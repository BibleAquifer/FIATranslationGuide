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 1:1–17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p>
    <w:p>
      <w:pPr/>
      <w:r>
        <w:rPr>
          <w:lang w:val="fr_FR" w:bidi="fr_FR"/>
        </w:rPr>
      </w:r>
      <w:r>
        <w:rPr>
          <w:lang w:val="fr_FR" w:bidi="fr_FR"/>
        </w:rPr>
        <w:t>Parce que cette histoire comporte tant de noms, il pourrait être utile de passer en premier à la section suivante, et de revenir à ces questions à la toute fin.</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Il s’agit d’une liste des ancêtres de Jésus. Dans cette liste, nous trouvons des noms des membres de la famille de Jésus qui vivaient avant lui. Matthieu ne mentionne pas tous les noms des ancêtres de Jésus ; il mentionne seulement les plus importants. Par conséquent, quand il appelle quelqu’un un fils, il s'agit en fait d'un petit-fils ou parfois même d'un arrière-petit-fils. De cette façon, il pourra sauter certains noms.</w:t>
      </w:r>
    </w:p>
    <w:p>
      <w:pPr/>
      <w:r>
        <w:rPr>
          <w:lang w:val="fr_FR" w:bidi="fr_FR"/>
        </w:rPr>
      </w:r>
      <w:r>
        <w:rPr>
          <w:lang w:val="fr_FR" w:bidi="fr_FR"/>
        </w:rPr>
        <w:t>Le premier groupe est composé de quatorze ancêtres d’Abraham jusqu’au roi David. Le roi David a vécu environ mille ans avant que Jésus ne soit né. David était le roi le plus important dans l’histoire d’Israël. La Bible nous dit que Dieu l’aimait beaucoup. Quand David était roi, c’était le meilleur moment dans l’histoire d’Israël.</w:t>
      </w:r>
    </w:p>
    <w:p>
      <w:pPr/>
      <w:r>
        <w:rPr>
          <w:lang w:val="fr_FR" w:bidi="fr_FR"/>
        </w:rPr>
      </w:r>
      <w:r>
        <w:rPr>
          <w:lang w:val="fr_FR" w:bidi="fr_FR"/>
        </w:rPr>
        <w:t>Le deuxième groupe est composé de quatorze ancêtres du fils du roi David jusqu’au roi Jéchonias. Le roi Jéchonias a vécu environ cinq cents ans avant que Jésus ne soit né. C’était le pire moment dans l’histoire d’Israël. Le peuple d’Israël avait été désobéissant à Dieu. Dieu les a puni en envoyant des gens d’un autre pays pour les attaquer. Ce pays était Babylone. Le roi de Babylone a attaqué Israël et a gagné. Il a fait prisonniers de nombreuses personnes d’Israël et les a emmené dans son propre pays. Ils devaient maintenant vivre à Babylone pendant une longue période. Dans l’histoire d’Israël, les gens appellent cet événement « la déportation vers Babylone », ou « l’exil. » Les Israélites sont restés à Babylone pendant plusieurs générations, mais Dieu leur a permis de retourner dans leur pays. À partir de ce moment-là, ils étaient surtout appelés par le nom de Juifs, au lieu d’Israélites.</w:t>
      </w:r>
    </w:p>
    <w:p>
      <w:pPr/>
      <w:r>
        <w:rPr>
          <w:lang w:val="fr_FR" w:bidi="fr_FR"/>
        </w:rPr>
      </w:r>
      <w:r>
        <w:rPr>
          <w:lang w:val="fr_FR" w:bidi="fr_FR"/>
        </w:rPr>
        <w:t>La troisième partie de la liste est constituée de treize ancêtres du moment de la déportation vers Babylone jusqu’au mari de Marie, Joseph. Marie allait être la mère de Jésus.</w:t>
      </w:r>
    </w:p>
    <w:p>
      <w:pPr/>
      <w:r>
        <w:rPr>
          <w:lang w:val="fr_FR" w:bidi="fr_FR"/>
        </w:rPr>
      </w:r>
      <w:r>
        <w:rPr>
          <w:lang w:val="fr_FR" w:bidi="fr_FR"/>
        </w:rPr>
        <w:t>Arrêtez-vous ici et demandez aux gens de parler de leurs propres ancêtres. À quelle distance en arrière connaissez-vous encore les noms de vos ancêtres ? Pouvez-vous raconter une histoire sur vos ancêtres ? Y a-t-il des histoires sur de bons ancêtres ? Les gens racontent-ils aussi des histoires sur des ancêtres qui ont fait de mauvaises choses ? Dans votre communauté, les gens pensent-ils qu’il est important de connaître vos ancêtres ? Est-ce une bonne chose de se rappeler de beaucoup de noms de vos ancêtres, ou n’est-ce pas si important ? Pourquoi, ou pourquoi pas ?</w:t>
      </w:r>
    </w:p>
    <w:p>
      <w:pPr/>
      <w:r>
        <w:rPr>
          <w:lang w:val="fr_FR" w:bidi="fr_FR"/>
        </w:rPr>
      </w:r>
      <w:r>
        <w:rPr>
          <w:lang w:val="fr_FR" w:bidi="fr_FR"/>
        </w:rPr>
        <w:t xml:space="preserve">La dernière liste ne comporte que treize générations, même si Matthieu dit que chaque liste a quatorze générations. Matthieu voulait donc dire que chaque liste avait environ </w:t>
      </w:r>
      <w:r>
        <w:rPr>
          <w:b/>
          <w:lang w:val="fr_FR" w:bidi="fr_FR"/>
        </w:rPr>
        <w:t>quatorze</w:t>
      </w:r>
      <w:r>
        <w:rPr>
          <w:lang w:val="fr_FR" w:bidi="fr_FR"/>
        </w:rPr>
        <w:t xml:space="preserve"> générations.</w:t>
      </w:r>
    </w:p>
    <w:p>
      <w:pPr/>
      <w:r>
        <w:rPr>
          <w:lang w:val="fr_FR" w:bidi="fr_FR"/>
        </w:rPr>
      </w:r>
      <w:r>
        <w:rPr>
          <w:lang w:val="fr_FR" w:bidi="fr_FR"/>
        </w:rPr>
        <w:t>Nous ne savons pas pourquoi Matthieu voulait avoir environ quatorze générations dans chaque liste. C’était important pour lui, mais nous ne savons pas exactement pourquoi.</w:t>
      </w:r>
    </w:p>
    <w:p>
      <w:pPr/>
      <w:r>
        <w:rPr>
          <w:lang w:val="fr_FR" w:bidi="fr_FR"/>
        </w:rPr>
      </w:r>
      <w:r>
        <w:rPr>
          <w:lang w:val="fr_FR" w:bidi="fr_FR"/>
        </w:rPr>
        <w:t>Dans le premier groupe, il y a quatorze hommes, et le dernier est un roi : David.</w:t>
      </w:r>
    </w:p>
    <w:p>
      <w:pPr/>
      <w:r>
        <w:rPr>
          <w:lang w:val="fr_FR" w:bidi="fr_FR"/>
        </w:rPr>
      </w:r>
      <w:r>
        <w:rPr>
          <w:lang w:val="fr_FR" w:bidi="fr_FR"/>
        </w:rPr>
        <w:t>Dans le deuxième groupe, il y a quatorze hommes, et ils sont tous des rois. Ils sont tous des descendants du roi David.</w:t>
      </w:r>
    </w:p>
    <w:p>
      <w:pPr/>
      <w:r>
        <w:rPr>
          <w:lang w:val="fr_FR" w:bidi="fr_FR"/>
        </w:rPr>
      </w:r>
      <w:r>
        <w:rPr>
          <w:lang w:val="fr_FR" w:bidi="fr_FR"/>
        </w:rPr>
        <w:t>Dans le troisième groupe, il y a douze hommes qui sont encore des descendants du roi David, mais ils ne sont plus des rois. Mais vient ensuite Jésus. Jésus est le dernier nom sur la troisième liste. Jésus est un descendant du roi David. Mais Jésus sera aussi un roi ! Matthieu rend cela clair parce qu’il appelle Jésus le Christ, c’est-à-dire celui que Dieu a désigné pour une tâche spéciale.</w:t>
      </w:r>
    </w:p>
    <w:p>
      <w:pPr/>
      <w:r>
        <w:rPr>
          <w:lang w:val="fr_FR" w:bidi="fr_FR"/>
        </w:rPr>
      </w:r>
      <w:r>
        <w:rPr>
          <w:lang w:val="fr_FR" w:bidi="fr_FR"/>
        </w:rPr>
        <w:t>Regardons maintenant plus en détail chacun de ces groupes de quatorze ancêtres. Certains de ces ancêtres ont des histoires à leur sujet dans la Bible. Certaines sont de bonnes histoires, certaines sont de mauvaises histoires !</w:t>
      </w:r>
    </w:p>
    <w:p>
      <w:pPr/>
      <w:r>
        <w:rPr>
          <w:lang w:val="fr_FR" w:bidi="fr_FR"/>
        </w:rPr>
      </w:r>
      <w:r>
        <w:rPr>
          <w:lang w:val="fr_FR" w:bidi="fr_FR"/>
        </w:rPr>
        <w:t>Matthieu commence par Abraham. Dieu a commencé l’histoire de son peuple spécial avec Abraham. Dieu avait promis à Abraham de faire de lui une grande nation. Dieu a fait cette promesse quand Abraham était déjà très vieux et n’avait pas d’enfants ! Mais quand Abraham avait cent ans, lui et sa femme avaient un fils. Le nom du fils était Isaac. Isaac est le deuxième nom dans la liste.</w:t>
      </w:r>
    </w:p>
    <w:p>
      <w:pPr/>
      <w:r>
        <w:rPr>
          <w:lang w:val="fr_FR" w:bidi="fr_FR"/>
        </w:rPr>
      </w:r>
      <w:r>
        <w:rPr>
          <w:lang w:val="fr_FR" w:bidi="fr_FR"/>
        </w:rPr>
        <w:t>Isaac avait deux fils. Ils étaient jumeaux. Parmi ces deux fils, Dieu a sélectionné le plus jeune, Jacob. Dieu a changé le nom de Jacob en Israël. C’est pourquoi les descendants d’Abraham ont plus tard été connus sous le nom d'Israélites. Jacob est le troisième nom dans la liste.</w:t>
      </w:r>
    </w:p>
    <w:p>
      <w:pPr/>
      <w:r>
        <w:rPr>
          <w:lang w:val="fr_FR" w:bidi="fr_FR"/>
        </w:rPr>
      </w:r>
      <w:r>
        <w:rPr>
          <w:lang w:val="fr_FR" w:bidi="fr_FR"/>
        </w:rPr>
        <w:t>Jacob avait douze fils. Matthieu continue la liste avec la lignée familiale du quatrième fils de Jacob, Juda.</w:t>
      </w:r>
    </w:p>
    <w:p>
      <w:pPr/>
      <w:r>
        <w:rPr>
          <w:lang w:val="fr_FR" w:bidi="fr_FR"/>
        </w:rPr>
      </w:r>
      <w:r>
        <w:rPr>
          <w:lang w:val="fr_FR" w:bidi="fr_FR"/>
        </w:rPr>
        <w:t>Matthieu mentionne deux fils de Juda, mais il mentionne aussi leur mère. Son nom était Tamar. Tamar n’était pas une Israélite. L’histoire de Juda et de Tamar n’est pas une bonne histoire. Nous n’avons pas assez de temps maintenant pour raconter toute l’histoire, mais Tamar était d’abord mariée au fils aîné de Juda. Le fils est mort sans avoir d’enfants. Juda a promis que Tamar pourrait épouser son fils plus jeune, mais il n’a pas fait ce qu’il avait promis. Tamar a ensuite trompé Juda en le faisant coucher avec elle, pour qu’elle puisse tomber enceinte et avoir un fils. Elle a fait semblant d’être une prostituée et a invité Juda à coucher avec elle. Juda a couché avec elle. Il ne savait pas qu’il couchait avec Tamar. Il pensait qu’il couchait avec une prostituée. Tamar est tombée enceinte de son beau-père. C'était là son plan. Elle a ensuite dit à Juda ce qu’elle avait fait. Juda a confessé qu’il avait fait du mal. Il aurait dû donner son fils comme mari à Tamar, comme il l’avait promis. Matthieu inclut le fils qui est né de Tamar et de Juda comme personne suivante dans sa liste. Son nom était Pharès.</w:t>
      </w:r>
    </w:p>
    <w:p>
      <w:pPr/>
      <w:r>
        <w:rPr>
          <w:lang w:val="fr_FR" w:bidi="fr_FR"/>
        </w:rPr>
      </w:r>
      <w:r>
        <w:rPr>
          <w:lang w:val="fr_FR" w:bidi="fr_FR"/>
        </w:rPr>
        <w:t>Après cela, Matthieu nous donne quelques noms de personnes sans histoire attachée. Le nom suivant d’une personne avec une histoire est Boaz. Matthieu nous dit que la mère de Boaz était Rahab. Rahab n’était pas une femme israélite. Elle était une prostituée dans une ville appelée Jéricho. Nous ne pouvons pas raconter toute l’histoire, mais les Israélites étaient sur le point d’attaquer la ville de Jéricho. Deux hommes israélites étaient allés dans la ville pour l'explorer en avance. Les gens de Jéricho voulaient tuer ces deux hommes israélites, mais Rahab les a protégé. Elle les a cachés dans sa maison. Par conséquent, Dieu à son tour a protégé Rahab. Quand les Israélites ont attaqué la ville, ils ont épargné Rahab et sa famille. Rahab a commencé à vivre avec les Israélites. Elle a épousé un homme israélite et ils ont eu un fils. Le nom du fils était Boaz. Son nom se trouve dans la liste.</w:t>
      </w:r>
    </w:p>
    <w:p>
      <w:pPr/>
      <w:r>
        <w:rPr>
          <w:lang w:val="fr_FR" w:bidi="fr_FR"/>
        </w:rPr>
      </w:r>
      <w:r>
        <w:rPr>
          <w:lang w:val="fr_FR" w:bidi="fr_FR"/>
        </w:rPr>
        <w:t>Boaz avait un fils et son nom était Obed. Nous avons une autre histoire ici. Matthieu nous dit que la mère d’Obed était Ruth. Ruth n’était pas une Israélite, elle non plus. Ruth était du pays de Moab. Moab était un pays à côté d’Israël. À un moment donné, il y a eu une famine en Israël, et une famille avec deux fils a quitté Israël pour aller en Moab. Les fils ont chacun épousé une fille moabite. Le père ainsi que les deux fils de la famille sont morts à Moab. La mère de la famille est retournée en Israël. La veuve moabite de son fils aîné est restée en arrière à Moab, mais la veuve du fils le plus jeune est allée avec elle. Le nom de la veuve de ce fils plus jeune était Ruth. Dans la Bible, Ruth est honorée parce qu’elle était fidèle à sa belle-mère. Même si elle était d’un autre pays, elle est venue en Israël avec sa belle-mère. Elle a arrêté d’adorer les dieux que les gens de Moab adoraient, et a adoré le Dieu que les Israélites adoraient. Elle épousera Boaz.</w:t>
      </w:r>
    </w:p>
    <w:p>
      <w:pPr/>
      <w:r>
        <w:rPr>
          <w:lang w:val="fr_FR" w:bidi="fr_FR"/>
        </w:rPr>
      </w:r>
      <w:r>
        <w:rPr>
          <w:lang w:val="fr_FR" w:bidi="fr_FR"/>
        </w:rPr>
        <w:t>Ainsi, Boaz et Ruth ont eu un fils et son nom était Obed.</w:t>
      </w:r>
    </w:p>
    <w:p>
      <w:pPr/>
      <w:r>
        <w:rPr>
          <w:lang w:val="fr_FR" w:bidi="fr_FR"/>
        </w:rPr>
      </w:r>
      <w:r>
        <w:rPr>
          <w:lang w:val="fr_FR" w:bidi="fr_FR"/>
        </w:rPr>
        <w:t>Obed a eu un fils et son nom était Isaï.</w:t>
      </w:r>
    </w:p>
    <w:p>
      <w:pPr/>
      <w:r>
        <w:rPr>
          <w:lang w:val="fr_FR" w:bidi="fr_FR"/>
        </w:rPr>
      </w:r>
      <w:r>
        <w:rPr>
          <w:lang w:val="fr_FR" w:bidi="fr_FR"/>
        </w:rPr>
        <w:t>Isaï a eu un fils et son nom était David. David était un garçon berger d’abord, mais il est devenu roi des Israélites. Dans toute l’histoire d’Israël, il est le roi le plus aimé. Quand il était roi, c’était le meilleur moment pour Israël.</w:t>
      </w:r>
    </w:p>
    <w:p>
      <w:pPr/>
      <w:r>
        <w:rPr>
          <w:lang w:val="fr_FR" w:bidi="fr_FR"/>
        </w:rPr>
      </w:r>
      <w:r>
        <w:rPr>
          <w:lang w:val="fr_FR" w:bidi="fr_FR"/>
        </w:rPr>
        <w:t>Voilà les quatorze premières générations. Nous passons maintenant aux quatorze suivants. Toutes les personnes dans cette deuxième liste sont des rois.</w:t>
      </w:r>
    </w:p>
    <w:p>
      <w:pPr/>
      <w:r>
        <w:rPr>
          <w:lang w:val="fr_FR" w:bidi="fr_FR"/>
        </w:rPr>
      </w:r>
      <w:r>
        <w:rPr>
          <w:lang w:val="fr_FR" w:bidi="fr_FR"/>
        </w:rPr>
        <w:t>David a eu un fils et son nom était Salomon. Nous avons une autre histoire ici. Ce n’est pas une bonne histoire. Matthieu nous dit que la mère de Salomon était la femme d’Urie, un autre homme. C’est parce que David avait commis un adultère : il a couché avec une femme qui n’était pas la sienne. La femme était l'épouse d’Urie, qui était l’un des soldats fidèles de David. Cet homme n’était pas un Israélite. Quand Urie était absent pour se battre dans une guerre pour David, David a pris la femme d’Urie et a couché avec elle. Quand elle est tombée enceinte, il s’est assuré que son mari soit tué dans la guerre. Dieu était très en colère contre David parce qu’il avait fait ces choses. Le fils qui en est né est mort. C’était un agissement de Dieu. Mais David était profondément désolé de ce qu’il avait fait et Dieu lui a pardonné. David a épousé la femme d’Urie et ils ont eu un autre enfant. Ce fils est devenu roi après David. Son nom était Salomon.</w:t>
      </w:r>
    </w:p>
    <w:p>
      <w:pPr/>
      <w:r>
        <w:rPr>
          <w:lang w:val="fr_FR" w:bidi="fr_FR"/>
        </w:rPr>
      </w:r>
      <w:r>
        <w:rPr>
          <w:lang w:val="fr_FR" w:bidi="fr_FR"/>
        </w:rPr>
        <w:t>Les autres personnes dans cette liste n’ont pas d’histoire spéciale. À la fin de cette deuxième liste, Matthieu a atteint le moment où les Israélites ont été punis par Dieu et envoyés à Babylone en tant que prisonniers. C’était le moment le plus terrible dans toute l’histoire d’Israël.</w:t>
      </w:r>
    </w:p>
    <w:p>
      <w:pPr/>
      <w:r>
        <w:rPr>
          <w:lang w:val="fr_FR" w:bidi="fr_FR"/>
        </w:rPr>
      </w:r>
      <w:r>
        <w:rPr>
          <w:lang w:val="fr_FR" w:bidi="fr_FR"/>
        </w:rPr>
        <w:t>Nous passons maintenant à la dernière liste de noms. Même si toutes ces personnes sont tout de même des descendants du roi David, ils ne sont plus des rois. Le pays d’Israël est maintenant gouverné par d’autres personnes.</w:t>
      </w:r>
    </w:p>
    <w:p>
      <w:pPr/>
      <w:r>
        <w:rPr>
          <w:lang w:val="fr_FR" w:bidi="fr_FR"/>
        </w:rPr>
      </w:r>
      <w:r>
        <w:rPr>
          <w:lang w:val="fr_FR" w:bidi="fr_FR"/>
        </w:rPr>
        <w:t>Il n’y a pas d’histoires spéciales pour les personnes dans la troisième liste, mis à part les dernières personnes ! Celui qui est presque le dernier homme dans la liste est Joseph. Joseph était le mari de Marie. Marie allait être la mère de Jésus. Il y a une grande histoire ici, mais vous l'entendrez en entier dans la section suivante de Matthieu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Matthieu dit qu’il va donner la liste des noms des ancêtres de Jésus.</w:t>
      </w:r>
    </w:p>
    <w:p>
      <w:pPr/>
      <w:r>
        <w:rPr>
          <w:lang w:val="fr_FR" w:bidi="fr_FR"/>
        </w:rPr>
      </w:r>
      <w:r>
        <w:rPr>
          <w:b/>
          <w:lang w:val="fr_FR" w:bidi="fr_FR"/>
        </w:rPr>
        <w:t>Deuxième partie :</w:t>
      </w:r>
      <w:r>
        <w:rPr>
          <w:lang w:val="fr_FR" w:bidi="fr_FR"/>
        </w:rPr>
        <w:t xml:space="preserve"> La première liste</w:t>
      </w:r>
    </w:p>
    <w:p>
      <w:pPr/>
      <w:r>
        <w:rPr>
          <w:lang w:val="fr_FR" w:bidi="fr_FR"/>
        </w:rPr>
      </w:r>
      <w:r>
        <w:rPr>
          <w:b/>
          <w:lang w:val="fr_FR" w:bidi="fr_FR"/>
        </w:rPr>
        <w:t>Troisième partie :</w:t>
      </w:r>
      <w:r>
        <w:rPr>
          <w:lang w:val="fr_FR" w:bidi="fr_FR"/>
        </w:rPr>
        <w:t xml:space="preserve"> La deuxième liste</w:t>
      </w:r>
    </w:p>
    <w:p>
      <w:pPr/>
      <w:r>
        <w:rPr>
          <w:lang w:val="fr_FR" w:bidi="fr_FR"/>
        </w:rPr>
      </w:r>
      <w:r>
        <w:rPr>
          <w:b/>
          <w:lang w:val="fr_FR" w:bidi="fr_FR"/>
        </w:rPr>
        <w:t>Quatrième partie :</w:t>
      </w:r>
      <w:r>
        <w:rPr>
          <w:lang w:val="fr_FR" w:bidi="fr_FR"/>
        </w:rPr>
        <w:t xml:space="preserve"> La troisième liste</w:t>
      </w:r>
    </w:p>
    <w:p>
      <w:pPr/>
      <w:r>
        <w:rPr>
          <w:lang w:val="fr_FR" w:bidi="fr_FR"/>
        </w:rPr>
      </w:r>
      <w:r>
        <w:rPr>
          <w:b/>
          <w:lang w:val="fr_FR" w:bidi="fr_FR"/>
        </w:rPr>
        <w:t>Cinquième partie :</w:t>
      </w:r>
      <w:r>
        <w:rPr>
          <w:lang w:val="fr_FR" w:bidi="fr_FR"/>
        </w:rPr>
        <w:t xml:space="preserve"> Matthieu donne une explication de sa liste.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Matthieu, qui écrit le livre. Son nom n’est pas dans cette histoire, mais il est celui qui raconte l’histoire. Pour cette histoire seulement, ce sera utile d'imaginer Matthieu.</w:t>
      </w:r>
    </w:p>
    <w:p>
      <w:pPr>
        <w:pStyle w:val="ListBullet"/>
        <w:spacing w:line="240" w:lineRule="auto"/>
        <w:ind w:left="720"/>
      </w:pPr>
      <w:r>
        <w:rPr>
          <w:lang w:val="fr_FR" w:bidi="fr_FR"/>
        </w:rPr>
      </w:r>
      <w:r>
        <w:rPr>
          <w:lang w:val="fr_FR" w:bidi="fr_FR"/>
        </w:rPr>
        <w:t>Matthieu raconte l’histoire à des gens. Certaines de ces personnes qui l’écoutent sont juifs : cela signifie qu’ils sont eux-mêmes des descendants d’Abraham. Certaines des personnes qui écoutent l’histoire ne sont pas juifs. Ils ne sont pas Israélites. Ils connaissent tous probablement les noms que Matthieu a mentionnés, et ils connaissent les histoires concernant ces personnes. Pour cette histoire seulement, ce sera utile d'imaginer les auditeurs de Matthieu.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Tous les noms mentionnés dans les trois groupes</w:t>
      </w:r>
    </w:p>
    <w:p>
      <w:pPr/>
      <w:r>
        <w:rPr>
          <w:lang w:val="fr_FR" w:bidi="fr_FR"/>
        </w:rPr>
      </w:r>
      <w:r>
        <w:rPr>
          <w:lang w:val="fr_FR" w:bidi="fr_FR"/>
        </w:rPr>
        <w:t>Voici les personnes mentionnées dans le premier groupe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Juda</w:t>
      </w:r>
    </w:p>
    <w:p>
      <w:pPr>
        <w:pStyle w:val="ListBullet"/>
        <w:spacing w:line="240" w:lineRule="auto"/>
        <w:ind w:left="720"/>
      </w:pPr>
      <w:r>
        <w:rPr>
          <w:lang w:val="fr_FR" w:bidi="fr_FR"/>
        </w:rPr>
      </w:r>
      <w:r>
        <w:rPr>
          <w:lang w:val="fr_FR" w:bidi="fr_FR"/>
        </w:rPr>
        <w:t>Tamar, la belle-fille de Juda, et la mère des fils de Juda</w:t>
      </w:r>
    </w:p>
    <w:p>
      <w:pPr>
        <w:pStyle w:val="ListBullet"/>
        <w:spacing w:line="240" w:lineRule="auto"/>
        <w:ind w:left="720"/>
      </w:pPr>
      <w:r>
        <w:rPr>
          <w:lang w:val="fr_FR" w:bidi="fr_FR"/>
        </w:rPr>
      </w:r>
      <w:r>
        <w:rPr>
          <w:lang w:val="fr_FR" w:bidi="fr_FR"/>
        </w:rPr>
        <w:t>Pharès</w:t>
      </w:r>
    </w:p>
    <w:p>
      <w:pPr>
        <w:pStyle w:val="ListBullet"/>
        <w:spacing w:line="240" w:lineRule="auto"/>
        <w:ind w:left="720"/>
      </w:pPr>
      <w:r>
        <w:rPr>
          <w:lang w:val="fr_FR" w:bidi="fr_FR"/>
        </w:rPr>
      </w:r>
      <w:r>
        <w:rPr>
          <w:lang w:val="fr_FR" w:bidi="fr_FR"/>
        </w:rPr>
        <w:t>Son frère Zara</w:t>
      </w:r>
    </w:p>
    <w:p>
      <w:pPr>
        <w:pStyle w:val="ListBullet"/>
        <w:spacing w:line="240" w:lineRule="auto"/>
        <w:ind w:left="720"/>
      </w:pPr>
      <w:r>
        <w:rPr>
          <w:lang w:val="fr_FR" w:bidi="fr_FR"/>
        </w:rPr>
      </w:r>
      <w:r>
        <w:rPr>
          <w:lang w:val="fr_FR" w:bidi="fr_FR"/>
        </w:rPr>
        <w:t>Esrom</w:t>
      </w:r>
    </w:p>
    <w:p>
      <w:pPr>
        <w:pStyle w:val="ListBullet"/>
        <w:spacing w:line="240" w:lineRule="auto"/>
        <w:ind w:left="720"/>
      </w:pPr>
      <w:r>
        <w:rPr>
          <w:lang w:val="fr_FR" w:bidi="fr_FR"/>
        </w:rPr>
      </w:r>
      <w:r>
        <w:rPr>
          <w:lang w:val="fr_FR" w:bidi="fr_FR"/>
        </w:rPr>
        <w:t>Aram</w:t>
      </w:r>
    </w:p>
    <w:p>
      <w:pPr>
        <w:pStyle w:val="ListBullet"/>
        <w:spacing w:line="240" w:lineRule="auto"/>
        <w:ind w:left="720"/>
      </w:pPr>
      <w:r>
        <w:rPr>
          <w:lang w:val="fr_FR" w:bidi="fr_FR"/>
        </w:rPr>
      </w:r>
      <w:r>
        <w:rPr>
          <w:lang w:val="fr_FR" w:bidi="fr_FR"/>
        </w:rPr>
        <w:t>Aminadab</w:t>
      </w:r>
    </w:p>
    <w:p>
      <w:pPr>
        <w:pStyle w:val="ListBullet"/>
        <w:spacing w:line="240" w:lineRule="auto"/>
        <w:ind w:left="720"/>
      </w:pPr>
      <w:r>
        <w:rPr>
          <w:lang w:val="fr_FR" w:bidi="fr_FR"/>
        </w:rPr>
      </w:r>
      <w:r>
        <w:rPr>
          <w:lang w:val="fr_FR" w:bidi="fr_FR"/>
        </w:rPr>
        <w:t>Naasson</w:t>
      </w:r>
    </w:p>
    <w:p>
      <w:pPr>
        <w:pStyle w:val="ListBullet"/>
        <w:spacing w:line="240" w:lineRule="auto"/>
        <w:ind w:left="720"/>
      </w:pPr>
      <w:r>
        <w:rPr>
          <w:lang w:val="fr_FR" w:bidi="fr_FR"/>
        </w:rPr>
      </w:r>
      <w:r>
        <w:rPr>
          <w:lang w:val="fr_FR" w:bidi="fr_FR"/>
        </w:rPr>
        <w:t>Salmon</w:t>
      </w:r>
    </w:p>
    <w:p>
      <w:pPr>
        <w:pStyle w:val="ListBullet"/>
        <w:spacing w:line="240" w:lineRule="auto"/>
        <w:ind w:left="720"/>
      </w:pPr>
      <w:r>
        <w:rPr>
          <w:lang w:val="fr_FR" w:bidi="fr_FR"/>
        </w:rPr>
      </w:r>
      <w:r>
        <w:rPr>
          <w:lang w:val="fr_FR" w:bidi="fr_FR"/>
        </w:rPr>
        <w:t>Rahab, la femme de Salmon et la mère de Boaz</w:t>
      </w:r>
    </w:p>
    <w:p>
      <w:pPr>
        <w:pStyle w:val="ListBullet"/>
        <w:spacing w:line="240" w:lineRule="auto"/>
        <w:ind w:left="720"/>
      </w:pPr>
      <w:r>
        <w:rPr>
          <w:lang w:val="fr_FR" w:bidi="fr_FR"/>
        </w:rPr>
      </w:r>
      <w:r>
        <w:rPr>
          <w:lang w:val="fr_FR" w:bidi="fr_FR"/>
        </w:rPr>
        <w:t>Boaz</w:t>
      </w:r>
    </w:p>
    <w:p>
      <w:pPr>
        <w:pStyle w:val="ListBullet"/>
        <w:spacing w:line="240" w:lineRule="auto"/>
        <w:ind w:left="720"/>
      </w:pPr>
      <w:r>
        <w:rPr>
          <w:lang w:val="fr_FR" w:bidi="fr_FR"/>
        </w:rPr>
      </w:r>
      <w:r>
        <w:rPr>
          <w:lang w:val="fr_FR" w:bidi="fr_FR"/>
        </w:rPr>
        <w:t>Ruth, la femme de Boaz et la mère d’Obed</w:t>
      </w:r>
    </w:p>
    <w:p>
      <w:pPr>
        <w:pStyle w:val="ListBullet"/>
        <w:spacing w:line="240" w:lineRule="auto"/>
        <w:ind w:left="720"/>
      </w:pPr>
      <w:r>
        <w:rPr>
          <w:lang w:val="fr_FR" w:bidi="fr_FR"/>
        </w:rPr>
      </w:r>
      <w:r>
        <w:rPr>
          <w:lang w:val="fr_FR" w:bidi="fr_FR"/>
        </w:rPr>
        <w:t>Obed</w:t>
      </w:r>
    </w:p>
    <w:p>
      <w:pPr>
        <w:pStyle w:val="ListBullet"/>
        <w:spacing w:line="240" w:lineRule="auto"/>
        <w:ind w:left="720"/>
      </w:pPr>
      <w:r>
        <w:rPr>
          <w:lang w:val="fr_FR" w:bidi="fr_FR"/>
        </w:rPr>
      </w:r>
      <w:r>
        <w:rPr>
          <w:lang w:val="fr_FR" w:bidi="fr_FR"/>
        </w:rPr>
        <w:t>Isaï</w:t>
      </w:r>
    </w:p>
    <w:p>
      <w:pPr>
        <w:pStyle w:val="ListBullet"/>
        <w:spacing w:line="240" w:lineRule="auto"/>
        <w:ind w:left="720"/>
      </w:pPr>
      <w:r>
        <w:rPr>
          <w:lang w:val="fr_FR" w:bidi="fr_FR"/>
        </w:rPr>
      </w:r>
      <w:r>
        <w:rPr>
          <w:lang w:val="fr_FR" w:bidi="fr_FR"/>
        </w:rPr>
        <w:t>Le roi David</w:t>
      </w:r>
    </w:p>
    <w:p>
      <w:pPr/>
      <w:r>
        <w:rPr>
          <w:lang w:val="fr_FR" w:bidi="fr_FR"/>
        </w:rPr>
      </w:r>
      <w:r>
        <w:rPr>
          <w:lang w:val="fr_FR" w:bidi="fr_FR"/>
        </w:rPr>
        <w:t>Voici les personnes mentionnées dans le deuxième groupe :</w:t>
      </w:r>
    </w:p>
    <w:p>
      <w:pPr>
        <w:pStyle w:val="ListBullet"/>
        <w:spacing w:line="240" w:lineRule="auto"/>
        <w:ind w:left="720"/>
      </w:pPr>
      <w:r>
        <w:rPr>
          <w:lang w:val="fr_FR" w:bidi="fr_FR"/>
        </w:rPr>
      </w:r>
      <w:r>
        <w:rPr>
          <w:lang w:val="fr_FR" w:bidi="fr_FR"/>
        </w:rPr>
        <w:t>La femme d’Urie, le soldat du roi David, qui est devenue la mère du fils de David, Salomon</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Le roi Roboam</w:t>
      </w:r>
    </w:p>
    <w:p>
      <w:pPr>
        <w:pStyle w:val="ListBullet"/>
        <w:spacing w:line="240" w:lineRule="auto"/>
        <w:ind w:left="720"/>
      </w:pPr>
      <w:r>
        <w:rPr>
          <w:lang w:val="fr_FR" w:bidi="fr_FR"/>
        </w:rPr>
      </w:r>
      <w:r>
        <w:rPr>
          <w:lang w:val="fr_FR" w:bidi="fr_FR"/>
        </w:rPr>
        <w:t>Le roi Abia</w:t>
      </w:r>
    </w:p>
    <w:p>
      <w:pPr>
        <w:pStyle w:val="ListBullet"/>
        <w:spacing w:line="240" w:lineRule="auto"/>
        <w:ind w:left="720"/>
      </w:pPr>
      <w:r>
        <w:rPr>
          <w:lang w:val="fr_FR" w:bidi="fr_FR"/>
        </w:rPr>
      </w:r>
      <w:r>
        <w:rPr>
          <w:lang w:val="fr_FR" w:bidi="fr_FR"/>
        </w:rPr>
        <w:t>Le roi Asa</w:t>
      </w:r>
    </w:p>
    <w:p>
      <w:pPr>
        <w:pStyle w:val="ListBullet"/>
        <w:spacing w:line="240" w:lineRule="auto"/>
        <w:ind w:left="720"/>
      </w:pPr>
      <w:r>
        <w:rPr>
          <w:lang w:val="fr_FR" w:bidi="fr_FR"/>
        </w:rPr>
      </w:r>
      <w:r>
        <w:rPr>
          <w:lang w:val="fr_FR" w:bidi="fr_FR"/>
        </w:rPr>
        <w:t>Le roi Josaphat</w:t>
      </w:r>
    </w:p>
    <w:p>
      <w:pPr>
        <w:pStyle w:val="ListBullet"/>
        <w:spacing w:line="240" w:lineRule="auto"/>
        <w:ind w:left="720"/>
      </w:pPr>
      <w:r>
        <w:rPr>
          <w:lang w:val="fr_FR" w:bidi="fr_FR"/>
        </w:rPr>
      </w:r>
      <w:r>
        <w:rPr>
          <w:lang w:val="fr_FR" w:bidi="fr_FR"/>
        </w:rPr>
        <w:t>Le roi Joram</w:t>
      </w:r>
    </w:p>
    <w:p>
      <w:pPr>
        <w:pStyle w:val="ListBullet"/>
        <w:spacing w:line="240" w:lineRule="auto"/>
        <w:ind w:left="720"/>
      </w:pPr>
      <w:r>
        <w:rPr>
          <w:lang w:val="fr_FR" w:bidi="fr_FR"/>
        </w:rPr>
      </w:r>
      <w:r>
        <w:rPr>
          <w:lang w:val="fr_FR" w:bidi="fr_FR"/>
        </w:rPr>
        <w:t>Le roi Ozias</w:t>
      </w:r>
    </w:p>
    <w:p>
      <w:pPr>
        <w:pStyle w:val="ListBullet"/>
        <w:spacing w:line="240" w:lineRule="auto"/>
        <w:ind w:left="720"/>
      </w:pPr>
      <w:r>
        <w:rPr>
          <w:lang w:val="fr_FR" w:bidi="fr_FR"/>
        </w:rPr>
      </w:r>
      <w:r>
        <w:rPr>
          <w:lang w:val="fr_FR" w:bidi="fr_FR"/>
        </w:rPr>
        <w:t>Le roi Joatham</w:t>
      </w:r>
    </w:p>
    <w:p>
      <w:pPr>
        <w:pStyle w:val="ListBullet"/>
        <w:spacing w:line="240" w:lineRule="auto"/>
        <w:ind w:left="720"/>
      </w:pPr>
      <w:r>
        <w:rPr>
          <w:lang w:val="fr_FR" w:bidi="fr_FR"/>
        </w:rPr>
      </w:r>
      <w:r>
        <w:rPr>
          <w:lang w:val="fr_FR" w:bidi="fr_FR"/>
        </w:rPr>
        <w:t>Le roi Achaz</w:t>
      </w:r>
    </w:p>
    <w:p>
      <w:pPr>
        <w:pStyle w:val="ListBullet"/>
        <w:spacing w:line="240" w:lineRule="auto"/>
        <w:ind w:left="720"/>
      </w:pPr>
      <w:r>
        <w:rPr>
          <w:lang w:val="fr_FR" w:bidi="fr_FR"/>
        </w:rPr>
      </w:r>
      <w:r>
        <w:rPr>
          <w:lang w:val="fr_FR" w:bidi="fr_FR"/>
        </w:rPr>
        <w:t>Le roi Ézéchias</w:t>
      </w:r>
    </w:p>
    <w:p>
      <w:pPr>
        <w:pStyle w:val="ListBullet"/>
        <w:spacing w:line="240" w:lineRule="auto"/>
        <w:ind w:left="720"/>
      </w:pPr>
      <w:r>
        <w:rPr>
          <w:lang w:val="fr_FR" w:bidi="fr_FR"/>
        </w:rPr>
      </w:r>
      <w:r>
        <w:rPr>
          <w:lang w:val="fr_FR" w:bidi="fr_FR"/>
        </w:rPr>
        <w:t>Le roi Manassé</w:t>
      </w:r>
    </w:p>
    <w:p>
      <w:pPr>
        <w:pStyle w:val="ListBullet"/>
        <w:spacing w:line="240" w:lineRule="auto"/>
        <w:ind w:left="720"/>
      </w:pPr>
      <w:r>
        <w:rPr>
          <w:lang w:val="fr_FR" w:bidi="fr_FR"/>
        </w:rPr>
      </w:r>
      <w:r>
        <w:rPr>
          <w:lang w:val="fr_FR" w:bidi="fr_FR"/>
        </w:rPr>
        <w:t>Le roi Amon</w:t>
      </w:r>
    </w:p>
    <w:p>
      <w:pPr>
        <w:pStyle w:val="ListBullet"/>
        <w:spacing w:line="240" w:lineRule="auto"/>
        <w:ind w:left="720"/>
      </w:pPr>
      <w:r>
        <w:rPr>
          <w:lang w:val="fr_FR" w:bidi="fr_FR"/>
        </w:rPr>
      </w:r>
      <w:r>
        <w:rPr>
          <w:lang w:val="fr_FR" w:bidi="fr_FR"/>
        </w:rPr>
        <w:t>Le roi Josias</w:t>
      </w:r>
    </w:p>
    <w:p>
      <w:pPr>
        <w:pStyle w:val="ListBullet"/>
        <w:spacing w:line="240" w:lineRule="auto"/>
        <w:ind w:left="720"/>
      </w:pPr>
      <w:r>
        <w:rPr>
          <w:lang w:val="fr_FR" w:bidi="fr_FR"/>
        </w:rPr>
      </w:r>
      <w:r>
        <w:rPr>
          <w:lang w:val="fr_FR" w:bidi="fr_FR"/>
        </w:rPr>
        <w:t>Le roi Jéchonias</w:t>
      </w:r>
    </w:p>
    <w:p>
      <w:pPr>
        <w:pStyle w:val="ListBullet"/>
        <w:spacing w:line="240" w:lineRule="auto"/>
        <w:ind w:left="720"/>
      </w:pPr>
      <w:r>
        <w:rPr>
          <w:lang w:val="fr_FR" w:bidi="fr_FR"/>
        </w:rPr>
      </w:r>
      <w:r>
        <w:rPr>
          <w:lang w:val="fr_FR" w:bidi="fr_FR"/>
        </w:rPr>
        <w:t>Les frères du roi Jéchonias</w:t>
      </w:r>
    </w:p>
    <w:p>
      <w:pPr/>
      <w:r>
        <w:rPr>
          <w:lang w:val="fr_FR" w:bidi="fr_FR"/>
        </w:rPr>
      </w:r>
      <w:r>
        <w:rPr>
          <w:lang w:val="fr_FR" w:bidi="fr_FR"/>
        </w:rPr>
        <w:t>Voici les personnes mentionnées dans le troisième groupe :</w:t>
      </w:r>
    </w:p>
    <w:p>
      <w:pPr>
        <w:pStyle w:val="ListBullet"/>
        <w:spacing w:line="240" w:lineRule="auto"/>
        <w:ind w:left="720"/>
      </w:pPr>
      <w:r>
        <w:rPr>
          <w:lang w:val="fr_FR" w:bidi="fr_FR"/>
        </w:rPr>
      </w:r>
      <w:r>
        <w:rPr>
          <w:lang w:val="fr_FR" w:bidi="fr_FR"/>
        </w:rPr>
        <w:t>Salathiel</w:t>
      </w:r>
    </w:p>
    <w:p>
      <w:pPr>
        <w:pStyle w:val="ListBullet"/>
        <w:spacing w:line="240" w:lineRule="auto"/>
        <w:ind w:left="720"/>
      </w:pPr>
      <w:r>
        <w:rPr>
          <w:lang w:val="fr_FR" w:bidi="fr_FR"/>
        </w:rPr>
      </w:r>
      <w:r>
        <w:rPr>
          <w:lang w:val="fr_FR" w:bidi="fr_FR"/>
        </w:rPr>
        <w:t>Zorobabel</w:t>
      </w:r>
    </w:p>
    <w:p>
      <w:pPr>
        <w:pStyle w:val="ListBullet"/>
        <w:spacing w:line="240" w:lineRule="auto"/>
        <w:ind w:left="720"/>
      </w:pPr>
      <w:r>
        <w:rPr>
          <w:lang w:val="fr_FR" w:bidi="fr_FR"/>
        </w:rPr>
      </w:r>
      <w:r>
        <w:rPr>
          <w:lang w:val="fr_FR" w:bidi="fr_FR"/>
        </w:rPr>
        <w:t>Abiud</w:t>
      </w:r>
    </w:p>
    <w:p>
      <w:pPr>
        <w:pStyle w:val="ListBullet"/>
        <w:spacing w:line="240" w:lineRule="auto"/>
        <w:ind w:left="720"/>
      </w:pPr>
      <w:r>
        <w:rPr>
          <w:lang w:val="fr_FR" w:bidi="fr_FR"/>
        </w:rPr>
      </w:r>
      <w:r>
        <w:rPr>
          <w:lang w:val="fr_FR" w:bidi="fr_FR"/>
        </w:rPr>
        <w:t>Éliakim</w:t>
      </w:r>
    </w:p>
    <w:p>
      <w:pPr>
        <w:pStyle w:val="ListBullet"/>
        <w:spacing w:line="240" w:lineRule="auto"/>
        <w:ind w:left="720"/>
      </w:pPr>
      <w:r>
        <w:rPr>
          <w:lang w:val="fr_FR" w:bidi="fr_FR"/>
        </w:rPr>
      </w:r>
      <w:r>
        <w:rPr>
          <w:lang w:val="fr_FR" w:bidi="fr_FR"/>
        </w:rPr>
        <w:t>Azor</w:t>
      </w:r>
    </w:p>
    <w:p>
      <w:pPr>
        <w:pStyle w:val="ListBullet"/>
        <w:spacing w:line="240" w:lineRule="auto"/>
        <w:ind w:left="720"/>
      </w:pPr>
      <w:r>
        <w:rPr>
          <w:lang w:val="fr_FR" w:bidi="fr_FR"/>
        </w:rPr>
      </w:r>
      <w:r>
        <w:rPr>
          <w:lang w:val="fr_FR" w:bidi="fr_FR"/>
        </w:rPr>
        <w:t>Sadok</w:t>
      </w:r>
    </w:p>
    <w:p>
      <w:pPr>
        <w:pStyle w:val="ListBullet"/>
        <w:spacing w:line="240" w:lineRule="auto"/>
        <w:ind w:left="720"/>
      </w:pPr>
      <w:r>
        <w:rPr>
          <w:lang w:val="fr_FR" w:bidi="fr_FR"/>
        </w:rPr>
      </w:r>
      <w:r>
        <w:rPr>
          <w:lang w:val="fr_FR" w:bidi="fr_FR"/>
        </w:rPr>
        <w:t>Achim</w:t>
      </w:r>
    </w:p>
    <w:p>
      <w:pPr>
        <w:pStyle w:val="ListBullet"/>
        <w:spacing w:line="240" w:lineRule="auto"/>
        <w:ind w:left="720"/>
      </w:pPr>
      <w:r>
        <w:rPr>
          <w:lang w:val="fr_FR" w:bidi="fr_FR"/>
        </w:rPr>
      </w:r>
      <w:r>
        <w:rPr>
          <w:lang w:val="fr_FR" w:bidi="fr_FR"/>
        </w:rPr>
        <w:t>Éliud</w:t>
      </w:r>
    </w:p>
    <w:p>
      <w:pPr>
        <w:pStyle w:val="ListBullet"/>
        <w:spacing w:line="240" w:lineRule="auto"/>
        <w:ind w:left="720"/>
      </w:pPr>
      <w:r>
        <w:rPr>
          <w:lang w:val="fr_FR" w:bidi="fr_FR"/>
        </w:rPr>
      </w:r>
      <w:r>
        <w:rPr>
          <w:lang w:val="fr_FR" w:bidi="fr_FR"/>
        </w:rPr>
        <w:t>Éléazar</w:t>
      </w:r>
    </w:p>
    <w:p>
      <w:pPr>
        <w:pStyle w:val="ListBullet"/>
        <w:spacing w:line="240" w:lineRule="auto"/>
        <w:ind w:left="720"/>
      </w:pPr>
      <w:r>
        <w:rPr>
          <w:lang w:val="fr_FR" w:bidi="fr_FR"/>
        </w:rPr>
      </w:r>
      <w:r>
        <w:rPr>
          <w:lang w:val="fr_FR" w:bidi="fr_FR"/>
        </w:rPr>
        <w:t>Matthan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 qui était le mari de Marie</w:t>
      </w:r>
    </w:p>
    <w:p>
      <w:pPr>
        <w:pStyle w:val="ListBullet"/>
        <w:spacing w:line="240" w:lineRule="auto"/>
        <w:ind w:left="720"/>
      </w:pPr>
      <w:r>
        <w:rPr>
          <w:lang w:val="fr_FR" w:bidi="fr_FR"/>
        </w:rPr>
      </w:r>
      <w:r>
        <w:rPr>
          <w:lang w:val="fr_FR" w:bidi="fr_FR"/>
        </w:rPr>
        <w:t>Marie, la mère de Jésus</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Voici quelque chose que vous pouvez faire pour vous aider à vous rappeler de cette histoire. Vous voudrez peut-être d’abord aller au script 5 et penser à la façon dont vous allez prononcer les noms de toutes les personnes dans l’histoire dans votre langue.</w:t>
      </w:r>
    </w:p>
    <w:p>
      <w:pPr/>
      <w:r>
        <w:rPr>
          <w:lang w:val="fr_FR" w:bidi="fr_FR"/>
        </w:rPr>
      </w:r>
      <w:r>
        <w:rPr>
          <w:lang w:val="fr_FR" w:bidi="fr_FR"/>
        </w:rPr>
        <w:t>Recueillez un sac de cailloux, de pierres, de haricots ou d’autres petits objets. Disposez une longue rangée de cailloux : un caillou pour chaque nom. Vous pouvez placer un rocher spécial quand il y a un personnage spécial. Chaque fois qu’une mère est mentionnée, vous pouvez mettre un caillou supplémentaire. Le caillou mère peut être à côté du caillou fils. Ou il peut être à côté du mari, comme vous le voudrez.</w:t>
      </w:r>
    </w:p>
    <w:p>
      <w:pPr/>
      <w:r>
        <w:rPr>
          <w:lang w:val="fr_FR" w:bidi="fr_FR"/>
        </w:rPr>
      </w:r>
      <w:r>
        <w:rPr>
          <w:lang w:val="fr_FR" w:bidi="fr_FR"/>
        </w:rPr>
        <w:t>Utilisez un grand caillou pour Abraham au début.</w:t>
      </w:r>
    </w:p>
    <w:p>
      <w:pPr/>
      <w:r>
        <w:rPr>
          <w:lang w:val="fr_FR" w:bidi="fr_FR"/>
        </w:rPr>
      </w:r>
      <w:r>
        <w:rPr>
          <w:lang w:val="fr_FR" w:bidi="fr_FR"/>
        </w:rPr>
        <w:t>Utilisez un grand caillou pour chacun des derniers noms dans la liste.</w:t>
      </w:r>
    </w:p>
    <w:p>
      <w:pPr/>
      <w:r>
        <w:rPr>
          <w:lang w:val="fr_FR" w:bidi="fr_FR"/>
        </w:rPr>
      </w:r>
      <w:r>
        <w:rPr>
          <w:lang w:val="fr_FR" w:bidi="fr_FR"/>
        </w:rPr>
        <w:t>Utilisez le plus grand caillou pour Jésus, à la fin.</w:t>
      </w:r>
    </w:p>
    <w:p>
      <w:pPr/>
      <w:r>
        <w:rPr>
          <w:lang w:val="fr_FR" w:bidi="fr_FR"/>
        </w:rPr>
      </w:r>
      <w:r>
        <w:rPr>
          <w:lang w:val="fr_FR" w:bidi="fr_FR"/>
        </w:rPr>
        <w:t>Pouvez-vous avoir des rochers de couleur différente pour chaque personne qui était un roi ? Ou pouvez-vous ajouter un objet supplémentaire à chaque caillou quand la personne était un roi ?</w:t>
      </w:r>
    </w:p>
    <w:p>
      <w:pPr/>
      <w:r>
        <w:rPr>
          <w:lang w:val="fr_FR" w:bidi="fr_FR"/>
        </w:rPr>
      </w:r>
      <w:r>
        <w:rPr>
          <w:lang w:val="fr_FR" w:bidi="fr_FR"/>
        </w:rPr>
        <w:t>Comment pouvez-vous marquer que l'époque de David était une bonne époque, et que l'époque de l’exil une mauvaise époque ? Comment marqueriez-vous le moment de la naissance de Jésus ?</w:t>
      </w:r>
    </w:p>
    <w:p>
      <w:pPr/>
      <w:r>
        <w:rPr>
          <w:lang w:val="fr_FR" w:bidi="fr_FR"/>
        </w:rPr>
      </w:r>
      <w:r>
        <w:rPr>
          <w:lang w:val="fr_FR" w:bidi="fr_FR"/>
        </w:rPr>
        <w:t>Vous pouvez écouter à nouveau l’enregistrement des listes de noms en faisant cela.</w:t>
      </w:r>
    </w:p>
    <w:p>
      <w:pPr/>
      <w:r>
        <w:rPr>
          <w:lang w:val="fr_FR" w:bidi="fr_FR"/>
        </w:rPr>
      </w:r>
      <w:r>
        <w:rPr>
          <w:lang w:val="fr_FR" w:bidi="fr_FR"/>
        </w:rPr>
        <w:t>Voici quelque chose d’autre que vous pouvez faire pour vous rappeler de l’histoire. Mais vous aurez besoin de beaucoup d’assistants !</w:t>
      </w:r>
    </w:p>
    <w:p>
      <w:pPr/>
      <w:r>
        <w:rPr>
          <w:lang w:val="fr_FR" w:bidi="fr_FR"/>
        </w:rPr>
      </w:r>
      <w:r>
        <w:rPr>
          <w:lang w:val="fr_FR" w:bidi="fr_FR"/>
        </w:rPr>
        <w:t>Mettez dix-huit personnes en ligne. Chacun d’eux est un personnage de la première liste. Chacun d’eux mémorisera le nom de son propre personnage.</w:t>
      </w:r>
    </w:p>
    <w:p>
      <w:pPr/>
      <w:r>
        <w:rPr>
          <w:lang w:val="fr_FR" w:bidi="fr_FR"/>
        </w:rPr>
      </w:r>
      <w:r>
        <w:rPr>
          <w:lang w:val="fr_FR" w:bidi="fr_FR"/>
        </w:rPr>
        <w:t>Jouez à un jeu. Tout le monde dit le nom de son personnage, l’un après l’autre, dans le bon ordre.</w:t>
      </w:r>
    </w:p>
    <w:p>
      <w:pPr/>
      <w:r>
        <w:rPr>
          <w:lang w:val="fr_FR" w:bidi="fr_FR"/>
        </w:rPr>
      </w:r>
      <w:r>
        <w:rPr>
          <w:lang w:val="fr_FR" w:bidi="fr_FR"/>
        </w:rPr>
        <w:t>Faites cela plusieurs fois. Ensuite, les gens peuvent-ils aussi se rappeler du nom du père de leur personnage ? Et le fils de leur personnage ? Sa mère, ou sa femme ? Faites cela plusieurs fois et voyez de combien de noms les gens peuvent se rappeler ! Qui peut se rappeler du plus de noms, dans le bon ordre ?</w:t>
      </w:r>
    </w:p>
    <w:p>
      <w:pPr/>
      <w:r>
        <w:rPr>
          <w:lang w:val="fr_FR" w:bidi="fr_FR"/>
        </w:rPr>
      </w:r>
      <w:r>
        <w:rPr>
          <w:lang w:val="fr_FR" w:bidi="fr_FR"/>
        </w:rPr>
        <w:t>Demandez aux gens de vous raconter l’histoire qui va avec leur personnage.</w:t>
      </w:r>
    </w:p>
    <w:p>
      <w:pPr/>
      <w:r>
        <w:rPr>
          <w:lang w:val="fr_FR" w:bidi="fr_FR"/>
        </w:rPr>
      </w:r>
      <w:r>
        <w:rPr>
          <w:lang w:val="fr_FR" w:bidi="fr_FR"/>
        </w:rPr>
        <w:t>Faites de même pour la deuxième et la troisième listes. Vous pouvez utiliser les mêmes personnes. Pour la deuxième liste, vous aurez besoin de seize personnes. Pour la troisième liste, vous aurez besoin de quatorze personnes.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Matthieu, qui écrit le livre. Son nom n’est pas dans cette histoire, mais il est celui qui raconte l’histoire. Pour cette histoire seulement, ce sera utile d'imaginer Matthieu.</w:t>
      </w:r>
    </w:p>
    <w:p>
      <w:pPr>
        <w:pStyle w:val="ListBullet"/>
        <w:spacing w:line="240" w:lineRule="auto"/>
        <w:ind w:left="720"/>
      </w:pPr>
      <w:r>
        <w:rPr>
          <w:lang w:val="fr_FR" w:bidi="fr_FR"/>
        </w:rPr>
      </w:r>
      <w:r>
        <w:rPr>
          <w:lang w:val="fr_FR" w:bidi="fr_FR"/>
        </w:rPr>
        <w:t>Matthieu raconte l’histoire à des gens. Certaines de ces personnes qui l’écoutent sont juifs. Cela signifie qu’ils sont eux-mêmes des descendants d’Abraham. Certaines des personnes qui écoutent l’histoire ne sont pas juifs. Ils ne sont pas Israélites. Ils connaissent tous probablement les noms que Matthieu a mentionnés, et ils connaissent les histoires concernant ces personnes. Pour cette histoire seulement, ce sera utile d'imaginer les auditeurs de Matthieu.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Tous les noms mentionnés dans les trois groupes.</w:t>
      </w:r>
    </w:p>
    <w:p>
      <w:pPr/>
      <w:r>
        <w:rPr>
          <w:lang w:val="fr_FR" w:bidi="fr_FR"/>
        </w:rPr>
      </w:r>
      <w:r>
        <w:rPr>
          <w:lang w:val="fr_FR" w:bidi="fr_FR"/>
        </w:rPr>
        <w:t>Voici les personnes mentionnées dans le premier groupe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Juda</w:t>
      </w:r>
    </w:p>
    <w:p>
      <w:pPr>
        <w:pStyle w:val="ListBullet"/>
        <w:spacing w:line="240" w:lineRule="auto"/>
        <w:ind w:left="720"/>
      </w:pPr>
      <w:r>
        <w:rPr>
          <w:lang w:val="fr_FR" w:bidi="fr_FR"/>
        </w:rPr>
      </w:r>
      <w:r>
        <w:rPr>
          <w:lang w:val="fr_FR" w:bidi="fr_FR"/>
        </w:rPr>
        <w:t>Tamar, la belle-fille de Juda, et la mère des fils de Juda</w:t>
      </w:r>
    </w:p>
    <w:p>
      <w:pPr>
        <w:pStyle w:val="ListBullet"/>
        <w:spacing w:line="240" w:lineRule="auto"/>
        <w:ind w:left="720"/>
      </w:pPr>
      <w:r>
        <w:rPr>
          <w:lang w:val="fr_FR" w:bidi="fr_FR"/>
        </w:rPr>
      </w:r>
      <w:r>
        <w:rPr>
          <w:lang w:val="fr_FR" w:bidi="fr_FR"/>
        </w:rPr>
        <w:t>Pharès</w:t>
      </w:r>
    </w:p>
    <w:p>
      <w:pPr>
        <w:pStyle w:val="ListBullet"/>
        <w:spacing w:line="240" w:lineRule="auto"/>
        <w:ind w:left="720"/>
      </w:pPr>
      <w:r>
        <w:rPr>
          <w:lang w:val="fr_FR" w:bidi="fr_FR"/>
        </w:rPr>
      </w:r>
      <w:r>
        <w:rPr>
          <w:lang w:val="fr_FR" w:bidi="fr_FR"/>
        </w:rPr>
        <w:t>Son frère Zara</w:t>
      </w:r>
    </w:p>
    <w:p>
      <w:pPr>
        <w:pStyle w:val="ListBullet"/>
        <w:spacing w:line="240" w:lineRule="auto"/>
        <w:ind w:left="720"/>
      </w:pPr>
      <w:r>
        <w:rPr>
          <w:lang w:val="fr_FR" w:bidi="fr_FR"/>
        </w:rPr>
      </w:r>
      <w:r>
        <w:rPr>
          <w:lang w:val="fr_FR" w:bidi="fr_FR"/>
        </w:rPr>
        <w:t>Esrom</w:t>
      </w:r>
    </w:p>
    <w:p>
      <w:pPr>
        <w:pStyle w:val="ListBullet"/>
        <w:spacing w:line="240" w:lineRule="auto"/>
        <w:ind w:left="720"/>
      </w:pPr>
      <w:r>
        <w:rPr>
          <w:lang w:val="fr_FR" w:bidi="fr_FR"/>
        </w:rPr>
      </w:r>
      <w:r>
        <w:rPr>
          <w:lang w:val="fr_FR" w:bidi="fr_FR"/>
        </w:rPr>
        <w:t>Aram</w:t>
      </w:r>
    </w:p>
    <w:p>
      <w:pPr>
        <w:pStyle w:val="ListBullet"/>
        <w:spacing w:line="240" w:lineRule="auto"/>
        <w:ind w:left="720"/>
      </w:pPr>
      <w:r>
        <w:rPr>
          <w:lang w:val="fr_FR" w:bidi="fr_FR"/>
        </w:rPr>
      </w:r>
      <w:r>
        <w:rPr>
          <w:lang w:val="fr_FR" w:bidi="fr_FR"/>
        </w:rPr>
        <w:t>Aminadab</w:t>
      </w:r>
    </w:p>
    <w:p>
      <w:pPr>
        <w:pStyle w:val="ListBullet"/>
        <w:spacing w:line="240" w:lineRule="auto"/>
        <w:ind w:left="720"/>
      </w:pPr>
      <w:r>
        <w:rPr>
          <w:lang w:val="fr_FR" w:bidi="fr_FR"/>
        </w:rPr>
      </w:r>
      <w:r>
        <w:rPr>
          <w:lang w:val="fr_FR" w:bidi="fr_FR"/>
        </w:rPr>
        <w:t>Naasson</w:t>
      </w:r>
    </w:p>
    <w:p>
      <w:pPr>
        <w:pStyle w:val="ListBullet"/>
        <w:spacing w:line="240" w:lineRule="auto"/>
        <w:ind w:left="720"/>
      </w:pPr>
      <w:r>
        <w:rPr>
          <w:lang w:val="fr_FR" w:bidi="fr_FR"/>
        </w:rPr>
      </w:r>
      <w:r>
        <w:rPr>
          <w:lang w:val="fr_FR" w:bidi="fr_FR"/>
        </w:rPr>
        <w:t>Salmon</w:t>
      </w:r>
    </w:p>
    <w:p>
      <w:pPr>
        <w:pStyle w:val="ListBullet"/>
        <w:spacing w:line="240" w:lineRule="auto"/>
        <w:ind w:left="720"/>
      </w:pPr>
      <w:r>
        <w:rPr>
          <w:lang w:val="fr_FR" w:bidi="fr_FR"/>
        </w:rPr>
      </w:r>
      <w:r>
        <w:rPr>
          <w:lang w:val="fr_FR" w:bidi="fr_FR"/>
        </w:rPr>
        <w:t>Rahab, la femme de Salmon et la mère de Boaz</w:t>
      </w:r>
    </w:p>
    <w:p>
      <w:pPr>
        <w:pStyle w:val="ListBullet"/>
        <w:spacing w:line="240" w:lineRule="auto"/>
        <w:ind w:left="720"/>
      </w:pPr>
      <w:r>
        <w:rPr>
          <w:lang w:val="fr_FR" w:bidi="fr_FR"/>
        </w:rPr>
      </w:r>
      <w:r>
        <w:rPr>
          <w:lang w:val="fr_FR" w:bidi="fr_FR"/>
        </w:rPr>
        <w:t>Boaz</w:t>
      </w:r>
    </w:p>
    <w:p>
      <w:pPr>
        <w:pStyle w:val="ListBullet"/>
        <w:spacing w:line="240" w:lineRule="auto"/>
        <w:ind w:left="720"/>
      </w:pPr>
      <w:r>
        <w:rPr>
          <w:lang w:val="fr_FR" w:bidi="fr_FR"/>
        </w:rPr>
      </w:r>
      <w:r>
        <w:rPr>
          <w:lang w:val="fr_FR" w:bidi="fr_FR"/>
        </w:rPr>
        <w:t>Ruth, la femme de Boaz et la mère d’Obed</w:t>
      </w:r>
    </w:p>
    <w:p>
      <w:pPr>
        <w:pStyle w:val="ListBullet"/>
        <w:spacing w:line="240" w:lineRule="auto"/>
        <w:ind w:left="720"/>
      </w:pPr>
      <w:r>
        <w:rPr>
          <w:lang w:val="fr_FR" w:bidi="fr_FR"/>
        </w:rPr>
      </w:r>
      <w:r>
        <w:rPr>
          <w:lang w:val="fr_FR" w:bidi="fr_FR"/>
        </w:rPr>
        <w:t>Obed</w:t>
      </w:r>
    </w:p>
    <w:p>
      <w:pPr>
        <w:pStyle w:val="ListBullet"/>
        <w:spacing w:line="240" w:lineRule="auto"/>
        <w:ind w:left="720"/>
      </w:pPr>
      <w:r>
        <w:rPr>
          <w:lang w:val="fr_FR" w:bidi="fr_FR"/>
        </w:rPr>
      </w:r>
      <w:r>
        <w:rPr>
          <w:lang w:val="fr_FR" w:bidi="fr_FR"/>
        </w:rPr>
        <w:t>Isaï</w:t>
      </w:r>
    </w:p>
    <w:p>
      <w:pPr>
        <w:pStyle w:val="ListBullet"/>
        <w:spacing w:line="240" w:lineRule="auto"/>
        <w:ind w:left="720"/>
      </w:pPr>
      <w:r>
        <w:rPr>
          <w:lang w:val="fr_FR" w:bidi="fr_FR"/>
        </w:rPr>
      </w:r>
      <w:r>
        <w:rPr>
          <w:lang w:val="fr_FR" w:bidi="fr_FR"/>
        </w:rPr>
        <w:t>Le roi David</w:t>
      </w:r>
    </w:p>
    <w:p>
      <w:pPr/>
      <w:r>
        <w:rPr>
          <w:lang w:val="fr_FR" w:bidi="fr_FR"/>
        </w:rPr>
      </w:r>
      <w:r>
        <w:rPr>
          <w:lang w:val="fr_FR" w:bidi="fr_FR"/>
        </w:rPr>
        <w:t>Voici les personnes mentionnées dans le deuxième groupe :</w:t>
      </w:r>
    </w:p>
    <w:p>
      <w:pPr>
        <w:pStyle w:val="ListBullet"/>
        <w:spacing w:line="240" w:lineRule="auto"/>
        <w:ind w:left="720"/>
      </w:pPr>
      <w:r>
        <w:rPr>
          <w:lang w:val="fr_FR" w:bidi="fr_FR"/>
        </w:rPr>
      </w:r>
      <w:r>
        <w:rPr>
          <w:lang w:val="fr_FR" w:bidi="fr_FR"/>
        </w:rPr>
        <w:t>La femme d’Urie, le soldat du roi David, qui est devenue la mère du fils de David, Salomon</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Le roi Roboam</w:t>
      </w:r>
    </w:p>
    <w:p>
      <w:pPr>
        <w:pStyle w:val="ListBullet"/>
        <w:spacing w:line="240" w:lineRule="auto"/>
        <w:ind w:left="720"/>
      </w:pPr>
      <w:r>
        <w:rPr>
          <w:lang w:val="fr_FR" w:bidi="fr_FR"/>
        </w:rPr>
      </w:r>
      <w:r>
        <w:rPr>
          <w:lang w:val="fr_FR" w:bidi="fr_FR"/>
        </w:rPr>
        <w:t>Le roi Abia</w:t>
      </w:r>
    </w:p>
    <w:p>
      <w:pPr>
        <w:pStyle w:val="ListBullet"/>
        <w:spacing w:line="240" w:lineRule="auto"/>
        <w:ind w:left="720"/>
      </w:pPr>
      <w:r>
        <w:rPr>
          <w:lang w:val="fr_FR" w:bidi="fr_FR"/>
        </w:rPr>
      </w:r>
      <w:r>
        <w:rPr>
          <w:lang w:val="fr_FR" w:bidi="fr_FR"/>
        </w:rPr>
        <w:t>Le roi Asa</w:t>
      </w:r>
    </w:p>
    <w:p>
      <w:pPr>
        <w:pStyle w:val="ListBullet"/>
        <w:spacing w:line="240" w:lineRule="auto"/>
        <w:ind w:left="720"/>
      </w:pPr>
      <w:r>
        <w:rPr>
          <w:lang w:val="fr_FR" w:bidi="fr_FR"/>
        </w:rPr>
      </w:r>
      <w:r>
        <w:rPr>
          <w:lang w:val="fr_FR" w:bidi="fr_FR"/>
        </w:rPr>
        <w:t>Le roi Josaphat</w:t>
      </w:r>
    </w:p>
    <w:p>
      <w:pPr>
        <w:pStyle w:val="ListBullet"/>
        <w:spacing w:line="240" w:lineRule="auto"/>
        <w:ind w:left="720"/>
      </w:pPr>
      <w:r>
        <w:rPr>
          <w:lang w:val="fr_FR" w:bidi="fr_FR"/>
        </w:rPr>
      </w:r>
      <w:r>
        <w:rPr>
          <w:lang w:val="fr_FR" w:bidi="fr_FR"/>
        </w:rPr>
        <w:t>Le roi Joram</w:t>
      </w:r>
    </w:p>
    <w:p>
      <w:pPr>
        <w:pStyle w:val="ListBullet"/>
        <w:spacing w:line="240" w:lineRule="auto"/>
        <w:ind w:left="720"/>
      </w:pPr>
      <w:r>
        <w:rPr>
          <w:lang w:val="fr_FR" w:bidi="fr_FR"/>
        </w:rPr>
      </w:r>
      <w:r>
        <w:rPr>
          <w:lang w:val="fr_FR" w:bidi="fr_FR"/>
        </w:rPr>
        <w:t>Le roi Ozias</w:t>
      </w:r>
    </w:p>
    <w:p>
      <w:pPr>
        <w:pStyle w:val="ListBullet"/>
        <w:spacing w:line="240" w:lineRule="auto"/>
        <w:ind w:left="720"/>
      </w:pPr>
      <w:r>
        <w:rPr>
          <w:lang w:val="fr_FR" w:bidi="fr_FR"/>
        </w:rPr>
      </w:r>
      <w:r>
        <w:rPr>
          <w:lang w:val="fr_FR" w:bidi="fr_FR"/>
        </w:rPr>
        <w:t>Le roi Joatham</w:t>
      </w:r>
    </w:p>
    <w:p>
      <w:pPr>
        <w:pStyle w:val="ListBullet"/>
        <w:spacing w:line="240" w:lineRule="auto"/>
        <w:ind w:left="720"/>
      </w:pPr>
      <w:r>
        <w:rPr>
          <w:lang w:val="fr_FR" w:bidi="fr_FR"/>
        </w:rPr>
      </w:r>
      <w:r>
        <w:rPr>
          <w:lang w:val="fr_FR" w:bidi="fr_FR"/>
        </w:rPr>
        <w:t>Le roi Achaz</w:t>
      </w:r>
    </w:p>
    <w:p>
      <w:pPr>
        <w:pStyle w:val="ListBullet"/>
        <w:spacing w:line="240" w:lineRule="auto"/>
        <w:ind w:left="720"/>
      </w:pPr>
      <w:r>
        <w:rPr>
          <w:lang w:val="fr_FR" w:bidi="fr_FR"/>
        </w:rPr>
      </w:r>
      <w:r>
        <w:rPr>
          <w:lang w:val="fr_FR" w:bidi="fr_FR"/>
        </w:rPr>
        <w:t>Le roi Ézéchias</w:t>
      </w:r>
    </w:p>
    <w:p>
      <w:pPr>
        <w:pStyle w:val="ListBullet"/>
        <w:spacing w:line="240" w:lineRule="auto"/>
        <w:ind w:left="720"/>
      </w:pPr>
      <w:r>
        <w:rPr>
          <w:lang w:val="fr_FR" w:bidi="fr_FR"/>
        </w:rPr>
      </w:r>
      <w:r>
        <w:rPr>
          <w:lang w:val="fr_FR" w:bidi="fr_FR"/>
        </w:rPr>
        <w:t>Le roi Manassé</w:t>
      </w:r>
    </w:p>
    <w:p>
      <w:pPr>
        <w:pStyle w:val="ListBullet"/>
        <w:spacing w:line="240" w:lineRule="auto"/>
        <w:ind w:left="720"/>
      </w:pPr>
      <w:r>
        <w:rPr>
          <w:lang w:val="fr_FR" w:bidi="fr_FR"/>
        </w:rPr>
      </w:r>
      <w:r>
        <w:rPr>
          <w:lang w:val="fr_FR" w:bidi="fr_FR"/>
        </w:rPr>
        <w:t>Le roi Amon</w:t>
      </w:r>
    </w:p>
    <w:p>
      <w:pPr>
        <w:pStyle w:val="ListBullet"/>
        <w:spacing w:line="240" w:lineRule="auto"/>
        <w:ind w:left="720"/>
      </w:pPr>
      <w:r>
        <w:rPr>
          <w:lang w:val="fr_FR" w:bidi="fr_FR"/>
        </w:rPr>
      </w:r>
      <w:r>
        <w:rPr>
          <w:lang w:val="fr_FR" w:bidi="fr_FR"/>
        </w:rPr>
        <w:t>Le roi Josias</w:t>
      </w:r>
    </w:p>
    <w:p>
      <w:pPr>
        <w:pStyle w:val="ListBullet"/>
        <w:spacing w:line="240" w:lineRule="auto"/>
        <w:ind w:left="720"/>
      </w:pPr>
      <w:r>
        <w:rPr>
          <w:lang w:val="fr_FR" w:bidi="fr_FR"/>
        </w:rPr>
      </w:r>
      <w:r>
        <w:rPr>
          <w:lang w:val="fr_FR" w:bidi="fr_FR"/>
        </w:rPr>
        <w:t>Le roi Jéchonias</w:t>
      </w:r>
    </w:p>
    <w:p>
      <w:pPr>
        <w:pStyle w:val="ListBullet"/>
        <w:spacing w:line="240" w:lineRule="auto"/>
        <w:ind w:left="720"/>
      </w:pPr>
      <w:r>
        <w:rPr>
          <w:lang w:val="fr_FR" w:bidi="fr_FR"/>
        </w:rPr>
      </w:r>
      <w:r>
        <w:rPr>
          <w:lang w:val="fr_FR" w:bidi="fr_FR"/>
        </w:rPr>
        <w:t>Les frères du roi Jéchonias</w:t>
      </w:r>
    </w:p>
    <w:p>
      <w:pPr/>
      <w:r>
        <w:rPr>
          <w:lang w:val="fr_FR" w:bidi="fr_FR"/>
        </w:rPr>
      </w:r>
      <w:r>
        <w:rPr>
          <w:lang w:val="fr_FR" w:bidi="fr_FR"/>
        </w:rPr>
        <w:t>Voici les personnes mentionnées dans le troisième groupe :</w:t>
      </w:r>
    </w:p>
    <w:p>
      <w:pPr>
        <w:pStyle w:val="ListBullet"/>
        <w:spacing w:line="240" w:lineRule="auto"/>
        <w:ind w:left="720"/>
      </w:pPr>
      <w:r>
        <w:rPr>
          <w:lang w:val="fr_FR" w:bidi="fr_FR"/>
        </w:rPr>
      </w:r>
      <w:r>
        <w:rPr>
          <w:lang w:val="fr_FR" w:bidi="fr_FR"/>
        </w:rPr>
        <w:t>Salathiel</w:t>
      </w:r>
    </w:p>
    <w:p>
      <w:pPr>
        <w:pStyle w:val="ListBullet"/>
        <w:spacing w:line="240" w:lineRule="auto"/>
        <w:ind w:left="720"/>
      </w:pPr>
      <w:r>
        <w:rPr>
          <w:lang w:val="fr_FR" w:bidi="fr_FR"/>
        </w:rPr>
      </w:r>
      <w:r>
        <w:rPr>
          <w:lang w:val="fr_FR" w:bidi="fr_FR"/>
        </w:rPr>
        <w:t>Zorobabel</w:t>
      </w:r>
    </w:p>
    <w:p>
      <w:pPr>
        <w:pStyle w:val="ListBullet"/>
        <w:spacing w:line="240" w:lineRule="auto"/>
        <w:ind w:left="720"/>
      </w:pPr>
      <w:r>
        <w:rPr>
          <w:lang w:val="fr_FR" w:bidi="fr_FR"/>
        </w:rPr>
      </w:r>
      <w:r>
        <w:rPr>
          <w:lang w:val="fr_FR" w:bidi="fr_FR"/>
        </w:rPr>
        <w:t>Abiud</w:t>
      </w:r>
    </w:p>
    <w:p>
      <w:pPr>
        <w:pStyle w:val="ListBullet"/>
        <w:spacing w:line="240" w:lineRule="auto"/>
        <w:ind w:left="720"/>
      </w:pPr>
      <w:r>
        <w:rPr>
          <w:lang w:val="fr_FR" w:bidi="fr_FR"/>
        </w:rPr>
      </w:r>
      <w:r>
        <w:rPr>
          <w:lang w:val="fr_FR" w:bidi="fr_FR"/>
        </w:rPr>
        <w:t>Éliakim</w:t>
      </w:r>
    </w:p>
    <w:p>
      <w:pPr>
        <w:pStyle w:val="ListBullet"/>
        <w:spacing w:line="240" w:lineRule="auto"/>
        <w:ind w:left="720"/>
      </w:pPr>
      <w:r>
        <w:rPr>
          <w:lang w:val="fr_FR" w:bidi="fr_FR"/>
        </w:rPr>
      </w:r>
      <w:r>
        <w:rPr>
          <w:lang w:val="fr_FR" w:bidi="fr_FR"/>
        </w:rPr>
        <w:t>Azor</w:t>
      </w:r>
    </w:p>
    <w:p>
      <w:pPr>
        <w:pStyle w:val="ListBullet"/>
        <w:spacing w:line="240" w:lineRule="auto"/>
        <w:ind w:left="720"/>
      </w:pPr>
      <w:r>
        <w:rPr>
          <w:lang w:val="fr_FR" w:bidi="fr_FR"/>
        </w:rPr>
      </w:r>
      <w:r>
        <w:rPr>
          <w:lang w:val="fr_FR" w:bidi="fr_FR"/>
        </w:rPr>
        <w:t>Sadok</w:t>
      </w:r>
    </w:p>
    <w:p>
      <w:pPr>
        <w:pStyle w:val="ListBullet"/>
        <w:spacing w:line="240" w:lineRule="auto"/>
        <w:ind w:left="720"/>
      </w:pPr>
      <w:r>
        <w:rPr>
          <w:lang w:val="fr_FR" w:bidi="fr_FR"/>
        </w:rPr>
      </w:r>
      <w:r>
        <w:rPr>
          <w:lang w:val="fr_FR" w:bidi="fr_FR"/>
        </w:rPr>
        <w:t>Achim</w:t>
      </w:r>
    </w:p>
    <w:p>
      <w:pPr>
        <w:pStyle w:val="ListBullet"/>
        <w:spacing w:line="240" w:lineRule="auto"/>
        <w:ind w:left="720"/>
      </w:pPr>
      <w:r>
        <w:rPr>
          <w:lang w:val="fr_FR" w:bidi="fr_FR"/>
        </w:rPr>
      </w:r>
      <w:r>
        <w:rPr>
          <w:lang w:val="fr_FR" w:bidi="fr_FR"/>
        </w:rPr>
        <w:t>Éliud</w:t>
      </w:r>
    </w:p>
    <w:p>
      <w:pPr>
        <w:pStyle w:val="ListBullet"/>
        <w:spacing w:line="240" w:lineRule="auto"/>
        <w:ind w:left="720"/>
      </w:pPr>
      <w:r>
        <w:rPr>
          <w:lang w:val="fr_FR" w:bidi="fr_FR"/>
        </w:rPr>
      </w:r>
      <w:r>
        <w:rPr>
          <w:lang w:val="fr_FR" w:bidi="fr_FR"/>
        </w:rPr>
        <w:t>Éléazar</w:t>
      </w:r>
    </w:p>
    <w:p>
      <w:pPr>
        <w:pStyle w:val="ListBullet"/>
        <w:spacing w:line="240" w:lineRule="auto"/>
        <w:ind w:left="720"/>
      </w:pPr>
      <w:r>
        <w:rPr>
          <w:lang w:val="fr_FR" w:bidi="fr_FR"/>
        </w:rPr>
      </w:r>
      <w:r>
        <w:rPr>
          <w:lang w:val="fr_FR" w:bidi="fr_FR"/>
        </w:rPr>
        <w:t>Matthan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 qui était le mari de Marie</w:t>
      </w:r>
    </w:p>
    <w:p>
      <w:pPr>
        <w:pStyle w:val="ListBullet"/>
        <w:spacing w:line="240" w:lineRule="auto"/>
        <w:ind w:left="720"/>
      </w:pPr>
      <w:r>
        <w:rPr>
          <w:lang w:val="fr_FR" w:bidi="fr_FR"/>
        </w:rPr>
      </w:r>
      <w:r>
        <w:rPr>
          <w:lang w:val="fr_FR" w:bidi="fr_FR"/>
        </w:rPr>
        <w:t>Marie, la mère de Jésus</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Avant de commencer :</w:t>
      </w:r>
    </w:p>
    <w:p>
      <w:pPr/>
      <w:r>
        <w:rPr>
          <w:lang w:val="fr_FR" w:bidi="fr_FR"/>
        </w:rPr>
      </w:r>
      <w:r>
        <w:rPr>
          <w:lang w:val="fr_FR" w:bidi="fr_FR"/>
        </w:rPr>
        <w:t>Décidez qui représentera Matthieu, et qui agira en tant qu'auditeurs. Peut-être peuvent-ils s’asseoir en cercle sur le sol pendant que Matthieu raconte son histoire. Organisez-vous dans la position la plus naturelle pour écouter une histoire.</w:t>
      </w:r>
    </w:p>
    <w:p>
      <w:pPr/>
      <w:r>
        <w:rPr>
          <w:lang w:val="fr_FR" w:bidi="fr_FR"/>
        </w:rPr>
      </w:r>
      <w:r>
        <w:rPr>
          <w:lang w:val="fr_FR" w:bidi="fr_FR"/>
        </w:rPr>
        <w:t>Décidez si vous voulez représenter les histoires des personnes spéciales. Ils n’ont pas de texte dans cette histoire. Peut-être que des personnes peuvent représenter les histoires qui vont avec ces personnes en arrière-plan chaque fois qu’un nom spécial est mentionné. Peut-être qu’au lieu de représenter ces histoires, les gens pourront faire une scène dite gelée : ils représentent une partie de l’histoire, mais ne bougent pas. C’est comme si quelqu’un avait fait une peinture de cette histoire, et les gens faisaient semblant d’être la peinture.</w:t>
      </w:r>
    </w:p>
    <w:p>
      <w:pPr/>
      <w:r>
        <w:rPr>
          <w:lang w:val="fr_FR" w:bidi="fr_FR"/>
        </w:rPr>
      </w:r>
      <w:r>
        <w:rPr>
          <w:lang w:val="fr_FR" w:bidi="fr_FR"/>
        </w:rPr>
        <w:t>Vous pouvez aussi représenter ou faire une scène gelée pour le bon moment pour Israël à la fin de la première liste, et le mauvais moment pour Israël à la fin de la deuxième liste.</w:t>
      </w:r>
    </w:p>
    <w:p>
      <w:pPr/>
      <w:r>
        <w:rPr>
          <w:lang w:val="fr_FR" w:bidi="fr_FR"/>
        </w:rPr>
      </w:r>
      <w:r>
        <w:rPr>
          <w:lang w:val="fr_FR" w:bidi="fr_FR"/>
        </w:rPr>
        <w:t>Les personnes qui agissent en tant qu’auditeurs de Matthieu peuvent se retourner pour regarder la représentation ou la scène gelée, et se retourner pour écouter Matthieu quand la représentation sera terminée. Commencez la représentation.</w:t>
      </w:r>
    </w:p>
    <w:p>
      <w:pPr/>
      <w:r>
        <w:rPr>
          <w:lang w:val="fr_FR" w:bidi="fr_FR"/>
        </w:rPr>
      </w:r>
      <w:r>
        <w:rPr>
          <w:lang w:val="fr_FR" w:bidi="fr_FR"/>
        </w:rPr>
        <w:t>Représentez Matthieu en train de dire à ses auditeurs : « Voici la liste des ancêtres de Jésus. Jésus est le Christ, le Sauveur promis. Jésus était un descendant de David, et David était un descendant d’Abraham. »</w:t>
      </w:r>
    </w:p>
    <w:p>
      <w:pPr/>
      <w:r>
        <w:rPr>
          <w:lang w:val="fr_FR" w:bidi="fr_FR"/>
        </w:rPr>
      </w:r>
      <w:r>
        <w:rPr>
          <w:lang w:val="fr_FR" w:bidi="fr_FR"/>
        </w:rPr>
        <w:t>Représentez Matthieu en train de dire à ses auditeurs la première liste de quatorze générations. Vous pouvez utiliser les mêmes cailloux ou objets que vous avez utilisés dans la session 4. La personne qui fait semblant d’être Matthieu peut poser un nouveau caillou chaque fois qu’il donne un nom. Si vous avez assez de personnes dans la pièce, vous pouvez aussi utiliser de vraies personnes au lieu de cailloux. Donnez à la personne qui est David une couronne ou un autre objet qui le fait ressembler à un roi.</w:t>
      </w:r>
    </w:p>
    <w:p>
      <w:pPr/>
      <w:r>
        <w:rPr>
          <w:lang w:val="fr_FR" w:bidi="fr_FR"/>
        </w:rPr>
      </w:r>
      <w:r>
        <w:rPr>
          <w:lang w:val="fr_FR" w:bidi="fr_FR"/>
        </w:rPr>
        <w:t>Abraham a eu un fils ; son nom était Isaac. Isaac a eu un fils ; son nom était Jacob. Jacob a eu un fils ; son nom est Juda. Jacob avait aussi d’autres fils. Juda avait deux fils : Pharès et Zara. Leur mère était Tamar.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écoutent Matthieu : « Que ressentez-vous alors que vous vous rappelez l’histoire de Juda et de Tamar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Pharès a eu un fils ; son nom était Esrom. Esrom a eu un fils ; son nom était Aram. Aram a eu un fils ; son nom était Aminadab. Aminadab a eu un fils ; son nom était Naasson. Naasson a eu un fils ; son nom était Salmon. Salmon a eu un fils ; son nom était Boaz. La mère de Boaz était Rahab.</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écoutent Matthieu : « Que ressentez-vous alors que vous vous rappelez l’histoire de Rahab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Boaz a eu un fils ; son nom était Obed. La mère d’Obed était Ruth.</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écoutent Matthieu : « Que ressentez-vous alors que vous vous rappelez l’histoire de Ruth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Obed a eu un fils ; son nom était Isaï. Isaï a eu un fils ; son nom était David. David est devenu roi.</w:t>
      </w:r>
    </w:p>
    <w:p>
      <w:pPr/>
      <w:r>
        <w:rPr>
          <w:lang w:val="fr_FR" w:bidi="fr_FR"/>
        </w:rPr>
      </w:r>
      <w:r>
        <w:rPr>
          <w:lang w:val="fr_FR" w:bidi="fr_FR"/>
        </w:rPr>
        <w:t>Arrêtez la représentation. Demandez aux personnes qui écoutent Matthieu : « Que ressentez-vous alors que vous vous rappelez le roi David, le roi le plus aimé d’Israël ? » Vous entendrez peut-être des choses comme :</w:t>
      </w:r>
    </w:p>
    <w:p>
      <w:pPr/>
      <w:r>
        <w:rPr>
          <w:lang w:val="fr_FR" w:bidi="fr_FR"/>
        </w:rPr>
      </w:r>
      <w:r>
        <w:rPr>
          <w:lang w:val="fr_FR" w:bidi="fr_FR"/>
        </w:rPr>
        <w:t>Continuez maintenant avec Matthieu en train de dire aux personnes la deuxième liste. Si vous avez utilisé de vraies personnes pour la première liste, vous pouvez maintenant utiliser les mêmes personnes pour la deuxième liste. Donnez à chacun d’eux une couronne ou quelque chose qui les fait ressembler à un roi !</w:t>
      </w:r>
    </w:p>
    <w:p>
      <w:pPr/>
      <w:r>
        <w:rPr>
          <w:lang w:val="fr_FR" w:bidi="fr_FR"/>
        </w:rPr>
      </w:r>
      <w:r>
        <w:rPr>
          <w:lang w:val="fr_FR" w:bidi="fr_FR"/>
        </w:rPr>
        <w:t>Commencez la représentation.</w:t>
      </w:r>
    </w:p>
    <w:p>
      <w:pPr/>
      <w:r>
        <w:rPr>
          <w:lang w:val="fr_FR" w:bidi="fr_FR"/>
        </w:rPr>
      </w:r>
      <w:r>
        <w:rPr>
          <w:lang w:val="fr_FR" w:bidi="fr_FR"/>
        </w:rPr>
        <w:t>David a eu un fils ; son nom était Salomon. La mère de Salomon n’était pas la femme de David, mais la femme d’un homme nommé Urie.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écoutent Matthieu : « Que ressentez-vous alors que vous vous rappelez l’histoire de David et de la femme d’Urie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Salomon a eu un fils ; son nom était Roboam. Roboam a eu un fils ; son nom était Abia. Abia a eu un fils ; son nom était Asa. Asa a eu un fils ; son nom était Josaphat. Josaphat a eu un fils ; son nom était Joram. Joram a eu un fils ; son nom était Ozias. Ozias a eu un fils ; son nom était Joatham. Joatham a eu un fils ; son nom était Achaz. Achaz a eu un fils ; son nom était Ézéchias. Ézéchias a eu un fils ; son nom était Manassé. Manassé a eu un fils ; son nom était Amon. Amon a eu un fils ; son nom était Josias. Josias a eu un fils ; son nom était Jéchonias. Il a eu aussi d’autres fils. Pendant cette période, beaucoup d’Israélites ont dû quitter leurs maisons et aller dans un pays étranger, le pays de Babylone.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écoutent Matthieu : « Que ressentez-vous alors que vous vous rappelez ce moment le plus horrible dans l’histoire d’Israël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Jéchonias a eu un fils et son nom était Salathiel. Salathiel a eu un fils et son nom était Zorobabel. Zorobabel a eu un fils et son nom était Abiud. Abiud a eu un fils et son nom était Éliakim. Éliakim a eu un fils et son nom était Azor. Azor a eu un fils et son nom était Sadok. Sadok a eu un fils et son nom était Achim. Achim a eu un fils et son nom était Éliud. Éliud a eu un fils et son nom était Éléazar. Éléazar a eu un fils et son nom était Matthan. Matthan a eu un fils et son nom était Jacob. Jacob a eu un fils et son nom était Joseph. Joseph était le mari de Marie. Marie était la mère de Jésus. Jésus est le Christ.</w:t>
      </w:r>
    </w:p>
    <w:p>
      <w:pPr/>
      <w:r>
        <w:rPr>
          <w:lang w:val="fr_FR" w:bidi="fr_FR"/>
        </w:rPr>
      </w:r>
      <w:r>
        <w:rPr>
          <w:lang w:val="fr_FR" w:bidi="fr_FR"/>
        </w:rPr>
        <w:t>Représentez Matthieu en train de donner sa conclusion à ses auditeurs. Il dit : « Il y a donc quatorze générations d’Abraham à David. Il y a eu quatorze générations de David jusqu’au moment où les gens ont été forcés d’aller à Babylone. Et il y a eu quatorze générations du moment où les personnes ont été forcées d’aller à Babylone jusqu’à la naissance du Christ. »</w:t>
      </w:r>
    </w:p>
    <w:p>
      <w:pPr/>
      <w:r>
        <w:rPr>
          <w:lang w:val="fr_FR" w:bidi="fr_FR"/>
        </w:rPr>
      </w:r>
      <w:r>
        <w:rPr>
          <w:lang w:val="fr_FR" w:bidi="fr_FR"/>
        </w:rPr>
        <w:t>Arrêtez la représentation. Demandez aux personnes qui écoutent Matthieu : « Que ressentez-vous quand vous entendez parler d’un descendant du roi David qui est né à votre époque ? Que ressentez-vous quand vous entendez que ce descendant est le Christ, le roi qui est aussi un Sauveur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Il s’agit d’une liste des ancêtres de Jésus-Christ. Dans cette liste, nous trouvons des noms des membres de la famille de Jésus qui ont vécu avant lui.</w:t>
      </w:r>
    </w:p>
    <w:p>
      <w:pPr/>
      <w:r>
        <w:rPr>
          <w:lang w:val="fr_FR" w:bidi="fr_FR"/>
        </w:rPr>
      </w:r>
      <w:r>
        <w:rPr>
          <w:lang w:val="fr_FR" w:bidi="fr_FR"/>
        </w:rPr>
        <w:t>Arrêtez-vous ici et discutez avec votre équipe de traduction : Votre langue a-t-elle des mots spéciaux pour une liste d’ancêtres ?</w:t>
      </w:r>
    </w:p>
    <w:p>
      <w:pPr/>
      <w:r>
        <w:rPr>
          <w:lang w:val="fr_FR" w:bidi="fr_FR"/>
        </w:rPr>
      </w:r>
      <w:r>
        <w:rPr>
          <w:lang w:val="fr_FR" w:bidi="fr_FR"/>
        </w:rPr>
        <w:t>Cette histoire est une longue liste de noms. Il y a à chaque fois un père et un fils, et parfois une mère.</w:t>
      </w:r>
    </w:p>
    <w:p>
      <w:pPr/>
      <w:r>
        <w:rPr>
          <w:lang w:val="fr_FR" w:bidi="fr_FR"/>
        </w:rPr>
      </w:r>
      <w:r>
        <w:rPr>
          <w:lang w:val="fr_FR" w:bidi="fr_FR"/>
        </w:rPr>
        <w:t>Arrêtez-vous ici et discutez avec votre équipe : Quelle est la façon la plus naturelle de donner une liste de noms de famille dans votre langue ?</w:t>
      </w:r>
    </w:p>
    <w:p>
      <w:pPr/>
      <w:r>
        <w:rPr>
          <w:lang w:val="fr_FR" w:bidi="fr_FR"/>
        </w:rPr>
      </w:r>
      <w:r>
        <w:rPr>
          <w:lang w:val="fr_FR" w:bidi="fr_FR"/>
        </w:rPr>
        <w:t xml:space="preserve">La deuxième liste se termine par la mention du moment de l’exil à Babylone. </w:t>
      </w:r>
      <w:r>
        <w:rPr>
          <w:b/>
          <w:lang w:val="fr_FR" w:bidi="fr_FR"/>
        </w:rPr>
        <w:t>Exil</w:t>
      </w:r>
      <w:r>
        <w:rPr>
          <w:lang w:val="fr_FR" w:bidi="fr_FR"/>
        </w:rPr>
        <w:t xml:space="preserve"> signifie que la plupart des Israélites ont été emmenés dans un autre pays par la force. Ils n’étaient plus autorisés à vivre dans leur propre pays. Seulement quelques personnes sont restées.</w:t>
      </w:r>
    </w:p>
    <w:p>
      <w:pPr/>
      <w:r>
        <w:rPr>
          <w:lang w:val="fr_FR" w:bidi="fr_FR"/>
        </w:rPr>
      </w:r>
      <w:r>
        <w:rPr>
          <w:b/>
          <w:lang w:val="fr_FR" w:bidi="fr_FR"/>
        </w:rPr>
        <w:t>Babylone</w:t>
      </w:r>
      <w:r>
        <w:rPr>
          <w:lang w:val="fr_FR" w:bidi="fr_FR"/>
        </w:rPr>
        <w:t xml:space="preserve"> était le nom d’un pays à l’est d’Israël. Cette région est dans le pays que nous connaissons aujourd’hui en tant que l’Irak. Dieu a utilisé les Babyloniens pour punir les Israélites pour leurs péchés.</w:t>
      </w:r>
    </w:p>
    <w:p>
      <w:pPr/>
      <w:r>
        <w:rPr>
          <w:lang w:val="fr_FR" w:bidi="fr_FR"/>
        </w:rPr>
      </w:r>
      <w:r>
        <w:rPr>
          <w:lang w:val="fr_FR" w:bidi="fr_FR"/>
        </w:rPr>
        <w:t xml:space="preserve">Matthieu dit que Jésus est le </w:t>
      </w:r>
      <w:r>
        <w:rPr>
          <w:lang w:val="fr_FR" w:bidi="fr_FR"/>
        </w:rPr>
        <w:t>fils de David</w:t>
      </w:r>
      <w:r>
        <w:rPr>
          <w:lang w:val="fr_FR" w:bidi="fr_FR"/>
        </w:rPr>
        <w:t>. David était un roi d’Israël qui a vécu environ mille ans avant que Jésus ne soit né. Jésus n’est pas un fils direct de David, parce qu’il a vécu beaucoup plus tard. Mais Jésus est de la même lignée familiale. Par conséquent, Matthieu l’appelle un fils de David. Il y a longtemps, Dieu avait dit que le roi spécial et le Sauveur qui viendrait serait un descendant de David. Jésus est un descendant de David, et il est ce roi spécial et le Sauveur.</w:t>
      </w:r>
    </w:p>
    <w:p>
      <w:pPr/>
      <w:r>
        <w:rPr>
          <w:lang w:val="fr_FR" w:bidi="fr_FR"/>
        </w:rPr>
      </w:r>
      <w:r>
        <w:rPr>
          <w:lang w:val="fr_FR" w:bidi="fr_FR"/>
        </w:rPr>
        <w:t xml:space="preserve">Jésus était un descendant de David. David était un descendant d’Abraham. </w:t>
      </w:r>
      <w:r>
        <w:rPr>
          <w:b/>
          <w:lang w:val="fr_FR" w:bidi="fr_FR"/>
        </w:rPr>
        <w:t>Abraham</w:t>
      </w:r>
      <w:r>
        <w:rPr>
          <w:lang w:val="fr_FR" w:bidi="fr_FR"/>
        </w:rPr>
        <w:t xml:space="preserve"> a vécu environ mille ans avant David. Dieu avait promis à Abraham de lui donner beaucoup de descendants. Les descendants d’Abraham étaient des personnes spéciales de Dieu. Ils étaient appelés Israélites. Abraham était le premier ancêtre des Israélites. </w:t>
      </w:r>
    </w:p>
    <w:p>
      <w:pPr/>
      <w:r>
        <w:rPr>
          <w:lang w:val="fr_FR" w:bidi="fr_FR"/>
        </w:rPr>
      </w:r>
      <w:r>
        <w:rPr>
          <w:lang w:val="fr_FR" w:bidi="fr_FR"/>
        </w:rPr>
        <w:t>David n’était pas le fils direct d’Abraham, mais il était de la lignée familiale d’Abraham.</w:t>
      </w:r>
    </w:p>
    <w:p>
      <w:pPr/>
      <w:r>
        <w:rPr>
          <w:lang w:val="fr_FR" w:bidi="fr_FR"/>
        </w:rPr>
      </w:r>
      <w:r>
        <w:rPr>
          <w:lang w:val="fr_FR" w:bidi="fr_FR"/>
        </w:rPr>
        <w:t>Arrêtez-vous ici et discutez avec votre équipe de traduction : Dans votre langue, est-il possible d’appeler Jésus fils de David même s’il n’était pas son fils direct, et est-il possible d’appeler David le fils d’Abraham même s’il n’était pas son fils direct ? Si vous ne pouvez pas faire cela dans votre langue, quels autres mots pourriez-vous utiliser ?</w:t>
      </w:r>
    </w:p>
    <w:p>
      <w:pPr/>
      <w:r>
        <w:rPr>
          <w:lang w:val="fr_FR" w:bidi="fr_FR"/>
        </w:rPr>
      </w:r>
      <w:r>
        <w:rPr>
          <w:lang w:val="fr_FR" w:bidi="fr_FR"/>
        </w:rPr>
        <w:t xml:space="preserve">Le nom Jésus signifie « Dieu sauve. » </w:t>
      </w:r>
      <w:r>
        <w:rPr>
          <w:b/>
          <w:lang w:val="fr_FR" w:bidi="fr_FR"/>
        </w:rPr>
        <w:t>Christ</w:t>
      </w:r>
      <w:r>
        <w:rPr>
          <w:lang w:val="fr_FR" w:bidi="fr_FR"/>
        </w:rPr>
        <w:t xml:space="preserve"> est le mot grec pour le mot hébreu </w:t>
      </w:r>
      <w:r>
        <w:rPr>
          <w:b/>
          <w:lang w:val="fr_FR" w:bidi="fr_FR"/>
        </w:rPr>
        <w:t>Messie</w:t>
      </w:r>
      <w:r>
        <w:rPr>
          <w:lang w:val="fr_FR" w:bidi="fr_FR"/>
        </w:rPr>
        <w:t>. Cela signifie quelqu’un que Dieu a oint, ou choisi pour une tâche spéciale. Dans l'Ancien Testament, les prophètes, les sacrificateurs et les rois étaient oints pour des tâches spéciales. Jésus est toutes ces choses, mais les auteurs du Nouveau Testament ont tendance à voir Jésus comme un roi nommé par Dieu pour une tâche spéciale. Matthieu utilise le nom Jésus-Christ pour parler de Jésus, pour rendre clair que Jésus est le roi et le Sauveur.</w:t>
      </w:r>
    </w:p>
    <w:p>
      <w:pPr/>
      <w:r>
        <w:rPr>
          <w:lang w:val="fr_FR" w:bidi="fr_FR"/>
        </w:rPr>
      </w:r>
      <w:r>
        <w:rPr>
          <w:lang w:val="fr_FR" w:bidi="fr_FR"/>
        </w:rPr>
        <w:t>Arrêtez-vous ici et discutez avec votre équipe de traduction : Quel mot utiliserez-vous pour Christ ? Direz-vous quelque chose qui sonne comme Christ, ou direz-vous quelque chose qui signifie un Sauveur ?</w:t>
      </w:r>
    </w:p>
    <w:p>
      <w:pPr/>
      <w:r>
        <w:rPr>
          <w:lang w:val="fr_FR" w:bidi="fr_FR"/>
        </w:rPr>
      </w:r>
      <w:r>
        <w:rPr>
          <w:lang w:val="fr_FR" w:bidi="fr_FR"/>
        </w:rPr>
        <w:t xml:space="preserve">Si vous avez déjà traduit un autre Évangile, assurez-vous d’utiliser le même mot pour Christ. Rappelez-vous que </w:t>
      </w:r>
      <w:r>
        <w:rPr>
          <w:lang w:val="fr_FR" w:bidi="fr_FR"/>
        </w:rPr>
        <w:t>Christ</w:t>
      </w:r>
      <w:r>
        <w:rPr>
          <w:lang w:val="fr_FR" w:bidi="fr_FR"/>
        </w:rPr>
        <w:t xml:space="preserve"> ou </w:t>
      </w:r>
      <w:r>
        <w:rPr>
          <w:lang w:val="fr_FR" w:bidi="fr_FR"/>
        </w:rPr>
        <w:t>Messie</w:t>
      </w:r>
      <w:r>
        <w:rPr>
          <w:lang w:val="fr_FR" w:bidi="fr_FR"/>
        </w:rPr>
        <w:t xml:space="preserve"> se trouve dans le glossaire principal.</w:t>
      </w:r>
    </w:p>
    <w:p>
      <w:pPr/>
      <w:r>
        <w:rPr>
          <w:lang w:val="fr_FR" w:bidi="fr_FR"/>
        </w:rPr>
      </w:r>
      <w:r>
        <w:rPr>
          <w:lang w:val="fr_FR" w:bidi="fr_FR"/>
        </w:rPr>
        <w:t>Cette histoire a beaucoup de noms qui peuvent être difficiles à prononcer. Pouvez-vous trouver une façon qui les rende un peu plus faciles à prononcer ? Les noms ne doivent pas être exactement les mêmes que dans la Bible, tant que les gens peuvent reconnaître qu’ils sont les mêmes.</w:t>
      </w:r>
    </w:p>
    <w:p>
      <w:pPr/>
      <w:r>
        <w:rPr>
          <w:lang w:val="fr_FR" w:bidi="fr_FR"/>
        </w:rPr>
      </w:r>
      <w:r>
        <w:rPr>
          <w:lang w:val="fr_FR" w:bidi="fr_FR"/>
        </w:rPr>
        <w:t>Il peut être difficile de se rappeler de tous les noms dans cette histoire. Quelle serait la meilleure façon de se rappeler d’eux ? Pouvez-vous les transformer en une mélodie ? Pouvez-vous les chanter ? Cela aidera-t-il de taper des mains ou de marquer un rythme avec vos pieds ? Pouvez-vous diviser les listes entre trois personnes, chacun enregistrant l’une des trois listes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1:18–25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1.18–25.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la section précédente, nous avons entendu des histoires sur les ancêtres de Jésus. Cette histoire parle de la naissance de Jésus lui-même. La mère de Jésus était Marie. Marie était fiancée avec Joseph. Ils allaient se marier, mais au début de l’histoire ils ne sont pas encore mariés. Ils étaient fiancés. En Israël, être fiancé était une question sérieuse. Au moment des fiançailles, le marié payait une dot à la famille de la mariée. C’était une chose honteuse de rompre des fiançailles.</w:t>
      </w:r>
    </w:p>
    <w:p>
      <w:pPr/>
      <w:r>
        <w:rPr>
          <w:lang w:val="fr_FR" w:bidi="fr_FR"/>
        </w:rPr>
      </w:r>
      <w:r>
        <w:rPr>
          <w:lang w:val="fr_FR" w:bidi="fr_FR"/>
        </w:rPr>
        <w:t>Arrêtez-vous ici et discutez : Comment les mariages sont-ils décidés dans votre communauté ? Y a-t-il quelque chose de semblable aux fiançailles ? Pouvez-vous raconter une histoire sur l’organisation d’un mariage dans votre communauté ? Quels étaient les accords qui ont été conclus à l’avance ? Quelles sont les attentes que les familles ont les unes vis-à-vis des autres ?</w:t>
      </w:r>
    </w:p>
    <w:p>
      <w:pPr/>
      <w:r>
        <w:rPr>
          <w:lang w:val="fr_FR" w:bidi="fr_FR"/>
        </w:rPr>
      </w:r>
      <w:r>
        <w:rPr>
          <w:lang w:val="fr_FR" w:bidi="fr_FR"/>
        </w:rPr>
        <w:t>Marie était enceinte avant d’être mariée. Matthieu n’explique pas beaucoup sur la façon dont Marie est devenue enceinte. Il dit très simplement qu’elle était enceinte du Saint-Esprit. Cela ne signifie pas que le Saint-Esprit a eu des relations sexuelles avec elle, comme un homme le ferait avec une femme. Cela signifie que la puissance de Dieu a fait que Marie est devenue enceinte.</w:t>
      </w:r>
    </w:p>
    <w:p>
      <w:pPr/>
      <w:r>
        <w:rPr>
          <w:lang w:val="fr_FR" w:bidi="fr_FR"/>
        </w:rPr>
      </w:r>
      <w:r>
        <w:rPr>
          <w:lang w:val="fr_FR" w:bidi="fr_FR"/>
        </w:rPr>
        <w:t>Matthieu ne nous dit pas comment Joseph l'a découvert. Marie lui a probablement dit.</w:t>
      </w:r>
    </w:p>
    <w:p>
      <w:pPr/>
      <w:r>
        <w:rPr>
          <w:lang w:val="fr_FR" w:bidi="fr_FR"/>
        </w:rPr>
      </w:r>
      <w:r>
        <w:rPr>
          <w:lang w:val="fr_FR" w:bidi="fr_FR"/>
        </w:rPr>
        <w:t>Arrêtez-vous ici et discutez : Pouvez-vous raconter une histoire au sujet d’une fille qui est devenue enceinte avant qu’elle ne soit mariée ? Que s’est-il passé ? Comment les membres de sa famille et d’autres personnes dans la communauté ont-ils réagi ?</w:t>
      </w:r>
    </w:p>
    <w:p>
      <w:pPr/>
      <w:r>
        <w:rPr>
          <w:lang w:val="fr_FR" w:bidi="fr_FR"/>
        </w:rPr>
      </w:r>
      <w:r>
        <w:rPr>
          <w:lang w:val="fr_FR" w:bidi="fr_FR"/>
        </w:rPr>
        <w:t>Joseph est un homme bon, ou juste. Cela signifie qu’il veut suivre la loi de Dieu. Joseph a dû penser que Marie avait été avec un autre homme. Cela aurait été contre la loi de Dieu. Joseph avait le droit de rompre ses fiançailles avec Marie à cause de cela. S’il disait aux personnes pourquoi il a rompu les fiançailles, Marie aurait eu très honte. Les gens pourraient punir Marie d’avoir enfreint la loi de Dieu. Joseph ne veut pas que Marie soit honteuse en public. Il pense que la solution peut être de rompre discrètement les fiançailles. Joseph pensait à ces choses au moment où il s’endort.</w:t>
      </w:r>
    </w:p>
    <w:p>
      <w:pPr/>
      <w:r>
        <w:rPr>
          <w:lang w:val="fr_FR" w:bidi="fr_FR"/>
        </w:rPr>
      </w:r>
      <w:r>
        <w:rPr>
          <w:lang w:val="fr_FR" w:bidi="fr_FR"/>
        </w:rPr>
        <w:t>Alors que Joseph dort, il fait un rêve. Dans le rêve, il voit un ange. L’ange appelle Joseph un fils de David. David signifie ici le roi David. Le roi David a vécu il y a longtemps. Joseph n’est pas un fils direct de David, mais il est un descendant du roi David. Dieu avait promis à David que l’un de ses descendants serait le Messie, le roi spécial et le Sauveur. Joseph ne le sait pas encore, mais le fils de Marie serait ce Messie.</w:t>
      </w:r>
    </w:p>
    <w:p>
      <w:pPr/>
      <w:r>
        <w:rPr>
          <w:lang w:val="fr_FR" w:bidi="fr_FR"/>
        </w:rPr>
      </w:r>
      <w:r>
        <w:rPr>
          <w:lang w:val="fr_FR" w:bidi="fr_FR"/>
        </w:rPr>
        <w:t>L’ange dit à Joseph de maintenir le mariage, parce que Marie est enceinte par la puissance de Dieu.</w:t>
      </w:r>
    </w:p>
    <w:p>
      <w:pPr/>
      <w:r>
        <w:rPr>
          <w:lang w:val="fr_FR" w:bidi="fr_FR"/>
        </w:rPr>
      </w:r>
      <w:r>
        <w:rPr>
          <w:lang w:val="fr_FR" w:bidi="fr_FR"/>
        </w:rPr>
        <w:t>Arrêtez-vous ici et discutez : Quelle valeur les personnes dans votre communauté donnent-elles aux rêves ? Pouvez-vous raconter une histoire de quelqu’un qui fait quelque chose à cause d’un rêve ?</w:t>
      </w:r>
    </w:p>
    <w:p>
      <w:pPr/>
      <w:r>
        <w:rPr>
          <w:lang w:val="fr_FR" w:bidi="fr_FR"/>
        </w:rPr>
      </w:r>
      <w:r>
        <w:rPr>
          <w:lang w:val="fr_FR" w:bidi="fr_FR"/>
        </w:rPr>
        <w:t>L’ange dit que Dieu avait déjà dit il y a longtemps que cela arriverait. Un prophète avait donné un message au peuple d’Israël au nom de Dieu. Ce prophète a dit : « La vierge deviendra enceinte et aura un fils, et ils l’appelleront Emmanuel. » Emmanuel signifie « Dieu est avec nous. »</w:t>
      </w:r>
    </w:p>
    <w:p>
      <w:pPr/>
      <w:r>
        <w:rPr>
          <w:lang w:val="fr_FR" w:bidi="fr_FR"/>
        </w:rPr>
      </w:r>
      <w:r>
        <w:rPr>
          <w:lang w:val="fr_FR" w:bidi="fr_FR"/>
        </w:rPr>
        <w:t>Un prophète est un homme (ou parfois une femme) qui donne des messages de Dieu aux personnes.</w:t>
      </w:r>
    </w:p>
    <w:p>
      <w:pPr/>
      <w:r>
        <w:rPr>
          <w:lang w:val="fr_FR" w:bidi="fr_FR"/>
        </w:rPr>
      </w:r>
      <w:r>
        <w:rPr>
          <w:lang w:val="fr_FR" w:bidi="fr_FR"/>
        </w:rPr>
        <w:t>L’ange ici parle de quelque chose que le prophète Ésaïe avait dit au peuple d’Israël il y a longtemps.</w:t>
      </w:r>
    </w:p>
    <w:p>
      <w:pPr/>
      <w:r>
        <w:rPr>
          <w:lang w:val="fr_FR" w:bidi="fr_FR"/>
        </w:rPr>
      </w:r>
      <w:r>
        <w:rPr>
          <w:lang w:val="fr_FR" w:bidi="fr_FR"/>
        </w:rPr>
        <w:t>À ce moment-là, le roi était Achaz. Ce nom de roi se trouve dans la deuxième liste des ancêtres de Jésus, dans la section précédente. C’était pendant un moment où des personnes d’un autre pays se battaient avec les Israélites. Dieu a dit à Ésaïe de dire au roi qu’il n’a pas à avoir peur, parce que Dieu allait protéger Israël. Dieu a donné au roi un signe que Dieu allait faire ce qu’il a dit. À travers Ésaïe, Dieu dit : « La jeune femme sera enceinte et aura un fils. Elle donnera le nom Emmanuel à l’enfant. Et avant que l’enfant ne soit adulte, l’ennemi qui a attaqué les Israélites sera vaincu. »</w:t>
      </w:r>
    </w:p>
    <w:p>
      <w:pPr/>
      <w:r>
        <w:rPr>
          <w:lang w:val="fr_FR" w:bidi="fr_FR"/>
        </w:rPr>
      </w:r>
      <w:r>
        <w:rPr>
          <w:lang w:val="fr_FR" w:bidi="fr_FR"/>
        </w:rPr>
        <w:t>La jeune femme qui est devenue enceinte et a eu cet enfant a vécu au moment d’Ésaïe. Sa situation était normale : Ce n’était pas un miracle spécial. Mais l’ange répète maintenant une partie de la même promesse à Joseph, mais en faisant un petit changement. Au lieu de « jeune femme », il dit « vierge », ce qui signifie une femme qui n’a pas encore couché avec un homme. Il explique clairement que ce qui s’est passé à l'époque d’Ésaïe allait être répété maintenant, mais d’une manière beaucoup plus grande.</w:t>
      </w:r>
    </w:p>
    <w:p>
      <w:pPr/>
      <w:r>
        <w:rPr>
          <w:lang w:val="fr_FR" w:bidi="fr_FR"/>
        </w:rPr>
      </w:r>
      <w:r>
        <w:rPr>
          <w:lang w:val="fr_FR" w:bidi="fr_FR"/>
        </w:rPr>
        <w:t>L’ange dit que l’enfant sera appelé Emmanuel. Ce n’est pas le nom que Joseph doit donner à l’enfant. C’est un titre que les gens donneront à l’enfant. Emmanuel signifie en langue hébraïque : « Dieu est avec nous. » Quand les gens verront Jésus, ils verront que Dieu est avec eux.</w:t>
      </w:r>
    </w:p>
    <w:p>
      <w:pPr/>
      <w:r>
        <w:rPr>
          <w:lang w:val="fr_FR" w:bidi="fr_FR"/>
        </w:rPr>
      </w:r>
      <w:r>
        <w:rPr>
          <w:lang w:val="fr_FR" w:bidi="fr_FR"/>
        </w:rPr>
        <w:t>Joseph se réveille et fait ce que l’ange lui dit. Il poursuit le mariage et prend Marie chez lui en tant qu'épouse. Joseph ne couche cependant pas avec Marie. Il attend après que le bébé soit né. À la naissance du bébé, Joseph lui donne le nom de Jésus. Jésus signifie « Dieu sauve. » Quand Joseph donne au bébé de Marie un nom, il dit officiellement : « Voici mon enfant. » Il adopte le bébé comme son propre enfant. Joseph était un descendant de David, et en adoptant l’enfant de Marie, cet enfant devient maintenant aussi un descendant du roi David. La promesse de Dieu à David au sujet du roi spécial et du Sauveur est sur le point d’être accomplie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Joseph envisage de divorcer avec Marie. </w:t>
      </w:r>
      <w:r>
        <w:rPr>
          <w:b/>
          <w:lang w:val="fr_FR" w:bidi="fr_FR"/>
        </w:rPr>
        <w:t>Deuxième partie :</w:t>
      </w:r>
      <w:r>
        <w:rPr>
          <w:lang w:val="fr_FR" w:bidi="fr_FR"/>
        </w:rPr>
        <w:t xml:space="preserve"> Joseph reçoit un rêve. </w:t>
      </w:r>
      <w:r>
        <w:rPr>
          <w:b/>
          <w:lang w:val="fr_FR" w:bidi="fr_FR"/>
        </w:rPr>
        <w:t>Troisième partie :</w:t>
      </w:r>
      <w:r>
        <w:rPr>
          <w:lang w:val="fr_FR" w:bidi="fr_FR"/>
        </w:rPr>
        <w:t xml:space="preserve"> Joseph emmène Marie à la maison en tant que femme.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Le prophète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scène, nous entendons que Marie était fiancée avec Joseph, mais était enceinte avant le mariage. Nous avons déjà entendu les noms de Marie et de Joseph à la fin de la troisième liste des ancêtres de Jésus, dans la section précédente. Nous n’entendons rien d’autre sur Marie et Joseph à ce stade. Matthieu ne nous en dit pas plus sur qui ils étaient, ni où ils vivaient. D’après d’autres versets dans l’Évangile, plus tard, nous savons que Joseph était un charpentier. Joseph et Marie étaient plutôt pauvres. Joseph pense rompre discrètement les fiançailles avec Marie, sans lui faire honte en public.</w:t>
      </w:r>
    </w:p>
    <w:p>
      <w:pPr/>
      <w:r>
        <w:rPr>
          <w:lang w:val="fr_FR" w:bidi="fr_FR"/>
        </w:rPr>
      </w:r>
      <w:r>
        <w:rPr>
          <w:lang w:val="fr_FR" w:bidi="fr_FR"/>
        </w:rPr>
        <w:t xml:space="preserve">Dans la deuxième scène, Joseph dort et a un rêve. Matthieu a écrit son livre en grec. Le texte grec dit : « </w:t>
      </w:r>
      <w:r>
        <w:rPr>
          <w:b/>
          <w:lang w:val="fr_FR" w:bidi="fr_FR"/>
        </w:rPr>
        <w:t>Voici</w:t>
      </w:r>
      <w:r>
        <w:rPr>
          <w:lang w:val="fr_FR" w:bidi="fr_FR"/>
        </w:rPr>
        <w:t>, un ange du Seigneur est apparu à Joseph dans un rêve. » Le mot « voici » signifie que les auditeurs savent que quelque chose d’important ou de surprenant va arriver.</w:t>
      </w:r>
    </w:p>
    <w:p>
      <w:pPr/>
      <w:r>
        <w:rPr>
          <w:lang w:val="fr_FR" w:bidi="fr_FR"/>
        </w:rPr>
      </w:r>
      <w:r>
        <w:rPr>
          <w:lang w:val="fr_FR" w:bidi="fr_FR"/>
        </w:rPr>
        <w:t>L’ange dit à Joseph qu’il n’a pas à avoir peur de prendre Marie comme femme. Marie n’a pas fait de mal ; elle n’a pas besoin d’être punie. Sa grossesse est spéciale. La puissance de Dieu l’a rendue enceinte. L’enfant qui naîtra est aussi spécial. Il sauvera son peuple de la punition de leurs péchés. Sa naissance accomplira une promesse que le prophète a faite il y a longtemps.</w:t>
      </w:r>
    </w:p>
    <w:p>
      <w:pPr/>
      <w:r>
        <w:rPr>
          <w:lang w:val="fr_FR" w:bidi="fr_FR"/>
        </w:rPr>
      </w:r>
      <w:r>
        <w:rPr>
          <w:lang w:val="fr_FR" w:bidi="fr_FR"/>
        </w:rPr>
        <w:t>Dans la troisième scène, Joseph se réveille. Il fait ce que l’ange dit. Il continue avec les procédures pour le mariage et prend Marie à la maison en tant que femme. Mais il ne couche pas avec elle jusqu’à ce que le bébé soit né. Quand l’enfant naît, il lui donne le nom Jésus.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Le prophète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Représentez Joseph en train de découvrir que Marie est enceinte.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 » Vous entendrez peut-être des choses comme :</w:t>
      </w:r>
    </w:p>
    <w:p>
      <w:pPr/>
      <w:r>
        <w:rPr>
          <w:lang w:val="fr_FR" w:bidi="fr_FR"/>
        </w:rPr>
      </w:r>
      <w:r>
        <w:rPr>
          <w:lang w:val="fr_FR" w:bidi="fr_FR"/>
        </w:rPr>
        <w:t>Représentez Joseph qui pense à ce qu’il faut faire. Quelles sont ses options ? Quelles options différentes pourrait-il considérer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 » Vous entendrez peut-être des choses comme :</w:t>
      </w:r>
    </w:p>
    <w:p>
      <w:pPr>
        <w:pStyle w:val="ListBullet"/>
        <w:spacing w:line="240" w:lineRule="auto"/>
        <w:ind w:left="720"/>
      </w:pPr>
      <w:r>
        <w:rPr>
          <w:lang w:val="fr_FR" w:bidi="fr_FR"/>
        </w:rPr>
      </w:r>
      <w:r>
        <w:rPr>
          <w:lang w:val="fr_FR" w:bidi="fr_FR"/>
        </w:rPr>
        <w:t>Demandez à l’acteur qui joue Marie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l’ange qui parle à Joseph. L’ange appelle Joseph un « fils de David.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quand l’ange vous appelle un fils de David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Derrière l’ange, vous pouvez représenter Ésaïe en train de dire au roi Achaz la promesse de Dieu.</w:t>
      </w:r>
    </w:p>
    <w:p>
      <w:pPr/>
      <w:r>
        <w:rPr>
          <w:lang w:val="fr_FR" w:bidi="fr_FR"/>
        </w:rPr>
      </w:r>
      <w:r>
        <w:rPr>
          <w:lang w:val="fr_FR" w:bidi="fr_FR"/>
        </w:rPr>
        <w:t>Représentez Joseph en train de se réveiller après le rêve.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Joseph qui emmène Marie à la maison.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Marie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bébé en train de naître et d’être nommé.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Marie et Joseph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 passage, Matthieu raconte l’histoire de la naissance de Jésus le Messie.</w:t>
      </w:r>
    </w:p>
    <w:p>
      <w:pPr/>
      <w:r>
        <w:rPr>
          <w:lang w:val="fr_FR" w:bidi="fr_FR"/>
        </w:rPr>
      </w:r>
      <w:r>
        <w:rPr>
          <w:lang w:val="fr_FR" w:bidi="fr_FR"/>
        </w:rPr>
        <w:t xml:space="preserve">Le nom </w:t>
      </w:r>
      <w:r>
        <w:rPr>
          <w:b/>
          <w:lang w:val="fr_FR" w:bidi="fr_FR"/>
        </w:rPr>
        <w:t>Jésus</w:t>
      </w:r>
      <w:r>
        <w:rPr>
          <w:lang w:val="fr_FR" w:bidi="fr_FR"/>
        </w:rPr>
        <w:t xml:space="preserve"> signifie « Dieu sauve. » </w:t>
      </w:r>
      <w:r>
        <w:rPr>
          <w:b/>
          <w:lang w:val="fr_FR" w:bidi="fr_FR"/>
        </w:rPr>
        <w:t>Messie</w:t>
      </w:r>
      <w:r>
        <w:rPr>
          <w:lang w:val="fr_FR" w:bidi="fr_FR"/>
        </w:rPr>
        <w:t xml:space="preserve"> est un mot hébreu. Cela signifie quelqu’un que Dieu a oint, ou choisi pour une tâche spéciale. Dans l'Ancien Testament, les prophètes, les sacrificateurs et les rois étaient oints pour des tâches spéciales. Jésus est toutes ces choses, mais les auteurs du Nouveau Testament ont tendance à voir Jésus comme un roi nommé par Dieu pour une tâche spéciale. Matthieu appelle Jésus le Messie pour rendre clair le fait qu’il est à la fois un roi et un Sauveur.</w:t>
      </w:r>
    </w:p>
    <w:p>
      <w:pPr/>
      <w:r>
        <w:rPr>
          <w:lang w:val="fr_FR" w:bidi="fr_FR"/>
        </w:rPr>
      </w:r>
      <w:r>
        <w:rPr>
          <w:lang w:val="fr_FR" w:bidi="fr_FR"/>
        </w:rPr>
        <w:t>Quel mot utiliserez-vous pour Messie ? Direz-vous quelque chose qui sonne comme Messie, ou direz-vous quelque chose qui signifie un Sauveur ? Messie signifie la même chose que Christ. Messie est le mot hébreu ; Christ est le même mot en grec. Dans la section précédente, Matthieu utilise le mot grec Christ. Discutez avec votre équipe de traduction pour voir si vous voulez utiliser un mot différent pour Messie et Christ, ou si vous utiliserez le même mot à chaque fois.</w:t>
      </w:r>
    </w:p>
    <w:p>
      <w:pPr/>
      <w:r>
        <w:rPr>
          <w:lang w:val="fr_FR" w:bidi="fr_FR"/>
        </w:rPr>
      </w:r>
      <w:r>
        <w:rPr>
          <w:lang w:val="fr_FR" w:bidi="fr_FR"/>
        </w:rPr>
        <w:t xml:space="preserve">Si vous avez déjà traduit un autre Évangile, assurez-vous d’utiliser le même mot que vous y avez déjà utilisé. </w:t>
      </w:r>
      <w:r>
        <w:rPr>
          <w:lang w:val="fr_FR" w:bidi="fr_FR"/>
        </w:rPr>
        <w:t>Christ</w:t>
      </w:r>
      <w:r>
        <w:rPr>
          <w:lang w:val="fr_FR" w:bidi="fr_FR"/>
        </w:rPr>
        <w:t xml:space="preserve"> ou </w:t>
      </w:r>
      <w:r>
        <w:rPr>
          <w:lang w:val="fr_FR" w:bidi="fr_FR"/>
        </w:rPr>
        <w:t>Messie</w:t>
      </w:r>
      <w:r>
        <w:rPr>
          <w:lang w:val="fr_FR" w:bidi="fr_FR"/>
        </w:rPr>
        <w:t xml:space="preserve"> se trouve dans le glossaire principal.</w:t>
      </w:r>
    </w:p>
    <w:p>
      <w:pPr/>
      <w:r>
        <w:rPr>
          <w:lang w:val="fr_FR" w:bidi="fr_FR"/>
        </w:rPr>
      </w:r>
      <w:r>
        <w:rPr>
          <w:lang w:val="fr_FR" w:bidi="fr_FR"/>
        </w:rPr>
        <w:t xml:space="preserve">Marie était </w:t>
      </w:r>
      <w:r>
        <w:rPr>
          <w:b/>
          <w:lang w:val="fr_FR" w:bidi="fr_FR"/>
        </w:rPr>
        <w:t>fiancée</w:t>
      </w:r>
      <w:r>
        <w:rPr>
          <w:lang w:val="fr_FR" w:bidi="fr_FR"/>
        </w:rPr>
        <w:t xml:space="preserve"> à Joseph. En Israël, les fiançailles constituaient un accord formel entre deux familles. Les mariages étaient généralement arrangés par les parents. Au moment des fiançailles, le marié accepte de payer un certain montant à donner à la famille de la fille comme prix de la mariée.</w:t>
      </w:r>
    </w:p>
    <w:p>
      <w:pPr/>
      <w:r>
        <w:rPr>
          <w:lang w:val="fr_FR" w:bidi="fr_FR"/>
        </w:rPr>
      </w:r>
      <w:r>
        <w:rPr>
          <w:lang w:val="fr_FR" w:bidi="fr_FR"/>
        </w:rPr>
        <w:t>Rompre des fiançailles était considéré comme aussi mauvais qu’un divorce.</w:t>
      </w:r>
    </w:p>
    <w:p>
      <w:pPr/>
      <w:r>
        <w:rPr>
          <w:lang w:val="fr_FR" w:bidi="fr_FR"/>
        </w:rPr>
      </w:r>
      <w:r>
        <w:rPr>
          <w:lang w:val="fr_FR" w:bidi="fr_FR"/>
        </w:rPr>
        <w:t xml:space="preserve">Marie était enceinte du </w:t>
      </w:r>
      <w:r>
        <w:rPr>
          <w:lang w:val="fr_FR" w:bidi="fr_FR"/>
        </w:rPr>
        <w:t>Saint-Esprit</w:t>
      </w:r>
      <w:r>
        <w:rPr>
          <w:lang w:val="fr_FR" w:bidi="fr_FR"/>
        </w:rPr>
        <w:t>.</w:t>
      </w:r>
    </w:p>
    <w:p>
      <w:pPr/>
      <w:r>
        <w:rPr>
          <w:lang w:val="fr_FR" w:bidi="fr_FR"/>
        </w:rPr>
      </w:r>
      <w:r>
        <w:rPr>
          <w:lang w:val="fr_FR" w:bidi="fr_FR"/>
        </w:rPr>
        <w:t xml:space="preserve">Le </w:t>
      </w:r>
      <w:r>
        <w:rPr>
          <w:b/>
          <w:lang w:val="fr_FR" w:bidi="fr_FR"/>
        </w:rPr>
        <w:t>Saint-Esprit</w:t>
      </w:r>
      <w:r>
        <w:rPr>
          <w:lang w:val="fr_FR" w:bidi="fr_FR"/>
        </w:rPr>
        <w:t xml:space="preserve"> est la puissance de Dieu à l’œuvre dans les gens, ou à travers les gens. L’esprit de Dieu est appelé saint parce qu’il est parfait. Marie est devenue enceinte parce que la puissance de Dieu l’a rendue enceinte.</w:t>
      </w:r>
    </w:p>
    <w:p>
      <w:pPr/>
      <w:r>
        <w:rPr>
          <w:lang w:val="fr_FR" w:bidi="fr_FR"/>
        </w:rPr>
      </w:r>
      <w:r>
        <w:rPr>
          <w:lang w:val="fr_FR" w:bidi="fr_FR"/>
        </w:rPr>
        <w:t>Certaines personnes qui entendront que Marie est devenue enceinte par le Saint-Esprit pourraient être confuses et penser que Dieu a eu des relations sexuelles avec Marie. Certains traducteurs peuvent donc vouloir dire cela ainsi : « Marie était enceinte par la puissance de Dieu. »</w:t>
      </w:r>
    </w:p>
    <w:p>
      <w:pPr/>
      <w:r>
        <w:rPr>
          <w:lang w:val="fr_FR" w:bidi="fr_FR"/>
        </w:rPr>
      </w:r>
      <w:r>
        <w:rPr>
          <w:lang w:val="fr_FR" w:bidi="fr_FR"/>
        </w:rPr>
        <w:t xml:space="preserve">Joseph était un homme </w:t>
      </w:r>
      <w:r>
        <w:rPr>
          <w:b/>
          <w:lang w:val="fr_FR" w:bidi="fr_FR"/>
        </w:rPr>
        <w:t>juste</w:t>
      </w:r>
      <w:r>
        <w:rPr>
          <w:lang w:val="fr_FR" w:bidi="fr_FR"/>
        </w:rPr>
        <w:t xml:space="preserve">, ce qui signifie qu’il voulait faire la bonne chose. Il a essayé de suivre les lois que Dieu a données à son peuple à travers Moïse. Voir le Glossaire principal pour plus d’informations sur la </w:t>
      </w:r>
      <w:r>
        <w:rPr>
          <w:lang w:val="fr_FR" w:bidi="fr_FR"/>
        </w:rPr>
        <w:t>justice</w:t>
      </w:r>
      <w:r>
        <w:rPr>
          <w:lang w:val="fr_FR" w:bidi="fr_FR"/>
        </w:rPr>
        <w:t>.</w:t>
      </w:r>
    </w:p>
    <w:p>
      <w:pPr/>
      <w:r>
        <w:rPr>
          <w:lang w:val="fr_FR" w:bidi="fr_FR"/>
        </w:rPr>
      </w:r>
      <w:r>
        <w:rPr>
          <w:lang w:val="fr_FR" w:bidi="fr_FR"/>
        </w:rPr>
        <w:t xml:space="preserve">Dans ce rêve, Joseph voit un </w:t>
      </w:r>
      <w:r>
        <w:rPr>
          <w:b/>
          <w:lang w:val="fr_FR" w:bidi="fr_FR"/>
        </w:rPr>
        <w:t>ange</w:t>
      </w:r>
      <w:r>
        <w:rPr>
          <w:lang w:val="fr_FR" w:bidi="fr_FR"/>
        </w:rPr>
        <w:t xml:space="preserve">. Un ange est un messager spirituel envoyé par Dieu. Pour un humain, un ange ressemble à une personne. Ils viennent souvent avec un message spécifique ou pour faire une tâche spécifique. Si dans votre langue il n'existe pas de mot pour « ange » qu'un non-croyant pourrait comprendre, il est possible de le traduire comme « messager de Dieu », « envoyé de Dieu » ou peut-être « ambassadeur de Dieu ». Le mot </w:t>
      </w:r>
      <w:r>
        <w:rPr>
          <w:lang w:val="fr_FR" w:bidi="fr_FR"/>
        </w:rPr>
        <w:t>ange</w:t>
      </w:r>
      <w:r>
        <w:rPr>
          <w:lang w:val="fr_FR" w:bidi="fr_FR"/>
        </w:rPr>
        <w:t xml:space="preserve"> se trouve dans le glossaire principal.</w:t>
      </w:r>
    </w:p>
    <w:p>
      <w:pPr/>
      <w:r>
        <w:rPr>
          <w:lang w:val="fr_FR" w:bidi="fr_FR"/>
        </w:rPr>
      </w:r>
      <w:r>
        <w:rPr>
          <w:lang w:val="fr_FR" w:bidi="fr_FR"/>
        </w:rPr>
        <w:t xml:space="preserve">L’ange dit que Joseph doit nommer le bébé </w:t>
      </w:r>
      <w:r>
        <w:rPr>
          <w:b/>
          <w:lang w:val="fr_FR" w:bidi="fr_FR"/>
        </w:rPr>
        <w:t>Jésus</w:t>
      </w:r>
      <w:r>
        <w:rPr>
          <w:lang w:val="fr_FR" w:bidi="fr_FR"/>
        </w:rPr>
        <w:t xml:space="preserve">. Jésus signifie Dieu sauve. Jésus sauvera son peuple de leurs péchés. Le </w:t>
      </w:r>
      <w:r>
        <w:rPr>
          <w:b/>
          <w:lang w:val="fr_FR" w:bidi="fr_FR"/>
        </w:rPr>
        <w:t>péché</w:t>
      </w:r>
      <w:r>
        <w:rPr>
          <w:lang w:val="fr_FR" w:bidi="fr_FR"/>
        </w:rPr>
        <w:t xml:space="preserve"> fait référence à un acte de désobéissance à Dieu. Assurez-vous que le mot que vous utilisez ici ne signifie pas que quelqu’un a manqué d’accomplir un acte religieux comme une prière rituelle ou suivre certaines règles religieuses. Le mot </w:t>
      </w:r>
      <w:r>
        <w:rPr>
          <w:lang w:val="fr_FR" w:bidi="fr_FR"/>
        </w:rPr>
        <w:t>péché</w:t>
      </w:r>
      <w:r>
        <w:rPr>
          <w:lang w:val="fr_FR" w:bidi="fr_FR"/>
        </w:rPr>
        <w:t xml:space="preserve"> se trouve dans le glossaire principal.</w:t>
      </w:r>
    </w:p>
    <w:p>
      <w:pPr/>
      <w:r>
        <w:rPr>
          <w:lang w:val="fr_FR" w:bidi="fr_FR"/>
        </w:rPr>
      </w:r>
      <w:r>
        <w:rPr>
          <w:lang w:val="fr_FR" w:bidi="fr_FR"/>
        </w:rPr>
        <w:t xml:space="preserve">Jésus </w:t>
      </w:r>
      <w:r>
        <w:rPr>
          <w:b/>
          <w:lang w:val="fr_FR" w:bidi="fr_FR"/>
        </w:rPr>
        <w:t>sauvera</w:t>
      </w:r>
      <w:r>
        <w:rPr>
          <w:lang w:val="fr_FR" w:bidi="fr_FR"/>
        </w:rPr>
        <w:t xml:space="preserve"> son peuple de leurs péchés. Quand les gens pèchent, ils doivent être punis et auront honte. Jésus sauvera les gens de cette punition et de cette honte.</w:t>
      </w:r>
    </w:p>
    <w:p>
      <w:pPr/>
      <w:r>
        <w:rPr>
          <w:lang w:val="fr_FR" w:bidi="fr_FR"/>
        </w:rPr>
      </w:r>
      <w:r>
        <w:rPr>
          <w:lang w:val="fr_FR" w:bidi="fr_FR"/>
        </w:rPr>
        <w:t xml:space="preserve">Jésus sauvera « </w:t>
      </w:r>
      <w:r>
        <w:rPr>
          <w:b/>
          <w:lang w:val="fr_FR" w:bidi="fr_FR"/>
        </w:rPr>
        <w:t>son</w:t>
      </w:r>
      <w:r>
        <w:rPr>
          <w:lang w:val="fr_FR" w:bidi="fr_FR"/>
        </w:rPr>
        <w:t xml:space="preserve"> peuple » de leurs péchés. « Son peuple » signifie ici les Israélites. Plus tard, toute personne qui croira en Jésus sera son peuple. Faites attention à ne pas dire simplement « des gens ». Vous pourriez dire « son propre peuple. »</w:t>
      </w:r>
    </w:p>
    <w:p>
      <w:pPr/>
      <w:r>
        <w:rPr>
          <w:lang w:val="fr_FR" w:bidi="fr_FR"/>
        </w:rPr>
      </w:r>
      <w:r>
        <w:rPr>
          <w:lang w:val="fr_FR" w:bidi="fr_FR"/>
        </w:rPr>
        <w:t>Voici certaines manières possibles de dire cette phrase :</w:t>
      </w:r>
    </w:p>
    <w:p>
      <w:pPr>
        <w:pStyle w:val="ListBullet"/>
        <w:spacing w:line="240" w:lineRule="auto"/>
        <w:ind w:left="720"/>
      </w:pPr>
      <w:r>
        <w:rPr>
          <w:lang w:val="fr_FR" w:bidi="fr_FR"/>
        </w:rPr>
      </w:r>
      <w:r>
        <w:rPr>
          <w:lang w:val="fr_FR" w:bidi="fr_FR"/>
        </w:rPr>
        <w:t>Jésus sauvera son propre peuple des résultats de leurs actes répréhensibles.</w:t>
      </w:r>
    </w:p>
    <w:p>
      <w:pPr>
        <w:pStyle w:val="ListBullet"/>
        <w:spacing w:line="240" w:lineRule="auto"/>
        <w:ind w:left="720"/>
      </w:pPr>
      <w:r>
        <w:rPr>
          <w:lang w:val="fr_FR" w:bidi="fr_FR"/>
        </w:rPr>
      </w:r>
      <w:r>
        <w:rPr>
          <w:lang w:val="fr_FR" w:bidi="fr_FR"/>
        </w:rPr>
        <w:t>Jésus sauvera son peuple de la punition pour leurs péchés.</w:t>
      </w:r>
    </w:p>
    <w:p>
      <w:pPr>
        <w:pStyle w:val="ListBullet"/>
        <w:spacing w:line="240" w:lineRule="auto"/>
        <w:ind w:left="720"/>
      </w:pPr>
      <w:r>
        <w:rPr>
          <w:lang w:val="fr_FR" w:bidi="fr_FR"/>
        </w:rPr>
      </w:r>
      <w:r>
        <w:rPr>
          <w:lang w:val="fr_FR" w:bidi="fr_FR"/>
        </w:rPr>
        <w:t>Jésus enlèvera la honte à son peuple qui a été causée par leur désobéissance à Dieu.</w:t>
      </w:r>
    </w:p>
    <w:p>
      <w:pPr/>
      <w:r>
        <w:rPr>
          <w:lang w:val="fr_FR" w:bidi="fr_FR"/>
        </w:rPr>
      </w:r>
      <w:r>
        <w:rPr>
          <w:lang w:val="fr_FR" w:bidi="fr_FR"/>
        </w:rPr>
        <w:t xml:space="preserve">L’ange parle d’une promesse que le Seigneur a donnée par le prophète. Le </w:t>
      </w:r>
      <w:r>
        <w:rPr>
          <w:b/>
          <w:lang w:val="fr_FR" w:bidi="fr_FR"/>
        </w:rPr>
        <w:t>Seigneur</w:t>
      </w:r>
      <w:r>
        <w:rPr>
          <w:lang w:val="fr_FR" w:bidi="fr_FR"/>
        </w:rPr>
        <w:t xml:space="preserve"> fait référence à Dieu. Ce mot signifie maître. Les Juifs l'utilisaient comme un terme respectueux pour parler de Dieu. Le mot </w:t>
      </w:r>
      <w:r>
        <w:rPr>
          <w:lang w:val="fr_FR" w:bidi="fr_FR"/>
        </w:rPr>
        <w:t>Seigneur</w:t>
      </w:r>
      <w:r>
        <w:rPr>
          <w:lang w:val="fr_FR" w:bidi="fr_FR"/>
        </w:rPr>
        <w:t xml:space="preserve"> se trouve dans le glossaire principal.</w:t>
      </w:r>
    </w:p>
    <w:p>
      <w:pPr/>
      <w:r>
        <w:rPr>
          <w:lang w:val="fr_FR" w:bidi="fr_FR"/>
        </w:rPr>
      </w:r>
      <w:r>
        <w:rPr>
          <w:lang w:val="fr_FR" w:bidi="fr_FR"/>
        </w:rPr>
        <w:t xml:space="preserve">Un </w:t>
      </w:r>
      <w:r>
        <w:rPr>
          <w:b/>
          <w:lang w:val="fr_FR" w:bidi="fr_FR"/>
        </w:rPr>
        <w:t>prophète</w:t>
      </w:r>
      <w:r>
        <w:rPr>
          <w:lang w:val="fr_FR" w:bidi="fr_FR"/>
        </w:rPr>
        <w:t xml:space="preserve"> est une personne qui donne des messages de la part de Dieu aux être humains. Un prophète est différent d’un ange. Un ange est un être spirituel, mais un prophète est un être humain.</w:t>
      </w:r>
    </w:p>
    <w:p>
      <w:pPr/>
      <w:r>
        <w:rPr>
          <w:lang w:val="fr_FR" w:bidi="fr_FR"/>
        </w:rPr>
      </w:r>
      <w:r>
        <w:rPr>
          <w:lang w:val="fr_FR" w:bidi="fr_FR"/>
        </w:rPr>
        <w:t>Certaines langues utilisent un mot qui signifie quelqu’un qui dit ce qui arrivera dans le futur. Un prophète dit parfois ce qui arrivera dans le futur, mais ce n’est pas la chose principale. Un prophète dit souvent aux gens qu’ils doivent se repentir et les avertit de la punition de Dieu.</w:t>
      </w:r>
    </w:p>
    <w:p>
      <w:pPr/>
      <w:r>
        <w:rPr>
          <w:lang w:val="fr_FR" w:bidi="fr_FR"/>
        </w:rPr>
      </w:r>
      <w:r>
        <w:rPr>
          <w:lang w:val="fr_FR" w:bidi="fr_FR"/>
        </w:rPr>
        <w:t xml:space="preserve">Discutez des mots que vous utiliserez pour ange et pour </w:t>
      </w:r>
      <w:r>
        <w:rPr>
          <w:lang w:val="fr_FR" w:bidi="fr_FR"/>
        </w:rPr>
        <w:t>prophète</w:t>
      </w:r>
      <w:r>
        <w:rPr>
          <w:lang w:val="fr_FR" w:bidi="fr_FR"/>
        </w:rPr>
        <w:t>. Voir le glossaire principal pour plus d’informations sur ces termes.</w:t>
      </w:r>
    </w:p>
    <w:p>
      <w:pPr/>
      <w:r>
        <w:rPr>
          <w:lang w:val="fr_FR" w:bidi="fr_FR"/>
        </w:rPr>
      </w:r>
      <w:r>
        <w:rPr>
          <w:lang w:val="fr_FR" w:bidi="fr_FR"/>
        </w:rPr>
        <w:t xml:space="preserve">L’ange parle </w:t>
      </w:r>
      <w:r>
        <w:rPr>
          <w:b/>
          <w:lang w:val="fr_FR" w:bidi="fr_FR"/>
        </w:rPr>
        <w:t>du</w:t>
      </w:r>
      <w:r>
        <w:rPr>
          <w:lang w:val="fr_FR" w:bidi="fr_FR"/>
        </w:rPr>
        <w:t xml:space="preserve"> prophète. Il ne dit pas lequel. Joseph savait probablement qu’il parlait d’un prophète nommé Ésaïe, qui était si bien connu que les gens l’appellaient souvent simplement « le prophète. »</w:t>
      </w:r>
    </w:p>
    <w:p>
      <w:pPr/>
      <w:r>
        <w:rPr>
          <w:lang w:val="fr_FR" w:bidi="fr_FR"/>
        </w:rPr>
      </w:r>
      <w:r>
        <w:rPr>
          <w:lang w:val="fr_FR" w:bidi="fr_FR"/>
        </w:rPr>
        <w:t xml:space="preserve">L’ange dit que la naissance de Jésus </w:t>
      </w:r>
      <w:r>
        <w:rPr>
          <w:b/>
          <w:lang w:val="fr_FR" w:bidi="fr_FR"/>
        </w:rPr>
        <w:t>accomplira</w:t>
      </w:r>
      <w:r>
        <w:rPr>
          <w:lang w:val="fr_FR" w:bidi="fr_FR"/>
        </w:rPr>
        <w:t xml:space="preserve"> ce que le prophète a dit. Quand Jésus naîtra, la chose que le prophète avait dite qui arriverait sera arrivée.</w:t>
      </w:r>
    </w:p>
    <w:p>
      <w:pPr/>
      <w:r>
        <w:rPr>
          <w:lang w:val="fr_FR" w:bidi="fr_FR"/>
        </w:rPr>
      </w:r>
      <w:r>
        <w:rPr>
          <w:lang w:val="fr_FR" w:bidi="fr_FR"/>
        </w:rPr>
        <w:t xml:space="preserve">Le mot </w:t>
      </w:r>
      <w:r>
        <w:rPr>
          <w:b/>
          <w:lang w:val="fr_FR" w:bidi="fr_FR"/>
        </w:rPr>
        <w:t>vierge</w:t>
      </w:r>
      <w:r>
        <w:rPr>
          <w:lang w:val="fr_FR" w:bidi="fr_FR"/>
        </w:rPr>
        <w:t xml:space="preserve"> signifie une fille qui n’a pas encore eu de relations sexuelles avec un homme.</w:t>
      </w:r>
    </w:p>
    <w:p>
      <w:pPr/>
      <w:r>
        <w:rPr>
          <w:lang w:val="fr_FR" w:bidi="fr_FR"/>
        </w:rPr>
      </w:r>
      <w:r>
        <w:rPr>
          <w:b/>
          <w:lang w:val="fr_FR" w:bidi="fr_FR"/>
        </w:rPr>
        <w:t>Emmanuel</w:t>
      </w:r>
      <w:r>
        <w:rPr>
          <w:lang w:val="fr_FR" w:bidi="fr_FR"/>
        </w:rPr>
        <w:t xml:space="preserve"> est un mot hébreu qui signifie « Dieu est avec nous. » L’ange dit que les gens appelleront Jésus ainsi. Ce ne sera pas le nom propre de Jésus, mais sera un titre.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2.1–12.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La péricope précédente se termine sur l'annonce de la naissance de Jésus. Nous obtenons maintenant plus d’informations : Matthieu nous dit que Jésus est né à Bethléhem, une petite ville dans la province de Judée. Bethléhem était la ville d’où venait le roi David.</w:t>
      </w:r>
    </w:p>
    <w:p>
      <w:pPr/>
      <w:r>
        <w:rPr>
          <w:lang w:val="fr_FR" w:bidi="fr_FR"/>
        </w:rPr>
      </w:r>
      <w:r>
        <w:rPr>
          <w:lang w:val="fr_FR" w:bidi="fr_FR"/>
        </w:rPr>
        <w:t>Matthieu nous dit qu’après la naissance de Jésus, des astrologues (mages, ou certaines traductions disent hommes sages) d’un pays à l’est de Judée sont venus à Jérusalem. Jérusalem était la ville la plus importante pour les Juifs.</w:t>
      </w:r>
    </w:p>
    <w:p>
      <w:pPr/>
      <w:r>
        <w:rPr>
          <w:lang w:val="fr_FR" w:bidi="fr_FR"/>
        </w:rPr>
      </w:r>
      <w:r>
        <w:rPr>
          <w:lang w:val="fr_FR" w:bidi="fr_FR"/>
        </w:rPr>
        <w:t>Les astrologues étaient des personnes qui étudiaient les étoiles et essayaient de prédire ce qui allait arriver dans le monde en fonction des étoiles. Ils avaient vu quelque chose de spécial dans le ciel et d’une manière ou d’une autre à cause de cela ils savaient qu’un roi spécial était né parmi les Juifs. Ils pensaient que ce roi était si spécial qu’ils voulaient aller vers lui et l’honorer.</w:t>
      </w:r>
    </w:p>
    <w:p>
      <w:pPr/>
      <w:r>
        <w:rPr>
          <w:lang w:val="fr_FR" w:bidi="fr_FR"/>
        </w:rPr>
      </w:r>
      <w:r>
        <w:rPr>
          <w:lang w:val="fr_FR" w:bidi="fr_FR"/>
        </w:rPr>
        <w:t>Arrêtez-vous ici et discutez : Dans votre communauté, y a-t-il des personnes qui étudient les étoiles, les planètes et d’autres choses dans le ciel, et qui utilisent cela pour faire des prédictions ? Pouvez-vous raconter une histoire sur quelqu’un qui fait cela ? Pouvez-vous raconter une histoire sur quelqu’un qui a fait quelque chose à cause de quelque chose qu’il a vu dans le ciel ?</w:t>
      </w:r>
    </w:p>
    <w:p>
      <w:pPr/>
      <w:r>
        <w:rPr>
          <w:lang w:val="fr_FR" w:bidi="fr_FR"/>
        </w:rPr>
      </w:r>
      <w:r>
        <w:rPr>
          <w:lang w:val="fr_FR" w:bidi="fr_FR"/>
        </w:rPr>
        <w:t>Nous ne savons pas de quel pays sont venus les astrologues, mais c’était probablement assez loin. Cela aurait peut-être été le pays de Perse, qui est maintenant appelé Iran.</w:t>
      </w:r>
    </w:p>
    <w:p>
      <w:pPr/>
      <w:r>
        <w:rPr>
          <w:lang w:val="fr_FR" w:bidi="fr_FR"/>
        </w:rPr>
      </w:r>
      <w:r>
        <w:rPr>
          <w:lang w:val="fr_FR" w:bidi="fr_FR"/>
        </w:rPr>
        <w:t>Quand ils sont venus en Judée, ils sont d’abord allés à Jérusalem. Parce que Jérusalem était la capitale, c’était un bon endroit pour commencer leur recherche. Ils demandent : « Où est celui qui est né roi des Juifs ? » Cela signifie qu’ils cherchaient un enfant nouveau-né qui était aussi un roi, ou un enfant qui deviendrait un roi quand il grandira.</w:t>
      </w:r>
    </w:p>
    <w:p>
      <w:pPr/>
      <w:r>
        <w:rPr>
          <w:lang w:val="fr_FR" w:bidi="fr_FR"/>
        </w:rPr>
      </w:r>
      <w:r>
        <w:rPr>
          <w:lang w:val="fr_FR" w:bidi="fr_FR"/>
        </w:rPr>
        <w:t>Mais les gens à Jérusalem ne savaient rien de la naissance d’un nouveau roi !</w:t>
      </w:r>
    </w:p>
    <w:p>
      <w:pPr/>
      <w:r>
        <w:rPr>
          <w:lang w:val="fr_FR" w:bidi="fr_FR"/>
        </w:rPr>
      </w:r>
      <w:r>
        <w:rPr>
          <w:lang w:val="fr_FR" w:bidi="fr_FR"/>
        </w:rPr>
        <w:t>Vous devez maintenant comprendre un peu la situation politique pendant cette période. Depuis le moment de l’exil dont nous avons entendu parler au début du livre de Matthieu (ce moment le plus terrible de l’histoire d’Israël), Israël n’était plus un pays indépendant. Plusieurs autres nations avaient régné sur eux, l’une après l’autre. Pendant cette période, les descendants d’Abraham ont commencé à être appelés par le nom de Juifs, au lieu d’Israélites.</w:t>
      </w:r>
    </w:p>
    <w:p>
      <w:pPr/>
      <w:r>
        <w:rPr>
          <w:lang w:val="fr_FR" w:bidi="fr_FR"/>
        </w:rPr>
      </w:r>
      <w:r>
        <w:rPr>
          <w:lang w:val="fr_FR" w:bidi="fr_FR"/>
        </w:rPr>
        <w:t>Au moment de la naissance de Jésus, ce qui était la nation d’Israël faisait partie de l’empire romain. Un empire est un groupe de pays qui est gouverné par la même personne. Le chef de l’empire était un empereur. L’empire romain était très grand, et l’empereur avait beaucoup de pouvoir. L’empereur vivait dans la ville appelée Rome, qui se trouve dans le pays que nous connaissons maintenant sous le nom d’Italie.</w:t>
      </w:r>
    </w:p>
    <w:p>
      <w:pPr/>
      <w:r>
        <w:rPr>
          <w:lang w:val="fr_FR" w:bidi="fr_FR"/>
        </w:rPr>
      </w:r>
      <w:r>
        <w:rPr>
          <w:lang w:val="fr_FR" w:bidi="fr_FR"/>
        </w:rPr>
        <w:t>Ce qui était auparavant la nation d’Israël était maintenant divisé en plusieurs parties appelées provinces. La Judée était l’une de ces provinces. L’empereur romain avait fait roi sur la province de Judée un homme nommé Hérode.</w:t>
      </w:r>
    </w:p>
    <w:p>
      <w:pPr/>
      <w:r>
        <w:rPr>
          <w:lang w:val="fr_FR" w:bidi="fr_FR"/>
        </w:rPr>
      </w:r>
      <w:r>
        <w:rPr>
          <w:lang w:val="fr_FR" w:bidi="fr_FR"/>
        </w:rPr>
        <w:t>Hérode n’était pas un descendant d’Abraham, mais ses parents suivaient la religion des Juifs. Hérode se disait lui-même être Juif, mais certaines personnes ne pensaient pas qu’il était un vrai Juif. Hérode est devenu roi après avoir combattu avec d’autres personnes qui étaient des chefs. Il avait constamment peur que d’autres personnes puissent lui enlever sa royauté, et il avait donc déjà tué des personnes, même des personnes au sein de sa propre famille.</w:t>
      </w:r>
    </w:p>
    <w:p>
      <w:pPr/>
      <w:r>
        <w:rPr>
          <w:lang w:val="fr_FR" w:bidi="fr_FR"/>
        </w:rPr>
      </w:r>
      <w:r>
        <w:rPr>
          <w:lang w:val="fr_FR" w:bidi="fr_FR"/>
        </w:rPr>
        <w:t>Arrêtez-vous ici et montrez aux gens des cartes.</w:t>
      </w:r>
    </w:p>
    <w:p>
      <w:pPr/>
      <w:r>
        <w:rPr>
          <w:lang w:val="fr_FR" w:bidi="fr_FR"/>
        </w:rPr>
      </w:r>
      <w:r>
        <w:rPr>
          <w:lang w:val="fr_FR" w:bidi="fr_FR"/>
        </w:rPr>
        <w:t>Le roi Hérode règne donc sur les Juifs en Judée, puis il entend que des personnes d’un autre pays sont venues à Jérusalem et demandent où est né le roi des Juifs. Le roi Hérode n’aime pas cette nouvelle ! Le roi Hérode pense qu'il est lui-même le roi des Juifs.</w:t>
      </w:r>
    </w:p>
    <w:p>
      <w:pPr/>
      <w:r>
        <w:rPr>
          <w:lang w:val="fr_FR" w:bidi="fr_FR"/>
        </w:rPr>
      </w:r>
      <w:r>
        <w:rPr>
          <w:lang w:val="fr_FR" w:bidi="fr_FR"/>
        </w:rPr>
        <w:t>Quand le roi Hérode entend cette nouvelle, il appelle des personnes spéciales. Le roi Hérode sait que les Juifs croyaient que Dieu avait promis qu’un jour le Messie viendrait, un roi spécial et Sauveur. Les astrologues disent maintenant que le roi des Juifs est né. Peut-être que ce roi est le Messie !</w:t>
      </w:r>
    </w:p>
    <w:p>
      <w:pPr/>
      <w:r>
        <w:rPr>
          <w:lang w:val="fr_FR" w:bidi="fr_FR"/>
        </w:rPr>
      </w:r>
      <w:r>
        <w:rPr>
          <w:lang w:val="fr_FR" w:bidi="fr_FR"/>
        </w:rPr>
        <w:t>Les astrologues ne savent pas exactement où l’enfant est né. Le roi Hérode appelle des personnes parmi les Juifs qui connaissent très bien les promesses de Dieu. Ces personnes sont les principaux sacrificateurs et les enseignants de la loi. Plus tard, nous parlerons plus de ce que ces mots signifient exactement. Il demande s’ils savent où le Messie serait né. Les principaux sacrificateurs et les enseignants de la loi disent au roi Hérode que Dieu avait dit que le Messie naîtrait à Bethléhem, en Juda. Juda est l’ancien nom de la Judée. Environ sept cents ans plus tôt, Dieu avait donné un message aux Israélites par l’intermédiaire d’un prophète nommé Michée. Dans le message, Dieu parle au village de Bethléhem, comme si le village était une personne. Dieu dit : « Toi, Bethléhem en Juda, tu es un lieu très important ! Parce qu’à Bethléhem quelqu’un naîtra quelqu'un qui sera un chef, et il sera le berger de mon peuple Israël. »</w:t>
      </w:r>
    </w:p>
    <w:p>
      <w:pPr/>
      <w:r>
        <w:rPr>
          <w:lang w:val="fr_FR" w:bidi="fr_FR"/>
        </w:rPr>
      </w:r>
      <w:r>
        <w:rPr>
          <w:lang w:val="fr_FR" w:bidi="fr_FR"/>
        </w:rPr>
        <w:t>Un berger est ici un autre mot pour un roi. Un berger prend soin de brebis ou de chèvres ou d’autres animaux. De la même manière, un roi prend soin des gens. Un roi qui règne comme un berger est un roi gentil et attentionné.</w:t>
      </w:r>
    </w:p>
    <w:p>
      <w:pPr/>
      <w:r>
        <w:rPr>
          <w:lang w:val="fr_FR" w:bidi="fr_FR"/>
        </w:rPr>
      </w:r>
      <w:r>
        <w:rPr>
          <w:lang w:val="fr_FR" w:bidi="fr_FR"/>
        </w:rPr>
        <w:t>Les Israélites croyaient que ce message de Dieu parlait du Messie. Et ainsi, les principaux sacrificateurs et les enseignants de la loi disent au roi Hérode que le Messie serait né à Bethléhem.</w:t>
      </w:r>
    </w:p>
    <w:p>
      <w:pPr/>
      <w:r>
        <w:rPr>
          <w:lang w:val="fr_FR" w:bidi="fr_FR"/>
        </w:rPr>
      </w:r>
      <w:r>
        <w:rPr>
          <w:lang w:val="fr_FR" w:bidi="fr_FR"/>
        </w:rPr>
        <w:t>Ensuite, le roi Hérode appelle les astrologues dans son palais. Il fait cela en secret ; il ne veut pas que les autres personnes sachent. Il leur pose des questions parce qu’il veut savoir quand ils ont vu l’étoile spéciale pour la première fois. Il pense que l’enfant pourrait être né le jour où les astrologues ont vu l’étoile pour la première fois. Si le roi Hérode sait quand les astrologues ont vu l’étoile, il saurait alors quel âge l’enfant aurait maintenant. Les astrologues lui disent ce qu’il veut savoir.</w:t>
      </w:r>
    </w:p>
    <w:p>
      <w:pPr/>
      <w:r>
        <w:rPr>
          <w:lang w:val="fr_FR" w:bidi="fr_FR"/>
        </w:rPr>
      </w:r>
      <w:r>
        <w:rPr>
          <w:lang w:val="fr_FR" w:bidi="fr_FR"/>
        </w:rPr>
        <w:t>Le roi Hérode dit aux astrologues d’aller à Bethléhem pour chercher l’enfant. Il leur dit de trouver l’enfant, puis de revenir vers lui et de lui dire où se trouve l’enfant. Le roi Hérode dit qu’il veut aussi aller vers l’enfant et l’adorer. Mais le roi Hérode ment. Il veut tuer l’enfant. Le roi Hérode ne veut pas qu’un Messie naisse, et il ne veut pas d’un roi des Juifs. Le roi Hérode veut rester lui-même le roi des Juifs.</w:t>
      </w:r>
    </w:p>
    <w:p>
      <w:pPr/>
      <w:r>
        <w:rPr>
          <w:lang w:val="fr_FR" w:bidi="fr_FR"/>
        </w:rPr>
      </w:r>
      <w:r>
        <w:rPr>
          <w:lang w:val="fr_FR" w:bidi="fr_FR"/>
        </w:rPr>
        <w:t>Les astrologues quittent le roi et vont à Bethléhem. Bethléhem n’était pas très loin de Jérusalem, à seulement 10 km environ. Pendant qu’ils sont en route, ils voient soudainement à nouveau l’étoile spéciale dans le ciel. Cela les rend très heureux. D’une manière ou d’une autre, l’étoile les oriente vers la maison où se trouve l’enfant Jésus. Ils trouvent l’enfant Jésus et sa mère, Marie. Ils s’agenouillent devant l’enfant : c’est un signe de grand respect. En faisant cela, ils adorent Jésus. Les astrologues donnent des cadeaux chers et précieux à l’enfant Jésus : de l’or, de l’encens et de la myrrhe. L’or est un métal coûteux ; l’encens et la myrrhe sont chacun faits de la sève des arbres et sont utilisés pour faire des parfums, de la poudre odorante ou des médicaments. Tous ces cadeaux étaient des cadeaux appropriés à donner à un roi. Avec leurs cadeaux et avec leur respect, ils disent à l’enfant Jésus : « Nous croyons que tu deviendras un grand roi ! »</w:t>
      </w:r>
    </w:p>
    <w:p>
      <w:pPr/>
      <w:r>
        <w:rPr>
          <w:lang w:val="fr_FR" w:bidi="fr_FR"/>
        </w:rPr>
      </w:r>
      <w:r>
        <w:rPr>
          <w:lang w:val="fr_FR" w:bidi="fr_FR"/>
        </w:rPr>
        <w:t>Arrêtez-vous ici et montrez les images de l’or, de l’encens et de la myrrhe. Discutez ensuite : Qu'est-ce que les gens autour de vous considèrent être les meilleurs cadeaux pour une personne importante ? Comment les gens autour de vous montrent-ils du respect et de l’honneur à une personne importante ? Comment vous comporteriez-vous devant un chef important ? Que feriez-vous pour saluer un chef important ? Quelle est la posture corporelle appropriée quand vous saluez un roi ?</w:t>
      </w:r>
    </w:p>
    <w:p>
      <w:pPr/>
      <w:r>
        <w:rPr>
          <w:lang w:val="fr_FR" w:bidi="fr_FR"/>
        </w:rPr>
      </w:r>
      <w:r>
        <w:rPr>
          <w:lang w:val="fr_FR" w:bidi="fr_FR"/>
        </w:rPr>
        <w:t>Après que les astrologues aient rencontré l’enfant Jésus, ils font un rêve. Dieu leur donne ce rêve. Grâce au rêve, ils comprennent que le roi Hérode veut faire du mal à l’enfant. Par conséquent, ils ne retournent pas vers le roi Hérode à Jérusalem. Ils retournent dans leur propre pays par une autre route.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Les astrologues arrivent à Jérusalem.</w:t>
      </w:r>
    </w:p>
    <w:p>
      <w:pPr/>
      <w:r>
        <w:rPr>
          <w:lang w:val="fr_FR" w:bidi="fr_FR"/>
        </w:rPr>
      </w:r>
      <w:r>
        <w:rPr>
          <w:b/>
          <w:lang w:val="fr_FR" w:bidi="fr_FR"/>
        </w:rPr>
        <w:t>Deuxième partie :</w:t>
      </w:r>
      <w:r>
        <w:rPr>
          <w:lang w:val="fr_FR" w:bidi="fr_FR"/>
        </w:rPr>
        <w:t xml:space="preserve"> Le roi Hérode demande aux sacrificateurs où le Messie serait né.</w:t>
      </w:r>
    </w:p>
    <w:p>
      <w:pPr/>
      <w:r>
        <w:rPr>
          <w:lang w:val="fr_FR" w:bidi="fr_FR"/>
        </w:rPr>
      </w:r>
      <w:r>
        <w:rPr>
          <w:b/>
          <w:lang w:val="fr_FR" w:bidi="fr_FR"/>
        </w:rPr>
        <w:t>Troisième partie :</w:t>
      </w:r>
      <w:r>
        <w:rPr>
          <w:lang w:val="fr_FR" w:bidi="fr_FR"/>
        </w:rPr>
        <w:t xml:space="preserve"> Le roi Hérode rencontre les astrologues.</w:t>
      </w:r>
    </w:p>
    <w:p>
      <w:pPr/>
      <w:r>
        <w:rPr>
          <w:lang w:val="fr_FR" w:bidi="fr_FR"/>
        </w:rPr>
      </w:r>
      <w:r>
        <w:rPr>
          <w:b/>
          <w:lang w:val="fr_FR" w:bidi="fr_FR"/>
        </w:rPr>
        <w:t>Quatrième partie</w:t>
      </w:r>
      <w:r>
        <w:rPr>
          <w:lang w:val="fr_FR" w:bidi="fr_FR"/>
        </w:rPr>
        <w:t xml:space="preserve"> : Les astrologues rencontrent Jésus.</w:t>
      </w:r>
    </w:p>
    <w:p>
      <w:pPr/>
      <w:r>
        <w:rPr>
          <w:lang w:val="fr_FR" w:bidi="fr_FR"/>
        </w:rPr>
      </w:r>
      <w:r>
        <w:rPr>
          <w:b/>
          <w:lang w:val="fr_FR" w:bidi="fr_FR"/>
        </w:rPr>
        <w:t>Cinquième partie :</w:t>
      </w:r>
      <w:r>
        <w:rPr>
          <w:lang w:val="fr_FR" w:bidi="fr_FR"/>
        </w:rPr>
        <w:t xml:space="preserve"> Les astrologues rentrent à la maison.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bébé Jésus</w:t>
      </w:r>
    </w:p>
    <w:p>
      <w:pPr>
        <w:pStyle w:val="ListBullet"/>
        <w:spacing w:line="240" w:lineRule="auto"/>
        <w:ind w:left="720"/>
      </w:pPr>
      <w:r>
        <w:rPr>
          <w:lang w:val="fr_FR" w:bidi="fr_FR"/>
        </w:rPr>
      </w:r>
      <w:r>
        <w:rPr>
          <w:lang w:val="fr_FR" w:bidi="fr_FR"/>
        </w:rPr>
        <w:t>Les astrologues</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 peuple de Jérusalem</w:t>
      </w:r>
    </w:p>
    <w:p>
      <w:pPr>
        <w:pStyle w:val="ListBullet"/>
        <w:spacing w:line="240" w:lineRule="auto"/>
        <w:ind w:left="720"/>
      </w:pPr>
      <w:r>
        <w:rPr>
          <w:lang w:val="fr_FR" w:bidi="fr_FR"/>
        </w:rPr>
      </w:r>
      <w:r>
        <w:rPr>
          <w:lang w:val="fr_FR" w:bidi="fr_FR"/>
        </w:rPr>
        <w:t>Les principaux sacrificateurs et les docteurs de la loi</w:t>
      </w:r>
    </w:p>
    <w:p>
      <w:pPr>
        <w:pStyle w:val="ListBullet"/>
        <w:spacing w:line="240" w:lineRule="auto"/>
        <w:ind w:left="720"/>
      </w:pPr>
      <w:r>
        <w:rPr>
          <w:lang w:val="fr_FR" w:bidi="fr_FR"/>
        </w:rPr>
      </w:r>
      <w:r>
        <w:rPr>
          <w:lang w:val="fr_FR" w:bidi="fr_FR"/>
        </w:rPr>
        <w:t>Le prophète</w:t>
      </w:r>
    </w:p>
    <w:p>
      <w:pPr>
        <w:pStyle w:val="ListBullet"/>
        <w:spacing w:line="240" w:lineRule="auto"/>
        <w:ind w:left="720"/>
      </w:pPr>
      <w:r>
        <w:rPr>
          <w:lang w:val="fr_FR" w:bidi="fr_FR"/>
        </w:rPr>
      </w:r>
      <w:r>
        <w:rPr>
          <w:lang w:val="fr_FR" w:bidi="fr_FR"/>
        </w:rPr>
        <w:t>La mère de Jésus, Marie</w:t>
      </w:r>
    </w:p>
    <w:p>
      <w:pPr>
        <w:pStyle w:val="ListBullet"/>
        <w:spacing w:line="240" w:lineRule="auto"/>
        <w:ind w:left="720"/>
      </w:pPr>
      <w:r>
        <w:rPr>
          <w:lang w:val="fr_FR" w:bidi="fr_FR"/>
        </w:rPr>
      </w:r>
      <w:r>
        <w:rPr>
          <w:lang w:val="fr_FR" w:bidi="fr_FR"/>
        </w:rPr>
        <w:t>Et probablement Joseph, même si Matthieu ne le mentionne pas nommément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 Dans la première partie, nous entendons que Jésus est né à Bethléhem en Judée. Nous entendons aussi qu’Hérode, qui est nommé par l’empereur romain, est roi sur la Judée. Nous entendons ensuite que des astrologues d’un pays à l’est sont venus à Jérusalem, la capitale de la Judée.</w:t>
      </w:r>
    </w:p>
    <w:p>
      <w:pPr/>
      <w:r>
        <w:rPr>
          <w:lang w:val="fr_FR" w:bidi="fr_FR"/>
        </w:rPr>
      </w:r>
      <w:r>
        <w:rPr>
          <w:lang w:val="fr_FR" w:bidi="fr_FR"/>
        </w:rPr>
        <w:t>Arrêtez-vous ici et regardez à nouveau les cartes.</w:t>
      </w:r>
    </w:p>
    <w:p>
      <w:pPr/>
      <w:r>
        <w:rPr>
          <w:lang w:val="fr_FR" w:bidi="fr_FR"/>
        </w:rPr>
      </w:r>
      <w:r>
        <w:rPr>
          <w:lang w:val="fr_FR" w:bidi="fr_FR"/>
        </w:rPr>
        <w:t>Pensez au timing. Les astrologues peuvent avoir voyagé au moins 1 000 km au moment où ils atteignent Jérusalem. Le voyage aurait pris plusieurs semaines, voire des mois.</w:t>
      </w:r>
    </w:p>
    <w:p>
      <w:pPr/>
      <w:r>
        <w:rPr>
          <w:lang w:val="fr_FR" w:bidi="fr_FR"/>
        </w:rPr>
      </w:r>
      <w:r>
        <w:rPr>
          <w:lang w:val="fr_FR" w:bidi="fr_FR"/>
        </w:rPr>
        <w:t>Ils ne sont peut-être pas partis directement après avoir vu l’étoile. Se lancer dans un voyage aussi long aurait demandé de la préparation et de la planification. Cela signifie qu’au moment où ils atteignent Jérusalem, Jésus a au moins quelques mois.</w:t>
      </w:r>
    </w:p>
    <w:p>
      <w:pPr/>
      <w:r>
        <w:rPr>
          <w:lang w:val="fr_FR" w:bidi="fr_FR"/>
        </w:rPr>
      </w:r>
      <w:r>
        <w:rPr>
          <w:lang w:val="fr_FR" w:bidi="fr_FR"/>
        </w:rPr>
        <w:t>Jésus est donc né à Bethléhem. Vers le même moment, les astrologues dans un pays très lointain voient une étoile spéciale. Ils décident d’aller chercher le roi des Juifs. Au moment où Jésus a au moins deux mois, les astrologues arrivent à Jérusalem.</w:t>
      </w:r>
    </w:p>
    <w:p>
      <w:pPr/>
      <w:r>
        <w:rPr>
          <w:lang w:val="fr_FR" w:bidi="fr_FR"/>
        </w:rPr>
      </w:r>
      <w:r>
        <w:rPr>
          <w:lang w:val="fr_FR" w:bidi="fr_FR"/>
        </w:rPr>
        <w:t>Imaginez les astrologues qui arrivent à Jérusalem, la capitale de la Judée. Ils avaient l’air différents des gens en Judée. Ils portaient des vêtements différents. Ils étaient étrangers. Ils parlaient une langue différente. Nous ne savons pas combien d’entre eux sont venus. Ils avaient probablement des chameaux et des serviteurs. Peut-être qu’ils étaient un assez grand groupe.</w:t>
      </w:r>
    </w:p>
    <w:p>
      <w:pPr/>
      <w:r>
        <w:rPr>
          <w:lang w:val="fr_FR" w:bidi="fr_FR"/>
        </w:rPr>
      </w:r>
      <w:r>
        <w:rPr>
          <w:lang w:val="fr_FR" w:bidi="fr_FR"/>
        </w:rPr>
        <w:t>Les astrologues demandent aux gens à Jérusalem où le roi des Juifs est né. Imaginez à quel point ils auraient pu être surpris que les gens à Jérusalem ne savaient rien de la naissance d’un roi !</w:t>
      </w:r>
    </w:p>
    <w:p>
      <w:pPr/>
      <w:r>
        <w:rPr>
          <w:lang w:val="fr_FR" w:bidi="fr_FR"/>
        </w:rPr>
      </w:r>
      <w:r>
        <w:rPr>
          <w:lang w:val="fr_FR" w:bidi="fr_FR"/>
        </w:rPr>
        <w:t xml:space="preserve">Le roi Hérode entend parler de ces personnes. Il est troublé. Cela signifie qu’il est </w:t>
      </w:r>
      <w:r>
        <w:rPr>
          <w:b/>
          <w:lang w:val="fr_FR" w:bidi="fr_FR"/>
        </w:rPr>
        <w:t>très</w:t>
      </w:r>
      <w:r>
        <w:rPr>
          <w:lang w:val="fr_FR" w:bidi="fr_FR"/>
        </w:rPr>
        <w:t xml:space="preserve"> contrarié ! Toute Jérusalem est troublée, ce qui signifie que beaucoup de gens à Jérusalem sont aussi troublés. Peut-être qu’ils sont confus par ce dont ces astrologues pourraient parler. Mais les gens à Jérusalem auraient peut-être été particulièrement troublés parce qu’ils savaient que le roi Hérode n’était pas un homme agréable. Chaque fois que le roi Hérode était contrarié, il pouvait causer des problèmes aux Juifs.</w:t>
      </w:r>
    </w:p>
    <w:p>
      <w:pPr/>
      <w:r>
        <w:rPr>
          <w:lang w:val="fr_FR" w:bidi="fr_FR"/>
        </w:rPr>
      </w:r>
      <w:r>
        <w:rPr>
          <w:lang w:val="fr_FR" w:bidi="fr_FR"/>
        </w:rPr>
        <w:t>Le roi Hérode appelle les principaux sacrificateurs et les docteurs de la loi. Les sacrificateurs étaient les personnes qui travaillaient dans le temple de Dieu. Les docteurs de la loi étaient des personnes qui étudiaient les livres avec la loi de Dieu. Ces gens savaient les promesses que Dieu avait faites aux Juifs. Ils pouvaient dire au roi Hérode que Dieu avait dit que le Messie naîtrait à Bethléhem.</w:t>
      </w:r>
    </w:p>
    <w:p>
      <w:pPr/>
      <w:r>
        <w:rPr>
          <w:lang w:val="fr_FR" w:bidi="fr_FR"/>
        </w:rPr>
      </w:r>
      <w:r>
        <w:rPr>
          <w:lang w:val="fr_FR" w:bidi="fr_FR"/>
        </w:rPr>
        <w:t>Le roi Hérode appelle les astrologues en secret, peut-être la nuit, parce qu’il serait difficile pour les étrangers de venir au palais inaperçus si c’était pendant la journée. Les astrologues ont peut-être été surpris que le roi veuille les rencontrer en secret. À quoi pensez-vous que la réunion secrète aurait pu ressembler ? Pouvez-vous imaginer peut-être un palais sombre, et un serviteur qui guide les astrologues avec une bougie dans la pièce du roi ? Les gens qui chuchotent ? La lumière des bougies qui se reflète sur le visage des gens ? Pourquoi pensez-vous que le roi voulait que la réunion soit en secret ?</w:t>
      </w:r>
    </w:p>
    <w:p>
      <w:pPr/>
      <w:r>
        <w:rPr>
          <w:lang w:val="fr_FR" w:bidi="fr_FR"/>
        </w:rPr>
      </w:r>
      <w:r>
        <w:rPr>
          <w:lang w:val="fr_FR" w:bidi="fr_FR"/>
        </w:rPr>
        <w:t>Le roi veut savoir quand les astrologues avaient vu l’étoile pour la première fois. Il fait semblant qu’il veut aussi adorer l’enfant. Il dit aux astrologues de revenir vers lui après qu’ils aient trouvé l’enfant. Les astrologues l’écoutent, mais Matthieu ne nous dit pas s’ils ont promis de faire ce qu’il a dit. Peut-être qu’ils étaient déjà méfiants quant aux intentions du roi Hérode ?</w:t>
      </w:r>
    </w:p>
    <w:p>
      <w:pPr/>
      <w:r>
        <w:rPr>
          <w:lang w:val="fr_FR" w:bidi="fr_FR"/>
        </w:rPr>
      </w:r>
      <w:r>
        <w:rPr>
          <w:lang w:val="fr_FR" w:bidi="fr_FR"/>
        </w:rPr>
        <w:t>Les astrologues quittent le roi Hérode et, peut-être le lendemain, ils commencent à voyager vers Bethléhem. Ils ont peut-être été un peu perplexes. Ils savaient qu’un roi des Juifs très important était né. Ils sont venus d’un pays très lointain pour adorer ce roi. Mais les gens à Jérusalem ne semblaient pas se soucier de ce roi ! Personne n’est allé avec eux pour chercher ce roi à Bethléhem.</w:t>
      </w:r>
    </w:p>
    <w:p>
      <w:pPr/>
      <w:r>
        <w:rPr>
          <w:lang w:val="fr_FR" w:bidi="fr_FR"/>
        </w:rPr>
      </w:r>
      <w:r>
        <w:rPr>
          <w:lang w:val="fr_FR" w:bidi="fr_FR"/>
        </w:rPr>
        <w:t>Puis soudainement, ils voient à nouveau l’étoile spéciale ! Le fait qu’ils voient l’étoile signifie que ce doit être le soir, ou la nuit.</w:t>
      </w:r>
    </w:p>
    <w:p>
      <w:pPr/>
      <w:r>
        <w:rPr>
          <w:lang w:val="fr_FR" w:bidi="fr_FR"/>
        </w:rPr>
      </w:r>
      <w:r>
        <w:rPr>
          <w:lang w:val="fr_FR" w:bidi="fr_FR"/>
        </w:rPr>
        <w:t>Le texte original dit : « Voici, ils ont vu l’étoile ! » Cela signifie que c’était soudain et inattendu. Voir à nouveau l’étoile les remplit de joie. Peut-être qu’ils s’étaient sentis déçus à cause de l’accueil froid à Jérusalem, mais ils sont maintenant excités et encouragés.</w:t>
      </w:r>
    </w:p>
    <w:p>
      <w:pPr/>
      <w:r>
        <w:rPr>
          <w:lang w:val="fr_FR" w:bidi="fr_FR"/>
        </w:rPr>
      </w:r>
      <w:r>
        <w:rPr>
          <w:lang w:val="fr_FR" w:bidi="fr_FR"/>
        </w:rPr>
        <w:t xml:space="preserve">Matthieu raconte cette partie hors de l’ordre réel : il dit : « L’étoile se lève à nouveau ; l’étoile les guide vers Bethléhem et s’arrête au-dessus de la maison ; puis les astrologues sont ravis de joie. » Il est peut-être plus facile de dire que l’étoile se lève à nouveau, </w:t>
      </w:r>
      <w:r>
        <w:rPr>
          <w:b/>
          <w:lang w:val="fr_FR" w:bidi="fr_FR"/>
        </w:rPr>
        <w:t>puis</w:t>
      </w:r>
      <w:r>
        <w:rPr>
          <w:lang w:val="fr_FR" w:bidi="fr_FR"/>
        </w:rPr>
        <w:t xml:space="preserve"> que les astrologues sont ravis quand ils voient cela, </w:t>
      </w:r>
      <w:r>
        <w:rPr>
          <w:b/>
          <w:lang w:val="fr_FR" w:bidi="fr_FR"/>
        </w:rPr>
        <w:t>puis</w:t>
      </w:r>
      <w:r>
        <w:rPr>
          <w:lang w:val="fr_FR" w:bidi="fr_FR"/>
        </w:rPr>
        <w:t xml:space="preserve"> que l’étoile les guide vers la maison à Bethléhem où se trouve Jésus.</w:t>
      </w:r>
    </w:p>
    <w:p>
      <w:pPr/>
      <w:r>
        <w:rPr>
          <w:lang w:val="fr_FR" w:bidi="fr_FR"/>
        </w:rPr>
      </w:r>
      <w:r>
        <w:rPr>
          <w:lang w:val="fr_FR" w:bidi="fr_FR"/>
        </w:rPr>
        <w:t>Ils suivent l’étoile et trouvent la maison où vivait l’enfant Jésus. Dans la maison se trouvent Marie et l’enfant Jésus. Matthieu ne mentionne pas Joseph. Peut-être que Joseph était sorti pour une course, ou travaillait, ou peut-être qu’il était là et Matthieu ne l’a tout simplement pas dit.</w:t>
      </w:r>
    </w:p>
    <w:p>
      <w:pPr/>
      <w:r>
        <w:rPr>
          <w:lang w:val="fr_FR" w:bidi="fr_FR"/>
        </w:rPr>
      </w:r>
      <w:r>
        <w:rPr>
          <w:lang w:val="fr_FR" w:bidi="fr_FR"/>
        </w:rPr>
        <w:t>Bethléhem était une petite ville et la maison où Marie et Joseph vivaient avec Jésus devait être une maison simple. Pouvez-vous imaginer la différence entre le palais d’Hérode à Jérusalem et la petite maison où Jésus vivait ?</w:t>
      </w:r>
    </w:p>
    <w:p>
      <w:pPr/>
      <w:r>
        <w:rPr>
          <w:lang w:val="fr_FR" w:bidi="fr_FR"/>
        </w:rPr>
      </w:r>
      <w:r>
        <w:rPr>
          <w:lang w:val="fr_FR" w:bidi="fr_FR"/>
        </w:rPr>
        <w:t>Les astrologues donnent des cadeaux chers à l’enfant Jésus : de l’or, de l’encens et de la myrrhe. Il y aurait eu une odeur très agréable. L’odeur aurait rempli la maison.</w:t>
      </w:r>
    </w:p>
    <w:p>
      <w:pPr/>
      <w:r>
        <w:rPr>
          <w:lang w:val="fr_FR" w:bidi="fr_FR"/>
        </w:rPr>
      </w:r>
      <w:r>
        <w:rPr>
          <w:lang w:val="fr_FR" w:bidi="fr_FR"/>
        </w:rPr>
        <w:t>Pouvez-vous imaginer la surprise sur les visages de Marie et de Joseph quand ces visiteurs avec leurs cadeaux sont venus dans leur maison ? Les astrologues leur ont probablement dit tout ce qui est arrivé, et Marie et Joseph ont peut-être dit aux astrologues tout ce qui leur est arrivé ! Même si les astrologues n’étaient pas Juifs et venaient d’un pays très lointain, ils comprenaient à quel point la naissance de Jésus était très importante.</w:t>
      </w:r>
    </w:p>
    <w:p>
      <w:pPr/>
      <w:r>
        <w:rPr>
          <w:lang w:val="fr_FR" w:bidi="fr_FR"/>
        </w:rPr>
      </w:r>
      <w:r>
        <w:rPr>
          <w:lang w:val="fr_FR" w:bidi="fr_FR"/>
        </w:rPr>
        <w:t>L’un des astrologues (ou peut-être même tous ! ) fait ensuite un rêve spécial. Grâce au rêve, ils comprennent que le roi Hérode a menti et veut faire du mal à Jésus. Ils ne sont peut-être pas surpris par cela ; ils étaient peut-être déjà méfiants à l’égard du roi Hérode ! Et ils ne retournent pas à Jérusalem, mais retournent dans leur propre pays par une autre route.</w:t>
      </w:r>
    </w:p>
    <w:p>
      <w:pPr/>
      <w:r>
        <w:rPr>
          <w:lang w:val="fr_FR" w:bidi="fr_FR"/>
        </w:rPr>
      </w:r>
      <w:r>
        <w:rPr>
          <w:lang w:val="fr_FR" w:bidi="fr_FR"/>
        </w:rPr>
        <w:t>Pouvez-vous imaginer Marie et Joseph qui peuvent peut-être leur faire signe au revoir depuis la porte de leur maison, avec le petit Jésus sur leur bras ?</w:t>
      </w:r>
    </w:p>
    <w:p>
      <w:pPr/>
      <w:r>
        <w:rPr>
          <w:lang w:val="fr_FR" w:bidi="fr_FR"/>
        </w:rPr>
      </w:r>
      <w:r>
        <w:rPr>
          <w:lang w:val="fr_FR" w:bidi="fr_FR"/>
        </w:rPr>
        <w:t>Que pensez-vous que les voisins pourraient avoir pensé face à ces visiteurs étranges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 bébé Jésus</w:t>
      </w:r>
    </w:p>
    <w:p>
      <w:pPr>
        <w:pStyle w:val="ListBullet"/>
        <w:spacing w:line="240" w:lineRule="auto"/>
        <w:ind w:left="720"/>
      </w:pPr>
      <w:r>
        <w:rPr>
          <w:lang w:val="fr_FR" w:bidi="fr_FR"/>
        </w:rPr>
      </w:r>
      <w:r>
        <w:rPr>
          <w:lang w:val="fr_FR" w:bidi="fr_FR"/>
        </w:rPr>
        <w:t>Les astrologues</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 peuple de Jérusalem</w:t>
      </w:r>
    </w:p>
    <w:p>
      <w:pPr>
        <w:pStyle w:val="ListBullet"/>
        <w:spacing w:line="240" w:lineRule="auto"/>
        <w:ind w:left="720"/>
      </w:pPr>
      <w:r>
        <w:rPr>
          <w:lang w:val="fr_FR" w:bidi="fr_FR"/>
        </w:rPr>
      </w:r>
      <w:r>
        <w:rPr>
          <w:lang w:val="fr_FR" w:bidi="fr_FR"/>
        </w:rPr>
        <w:t>Les principaux sacrificateurs et les enseignants de la loi</w:t>
      </w:r>
    </w:p>
    <w:p>
      <w:pPr>
        <w:pStyle w:val="ListBullet"/>
        <w:spacing w:line="240" w:lineRule="auto"/>
        <w:ind w:left="720"/>
      </w:pPr>
      <w:r>
        <w:rPr>
          <w:lang w:val="fr_FR" w:bidi="fr_FR"/>
        </w:rPr>
      </w:r>
      <w:r>
        <w:rPr>
          <w:lang w:val="fr_FR" w:bidi="fr_FR"/>
        </w:rPr>
        <w:t>Le prophète</w:t>
      </w:r>
    </w:p>
    <w:p>
      <w:pPr>
        <w:pStyle w:val="ListBullet"/>
        <w:spacing w:line="240" w:lineRule="auto"/>
        <w:ind w:left="720"/>
      </w:pPr>
      <w:r>
        <w:rPr>
          <w:lang w:val="fr_FR" w:bidi="fr_FR"/>
        </w:rPr>
      </w:r>
      <w:r>
        <w:rPr>
          <w:lang w:val="fr_FR" w:bidi="fr_FR"/>
        </w:rPr>
        <w:t>La mère de Jésus, Marie et</w:t>
      </w:r>
    </w:p>
    <w:p>
      <w:pPr>
        <w:pStyle w:val="ListBullet"/>
        <w:spacing w:line="240" w:lineRule="auto"/>
        <w:ind w:left="720"/>
      </w:pPr>
      <w:r>
        <w:rPr>
          <w:lang w:val="fr_FR" w:bidi="fr_FR"/>
        </w:rPr>
      </w:r>
      <w:r>
        <w:rPr>
          <w:lang w:val="fr_FR" w:bidi="fr_FR"/>
        </w:rPr>
        <w:t>Probablement Joseph</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 naître à Bethléhem en Judée.</w:t>
      </w:r>
    </w:p>
    <w:p>
      <w:pPr/>
      <w:r>
        <w:rPr>
          <w:lang w:val="fr_FR" w:bidi="fr_FR"/>
        </w:rPr>
      </w:r>
      <w:r>
        <w:rPr>
          <w:lang w:val="fr_FR" w:bidi="fr_FR"/>
        </w:rPr>
        <w:t>Au fond de la pièce, représentez les astrologues qui voient une étoile spéciale. Comment ont-ils pu étudier et discuter pour trouver sa signification ? Comment en sont-ils arrivés à la décision de voyager vers la Judée ?</w:t>
      </w:r>
    </w:p>
    <w:p>
      <w:pPr/>
      <w:r>
        <w:rPr>
          <w:lang w:val="fr_FR" w:bidi="fr_FR"/>
        </w:rPr>
      </w:r>
      <w:r>
        <w:rPr>
          <w:lang w:val="fr_FR" w:bidi="fr_FR"/>
        </w:rPr>
        <w:t>Représentez les astrologues qui voyagent vers la Judée. Après un long voyage, ils atteignent Jérusalem.</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astrologues : « Que ressentez-vous maintenant que vous avez atteint Jérusalem ? Qu'attendez-vous qu’il se passe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astrologues qui demandent où le roi des Juifs est né.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à Jérusalem : « Que ressentez-vous quand ces étrangers vous posent cette question ? » Vous entendrez peut-être des choses comme :</w:t>
      </w:r>
    </w:p>
    <w:p>
      <w:pPr>
        <w:pStyle w:val="ListBullet"/>
        <w:spacing w:line="240" w:lineRule="auto"/>
        <w:ind w:left="720"/>
      </w:pPr>
      <w:r>
        <w:rPr>
          <w:lang w:val="fr_FR" w:bidi="fr_FR"/>
        </w:rPr>
      </w:r>
      <w:r>
        <w:rPr>
          <w:lang w:val="fr_FR" w:bidi="fr_FR"/>
        </w:rPr>
        <w:t>Demandez aux acteurs qui jouent les astrologues : « Que ressentez-vous quand les gens de Jérusalem répondent de cette manière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roi Hérode en train d’entendre parler des astrologues.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Hérode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roi Hérode en train d’appeler les principaux sacrificateurs et les docteurs de la loi et de parler avec eux. Les principaux sacrificateurs et les docteurs de la loi lui disent ce que le prophète Michée avait dit.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principaux sacrificateurs et les docteurs de la loi : « Que pensez-vous de cela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réunion secrète entre le roi et les astrologues.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 « Que ressentez-vous à propos de ce que les astrologues vous disent ? » Vous entendrez peut-être des choses comme :</w:t>
      </w:r>
    </w:p>
    <w:p>
      <w:pPr>
        <w:pStyle w:val="ListBullet"/>
        <w:spacing w:line="240" w:lineRule="auto"/>
        <w:ind w:left="720"/>
      </w:pPr>
      <w:r>
        <w:rPr>
          <w:lang w:val="fr_FR" w:bidi="fr_FR"/>
        </w:rPr>
      </w:r>
      <w:r>
        <w:rPr>
          <w:lang w:val="fr_FR" w:bidi="fr_FR"/>
        </w:rPr>
        <w:t>Demandez aux acteurs qui jouent les astrologues : « Que ressentez-vous au sujet de cette réunion avec le roi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astrologues qui voyagent vers Bethléhem. En route, ils voient à nouveau l’étoile spéciale. La Bible utilise un mot très fort pour décrire leur joie. Comment représenteriez-vous cette joie ? Sauteriez-vous de joie ? Crieriez-vous ? Vous embrasseriez-vous les uns les autres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astrologues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astrologues qui trouvent la maison, qui vont à l’intérieur et rencontrent Marie et l’enfant. Ils s’agenouillent sur le sol devant l’enfant par respect et offrent des cadeaux coûteux.</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astrologues : « Que ressentez-vous maintenant que vous avez trouvé le roi ? » Vous entendrez peut-être des choses comme :</w:t>
      </w:r>
    </w:p>
    <w:p>
      <w:pPr>
        <w:pStyle w:val="ListBullet"/>
        <w:spacing w:line="240" w:lineRule="auto"/>
        <w:ind w:left="720"/>
      </w:pPr>
      <w:r>
        <w:rPr>
          <w:lang w:val="fr_FR" w:bidi="fr_FR"/>
        </w:rPr>
      </w:r>
      <w:r>
        <w:rPr>
          <w:lang w:val="fr_FR" w:bidi="fr_FR"/>
        </w:rPr>
        <w:t>Demandez à Marie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astrologues qui font un rêve et qui retournent dans leur pays sans retourner vers le roi Hérode à Jérusalem. Cela a rendu leur voyage plus long, parce qu’ils ont dû prendre une route différente. Ils ne pouvaient pas voyager à travers Jérusalem sans que le roi Hérode en entende parler et devaient donc prendre un chemin détourné.</w:t>
      </w:r>
    </w:p>
    <w:p>
      <w:pPr/>
      <w:r>
        <w:rPr>
          <w:lang w:val="fr_FR" w:bidi="fr_FR"/>
        </w:rPr>
      </w:r>
      <w:r>
        <w:rPr>
          <w:lang w:val="fr_FR" w:bidi="fr_FR"/>
        </w:rPr>
        <w:t>Aimeriez-vous représenter les astrologues qui viennent à la maison et qui disent à leur famille et à leurs amis qu’ils ont rencontré Jésus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Un certain temps après la naissance de Jésus, des </w:t>
      </w:r>
      <w:r>
        <w:rPr>
          <w:b/>
          <w:lang w:val="fr_FR" w:bidi="fr_FR"/>
        </w:rPr>
        <w:t>astrologues</w:t>
      </w:r>
      <w:r>
        <w:rPr>
          <w:lang w:val="fr_FR" w:bidi="fr_FR"/>
        </w:rPr>
        <w:t xml:space="preserve">, ou </w:t>
      </w:r>
      <w:r>
        <w:rPr>
          <w:b/>
          <w:lang w:val="fr_FR" w:bidi="fr_FR"/>
        </w:rPr>
        <w:t>mages</w:t>
      </w:r>
      <w:r>
        <w:rPr>
          <w:lang w:val="fr_FR" w:bidi="fr_FR"/>
        </w:rPr>
        <w:t>, de l’est sont venus à Jérusalem. Ces astrologues étaient des gens qui regardaient ce qui arrivait dans le ciel la nuit et essayaient d’interpréter ce qu’ils voyaient. Certaines traductions les appellent des « hommes sages. »</w:t>
      </w:r>
    </w:p>
    <w:p>
      <w:pPr/>
      <w:r>
        <w:rPr>
          <w:lang w:val="fr_FR" w:bidi="fr_FR"/>
        </w:rPr>
      </w:r>
      <w:r>
        <w:rPr>
          <w:lang w:val="fr_FR" w:bidi="fr_FR"/>
        </w:rPr>
        <w:t>Arrêtez-vous ici et discutez de quel mot vous allez utiliser pour les astrologues. Y a-t-il un mot dans votre langue pour désigner les gens qui étudient les étoiles pour en apprendre plus sur le futur ?</w:t>
      </w:r>
    </w:p>
    <w:p>
      <w:pPr/>
      <w:r>
        <w:rPr>
          <w:lang w:val="fr_FR" w:bidi="fr_FR"/>
        </w:rPr>
      </w:r>
      <w:r>
        <w:rPr>
          <w:lang w:val="fr_FR" w:bidi="fr_FR"/>
        </w:rPr>
        <w:t xml:space="preserve">Les astrologues de l’Orient demandent : « Où est celui qui est né roi des Juifs ? » </w:t>
      </w:r>
      <w:r>
        <w:rPr>
          <w:b/>
          <w:lang w:val="fr_FR" w:bidi="fr_FR"/>
        </w:rPr>
        <w:t>Juifs</w:t>
      </w:r>
      <w:r>
        <w:rPr>
          <w:lang w:val="fr_FR" w:bidi="fr_FR"/>
        </w:rPr>
        <w:t xml:space="preserve"> signifie descendants d’Abraham. Auparavant, ils étaient appelés Israélites. Parce que le pays d’Israël n’existait plus vraiment, les gens étaient appelés Juifs au lieu d’Israélites. Juif est une façon plus courte de dire « quelqu’un qui vient de Judée. » Mais tous les descendants d’Abraham étaient appelés Juifs, même ceux qui ne vivaient pas en Judée. Le mot </w:t>
      </w:r>
      <w:r>
        <w:rPr>
          <w:b/>
          <w:lang w:val="fr_FR" w:bidi="fr_FR"/>
        </w:rPr>
        <w:t>Juifs</w:t>
      </w:r>
      <w:r>
        <w:rPr>
          <w:lang w:val="fr_FR" w:bidi="fr_FR"/>
        </w:rPr>
        <w:t xml:space="preserve"> se trouve dans le glossaire principal.</w:t>
      </w:r>
    </w:p>
    <w:p>
      <w:pPr/>
      <w:r>
        <w:rPr>
          <w:lang w:val="fr_FR" w:bidi="fr_FR"/>
        </w:rPr>
      </w:r>
      <w:r>
        <w:rPr>
          <w:lang w:val="fr_FR" w:bidi="fr_FR"/>
        </w:rPr>
        <w:t xml:space="preserve">Le roi Hérode appelle une réunion des </w:t>
      </w:r>
      <w:r>
        <w:rPr>
          <w:b/>
          <w:lang w:val="fr_FR" w:bidi="fr_FR"/>
        </w:rPr>
        <w:t>principaux sacrificateurs</w:t>
      </w:r>
      <w:r>
        <w:rPr>
          <w:lang w:val="fr_FR" w:bidi="fr_FR"/>
        </w:rPr>
        <w:t xml:space="preserve"> et des </w:t>
      </w:r>
      <w:r>
        <w:rPr>
          <w:b/>
          <w:lang w:val="fr_FR" w:bidi="fr_FR"/>
        </w:rPr>
        <w:t>docteurs de la loi</w:t>
      </w:r>
      <w:r>
        <w:rPr>
          <w:lang w:val="fr_FR" w:bidi="fr_FR"/>
        </w:rPr>
        <w:t xml:space="preserve">, ou comme le disent certaines traductions, des </w:t>
      </w:r>
      <w:r>
        <w:rPr>
          <w:b/>
          <w:lang w:val="fr_FR" w:bidi="fr_FR"/>
        </w:rPr>
        <w:t>scribes</w:t>
      </w:r>
      <w:r>
        <w:rPr>
          <w:lang w:val="fr_FR" w:bidi="fr_FR"/>
        </w:rPr>
        <w:t>.</w:t>
      </w:r>
    </w:p>
    <w:p>
      <w:pPr/>
      <w:r>
        <w:rPr>
          <w:lang w:val="fr_FR" w:bidi="fr_FR"/>
        </w:rPr>
      </w:r>
      <w:r>
        <w:rPr>
          <w:lang w:val="fr_FR" w:bidi="fr_FR"/>
        </w:rPr>
        <w:t>Les sacrificateurs étaient les personnes qui travaillaient dans le temple de Dieu. Le temple était le lieu religieux le plus important pour les Juifs. C’était le lieu où ils adoraient Dieu. Le temple était à Jérusalem. Dans le temple, des gens spéciaux appelés sacrificateurs faisaient des offrandes à Dieu au nom du peuple. Le but de ces offrandes pourrait être de rendre grâce à Dieu, ou de demander pardon pour le péché. Les sacrificateurs étaient les intermédiaires entre Dieu et les gens. Parce que les gens étaient pécheurs, ils ne pouvaient pas aller directement vers Dieu. Un sacrificateur irait vers Dieu au nom du peuple.</w:t>
      </w:r>
    </w:p>
    <w:p>
      <w:pPr/>
      <w:r>
        <w:rPr>
          <w:lang w:val="fr_FR" w:bidi="fr_FR"/>
        </w:rPr>
      </w:r>
      <w:r>
        <w:rPr>
          <w:lang w:val="fr_FR" w:bidi="fr_FR"/>
        </w:rPr>
        <w:t xml:space="preserve">Le mot sacrificateurs reviendra plusieurs fois dans la Bible, vous devez donc passer du temps à réfléchir à la façon dont vous voulez traduire cela dans votre langue. Le mot </w:t>
      </w:r>
      <w:r>
        <w:rPr>
          <w:b/>
          <w:lang w:val="fr_FR" w:bidi="fr_FR"/>
        </w:rPr>
        <w:t>sacrificateur</w:t>
      </w:r>
      <w:r>
        <w:rPr>
          <w:lang w:val="fr_FR" w:bidi="fr_FR"/>
        </w:rPr>
        <w:t xml:space="preserve"> se trouve dans le glossaire principal. Les mots </w:t>
      </w:r>
      <w:r>
        <w:rPr>
          <w:b/>
          <w:lang w:val="fr_FR" w:bidi="fr_FR"/>
        </w:rPr>
        <w:t>temple</w:t>
      </w:r>
      <w:r>
        <w:rPr>
          <w:lang w:val="fr_FR" w:bidi="fr_FR"/>
        </w:rPr>
        <w:t xml:space="preserve"> et </w:t>
      </w:r>
      <w:r>
        <w:rPr>
          <w:b/>
          <w:lang w:val="fr_FR" w:bidi="fr_FR"/>
        </w:rPr>
        <w:t>offrande</w:t>
      </w:r>
      <w:r>
        <w:rPr>
          <w:lang w:val="fr_FR" w:bidi="fr_FR"/>
        </w:rPr>
        <w:t xml:space="preserve"> se trouvent aussi dans le glossaire principal, même si vous n’avez pas besoin de ces mots pour ce passage de l’Écriture. Mais le fait d'écouter cette définition dans le glossaire principal peut vous aider à décider de votre mot pour sacrificateur.</w:t>
      </w:r>
    </w:p>
    <w:p>
      <w:pPr/>
      <w:r>
        <w:rPr>
          <w:lang w:val="fr_FR" w:bidi="fr_FR"/>
        </w:rPr>
      </w:r>
      <w:r>
        <w:rPr>
          <w:lang w:val="fr_FR" w:bidi="fr_FR"/>
        </w:rPr>
        <w:t>Certains sacrificateurs avaient plus d’autorité que les autres sacrificateurs. Ils étaient appelés principaux sacrificateurs. Une personne était le sacrificateur le plus important, et il était appelé le souverain sacrificateur.</w:t>
      </w:r>
    </w:p>
    <w:p>
      <w:pPr/>
      <w:r>
        <w:rPr>
          <w:lang w:val="fr_FR" w:bidi="fr_FR"/>
        </w:rPr>
      </w:r>
      <w:r>
        <w:rPr>
          <w:b/>
          <w:lang w:val="fr_FR" w:bidi="fr_FR"/>
        </w:rPr>
        <w:t>Les docteurs de la loi</w:t>
      </w:r>
      <w:r>
        <w:rPr>
          <w:lang w:val="fr_FR" w:bidi="fr_FR"/>
        </w:rPr>
        <w:t xml:space="preserve"> étaient des personnes qui étudiaient et enseignaient la loi de Dieu. Cela ne signifie pas seulement les règles et les commandements que Dieu avait donnés, mais tout ce que Dieu avait dit et fait. Ils étudiaient tous les livres que nous appelons maintenant l’ « Ancien Testament. » Ils appelaient ces livres « la loi et les prophètes. » Les docteurs de la loi connaissaient beaucoup de passages par cœur.</w:t>
      </w:r>
    </w:p>
    <w:p>
      <w:pPr/>
      <w:r>
        <w:rPr>
          <w:lang w:val="fr_FR" w:bidi="fr_FR"/>
        </w:rPr>
      </w:r>
      <w:r>
        <w:rPr>
          <w:lang w:val="fr_FR" w:bidi="fr_FR"/>
        </w:rPr>
        <w:t xml:space="preserve">Le mot </w:t>
      </w:r>
      <w:r>
        <w:rPr>
          <w:b/>
          <w:lang w:val="fr_FR" w:bidi="fr_FR"/>
        </w:rPr>
        <w:t>docteur de la loi</w:t>
      </w:r>
      <w:r>
        <w:rPr>
          <w:lang w:val="fr_FR" w:bidi="fr_FR"/>
        </w:rPr>
        <w:t xml:space="preserve"> se trouve dans le glossaire principal. Le mot reviendra aussi plusieurs fois dans le livre de Matthieu ; passez donc du temps à décider du meilleur mot.</w:t>
      </w:r>
    </w:p>
    <w:p>
      <w:pPr/>
      <w:r>
        <w:rPr>
          <w:lang w:val="fr_FR" w:bidi="fr_FR"/>
        </w:rPr>
      </w:r>
      <w:r>
        <w:rPr>
          <w:lang w:val="fr_FR" w:bidi="fr_FR"/>
        </w:rPr>
        <w:t xml:space="preserve">Le roi Hérode demande aux principaux sacrificateurs et aux docteurs de la loi où le </w:t>
      </w:r>
      <w:r>
        <w:rPr>
          <w:b/>
          <w:lang w:val="fr_FR" w:bidi="fr_FR"/>
        </w:rPr>
        <w:t>Messie</w:t>
      </w:r>
      <w:r>
        <w:rPr>
          <w:lang w:val="fr_FR" w:bidi="fr_FR"/>
        </w:rPr>
        <w:t xml:space="preserve"> devait naître. Messie est un mot hébreu. Cela signifie quelqu’un que Dieu a oint, ou choisi pour une tâche spéciale. Quand les Juifs parlaient du Messie, ils voulaient dire un roi spécial que Dieu leur enverrait. Ce roi sauverait les Juifs de leurs difficultés. Beaucoup de Juifs pensaient que quand le Messie viendrait, ils retrouveraient leur indépendance politique. Ils ne seraient plus gouvernés par d’autres personnes. Le pays d’Israël deviendrait à nouveau fort et puissant, comme il l’avait été au temps du roi David. Utilisez le même mot pour Messie que vous avez utilisé dans le passage précédent. Le mot </w:t>
      </w:r>
      <w:r>
        <w:rPr>
          <w:b/>
          <w:lang w:val="fr_FR" w:bidi="fr_FR"/>
        </w:rPr>
        <w:t>Messie</w:t>
      </w:r>
      <w:r>
        <w:rPr>
          <w:lang w:val="fr_FR" w:bidi="fr_FR"/>
        </w:rPr>
        <w:t xml:space="preserve"> se trouve dans le glossaire principal.</w:t>
      </w:r>
    </w:p>
    <w:p>
      <w:pPr/>
      <w:r>
        <w:rPr>
          <w:lang w:val="fr_FR" w:bidi="fr_FR"/>
        </w:rPr>
      </w:r>
      <w:r>
        <w:rPr>
          <w:lang w:val="fr_FR" w:bidi="fr_FR"/>
        </w:rPr>
        <w:t xml:space="preserve">Les sacrificateurs et les docteurs de la loi disent au roi que le Messie naîtrait à Bethléhem. Ils disent que le </w:t>
      </w:r>
      <w:r>
        <w:rPr>
          <w:b/>
          <w:lang w:val="fr_FR" w:bidi="fr_FR"/>
        </w:rPr>
        <w:t>prophète</w:t>
      </w:r>
      <w:r>
        <w:rPr>
          <w:lang w:val="fr_FR" w:bidi="fr_FR"/>
        </w:rPr>
        <w:t xml:space="preserve"> a écrit cela. Un prophète est une personne qui fait passer des messages au peuple de la part de Dieu. Utilisez le même mot que vous avez utilisé dans le passage précédent. Le mot </w:t>
      </w:r>
      <w:r>
        <w:rPr>
          <w:b/>
          <w:lang w:val="fr_FR" w:bidi="fr_FR"/>
        </w:rPr>
        <w:t>prophète</w:t>
      </w:r>
      <w:r>
        <w:rPr>
          <w:lang w:val="fr_FR" w:bidi="fr_FR"/>
        </w:rPr>
        <w:t xml:space="preserve"> se trouve dans le glossaire principal.</w:t>
      </w:r>
    </w:p>
    <w:p>
      <w:pPr/>
      <w:r>
        <w:rPr>
          <w:lang w:val="fr_FR" w:bidi="fr_FR"/>
        </w:rPr>
      </w:r>
      <w:r>
        <w:rPr>
          <w:lang w:val="fr_FR" w:bidi="fr_FR"/>
        </w:rPr>
        <w:t xml:space="preserve">Les sacrificateurs parlent </w:t>
      </w:r>
      <w:r>
        <w:rPr>
          <w:b/>
          <w:lang w:val="fr_FR" w:bidi="fr_FR"/>
        </w:rPr>
        <w:t>du</w:t>
      </w:r>
      <w:r>
        <w:rPr>
          <w:lang w:val="fr_FR" w:bidi="fr_FR"/>
        </w:rPr>
        <w:t xml:space="preserve"> « prophète. » Ils ne donnent pas le nom du prophète, mais nous savons que le texte qu’ils citent vient du livre de Michée. Ce texte est si bien connu d’eux qu’ils ne trouvent pas important de donner le nom du prophète. Ils supposent que quand les gens entendent cette citation, ils savent que cela venait du livre de Michée.</w:t>
      </w:r>
    </w:p>
    <w:p>
      <w:pPr/>
      <w:r>
        <w:rPr>
          <w:lang w:val="fr_FR" w:bidi="fr_FR"/>
        </w:rPr>
      </w:r>
      <w:r>
        <w:rPr>
          <w:lang w:val="fr_FR" w:bidi="fr_FR"/>
        </w:rPr>
        <w:t xml:space="preserve">Les astrologues voient Jésus, se </w:t>
      </w:r>
      <w:r>
        <w:rPr>
          <w:b/>
          <w:lang w:val="fr_FR" w:bidi="fr_FR"/>
        </w:rPr>
        <w:t>prosternent et l’adorent</w:t>
      </w:r>
      <w:r>
        <w:rPr>
          <w:lang w:val="fr_FR" w:bidi="fr_FR"/>
        </w:rPr>
        <w:t xml:space="preserve">. Ils se sont peut-être mis à genoux et ont touché le sol de leur front. Ou ils se sont peut-être étirés sur le sol devant Jésus. C’était un signe de grand respect, digne d’un roi ou d’un Dieu. En faisant cela, ils </w:t>
      </w:r>
      <w:r>
        <w:rPr>
          <w:b/>
          <w:lang w:val="fr_FR" w:bidi="fr_FR"/>
        </w:rPr>
        <w:t>adoraient</w:t>
      </w:r>
      <w:r>
        <w:rPr>
          <w:lang w:val="fr_FR" w:bidi="fr_FR"/>
        </w:rPr>
        <w:t xml:space="preserve"> Jésus. Ils se prosternaient en signe de leur adoration.</w:t>
      </w:r>
    </w:p>
    <w:p>
      <w:pPr/>
      <w:r>
        <w:rPr>
          <w:lang w:val="fr_FR" w:bidi="fr_FR"/>
        </w:rPr>
      </w:r>
      <w:r>
        <w:rPr>
          <w:lang w:val="fr_FR" w:bidi="fr_FR"/>
        </w:rPr>
        <w:t xml:space="preserve">Les astrologues </w:t>
      </w:r>
      <w:r>
        <w:rPr>
          <w:b/>
          <w:lang w:val="fr_FR" w:bidi="fr_FR"/>
        </w:rPr>
        <w:t>ouvrent leurs trésors</w:t>
      </w:r>
      <w:r>
        <w:rPr>
          <w:lang w:val="fr_FR" w:bidi="fr_FR"/>
        </w:rPr>
        <w:t xml:space="preserve">. Cela signifie qu’ils ouvrent les boîtes ou les sacs avec des cadeaux. Les cadeaux sont de </w:t>
      </w:r>
      <w:r>
        <w:rPr>
          <w:b/>
          <w:lang w:val="fr_FR" w:bidi="fr_FR"/>
        </w:rPr>
        <w:t>l’or</w:t>
      </w:r>
      <w:r>
        <w:rPr>
          <w:lang w:val="fr_FR" w:bidi="fr_FR"/>
        </w:rPr>
        <w:t xml:space="preserve">, </w:t>
      </w:r>
      <w:r>
        <w:rPr>
          <w:b/>
          <w:lang w:val="fr_FR" w:bidi="fr_FR"/>
        </w:rPr>
        <w:t>de l’encens</w:t>
      </w:r>
      <w:r>
        <w:rPr>
          <w:lang w:val="fr_FR" w:bidi="fr_FR"/>
        </w:rPr>
        <w:t xml:space="preserve"> et de la </w:t>
      </w:r>
      <w:r>
        <w:rPr>
          <w:b/>
          <w:lang w:val="fr_FR" w:bidi="fr_FR"/>
        </w:rPr>
        <w:t>myrrhe</w:t>
      </w:r>
      <w:r>
        <w:rPr>
          <w:lang w:val="fr_FR" w:bidi="fr_FR"/>
        </w:rPr>
        <w:t>.</w:t>
      </w:r>
    </w:p>
    <w:p>
      <w:pPr/>
      <w:r>
        <w:rPr>
          <w:lang w:val="fr_FR" w:bidi="fr_FR"/>
        </w:rPr>
      </w:r>
      <w:r>
        <w:rPr>
          <w:lang w:val="fr_FR" w:bidi="fr_FR"/>
        </w:rPr>
        <w:t>L’or est un métal jaune très précieux. Il peut être utilisé pour faire beaucoup de belles choses, comme des pièces, des bijoux ou des vases.</w:t>
      </w:r>
    </w:p>
    <w:p>
      <w:pPr/>
      <w:r>
        <w:rPr>
          <w:lang w:val="fr_FR" w:bidi="fr_FR"/>
        </w:rPr>
      </w:r>
      <w:r>
        <w:rPr>
          <w:lang w:val="fr_FR" w:bidi="fr_FR"/>
        </w:rPr>
        <w:t>L’encens est la sève de certains arbres qui était durcie en petits morceaux. Il a une odeur agréable et les gens peuvent le brûler pour que l’odeur se répande ; ou il était utilisé pour faire du parfum ou des crèmes.</w:t>
      </w:r>
    </w:p>
    <w:p>
      <w:pPr/>
      <w:r>
        <w:rPr>
          <w:lang w:val="fr_FR" w:bidi="fr_FR"/>
        </w:rPr>
      </w:r>
      <w:r>
        <w:rPr>
          <w:lang w:val="fr_FR" w:bidi="fr_FR"/>
        </w:rPr>
        <w:t>La myrrhe est similaire, mais vient d’un arbre différent. La myrrhe était aussi utilisée comme parfum, mais aussi comme médicament. L’or, l’encens et la myrrhe étaient tous des cadeaux très chers et, à cette époque, très appropriés pour offrir à un roi.</w:t>
      </w:r>
    </w:p>
    <w:p>
      <w:pPr/>
      <w:r>
        <w:rPr>
          <w:lang w:val="fr_FR" w:bidi="fr_FR"/>
        </w:rPr>
      </w:r>
      <w:r>
        <w:rPr>
          <w:lang w:val="fr_FR" w:bidi="fr_FR"/>
        </w:rPr>
        <w:t>Montrez à nouveau à votre équipe les images de l’or, de l’encens et de la myrrhe.</w:t>
      </w:r>
    </w:p>
    <w:p>
      <w:pPr/>
      <w:r>
        <w:rPr>
          <w:lang w:val="fr_FR" w:bidi="fr_FR"/>
        </w:rPr>
      </w:r>
      <w:r>
        <w:rPr>
          <w:lang w:val="fr_FR" w:bidi="fr_FR"/>
        </w:rPr>
        <w:t>Si votre langue n’a pas de nom pour l’encens et la myrrhe, vous pourriez la décrire. Vous pourriez peut-être dire que les astrologues ont donné à Jésus de l’or et deux sortes d’huile précieuse dont l’odeur était douce. Ou si les gens connaissent l’encens brûlé, vous pourriez dire : « Les astrologues ont donné à Jésus de l’or et de l’encens très précieux ainsi qu’un parfum coûteux.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2:13–23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2.13–23.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Cette histoire se produit immédiatement après que les astrologues aient visité Marie, Joseph et le bébé Jésus.</w:t>
      </w:r>
    </w:p>
    <w:p>
      <w:pPr/>
      <w:r>
        <w:rPr>
          <w:lang w:val="fr_FR" w:bidi="fr_FR"/>
        </w:rPr>
      </w:r>
      <w:r>
        <w:rPr>
          <w:lang w:val="fr_FR" w:bidi="fr_FR"/>
        </w:rPr>
        <w:t>L’histoire précédente s'est terminée par les astrologues qui faisaient un rêve. Grâce au rêve, ils comprenaient que le roi Hérode voulait faire du mal à l’enfant Jésus. Par conséquent, ils ne sont pas retournés vers le roi Hérode pour lui dire où était l’enfant Jésus, mais ils sont rentrés à la maison par une route différente.</w:t>
      </w:r>
    </w:p>
    <w:p>
      <w:pPr/>
      <w:r>
        <w:rPr>
          <w:lang w:val="fr_FR" w:bidi="fr_FR"/>
        </w:rPr>
      </w:r>
      <w:r>
        <w:rPr>
          <w:lang w:val="fr_FR" w:bidi="fr_FR"/>
        </w:rPr>
        <w:t>Après que les astrologues aient quitté Marie et Joseph, Joseph fait un rêve. Dans le rêve, Joseph voit un ange. L’ange dit à Joseph que le roi Hérode veut tuer l’enfant. Joseph doit emmener Marie et Jésus en Égypte. L’Égypte était un pays voisin. Le roi Hérode n’avait pas de pouvoir en Égypte. Jésus y serait en sécurité.</w:t>
      </w:r>
    </w:p>
    <w:p>
      <w:pPr/>
      <w:r>
        <w:rPr>
          <w:lang w:val="fr_FR" w:bidi="fr_FR"/>
        </w:rPr>
      </w:r>
      <w:r>
        <w:rPr>
          <w:lang w:val="fr_FR" w:bidi="fr_FR"/>
        </w:rPr>
        <w:t>Montrez une carte de Bethléhem par rapport à l’Égypte.</w:t>
      </w:r>
    </w:p>
    <w:p>
      <w:pPr/>
      <w:r>
        <w:rPr>
          <w:lang w:val="fr_FR" w:bidi="fr_FR"/>
        </w:rPr>
      </w:r>
      <w:r>
        <w:rPr>
          <w:lang w:val="fr_FR" w:bidi="fr_FR"/>
        </w:rPr>
        <w:t>Matthieu cite maintenant de nouveau un prophète. Comme dans les passages précédents, il ne dit pas quel prophète : il dit simplement « le prophète. » Cette fois-ci, le prophète est un homme nommé Osée. Osée a vécu environ sept cent cinquante ans avant la naissance de Jésus. Osée donnait des messages de Dieu au peuple d’Israël.</w:t>
      </w:r>
    </w:p>
    <w:p>
      <w:pPr/>
      <w:r>
        <w:rPr>
          <w:lang w:val="fr_FR" w:bidi="fr_FR"/>
        </w:rPr>
      </w:r>
      <w:r>
        <w:rPr>
          <w:lang w:val="fr_FR" w:bidi="fr_FR"/>
        </w:rPr>
        <w:t>Une fois, Dieu parlait de tout le peuple d’Israël ensemble comme s’ils étaient une seule personne. Il dit : « J’aimais déjà Israël quand il était encore un jeune enfant. J’ai appelé mon fils (c’est-à-dire Israël) hors d’Égypte. » Dieu fait référence ici à un moment dans l’histoire d’Israël, plusieurs centaines d’années même avant Osée, quand les Israélites étaient des esclaves en Égypte. Dieu les a libérés et les a conduits hors d’Égypte et leur a donné le pays d’Israël pour y vivre.</w:t>
      </w:r>
    </w:p>
    <w:p>
      <w:pPr/>
      <w:r>
        <w:rPr>
          <w:lang w:val="fr_FR" w:bidi="fr_FR"/>
        </w:rPr>
      </w:r>
      <w:r>
        <w:rPr>
          <w:lang w:val="fr_FR" w:bidi="fr_FR"/>
        </w:rPr>
        <w:t xml:space="preserve">Matthieu répète la dernière partie de ce message de la part de Dieu, mais il lui donne une signification différente. Le fils signifie maintenant Jésus, et non Israël. L’enfant </w:t>
      </w:r>
      <w:r>
        <w:rPr>
          <w:b/>
          <w:lang w:val="fr_FR" w:bidi="fr_FR"/>
        </w:rPr>
        <w:t>Jésus</w:t>
      </w:r>
      <w:r>
        <w:rPr>
          <w:lang w:val="fr_FR" w:bidi="fr_FR"/>
        </w:rPr>
        <w:t xml:space="preserve"> est maintenant en Égypte. Plus tard, quand Jésus sera de retour en Israël, ce serait comme si Dieu avait appelé Jésus (son fils) hors d’Égypte. Matthieu veut dire : « Ce qui était vrai pour Israël sera vrai pour Jésus ! »</w:t>
      </w:r>
    </w:p>
    <w:p>
      <w:pPr/>
      <w:r>
        <w:rPr>
          <w:lang w:val="fr_FR" w:bidi="fr_FR"/>
        </w:rPr>
      </w:r>
      <w:r>
        <w:rPr>
          <w:lang w:val="fr_FR" w:bidi="fr_FR"/>
        </w:rPr>
        <w:t>Entre-temps, quand les astrologues ne reviennent pas à Jérusalem, le roi Hérode réalise qu’ils l’ont trompé. Ils n’ont pas fait ce qu’il leur a demandé de faire. Ils sont secrètement retournés dans leur propre pays. Le roi Hérode devient furieux. Il fait ensuite quelque chose de terrible. Il fait assassiner tous les bébés garçons à Bethléhem et dans les villages environnants. Il sait que l’un d’eux doit être le roi des Juifs dont les astrologues parlaient, mais il ne sait pas quel garçon. Il sait vaguement quel âge devait avoir l'enfant. Il ne prend pas de risque : il assassine chaque petit garçon possible qui aurait pu être le roi des Juifs, et pas mal d’autres. Il fait tuer par ses soldats tous les petits garçons qui ont moins de 2 ans à Bethléhem et dans les villages environnants.</w:t>
      </w:r>
    </w:p>
    <w:p>
      <w:pPr/>
      <w:r>
        <w:rPr>
          <w:lang w:val="fr_FR" w:bidi="fr_FR"/>
        </w:rPr>
      </w:r>
      <w:r>
        <w:rPr>
          <w:lang w:val="fr_FR" w:bidi="fr_FR"/>
        </w:rPr>
        <w:t>Matthieu cite ensuite un autre prophète, mais cette fois-ci, il donne le nom du prophète. Le nom du prophète était Jérémie. Jérémie a vécu environ six cents ans avant la naissance de Jésus. C’était le moment où les Israélites ont été emmenés à Babylone : l’exil, ce moment le plus terrible de l’histoire d’Israël. Juste avant que les Israélites ne soient emmenés à Babylone, Jérémie avait déjà dit que cela arriverait.</w:t>
      </w:r>
    </w:p>
    <w:p>
      <w:pPr/>
      <w:r>
        <w:rPr>
          <w:lang w:val="fr_FR" w:bidi="fr_FR"/>
        </w:rPr>
      </w:r>
      <w:r>
        <w:rPr>
          <w:lang w:val="fr_FR" w:bidi="fr_FR"/>
        </w:rPr>
        <w:t>Jérémie avait dit que les gens dans un lieu appelé Rama pouvaient entendre la voix de quelqu’un qui pleure. Quelqu’un menait le deuil et pleurait très fort. Il dit ensuite que la personne qui pleurait était Rachel. Rachel était l’une des ancêtres féminines, une aïeule, des Israélites. Elle était déjà morte il y a très longtemps, mais Jérémie parle comme si Rachel était encore vivante. Jérémie utilisait un langage poétique pour exprimer à quel point le moment de l’exil serait terrible. Il veut dire que si Rachel avait encore été vivante, elle pleurerait parce que les Israélites sont faits prisonniers. La tristesse de Rachel serait si grande que personne ne pourrait la consoler et la faire arrêter de pleurer.</w:t>
      </w:r>
    </w:p>
    <w:p>
      <w:pPr/>
      <w:r>
        <w:rPr>
          <w:lang w:val="fr_FR" w:bidi="fr_FR"/>
        </w:rPr>
      </w:r>
      <w:r>
        <w:rPr>
          <w:lang w:val="fr_FR" w:bidi="fr_FR"/>
        </w:rPr>
        <w:t>Jérémie mentionne que les pleurs sont entendus à Rama. C’était un lieu qui était un peu plus au nord de Jérusalem.</w:t>
      </w:r>
    </w:p>
    <w:p>
      <w:pPr/>
      <w:r>
        <w:rPr>
          <w:lang w:val="fr_FR" w:bidi="fr_FR"/>
        </w:rPr>
      </w:r>
      <w:r>
        <w:rPr>
          <w:lang w:val="fr_FR" w:bidi="fr_FR"/>
        </w:rPr>
        <w:t>Matthieu applique maintenant cette prophétie de Jérémie à sa situation actuelle. Quand le roi Hérode a assassiné les bébés à Bethléhem, c’était un moment terrible pour les gens à Bethléhem. Si leur ancêtre Rachel avait encore été vivante, elle aurait beaucoup pleuré, tout comme les mères et les pères à Bethléhem dont les enfants étaient assassinés pleuraient maintenant.</w:t>
      </w:r>
    </w:p>
    <w:p>
      <w:pPr/>
      <w:r>
        <w:rPr>
          <w:lang w:val="fr_FR" w:bidi="fr_FR"/>
        </w:rPr>
      </w:r>
      <w:r>
        <w:rPr>
          <w:lang w:val="fr_FR" w:bidi="fr_FR"/>
        </w:rPr>
        <w:t>Arrêtez-vous ici et discutez : Pouvez-vous raconter une histoire sur un bébé qui est mort dans votre communauté ? Que s’est-il passé ? Comment les autres ont-ils réagi ? Comment la mort du bébé a-t-elle affecté la famille et la communauté ?</w:t>
      </w:r>
    </w:p>
    <w:p>
      <w:pPr/>
      <w:r>
        <w:rPr>
          <w:lang w:val="fr_FR" w:bidi="fr_FR"/>
        </w:rPr>
      </w:r>
      <w:r>
        <w:rPr>
          <w:lang w:val="fr_FR" w:bidi="fr_FR"/>
        </w:rPr>
        <w:t>Pendant ce temps, Joseph, Marie et Jésus sont en sécurité en Égypte. Nous ne savons pas combien de temps ils sont restés en Égypte. Cela aurait peut-être été quelques mois, ou quelques années. Mais après avoir vécu là pendant un certain temps, le roi Hérode meurt.</w:t>
      </w:r>
    </w:p>
    <w:p>
      <w:pPr/>
      <w:r>
        <w:rPr>
          <w:lang w:val="fr_FR" w:bidi="fr_FR"/>
        </w:rPr>
      </w:r>
      <w:r>
        <w:rPr>
          <w:lang w:val="fr_FR" w:bidi="fr_FR"/>
        </w:rPr>
        <w:t>Le roi Hérode avait trois fils. Après sa mort, son royaume était divisé en trois parties. Chaque fils a eu une part. Archélaüs, le fils d’Hérode, est devenu chef sur la Judée. Le fils d’Hérode, Hérode Antipas, est devenu chef sur une province nommée Galilée, ainsi qu’une autre province. Son troisième fils a eu une autre partie.</w:t>
      </w:r>
    </w:p>
    <w:p>
      <w:pPr/>
      <w:r>
        <w:rPr>
          <w:lang w:val="fr_FR" w:bidi="fr_FR"/>
        </w:rPr>
      </w:r>
      <w:r>
        <w:rPr>
          <w:lang w:val="fr_FR" w:bidi="fr_FR"/>
        </w:rPr>
        <w:t>Un ange dit à Joseph dans un rêve qu’il est en sécurité pour retourner en Israël. Mais une fois qu’ils sont en route, Joseph entend qu’Archélaüs, le fils du roi Hérode, est maintenant chef sur la Judée. Cela fait peur à Joseph. Joseph savait qu’Archélaüs n’était pas une bonne personne. Joseph fait ensuite un autre rêve, et un ange lui dit d’aller à Nazareth. De l’Évangile de Luc, nous savons que Joseph et Marie avaient vécu à Nazareth avant d’aller à Bethléhem. Nazareth était une petite ville dans la province de Galilée. Elle se trouve au nord de Jérusalem et de Bethléhem.</w:t>
      </w:r>
    </w:p>
    <w:p>
      <w:pPr/>
      <w:r>
        <w:rPr>
          <w:lang w:val="fr_FR" w:bidi="fr_FR"/>
        </w:rPr>
      </w:r>
      <w:r>
        <w:rPr>
          <w:lang w:val="fr_FR" w:bidi="fr_FR"/>
        </w:rPr>
        <w:t>Montrez aux gens une carte d’Israël au temps de Jésus. Cherchez Nazareth.</w:t>
      </w:r>
    </w:p>
    <w:p>
      <w:pPr/>
      <w:r>
        <w:rPr>
          <w:lang w:val="fr_FR" w:bidi="fr_FR"/>
        </w:rPr>
      </w:r>
      <w:r>
        <w:rPr>
          <w:lang w:val="fr_FR" w:bidi="fr_FR"/>
        </w:rPr>
        <w:t>Nazareth n'était pas un lieu de vie très honorable. Les gens en Judée méprisaient les gens en Galilée, et en Galilée elle-même, les gens regardaient de haut les gens de Nazareth ! C’était l’un des lieux les plus bas et les moins respectables où l'on pouvait vivre.</w:t>
      </w:r>
    </w:p>
    <w:p>
      <w:pPr/>
      <w:r>
        <w:rPr>
          <w:lang w:val="fr_FR" w:bidi="fr_FR"/>
        </w:rPr>
      </w:r>
      <w:r>
        <w:rPr>
          <w:lang w:val="fr_FR" w:bidi="fr_FR"/>
        </w:rPr>
        <w:t>Matthieu fait à nouveau référence à un prophète. Cette fois-ci il dit : « prophètes » : plus d’un. Il dit que les prophètes avaient dit qu’il « sera appelé Nazaréen ». Nazaréen signifie quelqu’un de Nazareth, et « il » fait référence au Messie. Nous n’avons pas de texte dans l’Ancien Testament où un prophète dit que le Messie sera quelqu’un de Nazareth. Mais nous avons des textes où un prophète dit que le Messie sera méprisé. Matthieu pouvait vouloir dire que quand les parents de Jésus sont allés vivre à Nazareth, cela rendrait vrai le fait que le Messie allait être regardé de haut par d’autres personnes.</w:t>
      </w:r>
    </w:p>
    <w:p>
      <w:pPr/>
      <w:r>
        <w:rPr>
          <w:lang w:val="fr_FR" w:bidi="fr_FR"/>
        </w:rPr>
      </w:r>
      <w:r>
        <w:rPr>
          <w:lang w:val="fr_FR" w:bidi="fr_FR"/>
        </w:rPr>
        <w:t>Dans votre communauté, y a-t-il des lieux de vie qui ne sont pas considérés comme très honorables ? Que pouvez-vous dire sur les gens de ce lieu ? Si vous rencontrez quelqu’un de ce lieu, comment réagissez-vous ? Si vous entendez dire que quelqu’un est de ce lieu, quelles sont vos attentes au sujet de cette personne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Joseph fait un rêve.</w:t>
      </w:r>
    </w:p>
    <w:p>
      <w:pPr/>
      <w:r>
        <w:rPr>
          <w:lang w:val="fr_FR" w:bidi="fr_FR"/>
        </w:rPr>
      </w:r>
      <w:r>
        <w:rPr>
          <w:b/>
          <w:lang w:val="fr_FR" w:bidi="fr_FR"/>
        </w:rPr>
        <w:t>Deuxième partie :</w:t>
      </w:r>
      <w:r>
        <w:rPr>
          <w:lang w:val="fr_FR" w:bidi="fr_FR"/>
        </w:rPr>
        <w:t xml:space="preserve"> Joseph, Marie et le bébé Jésus vont en Égypte.</w:t>
      </w:r>
    </w:p>
    <w:p>
      <w:pPr/>
      <w:r>
        <w:rPr>
          <w:lang w:val="fr_FR" w:bidi="fr_FR"/>
        </w:rPr>
      </w:r>
      <w:r>
        <w:rPr>
          <w:b/>
          <w:lang w:val="fr_FR" w:bidi="fr_FR"/>
        </w:rPr>
        <w:t>Troisième partie :</w:t>
      </w:r>
      <w:r>
        <w:rPr>
          <w:lang w:val="fr_FR" w:bidi="fr_FR"/>
        </w:rPr>
        <w:t xml:space="preserve"> Le roi Hérode fait assassiner les bébés garçons à Bethléhem.</w:t>
      </w:r>
    </w:p>
    <w:p>
      <w:pPr/>
      <w:r>
        <w:rPr>
          <w:lang w:val="fr_FR" w:bidi="fr_FR"/>
        </w:rPr>
      </w:r>
      <w:r>
        <w:rPr>
          <w:b/>
          <w:lang w:val="fr_FR" w:bidi="fr_FR"/>
        </w:rPr>
        <w:t>Quatrième partie :</w:t>
      </w:r>
      <w:r>
        <w:rPr>
          <w:lang w:val="fr_FR" w:bidi="fr_FR"/>
        </w:rPr>
        <w:t xml:space="preserve"> Joseph, Marie, le bébé Jésus commencent à voyager pour retourner en Israël.</w:t>
      </w:r>
    </w:p>
    <w:p>
      <w:pPr/>
      <w:r>
        <w:rPr>
          <w:lang w:val="fr_FR" w:bidi="fr_FR"/>
        </w:rPr>
      </w:r>
      <w:r>
        <w:rPr>
          <w:b/>
          <w:lang w:val="fr_FR" w:bidi="fr_FR"/>
        </w:rPr>
        <w:t>Cinquième partie :</w:t>
      </w:r>
      <w:r>
        <w:rPr>
          <w:lang w:val="fr_FR" w:bidi="fr_FR"/>
        </w:rPr>
        <w:t xml:space="preserve"> Joseph, Marie et le bébé Jésus s’installent à Nazareth.</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 bébé Jésus</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 prophète (Osée)</w:t>
      </w:r>
    </w:p>
    <w:p>
      <w:pPr>
        <w:pStyle w:val="ListBullet"/>
        <w:spacing w:line="240" w:lineRule="auto"/>
        <w:ind w:left="720"/>
      </w:pPr>
      <w:r>
        <w:rPr>
          <w:lang w:val="fr_FR" w:bidi="fr_FR"/>
        </w:rPr>
      </w:r>
      <w:r>
        <w:rPr>
          <w:lang w:val="fr_FR" w:bidi="fr_FR"/>
        </w:rPr>
        <w:t>Les astrologues</w:t>
      </w:r>
    </w:p>
    <w:p>
      <w:pPr>
        <w:pStyle w:val="ListBullet"/>
        <w:spacing w:line="240" w:lineRule="auto"/>
        <w:ind w:left="720"/>
      </w:pPr>
      <w:r>
        <w:rPr>
          <w:lang w:val="fr_FR" w:bidi="fr_FR"/>
        </w:rPr>
      </w:r>
      <w:r>
        <w:rPr>
          <w:lang w:val="fr_FR" w:bidi="fr_FR"/>
        </w:rPr>
        <w:t>Les bébés à Bethléhem</w:t>
      </w:r>
    </w:p>
    <w:p>
      <w:pPr>
        <w:pStyle w:val="ListBullet"/>
        <w:spacing w:line="240" w:lineRule="auto"/>
        <w:ind w:left="720"/>
      </w:pPr>
      <w:r>
        <w:rPr>
          <w:lang w:val="fr_FR" w:bidi="fr_FR"/>
        </w:rPr>
      </w:r>
      <w:r>
        <w:rPr>
          <w:lang w:val="fr_FR" w:bidi="fr_FR"/>
        </w:rPr>
        <w:t>Les habitants de Bethléhem et des villages environnants</w:t>
      </w:r>
    </w:p>
    <w:p>
      <w:pPr>
        <w:pStyle w:val="ListBullet"/>
        <w:spacing w:line="240" w:lineRule="auto"/>
        <w:ind w:left="720"/>
      </w:pPr>
      <w:r>
        <w:rPr>
          <w:lang w:val="fr_FR" w:bidi="fr_FR"/>
        </w:rPr>
      </w:r>
      <w:r>
        <w:rPr>
          <w:lang w:val="fr_FR" w:bidi="fr_FR"/>
        </w:rPr>
        <w:t>Les soldats du roi Hérode</w:t>
      </w:r>
    </w:p>
    <w:p>
      <w:pPr>
        <w:pStyle w:val="ListBullet"/>
        <w:spacing w:line="240" w:lineRule="auto"/>
        <w:ind w:left="720"/>
      </w:pPr>
      <w:r>
        <w:rPr>
          <w:lang w:val="fr_FR" w:bidi="fr_FR"/>
        </w:rPr>
      </w:r>
      <w:r>
        <w:rPr>
          <w:lang w:val="fr_FR" w:bidi="fr_FR"/>
        </w:rPr>
        <w:t>Le prophète Jérémie</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Le roi Archélaüs</w:t>
      </w:r>
    </w:p>
    <w:p>
      <w:pPr>
        <w:pStyle w:val="ListBullet"/>
        <w:spacing w:line="240" w:lineRule="auto"/>
        <w:ind w:left="720"/>
      </w:pPr>
      <w:r>
        <w:rPr>
          <w:lang w:val="fr_FR" w:bidi="fr_FR"/>
        </w:rPr>
      </w:r>
      <w:r>
        <w:rPr>
          <w:lang w:val="fr_FR" w:bidi="fr_FR"/>
        </w:rPr>
        <w:t>Les deux autres fils d'Hérode Ils ne sont pas mentionnés dans l'histoire, mais il serait utile de comprendre leur existence.</w:t>
      </w:r>
    </w:p>
    <w:p>
      <w:pPr>
        <w:pStyle w:val="ListBullet"/>
        <w:spacing w:line="240" w:lineRule="auto"/>
        <w:ind w:left="720"/>
      </w:pPr>
      <w:r>
        <w:rPr>
          <w:lang w:val="fr_FR" w:bidi="fr_FR"/>
        </w:rPr>
      </w:r>
      <w:r>
        <w:rPr>
          <w:lang w:val="fr_FR" w:bidi="fr_FR"/>
        </w:rPr>
        <w:t>Les « prophètes »</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Un ange avertit Joseph et lui dit d'aller en Égypte. Marie et Joseph partent de nuit : sans doute la même nuit durant laquelle Joseph avait fait le rêve. Il serait plus sûr de partir la nuit, pour que les gens ne les voient pas partir et disent au roi Hérode où ils sont allés.</w:t>
      </w:r>
    </w:p>
    <w:p>
      <w:pPr/>
      <w:r>
        <w:rPr>
          <w:lang w:val="fr_FR" w:bidi="fr_FR"/>
        </w:rPr>
      </w:r>
      <w:r>
        <w:rPr>
          <w:lang w:val="fr_FR" w:bidi="fr_FR"/>
        </w:rPr>
        <w:t>Nous ne savons pas jusqu'où Marie et Joseph ont marché pendant leur voyage vers l'Égypte. Cela dépend de l'endroit où ils ont fini en Égypte. Ils ont peut-être voyagé pendant au moins une semaine, mais cela aurait pu aller jusqu'à plusieurs semaines. Le voyage était probablement difficile. Il y avait des routes, mais très peu de villages en chemin.</w:t>
      </w:r>
    </w:p>
    <w:p>
      <w:pPr/>
      <w:r>
        <w:rPr>
          <w:lang w:val="fr_FR" w:bidi="fr_FR"/>
        </w:rPr>
      </w:r>
      <w:r>
        <w:rPr>
          <w:lang w:val="fr_FR" w:bidi="fr_FR"/>
        </w:rPr>
        <w:t>Durant le séjour de Joseph et Marie en Égypte, le roi Hérode mourra. Mais il n'est pas encore mort. Tandis que Marie et Joseph sont encore en chemin vers l'Égypte, le roi Hérode tue les bébés garçons à Bethléhem.</w:t>
      </w:r>
    </w:p>
    <w:p>
      <w:pPr/>
      <w:r>
        <w:rPr>
          <w:lang w:val="fr_FR" w:bidi="fr_FR"/>
        </w:rPr>
      </w:r>
      <w:r>
        <w:rPr>
          <w:lang w:val="fr_FR" w:bidi="fr_FR"/>
        </w:rPr>
        <w:t>Le roi avait attendu que les astrologues viennent lui dire où se trouvait l'enfant qui allait être le roi des Juifs. Bethléhem n'était pas très loin de Jérusalem. Les astrologues pouvaient revenir vers lui en l'espace d'un jour ou deux. Ainsi, le roi a sans doute cessé d'attendre assez vite, et a envoyé des soldats à Bethléhem quelques jours seulement après que les astrologues soient partis.</w:t>
      </w:r>
    </w:p>
    <w:p>
      <w:pPr/>
      <w:r>
        <w:rPr>
          <w:lang w:val="fr_FR" w:bidi="fr_FR"/>
        </w:rPr>
      </w:r>
      <w:r>
        <w:rPr>
          <w:lang w:val="fr_FR" w:bidi="fr_FR"/>
        </w:rPr>
        <w:t>Bethléhem était un petit village. Le roi a aussi tué les bébés garçons dans les villages autour de Bethléhem, juste pour être sûr. Parce qu'il s'agissait de petits villages, seuls quelques enfants auraient été tués. Mais vous pouvez imaginer à quel point les gens du village auraient eu peur lorsque les soldats du roi sont entrés dans leur village, cherchant dans chaque maison et se saisissant de leurs bébés. Les soldats ont tué chaque bébé avec une épée. Si vous étiez dans ce village au moment où c'est arrivé, qu'auriez-vous entendu ? Qu'auriez-vous vu ?</w:t>
      </w:r>
    </w:p>
    <w:p>
      <w:pPr/>
      <w:r>
        <w:rPr>
          <w:lang w:val="fr_FR" w:bidi="fr_FR"/>
        </w:rPr>
      </w:r>
      <w:r>
        <w:rPr>
          <w:lang w:val="fr_FR" w:bidi="fr_FR"/>
        </w:rPr>
        <w:t>Le roi Hérode est mort quelques temps après cela. Matthieu dit : « Voici, un ange dit à Joseph dans un rêve ! » Cela signifie que c'est arrivé soudainement. L'ange dit à Joseph de retourner en Israël, avec Marie et Jésus. L'ange dit que ceux qui essayaient de tuer Jésus sont morts. Joseph en déduit que le roi Hérode est mort. Joseph et Marie, avec Jésus, se mettent en route, mais avant d'atteindre la Judée, Joseph entend que c'est Archélaüs, le fils d'Hérode, qui est maintenant devenu roi. Ils ont peut-être rencontré des gens sur la route, venant de la Judée, qui le leur auraient dit. Cette nouvelle effraie Joseph. Il n'a pas confiance dans le roi Archélaüs. Peut-être se demande-t-il ce qu'il doit faire, et il fait alors un autre rêve. Ce rêve lui donne des instructions pour savoir où aller. Joseph prend donc sa famille et s'installe à Nazareth.</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Le bébé Jésus</w:t>
      </w:r>
    </w:p>
    <w:p>
      <w:pPr>
        <w:pStyle w:val="ListBullet"/>
        <w:spacing w:line="240" w:lineRule="auto"/>
        <w:ind w:left="720"/>
      </w:pPr>
      <w:r>
        <w:rPr>
          <w:lang w:val="fr_FR" w:bidi="fr_FR"/>
        </w:rPr>
      </w:r>
      <w:r>
        <w:rPr>
          <w:lang w:val="fr_FR" w:bidi="fr_FR"/>
        </w:rPr>
        <w:t>Le roi Hérode</w:t>
      </w:r>
    </w:p>
    <w:p>
      <w:pPr>
        <w:pStyle w:val="ListBullet"/>
        <w:spacing w:line="240" w:lineRule="auto"/>
        <w:ind w:left="720"/>
      </w:pPr>
      <w:r>
        <w:rPr>
          <w:lang w:val="fr_FR" w:bidi="fr_FR"/>
        </w:rPr>
      </w:r>
      <w:r>
        <w:rPr>
          <w:lang w:val="fr_FR" w:bidi="fr_FR"/>
        </w:rPr>
        <w:t>Le prophète (Osée)</w:t>
      </w:r>
    </w:p>
    <w:p>
      <w:pPr>
        <w:pStyle w:val="ListBullet"/>
        <w:spacing w:line="240" w:lineRule="auto"/>
        <w:ind w:left="720"/>
      </w:pPr>
      <w:r>
        <w:rPr>
          <w:lang w:val="fr_FR" w:bidi="fr_FR"/>
        </w:rPr>
      </w:r>
      <w:r>
        <w:rPr>
          <w:lang w:val="fr_FR" w:bidi="fr_FR"/>
        </w:rPr>
        <w:t>Les astrologues</w:t>
      </w:r>
    </w:p>
    <w:p>
      <w:pPr>
        <w:pStyle w:val="ListBullet"/>
        <w:spacing w:line="240" w:lineRule="auto"/>
        <w:ind w:left="720"/>
      </w:pPr>
      <w:r>
        <w:rPr>
          <w:lang w:val="fr_FR" w:bidi="fr_FR"/>
        </w:rPr>
      </w:r>
      <w:r>
        <w:rPr>
          <w:lang w:val="fr_FR" w:bidi="fr_FR"/>
        </w:rPr>
        <w:t>Les bébés à Bethléhem</w:t>
      </w:r>
    </w:p>
    <w:p>
      <w:pPr>
        <w:pStyle w:val="ListBullet"/>
        <w:spacing w:line="240" w:lineRule="auto"/>
        <w:ind w:left="720"/>
      </w:pPr>
      <w:r>
        <w:rPr>
          <w:lang w:val="fr_FR" w:bidi="fr_FR"/>
        </w:rPr>
      </w:r>
      <w:r>
        <w:rPr>
          <w:lang w:val="fr_FR" w:bidi="fr_FR"/>
        </w:rPr>
        <w:t>Les habitants de Bethléhem et des villages environnants</w:t>
      </w:r>
    </w:p>
    <w:p>
      <w:pPr>
        <w:pStyle w:val="ListBullet"/>
        <w:spacing w:line="240" w:lineRule="auto"/>
        <w:ind w:left="720"/>
      </w:pPr>
      <w:r>
        <w:rPr>
          <w:lang w:val="fr_FR" w:bidi="fr_FR"/>
        </w:rPr>
      </w:r>
      <w:r>
        <w:rPr>
          <w:lang w:val="fr_FR" w:bidi="fr_FR"/>
        </w:rPr>
        <w:t>Les soldats du roi Hérode</w:t>
      </w:r>
    </w:p>
    <w:p>
      <w:pPr>
        <w:pStyle w:val="ListBullet"/>
        <w:spacing w:line="240" w:lineRule="auto"/>
        <w:ind w:left="720"/>
      </w:pPr>
      <w:r>
        <w:rPr>
          <w:lang w:val="fr_FR" w:bidi="fr_FR"/>
        </w:rPr>
      </w:r>
      <w:r>
        <w:rPr>
          <w:lang w:val="fr_FR" w:bidi="fr_FR"/>
        </w:rPr>
        <w:t>Le prophète Jérémie</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Le roi Archélaüs</w:t>
      </w:r>
    </w:p>
    <w:p>
      <w:pPr>
        <w:pStyle w:val="ListBullet"/>
        <w:spacing w:line="240" w:lineRule="auto"/>
        <w:ind w:left="720"/>
      </w:pPr>
      <w:r>
        <w:rPr>
          <w:lang w:val="fr_FR" w:bidi="fr_FR"/>
        </w:rPr>
      </w:r>
      <w:r>
        <w:rPr>
          <w:lang w:val="fr_FR" w:bidi="fr_FR"/>
        </w:rPr>
        <w:t>Les deux autres fils d'Hérode Ils ne sont pas mentionnés dans l'histoire, mais il serait utile de comprendre leur existence.</w:t>
      </w:r>
    </w:p>
    <w:p>
      <w:pPr>
        <w:pStyle w:val="ListBullet"/>
        <w:spacing w:line="240" w:lineRule="auto"/>
        <w:ind w:left="720"/>
      </w:pPr>
      <w:r>
        <w:rPr>
          <w:lang w:val="fr_FR" w:bidi="fr_FR"/>
        </w:rPr>
      </w:r>
      <w:r>
        <w:rPr>
          <w:lang w:val="fr_FR" w:bidi="fr_FR"/>
        </w:rPr>
        <w:t>Les « prophètes »</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Divisez la pièce ou l'espace en plusieurs parties. Décidez où se trouve Bethléhem, où se trouvent Jérusalem, l'Égypte et Nazareth. Décidez où vous placerez les acteurs qui jouent les divers prophètes. Les prophètes ne vivent pas à la même époque que les autres personnes présentes dans l'histoire. Ils ont donné leurs messages il y a longtemps. Peut-être peuvent-ils se tenir sur une chaise pour montrer la différence avec les autres personnes. Ou bien, ils peuvent se tenir juste à l'extérieur de la porte et crier leurs messages dans la pièce à distance !</w:t>
      </w:r>
    </w:p>
    <w:p>
      <w:pPr/>
      <w:r>
        <w:rPr>
          <w:lang w:val="fr_FR" w:bidi="fr_FR"/>
        </w:rPr>
      </w:r>
      <w:r>
        <w:rPr>
          <w:lang w:val="fr_FR" w:bidi="fr_FR"/>
        </w:rPr>
        <w:t>Représentez les astrologues qui quittent Marie et Joseph après leur visite à Bethléhem. Représentez Joseph en train de faire un rêve.</w:t>
      </w:r>
    </w:p>
    <w:p>
      <w:pPr/>
      <w:r>
        <w:rPr>
          <w:lang w:val="fr_FR" w:bidi="fr_FR"/>
        </w:rPr>
      </w:r>
      <w:r>
        <w:rPr>
          <w:lang w:val="fr_FR" w:bidi="fr_FR"/>
        </w:rPr>
        <w:t>Représentez Joseph en train de réveiller sa famille, Joseph, Marie et Jésus qui quittent Bethléhem.</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Joseph et Marie : « Que ressentez-vous ? » Vous entendrez peut-être des choses comme :</w:t>
      </w:r>
    </w:p>
    <w:p>
      <w:pPr/>
      <w:r>
        <w:rPr>
          <w:lang w:val="fr_FR" w:bidi="fr_FR"/>
        </w:rPr>
      </w:r>
      <w:r>
        <w:rPr>
          <w:lang w:val="fr_FR" w:bidi="fr_FR"/>
        </w:rPr>
        <w:t>De l'autre côté de la pièce, vous pouvez représenter le prophète Osée, qui dit : « J'ai appelé mon fils pour sortir d'Égypte. » Cette prophétie n'est pas encore accomplie ; Jésus est encore en route vers l'Égypte. Mais elle sera accomplie quand Jésus commencera son voyage retour. Demandez à la personne qui joue le prophète de rester au même lieu pendant un certain temps. Il peut répéter sa ligne plus tard.</w:t>
      </w:r>
    </w:p>
    <w:p>
      <w:pPr/>
      <w:r>
        <w:rPr>
          <w:lang w:val="fr_FR" w:bidi="fr_FR"/>
        </w:rPr>
      </w:r>
      <w:r>
        <w:rPr>
          <w:lang w:val="fr_FR" w:bidi="fr_FR"/>
        </w:rPr>
        <w:t>Même si Matthieu nous dit déjà au début du passage que le roi Hérode est mort, vous ne voulez pas encore représenter sa mort maintenant. Gardez cela pour plus tard.</w:t>
      </w:r>
    </w:p>
    <w:p>
      <w:pPr/>
      <w:r>
        <w:rPr>
          <w:lang w:val="fr_FR" w:bidi="fr_FR"/>
        </w:rPr>
      </w:r>
      <w:r>
        <w:rPr>
          <w:lang w:val="fr_FR" w:bidi="fr_FR"/>
        </w:rPr>
        <w:t>Alors que Marie et Joseph sont encore en chemin, dans une autre partie de la pièce, représentez le roi Hérode qui attend que les astrologues reviennent.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Hérode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roi Hérode en train d'envoyer ses soldats à Bethléhem.</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soldats : « Que ressentez-vous au sujet de cet ordre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soldats qui arrivent à Bethléhem, qui cherchent des bébés garçons et qui les tuent.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à Bethléhem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De l'autre côté de la pièce, représentez le prophète Jérémie en train de donner sa prophétie. Représentez Rachel en train de pleurer. Représentez des gens qui essaient en vain de la consoler.</w:t>
      </w:r>
    </w:p>
    <w:p>
      <w:pPr/>
      <w:r>
        <w:rPr>
          <w:lang w:val="fr_FR" w:bidi="fr_FR"/>
        </w:rPr>
      </w:r>
      <w:r>
        <w:rPr>
          <w:lang w:val="fr_FR" w:bidi="fr_FR"/>
        </w:rPr>
        <w:t>Représentez Hérode en train de mourir. Soyez conscients que cela ne s'est pas produit immédiatement après le meurtre des bébés ; un certain temps s'est écoulé entre les deux.</w:t>
      </w:r>
    </w:p>
    <w:p>
      <w:pPr/>
      <w:r>
        <w:rPr>
          <w:lang w:val="fr_FR" w:bidi="fr_FR"/>
        </w:rPr>
      </w:r>
      <w:r>
        <w:rPr>
          <w:lang w:val="fr_FR" w:bidi="fr_FR"/>
        </w:rPr>
        <w:t>Représentez les trois fils d'Hérode qui deviennent chefs sur certaines provinces. Archélaüs est devenu chef sur la Judée (qui inclut Jérusalem et Bethléhem), et Hérode Antipas est devenu chef sur la Galilée. Cela inclut Nazareth. Faites en sorte que les acteurs qui jouent les deux fils se tiennent au bon endroit de la pièce : l'un près de Bethléhem et l'autre près de Nazareth.</w:t>
      </w:r>
    </w:p>
    <w:p>
      <w:pPr/>
      <w:r>
        <w:rPr>
          <w:lang w:val="fr_FR" w:bidi="fr_FR"/>
        </w:rPr>
      </w:r>
      <w:r>
        <w:rPr>
          <w:lang w:val="fr_FR" w:bidi="fr_FR"/>
        </w:rPr>
        <w:t>Le troisième fils et ses provinces ne sont pas encore importants pour cette histoire. Vous pouvez le faire se tenir n'importe où !</w:t>
      </w:r>
    </w:p>
    <w:p>
      <w:pPr/>
      <w:r>
        <w:rPr>
          <w:lang w:val="fr_FR" w:bidi="fr_FR"/>
        </w:rPr>
      </w:r>
      <w:r>
        <w:rPr>
          <w:lang w:val="fr_FR" w:bidi="fr_FR"/>
        </w:rPr>
        <w:t>Représentez Joseph en train de faire un rêve. Représentez l'ange qui lui dit de retourner en Israël.</w:t>
      </w:r>
    </w:p>
    <w:p>
      <w:pPr/>
      <w:r>
        <w:rPr>
          <w:lang w:val="fr_FR" w:bidi="fr_FR"/>
        </w:rPr>
      </w:r>
      <w:r>
        <w:rPr>
          <w:lang w:val="fr_FR" w:bidi="fr_FR"/>
        </w:rPr>
        <w:t>Représentez Joseph, Marie et Jésus qui voyagent vers Israël.</w:t>
      </w:r>
    </w:p>
    <w:p>
      <w:pPr/>
      <w:r>
        <w:rPr>
          <w:lang w:val="fr_FR" w:bidi="fr_FR"/>
        </w:rPr>
      </w:r>
      <w:r>
        <w:rPr>
          <w:lang w:val="fr_FR" w:bidi="fr_FR"/>
        </w:rPr>
        <w:t>C'est maintenant un bon moment pour que le prophète Osée, répète sa phrase : « J'ai appelé mon fils pour sortir d'Égypte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Joseph et Marie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Joseph en train d'entendre de le part de quelqu'un que le roi Archélaüs était maintenant roi sur la Judée.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Comment cela vous fait-il vous sentir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Joseph en train de faire un rêve. Matthieu ne dit pas si un ange lui a parlé dans le rêve, ou si Dieu lui a donné des instructions d'une manière différente. Mais d'après le rêve, Joseph comprend qu'il devrait aller à Nazareth.</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Marie et Joseph en train d'arriver à Nazareth et de s'y installer.</w:t>
      </w:r>
    </w:p>
    <w:p>
      <w:pPr/>
      <w:r>
        <w:rPr>
          <w:lang w:val="fr_FR" w:bidi="fr_FR"/>
        </w:rPr>
      </w:r>
      <w:r>
        <w:rPr>
          <w:lang w:val="fr_FR" w:bidi="fr_FR"/>
        </w:rPr>
        <w:t>Représentez les « prophètes » en train de dire : « Le Messie sera appelé une personne de Nazareth !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Un ange du Seigneur apparaît à Joseph dans un rêve.</w:t>
      </w:r>
    </w:p>
    <w:p>
      <w:pPr/>
      <w:r>
        <w:rPr>
          <w:lang w:val="fr_FR" w:bidi="fr_FR"/>
        </w:rPr>
      </w:r>
      <w:r>
        <w:rPr>
          <w:lang w:val="fr_FR" w:bidi="fr_FR"/>
        </w:rPr>
        <w:t xml:space="preserve">Un </w:t>
      </w:r>
      <w:r>
        <w:rPr>
          <w:b/>
          <w:lang w:val="fr_FR" w:bidi="fr_FR"/>
        </w:rPr>
        <w:t>ange</w:t>
      </w:r>
      <w:r>
        <w:rPr>
          <w:lang w:val="fr_FR" w:bidi="fr_FR"/>
        </w:rPr>
        <w:t xml:space="preserve"> du </w:t>
      </w:r>
      <w:r>
        <w:rPr>
          <w:b/>
          <w:lang w:val="fr_FR" w:bidi="fr_FR"/>
        </w:rPr>
        <w:t>Seigneur</w:t>
      </w:r>
      <w:r>
        <w:rPr>
          <w:lang w:val="fr_FR" w:bidi="fr_FR"/>
        </w:rPr>
        <w:t xml:space="preserve"> signifie un ange venu de la part de Dieu. Seigneur signifie maître. Les Juifs l'utilisaient comme un terme respectueux pour parler de Dieu. Utilisez le même mot que vous avez utilisé dans les passages précédents. Le mot </w:t>
      </w:r>
      <w:r>
        <w:rPr>
          <w:lang w:val="fr_FR" w:bidi="fr_FR"/>
        </w:rPr>
        <w:t>Seigneur</w:t>
      </w:r>
      <w:r>
        <w:rPr>
          <w:lang w:val="fr_FR" w:bidi="fr_FR"/>
        </w:rPr>
        <w:t xml:space="preserve"> se trouve dans le glossaire principal.</w:t>
      </w:r>
    </w:p>
    <w:p>
      <w:pPr/>
      <w:r>
        <w:rPr>
          <w:lang w:val="fr_FR" w:bidi="fr_FR"/>
        </w:rPr>
      </w:r>
      <w:r>
        <w:rPr>
          <w:lang w:val="fr_FR" w:bidi="fr_FR"/>
        </w:rPr>
        <w:t xml:space="preserve">Un ange est un messager spirituel envoyé par Dieu. Pour un humain, un ange ressemble à une personne. Ils viennent souvent avec un message spécifique ou pour faire une tâche spécifique. Utilisez le même mot que vous avez utilisé dans les passages précédents. Le mot </w:t>
      </w:r>
      <w:r>
        <w:rPr>
          <w:lang w:val="fr_FR" w:bidi="fr_FR"/>
        </w:rPr>
        <w:t>ange</w:t>
      </w:r>
      <w:r>
        <w:rPr>
          <w:lang w:val="fr_FR" w:bidi="fr_FR"/>
        </w:rPr>
        <w:t xml:space="preserve"> se trouve dans le glossaire principal.</w:t>
      </w:r>
    </w:p>
    <w:p>
      <w:pPr/>
      <w:r>
        <w:rPr>
          <w:lang w:val="fr_FR" w:bidi="fr_FR"/>
        </w:rPr>
      </w:r>
      <w:r>
        <w:rPr>
          <w:b/>
          <w:lang w:val="fr_FR" w:bidi="fr_FR"/>
        </w:rPr>
        <w:t>Les astrologues</w:t>
      </w:r>
      <w:r>
        <w:rPr>
          <w:lang w:val="fr_FR" w:bidi="fr_FR"/>
        </w:rPr>
        <w:t xml:space="preserve"> (certaines traductions disent mages, ou hommes sages) étaient des personnes qui étudiaient les étoiles et essayaient de prédire ce qui allait arriver dans le monde en fonction des étoiles. Utilisez le même mot que vous avez utilisé dans les passages précédents.</w:t>
      </w:r>
    </w:p>
    <w:p>
      <w:pPr/>
      <w:r>
        <w:rPr>
          <w:lang w:val="fr_FR" w:bidi="fr_FR"/>
        </w:rPr>
      </w:r>
      <w:r>
        <w:rPr>
          <w:lang w:val="fr_FR" w:bidi="fr_FR"/>
        </w:rPr>
        <w:t xml:space="preserve">Joseph, Marie et Jésus vont en Égypte, puis reviennent à nouveau. Cela rend vrai le fait que </w:t>
      </w:r>
      <w:r>
        <w:rPr>
          <w:b/>
          <w:lang w:val="fr_FR" w:bidi="fr_FR"/>
        </w:rPr>
        <w:t>le prophète</w:t>
      </w:r>
      <w:r>
        <w:rPr>
          <w:lang w:val="fr_FR" w:bidi="fr_FR"/>
        </w:rPr>
        <w:t xml:space="preserve"> avait dit que Dieu avait dit : « J'ai appelé mon fils pour sortir d'Égypte. » Un prophète est quelqu'un qui donne des messages au peuple de la part de Dieu. Utilisez le même mot que vous avez utilisé dans les passages précédents, et voyez le glossaire principal pour plus d'informations sur le </w:t>
      </w:r>
      <w:r>
        <w:rPr>
          <w:lang w:val="fr_FR" w:bidi="fr_FR"/>
        </w:rPr>
        <w:t>prophète</w:t>
      </w:r>
      <w:r>
        <w:rPr>
          <w:lang w:val="fr_FR" w:bidi="fr_FR"/>
        </w:rPr>
        <w:t>. Ce message était déjà devenu vrai une fois, quand Dieu a libéré les Israélites d'Égypte où il y avait eu des esclaves. Mais cela est maintenant devenu à nouveau vrai.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3:1–17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3.1–17.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La section précédente s'est terminée quand Joseph, Marie, avec le petit Jésus, se sont installés à Nazareth, en Galilée. Matthieu saute maintenant en avant dans le temps et saute plusieurs années. Jésus est maintenant un homme adulte.</w:t>
      </w:r>
    </w:p>
    <w:p>
      <w:pPr/>
      <w:r>
        <w:rPr>
          <w:lang w:val="fr_FR" w:bidi="fr_FR"/>
        </w:rPr>
      </w:r>
      <w:r>
        <w:rPr>
          <w:lang w:val="fr_FR" w:bidi="fr_FR"/>
        </w:rPr>
        <w:t>Matthieu nous parle d'un homme nommé Jean. Jean est appelé « le Baptiste », ou le baptiseur. C'était un titre que les gens lui donnaient. Cela signifiait qu'il donnait le baptême aux gens. Le baptême était une cérémonie juive qui montrait que les gens se détournaient de leur ancien mode de vie et commençaient un nouveau mode de vie. Si vous avez « donné » le baptême à quelqu'un, vous avez fait plonger quelqu'un dans l'eau. La personne qui est allée sous l'eau était celle qui prenait le baptême. Une personne qui a pris le baptême disait : « Je suis désolé pour les mauvaises choses que j'ai faites et je veux changer. » Avant ce moment, seuls les gens qui n'étaient pas Juifs, mais voulaient devenir Juifs, prenaient le baptême. Jean fait quelque chose de nouveau en donnant le baptême aux Juifs.</w:t>
      </w:r>
    </w:p>
    <w:p>
      <w:pPr/>
      <w:r>
        <w:rPr>
          <w:lang w:val="fr_FR" w:bidi="fr_FR"/>
        </w:rPr>
      </w:r>
      <w:r>
        <w:rPr>
          <w:lang w:val="fr_FR" w:bidi="fr_FR"/>
        </w:rPr>
        <w:t>Y a-t-il des rituels dans votre communauté qui impliquent de l'eau ? Pouvez-vous raconter une histoire à ce sujet ? Que signifie ce rituel ou cette activité ?</w:t>
      </w:r>
    </w:p>
    <w:p>
      <w:pPr/>
      <w:r>
        <w:rPr>
          <w:lang w:val="fr_FR" w:bidi="fr_FR"/>
        </w:rPr>
      </w:r>
      <w:r>
        <w:rPr>
          <w:lang w:val="fr_FR" w:bidi="fr_FR"/>
        </w:rPr>
        <w:t>Jean disait aux gens de se repentir des mauvaises choses qu'ils avaient faites. Ces gens n'étaient pas plus mauvais que d'autres personnes. Chaque personne, y compris Jean lui-même, n'a pas obéi à Dieu en tout et doit dire à Dieu qu'elle est désolée.</w:t>
      </w:r>
    </w:p>
    <w:p>
      <w:pPr/>
      <w:r>
        <w:rPr>
          <w:lang w:val="fr_FR" w:bidi="fr_FR"/>
        </w:rPr>
      </w:r>
      <w:r>
        <w:rPr>
          <w:lang w:val="fr_FR" w:bidi="fr_FR"/>
        </w:rPr>
        <w:t>Jean parlait dans le désert. Le désert était un lieu sec et solitaire. Matthieu nous parle maintenant d'une autre prophétie. Environ sept cents ans plus tôt, le prophète Ésaïe a prêché à Israël pour les avertir qu'ils seraient punis, mais il leur a aussi donné des messages d'espoir. Dans l'un de ses messages, il avait dit que bientôt le peuple d'Israël serait pardonné et que sa punition serait achevée. Il a dit qu'il y avait une bonne nouvelle parce que Dieu venait régner, et Dieu prendrait soin de son peuple. Avant que Dieu ne vienne, il y aurait une personne qui crierait dans le désert pour dire aux gens de se préparer à recevoir Dieu. Il dirait que les gens devraient faire une route droite pour que Dieu puisse venir facilement, parce que Dieu viendrait bientôt.</w:t>
      </w:r>
    </w:p>
    <w:p>
      <w:pPr/>
      <w:r>
        <w:rPr>
          <w:lang w:val="fr_FR" w:bidi="fr_FR"/>
        </w:rPr>
      </w:r>
      <w:r>
        <w:rPr>
          <w:lang w:val="fr_FR" w:bidi="fr_FR"/>
        </w:rPr>
        <w:t>Matthieu nous dit que Jean est la personne dont Ésaïe a parlé. Jean prêchait depuis le désert. Jean disait aux gens de se repentir de leurs péchés. En se repentiant, ils deviendraient prêts à recevoir Dieu. C'était comme s'ils faisaient une route pour que Dieu vienne facilement.</w:t>
      </w:r>
    </w:p>
    <w:p>
      <w:pPr/>
      <w:r>
        <w:rPr>
          <w:lang w:val="fr_FR" w:bidi="fr_FR"/>
        </w:rPr>
      </w:r>
      <w:r>
        <w:rPr>
          <w:lang w:val="fr_FR" w:bidi="fr_FR"/>
        </w:rPr>
        <w:t>Jean dit aux gens de se repentir parce que le royaume des cieux s'est approché. Le royaume des cieux signifie la même chose que le royaume de Dieu. Que le royaume se soit approché signifie que Dieu a commencé à régner sur le peuple.</w:t>
      </w:r>
    </w:p>
    <w:p>
      <w:pPr/>
      <w:r>
        <w:rPr>
          <w:lang w:val="fr_FR" w:bidi="fr_FR"/>
        </w:rPr>
      </w:r>
      <w:r>
        <w:rPr>
          <w:lang w:val="fr_FR" w:bidi="fr_FR"/>
        </w:rPr>
        <w:t>Jean porte des vêtements simples et mange de la nourriture simple. En voyant cela, les gens se rappelleraient les prophètes de Dieu dans l'Ancien Testament. Jean ressemble à un prophète et parle comme un prophète.</w:t>
      </w:r>
    </w:p>
    <w:p>
      <w:pPr/>
      <w:r>
        <w:rPr>
          <w:lang w:val="fr_FR" w:bidi="fr_FR"/>
        </w:rPr>
      </w:r>
      <w:r>
        <w:rPr>
          <w:lang w:val="fr_FR" w:bidi="fr_FR"/>
        </w:rPr>
        <w:t>Parmi les gens qui viennent vers Jean, il y a aussi des pharisiens et des sadducéens. C'était deux groupes différents de chefs religieux avec des croyances légèrement différentes.</w:t>
      </w:r>
    </w:p>
    <w:p>
      <w:pPr/>
      <w:r>
        <w:rPr>
          <w:lang w:val="fr_FR" w:bidi="fr_FR"/>
        </w:rPr>
      </w:r>
      <w:r>
        <w:rPr>
          <w:lang w:val="fr_FR" w:bidi="fr_FR"/>
        </w:rPr>
        <w:t xml:space="preserve">Jean ne pense pas que ces chefs sont vraiment désolés de leurs péchés. Il les appelle serpents venimeux. Il veut dire que les chefs religieux sont dangereux et trompent les gens. Jean leur demande qui leur a dit qu'ils pouvaient échapper à la colère de Dieu. Il ne pose pas vraiment une question ; il veut dire que même s'ils prennent le baptême, ils ne pourront pas échapper à la colère de Dieu. Leur repentance n'est pas réelle. Ils doivent </w:t>
      </w:r>
      <w:r>
        <w:rPr>
          <w:b/>
          <w:lang w:val="fr_FR" w:bidi="fr_FR"/>
        </w:rPr>
        <w:t>prouver</w:t>
      </w:r>
      <w:r>
        <w:rPr>
          <w:lang w:val="fr_FR" w:bidi="fr_FR"/>
        </w:rPr>
        <w:t xml:space="preserve"> qu'ils se sont repentis en changeant leur comportement.</w:t>
      </w:r>
    </w:p>
    <w:p>
      <w:pPr/>
      <w:r>
        <w:rPr>
          <w:lang w:val="fr_FR" w:bidi="fr_FR"/>
        </w:rPr>
      </w:r>
      <w:r>
        <w:rPr>
          <w:lang w:val="fr_FR" w:bidi="fr_FR"/>
        </w:rPr>
        <w:t>Jean sait que les chefs religieux peuvent dire qu'ils sont en sécurité de la punition parce qu'ils sont des descendants d'Abraham. Abraham était le tout premier ancêtre des Israélites, les Juifs. Les chefs religieux pensent qu'ils sont en sécurité parce qu'ils sont Juifs, et que les Juifs sont le peuple élu de Dieu. Jean leur dit que s'ils ne se repentent pas vraiment, il n'y a pas de raison d'être un descendant d'Abraham. Si Dieu le voulait, il pouvait changer même une pierre en une personne qui était un Juif ! Le simple fait d'être un Juif n'est pas suffisant. Les Juifs doivent se repentir, tout comme les non-Juifs doivent le faire.</w:t>
      </w:r>
    </w:p>
    <w:p>
      <w:pPr/>
      <w:r>
        <w:rPr>
          <w:lang w:val="fr_FR" w:bidi="fr_FR"/>
        </w:rPr>
      </w:r>
      <w:r>
        <w:rPr>
          <w:lang w:val="fr_FR" w:bidi="fr_FR"/>
        </w:rPr>
        <w:t>Si quelqu'un se repent vraiment, son comportement changera. Jean compare les gens à un arbre fruitier. Quelqu'un qui ne montre pas le bon comportement est comme un arbre fruitier qui ne porte pas de fruit. Jean dit aux chefs religieux que la hache est prête à couper de tels arbres directement aux racines. Un arbre qui est coupé aux racines mourra et ne sera bon pour rien. De cette façon, quelqu'un qui ne montre pas de comportement changé sera puni.</w:t>
      </w:r>
    </w:p>
    <w:p>
      <w:pPr/>
      <w:r>
        <w:rPr>
          <w:lang w:val="fr_FR" w:bidi="fr_FR"/>
        </w:rPr>
      </w:r>
      <w:r>
        <w:rPr>
          <w:lang w:val="fr_FR" w:bidi="fr_FR"/>
        </w:rPr>
        <w:t>Montrez une image d'une hache.</w:t>
      </w:r>
    </w:p>
    <w:p>
      <w:pPr/>
      <w:r>
        <w:rPr>
          <w:lang w:val="fr_FR" w:bidi="fr_FR"/>
        </w:rPr>
      </w:r>
      <w:r>
        <w:rPr>
          <w:lang w:val="fr_FR" w:bidi="fr_FR"/>
        </w:rPr>
        <w:t>Montrez une image d'un arbre fruitier en Israël : un figuier ou un olivier. Ce sont le genre d'arbres dont Jean parle. Les arbres fruitiers en Israël étaient minces et le bois n'était pas utile pour faire quoi que ce soit. Quand un arbre fruitier était haché, il n'était utilisé que comme bois de feu. Quels arbres qui portent des fruits comestibles se trouvent dans votre région ?</w:t>
      </w:r>
    </w:p>
    <w:p>
      <w:pPr/>
      <w:r>
        <w:rPr>
          <w:lang w:val="fr_FR" w:bidi="fr_FR"/>
        </w:rPr>
      </w:r>
      <w:r>
        <w:rPr>
          <w:lang w:val="fr_FR" w:bidi="fr_FR"/>
        </w:rPr>
        <w:t>Jean baptise les gens en les trempant dans l'eau. Jean dit aux gens qu'après lui quelqu'un viendra qui donnera un type de baptême différent. Ce ne sera pas un baptême d'eau, mais un baptême du Saint-Esprit et du feu. Quand les gens étaient baptisés d'eau, c'était un signe qu'ils s'étaient repentis et étaient pardonnés. Quand quelque chose est lavé avec de l'eau, il est nettoyé. Le feu nettoie aussi en brûlant ce qui est sale ou n'est pas utile.</w:t>
      </w:r>
    </w:p>
    <w:p>
      <w:pPr/>
      <w:r>
        <w:rPr>
          <w:lang w:val="fr_FR" w:bidi="fr_FR"/>
        </w:rPr>
      </w:r>
      <w:r>
        <w:rPr>
          <w:lang w:val="fr_FR" w:bidi="fr_FR"/>
        </w:rPr>
        <w:t>Jean utilise ensuite une autre image de la nature. Le blé est une plante que les gens font pousser pour utiliser les graines, aussi appelées grains. Les grains peuvent être transformés en farine pour que les gens puissent cuire au four du pain, ou le faire bouillir pour faire de la bouillie. Quand un agriculteur a moissoné, c'est-à-dire coupé le blé de ses champs, il doit battre les grains pour que la peau externe des grains soit détachée. On appelle cela du battage, et le lieu où il fait cela est appelé l'aire de battage. Ce serait un lieu où le sol serait piétiné étroitement pour faire une surface très dure.</w:t>
      </w:r>
    </w:p>
    <w:p>
      <w:pPr/>
      <w:r>
        <w:rPr>
          <w:lang w:val="fr_FR" w:bidi="fr_FR"/>
        </w:rPr>
      </w:r>
      <w:r>
        <w:rPr>
          <w:lang w:val="fr_FR" w:bidi="fr_FR"/>
        </w:rPr>
        <w:t>La peau des grains de blé est appelée la balle. Elle est très légère. Après avoir tourné le blé, l'agriculteur utilise un outil appelé fourche à vanner. C'était un long bâton comme une fourchette, et l'agriculteur secouait le blé et le jetait dans l'air. Le vent emporterait ensuite la balle un peu plus loin, mais les graines retomberaient sur le sol. Ce processus est appelé vannage. En faisant cela, l'agriculteur pouvait très facilement séparer les grains de la balle. La balle serait emportée et brûlée. Il n'avait pas plus d'utilisation.</w:t>
      </w:r>
    </w:p>
    <w:p>
      <w:pPr/>
      <w:r>
        <w:rPr>
          <w:lang w:val="fr_FR" w:bidi="fr_FR"/>
        </w:rPr>
      </w:r>
      <w:r>
        <w:rPr>
          <w:lang w:val="fr_FR" w:bidi="fr_FR"/>
        </w:rPr>
        <w:t>Montrez aux gens une image du blé pendant qu'il pousse dans les champs.</w:t>
      </w:r>
    </w:p>
    <w:p>
      <w:pPr/>
      <w:r>
        <w:rPr>
          <w:lang w:val="fr_FR" w:bidi="fr_FR"/>
        </w:rPr>
      </w:r>
      <w:r>
        <w:rPr>
          <w:lang w:val="fr_FR" w:bidi="fr_FR"/>
        </w:rPr>
        <w:t>Montrez une image d'un agriculteur qui vanne le blé avec une fourche à vanner.</w:t>
      </w:r>
    </w:p>
    <w:p>
      <w:pPr/>
      <w:r>
        <w:rPr>
          <w:lang w:val="fr_FR" w:bidi="fr_FR"/>
        </w:rPr>
      </w:r>
      <w:r>
        <w:rPr>
          <w:lang w:val="fr_FR" w:bidi="fr_FR"/>
        </w:rPr>
        <w:t>Les gens cultivent-ils du blé dans votre région ? Pouvez-vous décrire ce que les gens en font après la récolte ? Si les gens ne cultivent pas de blé, y a-t-il d'autres céréales que les gens font pousser dans votre région ? Quelles sont les choses similaires, et qu'est-ce qui se fait différemment de cette description du vannage ?</w:t>
      </w:r>
    </w:p>
    <w:p>
      <w:pPr/>
      <w:r>
        <w:rPr>
          <w:lang w:val="fr_FR" w:bidi="fr_FR"/>
        </w:rPr>
      </w:r>
      <w:r>
        <w:rPr>
          <w:lang w:val="fr_FR" w:bidi="fr_FR"/>
        </w:rPr>
        <w:t>Jean dit que la personne qui viendra après lui sera comme un agriculteur qui sépare le blé de la balle. Les gens qui ne se sont pas repentis seront comme la balle et seront punis. D'autres gens seront comme les grains. Le mot pour esprit dans la langue que Jean parlait est le même que le mot pour vent. Ainsi, quand Jean parle du baptême du Saint-Esprit et du feu, cela sonne similaire au processus de vannage opéré par un agriculteur. Les deux utilisent le vent et le feu pour séparer le bon du mauvais.</w:t>
      </w:r>
    </w:p>
    <w:p>
      <w:pPr/>
      <w:r>
        <w:rPr>
          <w:lang w:val="fr_FR" w:bidi="fr_FR"/>
        </w:rPr>
      </w:r>
      <w:r>
        <w:rPr>
          <w:lang w:val="fr_FR" w:bidi="fr_FR"/>
        </w:rPr>
        <w:t>Une personne importante avait parfois un esclave (un serviteur non rémunéré) qui porterait ses sandales, ou ses chaussures. Ce serait un travail très bas. Jean dit que la personne qui vient après lui est si importante que Jean n'est pas assez bon pour faire ce travail très bas.</w:t>
      </w:r>
    </w:p>
    <w:p>
      <w:pPr/>
      <w:r>
        <w:rPr>
          <w:lang w:val="fr_FR" w:bidi="fr_FR"/>
        </w:rPr>
      </w:r>
      <w:r>
        <w:rPr>
          <w:lang w:val="fr_FR" w:bidi="fr_FR"/>
        </w:rPr>
        <w:t>Si c'est nécessaire, vous pouvez montrer aux gens une image d'une sandale.</w:t>
      </w:r>
    </w:p>
    <w:p>
      <w:pPr/>
      <w:r>
        <w:rPr>
          <w:lang w:val="fr_FR" w:bidi="fr_FR"/>
        </w:rPr>
      </w:r>
      <w:r>
        <w:rPr>
          <w:lang w:val="fr_FR" w:bidi="fr_FR"/>
        </w:rPr>
        <w:t>Jusqu'ici, Matthieu n'a pas dit qui est la personne importante dont Jean parle. Mais cela devient maintenant clair, parce que Matthieu nous dit que Jésus vient pour être baptisé.</w:t>
      </w:r>
    </w:p>
    <w:p>
      <w:pPr/>
      <w:r>
        <w:rPr>
          <w:lang w:val="fr_FR" w:bidi="fr_FR"/>
        </w:rPr>
      </w:r>
      <w:r>
        <w:rPr>
          <w:lang w:val="fr_FR" w:bidi="fr_FR"/>
        </w:rPr>
        <w:t>Jésus est venu de Galilée ; il s'agit de la province où ses parents l'ont emmené après qu'ils soient venus d'Égypte.</w:t>
      </w:r>
    </w:p>
    <w:p>
      <w:pPr/>
      <w:r>
        <w:rPr>
          <w:lang w:val="fr_FR" w:bidi="fr_FR"/>
        </w:rPr>
      </w:r>
      <w:r>
        <w:rPr>
          <w:lang w:val="fr_FR" w:bidi="fr_FR"/>
        </w:rPr>
        <w:t>Jésus s'approche de Jean et doit avoir demandé ou indiqué qu'il voulait être baptisé, tout comme les autres personnes qui étaient là. Jean ne veut pas faire cela au début. Il sait que Jésus n'a rien fait pour se repentir !</w:t>
      </w:r>
    </w:p>
    <w:p>
      <w:pPr/>
      <w:r>
        <w:rPr>
          <w:lang w:val="fr_FR" w:bidi="fr_FR"/>
        </w:rPr>
      </w:r>
      <w:r>
        <w:rPr>
          <w:lang w:val="fr_FR" w:bidi="fr_FR"/>
        </w:rPr>
        <w:t>Mais Jésus insiste. Jésus dit que cela doit se produire de cette façon, parce que c'est la volonté de Dieu. En prenant le baptême, Jésus ferait la bonne chose que Dieu voulait. Le baptême de Jésus indique que Jésus est prêt à faire le travail pour lequel Dieu l'a envoyé sur la terre. Jésus s'humilie en confessant des péchés qu'il n'a pas commis ! Cela nous dit déjà ce pour quoi Jésus est venu sur la terre.</w:t>
      </w:r>
    </w:p>
    <w:p>
      <w:pPr/>
      <w:r>
        <w:rPr>
          <w:lang w:val="fr_FR" w:bidi="fr_FR"/>
        </w:rPr>
      </w:r>
      <w:r>
        <w:rPr>
          <w:lang w:val="fr_FR" w:bidi="fr_FR"/>
        </w:rPr>
        <w:t>Jean fait donc ce que Jésus veut et le baptise. Jésus sort de l'eau, puis Jésus voit une ouverture dans le ciel. À travers l'ouverture, le Saint-Esprit de Dieu descend. La façon dont le Saint-Esprit descend est exactement la façon dont la colombe, qui est un type d'oiseau, descendait sur quelqu'un et s'asseyait sur la tête ou l'épaule de quelqu'un. Peut-être que l'esprit ressemblait à une colombe à ce moment-là, ou peut-être qu'il ne bougeait que comme une colombe.</w:t>
      </w:r>
    </w:p>
    <w:p>
      <w:pPr/>
      <w:r>
        <w:rPr>
          <w:lang w:val="fr_FR" w:bidi="fr_FR"/>
        </w:rPr>
      </w:r>
      <w:r>
        <w:rPr>
          <w:lang w:val="fr_FR" w:bidi="fr_FR"/>
        </w:rPr>
        <w:t>Si c'est nécessaire, vous pouvez montrer aux gens une image d'une colombe. Mais rappelez-vous que Matthieu ne dit pas que Jésus a vu une colombe, mais que Jésus a vu l'esprit bouger comme une colombe.</w:t>
      </w:r>
    </w:p>
    <w:p>
      <w:pPr/>
      <w:r>
        <w:rPr>
          <w:lang w:val="fr_FR" w:bidi="fr_FR"/>
        </w:rPr>
      </w:r>
      <w:r>
        <w:rPr>
          <w:lang w:val="fr_FR" w:bidi="fr_FR"/>
        </w:rPr>
        <w:t>Quelqu'un entend ensuite une voix qui parle depuis le ciel. Cela signifie que c'est la voix de Dieu. Matthieu ne dit pas qui peut entendre la voix. Jésus et Jean ont probablement entendu la voix, mais Matthieu n'explique pas si d'autres gens qui étaient là entendaient aussi la voix. La voix de Dieu dit que cette personne (c'est-à-dire Jésus) est son fils, qu'il l'aime beaucoup et qu'il est très heureux avec lui.</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Jean baptise les gens.</w:t>
      </w:r>
    </w:p>
    <w:p>
      <w:pPr/>
      <w:r>
        <w:rPr>
          <w:lang w:val="fr_FR" w:bidi="fr_FR"/>
        </w:rPr>
      </w:r>
      <w:r>
        <w:rPr>
          <w:b/>
          <w:lang w:val="fr_FR" w:bidi="fr_FR"/>
        </w:rPr>
        <w:t>Deuxième partie :</w:t>
      </w:r>
      <w:r>
        <w:rPr>
          <w:lang w:val="fr_FR" w:bidi="fr_FR"/>
        </w:rPr>
        <w:t xml:space="preserve"> Jean avertit les chefs religieux qu'ils doivent se repentir, et explique qu'après lui quelqu'un de plus puissant que lui viendra.</w:t>
      </w:r>
    </w:p>
    <w:p>
      <w:pPr/>
      <w:r>
        <w:rPr>
          <w:lang w:val="fr_FR" w:bidi="fr_FR"/>
        </w:rPr>
      </w:r>
      <w:r>
        <w:rPr>
          <w:b/>
          <w:lang w:val="fr_FR" w:bidi="fr_FR"/>
        </w:rPr>
        <w:t>Troisième partie :</w:t>
      </w:r>
      <w:r>
        <w:rPr>
          <w:lang w:val="fr_FR" w:bidi="fr_FR"/>
        </w:rPr>
        <w:t xml:space="preserve"> Jésus reçoit le baptême.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gens de Jérusalem, de la Judée et de la région autour du Jourdain</w:t>
      </w:r>
    </w:p>
    <w:p>
      <w:pPr>
        <w:pStyle w:val="ListBullet"/>
        <w:spacing w:line="240" w:lineRule="auto"/>
        <w:ind w:left="720"/>
      </w:pPr>
      <w:r>
        <w:rPr>
          <w:lang w:val="fr_FR" w:bidi="fr_FR"/>
        </w:rPr>
      </w:r>
      <w:r>
        <w:rPr>
          <w:lang w:val="fr_FR" w:bidi="fr_FR"/>
        </w:rPr>
        <w:t>Les pharisiens et les sadducéens</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 (sa voix).</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Matthieu commence cette section en disant « en ces jours-là. » Mais il ne veut pas dire que c'étaient encore les mêmes jours que Marie, Joseph et le petit Jésus sont allés vivre à Nazareth. Près de trente ans se sont écoulés ! Comment commenceriez-vous à raconter l'histoire pour la faire bien se connecter à la précédente ? Devez-vous dire quelque chose comme « après de nombreuses années » ?</w:t>
      </w:r>
    </w:p>
    <w:p>
      <w:pPr/>
      <w:r>
        <w:rPr>
          <w:lang w:val="fr_FR" w:bidi="fr_FR"/>
        </w:rPr>
      </w:r>
      <w:r>
        <w:rPr>
          <w:lang w:val="fr_FR" w:bidi="fr_FR"/>
        </w:rPr>
        <w:t>L'histoire a lieu dans le désert. Jean se tient à côté du fleuve Jourdain.</w:t>
      </w:r>
    </w:p>
    <w:p>
      <w:pPr/>
      <w:r>
        <w:rPr>
          <w:lang w:val="fr_FR" w:bidi="fr_FR"/>
        </w:rPr>
      </w:r>
      <w:r>
        <w:rPr>
          <w:lang w:val="fr_FR" w:bidi="fr_FR"/>
        </w:rPr>
        <w:t>Montrez à votre équipe une image de la rivière et du désert.</w:t>
      </w:r>
    </w:p>
    <w:p>
      <w:pPr/>
      <w:r>
        <w:rPr>
          <w:lang w:val="fr_FR" w:bidi="fr_FR"/>
        </w:rPr>
      </w:r>
      <w:r>
        <w:rPr>
          <w:lang w:val="fr_FR" w:bidi="fr_FR"/>
        </w:rPr>
        <w:t>Jean porte des vêtements qui sont faits à partir de poils de chameau.</w:t>
      </w:r>
    </w:p>
    <w:p>
      <w:pPr/>
      <w:r>
        <w:rPr>
          <w:lang w:val="fr_FR" w:bidi="fr_FR"/>
        </w:rPr>
      </w:r>
      <w:r>
        <w:rPr>
          <w:lang w:val="fr_FR" w:bidi="fr_FR"/>
        </w:rPr>
        <w:t>Montrez à votre équipe une image d'un chameau. Montrez une image d'un manteau fait de poils de chameau.</w:t>
      </w:r>
    </w:p>
    <w:p>
      <w:pPr/>
      <w:r>
        <w:rPr>
          <w:lang w:val="fr_FR" w:bidi="fr_FR"/>
        </w:rPr>
      </w:r>
      <w:r>
        <w:rPr>
          <w:lang w:val="fr_FR" w:bidi="fr_FR"/>
        </w:rPr>
        <w:t>Les poils du chameau étaient transformés en tissu rugueux. Cela signifie que ses vêtements étaient très simples.</w:t>
      </w:r>
    </w:p>
    <w:p>
      <w:pPr/>
      <w:r>
        <w:rPr>
          <w:lang w:val="fr_FR" w:bidi="fr_FR"/>
        </w:rPr>
      </w:r>
      <w:r>
        <w:rPr>
          <w:lang w:val="fr_FR" w:bidi="fr_FR"/>
        </w:rPr>
        <w:t>Autour de sa taille, il portait une ceinture en cuir. Le cuir est la peau séchée d'un animal mort. Dans l'Ancien Testament, le prophète Élie porte les mêmes vêtements.</w:t>
      </w:r>
    </w:p>
    <w:p>
      <w:pPr/>
      <w:r>
        <w:rPr>
          <w:lang w:val="fr_FR" w:bidi="fr_FR"/>
        </w:rPr>
      </w:r>
      <w:r>
        <w:rPr>
          <w:lang w:val="fr_FR" w:bidi="fr_FR"/>
        </w:rPr>
        <w:t>Jean mange des sauterelles et du miel sauvage. C'était la nourriture simple qui était disponible dans le désert. C'était de la nourriture pour une personne pauvre.</w:t>
      </w:r>
    </w:p>
    <w:p>
      <w:pPr/>
      <w:r>
        <w:rPr>
          <w:lang w:val="fr_FR" w:bidi="fr_FR"/>
        </w:rPr>
      </w:r>
      <w:r>
        <w:rPr>
          <w:lang w:val="fr_FR" w:bidi="fr_FR"/>
        </w:rPr>
        <w:t>Les criquets sont des insectes. Jean peut les avoir rôtis sur un feu ou les avoir bouillis dans l'eau.</w:t>
      </w:r>
    </w:p>
    <w:p>
      <w:pPr/>
      <w:r>
        <w:rPr>
          <w:lang w:val="fr_FR" w:bidi="fr_FR"/>
        </w:rPr>
      </w:r>
      <w:r>
        <w:rPr>
          <w:lang w:val="fr_FR" w:bidi="fr_FR"/>
        </w:rPr>
        <w:t>Montrez à votre équipe une image de criquets.</w:t>
      </w:r>
    </w:p>
    <w:p>
      <w:pPr/>
      <w:r>
        <w:rPr>
          <w:lang w:val="fr_FR" w:bidi="fr_FR"/>
        </w:rPr>
      </w:r>
      <w:r>
        <w:rPr>
          <w:lang w:val="fr_FR" w:bidi="fr_FR"/>
        </w:rPr>
        <w:t>Le miel est fait par des abeilles, un autre type d'insecte. Le miel est doux et collant. Souvent, les gens gardaient des abeilles pour pouvoir manger le miel, mais Jean a mangé du miel sauvage (ce qui signifie qu'il l'a trouvé dans le désert).</w:t>
      </w:r>
    </w:p>
    <w:p>
      <w:pPr/>
      <w:r>
        <w:rPr>
          <w:lang w:val="fr_FR" w:bidi="fr_FR"/>
        </w:rPr>
      </w:r>
      <w:r>
        <w:rPr>
          <w:lang w:val="fr_FR" w:bidi="fr_FR"/>
        </w:rPr>
        <w:t>Montrez à votre équipe une image d'une ruche avec du miel.</w:t>
      </w:r>
    </w:p>
    <w:p>
      <w:pPr/>
      <w:r>
        <w:rPr>
          <w:lang w:val="fr_FR" w:bidi="fr_FR"/>
        </w:rPr>
      </w:r>
      <w:r>
        <w:rPr>
          <w:lang w:val="fr_FR" w:bidi="fr_FR"/>
        </w:rPr>
        <w:t>Jean parle aux chefs religieux très durement. Il utilise un langage imagé pour les avertir. Vous pouvez utiliser plusieurs objets pour vous aider à vous rappeler son discours.</w:t>
      </w:r>
    </w:p>
    <w:p>
      <w:pPr/>
      <w:r>
        <w:rPr>
          <w:lang w:val="fr_FR" w:bidi="fr_FR"/>
        </w:rPr>
      </w:r>
      <w:r>
        <w:rPr>
          <w:lang w:val="fr_FR" w:bidi="fr_FR"/>
        </w:rPr>
        <w:t>Pouvez-vous trouver quelque chose (ou quelqu'un) qui ressemble à :</w:t>
      </w:r>
    </w:p>
    <w:p>
      <w:pPr>
        <w:pStyle w:val="ListBullet"/>
        <w:spacing w:line="240" w:lineRule="auto"/>
        <w:ind w:left="720"/>
      </w:pPr>
      <w:r>
        <w:rPr>
          <w:lang w:val="fr_FR" w:bidi="fr_FR"/>
        </w:rPr>
      </w:r>
      <w:r>
        <w:rPr>
          <w:lang w:val="fr_FR" w:bidi="fr_FR"/>
        </w:rPr>
        <w:t>Un serpent</w:t>
      </w:r>
    </w:p>
    <w:p>
      <w:pPr>
        <w:pStyle w:val="ListBullet"/>
        <w:spacing w:line="240" w:lineRule="auto"/>
        <w:ind w:left="720"/>
      </w:pPr>
      <w:r>
        <w:rPr>
          <w:lang w:val="fr_FR" w:bidi="fr_FR"/>
        </w:rPr>
      </w:r>
      <w:r>
        <w:rPr>
          <w:lang w:val="fr_FR" w:bidi="fr_FR"/>
        </w:rPr>
        <w:t>Un fruit d'arbre (comme une noix de coco, une mangue ou une pomme, ou quel que soit le fruit qui pousse sur les arbres dans votre région)</w:t>
      </w:r>
    </w:p>
    <w:p>
      <w:pPr>
        <w:pStyle w:val="ListBullet"/>
        <w:spacing w:line="240" w:lineRule="auto"/>
        <w:ind w:left="720"/>
      </w:pPr>
      <w:r>
        <w:rPr>
          <w:lang w:val="fr_FR" w:bidi="fr_FR"/>
        </w:rPr>
      </w:r>
      <w:r>
        <w:rPr>
          <w:lang w:val="fr_FR" w:bidi="fr_FR"/>
        </w:rPr>
        <w:t>Une hache ou quelque chose pour couper un arbre</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Les pierres</w:t>
      </w:r>
    </w:p>
    <w:p>
      <w:pPr>
        <w:pStyle w:val="ListBullet"/>
        <w:spacing w:line="240" w:lineRule="auto"/>
        <w:ind w:left="720"/>
      </w:pPr>
      <w:r>
        <w:rPr>
          <w:lang w:val="fr_FR" w:bidi="fr_FR"/>
        </w:rPr>
      </w:r>
      <w:r>
        <w:rPr>
          <w:lang w:val="fr_FR" w:bidi="fr_FR"/>
        </w:rPr>
        <w:t>L'eau</w:t>
      </w:r>
    </w:p>
    <w:p>
      <w:pPr>
        <w:pStyle w:val="ListBullet"/>
        <w:spacing w:line="240" w:lineRule="auto"/>
        <w:ind w:left="720"/>
      </w:pPr>
      <w:r>
        <w:rPr>
          <w:lang w:val="fr_FR" w:bidi="fr_FR"/>
        </w:rPr>
      </w:r>
      <w:r>
        <w:rPr>
          <w:lang w:val="fr_FR" w:bidi="fr_FR"/>
        </w:rPr>
        <w:t>Les sandales</w:t>
      </w:r>
    </w:p>
    <w:p>
      <w:pPr>
        <w:pStyle w:val="ListBullet"/>
        <w:spacing w:line="240" w:lineRule="auto"/>
        <w:ind w:left="720"/>
      </w:pPr>
      <w:r>
        <w:rPr>
          <w:lang w:val="fr_FR" w:bidi="fr_FR"/>
        </w:rPr>
      </w:r>
      <w:r>
        <w:rPr>
          <w:lang w:val="fr_FR" w:bidi="fr_FR"/>
        </w:rPr>
        <w:t>Le feu (des allumettes ou un vrai feu)</w:t>
      </w:r>
    </w:p>
    <w:p>
      <w:pPr>
        <w:pStyle w:val="ListBullet"/>
        <w:spacing w:line="240" w:lineRule="auto"/>
        <w:ind w:left="720"/>
      </w:pPr>
      <w:r>
        <w:rPr>
          <w:lang w:val="fr_FR" w:bidi="fr_FR"/>
        </w:rPr>
      </w:r>
      <w:r>
        <w:rPr>
          <w:lang w:val="fr_FR" w:bidi="fr_FR"/>
        </w:rPr>
        <w:t>Quelque chose qui ressemble à une fourche à vanner</w:t>
      </w:r>
    </w:p>
    <w:p>
      <w:pPr>
        <w:pStyle w:val="ListBullet"/>
        <w:spacing w:line="240" w:lineRule="auto"/>
        <w:ind w:left="720"/>
      </w:pPr>
      <w:r>
        <w:rPr>
          <w:lang w:val="fr_FR" w:bidi="fr_FR"/>
        </w:rPr>
      </w:r>
      <w:r>
        <w:rPr>
          <w:lang w:val="fr_FR" w:bidi="fr_FR"/>
        </w:rPr>
        <w:t>Et le grain ?</w:t>
      </w:r>
    </w:p>
    <w:p>
      <w:pPr/>
      <w:r>
        <w:rPr>
          <w:lang w:val="fr_FR" w:bidi="fr_FR"/>
        </w:rPr>
      </w:r>
      <w:r>
        <w:rPr>
          <w:lang w:val="fr_FR" w:bidi="fr_FR"/>
        </w:rPr>
        <w:t>Vous n'avez peut-être pas exactement tous ces objets, mais vous pouvez utiliser quelque chose qui lui ressemble un peu. Puis essayez de vous rappeler le discours de Jean en tenant les différents objets. Pendant le discours, d'autres peuvent représenter la coupe d'un arbre, le battage et le vannage du grain, le balayage et la combustion de la balle.</w:t>
      </w:r>
    </w:p>
    <w:p>
      <w:pPr/>
      <w:r>
        <w:rPr>
          <w:lang w:val="fr_FR" w:bidi="fr_FR"/>
        </w:rPr>
      </w:r>
      <w:r>
        <w:rPr>
          <w:lang w:val="fr_FR" w:bidi="fr_FR"/>
        </w:rPr>
        <w:t>Un certain temps après que Jean ait donné ce discours aux chefs religieux, Jésus vient. Cela pourrait avoir été le même jour, ou cela pourrait avoir été quelques jours ou semaines plus tard. Jean doit avoir prêché pendant plusieurs mois.</w:t>
      </w:r>
    </w:p>
    <w:p>
      <w:pPr/>
      <w:r>
        <w:rPr>
          <w:lang w:val="fr_FR" w:bidi="fr_FR"/>
        </w:rPr>
      </w:r>
      <w:r>
        <w:rPr>
          <w:lang w:val="fr_FR" w:bidi="fr_FR"/>
        </w:rPr>
        <w:t>Jésus est venu de Galilée. Il y aurait marché. Le voyage aurait pris plusieurs jours.</w:t>
      </w:r>
    </w:p>
    <w:p>
      <w:pPr/>
      <w:r>
        <w:rPr>
          <w:lang w:val="fr_FR" w:bidi="fr_FR"/>
        </w:rPr>
      </w:r>
      <w:r>
        <w:rPr>
          <w:lang w:val="fr_FR" w:bidi="fr_FR"/>
        </w:rPr>
        <w:t>Quand Jésus est sorti de l'eau, le ciel s'est ouvert. À quoi pensez-vous que cela aurait pu ressembler ? Comment décririez-vous cela dans votre langue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Les gens de Jérusalem, de la Judée et de la région autour du Jourdain</w:t>
      </w:r>
    </w:p>
    <w:p>
      <w:pPr>
        <w:pStyle w:val="ListBullet"/>
        <w:spacing w:line="240" w:lineRule="auto"/>
        <w:ind w:left="720"/>
      </w:pPr>
      <w:r>
        <w:rPr>
          <w:lang w:val="fr_FR" w:bidi="fr_FR"/>
        </w:rPr>
      </w:r>
      <w:r>
        <w:rPr>
          <w:lang w:val="fr_FR" w:bidi="fr_FR"/>
        </w:rPr>
        <w:t>Les pharisiens et les sadducéens</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Dieu (sa voix)</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Jean en train de donner aux gens son message. Représentez des gens qui viennent pour l'écouter. Pensez à la façon dont les gens se comporteraient. Se bousculeraient-ils ensemble pour se rapprocher de Jean ? Certains voudront-ils se rapprocher, ou voudront-ils rester à l'arrière ? Les gens seraient-ils détendus, ou tendus ? Que pourraient se dire les uns aux autres ?</w:t>
      </w:r>
    </w:p>
    <w:p>
      <w:pPr/>
      <w:r>
        <w:rPr>
          <w:lang w:val="fr_FR" w:bidi="fr_FR"/>
        </w:rPr>
      </w:r>
      <w:r>
        <w:rPr>
          <w:lang w:val="fr_FR" w:bidi="fr_FR"/>
        </w:rPr>
        <w:t>Vous pouvez représenter le prophète Ésaïe en train de dire sa prophétie.</w:t>
      </w:r>
    </w:p>
    <w:p>
      <w:pPr>
        <w:pStyle w:val="ListBullet"/>
        <w:spacing w:line="240" w:lineRule="auto"/>
        <w:ind w:left="720"/>
      </w:pPr>
      <w:r>
        <w:rPr>
          <w:lang w:val="fr_FR" w:bidi="fr_FR"/>
        </w:rPr>
      </w:r>
      <w:r>
        <w:rPr>
          <w:lang w:val="fr_FR" w:bidi="fr_FR"/>
        </w:rPr>
        <w:t>Arrêtez la représentation. Demandez aux acteurs qui jouent les gens : « Que ressentez-vous quand vous voyez Jean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Jean en train de baptiser les gens dans la rivière. Représentez des gens qui prennent le baptême et qui confessent leurs péchés. Pensez à quoi cela ressemblerait. Si vous étiez là, que pourriez-vous avoir entendu quand les gens confessaient leurs péchés ? Quel genre de choses pourraient-ils avoir dites à Jean ? À quoi ressemblaient les gens quand ils sont sortis de l'eau, tout mouillés ? À quoi leurs visages pourraient-ils avoir ressemblé ? Ont-ils dit quelque chose ?</w:t>
      </w:r>
    </w:p>
    <w:p>
      <w:pPr>
        <w:pStyle w:val="ListBullet"/>
        <w:spacing w:line="240" w:lineRule="auto"/>
        <w:ind w:left="720"/>
      </w:pPr>
      <w:r>
        <w:rPr>
          <w:lang w:val="fr_FR" w:bidi="fr_FR"/>
        </w:rPr>
      </w:r>
      <w:r>
        <w:rPr>
          <w:lang w:val="fr_FR" w:bidi="fr_FR"/>
        </w:rPr>
        <w:t>Arrêtez la représentation. Demandez aux gens : « Que ressentez-vous quand vous prenez le baptême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pharisiens et les sadducéens qui viennent et demandent le baptême.</w:t>
      </w:r>
    </w:p>
    <w:p>
      <w:pPr>
        <w:pStyle w:val="ListBullet"/>
        <w:spacing w:line="240" w:lineRule="auto"/>
        <w:ind w:left="720"/>
      </w:pPr>
      <w:r>
        <w:rPr>
          <w:lang w:val="fr_FR" w:bidi="fr_FR"/>
        </w:rPr>
      </w:r>
      <w:r>
        <w:rPr>
          <w:lang w:val="fr_FR" w:bidi="fr_FR"/>
        </w:rPr>
        <w:t>Arrêtez la représentation. Demandez aux acteurs qui les jouent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Jean en train de parler aux pharisiens et aux sadducéens. Il les compare à des serpents venimeux. Il leur dit de faire des actions qui prouveront qu'ils se sont repentis. Il leur dit que ce n'est pas suffisant d'être un descendant d'Abraham. Il leur dit qu'ils peuvent être punis tout comme un arbre qui n'a pas de fruit sera haché et brûlé. Vous pouvez utiliser les objets que vous avez sélectionnés dans le script précédent pour vous aider à vous rappeler son discours.</w:t>
      </w:r>
    </w:p>
    <w:p>
      <w:pPr/>
      <w:r>
        <w:rPr>
          <w:lang w:val="fr_FR" w:bidi="fr_FR"/>
        </w:rPr>
      </w:r>
      <w:r>
        <w:rPr>
          <w:lang w:val="fr_FR" w:bidi="fr_FR"/>
        </w:rPr>
        <w:t>Représentez Jésus qui vient vers Jean, Jean qui refuse de donner le baptême à Jésus, Jésus qui insiste, et Jésus qui reçoit le baptême.</w:t>
      </w:r>
    </w:p>
    <w:p>
      <w:pPr>
        <w:pStyle w:val="ListBullet"/>
        <w:spacing w:line="240" w:lineRule="auto"/>
        <w:ind w:left="720"/>
      </w:pPr>
      <w:r>
        <w:rPr>
          <w:lang w:val="fr_FR" w:bidi="fr_FR"/>
        </w:rPr>
      </w:r>
      <w:r>
        <w:rPr>
          <w:lang w:val="fr_FR" w:bidi="fr_FR"/>
        </w:rPr>
        <w:t>Arrêtez la représentation. Demandez à la personne qui joue le rôle de Jean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Comment pourriez-vous représenter le Saint-Esprit qui descend sur Jésus ?</w:t>
      </w:r>
    </w:p>
    <w:p>
      <w:pPr>
        <w:pStyle w:val="ListBullet"/>
        <w:spacing w:line="240" w:lineRule="auto"/>
        <w:ind w:left="720"/>
      </w:pPr>
      <w:r>
        <w:rPr>
          <w:lang w:val="fr_FR" w:bidi="fr_FR"/>
        </w:rPr>
      </w:r>
      <w:r>
        <w:rPr>
          <w:lang w:val="fr_FR" w:bidi="fr_FR"/>
        </w:rPr>
        <w:t>Demandez à l'acteur qui joue Jésus : « Que ressentez-vous quand vous avez vu l'Esprit descendre et entendu la voix de Dieu ? » Vous entendrez peut-être des choses comme :</w:t>
      </w:r>
    </w:p>
    <w:p>
      <w:pPr>
        <w:pStyle w:val="ListBullet"/>
        <w:spacing w:line="240" w:lineRule="auto"/>
        <w:ind w:left="720"/>
      </w:pPr>
      <w:r>
        <w:rPr>
          <w:lang w:val="fr_FR" w:bidi="fr_FR"/>
        </w:rPr>
      </w:r>
      <w:r>
        <w:rPr>
          <w:lang w:val="fr_FR" w:bidi="fr_FR"/>
        </w:rPr>
        <w:t>Demandez à l'acteur qui a représenté la voix de Dieu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Jean est appelé le </w:t>
      </w:r>
      <w:r>
        <w:rPr>
          <w:b/>
          <w:lang w:val="fr_FR" w:bidi="fr_FR"/>
        </w:rPr>
        <w:t>Baptiste</w:t>
      </w:r>
      <w:r>
        <w:rPr>
          <w:lang w:val="fr_FR" w:bidi="fr_FR"/>
        </w:rPr>
        <w:t xml:space="preserve">, ou le baptiseur. Cela signifie qu'il était quelqu'un qui a donné le </w:t>
      </w:r>
      <w:r>
        <w:rPr>
          <w:b/>
          <w:lang w:val="fr_FR" w:bidi="fr_FR"/>
        </w:rPr>
        <w:t>baptême</w:t>
      </w:r>
      <w:r>
        <w:rPr>
          <w:lang w:val="fr_FR" w:bidi="fr_FR"/>
        </w:rPr>
        <w:t xml:space="preserve"> aux gens. Le mot </w:t>
      </w:r>
      <w:r>
        <w:rPr>
          <w:lang w:val="fr_FR" w:bidi="fr_FR"/>
        </w:rPr>
        <w:t>baptême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Jean prêchait dans le </w:t>
      </w:r>
      <w:r>
        <w:rPr>
          <w:b/>
          <w:lang w:val="fr_FR" w:bidi="fr_FR"/>
        </w:rPr>
        <w:t>désert</w:t>
      </w:r>
      <w:r>
        <w:rPr>
          <w:lang w:val="fr_FR" w:bidi="fr_FR"/>
        </w:rPr>
        <w:t xml:space="preserve">, ou dans les </w:t>
      </w:r>
      <w:r>
        <w:rPr>
          <w:b/>
          <w:lang w:val="fr_FR" w:bidi="fr_FR"/>
        </w:rPr>
        <w:t>lieux arides</w:t>
      </w:r>
      <w:r>
        <w:rPr>
          <w:lang w:val="fr_FR" w:bidi="fr_FR"/>
        </w:rPr>
        <w:t xml:space="preserve">, de la Judée. Le mot </w:t>
      </w:r>
      <w:r>
        <w:rPr>
          <w:lang w:val="fr_FR" w:bidi="fr_FR"/>
        </w:rPr>
        <w:t>désert</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Jean dit aux gens de se </w:t>
      </w:r>
      <w:r>
        <w:rPr>
          <w:b/>
          <w:lang w:val="fr_FR" w:bidi="fr_FR"/>
        </w:rPr>
        <w:t>repentir</w:t>
      </w:r>
      <w:r>
        <w:rPr>
          <w:lang w:val="fr_FR" w:bidi="fr_FR"/>
        </w:rPr>
        <w:t xml:space="preserve"> parce que le </w:t>
      </w:r>
      <w:r>
        <w:rPr>
          <w:b/>
          <w:lang w:val="fr_FR" w:bidi="fr_FR"/>
        </w:rPr>
        <w:t>royaume des cieux</w:t>
      </w:r>
      <w:r>
        <w:rPr>
          <w:lang w:val="fr_FR" w:bidi="fr_FR"/>
        </w:rPr>
        <w:t xml:space="preserve"> est proche. Le mot </w:t>
      </w:r>
      <w:r>
        <w:rPr>
          <w:lang w:val="fr_FR" w:bidi="fr_FR"/>
        </w:rPr>
        <w:t>se repentir</w:t>
      </w:r>
      <w:r>
        <w:rPr>
          <w:lang w:val="fr_FR" w:bidi="fr_FR"/>
        </w:rPr>
        <w:t xml:space="preserve"> se trouve dans le glossaire principal. Le mot </w:t>
      </w:r>
      <w:r>
        <w:rPr>
          <w:lang w:val="fr_FR" w:bidi="fr_FR"/>
        </w:rPr>
        <w:t>royaume des cieux</w:t>
      </w:r>
      <w:r>
        <w:rPr>
          <w:lang w:val="fr_FR" w:bidi="fr_FR"/>
        </w:rPr>
        <w:t xml:space="preserve"> se trouve dans le glossaire principal. Utilisez les mêmes mots que vous avez utilisés dans les passages précédents.</w:t>
      </w:r>
    </w:p>
    <w:p>
      <w:pPr/>
      <w:r>
        <w:rPr>
          <w:lang w:val="fr_FR" w:bidi="fr_FR"/>
        </w:rPr>
      </w:r>
      <w:r>
        <w:rPr>
          <w:lang w:val="fr_FR" w:bidi="fr_FR"/>
        </w:rPr>
        <w:t xml:space="preserve">Parmi les gens qui sont venus pour obtenir le baptême, il y avait aussi des </w:t>
      </w:r>
      <w:r>
        <w:rPr>
          <w:b/>
          <w:lang w:val="fr_FR" w:bidi="fr_FR"/>
        </w:rPr>
        <w:t>pharisiens</w:t>
      </w:r>
      <w:r>
        <w:rPr>
          <w:lang w:val="fr_FR" w:bidi="fr_FR"/>
        </w:rPr>
        <w:t xml:space="preserve"> et des </w:t>
      </w:r>
      <w:r>
        <w:rPr>
          <w:b/>
          <w:lang w:val="fr_FR" w:bidi="fr_FR"/>
        </w:rPr>
        <w:t>sadducéens</w:t>
      </w:r>
      <w:r>
        <w:rPr>
          <w:lang w:val="fr_FR" w:bidi="fr_FR"/>
        </w:rPr>
        <w:t>. Les pharisiens et les sadducéens étaient deux groupes différents de chefs religieux.</w:t>
      </w:r>
    </w:p>
    <w:p>
      <w:pPr/>
      <w:r>
        <w:rPr>
          <w:lang w:val="fr_FR" w:bidi="fr_FR"/>
        </w:rPr>
      </w:r>
      <w:r>
        <w:rPr>
          <w:lang w:val="fr_FR" w:bidi="fr_FR"/>
        </w:rPr>
        <w:t xml:space="preserve">Les </w:t>
      </w:r>
      <w:r>
        <w:rPr>
          <w:lang w:val="fr_FR" w:bidi="fr_FR"/>
        </w:rPr>
        <w:t>pharisiens</w:t>
      </w:r>
      <w:r>
        <w:rPr>
          <w:lang w:val="fr_FR" w:bidi="fr_FR"/>
        </w:rPr>
        <w:t xml:space="preserve"> étaient vus comme le groupe de chefs religieux le plus influent en Israël. Les pharisiens étaient dévoués à la loi de Dieu. Le mot « pharisiens » signifie « être séparés. » Ils voulaient rester séparés des gens qui ne suivaient pas la loi de Dieu. </w:t>
      </w:r>
    </w:p>
    <w:p>
      <w:pPr/>
      <w:r>
        <w:rPr>
          <w:lang w:val="fr_FR" w:bidi="fr_FR"/>
        </w:rPr>
      </w:r>
      <w:r>
        <w:rPr>
          <w:lang w:val="fr_FR" w:bidi="fr_FR"/>
        </w:rPr>
        <w:t xml:space="preserve">Les </w:t>
      </w:r>
      <w:r>
        <w:rPr>
          <w:lang w:val="fr_FR" w:bidi="fr_FR"/>
        </w:rPr>
        <w:t>sadducéens</w:t>
      </w:r>
      <w:r>
        <w:rPr>
          <w:lang w:val="fr_FR" w:bidi="fr_FR"/>
        </w:rPr>
        <w:t xml:space="preserve"> étaient moins stricts dans le suivi de la loi de Dieu. Ils croyaient que seuls les cinq premiers livres de l'Ancien Testament étaient importants. Ils coopéraient beaucoup plus facilement que les pharisiens avec le gouvernement romain. Nous ne savons pas vraiment ce que le nom « Sadducéens » signifiait.</w:t>
      </w:r>
    </w:p>
    <w:p>
      <w:pPr/>
      <w:r>
        <w:rPr>
          <w:lang w:val="fr_FR" w:bidi="fr_FR"/>
        </w:rPr>
      </w:r>
      <w:r>
        <w:rPr>
          <w:lang w:val="fr_FR" w:bidi="fr_FR"/>
        </w:rPr>
        <w:t>Les deux mots se trouvent dans le glossaire principal. Utilisez le même mot que vous avez utilisé dans les passages précédents.</w:t>
      </w:r>
    </w:p>
    <w:p>
      <w:pPr/>
      <w:r>
        <w:rPr>
          <w:lang w:val="fr_FR" w:bidi="fr_FR"/>
        </w:rPr>
      </w:r>
      <w:r>
        <w:rPr>
          <w:lang w:val="fr_FR" w:bidi="fr_FR"/>
        </w:rPr>
        <w:t xml:space="preserve">Jean dit qu'après lui quelqu'un viendra qui baptisera les gens du </w:t>
      </w:r>
      <w:r>
        <w:rPr>
          <w:b/>
          <w:lang w:val="fr_FR" w:bidi="fr_FR"/>
        </w:rPr>
        <w:t>Saint-Esprit</w:t>
      </w:r>
      <w:r>
        <w:rPr>
          <w:lang w:val="fr_FR" w:bidi="fr_FR"/>
        </w:rPr>
        <w:t xml:space="preserve"> et du feu. Le mot « saint » fait référence à des gens ou à des choses qui appartiennent à Dieu, lui sont dédiés, ou sont comme lui. Utilisez le même mot que vous avez utilisé dans les sections précédentes. Le mot </w:t>
      </w:r>
      <w:r>
        <w:rPr>
          <w:lang w:val="fr_FR" w:bidi="fr_FR"/>
        </w:rPr>
        <w:t>Saint-Esprit</w:t>
      </w:r>
      <w:r>
        <w:rPr>
          <w:lang w:val="fr_FR" w:bidi="fr_FR"/>
        </w:rPr>
        <w:t xml:space="preserve"> se trouve dans le glossaire principal.</w:t>
      </w:r>
    </w:p>
    <w:p>
      <w:pPr/>
      <w:r>
        <w:rPr>
          <w:lang w:val="fr_FR" w:bidi="fr_FR"/>
        </w:rPr>
      </w:r>
      <w:r>
        <w:rPr>
          <w:lang w:val="fr_FR" w:bidi="fr_FR"/>
        </w:rPr>
        <w:t xml:space="preserve">Après que Jésus ait été baptisé, les </w:t>
      </w:r>
      <w:r>
        <w:rPr>
          <w:b/>
          <w:lang w:val="fr_FR" w:bidi="fr_FR"/>
        </w:rPr>
        <w:t>cieux</w:t>
      </w:r>
      <w:r>
        <w:rPr>
          <w:lang w:val="fr_FR" w:bidi="fr_FR"/>
        </w:rPr>
        <w:t xml:space="preserve"> se sont ouverts. Les </w:t>
      </w:r>
      <w:r>
        <w:rPr>
          <w:lang w:val="fr_FR" w:bidi="fr_FR"/>
        </w:rPr>
        <w:t>cieux</w:t>
      </w:r>
      <w:r>
        <w:rPr>
          <w:lang w:val="fr_FR" w:bidi="fr_FR"/>
        </w:rPr>
        <w:t xml:space="preserve"> ici peuvent signifier le ciel visible, ou peuvent signifier le lieu où vit Dieu. Utilisez le même mot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4:1–11</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4.1–11.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précédente s'est terminée par Jésus qui a pris le baptême et par le Saint-Esprit qui est descendu sur Jésus. Dieu avait parlé depuis le ciel et avait dit que Jésus était son fils bien-aimé.</w:t>
      </w:r>
    </w:p>
    <w:p>
      <w:pPr/>
      <w:r>
        <w:rPr>
          <w:lang w:val="fr_FR" w:bidi="fr_FR"/>
        </w:rPr>
      </w:r>
      <w:r>
        <w:rPr>
          <w:lang w:val="fr_FR" w:bidi="fr_FR"/>
        </w:rPr>
        <w:t>Cette histoire se produit juste après cela.</w:t>
      </w:r>
    </w:p>
    <w:p>
      <w:pPr/>
      <w:r>
        <w:rPr>
          <w:lang w:val="fr_FR" w:bidi="fr_FR"/>
        </w:rPr>
      </w:r>
      <w:r>
        <w:rPr>
          <w:lang w:val="fr_FR" w:bidi="fr_FR"/>
        </w:rPr>
        <w:t>Jésus a été guidé par l'Esprit pour aller dans le désert. Cela signifie que le Saint-Esprit était maintenant en train de dire à Jésus d'aller, ou en train de le faire aller, dans le désert. Jésus était déjà dans le désert quand il a été baptisé, mais il va maintenant plus profondément à l'intérieur, vers un lieu plus éloigné.</w:t>
      </w:r>
    </w:p>
    <w:p>
      <w:pPr/>
      <w:r>
        <w:rPr>
          <w:lang w:val="fr_FR" w:bidi="fr_FR"/>
        </w:rPr>
      </w:r>
      <w:r>
        <w:rPr>
          <w:lang w:val="fr_FR" w:bidi="fr_FR"/>
        </w:rPr>
        <w:t>Montrez à votre équipe une image du désert de Judée.</w:t>
      </w:r>
    </w:p>
    <w:p>
      <w:pPr/>
      <w:r>
        <w:rPr>
          <w:lang w:val="fr_FR" w:bidi="fr_FR"/>
        </w:rPr>
      </w:r>
      <w:r>
        <w:rPr>
          <w:lang w:val="fr_FR" w:bidi="fr_FR"/>
        </w:rPr>
        <w:t>La raison pour laquelle le Saint-Esprit fait cela est pour que le diable tente Jésus. Le diable essaierait de faire que Jésus désobéisse à Dieu. Parce que le Saint-Esprit guidait Jésus, nous savons que Dieu voulait que cela se produise. Jésus devait passer par cette épreuve.</w:t>
      </w:r>
    </w:p>
    <w:p>
      <w:pPr/>
      <w:r>
        <w:rPr>
          <w:lang w:val="fr_FR" w:bidi="fr_FR"/>
        </w:rPr>
      </w:r>
      <w:r>
        <w:rPr>
          <w:lang w:val="fr_FR" w:bidi="fr_FR"/>
        </w:rPr>
        <w:t>Cette histoire mentionne le diable, le tentateur et Satan. Ce sont tous des noms pour la même personne. Le diable était un ange, mais il s'est rebellé contre Dieu. Il est devenu un esprit mauvais. Le diable, ou Satan, est maintenant le nom du chef de tous les esprits mauvais. Dans cette histoire, il est aussi appelé « le tentateur », parce qu'il essaie de faire que Jésus fasse quelque chose de mal.</w:t>
      </w:r>
    </w:p>
    <w:p>
      <w:pPr/>
      <w:r>
        <w:rPr>
          <w:lang w:val="fr_FR" w:bidi="fr_FR"/>
        </w:rPr>
      </w:r>
      <w:r>
        <w:rPr>
          <w:lang w:val="fr_FR" w:bidi="fr_FR"/>
        </w:rPr>
        <w:t>Avant que le diable ne commence à parler avec Jésus, Jésus jeûne pendant quarante jours. Cela signifie qu'il n'a pas pris de nourriture pendant cette période.</w:t>
      </w:r>
    </w:p>
    <w:p>
      <w:pPr/>
      <w:r>
        <w:rPr>
          <w:lang w:val="fr_FR" w:bidi="fr_FR"/>
        </w:rPr>
      </w:r>
      <w:r>
        <w:rPr>
          <w:lang w:val="fr_FR" w:bidi="fr_FR"/>
        </w:rPr>
        <w:t>Le nombre quarante dans la Bible est important. Dans l'Ancien Testament, le prophète Moïse a jeûné pendant quarante jours avant que Dieu ne donne aux Israélites ses commandements à travers lui. Les Israélites ont erré dans le désert pendant quarante ans. Le nombre quarante indique souvent un moment de préparation.</w:t>
      </w:r>
    </w:p>
    <w:p>
      <w:pPr/>
      <w:r>
        <w:rPr>
          <w:lang w:val="fr_FR" w:bidi="fr_FR"/>
        </w:rPr>
      </w:r>
      <w:r>
        <w:rPr>
          <w:lang w:val="fr_FR" w:bidi="fr_FR"/>
        </w:rPr>
        <w:t>Les gens dans votre communauté jeûnent-ils ? Quelle est la raison pour laquelle ils le font ? Pouvez-vous raconter une histoire sur quelqu'un qui a jeûné pendant une très longue période ?</w:t>
      </w:r>
    </w:p>
    <w:p>
      <w:pPr/>
      <w:r>
        <w:rPr>
          <w:lang w:val="fr_FR" w:bidi="fr_FR"/>
        </w:rPr>
      </w:r>
      <w:r>
        <w:rPr>
          <w:lang w:val="fr_FR" w:bidi="fr_FR"/>
        </w:rPr>
        <w:t>Le diable essaie à trois reprises de faire faire quelque chose de mal à Jésus, et à chaque fois, Jésus répond en citant un texte de la Bible. Les trois citations sont des commandements que Dieu avait donnés aux Israélites par l'intermédiaire de Moïse, plus de mille ans plus tôt. À ce moment-là, les Israélites restaient dans le désert, et à maintes reprises, ils ont désobéi à Dieu et ont enfreint les commandements de Dieu. Jésus reste aussi dans le désert, mais il garde les commandements de Dieu.</w:t>
      </w:r>
    </w:p>
    <w:p>
      <w:pPr/>
      <w:r>
        <w:rPr>
          <w:lang w:val="fr_FR" w:bidi="fr_FR"/>
        </w:rPr>
      </w:r>
      <w:r>
        <w:rPr>
          <w:lang w:val="fr_FR" w:bidi="fr_FR"/>
        </w:rPr>
        <w:t>Quand Jésus a pris le baptême, Dieu avait dit à Jésus qu'il était son fils bien-aimé. Le diable veut maintenant que Jésus le prouve. Jésus a très faim, mais le diable dit que Jésus pourrait simplement utiliser sa puissance en tant que fils de Dieu pour changer certaines pierres qui se trouvaient par terre en pain pour qu'il puisse manger. Jésus refuse de faire cela.</w:t>
      </w:r>
    </w:p>
    <w:p>
      <w:pPr/>
      <w:r>
        <w:rPr>
          <w:lang w:val="fr_FR" w:bidi="fr_FR"/>
        </w:rPr>
      </w:r>
      <w:r>
        <w:rPr>
          <w:lang w:val="fr_FR" w:bidi="fr_FR"/>
        </w:rPr>
        <w:t>Jésus fait ensuite référence à quelque chose qui a eu lieu dans cette histoire des Israélites dans le désert, pendant le temps de Moïse. Les Israélites avaient faim et se sont plaints à Dieu. Dieu leur a donné de la nourriture spéciale (la manne) qui est venue miraculeusement chaque jour. Moïse a dit plus tard aux Israélites que Dieu avait fait que les gens aient faim pour qu'ils apprennent que l'obéissance à Dieu est plus importante que la nourriture. La nourriture ne nous donnera que la vie physique, mais obéir à Dieu nous donne la vie complète.</w:t>
      </w:r>
    </w:p>
    <w:p>
      <w:pPr/>
      <w:r>
        <w:rPr>
          <w:lang w:val="fr_FR" w:bidi="fr_FR"/>
        </w:rPr>
      </w:r>
      <w:r>
        <w:rPr>
          <w:lang w:val="fr_FR" w:bidi="fr_FR"/>
        </w:rPr>
        <w:t>Jésus dit au diable que l'obéissance à Dieu est plus importante que la nourriture. Cela signifie aussi que si Jésus avait dit à certaines pierres de devenir du pain, il aurait désobéi à Dieu. Utiliser sa puissance pour lui-même n'était pas ce que Dieu voulait que Jésus fasse. Il était important que Jésus traverse cette période difficile.</w:t>
      </w:r>
    </w:p>
    <w:p>
      <w:pPr/>
      <w:r>
        <w:rPr>
          <w:lang w:val="fr_FR" w:bidi="fr_FR"/>
        </w:rPr>
      </w:r>
      <w:r>
        <w:rPr>
          <w:lang w:val="fr_FR" w:bidi="fr_FR"/>
        </w:rPr>
        <w:t>Le diable essaie ensuite à nouveau. Il emmène Jésus dans la ville sainte, qui est Jérusalem. La ville est appelée sainte parce que le temple de Dieu s'y trouvait, et il s'agissait du lieu où Dieu rencontrait son peuple. Le diable demande à nouveau à Jésus de prouver qu'il est vraiment le fils de Dieu en sautant du point le plus élevé du temple. Si Jésus sautait, il tomberait sûrement mort. Mais le diable cite maintenant quelque chose de l'Ancien Testament. Il répète quelque chose depuis le Psaume 91. L'auteur de ce Psaume a exprimé une grande confiance en Dieu. Il a dit que si des choses terribles arriveraient aux gens, Dieu les protégerait. Les anges soutiendraient les gens, et ils ne seraient même pas blessés si leur pied frappait une pierre. Le diable dit donc que si Jésus sautait, les anges l'attraperaient pour qu'il ne meure pas. Puis il aurait prouvé qu'il était le fils de Dieu.</w:t>
      </w:r>
    </w:p>
    <w:p>
      <w:pPr/>
      <w:r>
        <w:rPr>
          <w:lang w:val="fr_FR" w:bidi="fr_FR"/>
        </w:rPr>
      </w:r>
      <w:r>
        <w:rPr>
          <w:lang w:val="fr_FR" w:bidi="fr_FR"/>
        </w:rPr>
        <w:t>Montrez à votre équipe une image du temple à Jérusalem. Ce temple n'existe plus ; il a été détruit par les Romains en l'an 70 apr. J.-C. Cette image est ce à quoi les gens devinent qu'il aurait ressemblé.</w:t>
      </w:r>
    </w:p>
    <w:p>
      <w:pPr/>
      <w:r>
        <w:rPr>
          <w:lang w:val="fr_FR" w:bidi="fr_FR"/>
        </w:rPr>
      </w:r>
      <w:r>
        <w:rPr>
          <w:lang w:val="fr_FR" w:bidi="fr_FR"/>
        </w:rPr>
        <w:t>Jésus ne cède pas. Il sait que le diable utilise ce verset d'une mauvaise manière. Il cite à nouveau quelque chose de l'histoire des Israélites dans le désert. Moïse a dit aux Israélites de ne pas éprouver Dieu (cela signifie de ne pas essayer quelque chose avec Dieu pour voir s'il ferait quelque chose ou non).</w:t>
      </w:r>
    </w:p>
    <w:p>
      <w:pPr/>
      <w:r>
        <w:rPr>
          <w:lang w:val="fr_FR" w:bidi="fr_FR"/>
        </w:rPr>
      </w:r>
      <w:r>
        <w:rPr>
          <w:lang w:val="fr_FR" w:bidi="fr_FR"/>
        </w:rPr>
        <w:t>Le diable essaie à nouveau pour la troisième fois. Il montre à Jésus tous les royaumes du monde. Le diable fait semblant qu'il a le pouvoir de donner tout cela à Jésus, si Jésus se mettait simplement à genoux et adorait le diable.</w:t>
      </w:r>
    </w:p>
    <w:p>
      <w:pPr/>
      <w:r>
        <w:rPr>
          <w:lang w:val="fr_FR" w:bidi="fr_FR"/>
        </w:rPr>
      </w:r>
      <w:r>
        <w:rPr>
          <w:lang w:val="fr_FR" w:bidi="fr_FR"/>
        </w:rPr>
        <w:t>Jésus est venu pour être le roi et le Sauveur. Mais il n'est pas encore un roi. Il devra d'abord beaucoup souffrir. Le diable fait semblant que Jésus peut maintenant devenir un roi, sans passer par toute la souffrance. Mais le diable ment, bien entendu. Si Jésus se prosterne devant le diable, Jésus ne serait pas roi : c'est le diable qui serait roi.</w:t>
      </w:r>
    </w:p>
    <w:p>
      <w:pPr/>
      <w:r>
        <w:rPr>
          <w:lang w:val="fr_FR" w:bidi="fr_FR"/>
        </w:rPr>
      </w:r>
      <w:r>
        <w:rPr>
          <w:lang w:val="fr_FR" w:bidi="fr_FR"/>
        </w:rPr>
        <w:t>Jésus répond à nouveau en citant l'histoire des Israélites dans le désert. Dieu avait dit aux gens de n'adorer personne d'autre que Dieu lui-même.</w:t>
      </w:r>
    </w:p>
    <w:p>
      <w:pPr/>
      <w:r>
        <w:rPr>
          <w:lang w:val="fr_FR" w:bidi="fr_FR"/>
        </w:rPr>
      </w:r>
      <w:r>
        <w:rPr>
          <w:lang w:val="fr_FR" w:bidi="fr_FR"/>
        </w:rPr>
        <w:t>Après la troisième tentative de la part du diable, Jésus ordonne au diable de s'éloigner. Le diable obéit. Jésus appelle le diable « Satan. » Satan signifie « ennemi ».</w:t>
      </w:r>
    </w:p>
    <w:p>
      <w:pPr/>
      <w:r>
        <w:rPr>
          <w:lang w:val="fr_FR" w:bidi="fr_FR"/>
        </w:rPr>
      </w:r>
      <w:r>
        <w:rPr>
          <w:lang w:val="fr_FR" w:bidi="fr_FR"/>
        </w:rPr>
        <w:t>Satan part ensuite. Il n'a pas eu de succès : Jésus n'a pas désobéi à Dieu. Puis les anges viennent et prennent soin de Jésus.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est dans le désert, il jeûne pendant quarante jours.</w:t>
      </w:r>
    </w:p>
    <w:p>
      <w:pPr/>
      <w:r>
        <w:rPr>
          <w:lang w:val="fr_FR" w:bidi="fr_FR"/>
        </w:rPr>
      </w:r>
      <w:r>
        <w:rPr>
          <w:b/>
          <w:lang w:val="fr_FR" w:bidi="fr_FR"/>
        </w:rPr>
        <w:t>Deuxième partie :</w:t>
      </w:r>
      <w:r>
        <w:rPr>
          <w:lang w:val="fr_FR" w:bidi="fr_FR"/>
        </w:rPr>
        <w:t xml:space="preserve"> Le diable essaie de faire que Jésus désobéisse à Dieu.</w:t>
      </w:r>
    </w:p>
    <w:p>
      <w:pPr/>
      <w:r>
        <w:rPr>
          <w:lang w:val="fr_FR" w:bidi="fr_FR"/>
        </w:rPr>
      </w:r>
      <w:r>
        <w:rPr>
          <w:b/>
          <w:lang w:val="fr_FR" w:bidi="fr_FR"/>
        </w:rPr>
        <w:t>Troisième partie :</w:t>
      </w:r>
      <w:r>
        <w:rPr>
          <w:lang w:val="fr_FR" w:bidi="fr_FR"/>
        </w:rPr>
        <w:t xml:space="preserve"> Les anges s'occupent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 diable (Satan)</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Le passage commence par « alors. » Cela veut dire que cela se passe après que Jésus ait été baptisé.</w:t>
      </w:r>
    </w:p>
    <w:p>
      <w:pPr/>
      <w:r>
        <w:rPr>
          <w:lang w:val="fr_FR" w:bidi="fr_FR"/>
        </w:rPr>
      </w:r>
      <w:r>
        <w:rPr>
          <w:lang w:val="fr_FR" w:bidi="fr_FR"/>
        </w:rPr>
        <w:t>Jésus était déjà dans le désert quand il a été baptisé, parce que Jean prêchait depuis le désert. Mais maintenant Jésus s'éloigne plus loin vers un lieu qui est encore plus éloigné. Il sera tout seul pendant quarante jours. Il ne prendra même pas la nourriture simple que Jean a mangée. Le Saint-Esprit l'y conduit. Le Saint-Esprit n'est pas une personne visible. Il ne force pas Jésus, comme s'il n'avait pas le choix. Mais il rend clair d'une manière ou d'une autre à Jésus que Dieu veut qu'il aille plus profondément dans le désert.</w:t>
      </w:r>
    </w:p>
    <w:p>
      <w:pPr/>
      <w:r>
        <w:rPr>
          <w:lang w:val="fr_FR" w:bidi="fr_FR"/>
        </w:rPr>
      </w:r>
      <w:r>
        <w:rPr>
          <w:lang w:val="fr_FR" w:bidi="fr_FR"/>
        </w:rPr>
        <w:t>Dans le désert, il ferait chaud pendant le jour et froid la nuit. La nuit, la seule lumière viendrait des étoiles et de la lune. Il y aurait des animaux sauvages, des oiseaux, peut-être un vent chaud pendant la journée. Il y aurait beaucoup de rochers que le diable pourrait désigner. Si quelqu'un a très faim, sa vue peut le tromper. Il serait facile d'imaginer qu'une pierre serait en fait une miche de pain. Imaginez que vous auriez le pouvoir d'en faire du pain !</w:t>
      </w:r>
    </w:p>
    <w:p>
      <w:pPr/>
      <w:r>
        <w:rPr>
          <w:lang w:val="fr_FR" w:bidi="fr_FR"/>
        </w:rPr>
      </w:r>
      <w:r>
        <w:rPr>
          <w:lang w:val="fr_FR" w:bidi="fr_FR"/>
        </w:rPr>
        <w:t>Le diable emmène Jésus à Jérusalem. Cela signifie probablement que cela s'est produit dans une vision : pas que Jésus est vraiment allé à Jérusalem.</w:t>
      </w:r>
    </w:p>
    <w:p>
      <w:pPr/>
      <w:r>
        <w:rPr>
          <w:lang w:val="fr_FR" w:bidi="fr_FR"/>
        </w:rPr>
      </w:r>
      <w:r>
        <w:rPr>
          <w:lang w:val="fr_FR" w:bidi="fr_FR"/>
        </w:rPr>
        <w:t>Le temple était un grand bâtiment et il était très élevé. Si un humain sautait du sommet, il serait écrasé à la mort sur le sol de pierre au fond.</w:t>
      </w:r>
    </w:p>
    <w:p>
      <w:pPr/>
      <w:r>
        <w:rPr>
          <w:lang w:val="fr_FR" w:bidi="fr_FR"/>
        </w:rPr>
      </w:r>
      <w:r>
        <w:rPr>
          <w:lang w:val="fr_FR" w:bidi="fr_FR"/>
        </w:rPr>
        <w:t>Le diable emmène ensuite Jésus vers une haute montagne. Le diable montre à Jésus tous les royaumes du monde. Il leur montre à quel point ces royaumes sont importants et grands. Il n'est pas physiquement possible de voir tous les royaumes du monde depuis une montagne. Le diable a donné à Jésus des visions (presque comme s'il montrait à Jésus un film).</w:t>
      </w:r>
    </w:p>
    <w:p>
      <w:pPr/>
      <w:r>
        <w:rPr>
          <w:lang w:val="fr_FR" w:bidi="fr_FR"/>
        </w:rPr>
      </w:r>
      <w:r>
        <w:rPr>
          <w:lang w:val="fr_FR" w:bidi="fr_FR"/>
        </w:rPr>
        <w:t>Montrez aux gens une photo montrant une vue panoramique que l'on pouvait voir depuis le sommet d'une très haute montagne. Par temps clair (lorsqu'il n'y a pas de brouillard du tout), on peut voir très loin si l'on est au sommet d'une haute montagne.</w:t>
      </w:r>
    </w:p>
    <w:p>
      <w:pPr/>
      <w:r>
        <w:rPr>
          <w:lang w:val="fr_FR" w:bidi="fr_FR"/>
        </w:rPr>
      </w:r>
      <w:r>
        <w:rPr>
          <w:lang w:val="fr_FR" w:bidi="fr_FR"/>
        </w:rPr>
        <w:t>Chaque fois que Jésus répond au diable, sa réponse commence par les mots « il est écrit. » Cela signifie que Jésus fait référence à des paroles qui se trouvent dans la Bible hébraïque, ce que nous appelons maintenant l'Ancien Testament. Assurez-vous que vos trois réponses de Jésus ont aussi les mêmes mots à chaque fois, pour qu'il soit clair que Jésus cite les Écritures à chaque fois.</w:t>
      </w:r>
    </w:p>
    <w:p>
      <w:pPr/>
      <w:r>
        <w:rPr>
          <w:lang w:val="fr_FR" w:bidi="fr_FR"/>
        </w:rPr>
      </w:r>
      <w:r>
        <w:rPr>
          <w:lang w:val="fr_FR" w:bidi="fr_FR"/>
        </w:rPr>
        <w:t>La deuxième fois que le diable essaie de tenter Jésus, il utilise aussi ces mêmes mots : « Il est écrit. » Il est important de laisser le diable utiliser les mêmes mots que Jésus, pour que vos auditeurs reconnaissent que le diable essaie de faire la même chose que ce que Jésus fait : citer les Écritures.</w:t>
      </w:r>
    </w:p>
    <w:p>
      <w:pPr/>
      <w:r>
        <w:rPr>
          <w:lang w:val="fr_FR" w:bidi="fr_FR"/>
        </w:rPr>
      </w:r>
      <w:r>
        <w:rPr>
          <w:lang w:val="fr_FR" w:bidi="fr_FR"/>
        </w:rPr>
        <w:t>Dès que le diable est parti, les anges viennent pour servir Jésus. Ils lui ont probablement donné de la nourriture et de l'eau. Ils l'aident à se remettre des quarante jours de jeûne et de la tentation de la part du diable. Cela redonnerait à Jésus sa force physique, pour qu'il puisse revenir en arrière, sortir du désert et retourner dans les villes et les villages.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Saint-Esprit</w:t>
      </w:r>
    </w:p>
    <w:p>
      <w:pPr>
        <w:pStyle w:val="ListBullet"/>
        <w:spacing w:line="240" w:lineRule="auto"/>
        <w:ind w:left="720"/>
      </w:pPr>
      <w:r>
        <w:rPr>
          <w:lang w:val="fr_FR" w:bidi="fr_FR"/>
        </w:rPr>
      </w:r>
      <w:r>
        <w:rPr>
          <w:lang w:val="fr_FR" w:bidi="fr_FR"/>
        </w:rPr>
        <w:t>Le diable (Satan)</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Il pourrait être utile de représenter à nouveau Jésus en train de se faire baptiser, le Saint-Esprit qui descend sur lui, et Dieu qui dit que Jésus était son fils bien-aimé.</w:t>
      </w:r>
    </w:p>
    <w:p>
      <w:pPr/>
      <w:r>
        <w:rPr>
          <w:lang w:val="fr_FR" w:bidi="fr_FR"/>
        </w:rPr>
      </w:r>
      <w:r>
        <w:rPr>
          <w:lang w:val="fr_FR" w:bidi="fr_FR"/>
        </w:rPr>
        <w:t>Demandez à l'acteur qui joue Jésus : « Que ressentiez-vous quand cela s'est produit ? » Vous entendrez peut-être des choses comme : « Heureux, « Encouragé. »</w:t>
      </w:r>
    </w:p>
    <w:p>
      <w:pPr/>
      <w:r>
        <w:rPr>
          <w:lang w:val="fr_FR" w:bidi="fr_FR"/>
        </w:rPr>
      </w:r>
      <w:r>
        <w:rPr>
          <w:lang w:val="fr_FR" w:bidi="fr_FR"/>
        </w:rPr>
        <w:t>Représentez Jésus en train d'être conduit par le Saint-Esprit plus profondément dans le désert et en train de jeûner pendant quarante jours.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Étant tout seul dans le désert, quels sons pourriez-vous entendre ? Qu'est-ce que vous pensez voir ? Après quarante jours à être ici et à jeûner, que ressent votre corps ? Comment votre peau se sent-elle ? Votre bouche ? Vos yeux ? Votre estomac ? Vos pieds ? » Vous entendrez peut-être des choses comme : « Je suis très faible, tout mon corps fait mal, mes lèvres sont fissurées, ma peau brûle.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diable qui essaie de tenter Jésus pour transformer les pierres en pain.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refus de Jésus.</w:t>
      </w:r>
    </w:p>
    <w:p>
      <w:pPr/>
      <w:r>
        <w:rPr>
          <w:lang w:val="fr_FR" w:bidi="fr_FR"/>
        </w:rPr>
      </w:r>
      <w:r>
        <w:rPr>
          <w:lang w:val="fr_FR" w:bidi="fr_FR"/>
        </w:rPr>
        <w:t>Représentez le diable qui emmène Jésus à Jérusalem, au point le plus élevé du temple, et qui suggère que Jésus saute.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réponse de Jésus à Satan.</w:t>
      </w:r>
    </w:p>
    <w:p>
      <w:pPr/>
      <w:r>
        <w:rPr>
          <w:lang w:val="fr_FR" w:bidi="fr_FR"/>
        </w:rPr>
      </w:r>
      <w:r>
        <w:rPr>
          <w:lang w:val="fr_FR" w:bidi="fr_FR"/>
        </w:rPr>
        <w:t>Représentez le diable qui emmène Jésus sur une haute montagne, qui lui montre tous les royaumes du monde, et qui lui dit qu'il les lui donnera si Jésus se prosterne devant lui.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réponse de Jésus à Satan et qui lui dit de s'éloigner.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diable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 diable qui part et les anges qui viennent pour servir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les anges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w:t>
      </w:r>
      <w:r>
        <w:rPr>
          <w:b/>
          <w:lang w:val="fr_FR" w:bidi="fr_FR"/>
        </w:rPr>
        <w:t>a jeûné</w:t>
      </w:r>
      <w:r>
        <w:rPr>
          <w:lang w:val="fr_FR" w:bidi="fr_FR"/>
        </w:rPr>
        <w:t xml:space="preserve"> pendant quarante jours. </w:t>
      </w:r>
      <w:r>
        <w:rPr>
          <w:b/>
          <w:lang w:val="fr_FR" w:bidi="fr_FR"/>
        </w:rPr>
        <w:t>Jeûner</w:t>
      </w:r>
      <w:r>
        <w:rPr>
          <w:lang w:val="fr_FR" w:bidi="fr_FR"/>
        </w:rPr>
        <w:t xml:space="preserve"> signifie qu'il n'a pas pris de nourriture. Matthieu ne nous dit pas s'il a pris ou non de l'eau. De toute façon, il y aurait eu très peu d'eau disponible.</w:t>
      </w:r>
    </w:p>
    <w:p>
      <w:pPr/>
      <w:r>
        <w:rPr>
          <w:lang w:val="fr_FR" w:bidi="fr_FR"/>
        </w:rPr>
      </w:r>
      <w:r>
        <w:rPr>
          <w:lang w:val="fr_FR" w:bidi="fr_FR"/>
        </w:rPr>
        <w:t xml:space="preserve">Le diable vient pour </w:t>
      </w:r>
      <w:r>
        <w:rPr>
          <w:b/>
          <w:lang w:val="fr_FR" w:bidi="fr_FR"/>
        </w:rPr>
        <w:t>tenter</w:t>
      </w:r>
      <w:r>
        <w:rPr>
          <w:lang w:val="fr_FR" w:bidi="fr_FR"/>
        </w:rPr>
        <w:t xml:space="preserve"> Jésus. Tenter signifie tester. Le </w:t>
      </w:r>
      <w:r>
        <w:rPr>
          <w:b/>
          <w:lang w:val="fr_FR" w:bidi="fr_FR"/>
        </w:rPr>
        <w:t>diable</w:t>
      </w:r>
      <w:r>
        <w:rPr>
          <w:lang w:val="fr_FR" w:bidi="fr_FR"/>
        </w:rPr>
        <w:t xml:space="preserve"> est le chef de tous les esprits mauvais.</w:t>
      </w:r>
    </w:p>
    <w:p>
      <w:pPr/>
      <w:r>
        <w:rPr>
          <w:lang w:val="fr_FR" w:bidi="fr_FR"/>
        </w:rPr>
      </w:r>
      <w:r>
        <w:rPr>
          <w:b/>
          <w:lang w:val="fr_FR" w:bidi="fr_FR"/>
        </w:rPr>
        <w:t>Satan</w:t>
      </w:r>
      <w:r>
        <w:rPr>
          <w:lang w:val="fr_FR" w:bidi="fr_FR"/>
        </w:rPr>
        <w:t xml:space="preserve"> est l'un des noms pour le diable. Cela signifie « ennemi », et parfois « quelqu'un qui accuse. »</w:t>
      </w:r>
    </w:p>
    <w:p>
      <w:pPr/>
      <w:r>
        <w:rPr>
          <w:lang w:val="fr_FR" w:bidi="fr_FR"/>
        </w:rPr>
      </w:r>
      <w:r>
        <w:rPr>
          <w:lang w:val="fr_FR" w:bidi="fr_FR"/>
        </w:rPr>
        <w:t>Discutez avec votre équipe comment vous traduirez ces deux termes différents. Voulez-vous utiliser un mot qui sonne comme « diable » et « Satan », ou voulez-vous les décrire avec une phrase ? Avez-vous un terme local pour le chef des esprits mauvais, ou l'esprit mauvais le plus puissant ? Comment ce personnage serait-il différent, ou similaire, à la signification dans la Bible ?</w:t>
      </w:r>
    </w:p>
    <w:p>
      <w:pPr/>
      <w:r>
        <w:rPr>
          <w:lang w:val="fr_FR" w:bidi="fr_FR"/>
        </w:rPr>
      </w:r>
      <w:r>
        <w:rPr>
          <w:lang w:val="fr_FR" w:bidi="fr_FR"/>
        </w:rPr>
        <w:t xml:space="preserve">Les mots </w:t>
      </w:r>
      <w:r>
        <w:rPr>
          <w:b/>
          <w:lang w:val="fr_FR" w:bidi="fr_FR"/>
        </w:rPr>
        <w:t>Satan</w:t>
      </w:r>
      <w:r>
        <w:rPr>
          <w:lang w:val="fr_FR" w:bidi="fr_FR"/>
        </w:rPr>
        <w:t xml:space="preserve"> et </w:t>
      </w:r>
      <w:r>
        <w:rPr>
          <w:b/>
          <w:lang w:val="fr_FR" w:bidi="fr_FR"/>
        </w:rPr>
        <w:t>diable</w:t>
      </w:r>
      <w:r>
        <w:rPr>
          <w:lang w:val="fr_FR" w:bidi="fr_FR"/>
        </w:rPr>
        <w:t xml:space="preserve"> se trouvent dans le glossaire principal. Utilisez le même mot que vous avez utilisé dans les passages précédents.</w:t>
      </w:r>
    </w:p>
    <w:p>
      <w:pPr/>
      <w:r>
        <w:rPr>
          <w:lang w:val="fr_FR" w:bidi="fr_FR"/>
        </w:rPr>
      </w:r>
      <w:r>
        <w:rPr>
          <w:b/>
          <w:lang w:val="fr_FR" w:bidi="fr_FR"/>
        </w:rPr>
        <w:t>Tentateur</w:t>
      </w:r>
      <w:r>
        <w:rPr>
          <w:lang w:val="fr_FR" w:bidi="fr_FR"/>
        </w:rPr>
        <w:t xml:space="preserve"> signifie quelqu'un qui tente ou met quelqu'un à l'épreuve.</w:t>
      </w:r>
    </w:p>
    <w:p>
      <w:pPr/>
      <w:r>
        <w:rPr>
          <w:lang w:val="fr_FR" w:bidi="fr_FR"/>
        </w:rPr>
      </w:r>
      <w:r>
        <w:rPr>
          <w:lang w:val="fr_FR" w:bidi="fr_FR"/>
        </w:rPr>
        <w:t xml:space="preserve">Le diable veut que Jésus prouve qu'il est le </w:t>
      </w:r>
      <w:r>
        <w:rPr>
          <w:b/>
          <w:lang w:val="fr_FR" w:bidi="fr_FR"/>
        </w:rPr>
        <w:t>Fils de Dieu</w:t>
      </w:r>
      <w:r>
        <w:rPr>
          <w:lang w:val="fr_FR" w:bidi="fr_FR"/>
        </w:rPr>
        <w:t>. Que Jésus soit le « fils » de Dieu signifie qu'il a une relation très spéciale avec Dieu. Cela ne signifie pas que Dieu est le père de Jésus au sens biologique, de la même manière qu'un homme humain est le père d'un fils. Quand Jésus est appelé le Fils de Dieu, cela signifie aussi qu'il est le Messie, le roi spécial et le Sauveur que Dieu avait promis d'envoyer pour sauver les gens.</w:t>
      </w:r>
    </w:p>
    <w:p>
      <w:pPr/>
      <w:r>
        <w:rPr>
          <w:lang w:val="fr_FR" w:bidi="fr_FR"/>
        </w:rPr>
      </w:r>
      <w:r>
        <w:rPr>
          <w:lang w:val="fr_FR" w:bidi="fr_FR"/>
        </w:rPr>
        <w:t xml:space="preserve">L'expression </w:t>
      </w:r>
      <w:r>
        <w:rPr>
          <w:b/>
          <w:lang w:val="fr_FR" w:bidi="fr_FR"/>
        </w:rPr>
        <w:t>Fils de Dieu</w:t>
      </w:r>
      <w:r>
        <w:rPr>
          <w:lang w:val="fr_FR" w:bidi="fr_FR"/>
        </w:rPr>
        <w:t xml:space="preserve"> se trouve dans le glossaire principal. Utilisez la même expression que vous avez utilisée dans les passages précédents.</w:t>
      </w:r>
    </w:p>
    <w:p>
      <w:pPr/>
      <w:r>
        <w:rPr>
          <w:lang w:val="fr_FR" w:bidi="fr_FR"/>
        </w:rPr>
      </w:r>
      <w:r>
        <w:rPr>
          <w:lang w:val="fr_FR" w:bidi="fr_FR"/>
        </w:rPr>
        <w:t xml:space="preserve">Le </w:t>
      </w:r>
      <w:r>
        <w:rPr>
          <w:b/>
          <w:lang w:val="fr_FR" w:bidi="fr_FR"/>
        </w:rPr>
        <w:t>pain</w:t>
      </w:r>
      <w:r>
        <w:rPr>
          <w:lang w:val="fr_FR" w:bidi="fr_FR"/>
        </w:rPr>
        <w:t xml:space="preserve"> était une nourriture commune pour les Juifs. Il est fait de grain qui a été transformé en farine et mis au four. Une miche de pain était ronde et un peu plate.</w:t>
      </w:r>
    </w:p>
    <w:p>
      <w:pPr/>
      <w:r>
        <w:rPr>
          <w:lang w:val="fr_FR" w:bidi="fr_FR"/>
        </w:rPr>
      </w:r>
      <w:r>
        <w:rPr>
          <w:lang w:val="fr_FR" w:bidi="fr_FR"/>
        </w:rPr>
        <w:t>Si nécessaire, montrez à votre équipe une image d'un pain.</w:t>
      </w:r>
    </w:p>
    <w:p>
      <w:pPr/>
      <w:r>
        <w:rPr>
          <w:lang w:val="fr_FR" w:bidi="fr_FR"/>
        </w:rPr>
      </w:r>
      <w:r>
        <w:rPr>
          <w:lang w:val="fr_FR" w:bidi="fr_FR"/>
        </w:rPr>
        <w:t>La première réponse de Jésus à la tentation du diable est qu'une personne ne vit pas seulement en mangeant du pain, mais en obéissant aux paroles que Dieu dit. Si les gens dans votre communauté ne mangent pas normalement du pain, vous pouvez aussi dire nourriture au lieu de pain.</w:t>
      </w:r>
    </w:p>
    <w:p>
      <w:pPr/>
      <w:r>
        <w:rPr>
          <w:lang w:val="fr_FR" w:bidi="fr_FR"/>
        </w:rPr>
      </w:r>
      <w:r>
        <w:rPr>
          <w:lang w:val="fr_FR" w:bidi="fr_FR"/>
        </w:rPr>
        <w:t xml:space="preserve">Le </w:t>
      </w:r>
      <w:r>
        <w:rPr>
          <w:b/>
          <w:lang w:val="fr_FR" w:bidi="fr_FR"/>
        </w:rPr>
        <w:t>temple</w:t>
      </w:r>
      <w:r>
        <w:rPr>
          <w:lang w:val="fr_FR" w:bidi="fr_FR"/>
        </w:rPr>
        <w:t xml:space="preserve"> était le lieu religieux le plus important pour les Juifs. C'était le lieu où les gens spéciaux, appelés sacrificateurs, faisaient des sacrifices à Dieu au nom du peuple. Le temple était comme la maison de Dieu. C'était le lieu où les gens venaient pour prier et adorer Dieu. Il n'y avait qu'un temple. Il était à Jérusalem. Pour cette raison, la ville de Jérusalem était appelée la ville sainte. </w:t>
      </w:r>
      <w:r>
        <w:rPr>
          <w:b/>
          <w:lang w:val="fr_FR" w:bidi="fr_FR"/>
        </w:rPr>
        <w:t>Saint</w:t>
      </w:r>
      <w:r>
        <w:rPr>
          <w:lang w:val="fr_FR" w:bidi="fr_FR"/>
        </w:rPr>
        <w:t xml:space="preserve"> signifie que quelque chose est mis à part et a un but spécial.</w:t>
      </w:r>
    </w:p>
    <w:p>
      <w:pPr/>
      <w:r>
        <w:rPr>
          <w:lang w:val="fr_FR" w:bidi="fr_FR"/>
        </w:rPr>
      </w:r>
      <w:r>
        <w:rPr>
          <w:lang w:val="fr_FR" w:bidi="fr_FR"/>
        </w:rPr>
        <w:t xml:space="preserve">Le mot </w:t>
      </w:r>
      <w:r>
        <w:rPr>
          <w:b/>
          <w:lang w:val="fr_FR" w:bidi="fr_FR"/>
        </w:rPr>
        <w:t>saint</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Le mot </w:t>
      </w:r>
      <w:r>
        <w:rPr>
          <w:b/>
          <w:lang w:val="fr_FR" w:bidi="fr_FR"/>
        </w:rPr>
        <w:t>temple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Montrez à nouveau à l'équipe une image de ce à quoi le temple aurait pu ressembler.</w:t>
      </w:r>
    </w:p>
    <w:p>
      <w:pPr/>
      <w:r>
        <w:rPr>
          <w:lang w:val="fr_FR" w:bidi="fr_FR"/>
        </w:rPr>
      </w:r>
      <w:r>
        <w:rPr>
          <w:lang w:val="fr_FR" w:bidi="fr_FR"/>
        </w:rPr>
        <w:t xml:space="preserve">Jésus répond à chaque tentation par les mots « </w:t>
      </w:r>
      <w:r>
        <w:rPr>
          <w:b/>
          <w:lang w:val="fr_FR" w:bidi="fr_FR"/>
        </w:rPr>
        <w:t>Il est écrit</w:t>
      </w:r>
      <w:r>
        <w:rPr>
          <w:lang w:val="fr_FR" w:bidi="fr_FR"/>
        </w:rPr>
        <w:t>. » Cela peut être dit des manières suivantes : « La parole de Dieu dit », « Les Écritures disent », ou « Dieu nous a dit dans son livre », ou encore « il est dit dans le livre de Dieu. »</w:t>
      </w:r>
    </w:p>
    <w:p>
      <w:pPr/>
      <w:r>
        <w:rPr>
          <w:lang w:val="fr_FR" w:bidi="fr_FR"/>
        </w:rPr>
      </w:r>
      <w:r>
        <w:rPr>
          <w:lang w:val="fr_FR" w:bidi="fr_FR"/>
        </w:rPr>
        <w:t xml:space="preserve">Les </w:t>
      </w:r>
      <w:r>
        <w:rPr>
          <w:b/>
          <w:lang w:val="fr_FR" w:bidi="fr_FR"/>
        </w:rPr>
        <w:t>anges</w:t>
      </w:r>
      <w:r>
        <w:rPr>
          <w:lang w:val="fr_FR" w:bidi="fr_FR"/>
        </w:rPr>
        <w:t xml:space="preserve"> viennent pour servir Jésus. Utilisez le même mot que vous avez utilisé pour ange dans les sections précédentes. Le mot </w:t>
      </w:r>
      <w:r>
        <w:rPr>
          <w:b/>
          <w:lang w:val="fr_FR" w:bidi="fr_FR"/>
        </w:rPr>
        <w:t>ange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4:12–25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4.12–25.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Avant cette histoire, nous avons entendu comment Jésus a été baptisé par Jean-Baptiste. Le Saint-Esprit était descendu sur Jésus. Puis Jésus a passé quarante jours seul dans le désert, à jeûner. Le diable est venu et a essayé de lui faire désobéir à Dieu, mais Jésus est resté obéissant à Dieu.</w:t>
      </w:r>
    </w:p>
    <w:p>
      <w:pPr/>
      <w:r>
        <w:rPr>
          <w:lang w:val="fr_FR" w:bidi="fr_FR"/>
        </w:rPr>
      </w:r>
      <w:r>
        <w:rPr>
          <w:lang w:val="fr_FR" w:bidi="fr_FR"/>
        </w:rPr>
        <w:t>Matthieu nous dit maintenant que Jésus a entendu que Jean a été mis en prison. Matthieu ne nous donne pas plus de détails à ce sujet, mais dans certains chapitres ultérieurs, il nous dira que c'était Hérode Antipas qui a arrêté Jean. Hérode Antipas était le fils du roi Hérode qui avait essayé de tuer Jésus comme un bébé.</w:t>
      </w:r>
    </w:p>
    <w:p>
      <w:pPr/>
      <w:r>
        <w:rPr>
          <w:lang w:val="fr_FR" w:bidi="fr_FR"/>
        </w:rPr>
      </w:r>
      <w:r>
        <w:rPr>
          <w:lang w:val="fr_FR" w:bidi="fr_FR"/>
        </w:rPr>
        <w:t>Jésus avait grandi dans la province appelée Galilée. Plus tard, il était allé dans la province de la Judée pour prendre le baptême. Après avoir entendu que Jean-Bapiste a été arrêté, il retourne en Galilée et commence son travail. Maintenant qu'il est baptisé, qu'il a reçu le Saint-Esprit et qu'il a été éprouvé par le diable, il est prêt !</w:t>
      </w:r>
    </w:p>
    <w:p>
      <w:pPr/>
      <w:r>
        <w:rPr>
          <w:lang w:val="fr_FR" w:bidi="fr_FR"/>
        </w:rPr>
      </w:r>
      <w:r>
        <w:rPr>
          <w:lang w:val="fr_FR" w:bidi="fr_FR"/>
        </w:rPr>
        <w:t>Plus tôt, Jésus avait vécu dans un petit village appelé Nazareth. Après être revenu de Judée, il commence à vivre dans une ville appelée Capernaüm. Capernaüm était une ville à côté d'un grand lac, appelé la mer de Galilée.</w:t>
      </w:r>
    </w:p>
    <w:p>
      <w:pPr/>
      <w:r>
        <w:rPr>
          <w:lang w:val="fr_FR" w:bidi="fr_FR"/>
        </w:rPr>
      </w:r>
      <w:r>
        <w:rPr>
          <w:lang w:val="fr_FR" w:bidi="fr_FR"/>
        </w:rPr>
        <w:t>Matthieu appelle aussi cela le territoire de Zabulon et de Naphtali. Le peuple d'Israël était divisé en douze tribus. Chaque tribu avait une partie spécifique du pays qui lui appartenait. Zabulon et Naphtali sont des noms de deux des tribus. Capernaüm se trouve dans la partie qui appartenait à Naphtali. Nazareth était dans la partie qui appartenait à Zabulon. Ceci est important, parce que Matthieu fait maintenant référence à quelque chose que le prophète Ésaïe avait dit il y a longtemps. Ésaïe avait dit qu'il y aurait des problèmes et des ténèbres pour le peuple. Mais il a ensuite dit qu'un roi spécial viendrait, un descendant du roi le plus aimé d'Israël, David, dont nous avons entendu parler auparavant. Ce descendant de David régnerait pour toujours sur le peuple. La venue de ce roi serait comme une lumière pour les gens qui jusqu'ici avaient été dans les ténèbres.</w:t>
      </w:r>
    </w:p>
    <w:p>
      <w:pPr/>
      <w:r>
        <w:rPr>
          <w:lang w:val="fr_FR" w:bidi="fr_FR"/>
        </w:rPr>
      </w:r>
      <w:r>
        <w:rPr>
          <w:lang w:val="fr_FR" w:bidi="fr_FR"/>
        </w:rPr>
        <w:t>Ésaïe utilise la poésie, une façon spéciale de dire quelque chose sous une forme plus belle. Il dit deux fois la même chose, qu'il y a de la lumière pour les gens dans les ténèbres, mais avec des mots légèrement différents. Ce procédé était très commun dans la poésie juive. Les ténèbres et la lumière ne font pas référence aux ténèbres et à la lumière physiques, mais aux ténèbres et à la lumière spirituelles.</w:t>
      </w:r>
    </w:p>
    <w:p>
      <w:pPr/>
      <w:r>
        <w:rPr>
          <w:lang w:val="fr_FR" w:bidi="fr_FR"/>
        </w:rPr>
      </w:r>
      <w:r>
        <w:rPr>
          <w:lang w:val="fr_FR" w:bidi="fr_FR"/>
        </w:rPr>
        <w:t>Ésaïe a particulièrement mentionné que les gens qui vivraient à Zabulon et Naphtali verraient cette lumière. Ésaïe donne beaucoup de détails sur le lieu où les gens verront cette lumière : Il l'appelle « le pays de Zabulon et de Naphtali, près de la mer, au-delà du Jourdain, la Galilée des Gentils. » Quand Ésaïe parle de « au-delà du Jourdain, la Galilée des Gentils », il fait référence à la région qui était à l'est du fleuve Jourdain et de la mer de Galilée. Gentils est un mot qui signifie toute personne qui n'est pas un Juif. Ésaïe voulait dire que même les gens qui vivraient à l'extérieur d'Israël, et qui ne seraient pas des Juifs, verraient la lumière.</w:t>
      </w:r>
    </w:p>
    <w:p>
      <w:pPr/>
      <w:r>
        <w:rPr>
          <w:lang w:val="fr_FR" w:bidi="fr_FR"/>
        </w:rPr>
      </w:r>
      <w:r>
        <w:rPr>
          <w:lang w:val="fr_FR" w:bidi="fr_FR"/>
        </w:rPr>
        <w:t>Jésus commence son travail qui consiste à parler aux gens du royaume de Dieu dans la région qui appartenait à Zabulon et à Naphtali. Peu après cela, Jésus traversera aussi le lac et ira dans la région qu'Ésaïe appelle la « Galilée des Gentils. » Le nom officiel de cette région au moment de Jésus est « Décapole. » Beaucoup de gens qui n'étaient pas Juifs, mais des Gentils, y vivent. La prophétie d'Ésaïe selon laquelle il y aurait une lumière pour les gens dans les ténèbres était devenue vraie !</w:t>
      </w:r>
    </w:p>
    <w:p>
      <w:pPr/>
      <w:r>
        <w:rPr>
          <w:lang w:val="fr_FR" w:bidi="fr_FR"/>
        </w:rPr>
      </w:r>
      <w:r>
        <w:rPr>
          <w:lang w:val="fr_FR" w:bidi="fr_FR"/>
        </w:rPr>
        <w:t>Montrez à votre équipe une carte. Montrez où se trouve le désert de Judée, où se trouve la Galilée, et montrez Nazareth, Capernaüm et la mer de Galilée. Pointez la région de l'autre côté du Jourdain et de la mer de Galilée, la « Galilée des Gentils. »</w:t>
      </w:r>
    </w:p>
    <w:p>
      <w:pPr/>
      <w:r>
        <w:rPr>
          <w:lang w:val="fr_FR" w:bidi="fr_FR"/>
        </w:rPr>
      </w:r>
      <w:r>
        <w:rPr>
          <w:lang w:val="fr_FR" w:bidi="fr_FR"/>
        </w:rPr>
        <w:t>Jésus dit aux gens qu'ils doivent se repentir. Cela signifie qu'ils devraient arrêter de faire de mauvaises choses et au lieu de cela se comporter comme Dieu veut qu'ils se comportent. Ceci est maintenant particulièrement important, parce que le royaume de Dieu s'est approché. Que le royaume se soit approché signifie que Dieu a commencé à régner sur le peuple. C'était le même message que Jean-Baptiste donnait plus tôt. Dieu règne sur le peuple, les gens devraient donc commencer à se comporter de la même manière que les membres du royaume de Dieu devraient se comporter !</w:t>
      </w:r>
    </w:p>
    <w:p>
      <w:pPr/>
      <w:r>
        <w:rPr>
          <w:lang w:val="fr_FR" w:bidi="fr_FR"/>
        </w:rPr>
      </w:r>
      <w:r>
        <w:rPr>
          <w:lang w:val="fr_FR" w:bidi="fr_FR"/>
        </w:rPr>
        <w:t>Pause</w:t>
      </w:r>
    </w:p>
    <w:p>
      <w:pPr/>
      <w:r>
        <w:rPr>
          <w:lang w:val="fr_FR" w:bidi="fr_FR"/>
        </w:rPr>
      </w:r>
      <w:r>
        <w:rPr>
          <w:lang w:val="fr_FR" w:bidi="fr_FR"/>
        </w:rPr>
        <w:t>Les gens qui vivaient autour de la mer de Galilée utilisaient le lac pour la pêche. Les pêcheurs prenaient un bateau et ramaient ou naviguaient vers des eaux plus profondes, puis jetaient les filets. Le poisson nagerait dans les filets et les pêcheurs tiraient les filets à l'intérieur du bateau. Ou bien, les pêcheurs marcheraient dans l'eau et jeteraient un filet depuis ce lieu-là.</w:t>
      </w:r>
    </w:p>
    <w:p>
      <w:pPr>
        <w:pStyle w:val="ListBullet"/>
        <w:spacing w:line="240" w:lineRule="auto"/>
        <w:ind w:left="720"/>
      </w:pPr>
      <w:r>
        <w:rPr>
          <w:lang w:val="fr_FR" w:bidi="fr_FR"/>
        </w:rPr>
      </w:r>
      <w:r>
        <w:rPr>
          <w:lang w:val="fr_FR" w:bidi="fr_FR"/>
        </w:rPr>
        <w:t xml:space="preserve">Montrez à votre équipe une image d'un </w:t>
      </w:r>
      <w:r>
        <w:rPr>
          <w:b/>
          <w:lang w:val="fr_FR" w:bidi="fr_FR"/>
        </w:rPr>
        <w:t>bateau de pêche</w:t>
      </w:r>
      <w:r>
        <w:rPr>
          <w:lang w:val="fr_FR" w:bidi="fr_FR"/>
        </w:rPr>
        <w:t xml:space="preserve"> dans l'eau.</w:t>
      </w:r>
    </w:p>
    <w:p>
      <w:pPr>
        <w:pStyle w:val="ListBullet"/>
        <w:spacing w:line="240" w:lineRule="auto"/>
        <w:ind w:left="720"/>
      </w:pPr>
      <w:r>
        <w:rPr>
          <w:lang w:val="fr_FR" w:bidi="fr_FR"/>
        </w:rPr>
      </w:r>
      <w:r>
        <w:rPr>
          <w:lang w:val="fr_FR" w:bidi="fr_FR"/>
        </w:rPr>
        <w:t>[! action] Montrez une image de gens qui pêchent avec un filet. Si nécessaire, montrez une image d'une pile de poissons.</w:t>
      </w:r>
    </w:p>
    <w:p>
      <w:pPr/>
      <w:r>
        <w:rPr>
          <w:lang w:val="fr_FR" w:bidi="fr_FR"/>
        </w:rPr>
      </w:r>
      <w:r>
        <w:rPr>
          <w:lang w:val="fr_FR" w:bidi="fr_FR"/>
        </w:rPr>
        <w:t>Quand Jésus marche sur le rivage de l'eau, il appelle Simon et André pour le suivre. Il dit qu'il fera d'eux des pêcheurs d'hommes. Simon et André attrapent maintenant du poisson. Au lieu de cela, Jésus leur fera attraper les gens. Pas avec un filet, mais en leur parlant du royaume de Dieu. Jésus leur dit qu'il veut qu'ils deviennent ses disciples, et qu'ils permettront aussi à d'autres gens de devenir des disciples de Jésus.</w:t>
      </w:r>
    </w:p>
    <w:p>
      <w:pPr/>
      <w:r>
        <w:rPr>
          <w:lang w:val="fr_FR" w:bidi="fr_FR"/>
        </w:rPr>
      </w:r>
      <w:r>
        <w:rPr>
          <w:lang w:val="fr_FR" w:bidi="fr_FR"/>
        </w:rPr>
        <w:t>Jésus appelle Simon et son frère André pour le suivre. Matthieu appelle Simon : « Simon qui est appelé Pierre. » Simon n'était pas encore appelé Pierre à ce moment-là. Plus tard, Jésus lui donnera le nom Pierre. Matthieu donne déjà cette information pour que ses lecteurs sachent que c'est la même personne qu'ils connaissent comme Pierre.</w:t>
      </w:r>
    </w:p>
    <w:p>
      <w:pPr/>
      <w:r>
        <w:rPr>
          <w:lang w:val="fr_FR" w:bidi="fr_FR"/>
        </w:rPr>
      </w:r>
      <w:r>
        <w:rPr>
          <w:lang w:val="fr_FR" w:bidi="fr_FR"/>
        </w:rPr>
        <w:t>Jacques et Jean préparent leurs filets. Les gens faisaient des filets avec des fils forts et minces et les nouaient ensemble. Les fils se brisaient souvent, puis les pêcheurs réparaient les filets en ajoutant de nouveaux fils et de nouveaux nœuds. Jacques et Jean pourraient avoir vérifié les filets, ou ils pourraient les réparer.</w:t>
      </w:r>
    </w:p>
    <w:p>
      <w:pPr/>
      <w:r>
        <w:rPr>
          <w:lang w:val="fr_FR" w:bidi="fr_FR"/>
        </w:rPr>
      </w:r>
      <w:r>
        <w:rPr>
          <w:lang w:val="fr_FR" w:bidi="fr_FR"/>
        </w:rPr>
        <w:t>Quand Jésus appelle ces hommes pour le suivre, ils obéissent immédiatement. Ils laissent derrière eux leur ancienne vie qui consistait à être des pêcheurs, et ils deviennent des suiveurs, des disciples, de Jésus. Ils iront où Jésus va, apprendront de lui et apprendront à faire ce qu'il veut.</w:t>
      </w:r>
    </w:p>
    <w:p>
      <w:pPr/>
      <w:r>
        <w:rPr>
          <w:lang w:val="fr_FR" w:bidi="fr_FR"/>
        </w:rPr>
      </w:r>
      <w:r>
        <w:rPr>
          <w:lang w:val="fr_FR" w:bidi="fr_FR"/>
        </w:rPr>
        <w:t>Dans votre communauté, quelle est la relation entre un enseignant et ses élèves ? Pouvez-vous raconter une histoire sur des élèves qui « suivent » un enseignant ? Ou pouvez-vous raconter une histoire au sujet d'un « enseignant » qui voyage en enseignant aux gens, et qui rassemble des disciples ?</w:t>
      </w:r>
    </w:p>
    <w:p>
      <w:pPr/>
      <w:r>
        <w:rPr>
          <w:lang w:val="fr_FR" w:bidi="fr_FR"/>
        </w:rPr>
      </w:r>
      <w:r>
        <w:rPr>
          <w:lang w:val="fr_FR" w:bidi="fr_FR"/>
        </w:rPr>
        <w:t>Jésus voyage à travers toute la Galilée et enseigne dans les synagogues. Les synagogues étaient des bâtiments où les Juifs se réunissaient pour prier et étudier les lois de Dieu. Souvent, il y avait un enseignant qui lisait quelque chose dans les Écritures, puis l'expliquait aux gens. C'était probablement ce que Jésus faisait. Jésus prêchait (cela signifie disait) aussi une bonne nouvelle aux gens. La bonne nouvelle était que le royaume de Dieu était proche ! Le règne de Dieu sur le peuple était en train de commencer. Tout ce dont Dieu avait parlé dans les Écritures allait devenir vrai.</w:t>
      </w:r>
    </w:p>
    <w:p>
      <w:pPr/>
      <w:r>
        <w:rPr>
          <w:lang w:val="fr_FR" w:bidi="fr_FR"/>
        </w:rPr>
      </w:r>
      <w:r>
        <w:rPr>
          <w:lang w:val="fr_FR" w:bidi="fr_FR"/>
        </w:rPr>
        <w:t>Jésus guérit aussi les gens. Cela prouve que les choses qu'il dit sont vraiment vraies. Cela montre que Jésus a l'autorité.</w:t>
      </w:r>
    </w:p>
    <w:p>
      <w:pPr/>
      <w:r>
        <w:rPr>
          <w:lang w:val="fr_FR" w:bidi="fr_FR"/>
        </w:rPr>
      </w:r>
      <w:r>
        <w:rPr>
          <w:lang w:val="fr_FR" w:bidi="fr_FR"/>
        </w:rPr>
        <w:t>Quand les gens découvrent que Jésus est capable de guérir les gens, ils emmènent les gens malades à Jésus pour qu'il puisse les guérir. Matthieu mentionne une variété de maladies. Cela ne signifie pas que Jésus a seulement guéri ces maladies. Ce ne sont que des exemples. Il a guéri les gens qui souffraient de n'importe quel type de maladie, de blessure ou de handicap. Il a aussi guéri les gens qui étaient possédés par des démons. Cela signifie que des esprits mauvais contrôlaient ces gens et les rendaient malades ou les faisaient se comporter d'une manière étrange. Jésus a fait partir ces esprits mauvais.</w:t>
      </w:r>
    </w:p>
    <w:p>
      <w:pPr/>
      <w:r>
        <w:rPr>
          <w:lang w:val="fr_FR" w:bidi="fr_FR"/>
        </w:rPr>
      </w:r>
      <w:r>
        <w:rPr>
          <w:lang w:val="fr_FR" w:bidi="fr_FR"/>
        </w:rPr>
        <w:t>Jésus voyage à travers la Galilée, mais la nouvelle sur ce qu'il fait se répand à d'autres lieux. Par Syrie, Matthieu signifie probablement la région qui était au nord de la Galilée. Décapole est le nom pour la région à l'est de la Galilée. Les gens viennent aussi pour voir Jésus depuis la Judée et depuis Jérusalem, la ville capitale qui était en Judée.</w:t>
      </w:r>
    </w:p>
    <w:p>
      <w:pPr/>
      <w:r>
        <w:rPr>
          <w:lang w:val="fr_FR" w:bidi="fr_FR"/>
        </w:rPr>
      </w:r>
      <w:r>
        <w:rPr>
          <w:lang w:val="fr_FR" w:bidi="fr_FR"/>
        </w:rPr>
        <w:t>Si cela vous aide, regardez à nouveau la carte où ces lieux pouvaient se trouver.</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Cette histoire a trois sections.</w:t>
      </w:r>
    </w:p>
    <w:p>
      <w:pPr/>
      <w:r>
        <w:rPr>
          <w:lang w:val="fr_FR" w:bidi="fr_FR"/>
        </w:rPr>
      </w:r>
      <w:r>
        <w:rPr>
          <w:lang w:val="fr_FR" w:bidi="fr_FR"/>
        </w:rPr>
        <w:t>La première section, où Jésus va en Galilée, a deux parties :</w:t>
      </w:r>
    </w:p>
    <w:p>
      <w:pPr/>
      <w:r>
        <w:rPr>
          <w:lang w:val="fr_FR" w:bidi="fr_FR"/>
        </w:rPr>
      </w:r>
      <w:r>
        <w:rPr>
          <w:b/>
          <w:lang w:val="fr_FR" w:bidi="fr_FR"/>
        </w:rPr>
        <w:t>Première partie :</w:t>
      </w:r>
      <w:r>
        <w:rPr>
          <w:lang w:val="fr_FR" w:bidi="fr_FR"/>
        </w:rPr>
        <w:t xml:space="preserve"> Jésus entend que Jean est mis en prison et va en Galilée.</w:t>
      </w:r>
    </w:p>
    <w:p>
      <w:pPr/>
      <w:r>
        <w:rPr>
          <w:lang w:val="fr_FR" w:bidi="fr_FR"/>
        </w:rPr>
      </w:r>
      <w:r>
        <w:rPr>
          <w:b/>
          <w:lang w:val="fr_FR" w:bidi="fr_FR"/>
        </w:rPr>
        <w:t>Deuxième partie :</w:t>
      </w:r>
      <w:r>
        <w:rPr>
          <w:lang w:val="fr_FR" w:bidi="fr_FR"/>
        </w:rPr>
        <w:t xml:space="preserve"> Jésus commence à prêcher.</w:t>
      </w:r>
    </w:p>
    <w:p>
      <w:pPr/>
      <w:r>
        <w:rPr>
          <w:lang w:val="fr_FR" w:bidi="fr_FR"/>
        </w:rPr>
      </w:r>
      <w:r>
        <w:rPr>
          <w:lang w:val="fr_FR" w:bidi="fr_FR"/>
        </w:rPr>
        <w:t>La deuxième section, où Jésus appelle ses premiers disciples, a deux parties :</w:t>
      </w:r>
    </w:p>
    <w:p>
      <w:pPr/>
      <w:r>
        <w:rPr>
          <w:lang w:val="fr_FR" w:bidi="fr_FR"/>
        </w:rPr>
      </w:r>
      <w:r>
        <w:rPr>
          <w:b/>
          <w:lang w:val="fr_FR" w:bidi="fr_FR"/>
        </w:rPr>
        <w:t>Première partie :</w:t>
      </w:r>
      <w:r>
        <w:rPr>
          <w:lang w:val="fr_FR" w:bidi="fr_FR"/>
        </w:rPr>
        <w:t xml:space="preserve"> Jésus appelle Pierre et André.</w:t>
      </w:r>
    </w:p>
    <w:p>
      <w:pPr/>
      <w:r>
        <w:rPr>
          <w:lang w:val="fr_FR" w:bidi="fr_FR"/>
        </w:rPr>
      </w:r>
      <w:r>
        <w:rPr>
          <w:b/>
          <w:lang w:val="fr_FR" w:bidi="fr_FR"/>
        </w:rPr>
        <w:t>Deuxième partie :</w:t>
      </w:r>
      <w:r>
        <w:rPr>
          <w:lang w:val="fr_FR" w:bidi="fr_FR"/>
        </w:rPr>
        <w:t xml:space="preserve"> Jésus appelle Jacques et Jean.</w:t>
      </w:r>
    </w:p>
    <w:p>
      <w:pPr/>
      <w:r>
        <w:rPr>
          <w:lang w:val="fr_FR" w:bidi="fr_FR"/>
        </w:rPr>
      </w:r>
      <w:r>
        <w:rPr>
          <w:lang w:val="fr_FR" w:bidi="fr_FR"/>
        </w:rPr>
        <w:t>La troisième section, où Jésus prêche en Galilée et guérit beaucoup de gens, a une partie.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Les gens qui vivent à Zabulon et Naphtali</w:t>
      </w:r>
    </w:p>
    <w:p>
      <w:pPr>
        <w:pStyle w:val="ListBullet"/>
        <w:spacing w:line="240" w:lineRule="auto"/>
        <w:ind w:left="720"/>
      </w:pPr>
      <w:r>
        <w:rPr>
          <w:lang w:val="fr_FR" w:bidi="fr_FR"/>
        </w:rPr>
      </w:r>
      <w:r>
        <w:rPr>
          <w:lang w:val="fr_FR" w:bidi="fr_FR"/>
        </w:rPr>
        <w:t>Simon, appelé Pierre</w:t>
      </w:r>
    </w:p>
    <w:p>
      <w:pPr>
        <w:pStyle w:val="ListBullet"/>
        <w:spacing w:line="240" w:lineRule="auto"/>
        <w:ind w:left="720"/>
      </w:pPr>
      <w:r>
        <w:rPr>
          <w:lang w:val="fr_FR" w:bidi="fr_FR"/>
        </w:rPr>
      </w:r>
      <w:r>
        <w:rPr>
          <w:lang w:val="fr_FR" w:bidi="fr_FR"/>
        </w:rPr>
        <w:t>André, le frère de Simon</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 le frère de Jacques</w:t>
      </w:r>
    </w:p>
    <w:p>
      <w:pPr>
        <w:pStyle w:val="ListBullet"/>
        <w:spacing w:line="240" w:lineRule="auto"/>
        <w:ind w:left="720"/>
      </w:pPr>
      <w:r>
        <w:rPr>
          <w:lang w:val="fr_FR" w:bidi="fr_FR"/>
        </w:rPr>
      </w:r>
      <w:r>
        <w:rPr>
          <w:lang w:val="fr_FR" w:bidi="fr_FR"/>
        </w:rPr>
        <w:t>Leur père Zébédée</w:t>
      </w:r>
    </w:p>
    <w:p>
      <w:pPr>
        <w:pStyle w:val="ListBullet"/>
        <w:spacing w:line="240" w:lineRule="auto"/>
        <w:ind w:left="720"/>
      </w:pPr>
      <w:r>
        <w:rPr>
          <w:lang w:val="fr_FR" w:bidi="fr_FR"/>
        </w:rPr>
      </w:r>
      <w:r>
        <w:rPr>
          <w:lang w:val="fr_FR" w:bidi="fr_FR"/>
        </w:rPr>
        <w:t>Les foules qui viennent à Jésus, y compris les gens malades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Matthieu ne fait que mentionner en passant que Jean a été mis en prison. Il fait cela parce que l'histoire concerne Jésus, pas Jean. Dans votre langue, vous devrez peut-être d'abord dire que Jean est mis en prison, puis que Jésus en entend parler.</w:t>
      </w:r>
    </w:p>
    <w:p>
      <w:pPr/>
      <w:r>
        <w:rPr>
          <w:lang w:val="fr_FR" w:bidi="fr_FR"/>
        </w:rPr>
      </w:r>
      <w:r>
        <w:rPr>
          <w:lang w:val="fr_FR" w:bidi="fr_FR"/>
        </w:rPr>
        <w:t xml:space="preserve">Matthieu ne nous dit pas </w:t>
      </w:r>
      <w:r>
        <w:rPr>
          <w:b/>
          <w:lang w:val="fr_FR" w:bidi="fr_FR"/>
        </w:rPr>
        <w:t>quand</w:t>
      </w:r>
      <w:r>
        <w:rPr>
          <w:lang w:val="fr_FR" w:bidi="fr_FR"/>
        </w:rPr>
        <w:t xml:space="preserve"> Jean a été mis en prison. Peut-être que cela s'est produit pendant le moment où Jésus était dans le désert pendant quarante jours, ou peut-être que cela s'est produit juste après cela. Il se peut que Jésus ait entendu cette nouvelle juste après qu'il soit revenu de ses quarante jours passés dans le désert.</w:t>
      </w:r>
    </w:p>
    <w:p>
      <w:pPr/>
      <w:r>
        <w:rPr>
          <w:lang w:val="fr_FR" w:bidi="fr_FR"/>
        </w:rPr>
      </w:r>
      <w:r>
        <w:rPr>
          <w:lang w:val="fr_FR" w:bidi="fr_FR"/>
        </w:rPr>
        <w:t>Donc immédiatement, ou très peu de temps après avoir été seul dans le désert, Jésus retourne en Galilée. Cela signifierait deux jours de marche. Jésus va d'abord à Nazareth, qui est là où se trouve encore sa famille, mais il va ensuite à Capernaüm. Il commence à y vivre. Capernaüm est une ville beaucoup plus grande que Nazareth. Beaucoup de gens viennent et passent par Capernaüm. C'est un bon lieu pour commencer à enseigner.</w:t>
      </w:r>
    </w:p>
    <w:p>
      <w:pPr/>
      <w:r>
        <w:rPr>
          <w:lang w:val="fr_FR" w:bidi="fr_FR"/>
        </w:rPr>
      </w:r>
      <w:r>
        <w:rPr>
          <w:lang w:val="fr_FR" w:bidi="fr_FR"/>
        </w:rPr>
        <w:t>Simon et André, Jean et Jacques sont des pêcheurs. Le poisson était une nourriture importante pour le peuple en Israël. Ces quatre hommes faisaient probablement bon commerce. Simon et André jettent leurs filets dans la mer. Peut-être qu'ils étaient assis dans un bateau un peu hors du bord de l'eau, et Jésus les appelle. Ou peut-être qu'ils jetaient leur filet pendant qu'ils se tenaient dans l'eau. Les gens pêchaient généralement quand il faisait sombre. Peut-être que Jésus les a rencontrés le soir ou tôt le matin.</w:t>
      </w:r>
    </w:p>
    <w:p>
      <w:pPr/>
      <w:r>
        <w:rPr>
          <w:lang w:val="fr_FR" w:bidi="fr_FR"/>
        </w:rPr>
      </w:r>
      <w:r>
        <w:rPr>
          <w:lang w:val="fr_FR" w:bidi="fr_FR"/>
        </w:rPr>
        <w:t>Jacques et Jean sont dans un bateau. Un bateau de pêche faisait environ 8 m de long et 2,5 m de large. Il avait environ 1,25 m de profondeur. Il pouvait accueillir environ treize personnes.</w:t>
      </w:r>
    </w:p>
    <w:p>
      <w:pPr/>
      <w:r>
        <w:rPr>
          <w:lang w:val="fr_FR" w:bidi="fr_FR"/>
        </w:rPr>
      </w:r>
      <w:r>
        <w:rPr>
          <w:lang w:val="fr_FR" w:bidi="fr_FR"/>
        </w:rPr>
        <w:t xml:space="preserve">Montrez à vos traducteurs la photo du </w:t>
      </w:r>
      <w:r>
        <w:rPr>
          <w:lang w:val="fr_FR" w:bidi="fr_FR"/>
        </w:rPr>
        <w:t>bateau</w:t>
      </w:r>
      <w:r>
        <w:rPr>
          <w:lang w:val="fr_FR" w:bidi="fr_FR"/>
        </w:rPr>
        <w:t xml:space="preserve"> et choisissez une façon de montrer la taille du bateau, peut-être en dessinant les dimensions sur le sol avec un bâton et en demandant aux gens de marcher à l'intérieur des lignes dessinées.</w:t>
      </w:r>
    </w:p>
    <w:p>
      <w:pPr/>
      <w:r>
        <w:rPr>
          <w:lang w:val="fr_FR" w:bidi="fr_FR"/>
        </w:rPr>
      </w:r>
      <w:r>
        <w:rPr>
          <w:lang w:val="fr_FR" w:bidi="fr_FR"/>
        </w:rPr>
        <w:t>Nous ne savons pas si ces quatre hommes étaient les seuls gens présents à ce moment-là. Il est possible qu'il y ait d'autres gens qui pêchaient et qui travaillaient en même temps, dans différents bateaux.</w:t>
      </w:r>
    </w:p>
    <w:p>
      <w:pPr/>
      <w:r>
        <w:rPr>
          <w:lang w:val="fr_FR" w:bidi="fr_FR"/>
        </w:rPr>
      </w:r>
      <w:r>
        <w:rPr>
          <w:lang w:val="fr_FR" w:bidi="fr_FR"/>
        </w:rPr>
        <w:t xml:space="preserve">Matthieu dit que ces quatre personnes laissent </w:t>
      </w:r>
      <w:r>
        <w:rPr>
          <w:b/>
          <w:lang w:val="fr_FR" w:bidi="fr_FR"/>
        </w:rPr>
        <w:t>immédiatement</w:t>
      </w:r>
      <w:r>
        <w:rPr>
          <w:lang w:val="fr_FR" w:bidi="fr_FR"/>
        </w:rPr>
        <w:t xml:space="preserve"> leur travail. Le filet que Simon et André utilisent est laissé derrière lui sur le rivage, et le père de Jacques et de Jean reste dans le bateau avec les filets qui doivent encore être réparés !</w:t>
      </w:r>
    </w:p>
    <w:p>
      <w:pPr/>
      <w:r>
        <w:rPr>
          <w:lang w:val="fr_FR" w:bidi="fr_FR"/>
        </w:rPr>
      </w:r>
      <w:r>
        <w:rPr>
          <w:lang w:val="fr_FR" w:bidi="fr_FR"/>
        </w:rPr>
        <w:t>Après avoir appelé ces gens pour le suivre, Jésus commence à voyager dans toute la Galilée. Il va de village en village et prêche dans les synagogues. Chaque village avait une synagogue. Les plus grandes villes en auraient plusieurs. Après un certain temps, les gens commencent à entendre parler de lui et viennent pour le voir de partout alentours. Cela demanderait un effort particulier aux gens de portent les gens malades à Jésus.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Cette histoire a trois sections.</w:t>
      </w:r>
    </w:p>
    <w:p>
      <w:pPr/>
      <w:r>
        <w:rPr>
          <w:lang w:val="fr_FR" w:bidi="fr_FR"/>
        </w:rPr>
      </w:r>
      <w:r>
        <w:rPr>
          <w:lang w:val="fr_FR" w:bidi="fr_FR"/>
        </w:rPr>
        <w:t xml:space="preserve">La </w:t>
      </w:r>
      <w:r>
        <w:rPr>
          <w:b/>
          <w:lang w:val="fr_FR" w:bidi="fr_FR"/>
        </w:rPr>
        <w:t>première section</w:t>
      </w:r>
      <w:r>
        <w:rPr>
          <w:lang w:val="fr_FR" w:bidi="fr_FR"/>
        </w:rPr>
        <w:t xml:space="preserve"> a deux parties.</w:t>
      </w:r>
    </w:p>
    <w:p>
      <w:pPr/>
      <w:r>
        <w:rPr>
          <w:lang w:val="fr_FR" w:bidi="fr_FR"/>
        </w:rPr>
      </w:r>
      <w:r>
        <w:rPr>
          <w:lang w:val="fr_FR" w:bidi="fr_FR"/>
        </w:rPr>
        <w:t xml:space="preserve">La </w:t>
      </w:r>
      <w:r>
        <w:rPr>
          <w:b/>
          <w:lang w:val="fr_FR" w:bidi="fr_FR"/>
        </w:rPr>
        <w:t>deuxième section</w:t>
      </w:r>
      <w:r>
        <w:rPr>
          <w:lang w:val="fr_FR" w:bidi="fr_FR"/>
        </w:rPr>
        <w:t xml:space="preserve"> a deux parties.</w:t>
      </w:r>
    </w:p>
    <w:p>
      <w:pPr/>
      <w:r>
        <w:rPr>
          <w:lang w:val="fr_FR" w:bidi="fr_FR"/>
        </w:rPr>
      </w:r>
      <w:r>
        <w:rPr>
          <w:lang w:val="fr_FR" w:bidi="fr_FR"/>
        </w:rPr>
        <w:t xml:space="preserve">La </w:t>
      </w:r>
      <w:r>
        <w:rPr>
          <w:b/>
          <w:lang w:val="fr_FR" w:bidi="fr_FR"/>
        </w:rPr>
        <w:t>troisième section</w:t>
      </w:r>
      <w:r>
        <w:rPr>
          <w:lang w:val="fr_FR" w:bidi="fr_FR"/>
        </w:rPr>
        <w:t xml:space="preserve"> a une partie.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Les gens qui vivent à Zabulon et Naphtali</w:t>
      </w:r>
    </w:p>
    <w:p>
      <w:pPr>
        <w:pStyle w:val="ListBullet"/>
        <w:spacing w:line="240" w:lineRule="auto"/>
        <w:ind w:left="720"/>
      </w:pPr>
      <w:r>
        <w:rPr>
          <w:lang w:val="fr_FR" w:bidi="fr_FR"/>
        </w:rPr>
      </w:r>
      <w:r>
        <w:rPr>
          <w:lang w:val="fr_FR" w:bidi="fr_FR"/>
        </w:rPr>
        <w:t>Simon, appelé Pierre</w:t>
      </w:r>
    </w:p>
    <w:p>
      <w:pPr>
        <w:pStyle w:val="ListBullet"/>
        <w:spacing w:line="240" w:lineRule="auto"/>
        <w:ind w:left="720"/>
      </w:pPr>
      <w:r>
        <w:rPr>
          <w:lang w:val="fr_FR" w:bidi="fr_FR"/>
        </w:rPr>
      </w:r>
      <w:r>
        <w:rPr>
          <w:lang w:val="fr_FR" w:bidi="fr_FR"/>
        </w:rPr>
        <w:t>André, le frère de Simon</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 le frère de Jacques</w:t>
      </w:r>
    </w:p>
    <w:p>
      <w:pPr>
        <w:pStyle w:val="ListBullet"/>
        <w:spacing w:line="240" w:lineRule="auto"/>
        <w:ind w:left="720"/>
      </w:pPr>
      <w:r>
        <w:rPr>
          <w:lang w:val="fr_FR" w:bidi="fr_FR"/>
        </w:rPr>
      </w:r>
      <w:r>
        <w:rPr>
          <w:lang w:val="fr_FR" w:bidi="fr_FR"/>
        </w:rPr>
        <w:t>Leur père Zébédée</w:t>
      </w:r>
    </w:p>
    <w:p>
      <w:pPr>
        <w:pStyle w:val="ListBullet"/>
        <w:spacing w:line="240" w:lineRule="auto"/>
        <w:ind w:left="720"/>
      </w:pPr>
      <w:r>
        <w:rPr>
          <w:lang w:val="fr_FR" w:bidi="fr_FR"/>
        </w:rPr>
      </w:r>
      <w:r>
        <w:rPr>
          <w:lang w:val="fr_FR" w:bidi="fr_FR"/>
        </w:rPr>
        <w:t>Les foules qui viennent à Jésus, y compris les gens malades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en train d'entendre que Jean a été mis en prison. Si vous le voulez, vous pouvez d'abord représenter que Jean a été arrêté et emmené à la prison.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quand vous entendez que Jean a été mis en prison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qui voyage dans toute la Galilée et qui prêche.</w:t>
      </w:r>
    </w:p>
    <w:p>
      <w:pPr/>
      <w:r>
        <w:rPr>
          <w:lang w:val="fr_FR" w:bidi="fr_FR"/>
        </w:rPr>
      </w:r>
      <w:r>
        <w:rPr>
          <w:lang w:val="fr_FR" w:bidi="fr_FR"/>
        </w:rPr>
        <w:t>En arrière-plan, représentez le prophète Ésaïe qui dit son texte.</w:t>
      </w:r>
    </w:p>
    <w:p>
      <w:pPr/>
      <w:r>
        <w:rPr>
          <w:lang w:val="fr_FR" w:bidi="fr_FR"/>
        </w:rPr>
      </w:r>
      <w:r>
        <w:rPr>
          <w:lang w:val="fr_FR" w:bidi="fr_FR"/>
        </w:rPr>
        <w:t>Représentez Jésus qui marche le long du lac et appelle Simon et André.</w:t>
      </w:r>
    </w:p>
    <w:p>
      <w:pPr/>
      <w:r>
        <w:rPr>
          <w:lang w:val="fr_FR" w:bidi="fr_FR"/>
        </w:rPr>
      </w:r>
      <w:r>
        <w:rPr>
          <w:lang w:val="fr_FR" w:bidi="fr_FR"/>
        </w:rPr>
        <w:t>Il y aurait peut-être eu des paniers remplis de poissons sur le rivage, prêts à être emmenés au marché. Pouvez-vous imaginer ce que Jésus aurait senti ? Le vent pourrait-il souffler dans les cheveux de Jésus, aurait-il marché avec les pieds nus dans le sable, ou peut-être avec ses pieds dans l'eau ? Que Jésus pourrait-il avoir vu pendant qu'il regardait le lac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Simon et André : « Que ressentez-vous ? Que pensez-vous ? » Vous entendrez peut-être des choses comme :</w:t>
      </w:r>
    </w:p>
    <w:p>
      <w:pPr/>
      <w:r>
        <w:rPr>
          <w:lang w:val="fr_FR" w:bidi="fr_FR"/>
        </w:rPr>
      </w:r>
      <w:r>
        <w:rPr>
          <w:lang w:val="fr_FR" w:bidi="fr_FR"/>
        </w:rPr>
        <w:t>Représentez Jésus qui appelle Jacques et Jean.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Jacques et Jean : « Que ressentez-vous ? » Vous entendrez peut-être des choses comme :</w:t>
      </w:r>
    </w:p>
    <w:p>
      <w:pPr>
        <w:pStyle w:val="ListBullet"/>
        <w:spacing w:line="240" w:lineRule="auto"/>
        <w:ind w:left="720"/>
      </w:pPr>
      <w:r>
        <w:rPr>
          <w:lang w:val="fr_FR" w:bidi="fr_FR"/>
        </w:rPr>
      </w:r>
      <w:r>
        <w:rPr>
          <w:lang w:val="fr_FR" w:bidi="fr_FR"/>
        </w:rPr>
        <w:t>Demandez à l'acteur qui joue le père de Jacques et de Jean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qui voyage dans toute la Galilée et qui prêche.</w:t>
      </w:r>
    </w:p>
    <w:p>
      <w:pPr/>
      <w:r>
        <w:rPr>
          <w:lang w:val="fr_FR" w:bidi="fr_FR"/>
        </w:rPr>
      </w:r>
      <w:r>
        <w:rPr>
          <w:lang w:val="fr_FR" w:bidi="fr_FR"/>
        </w:rPr>
        <w:t>Représentez les gens qui lui apportent des gens malades. Représentez Jésus qui les guérit. Représentez les gens qui parlent à d'autres gens de Jésus. Représentez de plus en plus de gens qui viennent pour voir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certaines des personnes qui viennent à Jésus : « Que ressentez-vous ? Que pensez-vous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marchait le long du côté de la </w:t>
      </w:r>
      <w:r>
        <w:rPr>
          <w:b/>
          <w:lang w:val="fr_FR" w:bidi="fr_FR"/>
        </w:rPr>
        <w:t>mer de Galilée</w:t>
      </w:r>
      <w:r>
        <w:rPr>
          <w:lang w:val="fr_FR" w:bidi="fr_FR"/>
        </w:rPr>
        <w:t xml:space="preserve"> dans cette histoire. Ce lac fait environ 21 km de long et 10 km de large. Son point le plus profond est de 67 m : très profond ! Beaucoup de gens l'utilisaient pour pêcher et gagner leur vie.</w:t>
      </w:r>
    </w:p>
    <w:p>
      <w:pPr/>
      <w:r>
        <w:rPr>
          <w:lang w:val="fr_FR" w:bidi="fr_FR"/>
        </w:rPr>
      </w:r>
      <w:r>
        <w:rPr>
          <w:lang w:val="fr_FR" w:bidi="fr_FR"/>
        </w:rPr>
        <w:t>Montrez à nouveau une image si nécessaire. Discutez du mot que vous utiliseriez pour décrire ce corps d'eau. Si vous avez déjà traduit d'autres Évangiles, utilisez le même mot que vous y avez utilisé.</w:t>
      </w:r>
    </w:p>
    <w:p>
      <w:pPr/>
      <w:r>
        <w:rPr>
          <w:lang w:val="fr_FR" w:bidi="fr_FR"/>
        </w:rPr>
      </w:r>
      <w:r>
        <w:rPr>
          <w:lang w:val="fr_FR" w:bidi="fr_FR"/>
        </w:rPr>
        <w:t xml:space="preserve">Ésaïe parle du pays de Zabulon et de Naphtali : « </w:t>
      </w:r>
      <w:r>
        <w:rPr>
          <w:b/>
          <w:lang w:val="fr_FR" w:bidi="fr_FR"/>
        </w:rPr>
        <w:t>Le chemin qui longe la mer</w:t>
      </w:r>
      <w:r>
        <w:rPr>
          <w:lang w:val="fr_FR" w:bidi="fr_FR"/>
        </w:rPr>
        <w:t>. » Différentes traductions disent cela de différentes façons. Vous pouvez traduire cela d'une manière qui signifie que le pays de Zabulon et de Naphtali est près de la mer. « La mer » signifie la mer de Galilée.</w:t>
      </w:r>
    </w:p>
    <w:p>
      <w:pPr/>
      <w:r>
        <w:rPr>
          <w:lang w:val="fr_FR" w:bidi="fr_FR"/>
        </w:rPr>
      </w:r>
      <w:r>
        <w:rPr>
          <w:lang w:val="fr_FR" w:bidi="fr_FR"/>
        </w:rPr>
        <w:t xml:space="preserve">Ésaïe parle de la « Galilée des </w:t>
      </w:r>
      <w:r>
        <w:rPr>
          <w:b/>
          <w:lang w:val="fr_FR" w:bidi="fr_FR"/>
        </w:rPr>
        <w:t>Gentils</w:t>
      </w:r>
      <w:r>
        <w:rPr>
          <w:lang w:val="fr_FR" w:bidi="fr_FR"/>
        </w:rPr>
        <w:t xml:space="preserve">. » Cette région n'est pas la même que la Galilée. Il utilise cette phrase pour signifier un lieu qui appartient aux Gentils. Gentils est un mot qui signifie simplement « peuple. » Mais quand les Juifs utilisaient ce mot, ils signifiaient « tous ceux qui ne sont pas Juifs. » Les Juifs étaient le peuple choisi de Dieu, et quiconque n'était pas un Juif était un étranger. Les Juifs méprisaient les gens qui n'étaient pas Juifs. Mais Dieu avait choisi les Juifs pour être son peuple spécial </w:t>
      </w:r>
      <w:r>
        <w:rPr>
          <w:b/>
          <w:lang w:val="fr_FR" w:bidi="fr_FR"/>
        </w:rPr>
        <w:t>afin</w:t>
      </w:r>
      <w:r>
        <w:rPr>
          <w:lang w:val="fr_FR" w:bidi="fr_FR"/>
        </w:rPr>
        <w:t xml:space="preserve"> d'être une bénédiction pour </w:t>
      </w:r>
      <w:r>
        <w:rPr>
          <w:b/>
          <w:lang w:val="fr_FR" w:bidi="fr_FR"/>
        </w:rPr>
        <w:t>tout</w:t>
      </w:r>
      <w:r>
        <w:rPr>
          <w:lang w:val="fr_FR" w:bidi="fr_FR"/>
        </w:rPr>
        <w:t xml:space="preserve"> le peuple.</w:t>
      </w:r>
    </w:p>
    <w:p>
      <w:pPr/>
      <w:r>
        <w:rPr>
          <w:lang w:val="fr_FR" w:bidi="fr_FR"/>
        </w:rPr>
      </w:r>
      <w:r>
        <w:rPr>
          <w:lang w:val="fr_FR" w:bidi="fr_FR"/>
        </w:rPr>
        <w:t>Discutez de la manière dont vous direz « Gentils » dans votre langue. Le mot sera utilisé beaucoup plus de fois dans le Nouveau Testament. Peut-être que vous pouvez dire quelque chose comme « des gens qui n'étaient pas Juifs. »</w:t>
      </w:r>
    </w:p>
    <w:p>
      <w:pPr/>
      <w:r>
        <w:rPr>
          <w:lang w:val="fr_FR" w:bidi="fr_FR"/>
        </w:rPr>
      </w:r>
      <w:r>
        <w:rPr>
          <w:lang w:val="fr_FR" w:bidi="fr_FR"/>
        </w:rPr>
        <w:t xml:space="preserve">Si vous avez déjà utilisé ce mot dans un autre passage, assurez-vous d'utiliser le même mot. Le mot </w:t>
      </w:r>
      <w:r>
        <w:rPr>
          <w:b/>
          <w:lang w:val="fr_FR" w:bidi="fr_FR"/>
        </w:rPr>
        <w:t>Gentils</w:t>
      </w:r>
      <w:r>
        <w:rPr>
          <w:lang w:val="fr_FR" w:bidi="fr_FR"/>
        </w:rPr>
        <w:t xml:space="preserve"> se trouve dans le glossaire principal.</w:t>
      </w:r>
    </w:p>
    <w:p>
      <w:pPr/>
      <w:r>
        <w:rPr>
          <w:lang w:val="fr_FR" w:bidi="fr_FR"/>
        </w:rPr>
      </w:r>
      <w:r>
        <w:rPr>
          <w:lang w:val="fr_FR" w:bidi="fr_FR"/>
        </w:rPr>
        <w:t xml:space="preserve">Jésus dit aux gens qu'ils doivent </w:t>
      </w:r>
      <w:r>
        <w:rPr>
          <w:b/>
          <w:lang w:val="fr_FR" w:bidi="fr_FR"/>
        </w:rPr>
        <w:t>se repentir</w:t>
      </w:r>
      <w:r>
        <w:rPr>
          <w:lang w:val="fr_FR" w:bidi="fr_FR"/>
        </w:rPr>
        <w:t xml:space="preserve">. Utilisez le même mot que vous avez utilisé dans les histoires précédentes. Le mot </w:t>
      </w:r>
      <w:r>
        <w:rPr>
          <w:b/>
          <w:lang w:val="fr_FR" w:bidi="fr_FR"/>
        </w:rPr>
        <w:t>se repentir</w:t>
      </w:r>
      <w:r>
        <w:rPr>
          <w:lang w:val="fr_FR" w:bidi="fr_FR"/>
        </w:rPr>
        <w:t xml:space="preserve"> se trouve dans le glossaire principal.</w:t>
      </w:r>
    </w:p>
    <w:p>
      <w:pPr/>
      <w:r>
        <w:rPr>
          <w:lang w:val="fr_FR" w:bidi="fr_FR"/>
        </w:rPr>
      </w:r>
      <w:r>
        <w:rPr>
          <w:b/>
          <w:lang w:val="fr_FR" w:bidi="fr_FR"/>
        </w:rPr>
        <w:t>royaume du ciel</w:t>
      </w:r>
      <w:r>
        <w:rPr>
          <w:lang w:val="fr_FR" w:bidi="fr_FR"/>
        </w:rPr>
        <w:t xml:space="preserve"> : Cela signifie le royaume de Dieu. Utilisez le même mot que vous avez utilisé dans les histoires précédentes. Le mot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Jésus rencontre ensuite </w:t>
      </w:r>
      <w:r>
        <w:rPr>
          <w:b/>
          <w:lang w:val="fr_FR" w:bidi="fr_FR"/>
        </w:rPr>
        <w:t>Jacques le fils de Zébédée</w:t>
      </w:r>
      <w:r>
        <w:rPr>
          <w:lang w:val="fr_FR" w:bidi="fr_FR"/>
        </w:rPr>
        <w:t xml:space="preserve"> et son frère </w:t>
      </w:r>
      <w:r>
        <w:rPr>
          <w:b/>
          <w:lang w:val="fr_FR" w:bidi="fr_FR"/>
        </w:rPr>
        <w:t>Jean</w:t>
      </w:r>
      <w:r>
        <w:rPr>
          <w:lang w:val="fr_FR" w:bidi="fr_FR"/>
        </w:rPr>
        <w:t>. Jacques et Jean sont frères, et ils sont les deux fils de Zébédée. Pensez à ce qui serait la façon la plus naturelle de dire cela dans votre langue.</w:t>
      </w:r>
    </w:p>
    <w:p>
      <w:pPr/>
      <w:r>
        <w:rPr>
          <w:lang w:val="fr_FR" w:bidi="fr_FR"/>
        </w:rPr>
      </w:r>
      <w:r>
        <w:rPr>
          <w:lang w:val="fr_FR" w:bidi="fr_FR"/>
        </w:rPr>
        <w:t xml:space="preserve">Jésus dit qu'il fera d'eux des </w:t>
      </w:r>
      <w:r>
        <w:rPr>
          <w:b/>
          <w:lang w:val="fr_FR" w:bidi="fr_FR"/>
        </w:rPr>
        <w:t>pêcheurs d'hommes</w:t>
      </w:r>
      <w:r>
        <w:rPr>
          <w:lang w:val="fr_FR" w:bidi="fr_FR"/>
        </w:rPr>
        <w:t>. Cela signifie des pêcheurs qui attrapent les hommes. Cela ne devrait pas sembler mauvais, comme si Simon et André attrapaient les gens contre leur volonté. Il devrait être clair que tout comme ils recueillaient du poisson, ils recueilleront maintenant les gens.</w:t>
      </w:r>
    </w:p>
    <w:p>
      <w:pPr/>
      <w:r>
        <w:rPr>
          <w:lang w:val="fr_FR" w:bidi="fr_FR"/>
        </w:rPr>
      </w:r>
      <w:r>
        <w:rPr>
          <w:lang w:val="fr_FR" w:bidi="fr_FR"/>
        </w:rPr>
        <w:t xml:space="preserve">Jésus les a appelés pour </w:t>
      </w:r>
      <w:r>
        <w:rPr>
          <w:b/>
          <w:lang w:val="fr_FR" w:bidi="fr_FR"/>
        </w:rPr>
        <w:t>le suivre</w:t>
      </w:r>
      <w:r>
        <w:rPr>
          <w:lang w:val="fr_FR" w:bidi="fr_FR"/>
        </w:rPr>
        <w:t>. Cela signifie qu'il les a invités à venir avec lui.</w:t>
      </w:r>
    </w:p>
    <w:p>
      <w:pPr/>
      <w:r>
        <w:rPr>
          <w:lang w:val="fr_FR" w:bidi="fr_FR"/>
        </w:rPr>
      </w:r>
      <w:r>
        <w:rPr>
          <w:lang w:val="fr_FR" w:bidi="fr_FR"/>
        </w:rPr>
        <w:t xml:space="preserve">Jésus enseigne dans les </w:t>
      </w:r>
      <w:r>
        <w:rPr>
          <w:b/>
          <w:lang w:val="fr_FR" w:bidi="fr_FR"/>
        </w:rPr>
        <w:t>synagogues</w:t>
      </w:r>
      <w:r>
        <w:rPr>
          <w:lang w:val="fr_FR" w:bidi="fr_FR"/>
        </w:rPr>
        <w:t xml:space="preserve"> et </w:t>
      </w:r>
      <w:r>
        <w:rPr>
          <w:b/>
          <w:lang w:val="fr_FR" w:bidi="fr_FR"/>
        </w:rPr>
        <w:t>prêche</w:t>
      </w:r>
      <w:r>
        <w:rPr>
          <w:lang w:val="fr_FR" w:bidi="fr_FR"/>
        </w:rPr>
        <w:t xml:space="preserve"> l'</w:t>
      </w:r>
      <w:r>
        <w:rPr>
          <w:b/>
          <w:lang w:val="fr_FR" w:bidi="fr_FR"/>
        </w:rPr>
        <w:t>Évangile</w:t>
      </w:r>
      <w:r>
        <w:rPr>
          <w:lang w:val="fr_FR" w:bidi="fr_FR"/>
        </w:rPr>
        <w:t xml:space="preserve"> du royaume.</w:t>
      </w:r>
    </w:p>
    <w:p>
      <w:pPr/>
      <w:r>
        <w:rPr>
          <w:lang w:val="fr_FR" w:bidi="fr_FR"/>
        </w:rPr>
      </w:r>
      <w:r>
        <w:rPr>
          <w:lang w:val="fr_FR" w:bidi="fr_FR"/>
        </w:rPr>
        <w:t xml:space="preserve">Le mot </w:t>
      </w:r>
      <w:r>
        <w:rPr>
          <w:b/>
          <w:lang w:val="fr_FR" w:bidi="fr_FR"/>
        </w:rPr>
        <w:t>Évangile</w:t>
      </w:r>
      <w:r>
        <w:rPr>
          <w:lang w:val="fr_FR" w:bidi="fr_FR"/>
        </w:rPr>
        <w:t xml:space="preserve"> signifie littéralement « bonne nouvelle. » Utilisez le même mot que vous avez utilisé dans les passages précédents.</w:t>
      </w:r>
    </w:p>
    <w:p>
      <w:pPr/>
      <w:r>
        <w:rPr>
          <w:lang w:val="fr_FR" w:bidi="fr_FR"/>
        </w:rPr>
      </w:r>
      <w:r>
        <w:rPr>
          <w:b/>
          <w:lang w:val="fr_FR" w:bidi="fr_FR"/>
        </w:rPr>
        <w:t>Prêcher</w:t>
      </w:r>
      <w:r>
        <w:rPr>
          <w:lang w:val="fr_FR" w:bidi="fr_FR"/>
        </w:rPr>
        <w:t xml:space="preserve"> signifie dire aux gens quelque chose d'important, dans l'espoir que les gens croiront ce que vous dites et changeront leur façon de penser ou leur comportement à cause de ce que vous dites.</w:t>
      </w:r>
    </w:p>
    <w:p>
      <w:pPr/>
      <w:r>
        <w:rPr>
          <w:lang w:val="fr_FR" w:bidi="fr_FR"/>
        </w:rPr>
      </w:r>
      <w:r>
        <w:rPr>
          <w:lang w:val="fr_FR" w:bidi="fr_FR"/>
        </w:rPr>
        <w:t xml:space="preserve">Les </w:t>
      </w:r>
      <w:r>
        <w:rPr>
          <w:b/>
          <w:lang w:val="fr_FR" w:bidi="fr_FR"/>
        </w:rPr>
        <w:t>synagogues</w:t>
      </w:r>
      <w:r>
        <w:rPr>
          <w:lang w:val="fr_FR" w:bidi="fr_FR"/>
        </w:rPr>
        <w:t xml:space="preserve"> étaient des bâtiments où les Juifs se rassemblaient pour prier, adorer Dieu et étudier les Écritures. Les gens faisaient cela particulièrement le jour du sabbat, qui était le nom pour le septième jour de la semaine. Les synagogues fonctionnaient souvent comme lieu de rencontre pour les gens de la communauté et comme école. C'était aussi un lieu pour entendre les affaires du tribunal. Une synagogue est différente du Temple. Il n'y avait qu'un temple, à Jérusalem, mais il y avait beaucoup de synagogues. Une autre différence importante est que dans une synagogue, les gens ne faisaient pas de sacrifices et il n'y avait pas de sacrificateurs. Les sacrifices n'arrivaient que dans le temple. Le temple était un très grand bâtiment ; une synagogue pouvait être simplement petite. Le mot pour </w:t>
      </w:r>
      <w:r>
        <w:rPr>
          <w:b/>
          <w:lang w:val="fr_FR" w:bidi="fr_FR"/>
        </w:rPr>
        <w:t>synagogue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Montrez à votre équipe une image de ce à quoi une synagogue aurait pu ressembler à l'intérieur et à l'extérieur.</w:t>
      </w:r>
    </w:p>
    <w:p>
      <w:pPr/>
      <w:r>
        <w:rPr>
          <w:lang w:val="fr_FR" w:bidi="fr_FR"/>
        </w:rPr>
      </w:r>
      <w:r>
        <w:rPr>
          <w:lang w:val="fr_FR" w:bidi="fr_FR"/>
        </w:rPr>
        <w:t xml:space="preserve">Les gens venaient à Jésus avec des personnes malades. Ils ont toutes sortes de maladies et de problèmes physiques. Certains ont souffert de </w:t>
      </w:r>
      <w:r>
        <w:rPr>
          <w:b/>
          <w:lang w:val="fr_FR" w:bidi="fr_FR"/>
        </w:rPr>
        <w:t>crises</w:t>
      </w:r>
      <w:r>
        <w:rPr>
          <w:lang w:val="fr_FR" w:bidi="fr_FR"/>
        </w:rPr>
        <w:t>. Cela signifie qu'ils deviennent parfois inconscients, tombent et que leur corps commence à trembler violemment. Une personne qui a des crises peut se blesser gravement, et il peut être difficile pour elle de mener une vie normale.</w:t>
      </w:r>
    </w:p>
    <w:p>
      <w:pPr/>
      <w:r>
        <w:rPr>
          <w:lang w:val="fr_FR" w:bidi="fr_FR"/>
        </w:rPr>
      </w:r>
      <w:r>
        <w:rPr>
          <w:lang w:val="fr_FR" w:bidi="fr_FR"/>
        </w:rPr>
        <w:t xml:space="preserve">Une personne qui est </w:t>
      </w:r>
      <w:r>
        <w:rPr>
          <w:b/>
          <w:lang w:val="fr_FR" w:bidi="fr_FR"/>
        </w:rPr>
        <w:t>paralysée</w:t>
      </w:r>
      <w:r>
        <w:rPr>
          <w:lang w:val="fr_FR" w:bidi="fr_FR"/>
        </w:rPr>
        <w:t xml:space="preserve"> est incapable de marcher.</w:t>
      </w:r>
    </w:p>
    <w:p>
      <w:pPr/>
      <w:r>
        <w:rPr>
          <w:lang w:val="fr_FR" w:bidi="fr_FR"/>
        </w:rPr>
      </w:r>
      <w:r>
        <w:rPr>
          <w:lang w:val="fr_FR" w:bidi="fr_FR"/>
        </w:rPr>
        <w:t xml:space="preserve">Une personne qui a un </w:t>
      </w:r>
      <w:r>
        <w:rPr>
          <w:b/>
          <w:lang w:val="fr_FR" w:bidi="fr_FR"/>
        </w:rPr>
        <w:t>démon</w:t>
      </w:r>
      <w:r>
        <w:rPr>
          <w:lang w:val="fr_FR" w:bidi="fr_FR"/>
        </w:rPr>
        <w:t xml:space="preserve"> est contrôlée par un esprit mauvais. Cela rend la personne malade, ou fait que la personne se comporte d'une manière étrange. Le mot </w:t>
      </w:r>
      <w:r>
        <w:rPr>
          <w:b/>
          <w:lang w:val="fr_FR" w:bidi="fr_FR"/>
        </w:rPr>
        <w:t>démon</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Discutez de la meilleure façon de traduire cette liste de maladies. Cela ne devrait pas sembler comme si Jésus ne guérissait que les gens qui avaient ces maladies particulières, et pas d'autres.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a choisi beaucoup de ses disciples, c'est-à-dire ceux qui le suivront partout où il va. De grandes foules suivent aussi Jésus pour l'entendre enseigner. Jésus prend maintenant à part ceux qui lui sont engagés et leur enseigne plus sur ce à quoi ressemblera la vie dans le royaume de Dieu. C'est un guide pour la vie d'un croyant avec Dieu. Cette partie de l'enseignement de Jésus nous montre comment les disciples de Jésus sont différents des autres.</w:t>
      </w:r>
    </w:p>
    <w:p>
      <w:pPr/>
      <w:r>
        <w:rPr>
          <w:lang w:val="fr_FR" w:bidi="fr_FR"/>
        </w:rPr>
      </w:r>
      <w:r>
        <w:rPr>
          <w:lang w:val="fr_FR" w:bidi="fr_FR"/>
        </w:rPr>
        <w:t>La même foule de personnes qui avait suivi Jésus était encore présente. Jésus les a vus et est monté sur une petite montagne ou une colline. Jésus peut avoir essayé d'échapper à la foule qui le suivait. Les érudits ne savent pas exactement sur quelle montagne ou colline il se trouvait, mais c'était une montagne ou une colline près de la mer de Galilée.</w:t>
      </w:r>
    </w:p>
    <w:p>
      <w:pPr/>
      <w:r>
        <w:rPr>
          <w:lang w:val="fr_FR" w:bidi="fr_FR"/>
        </w:rPr>
      </w:r>
      <w:r>
        <w:rPr>
          <w:lang w:val="fr_FR" w:bidi="fr_FR"/>
        </w:rPr>
        <w:t>Arrêtez-vous et montrez une photo d'une montagne de la région de Galilée.</w:t>
      </w:r>
    </w:p>
    <w:p>
      <w:pPr/>
      <w:r>
        <w:rPr>
          <w:lang w:val="fr_FR" w:bidi="fr_FR"/>
        </w:rPr>
      </w:r>
      <w:r>
        <w:rPr>
          <w:lang w:val="fr_FR" w:bidi="fr_FR"/>
        </w:rPr>
        <w:t>Jésus s'est assis sur la montagne ; c'était ainsi que les enseignants enseignaient généralement à leurs disciples à cette époque. Jésus enseignait principalement à ses disciples, mais la foule de gens écoutait aussi Jésus enseigner.</w:t>
      </w:r>
    </w:p>
    <w:p>
      <w:pPr/>
      <w:r>
        <w:rPr>
          <w:lang w:val="fr_FR" w:bidi="fr_FR"/>
        </w:rPr>
      </w:r>
      <w:r>
        <w:rPr>
          <w:lang w:val="fr_FR" w:bidi="fr_FR"/>
        </w:rPr>
        <w:t>Comment les enseignants ou les chefs religieux dans votre culture enseignent-ils un groupe de personnes ? Racontez une histoire concernant un moment où vous avez écouté un enseignant, un ancien ou un enseignant religieux important vous enseigner quelque chose. Où étiez-vous ? Décrivez ce que l'enseignant a fait et ce que les gens ont fait.</w:t>
      </w:r>
    </w:p>
    <w:p>
      <w:pPr/>
      <w:r>
        <w:rPr>
          <w:lang w:val="fr_FR" w:bidi="fr_FR"/>
        </w:rPr>
      </w:r>
      <w:r>
        <w:rPr>
          <w:lang w:val="fr_FR" w:bidi="fr_FR"/>
        </w:rPr>
        <w:t>Puis « Jésus a ouvert la bouche », ce qui signifie que Jésus a commencé à enseigner ses disciples. Cette section est la première partie de l'enseignement de Jésus. Dans cette section, Jésus parle des caractéristiques de ses disciples. Ses disciples sont « bénis » ou « favorisés » par Dieu. Cela ne signifie pas qu'ils sont riches ou ont une bonne santé, mais que Dieu est heureux d'eux et qu'ils sont satisfaits de Dieu.</w:t>
      </w:r>
    </w:p>
    <w:p>
      <w:pPr/>
      <w:r>
        <w:rPr>
          <w:lang w:val="fr_FR" w:bidi="fr_FR"/>
        </w:rPr>
      </w:r>
      <w:r>
        <w:rPr>
          <w:lang w:val="fr_FR" w:bidi="fr_FR"/>
        </w:rPr>
        <w:t>Dans votre culture, comment décrivez-vous une personne qui est bénie ou satisfaite ? Décrivez une personne que vous connaissez qui est bénie ou satisfaite.</w:t>
      </w:r>
    </w:p>
    <w:p>
      <w:pPr/>
      <w:r>
        <w:rPr>
          <w:lang w:val="fr_FR" w:bidi="fr_FR"/>
        </w:rPr>
      </w:r>
      <w:r>
        <w:rPr>
          <w:lang w:val="fr_FR" w:bidi="fr_FR"/>
        </w:rPr>
        <w:t>Les paroles étaient chacune courte et facile à se rappeler Les paroles sont comme des proverbes. Les chefs religieux juifs enseignaient souvent en utilisant de courts dictons. La foule était donc habituée à cela. Pour chaque phrase, Jésus dit que si un disciple a cette caractéristique, il est « béni. »</w:t>
      </w:r>
    </w:p>
    <w:p>
      <w:pPr/>
      <w:r>
        <w:rPr>
          <w:lang w:val="fr_FR" w:bidi="fr_FR"/>
        </w:rPr>
      </w:r>
      <w:r>
        <w:rPr>
          <w:lang w:val="fr_FR" w:bidi="fr_FR"/>
        </w:rPr>
        <w:t xml:space="preserve">Premièrement, Jésus a dit que les gens qui sont « pauvres d'esprit » sont bénis. « Pauvres d'esprit » signifie des gens qui savent qu'ils ont besoin de Dieu. « Pauvres d'esprit » ne signifie pas les gens qui n'ont pas d'argent. Chaque personne a besoin de Dieu, mais tout le monde ne dit pas qu'il a besoin de Dieu. Jésus dit que les gens qui connaissent leur besoin spirituel de Dieu sont bénis ou heureux. La </w:t>
      </w:r>
      <w:r>
        <w:rPr>
          <w:b/>
          <w:lang w:val="fr_FR" w:bidi="fr_FR"/>
        </w:rPr>
        <w:t>raison</w:t>
      </w:r>
      <w:r>
        <w:rPr>
          <w:lang w:val="fr_FR" w:bidi="fr_FR"/>
        </w:rPr>
        <w:t xml:space="preserve"> pour laquelle ils sont heureux est parce qu'ils appartiennent au royaume de Dieu. Ils ont une relation avec Dieu.</w:t>
      </w:r>
    </w:p>
    <w:p>
      <w:pPr/>
      <w:r>
        <w:rPr>
          <w:lang w:val="fr_FR" w:bidi="fr_FR"/>
        </w:rPr>
      </w:r>
      <w:r>
        <w:rPr>
          <w:lang w:val="fr_FR" w:bidi="fr_FR"/>
        </w:rPr>
        <w:t xml:space="preserve">Ensuite, Jésus décrit ceux qui pleurent, ce qui signifie ceux qui sont tristes et affligés. Ce n'est pas seulement de pleurer la mort d'un membre de la famille ou d'être triste à cause de mauvaises choses qui arrivent. C'est une tristesse générale qui fait partie de la vie d'un disciple de Jésus. Jésus dit que ce genre de personne est en fait béni, ou heureux, </w:t>
      </w:r>
      <w:r>
        <w:rPr>
          <w:b/>
          <w:lang w:val="fr_FR" w:bidi="fr_FR"/>
        </w:rPr>
        <w:t>parce</w:t>
      </w:r>
      <w:r>
        <w:rPr>
          <w:lang w:val="fr_FR" w:bidi="fr_FR"/>
        </w:rPr>
        <w:t xml:space="preserve"> qu'il sera consolé. Les deux premiers mots sont les deux similaires à un message que le prophète Ésaïe a prononcé au peuple de Dieu dans l'Ancien Testament. Le message d'Ésaïe au peuple de Dieu était que Dieu consolera son peuple.</w:t>
      </w:r>
    </w:p>
    <w:p>
      <w:pPr/>
      <w:r>
        <w:rPr>
          <w:lang w:val="fr_FR" w:bidi="fr_FR"/>
        </w:rPr>
      </w:r>
      <w:r>
        <w:rPr>
          <w:lang w:val="fr_FR" w:bidi="fr_FR"/>
        </w:rPr>
        <w:t>Arrêtez-vous ici et discutez avec votre équipe de traduction de quelles situations vous causent le deuil, le chagrin ou la tristesse. Racontez une histoire sur un moment où vous avez pleuré ou que quelqu'un que vous connaissez a connu le chagrin ou la tristesse.</w:t>
      </w:r>
    </w:p>
    <w:p>
      <w:pPr/>
      <w:r>
        <w:rPr>
          <w:lang w:val="fr_FR" w:bidi="fr_FR"/>
        </w:rPr>
      </w:r>
      <w:r>
        <w:rPr>
          <w:lang w:val="fr_FR" w:bidi="fr_FR"/>
        </w:rPr>
        <w:t xml:space="preserve">Dans le passage suivant, Jésus dit que les gens humbles font confiance à Dieu plutôt qu'à leur propre puissance. Jésus dit que les gens humbles sont heureux ou bénis </w:t>
      </w:r>
      <w:r>
        <w:rPr>
          <w:b/>
          <w:lang w:val="fr_FR" w:bidi="fr_FR"/>
        </w:rPr>
        <w:t>parce que</w:t>
      </w:r>
      <w:r>
        <w:rPr>
          <w:lang w:val="fr_FR" w:bidi="fr_FR"/>
        </w:rPr>
        <w:t xml:space="preserve"> Dieu leur donnera toute la terre. Cela signifie qu'ils apprécieront toutes les bénédictions que Dieu a dans le ciel et sur la terre.</w:t>
      </w:r>
    </w:p>
    <w:p>
      <w:pPr/>
      <w:r>
        <w:rPr>
          <w:lang w:val="fr_FR" w:bidi="fr_FR"/>
        </w:rPr>
      </w:r>
      <w:r>
        <w:rPr>
          <w:lang w:val="fr_FR" w:bidi="fr_FR"/>
        </w:rPr>
        <w:t xml:space="preserve">Puis Jésus dit que les gens bénis sont ceux qui ont faim et qui ont soif de justice/droiture. Cela signifie qu'ils veulent une bonne relation avec Dieu de la même manière que les gens veulent de la nourriture et de la boisson. Ce n'est pas une faim littérale, mais une façon de décrire à quel point ils cherchent Dieu dans leur vie. Jésus dit qu'ils sont bénis ou heureux </w:t>
      </w:r>
      <w:r>
        <w:rPr>
          <w:b/>
          <w:lang w:val="fr_FR" w:bidi="fr_FR"/>
        </w:rPr>
        <w:t>parce</w:t>
      </w:r>
      <w:r>
        <w:rPr>
          <w:lang w:val="fr_FR" w:bidi="fr_FR"/>
        </w:rPr>
        <w:t xml:space="preserve"> que Dieu les remplira de la même manière qu'une personne est satisfaite après avoir assez mangé et bu. À cette époque, les gens utilisaient le même mot dans la langue d'origine pour parler de l'engraissement des animaux. Jésus dit que Dieu remplira les gens qui veulent faire ce qui est juste.</w:t>
      </w:r>
    </w:p>
    <w:p>
      <w:pPr/>
      <w:r>
        <w:rPr>
          <w:lang w:val="fr_FR" w:bidi="fr_FR"/>
        </w:rPr>
      </w:r>
      <w:r>
        <w:rPr>
          <w:lang w:val="fr_FR" w:bidi="fr_FR"/>
        </w:rPr>
        <w:t xml:space="preserve">La phrase suivante est que les gens qui sont miséricordieux sont heureux ou bénis </w:t>
      </w:r>
      <w:r>
        <w:rPr>
          <w:b/>
          <w:lang w:val="fr_FR" w:bidi="fr_FR"/>
        </w:rPr>
        <w:t>parce</w:t>
      </w:r>
      <w:r>
        <w:rPr>
          <w:lang w:val="fr_FR" w:bidi="fr_FR"/>
        </w:rPr>
        <w:t xml:space="preserve"> qu'ils recevront la miséricorde de Dieu. Une personne miséricordieuse est triste du problème de quelqu'un d'autre et veut l'aider et lui montrer de la bonté.</w:t>
      </w:r>
    </w:p>
    <w:p>
      <w:pPr/>
      <w:r>
        <w:rPr>
          <w:lang w:val="fr_FR" w:bidi="fr_FR"/>
        </w:rPr>
      </w:r>
      <w:r>
        <w:rPr>
          <w:lang w:val="fr_FR" w:bidi="fr_FR"/>
        </w:rPr>
        <w:t xml:space="preserve">Puis Jésus dit que les gens qui ont un cœur pur sont bénis </w:t>
      </w:r>
      <w:r>
        <w:rPr>
          <w:b/>
          <w:lang w:val="fr_FR" w:bidi="fr_FR"/>
        </w:rPr>
        <w:t>parce</w:t>
      </w:r>
      <w:r>
        <w:rPr>
          <w:lang w:val="fr_FR" w:bidi="fr_FR"/>
        </w:rPr>
        <w:t xml:space="preserve"> qu'ils verront Dieu. Dans le livre juif des Psaumes, Dieu a dit que seuls ceux qui ont un cœur pur pouvaient entrer en présence de Dieu. Quelqu'un avec un cœur pur est quelqu'un qui veut seulement plaire à Dieu et le servir loyalement. Ce genre de personne verra Dieu dans le ciel.</w:t>
      </w:r>
    </w:p>
    <w:p>
      <w:pPr/>
      <w:r>
        <w:rPr>
          <w:lang w:val="fr_FR" w:bidi="fr_FR"/>
        </w:rPr>
      </w:r>
      <w:r>
        <w:rPr>
          <w:lang w:val="fr_FR" w:bidi="fr_FR"/>
        </w:rPr>
        <w:t>Arrêtez-vous ici et discutez dans votre culture de quelqu'un qui est propre ou pur.</w:t>
      </w:r>
    </w:p>
    <w:p>
      <w:pPr/>
      <w:r>
        <w:rPr>
          <w:lang w:val="fr_FR" w:bidi="fr_FR"/>
        </w:rPr>
      </w:r>
      <w:r>
        <w:rPr>
          <w:lang w:val="fr_FR" w:bidi="fr_FR"/>
        </w:rPr>
        <w:t xml:space="preserve">Ensuite, Jésus décrit les gens qui travaillent pour la paix entre d'autres personnes. Les gens qui unissent d'autres personnes qui ont des conflits ou des problèmes les uns avec les autres sont bénis </w:t>
      </w:r>
      <w:r>
        <w:rPr>
          <w:b/>
          <w:lang w:val="fr_FR" w:bidi="fr_FR"/>
        </w:rPr>
        <w:t>parce que</w:t>
      </w:r>
      <w:r>
        <w:rPr>
          <w:lang w:val="fr_FR" w:bidi="fr_FR"/>
        </w:rPr>
        <w:t xml:space="preserve"> Dieu les appellera ses enfants. Cela signifie que les artisans de paix appartiendront à la famille de Dieu de la même manière qu'un père et ses enfants sont ensemble dans une famille.</w:t>
      </w:r>
    </w:p>
    <w:p>
      <w:pPr/>
      <w:r>
        <w:rPr>
          <w:lang w:val="fr_FR" w:bidi="fr_FR"/>
        </w:rPr>
      </w:r>
      <w:r>
        <w:rPr>
          <w:lang w:val="fr_FR" w:bidi="fr_FR"/>
        </w:rPr>
        <w:t xml:space="preserve">Dans le dernier passage, Jésus dit que les gens traiteront mal ses disciples parce que ses disciples font ce qui est bon et juste : ils suivent Jésus. Ses disciples sont bénis </w:t>
      </w:r>
      <w:r>
        <w:rPr>
          <w:b/>
          <w:lang w:val="fr_FR" w:bidi="fr_FR"/>
        </w:rPr>
        <w:t>parce</w:t>
      </w:r>
      <w:r>
        <w:rPr>
          <w:lang w:val="fr_FR" w:bidi="fr_FR"/>
        </w:rPr>
        <w:t xml:space="preserve"> qu'ils appartiennent au royaume des cieux. Jésus répète « royaume des cieux » ici pour montrer la fin de cet ensemble de paroles.</w:t>
      </w:r>
    </w:p>
    <w:p>
      <w:pPr/>
      <w:r>
        <w:rPr>
          <w:lang w:val="fr_FR" w:bidi="fr_FR"/>
        </w:rPr>
      </w:r>
      <w:r>
        <w:rPr>
          <w:lang w:val="fr_FR" w:bidi="fr_FR"/>
        </w:rPr>
        <w:t>Jésus dit maintenant à ses disciples que même maintenant ils peuvent faire l'expérience de la bénédiction de Dieu quand les gens disent de mauvaises choses à leur sujet. Même maintenant, ils peuvent avoir de la joie parce qu'ils savent que Dieu leur donnera une récompense quand ils entreront au ciel. Et les disciples de Jésus ne sont pas seuls : les gens ont aussi persécuté les prophètes d'il y a longtemps.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voit les foules qui le suivent. Jésus monte sur une montagne et s'assied pour enseigner ses proches disciples. C'est le début d'un enseignement long et important de la part de Jésus.</w:t>
      </w:r>
    </w:p>
    <w:p>
      <w:pPr/>
      <w:r>
        <w:rPr>
          <w:lang w:val="fr_FR" w:bidi="fr_FR"/>
        </w:rPr>
      </w:r>
      <w:r>
        <w:rPr>
          <w:b/>
          <w:lang w:val="fr_FR" w:bidi="fr_FR"/>
        </w:rPr>
        <w:t>Deuxième partie :</w:t>
      </w:r>
      <w:r>
        <w:rPr>
          <w:lang w:val="fr_FR" w:bidi="fr_FR"/>
        </w:rPr>
        <w:t xml:space="preserve"> Jésus enseigne à ses proches disciples huit courtes phrases sur le genre de personnes qui sont bénies par Dieu.</w:t>
      </w:r>
    </w:p>
    <w:p>
      <w:pPr/>
      <w:r>
        <w:rPr>
          <w:lang w:val="fr_FR" w:bidi="fr_FR"/>
        </w:rPr>
      </w:r>
      <w:r>
        <w:rPr>
          <w:b/>
          <w:lang w:val="fr_FR" w:bidi="fr_FR"/>
        </w:rPr>
        <w:t>Troisième partie :</w:t>
      </w:r>
      <w:r>
        <w:rPr>
          <w:lang w:val="fr_FR" w:bidi="fr_FR"/>
        </w:rPr>
        <w:t xml:space="preserve"> Jésus se concentre sur les récompenses que ses disciples recevront dès maintenant lorsqu'ils souffrent pour avoir fait ce qui est juste.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proches suiveurs de Jésus, ou disciples de 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peuple de Dieu, qui sont les personnes qui sont bénies</w:t>
      </w:r>
    </w:p>
    <w:p>
      <w:pPr>
        <w:pStyle w:val="ListBullet"/>
        <w:spacing w:line="240" w:lineRule="auto"/>
        <w:ind w:left="720"/>
      </w:pPr>
      <w:r>
        <w:rPr>
          <w:lang w:val="fr_FR" w:bidi="fr_FR"/>
        </w:rPr>
      </w:r>
      <w:r>
        <w:rPr>
          <w:lang w:val="fr_FR" w:bidi="fr_FR"/>
        </w:rPr>
        <w:t>Les gens qui font souffrir le peuple de 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la foule au début de cette histoire est la même foule qui suivait Jésus pour guérir et enseigner. Jésus voit cette foule, monte sur une montagne et s'assied sur la montagne pour enseigner ses plus proches disciples. La foule écoute aussi.</w:t>
      </w:r>
    </w:p>
    <w:p>
      <w:pPr/>
      <w:r>
        <w:rPr>
          <w:lang w:val="fr_FR" w:bidi="fr_FR"/>
        </w:rPr>
      </w:r>
      <w:r>
        <w:rPr>
          <w:lang w:val="fr_FR" w:bidi="fr_FR"/>
        </w:rPr>
        <w:t>Il est important que les proches disciples de Jésus s'asseyent plus près de Jésus sur la montagne. Jésus s'adresse principalement à eux, mais la foule est aussi là.</w:t>
      </w:r>
    </w:p>
    <w:p>
      <w:pPr/>
      <w:r>
        <w:rPr>
          <w:lang w:val="fr_FR" w:bidi="fr_FR"/>
        </w:rPr>
      </w:r>
      <w:r>
        <w:rPr>
          <w:lang w:val="fr_FR" w:bidi="fr_FR"/>
        </w:rPr>
        <w:t>Jésus est sur le point de commencer un enseignement long et important. Jésus enseigne à ses disciples et à la foule comment ressembler davantage à Dieu. Il est bon de se rappeler que ce n'est pas une liste de choses à bien faire. Cet enseignement est un guide de vie pour les gens qui veulent suivre Dieu complètement.</w:t>
      </w:r>
    </w:p>
    <w:p>
      <w:pPr/>
      <w:r>
        <w:rPr>
          <w:lang w:val="fr_FR" w:bidi="fr_FR"/>
        </w:rPr>
      </w:r>
      <w:r>
        <w:rPr>
          <w:lang w:val="fr_FR" w:bidi="fr_FR"/>
        </w:rPr>
        <w:t>La deuxième partie commence quand Jésus commence à enseigner ses disciples. Pendant que Jésus partage huit paroles importantes, il est important de savoir que chaque parole est surprenante et probablement le contraire de ce à quoi les disciples s'attendaient. Choisissez une manière naturelle dans votre langue pour montrer qu'une nouvelle section commence ici et que Jésus commence à enseigner. Dans la langue d'origine, chacune des huit phrases commence par « heureux », ou « bénis ». Jésus fait cela pour aider les auditeurs à se rappeler de ces phrases. Il est bon de penser à la façon dont vous exprimez une liste de vérités importantes dans votre culture. Que faites-vous pour aider les gens à se rappeler d'une liste ?</w:t>
      </w:r>
    </w:p>
    <w:p>
      <w:pPr/>
      <w:r>
        <w:rPr>
          <w:lang w:val="fr_FR" w:bidi="fr_FR"/>
        </w:rPr>
      </w:r>
      <w:r>
        <w:rPr>
          <w:lang w:val="fr_FR" w:bidi="fr_FR"/>
        </w:rPr>
        <w:t xml:space="preserve">Il est important de se rappeler que chaque phrase a deux parties. La première partie dit quel genre de personne est bénie et la deuxième partie dit </w:t>
      </w:r>
      <w:r>
        <w:rPr>
          <w:b/>
          <w:lang w:val="fr_FR" w:bidi="fr_FR"/>
        </w:rPr>
        <w:t>comment</w:t>
      </w:r>
      <w:r>
        <w:rPr>
          <w:lang w:val="fr_FR" w:bidi="fr_FR"/>
        </w:rPr>
        <w:t xml:space="preserve"> elle est bénie. Par exemple, dans le premier passage, Jésus dit que les gens qui savent qu'ils ont besoin de Dieu sont bénis </w:t>
      </w:r>
      <w:r>
        <w:rPr>
          <w:b/>
          <w:lang w:val="fr_FR" w:bidi="fr_FR"/>
        </w:rPr>
        <w:t>parce qu</w:t>
      </w:r>
      <w:r>
        <w:rPr>
          <w:lang w:val="fr_FR" w:bidi="fr_FR"/>
        </w:rPr>
        <w:t>'ils appartiennent au royaume de Dieu.</w:t>
      </w:r>
    </w:p>
    <w:p>
      <w:pPr/>
      <w:r>
        <w:rPr>
          <w:lang w:val="fr_FR" w:bidi="fr_FR"/>
        </w:rPr>
      </w:r>
      <w:r>
        <w:rPr>
          <w:lang w:val="fr_FR" w:bidi="fr_FR"/>
        </w:rPr>
        <w:t>Il est important de se rappeler que les personnes décrites dans ces huit paroles ne sont pas bénies parce qu'elles sont de bonnes personnes. Ils sont humbles et tristes, ils ont besoin de Dieu, ils ont faim de faire ce qui est bon, ils montrent de la bonté aux autres, ils sont loyaux à Dieu, ils travaillent pour la paix pour les autres et ils souffrent d'avoir fait ce qui est bon. Chacune de ces idées décrit le peuple de Dieu et à quoi il ressemble.</w:t>
      </w:r>
    </w:p>
    <w:p>
      <w:pPr/>
      <w:r>
        <w:rPr>
          <w:lang w:val="fr_FR" w:bidi="fr_FR"/>
        </w:rPr>
      </w:r>
      <w:r>
        <w:rPr>
          <w:lang w:val="fr_FR" w:bidi="fr_FR"/>
        </w:rPr>
        <w:t>Dans le premier passage, il serait bon de montrer que Dieu a une relation avec son peuple qui a besoin de lui. Ensuite, il est important de montrer que Dieu console son peuple.</w:t>
      </w:r>
    </w:p>
    <w:p>
      <w:pPr/>
      <w:r>
        <w:rPr>
          <w:lang w:val="fr_FR" w:bidi="fr_FR"/>
        </w:rPr>
      </w:r>
      <w:r>
        <w:rPr>
          <w:lang w:val="fr_FR" w:bidi="fr_FR"/>
        </w:rPr>
        <w:t>Puis pensez à la façon dont vous pouvez montrer que quelqu'un est humble, docile et doux. Dans le passage suivant, rappelez-vous que Jésus ne dit pas que le peuple de Dieu a littéralement faim et soif. Il pourrait être utile de montrer des personnes qui ont faim et qui ont soif pour se rappeler à quel point le peuple de Dieu veut connaître Dieu.</w:t>
      </w:r>
    </w:p>
    <w:p>
      <w:pPr/>
      <w:r>
        <w:rPr>
          <w:lang w:val="fr_FR" w:bidi="fr_FR"/>
        </w:rPr>
      </w:r>
      <w:r>
        <w:rPr>
          <w:lang w:val="fr_FR" w:bidi="fr_FR"/>
        </w:rPr>
        <w:t>Ensuite, il est important de se rappeler que Dieu est celui qui aura de la compassion pour les gens miséricordieux ou bons. Puis Jésus parle des gens qui ont un cœur pur. Rappelez-vous que dans l'Ancien Testament, Dieu exigeait des cœurs purs pour entrer en sa présence.</w:t>
      </w:r>
    </w:p>
    <w:p>
      <w:pPr/>
      <w:r>
        <w:rPr>
          <w:lang w:val="fr_FR" w:bidi="fr_FR"/>
        </w:rPr>
      </w:r>
      <w:r>
        <w:rPr>
          <w:lang w:val="fr_FR" w:bidi="fr_FR"/>
        </w:rPr>
        <w:t xml:space="preserve">Jésus dit dans le passage suivant que ses disciples travaillent pour la paix. Ils sont bénis d'être comme Dieu </w:t>
      </w:r>
      <w:r>
        <w:rPr>
          <w:b/>
          <w:lang w:val="fr_FR" w:bidi="fr_FR"/>
        </w:rPr>
        <w:t>parce que</w:t>
      </w:r>
      <w:r>
        <w:rPr>
          <w:lang w:val="fr_FR" w:bidi="fr_FR"/>
        </w:rPr>
        <w:t xml:space="preserve"> Dieu les appellera ses enfants.</w:t>
      </w:r>
    </w:p>
    <w:p>
      <w:pPr/>
      <w:r>
        <w:rPr>
          <w:lang w:val="fr_FR" w:bidi="fr_FR"/>
        </w:rPr>
      </w:r>
      <w:r>
        <w:rPr>
          <w:lang w:val="fr_FR" w:bidi="fr_FR"/>
        </w:rPr>
        <w:t>La dernière phrase concernant le fait de souffrir pour avoir fait ce qui est bon est importante. Cette phrase répète « faire ce qui est bon » comme dans la phrase préalable sur le fait d'avoir faim et d'avoir soif de « faire ce qui est bon ». Jésus répète aussi à nouveau le « royaume des cieux » comme dans la première phrase au sujet de ceux qui sont « pauvres d'esprit ».</w:t>
      </w:r>
    </w:p>
    <w:p>
      <w:pPr/>
      <w:r>
        <w:rPr>
          <w:lang w:val="fr_FR" w:bidi="fr_FR"/>
        </w:rPr>
      </w:r>
      <w:r>
        <w:rPr>
          <w:lang w:val="fr_FR" w:bidi="fr_FR"/>
        </w:rPr>
        <w:t>Pour la troisième et dernière partie, Jésus parle maintenant directement à ses disciples. Jésus dit « réjouissez-vous » et « soyez heureux » quand les gens vous persécutent. Jésus utilise deux mots forts pour désigner le bonheur afin de souligner que nous devrions être très heureux.</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gens</w:t>
      </w:r>
    </w:p>
    <w:p>
      <w:pPr>
        <w:pStyle w:val="ListBullet"/>
        <w:spacing w:line="240" w:lineRule="auto"/>
        <w:ind w:left="720"/>
      </w:pPr>
      <w:r>
        <w:rPr>
          <w:lang w:val="fr_FR" w:bidi="fr_FR"/>
        </w:rPr>
      </w:r>
      <w:r>
        <w:rPr>
          <w:lang w:val="fr_FR" w:bidi="fr_FR"/>
        </w:rPr>
        <w:t>Les proches suiveurs de Jésus, ou disciples de 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qui sont bénis</w:t>
      </w:r>
    </w:p>
    <w:p>
      <w:pPr>
        <w:pStyle w:val="ListBullet"/>
        <w:spacing w:line="240" w:lineRule="auto"/>
        <w:ind w:left="720"/>
      </w:pPr>
      <w:r>
        <w:rPr>
          <w:lang w:val="fr_FR" w:bidi="fr_FR"/>
        </w:rPr>
      </w:r>
      <w:r>
        <w:rPr>
          <w:lang w:val="fr_FR" w:bidi="fr_FR"/>
        </w:rPr>
        <w:t>Les gens qui font souffrir le peuple de 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Assurez-vous que l'équipe représente Jésus qui voit les foules qui le suivent. Puis Jésus doit monter sur la montagne. Assurez-vous que ses proches disciples s'asseyent plus près de lui pour écouter l'enseignement. La foule est aussi assise à proximité sur la montagne pour écouter.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proches disciples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commence à parler et tout le monde l'écoute. Pendant que votre équipe représente chacune des huit phrases, souvenez-vous de demander à une ou plusieurs personnes de jouer le rôle des personnes qui sont bénies. Premièrement, Jésus parle d'une personne qui sait qu'elle a besoin de Dieu. Dieu montre sa bénédiction à cette personne en l'amenant dans le royaume de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qui sont bénis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Quand les gens bénis sont tristes et pleurent, montrez que Dieu vient pour les consoler. Pensez à la façon dont vous pouvez montrer Dieu qui console son peuple.</w:t>
      </w:r>
    </w:p>
    <w:p>
      <w:pPr/>
      <w:r>
        <w:rPr>
          <w:lang w:val="fr_FR" w:bidi="fr_FR"/>
        </w:rPr>
      </w:r>
      <w:r>
        <w:rPr>
          <w:lang w:val="fr_FR" w:bidi="fr_FR"/>
        </w:rPr>
        <w:t>Pour la phrase suivante, Jésus dit que Dieu bénit les gens humbles parce que Dieu leur donnera toute la terre. Ensuite, assurez-vous que votre équipe représente des gens qui sont désireux d'avoir une bonne relation avec Dieu, tout comme les gens qui ont faim et qui ont soif sont désireux de manger et de boire.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qui sont bénies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Pour la phrase suivante, le peuple de Dieu est béni parce qu'il reçoit la miséricorde de Dieu. Puis Jésus dit que les gens qui sont bénis ont des cœurs purs. Ils sont bénis parce qu'ils verront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le passage suivant, Jésus dit que les gens qui travaillent pour la paix sont bénis. Ils sont bénis parce que Dieu les appelle ses enfants.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Dieu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Pour la dernière phrase, Jésus dit que les gens qui sont bénis souffrent pour avoir fait le bien. Ils sont bénis parce qu'ils appartiennent au royaume des cieux.</w:t>
      </w:r>
    </w:p>
    <w:p>
      <w:pPr/>
      <w:r>
        <w:rPr>
          <w:lang w:val="fr_FR" w:bidi="fr_FR"/>
        </w:rPr>
      </w:r>
      <w:r>
        <w:rPr>
          <w:lang w:val="fr_FR" w:bidi="fr_FR"/>
        </w:rPr>
        <w:t>Pour la dernière partie, assurez-vous que votre équipe de traduction représente la souffrance que connaît le peuple de Dieu. Assurez-vous aussi que l'acteur qui joue Jésus parle directement à ses proches disciples sur la montagne pour cette partie. Jésus dit que ses disciples devraient être très heureux quand ils souffrent pour avoir fait ce qui est bon.</w:t>
      </w:r>
    </w:p>
    <w:p>
      <w:pPr>
        <w:pStyle w:val="ListBullet"/>
        <w:spacing w:line="240" w:lineRule="auto"/>
        <w:ind w:left="720"/>
      </w:pPr>
      <w:r>
        <w:rPr>
          <w:lang w:val="fr_FR" w:bidi="fr_FR"/>
        </w:rPr>
      </w:r>
      <w:r>
        <w:rPr>
          <w:lang w:val="fr_FR" w:bidi="fr_FR"/>
        </w:rPr>
        <w:t>Arrêtez la représentation. 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termine cette section de l'enseignement en disant que ses disciples sont comme les prophètes du passé parce que les prophètes ont aussi souffert pour avoir fait ce qui est bon. Ces prophètes annonçaient des messages de la part de Dieu.</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est monté sur la montagne et ses </w:t>
      </w:r>
      <w:r>
        <w:rPr>
          <w:b/>
          <w:lang w:val="fr_FR" w:bidi="fr_FR"/>
        </w:rPr>
        <w:t>disciples</w:t>
      </w:r>
      <w:r>
        <w:rPr>
          <w:lang w:val="fr_FR" w:bidi="fr_FR"/>
        </w:rPr>
        <w:t xml:space="preserve">, ou </w:t>
      </w:r>
      <w:r>
        <w:rPr>
          <w:b/>
          <w:lang w:val="fr_FR" w:bidi="fr_FR"/>
        </w:rPr>
        <w:t>suiveurs</w:t>
      </w:r>
      <w:r>
        <w:rPr>
          <w:lang w:val="fr_FR" w:bidi="fr_FR"/>
        </w:rPr>
        <w:t xml:space="preserve">, sont venus vers lui. Jésus avait récemment choisi ces proches disciples. Assurez-vous de choisir une manière naturelle dans votre langue pour montrer que les disciples ont suivi Jésus et lui ont obéi, et n'ont pas simplement appris comme des élèves dans une salle de classe. Traduisez « disciple » de la même manière que vous l'avez traduit auparavant. Voir le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Jésus enseigne en utilisant des dictons. Dans chaque dicton, Jésus dit quel genre de personne est </w:t>
      </w:r>
      <w:r>
        <w:rPr>
          <w:b/>
          <w:lang w:val="fr_FR" w:bidi="fr_FR"/>
        </w:rPr>
        <w:t>bénie</w:t>
      </w:r>
      <w:r>
        <w:rPr>
          <w:lang w:val="fr_FR" w:bidi="fr_FR"/>
        </w:rPr>
        <w:t xml:space="preserve"> ou favorisée par Dieu. « Béni » fait référence à Dieu qui aide, fait du bien ou favorise quelqu'un ou quelque chose. Essayez d'éviter d'utiliser un mot lié à la chance ou à des jeux de hasard. Voir le glossaire principal pour une définition complète de </w:t>
      </w:r>
      <w:r>
        <w:rPr>
          <w:lang w:val="fr_FR" w:bidi="fr_FR"/>
        </w:rPr>
        <w:t>bénir</w:t>
      </w:r>
      <w:r>
        <w:rPr>
          <w:lang w:val="fr_FR" w:bidi="fr_FR"/>
        </w:rPr>
        <w:t>.</w:t>
      </w:r>
    </w:p>
    <w:p>
      <w:pPr/>
      <w:r>
        <w:rPr>
          <w:lang w:val="fr_FR" w:bidi="fr_FR"/>
        </w:rPr>
      </w:r>
      <w:r>
        <w:rPr>
          <w:lang w:val="fr_FR" w:bidi="fr_FR"/>
        </w:rPr>
        <w:t xml:space="preserve">Dans la première phrase, Jésus parle du </w:t>
      </w:r>
      <w:r>
        <w:rPr>
          <w:b/>
          <w:lang w:val="fr_FR" w:bidi="fr_FR"/>
        </w:rPr>
        <w:t>royaume des cieux</w:t>
      </w:r>
      <w:r>
        <w:rPr>
          <w:lang w:val="fr_FR" w:bidi="fr_FR"/>
        </w:rPr>
        <w:t xml:space="preserve">. Les </w:t>
      </w:r>
      <w:r>
        <w:rPr>
          <w:b/>
          <w:lang w:val="fr_FR" w:bidi="fr_FR"/>
        </w:rPr>
        <w:t>cieux</w:t>
      </w:r>
      <w:r>
        <w:rPr>
          <w:lang w:val="fr_FR" w:bidi="fr_FR"/>
        </w:rPr>
        <w:t xml:space="preserve"> sont le lieu où vit Dieu. Le royaume des cieux concerne le fait que Dieu règne dans le cœur de son peuple plutôt qu'un lieu physique. Vous vous souviendrez de l'expression « royaume des cieux » de plusieurs passages précédents. Traduisez la phrase de la même manière ici. Voir le glossaire principal pour une définition plus complète de l'expression </w:t>
      </w:r>
      <w:r>
        <w:rPr>
          <w:lang w:val="fr_FR" w:bidi="fr_FR"/>
        </w:rPr>
        <w:t>royaume des cieux</w:t>
      </w:r>
      <w:r>
        <w:rPr>
          <w:lang w:val="fr_FR" w:bidi="fr_FR"/>
        </w:rPr>
        <w:t>.</w:t>
      </w:r>
    </w:p>
    <w:p>
      <w:pPr/>
      <w:r>
        <w:rPr>
          <w:lang w:val="fr_FR" w:bidi="fr_FR"/>
        </w:rPr>
      </w:r>
      <w:r>
        <w:rPr>
          <w:lang w:val="fr_FR" w:bidi="fr_FR"/>
        </w:rPr>
        <w:t xml:space="preserve">Pour ce qui concerne les gens qui ont faim et qui ont soif de </w:t>
      </w:r>
      <w:r>
        <w:rPr>
          <w:b/>
          <w:lang w:val="fr_FR" w:bidi="fr_FR"/>
        </w:rPr>
        <w:t>justice/droiture</w:t>
      </w:r>
      <w:r>
        <w:rPr>
          <w:lang w:val="fr_FR" w:bidi="fr_FR"/>
        </w:rPr>
        <w:t xml:space="preserve">, Jésus fait référence à des gens qui font ce qui est juste. Cela devrait être traduit de la même manière que dans les passages précédents. Voir le glossaire principal pour une définition plus complète du mot </w:t>
      </w:r>
      <w:r>
        <w:rPr>
          <w:lang w:val="fr_FR" w:bidi="fr_FR"/>
        </w:rPr>
        <w:t>justice/droiture</w:t>
      </w:r>
      <w:r>
        <w:rPr>
          <w:lang w:val="fr_FR" w:bidi="fr_FR"/>
        </w:rPr>
        <w:t>.</w:t>
      </w:r>
    </w:p>
    <w:p>
      <w:pPr/>
      <w:r>
        <w:rPr>
          <w:lang w:val="fr_FR" w:bidi="fr_FR"/>
        </w:rPr>
      </w:r>
      <w:r>
        <w:rPr>
          <w:lang w:val="fr_FR" w:bidi="fr_FR"/>
        </w:rPr>
        <w:t xml:space="preserve">Jésus dit ensuite que les miséricordieux sont heureux parce qu'ils recevront la miséricorde de Dieu. Faire preuve de </w:t>
      </w:r>
      <w:r>
        <w:rPr>
          <w:b/>
          <w:lang w:val="fr_FR" w:bidi="fr_FR"/>
        </w:rPr>
        <w:t>miséricorde</w:t>
      </w:r>
      <w:r>
        <w:rPr>
          <w:lang w:val="fr_FR" w:bidi="fr_FR"/>
        </w:rPr>
        <w:t xml:space="preserve">, c'est montrer de la compassion envers ceux qui souffrent ou qui sont dans le besoin. Dieu est celui qui montre de la compassion à son peuple. Traduisez « miséricorde » de la même manière que vous l'avez fait auparavant, et rappelez-vous que la </w:t>
      </w:r>
      <w:r>
        <w:rPr>
          <w:lang w:val="fr_FR" w:bidi="fr_FR"/>
        </w:rPr>
        <w:t>miséricorde</w:t>
      </w:r>
      <w:r>
        <w:rPr>
          <w:lang w:val="fr_FR" w:bidi="fr_FR"/>
        </w:rPr>
        <w:t xml:space="preserve"> se trouve dans le glossaire principal.</w:t>
      </w:r>
    </w:p>
    <w:p>
      <w:pPr/>
      <w:r>
        <w:rPr>
          <w:lang w:val="fr_FR" w:bidi="fr_FR"/>
        </w:rPr>
      </w:r>
      <w:r>
        <w:rPr>
          <w:lang w:val="fr_FR" w:bidi="fr_FR"/>
        </w:rPr>
        <w:t xml:space="preserve">Ensuite, Jésus dit que ceux qui sont </w:t>
      </w:r>
      <w:r>
        <w:rPr>
          <w:b/>
          <w:lang w:val="fr_FR" w:bidi="fr_FR"/>
        </w:rPr>
        <w:t>purs de cœur</w:t>
      </w:r>
      <w:r>
        <w:rPr>
          <w:lang w:val="fr_FR" w:bidi="fr_FR"/>
        </w:rPr>
        <w:t xml:space="preserve"> verront Dieu. « Cœur pur » signifie quelqu'un qui veut vraiment plaire à Dieu. Pour les auditeurs juifs, le cœur était là où se trouvent les sentiments et les émotions d'une personne. Dans votre langue, pensez à quel mot décrit votre vie intérieure, ou le lieu de vos sentiments et de vos émotions.</w:t>
      </w:r>
    </w:p>
    <w:p>
      <w:pPr/>
      <w:r>
        <w:rPr>
          <w:lang w:val="fr_FR" w:bidi="fr_FR"/>
        </w:rPr>
      </w:r>
      <w:r>
        <w:rPr>
          <w:lang w:val="fr_FR" w:bidi="fr_FR"/>
        </w:rPr>
        <w:t xml:space="preserve">Les artisans de paix sont bénis parce que Dieu les appelle ses enfants. Quelqu'un qui travaille pour la </w:t>
      </w:r>
      <w:r>
        <w:rPr>
          <w:b/>
          <w:lang w:val="fr_FR" w:bidi="fr_FR"/>
        </w:rPr>
        <w:t>paix</w:t>
      </w:r>
      <w:r>
        <w:rPr>
          <w:lang w:val="fr_FR" w:bidi="fr_FR"/>
        </w:rPr>
        <w:t xml:space="preserve"> est quelqu'un qui voit des conflits ou des problèmes entre d'autres personnes et essaie de trouver une solution. Voir le glossaire principal pour une définition complète de la </w:t>
      </w:r>
      <w:r>
        <w:rPr>
          <w:lang w:val="fr_FR" w:bidi="fr_FR"/>
        </w:rPr>
        <w:t>paix</w:t>
      </w:r>
      <w:r>
        <w:rPr>
          <w:lang w:val="fr_FR" w:bidi="fr_FR"/>
        </w:rPr>
        <w:t>.</w:t>
      </w:r>
    </w:p>
    <w:p>
      <w:pPr/>
      <w:r>
        <w:rPr>
          <w:lang w:val="fr_FR" w:bidi="fr_FR"/>
        </w:rPr>
      </w:r>
      <w:r>
        <w:rPr>
          <w:lang w:val="fr_FR" w:bidi="fr_FR"/>
        </w:rPr>
        <w:t xml:space="preserve">La dernière phrase est que ceux qui suivent Dieu seront </w:t>
      </w:r>
      <w:r>
        <w:rPr>
          <w:b/>
          <w:lang w:val="fr_FR" w:bidi="fr_FR"/>
        </w:rPr>
        <w:t>persécutés</w:t>
      </w:r>
      <w:r>
        <w:rPr>
          <w:lang w:val="fr_FR" w:bidi="fr_FR"/>
        </w:rPr>
        <w:t>. Cela signifie que d'autres blesseront le peuple de Dieu ou le feront souffrir. Ce genre de souffrance pourrait être une souffrance physique ou une souffrance liée au manque d'argent.</w:t>
      </w:r>
    </w:p>
    <w:p>
      <w:pPr/>
      <w:r>
        <w:rPr>
          <w:lang w:val="fr_FR" w:bidi="fr_FR"/>
        </w:rPr>
      </w:r>
      <w:r>
        <w:rPr>
          <w:lang w:val="fr_FR" w:bidi="fr_FR"/>
        </w:rPr>
        <w:t xml:space="preserve">Jésus dit que Dieu </w:t>
      </w:r>
      <w:r>
        <w:rPr>
          <w:b/>
          <w:lang w:val="fr_FR" w:bidi="fr_FR"/>
        </w:rPr>
        <w:t>récompensera</w:t>
      </w:r>
      <w:r>
        <w:rPr>
          <w:lang w:val="fr_FR" w:bidi="fr_FR"/>
        </w:rPr>
        <w:t xml:space="preserve"> son peuple pour sa souffrance. Cette récompense est un cadeau spécial de Dieu qu'il donne à son peuple dans le ciel.</w:t>
      </w:r>
    </w:p>
    <w:p>
      <w:pPr/>
      <w:r>
        <w:rPr>
          <w:lang w:val="fr_FR" w:bidi="fr_FR"/>
        </w:rPr>
      </w:r>
      <w:r>
        <w:rPr>
          <w:lang w:val="fr_FR" w:bidi="fr_FR"/>
        </w:rPr>
        <w:t xml:space="preserve">Jésus compare la souffrance de ses disciples à la souffrance que les </w:t>
      </w:r>
      <w:r>
        <w:rPr>
          <w:b/>
          <w:lang w:val="fr_FR" w:bidi="fr_FR"/>
        </w:rPr>
        <w:t>prophètes</w:t>
      </w:r>
      <w:r>
        <w:rPr>
          <w:lang w:val="fr_FR" w:bidi="fr_FR"/>
        </w:rPr>
        <w:t xml:space="preserve">, ou messagers, de Dieu ont connue dans l'Ancien Testament de la part des gens qui vivaient à leur époque. Les gens qui écoutaient Jésus étaient familiers avec la persécution des prophètes. Les prophètes de l'Ancien Testament annonçaient des messages de la part de Dieu. Voir le glossaire principal pour une définition complète du mot </w:t>
      </w:r>
      <w:r>
        <w:rPr>
          <w:lang w:val="fr_FR" w:bidi="fr_FR"/>
        </w:rPr>
        <w:t>prophète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5:13–16</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5.13–16.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pour enseigner ses disciples, ou suiveurs les plus proches. Une foule écoute également. Jésus vient de finir d'enseigner une série de dictons concernant le genre de personnes qui sont bénies par Dieu et sur la façon dont Dieu les bénit. Jésus explique désormais comment ses disciples devraient se distinguer de ceux qui les entourent. Jésus utilise le sel et la lumière pour décrire comment ses disciples devraient être différents.</w:t>
      </w:r>
    </w:p>
    <w:p>
      <w:pPr/>
      <w:r>
        <w:rPr>
          <w:lang w:val="fr_FR" w:bidi="fr_FR"/>
        </w:rPr>
      </w:r>
      <w:r>
        <w:rPr>
          <w:lang w:val="fr_FR" w:bidi="fr_FR"/>
        </w:rPr>
        <w:t>Jésus dit que ses disciples sont comme du sel pour tous les gens sur la terre. Les gens utilisaient le sel pour améliorer la saveur de la nourriture ou pour préserver la nourriture de la détérioration. Certains pensent que Jésus voulait dire que ses disciples devraient améliorer le monde dans lequel ils vivent. D'autres gens pensent que Jésus voulait dire que ses disciples devraient préserver le monde, ce qui signifie que ses disciples devraient empêcher le monde de devenir mauvais. Il est utile de penser à ces deux significations.</w:t>
      </w:r>
    </w:p>
    <w:p>
      <w:pPr/>
      <w:r>
        <w:rPr>
          <w:lang w:val="fr_FR" w:bidi="fr_FR"/>
        </w:rPr>
      </w:r>
      <w:r>
        <w:rPr>
          <w:lang w:val="fr_FR" w:bidi="fr_FR"/>
        </w:rPr>
        <w:t>Arrêtez-vous et parlez d'un moment où vous ou quelqu'un que vous connaissez avez cuisiné de la nourriture avec du sel ou d'autres épices. Parlez aussi d'un moment où vous ou quelqu'un que vous connaissez a utilisé du sel pour conserver de la viande ou d'autres aliments. Quel était le goût de la nourriture ? Puis parlez d'un moment où vous avez mangé de la nourriture sans sel ou de la nourriture qui était gâtée. Quel était le goût de la nourriture non salée ou gâtée ?</w:t>
      </w:r>
    </w:p>
    <w:p>
      <w:pPr/>
      <w:r>
        <w:rPr>
          <w:lang w:val="fr_FR" w:bidi="fr_FR"/>
        </w:rPr>
      </w:r>
      <w:r>
        <w:rPr>
          <w:lang w:val="fr_FR" w:bidi="fr_FR"/>
        </w:rPr>
        <w:t>Jésus demande comment les gens peuvent utiliser le sel qui perd sa force. Le sel inutile perd sa force et est mélangé à d'autres choses pour qu'il n'ait plus le goût de sel. Le sel qui s'est affadi et n'est plus utile ne peut pas retrouver sa force.</w:t>
      </w:r>
    </w:p>
    <w:p>
      <w:pPr/>
      <w:r>
        <w:rPr>
          <w:lang w:val="fr_FR" w:bidi="fr_FR"/>
        </w:rPr>
      </w:r>
      <w:r>
        <w:rPr>
          <w:lang w:val="fr_FR" w:bidi="fr_FR"/>
        </w:rPr>
        <w:t>Jésus dit que les gens jetteront le sel inutile à l'extérieur, puis d'autres gens marcheront dessus de la même manière qu'ils marchent sur les ordures sur la route ou le chemin. Jésus compare le sel inutile à des disciples inutiles qui ne sont pas différents du monde qui les entoure.</w:t>
      </w:r>
    </w:p>
    <w:p>
      <w:pPr/>
      <w:r>
        <w:rPr>
          <w:lang w:val="fr_FR" w:bidi="fr_FR"/>
        </w:rPr>
      </w:r>
      <w:r>
        <w:rPr>
          <w:lang w:val="fr_FR" w:bidi="fr_FR"/>
        </w:rPr>
        <w:t>Ensuite, Jésus dit que ses disciples sont comme une lumière destinée à être vue par tout le monde. La lumière est une manière courante pour Jésus de décrire le nouveau genre de vie que ses disciples devraient avoir dans le monde sombre ou mauvais qui les entoure.</w:t>
      </w:r>
    </w:p>
    <w:p>
      <w:pPr/>
      <w:r>
        <w:rPr>
          <w:lang w:val="fr_FR" w:bidi="fr_FR"/>
        </w:rPr>
      </w:r>
      <w:r>
        <w:rPr>
          <w:lang w:val="fr_FR" w:bidi="fr_FR"/>
        </w:rPr>
        <w:t>Jésus compare ses disciples à une ville sur une colline que les gens remarqueraient facilement. Personne ne peut cacher une ville sur une colline parce qu'une ville sur une colline aurait beaucoup de lumières la nuit. « Personne ne peut cacher une ville sur une colline » était probablement une expression courante à cette époque. Tout le monde autour de la colline pourrait facilement voir la ville. De la même manière, personne ne peut cacher un groupe de disciples de Jésus. Le monde devrait pouvoir voir facilement les disciples de Jésus.</w:t>
      </w:r>
    </w:p>
    <w:p>
      <w:pPr/>
      <w:r>
        <w:rPr>
          <w:lang w:val="fr_FR" w:bidi="fr_FR"/>
        </w:rPr>
      </w:r>
      <w:r>
        <w:rPr>
          <w:lang w:val="fr_FR" w:bidi="fr_FR"/>
        </w:rPr>
        <w:t>Arrêtez-vous et parlez d'un moment où vous avez vu une ville la nuit de loin. Décrivez son aspect. Quel genre de lumières avez-vous vues ?</w:t>
      </w:r>
    </w:p>
    <w:p>
      <w:pPr/>
      <w:r>
        <w:rPr>
          <w:lang w:val="fr_FR" w:bidi="fr_FR"/>
        </w:rPr>
      </w:r>
      <w:r>
        <w:rPr>
          <w:lang w:val="fr_FR" w:bidi="fr_FR"/>
        </w:rPr>
        <w:t>Ensuite, Jésus dit que les gens n'allument pas une lampe, pour ensuite la mettre sous un panier ou un bol dans leur maison. Ce genre de lampe était un petit bol d'huile en argile avec une mèche. Les gens allumaient la lampe pour donner de la lumière pour la maison. Beaucoup de maisons n'avaient qu'une pièce. Une lampe pouvait donc donner de la lumière à toute la maison.</w:t>
      </w:r>
    </w:p>
    <w:p>
      <w:pPr/>
      <w:r>
        <w:rPr>
          <w:lang w:val="fr_FR" w:bidi="fr_FR"/>
        </w:rPr>
      </w:r>
      <w:r>
        <w:rPr>
          <w:lang w:val="fr_FR" w:bidi="fr_FR"/>
        </w:rPr>
        <w:t>Arrêtez-vous et montrez une photo d'une lampe.</w:t>
      </w:r>
    </w:p>
    <w:p>
      <w:pPr/>
      <w:r>
        <w:rPr>
          <w:lang w:val="fr_FR" w:bidi="fr_FR"/>
        </w:rPr>
      </w:r>
      <w:r>
        <w:rPr>
          <w:lang w:val="fr_FR" w:bidi="fr_FR"/>
        </w:rPr>
        <w:t>Jésus dit que les gens ne mettent pas une lampe sous un panier ou un bol. Assurez-vous que le mot que vous choisissez pour panier ou bol est un grand contenant et qu'aucune lumière ne peut passer à travers lui. Jésus veut dire qu'il serait inutile d'allumer une lampe pour la maison, puis de la cacher immédiatement sous quelque chose.</w:t>
      </w:r>
    </w:p>
    <w:p>
      <w:pPr/>
      <w:r>
        <w:rPr>
          <w:lang w:val="fr_FR" w:bidi="fr_FR"/>
        </w:rPr>
      </w:r>
      <w:r>
        <w:rPr>
          <w:lang w:val="fr_FR" w:bidi="fr_FR"/>
        </w:rPr>
        <w:t>Arrêtez-vous et montrez une photo d'un panier ou d'un bol.</w:t>
      </w:r>
    </w:p>
    <w:p>
      <w:pPr/>
      <w:r>
        <w:rPr>
          <w:lang w:val="fr_FR" w:bidi="fr_FR"/>
        </w:rPr>
      </w:r>
      <w:r>
        <w:rPr>
          <w:lang w:val="fr_FR" w:bidi="fr_FR"/>
        </w:rPr>
        <w:t>Au lieu de cacher la lampe, les gens allument la lampe et la mettent sur un support en bois, en métal ou en pierre pour que tout le monde dans la maison puisse la voir. La lampe était placée en haut pour donner plus de lumière.</w:t>
      </w:r>
    </w:p>
    <w:p>
      <w:pPr/>
      <w:r>
        <w:rPr>
          <w:lang w:val="fr_FR" w:bidi="fr_FR"/>
        </w:rPr>
      </w:r>
      <w:r>
        <w:rPr>
          <w:lang w:val="fr_FR" w:bidi="fr_FR"/>
        </w:rPr>
        <w:t>Arrêtez-vous et montrez une photo d'un chandelier.</w:t>
      </w:r>
    </w:p>
    <w:p>
      <w:pPr/>
      <w:r>
        <w:rPr>
          <w:lang w:val="fr_FR" w:bidi="fr_FR"/>
        </w:rPr>
      </w:r>
      <w:r>
        <w:rPr>
          <w:lang w:val="fr_FR" w:bidi="fr_FR"/>
        </w:rPr>
        <w:t>Arrêtez-vous et parlez d'un moment où vous deviez voir la nuit. Quel genre de lampe ou de lumière avez-vous utilisé ? Dites ce que vous avez fait avec la lumière. Que se serait-il passé si vous n'aviez pas eu la lumière ?</w:t>
      </w:r>
    </w:p>
    <w:p>
      <w:pPr/>
      <w:r>
        <w:rPr>
          <w:lang w:val="fr_FR" w:bidi="fr_FR"/>
        </w:rPr>
      </w:r>
      <w:r>
        <w:rPr>
          <w:lang w:val="fr_FR" w:bidi="fr_FR"/>
        </w:rPr>
        <w:t>Jésus dit maintenant que ses disciples devraient être comme une lampe qui donne de la lumière à tous ceux qui sont dans la maison. Les disciples de Jésus font briller leur lumière en étant le genre de personnes que Jésus a décrites auparavant comme bénies par Dieu. Les disciples devraient vivre de cette manière pour que tout le monde puisse les voir. Dieu bénit les gens qui montrent qu'ils ont besoin de Dieu, qui sont humbles et tristes, et qui ont faim de faire ce qui est bon.</w:t>
      </w:r>
    </w:p>
    <w:p>
      <w:pPr/>
      <w:r>
        <w:rPr>
          <w:lang w:val="fr_FR" w:bidi="fr_FR"/>
        </w:rPr>
      </w:r>
      <w:r>
        <w:rPr>
          <w:lang w:val="fr_FR" w:bidi="fr_FR"/>
        </w:rPr>
        <w:t>Quand les disciples de Jésus vivent de cette façon, les gens les voient facilement. L'objectif de cette nouvelle façon de vivre n'est pas que d'autres personnes essaient d'être comme les disciples. Jésus dit que l'objectif est que les gens glorifient, ou louent et honorent leur Père dans les cieux.</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dit que ses disciples sont comme du sel pour le monde.</w:t>
      </w:r>
    </w:p>
    <w:p>
      <w:pPr/>
      <w:r>
        <w:rPr>
          <w:lang w:val="fr_FR" w:bidi="fr_FR"/>
        </w:rPr>
      </w:r>
      <w:r>
        <w:rPr>
          <w:b/>
          <w:lang w:val="fr_FR" w:bidi="fr_FR"/>
        </w:rPr>
        <w:t>Deuxième partie :</w:t>
      </w:r>
      <w:r>
        <w:rPr>
          <w:lang w:val="fr_FR" w:bidi="fr_FR"/>
        </w:rPr>
        <w:t xml:space="preserve"> Jésus dit que ses disciples sont comme une lumière pour le monde. Ses disciples sont comme une ville sur une colline ou une lampe sur un support. Personne ne peut cacher sa lumière.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gens dans le monde</w:t>
      </w:r>
    </w:p>
    <w:p>
      <w:pPr>
        <w:pStyle w:val="ListBullet"/>
        <w:spacing w:line="240" w:lineRule="auto"/>
        <w:ind w:left="720"/>
      </w:pPr>
      <w:r>
        <w:rPr>
          <w:lang w:val="fr_FR" w:bidi="fr_FR"/>
        </w:rPr>
      </w:r>
      <w:r>
        <w:rPr>
          <w:lang w:val="fr_FR" w:bidi="fr_FR"/>
        </w:rPr>
        <w:t>Une personne qui allume une lampe</w:t>
      </w:r>
    </w:p>
    <w:p>
      <w:pPr>
        <w:pStyle w:val="ListBullet"/>
        <w:spacing w:line="240" w:lineRule="auto"/>
        <w:ind w:left="720"/>
      </w:pPr>
      <w:r>
        <w:rPr>
          <w:lang w:val="fr_FR" w:bidi="fr_FR"/>
        </w:rPr>
      </w:r>
      <w:r>
        <w:rPr>
          <w:lang w:val="fr_FR" w:bidi="fr_FR"/>
        </w:rPr>
        <w:t>Les gens dans une maison</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toujours en train d'enseigner ses disciples et la foule sur le même versant de la montagne. Il a commencé par leur enseigner des phrases importantes sur les personnes que Dieu bénit, et Jésus continue maintenant d'enseigner sur la façon dont ses disciples devraient être différents des gens autour d'eux.</w:t>
      </w:r>
    </w:p>
    <w:p>
      <w:pPr/>
      <w:r>
        <w:rPr>
          <w:lang w:val="fr_FR" w:bidi="fr_FR"/>
        </w:rPr>
      </w:r>
      <w:r>
        <w:rPr>
          <w:lang w:val="fr_FR" w:bidi="fr_FR"/>
        </w:rPr>
        <w:t>Dans la première partie, Jésus dit que ses disciples sont comme du sel. Rappelez-vous que le sel est utilisé pour aromatiser la nourriture et la préserver. Pensez à la façon dont vous pouvez montrer que les disciples de Jésus sont comme du sel pour tous au sein du monde.</w:t>
      </w:r>
    </w:p>
    <w:p>
      <w:pPr/>
      <w:r>
        <w:rPr>
          <w:lang w:val="fr_FR" w:bidi="fr_FR"/>
        </w:rPr>
      </w:r>
      <w:r>
        <w:rPr>
          <w:lang w:val="fr_FR" w:bidi="fr_FR"/>
        </w:rPr>
        <w:t xml:space="preserve">Puis Jésus fait un </w:t>
      </w:r>
      <w:r>
        <w:rPr>
          <w:b/>
          <w:lang w:val="fr_FR" w:bidi="fr_FR"/>
        </w:rPr>
        <w:t>contraste</w:t>
      </w:r>
      <w:r>
        <w:rPr>
          <w:lang w:val="fr_FR" w:bidi="fr_FR"/>
        </w:rPr>
        <w:t xml:space="preserve"> entre le sel qui est utile et le sel qui n'est pas utile. Vous devriez choisir une manière naturelle dans votre langue pour montrer un contraste ici entre le bon sel et le sel inutile. Jésus dit que le sel inutile n'est bon à rien. Il est important de se rappeler que le sel n'est pas utile sur le chemin non plus. Les gens marchent sur le sel inutile de la même manière qu'ils marchent sur les ordures.</w:t>
      </w:r>
    </w:p>
    <w:p>
      <w:pPr/>
      <w:r>
        <w:rPr>
          <w:lang w:val="fr_FR" w:bidi="fr_FR"/>
        </w:rPr>
      </w:r>
      <w:r>
        <w:rPr>
          <w:lang w:val="fr_FR" w:bidi="fr_FR"/>
        </w:rPr>
        <w:t>Dans la deuxième partie, Jésus commence une nouvelle section en comparant ses disciples à la lumière. Premièrement, Jésus dit que ses disciples sont la lumière pour tous les peuples du monde. Puis Jésus compare ses disciples à une ville sur une colline et à une lampe sur un support.</w:t>
      </w:r>
    </w:p>
    <w:p>
      <w:pPr/>
      <w:r>
        <w:rPr>
          <w:lang w:val="fr_FR" w:bidi="fr_FR"/>
        </w:rPr>
      </w:r>
      <w:r>
        <w:rPr>
          <w:lang w:val="fr_FR" w:bidi="fr_FR"/>
        </w:rPr>
        <w:t>Il est important que les disciples de Jésus soient une lumière pour tous les peuples de la terre. Pensez à la façon dont vous montrerez une ville construite sur une colline. On doit facilement pouvoir voir la ville et la remarquer. Personne ne construit une ville sur une colline pour ensuite la cacher. Il est impossible de le cacher.</w:t>
      </w:r>
    </w:p>
    <w:p>
      <w:pPr/>
      <w:r>
        <w:rPr>
          <w:lang w:val="fr_FR" w:bidi="fr_FR"/>
        </w:rPr>
      </w:r>
      <w:r>
        <w:rPr>
          <w:lang w:val="fr_FR" w:bidi="fr_FR"/>
        </w:rPr>
        <w:t>Il est important de se rappeler que Jésus dit que l'on n'allume pas non plus une lampe pour la cacher. Le but d'allumer une lampe est de donner de la lumière. Rappelez-vous que si un panier cache la lampe, aucune lumière ne brille du tout à travers le panier.</w:t>
      </w:r>
    </w:p>
    <w:p>
      <w:pPr/>
      <w:r>
        <w:rPr>
          <w:lang w:val="fr_FR" w:bidi="fr_FR"/>
        </w:rPr>
      </w:r>
      <w:r>
        <w:rPr>
          <w:lang w:val="fr_FR" w:bidi="fr_FR"/>
        </w:rPr>
        <w:t>Jésus compare une personne qui cache une lumière à quelqu'un qui ne cache pas la lumière. Rappelez-vous que la personne allume la lampe cette fois-ci et la met en hauteur dans la pièce pour que tout le monde puisse bien voir, même dans le noir.</w:t>
      </w:r>
    </w:p>
    <w:p>
      <w:pPr/>
      <w:r>
        <w:rPr>
          <w:lang w:val="fr_FR" w:bidi="fr_FR"/>
        </w:rPr>
      </w:r>
      <w:r>
        <w:rPr>
          <w:lang w:val="fr_FR" w:bidi="fr_FR"/>
        </w:rPr>
        <w:t>À la fin de cette partie du texte, Jésus dit que ses disciples devraient être comme cette lampe qui aide tout le monde à voir. Il est important de se rappeler que le but de briller comme une lampe n'est pas que d'autres personnes soient comme les disciples. Le but est que d'autres personnes veuillent louer et honorer Dieu qui vit dans le ciel.</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dit que ses disciples sont comme du sel pour le monde.</w:t>
      </w:r>
    </w:p>
    <w:p>
      <w:pPr/>
      <w:r>
        <w:rPr>
          <w:lang w:val="fr_FR" w:bidi="fr_FR"/>
        </w:rPr>
      </w:r>
      <w:r>
        <w:rPr>
          <w:b/>
          <w:lang w:val="fr_FR" w:bidi="fr_FR"/>
        </w:rPr>
        <w:t>Deuxième partie :</w:t>
      </w:r>
      <w:r>
        <w:rPr>
          <w:lang w:val="fr_FR" w:bidi="fr_FR"/>
        </w:rPr>
        <w:t xml:space="preserve"> Jésus dit que ses disciples sont comme une lumière pour le monde. Ses disciples sont comme une ville sur une colline ou une lampe sur un support. Personne ne peut cacher sa lumière.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gens dans le monde</w:t>
      </w:r>
    </w:p>
    <w:p>
      <w:pPr>
        <w:pStyle w:val="ListBullet"/>
        <w:spacing w:line="240" w:lineRule="auto"/>
        <w:ind w:left="720"/>
      </w:pPr>
      <w:r>
        <w:rPr>
          <w:lang w:val="fr_FR" w:bidi="fr_FR"/>
        </w:rPr>
      </w:r>
      <w:r>
        <w:rPr>
          <w:lang w:val="fr_FR" w:bidi="fr_FR"/>
        </w:rPr>
        <w:t>Une personne qui allume une lampe</w:t>
      </w:r>
    </w:p>
    <w:p>
      <w:pPr>
        <w:pStyle w:val="ListBullet"/>
        <w:spacing w:line="240" w:lineRule="auto"/>
        <w:ind w:left="720"/>
      </w:pPr>
      <w:r>
        <w:rPr>
          <w:lang w:val="fr_FR" w:bidi="fr_FR"/>
        </w:rPr>
      </w:r>
      <w:r>
        <w:rPr>
          <w:lang w:val="fr_FR" w:bidi="fr_FR"/>
        </w:rPr>
        <w:t>Les gens dans une maison</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commence par dire à ses disciples qu'ils sont comme du sel pour le monde. Essayez de représenter les disciples qui vivent comme du sel parmi tous les peuples du monde.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dans le monde : « Que ressentez-vous ? » Vous entendrez peut-être des choses comme :</w:t>
      </w:r>
    </w:p>
    <w:p>
      <w:pPr>
        <w:pStyle w:val="ListBullet"/>
        <w:spacing w:line="240" w:lineRule="auto"/>
        <w:ind w:left="720"/>
      </w:pPr>
      <w:r>
        <w:rPr>
          <w:lang w:val="fr_FR" w:bidi="fr_FR"/>
        </w:rPr>
      </w:r>
      <w:r>
        <w:rPr>
          <w:lang w:val="fr_FR" w:bidi="fr_FR"/>
        </w:rPr>
        <w:t>Demandez aussi aux acteurs qui jouent les disciples : « Quelles sont les actions des disciples qui agissent comme le sel de la terre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dit que le sel qui n'est pas salé n'est pas utile, et les gens le jetteront comme s'ils se débarrassaient des ordures. Jésus compare ses disciples au sel qui n'est pas utile et perd sa force.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Jésus compare ses disciples à la lumière. Les gens devraient voir clairement les disciples de Jésus parce que personne ne peut les cacher de la même manière que personne ne cache une ville sur une colline. La ville est lumineuse avec des lumières la nuit.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dit que les gens n'allument pas une lampe, pour ensuite la cacher immédiatement sous un panier ou un bol. Allumez une lampe ou une autre lumière commune dans votre culture pour visualiser cette partie de l'histoire. Puis couvrez-le d'un grand panier ou d'un grand bol.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dans la maison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Allumez à nouveau la même lampe ou la même lumière, puis placez-la dans un lieu où tout le monde dans la pièce pourra la voir.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dans la maison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ses disciples devraient être comme cette lampe qui aide tout le monde à voir dans la maison. Quand ses disciples brilleront comme cette lampe pour tous les peuples du monde, les gens les verront, loueront et honoreront Dieu dans le ciel.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Dieu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enseigne ses </w:t>
      </w:r>
      <w:r>
        <w:rPr>
          <w:b/>
          <w:lang w:val="fr_FR" w:bidi="fr_FR"/>
        </w:rPr>
        <w:t>disciples</w:t>
      </w:r>
      <w:r>
        <w:rPr>
          <w:lang w:val="fr_FR" w:bidi="fr_FR"/>
        </w:rPr>
        <w:t xml:space="preserve"> sur le flanc de la montagne. Ses disciples sont des suiveurs proches qui allaient partout avec Jésus et lui obéissaient. Traduisez de la même manière que dans les passages précédents, et voyez le glossaire principal pour une définition complète du mot </w:t>
      </w:r>
      <w:r>
        <w:rPr>
          <w:b/>
          <w:lang w:val="fr_FR" w:bidi="fr_FR"/>
        </w:rPr>
        <w:t>disciple</w:t>
      </w:r>
      <w:r>
        <w:rPr>
          <w:lang w:val="fr_FR" w:bidi="fr_FR"/>
        </w:rPr>
        <w:t>.</w:t>
      </w:r>
    </w:p>
    <w:p>
      <w:pPr/>
      <w:r>
        <w:rPr>
          <w:lang w:val="fr_FR" w:bidi="fr_FR"/>
        </w:rPr>
      </w:r>
      <w:r>
        <w:rPr>
          <w:lang w:val="fr_FR" w:bidi="fr_FR"/>
        </w:rPr>
        <w:t>Jésus dit que ses disciples sont comme du sel pour la terre, c'est-à-dire pour tous ceux qui vivent sur la terre. On utilisait souvent le sel pour améliorer la saveur de la nourriture ou pour conserver la nourriture. Jésus voulait que ses disciples préservent le monde du mal et l'améliorent. Jésus n'a pas dit aux chefs religieux d'être comme le sel. Jésus a dit à ses disciples ordinaires qu'ils sont comme du sel.</w:t>
      </w:r>
    </w:p>
    <w:p>
      <w:pPr/>
      <w:r>
        <w:rPr>
          <w:lang w:val="fr_FR" w:bidi="fr_FR"/>
        </w:rPr>
      </w:r>
      <w:r>
        <w:rPr>
          <w:lang w:val="fr_FR" w:bidi="fr_FR"/>
        </w:rPr>
        <w:t>Jésus demande : « Si le sel perd son goût, comment sera-t-il à nouveau rendu salé ? » Jésus ne veut pas de réponse à cette question. Jésus utilise une question pour montrer qu'il est impossible de changer à nouveau le mauvais sel en bon sel.</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Quand le sel perd sa force, il est inutile. Le mot pour « perdre sa force » peut aussi être traduit par « devenir insensé ». Certains pensent que Jésus a averti ses disciples de ne pas « devenir insensés ». Il est plus courant de le traduire par « sel qui ne fait plus ce que le sel devrait faire » ou « sel qui perd sa force ».</w:t>
      </w:r>
    </w:p>
    <w:p>
      <w:pPr/>
      <w:r>
        <w:rPr>
          <w:lang w:val="fr_FR" w:bidi="fr_FR"/>
        </w:rPr>
      </w:r>
      <w:r>
        <w:rPr>
          <w:lang w:val="fr_FR" w:bidi="fr_FR"/>
        </w:rPr>
        <w:t>Jésus dit que ses disciples sont comme une</w:t>
      </w:r>
      <w:r>
        <w:rPr>
          <w:b/>
          <w:lang w:val="fr_FR" w:bidi="fr_FR"/>
        </w:rPr>
        <w:t xml:space="preserve"> lumière</w:t>
      </w:r>
      <w:r>
        <w:rPr>
          <w:lang w:val="fr_FR" w:bidi="fr_FR"/>
        </w:rPr>
        <w:t xml:space="preserve"> pour le monde entier, ce qui signifie tous les peuples du monde entier. Traduisez « lumière » de la même manière que vous l'avez fait précédemment. La lumière aide les gens dans les ténèbres à trouver le chemin. Jésus veut dire que ses disciples aident les gens dans les ténèbres. Les disciples de Jésus vivent comme Jésus dans un monde spirituellement sombre.</w:t>
      </w:r>
    </w:p>
    <w:p>
      <w:pPr/>
      <w:r>
        <w:rPr>
          <w:lang w:val="fr_FR" w:bidi="fr_FR"/>
        </w:rPr>
      </w:r>
      <w:r>
        <w:rPr>
          <w:lang w:val="fr_FR" w:bidi="fr_FR"/>
        </w:rPr>
        <w:t>Personne ne peut cacher une ville sur une colline, et personne ne peut cacher les disciples de Jésus. Jésus compare ses disciples à une lampe qui brille pour que tous la voient. Personne n'allume une lampe pour la cacher sous un panier.</w:t>
      </w:r>
    </w:p>
    <w:p>
      <w:pPr/>
      <w:r>
        <w:rPr>
          <w:lang w:val="fr_FR" w:bidi="fr_FR"/>
        </w:rPr>
      </w:r>
      <w:r>
        <w:rPr>
          <w:lang w:val="fr_FR" w:bidi="fr_FR"/>
        </w:rPr>
        <w:t>Arrêtez-vous et montrez à nouveau les photos de la lampe, du panier ou du bol et du chandelier si nécessaire.</w:t>
      </w:r>
    </w:p>
    <w:p>
      <w:pPr/>
      <w:r>
        <w:rPr>
          <w:lang w:val="fr_FR" w:bidi="fr_FR"/>
        </w:rPr>
      </w:r>
      <w:r>
        <w:rPr>
          <w:lang w:val="fr_FR" w:bidi="fr_FR"/>
        </w:rPr>
        <w:t xml:space="preserve">Jésus dit que les gens allument une lampe et la mettent sur un support pour que tout le monde puisse voir. De la même manière, Jésus dit que ses disciples devraient briller pour que les gens les voient. Les gens devraient voir les </w:t>
      </w:r>
      <w:r>
        <w:rPr>
          <w:b/>
          <w:lang w:val="fr_FR" w:bidi="fr_FR"/>
        </w:rPr>
        <w:t>bonnes actions</w:t>
      </w:r>
      <w:r>
        <w:rPr>
          <w:lang w:val="fr_FR" w:bidi="fr_FR"/>
        </w:rPr>
        <w:t xml:space="preserve"> ou les </w:t>
      </w:r>
      <w:r>
        <w:rPr>
          <w:b/>
          <w:lang w:val="fr_FR" w:bidi="fr_FR"/>
        </w:rPr>
        <w:t>bonnes œuvres</w:t>
      </w:r>
      <w:r>
        <w:rPr>
          <w:lang w:val="fr_FR" w:bidi="fr_FR"/>
        </w:rPr>
        <w:t xml:space="preserve"> des disciples. Cela signifie que les gens devraient voir les disciples de Jésus vivre différemment du monde qui les entoure. Les disciples de Jésus devraient être bons, miséricordieux, avoir besoin de Dieu, et ils devraient vouloir une bonne relation avec Dieu de la même manière que les gens veulent à manger et à boire.</w:t>
      </w:r>
    </w:p>
    <w:p>
      <w:pPr/>
      <w:r>
        <w:rPr>
          <w:lang w:val="fr_FR" w:bidi="fr_FR"/>
        </w:rPr>
      </w:r>
      <w:r>
        <w:rPr>
          <w:lang w:val="fr_FR" w:bidi="fr_FR"/>
        </w:rPr>
        <w:t xml:space="preserve">Quand les gens voient les bonnes actions des disciples, ils devraient </w:t>
      </w:r>
      <w:r>
        <w:rPr>
          <w:b/>
          <w:lang w:val="fr_FR" w:bidi="fr_FR"/>
        </w:rPr>
        <w:t>glorifier</w:t>
      </w:r>
      <w:r>
        <w:rPr>
          <w:lang w:val="fr_FR" w:bidi="fr_FR"/>
        </w:rPr>
        <w:t xml:space="preserve">, ou louer et honorer Dieu. « Glorifier » signifie bien parler de quelqu'un ou lui donner de l'honneur. Voir le glossaire principal pour une définition complète du mot </w:t>
      </w:r>
      <w:r>
        <w:rPr>
          <w:b/>
          <w:lang w:val="fr_FR" w:bidi="fr_FR"/>
        </w:rPr>
        <w:t>glorifier</w:t>
      </w:r>
      <w:r>
        <w:rPr>
          <w:lang w:val="fr_FR" w:bidi="fr_FR"/>
        </w:rPr>
        <w:t>. Les disciples ne font pas de bonnes œuvres pour que les gens pensent qu'ils sont admirables. Ils font de bonnes œuvres pour montrer que Dieu est grand.</w:t>
      </w:r>
    </w:p>
    <w:p>
      <w:pPr/>
      <w:r>
        <w:rPr>
          <w:lang w:val="fr_FR" w:bidi="fr_FR"/>
        </w:rPr>
      </w:r>
      <w:r>
        <w:rPr>
          <w:lang w:val="fr_FR" w:bidi="fr_FR"/>
        </w:rPr>
        <w:t>Jésus dit que les gens devraient donner la louange ou l'honneur à leur Père. Jésus appelle Dieu leur « Père céleste », ce qui signifie que Dieu a créé son peuple et prend soin de lui comme un père qui prend soin de ses enfants. Dieu est aussi le Père de Jésus. Assurez-vous de traduire par « votre Père » pour montrer cela.</w:t>
      </w:r>
    </w:p>
    <w:p>
      <w:pPr/>
      <w:r>
        <w:rPr>
          <w:lang w:val="fr_FR" w:bidi="fr_FR"/>
        </w:rPr>
      </w:r>
      <w:r>
        <w:rPr>
          <w:lang w:val="fr_FR" w:bidi="fr_FR"/>
        </w:rPr>
        <w:t xml:space="preserve">Selon le contexte, le mot </w:t>
      </w:r>
      <w:r>
        <w:rPr>
          <w:b/>
          <w:lang w:val="fr_FR" w:bidi="fr_FR"/>
        </w:rPr>
        <w:t>cieux</w:t>
      </w:r>
      <w:r>
        <w:rPr>
          <w:lang w:val="fr_FR" w:bidi="fr_FR"/>
        </w:rPr>
        <w:t xml:space="preserve"> peut désigner le ciel ou bien l'endroit où vivent Dieu et les anges. Dans ce contexte, </w:t>
      </w:r>
      <w:r>
        <w:rPr>
          <w:b/>
          <w:lang w:val="fr_FR" w:bidi="fr_FR"/>
        </w:rPr>
        <w:t>ciel</w:t>
      </w:r>
      <w:r>
        <w:rPr>
          <w:lang w:val="fr_FR" w:bidi="fr_FR"/>
        </w:rPr>
        <w:t xml:space="preserve"> signifie le lieu où vit Dieu.</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5:17–26</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5.17–26.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pour enseigner ses disciples, ou suiveurs les plus proches. Une foule écoute également. Jésus vient de finir d'enseigner sur la façon dont ses disciples devraient être différents de ceux qui les entourent. Jésus enseigne maintenant la façon dont ses disciples devraient vivre de la bonne manière.</w:t>
      </w:r>
    </w:p>
    <w:p>
      <w:pPr/>
      <w:r>
        <w:rPr>
          <w:lang w:val="fr_FR" w:bidi="fr_FR"/>
        </w:rPr>
      </w:r>
      <w:r>
        <w:rPr>
          <w:lang w:val="fr_FR" w:bidi="fr_FR"/>
        </w:rPr>
        <w:t>Jésus est sur le point d'enseigner des façons importantes et inattendues dont ses disciples devraient suivre la loi. Jésus dit que ses disciples ne devraient pas penser qu'il est venu dans le monde pour dire que les gens n'ont plus besoin d'obéir à la loi de Moïse et aux enseignements des prophètes. Il est possible que certaines personnes aient pensé que Jésus essayait d'aller contre la loi. Les disciples devraient se rappeler pendant cet enseignement que Jésus n'essaie pas de détruire la loi.</w:t>
      </w:r>
    </w:p>
    <w:p>
      <w:pPr/>
      <w:r>
        <w:rPr>
          <w:lang w:val="fr_FR" w:bidi="fr_FR"/>
        </w:rPr>
      </w:r>
      <w:r>
        <w:rPr>
          <w:lang w:val="fr_FR" w:bidi="fr_FR"/>
        </w:rPr>
        <w:t>Jésus dit qu'il est venu pour accomplir la loi de Moïse et les enseignements des prophètes et non pour rendre la loi inutile. « Accomplir » signifie que Jésus a fait que les prophéties des Écritures se réalisent. Cela signifie aussi que Jésus a aidé les gens à comprendre quelle était la vraie signification de la loi. La vraie signification était plus que le simple fait d'obéir aux règles, mais d'avoir une bonne attitude dans le cœur.</w:t>
      </w:r>
    </w:p>
    <w:p>
      <w:pPr/>
      <w:r>
        <w:rPr>
          <w:lang w:val="fr_FR" w:bidi="fr_FR"/>
        </w:rPr>
      </w:r>
      <w:r>
        <w:rPr>
          <w:lang w:val="fr_FR" w:bidi="fr_FR"/>
        </w:rPr>
        <w:t>Puis Jésus dit : « Je vous le dis en vérité » pour souligner ce qu'il dira ensuite. Jésus dit cela quand il veut que ses disciples écoutent de près parce que l'enseignement suivant est très important.</w:t>
      </w:r>
    </w:p>
    <w:p>
      <w:pPr/>
      <w:r>
        <w:rPr>
          <w:lang w:val="fr_FR" w:bidi="fr_FR"/>
        </w:rPr>
      </w:r>
      <w:r>
        <w:rPr>
          <w:lang w:val="fr_FR" w:bidi="fr_FR"/>
        </w:rPr>
        <w:t>Jésus dit que même la plus petite partie ou le détail de la loi ne disparaîtra pas aussi longtemps que le ciel et la terre dureront. « Tant que dureront le ciel et la terre » est une autre façon de dire « jusqu'à la fin du monde ». « Ciel » signifie la voûte céleste et non le lieu où vit Dieu. Jésus dit aussi que pas même la plus petite partie ou le détail de la loi de Dieu ne disparaîtra jusqu'à ce que tout soit accompli. « Tout soit accompli » pourrait signifier la fin du monde, ou pourrait signifier jusqu'à ce que chaque prophétie devienne vraie et que chaque commandement soit accompli.</w:t>
      </w:r>
    </w:p>
    <w:p>
      <w:pPr/>
      <w:r>
        <w:rPr>
          <w:lang w:val="fr_FR" w:bidi="fr_FR"/>
        </w:rPr>
      </w:r>
      <w:r>
        <w:rPr>
          <w:lang w:val="fr_FR" w:bidi="fr_FR"/>
        </w:rPr>
        <w:t>Jésus parle ensuite des gens qui désobéissent aux parties les moins importantes de la loi de Dieu, ou qui enseignent à d'autres personnes à désobéir aux parties les moins importantes de la loi de Dieu. Jésus dit que Dieu appellera ces personnes les moins importantes dans le royaume des cieux. Jésus dit que Dieu honorera hautement les gens qui obéissent à la loi de Dieu et enseignent aux autres à obéir à la loi de Dieu.</w:t>
      </w:r>
    </w:p>
    <w:p>
      <w:pPr/>
      <w:r>
        <w:rPr>
          <w:lang w:val="fr_FR" w:bidi="fr_FR"/>
        </w:rPr>
      </w:r>
      <w:r>
        <w:rPr>
          <w:lang w:val="fr_FR" w:bidi="fr_FR"/>
        </w:rPr>
        <w:t>Jésus dit maintenant « Je vous le dis » pour souligner sa déclaration suivante. C'est la partie la plus importante de cette section de son enseignement. Jésus dit qu'à moins que les gens ne soient justes, ou à moins qu'ils ne fassent ce qui est juste plus encore que ne le font les pharisiens et les docteurs de la loi, ils ne peuvent pas faire partie du royaume des cieux. Les pharisiens et les enseignants de la loi suivaient de très près les lois. Jésus veut dire que pour qu'une personne soit juste, elle doit faire plus que de suivre parfaitement toutes les lois de Dieu.</w:t>
      </w:r>
    </w:p>
    <w:p>
      <w:pPr/>
      <w:r>
        <w:rPr>
          <w:lang w:val="fr_FR" w:bidi="fr_FR"/>
        </w:rPr>
      </w:r>
      <w:r>
        <w:rPr>
          <w:lang w:val="fr_FR" w:bidi="fr_FR"/>
        </w:rPr>
        <w:t>Ensuite, Jésus enseigne six façons importantes dont ses disciples devraient être plus justes que les pharisiens et les docteurs de la loi. Jésus sait que ses disciples sont familiers avec les lois de Dieu. Premièrement, Jésus leur rappelle la loi qui dit « tu ne commettras pas de meurtre » qui est dans la loi de Moïse. « Commettre un meurtre » ne signifie pas tuer quelqu'un par accident. « Commettre un meurtre » signifie tuer quelqu'un illégalement Jésus leur rappelle que Dieu jugera les gens qui assassinent d'autres personnes.</w:t>
      </w:r>
    </w:p>
    <w:p>
      <w:pPr/>
      <w:r>
        <w:rPr>
          <w:lang w:val="fr_FR" w:bidi="fr_FR"/>
        </w:rPr>
      </w:r>
      <w:r>
        <w:rPr>
          <w:lang w:val="fr_FR" w:bidi="fr_FR"/>
        </w:rPr>
        <w:t>Puis Jésus leur donne un nouvel enseignement sur le meurtre. Jésus parle de trois situations où l'attitude d'une personne dans son cœur peut être aussi mauvaise que de tuer quelqu'un. Jésus dit que même si ses disciples sont en colère contre leur frère, Dieu les jugera pour leur colère. Ici, frère signifie un coreligionnaire et non un frère de sang. Les disciples n'avaient jamais entendu quelqu'un enseigner que la colère mérite le jugement.</w:t>
      </w:r>
    </w:p>
    <w:p>
      <w:pPr/>
      <w:r>
        <w:rPr>
          <w:lang w:val="fr_FR" w:bidi="fr_FR"/>
        </w:rPr>
      </w:r>
      <w:r>
        <w:rPr>
          <w:lang w:val="fr_FR" w:bidi="fr_FR"/>
        </w:rPr>
        <w:t>Ensuite, Jésus dit que si quelqu'un insulte son frère, le sanhédrin le jugera. Le mot dans la langue d'origine pour « insulter » signifie appeler quelqu'un « tête vide » ou « sans valeur ». Le sanhédrin était la cour la plus élevée pour les Juifs. Aucun tribunal à cette époque ne jugerait normalement quelqu'un pour une insulte.</w:t>
      </w:r>
    </w:p>
    <w:p>
      <w:pPr/>
      <w:r>
        <w:rPr>
          <w:lang w:val="fr_FR" w:bidi="fr_FR"/>
        </w:rPr>
      </w:r>
      <w:r>
        <w:rPr>
          <w:lang w:val="fr_FR" w:bidi="fr_FR"/>
        </w:rPr>
        <w:t>Enfin, Jésus dit que si l'un des disciples appelle son frère « un insensé sans valeur », il ira vers le feu de l'enfer. Cette insulte était plus forte que d'appeler quelqu'un « tête vide » ou « sans valeur ». Le feu de l'enfer est un lieu où Dieu punit éternellement les gens qui ne suivent pas Dieu.</w:t>
      </w:r>
    </w:p>
    <w:p>
      <w:pPr/>
      <w:r>
        <w:rPr>
          <w:lang w:val="fr_FR" w:bidi="fr_FR"/>
        </w:rPr>
      </w:r>
      <w:r>
        <w:rPr>
          <w:lang w:val="fr_FR" w:bidi="fr_FR"/>
        </w:rPr>
        <w:t>Jésus raconte une histoire pour montrer à quel point ses disciples devraient prendre au sérieux un conflit avec un autre disciple. Jésus décrit un disciple qui apporte une offrande à l'autel. L'autel était une table de bronze où les gens donnaient des cadeaux à Dieu. Les cadeaux pourraient être des animaux, du grain ou quelque chose d'autre. Jésus parlait probablement de l'autel devant le temple à Jérusalem.</w:t>
      </w:r>
    </w:p>
    <w:p>
      <w:pPr/>
      <w:r>
        <w:rPr>
          <w:lang w:val="fr_FR" w:bidi="fr_FR"/>
        </w:rPr>
      </w:r>
      <w:r>
        <w:rPr>
          <w:lang w:val="fr_FR" w:bidi="fr_FR"/>
        </w:rPr>
        <w:t>Arrêtez-vous et montrez un dessin ou une photo de l'autel.</w:t>
      </w:r>
    </w:p>
    <w:p>
      <w:pPr/>
      <w:r>
        <w:rPr>
          <w:lang w:val="fr_FR" w:bidi="fr_FR"/>
        </w:rPr>
      </w:r>
      <w:r>
        <w:rPr>
          <w:lang w:val="fr_FR" w:bidi="fr_FR"/>
        </w:rPr>
        <w:t>Jésus dit que si ce disciple se souvient d'un problème ou d'un conflit avec un frère, le disciple doit laisser son offrande et aller « être réconcilié » avec son frère. « Être réconcilié » signifie faire la paix avec quelqu'un et avoir une bonne relation les uns avec les autres. La plupart des gens vivaient loin de Jérusalem. Cela aurait donc pu être un voyage d'une semaine pour rentrer à la maison pour faire la paix avec le frère. Puis après avoir fait la paix, le disciple pouvait retourner à l'autel et offrir son cadeau à Dieu.</w:t>
      </w:r>
    </w:p>
    <w:p>
      <w:pPr/>
      <w:r>
        <w:rPr>
          <w:lang w:val="fr_FR" w:bidi="fr_FR"/>
        </w:rPr>
      </w:r>
      <w:r>
        <w:rPr>
          <w:lang w:val="fr_FR" w:bidi="fr_FR"/>
        </w:rPr>
        <w:t>Arrêtez-vous et décrivez un moment où vous avez eu un conflit avec quelqu'un. Comment avez-vous fait la paix avec cette personne ? Quelles sont certaines des façons dont les gens « font la paix » les uns avec les autres dans votre culture ?</w:t>
      </w:r>
    </w:p>
    <w:p>
      <w:pPr/>
      <w:r>
        <w:rPr>
          <w:lang w:val="fr_FR" w:bidi="fr_FR"/>
        </w:rPr>
      </w:r>
      <w:r>
        <w:rPr>
          <w:lang w:val="fr_FR" w:bidi="fr_FR"/>
        </w:rPr>
        <w:t>Puis Jésus raconte une courte histoire pour montrer à quel point il est important d'être réconcilié rapidement avec un ennemi. Jésus décrit un ennemi qui accuse un disciple de quelque chose. Jésus dit que si cela se produit, le disciple devrait régler le problème rapidement en route vers le tribunal. Dans un tribunal, un accusateur et une personne accusée parlent à un juge d'un problème qu'ils ont l'un avec l'autre. Puis le juge décide comment résoudre le problème. Parfois, le juge exige que la personne paie de l'argent à l'accusateur, et parfois le juge envoie la personne en prison.</w:t>
      </w:r>
    </w:p>
    <w:p>
      <w:pPr/>
      <w:r>
        <w:rPr>
          <w:lang w:val="fr_FR" w:bidi="fr_FR"/>
        </w:rPr>
      </w:r>
      <w:r>
        <w:rPr>
          <w:lang w:val="fr_FR" w:bidi="fr_FR"/>
        </w:rPr>
        <w:t>Jésus dit que si le disciple ne règle pas rapidement le problème, l'accusateur livrera le disciple au juge. Puis le juge livrera le disciple à la personne responsable des prisonniers, et le disciple ira en prison. Jésus dit que le disciple restera en prison jusqu'à ce qu'il paie jusqu'à la plus petite pièce de ce qu'il doit. Cela signifie que le disciple paiera tout ce qu'il doit.</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comment il est venu pour accomplir ou compléter la loi. Il dit que ses disciples doivent être plus justes que les docteurs de la loi et les pharisiens.</w:t>
      </w:r>
    </w:p>
    <w:p>
      <w:pPr/>
      <w:r>
        <w:rPr>
          <w:lang w:val="fr_FR" w:bidi="fr_FR"/>
        </w:rPr>
      </w:r>
      <w:r>
        <w:rPr>
          <w:b/>
          <w:lang w:val="fr_FR" w:bidi="fr_FR"/>
        </w:rPr>
        <w:t>Deuxième partie :</w:t>
      </w:r>
      <w:r>
        <w:rPr>
          <w:lang w:val="fr_FR" w:bidi="fr_FR"/>
        </w:rPr>
        <w:t xml:space="preserve"> Jésus donne un nouvel enseignement concernant le meurtre. Jésus dit que quelqu'un qui est en colère contre son frère mérite aussi le jugement de Dieu. Jésus donne deux histoires comme exemples de l'importance de faire la paix avec les autres. Une histoire parle d'un conflit avec un frère et une autre histoire parle d'un conflit avec un ennemi.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Un frère qui a un problème avec un disciple</w:t>
      </w:r>
    </w:p>
    <w:p>
      <w:pPr>
        <w:pStyle w:val="ListBullet"/>
        <w:spacing w:line="240" w:lineRule="auto"/>
        <w:ind w:left="720"/>
      </w:pPr>
      <w:r>
        <w:rPr>
          <w:lang w:val="fr_FR" w:bidi="fr_FR"/>
        </w:rPr>
      </w:r>
      <w:r>
        <w:rPr>
          <w:lang w:val="fr_FR" w:bidi="fr_FR"/>
        </w:rPr>
        <w:t>Un ennemi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a enseigné des phrases importantes sur qui Dieu bénit et sur la façon dont les disciples devraient être différents des gens qui les entourent. Jésus enseigne maintenant la loi.</w:t>
      </w:r>
    </w:p>
    <w:p>
      <w:pPr/>
      <w:r>
        <w:rPr>
          <w:lang w:val="fr_FR" w:bidi="fr_FR"/>
        </w:rPr>
      </w:r>
      <w:r>
        <w:rPr>
          <w:lang w:val="fr_FR" w:bidi="fr_FR"/>
        </w:rPr>
        <w:t>Dans la première partie, il est bon de savoir que Jésus ne voulait pas que ses disciples arrêtent de suivre la loi. Jésus voulait montrer comment il a accompli les prophéties dans la loi et les prophètes. Jésus voulait aussi qu'ils voient que les gens pouvaient maintenant comprendre le vrai sens de la loi.</w:t>
      </w:r>
    </w:p>
    <w:p>
      <w:pPr/>
      <w:r>
        <w:rPr>
          <w:lang w:val="fr_FR" w:bidi="fr_FR"/>
        </w:rPr>
      </w:r>
      <w:r>
        <w:rPr>
          <w:lang w:val="fr_FR" w:bidi="fr_FR"/>
        </w:rPr>
        <w:t>Il est important de savoir que Jésus utilise l'expression « Je vous dis la vérité » pour souligner qu'aucune disposition de la loi ne disparaîtrait jusqu'à ce que tout soit accompli. Il savait que ce nouvel enseignement sur la loi serait surprenant pour les disciples, et il voulait qu'ils prêtent attention.</w:t>
      </w:r>
    </w:p>
    <w:p>
      <w:pPr/>
      <w:r>
        <w:rPr>
          <w:lang w:val="fr_FR" w:bidi="fr_FR"/>
        </w:rPr>
      </w:r>
      <w:r>
        <w:rPr>
          <w:lang w:val="fr_FR" w:bidi="fr_FR"/>
        </w:rPr>
        <w:t>Toute la loi est précieuse et Jésus ne voulait pas la détruire. Parce que Jésus savait que les gens devaient obéir à la loi de Dieu et la suivre, Jésus dit que les gens désobéissants seront les moins importants dans le royaume des cieux, et que Dieu honorera hautement les gens obéissants.</w:t>
      </w:r>
    </w:p>
    <w:p>
      <w:pPr/>
      <w:r>
        <w:rPr>
          <w:lang w:val="fr_FR" w:bidi="fr_FR"/>
        </w:rPr>
      </w:r>
      <w:r>
        <w:rPr>
          <w:lang w:val="fr_FR" w:bidi="fr_FR"/>
        </w:rPr>
        <w:t>Il est important de se rappeler que Jésus a aussi souligné la déclaration suivante. Il a dit « Je vous le dis » pour montrer à quel point il était important que ses disciples soient plus justes ou fassent ce qui est juste plus que les pharisiens et les docteurs de la loi. Rappelez-vous que les pharisiens et les docteurs de la loi obéissaient à la loi de Dieu et enseignaient aux autres personnes à faire de même aussi.</w:t>
      </w:r>
    </w:p>
    <w:p>
      <w:pPr/>
      <w:r>
        <w:rPr>
          <w:lang w:val="fr_FR" w:bidi="fr_FR"/>
        </w:rPr>
      </w:r>
      <w:r>
        <w:rPr>
          <w:lang w:val="fr_FR" w:bidi="fr_FR"/>
        </w:rPr>
        <w:t>Il est important de se rappeler que Jésus a mis en garde contre deux problèmes concernant la loi. Jésus ne voulait pas que les gens arrêtent de suivre la loi, et Jésus ne voulait pas non plus que les gens se concentrent uniquement sur le fait de suivre la loi. Jésus montrait aux disciples qu'être juste, ou faire ce qui est juste, c'est plus que de suivre les lois.</w:t>
      </w:r>
    </w:p>
    <w:p>
      <w:pPr/>
      <w:r>
        <w:rPr>
          <w:lang w:val="fr_FR" w:bidi="fr_FR"/>
        </w:rPr>
      </w:r>
      <w:r>
        <w:rPr>
          <w:lang w:val="fr_FR" w:bidi="fr_FR"/>
        </w:rPr>
        <w:t>Dans la deuxième partie, Jésus enseigne les disciples au sujet du meurtre. Jésus leur montre que Dieu jugera quelqu'un qui est en colère contre un autre disciple. Être en colère contre quelqu'un mérite une punition de la même manière que tuer quelqu'un mérite une punition.</w:t>
      </w:r>
    </w:p>
    <w:p>
      <w:pPr/>
      <w:r>
        <w:rPr>
          <w:lang w:val="fr_FR" w:bidi="fr_FR"/>
        </w:rPr>
      </w:r>
      <w:r>
        <w:rPr>
          <w:lang w:val="fr_FR" w:bidi="fr_FR"/>
        </w:rPr>
        <w:t>Il est important de voir que Dieu ne se soucie pas seulement de nos actions envers nos frères, mais aussi de nos attitudes. Jésus parle de trois façons dont les disciples devraient faire attention à ne pas être en colère contre leurs frères. Les trois façons sont lorsqu'un disciple est en colère contre un autre frère, lorsqu'un disciple insulte un frère et lorsqu'un disciple insulte son frère de façon plus forte encore. Jésus ne dit pas cela avec une intensification du problème. Jésus dit que la dernière personne qui insulte un frère en l'appelant « un insensé sans valeur » mérite le feu de l'enfer. Jésus dit cela pour choquer les disciples et leur montrer à quel point Dieu prend au sérieux nos attitudes envers nos frères.</w:t>
      </w:r>
    </w:p>
    <w:p>
      <w:pPr/>
      <w:r>
        <w:rPr>
          <w:lang w:val="fr_FR" w:bidi="fr_FR"/>
        </w:rPr>
      </w:r>
      <w:r>
        <w:rPr>
          <w:lang w:val="fr_FR" w:bidi="fr_FR"/>
        </w:rPr>
        <w:t>Il est important de se rappeler que Jésus donne deux exemples qui montrent à quel point Dieu voit l'importance des bonnes relations. Jésus commence à parler directement à ses disciples et dit : « Si tu offres un cadeau à l'autel et que tu te rappelles que ton frère est en colère contre toi... » Il est bon de savoir que le disciple n'a pas encore mis l'offrande sur l'autel. Jésus a dit que le disciple devrait laisser le cadeau à l'autel, aller faire la paix avec son frère, puis revenir pour offrir le cadeau à Dieu. Il est important de se rappeler que Jésus raconte cette courte histoire comme un exemple du sérieux que les disciples devraient montrer dans le fait d'avoir de bonnes relations les uns avec les autres.</w:t>
      </w:r>
    </w:p>
    <w:p>
      <w:pPr/>
      <w:r>
        <w:rPr>
          <w:lang w:val="fr_FR" w:bidi="fr_FR"/>
        </w:rPr>
      </w:r>
      <w:r>
        <w:rPr>
          <w:lang w:val="fr_FR" w:bidi="fr_FR"/>
        </w:rPr>
        <w:t>Enfin, la dernière partie de la deuxième partie est la deuxième histoire concernant le fait de faire la paix avec un ennemi. Il est important de se rappeler que Jésus ne donne pas de conseils au sujet des tribunaux. Jésus montre à quel point il est nécessaire d'être dans une bonne relation avec les gens, même avec un ennemi. Jésus répète « Je vous dis la vérité » pour montrer à nouveau à quel point il est important de faire la paix avec les gens. Jésus parle des relations humaines, et il veut aussi dire que Dieu jugera les gens qui ne font pas la paix les uns avec les autres.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comment il est venu pour accomplir ou compléter la loi. Il dit que ses disciples doivent être plus justes que les docteurs de la loi et les pharisiens.</w:t>
      </w:r>
    </w:p>
    <w:p>
      <w:pPr/>
      <w:r>
        <w:rPr>
          <w:lang w:val="fr_FR" w:bidi="fr_FR"/>
        </w:rPr>
      </w:r>
      <w:r>
        <w:rPr>
          <w:b/>
          <w:lang w:val="fr_FR" w:bidi="fr_FR"/>
        </w:rPr>
        <w:t>Deuxième partie :</w:t>
      </w:r>
      <w:r>
        <w:rPr>
          <w:lang w:val="fr_FR" w:bidi="fr_FR"/>
        </w:rPr>
        <w:t xml:space="preserve"> Jésus donne un nouvel enseignement concernant le meurtre. Jésus dit que quelqu'un qui est en colère contre son frère mérite aussi le jugement de Dieu. Jésus donne deux histoires comme exemples de l'importance de faire la paix avec les autres. Une histoire parle d'un conflit avec un frère et une autre histoire parle d'un conflit avec un ennemi.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Deux personnes dans un conflit : le disciple et le frère</w:t>
      </w:r>
    </w:p>
    <w:p>
      <w:pPr>
        <w:pStyle w:val="ListBullet"/>
        <w:spacing w:line="240" w:lineRule="auto"/>
        <w:ind w:left="720"/>
      </w:pPr>
      <w:r>
        <w:rPr>
          <w:lang w:val="fr_FR" w:bidi="fr_FR"/>
        </w:rPr>
      </w:r>
      <w:r>
        <w:rPr>
          <w:lang w:val="fr_FR" w:bidi="fr_FR"/>
        </w:rPr>
        <w:t>Un ennemi</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s'assied et enseigne ses disciples. Les disciples sont assis près de lui. Jésus leur dit de ne pas penser qu'ils devraient arrêter de suivre la loi et les enseignements des prophètes. Jésus veut qu'ils continuent d'obéir à la loi de Moïse. Jésus dit aussi qu'il est venu pour accomplir la loi.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leur dit que chaque petit détail de la loi est important. Jésus dit qu'aucune des plus petites parties de la loi ne disparaîtra jusqu'à ce que tout soit accompli. Jésus dit que Dieu appelle les gens les moins importants dans le royaume des cieux s'ils n'obéissent pas même aux plus petites lois de Dieu. Jésus dit aussi que Dieu honorera les gens qui obéissent à la loi de Dieu et enseignent aux autres à lui obéir aussi.</w:t>
      </w:r>
    </w:p>
    <w:p>
      <w:pPr/>
      <w:r>
        <w:rPr>
          <w:lang w:val="fr_FR" w:bidi="fr_FR"/>
        </w:rPr>
      </w:r>
      <w:r>
        <w:rPr>
          <w:lang w:val="fr_FR" w:bidi="fr_FR"/>
        </w:rPr>
        <w:t>Jésus dit « Je vous le dis » pour souligner que ses disciples doivent être plus justes que les pharisiens et les docteurs de la loi.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et les docteurs de la loi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donne un nouvel enseignement concernant le meurtre. Il rappelle aux disciples que Dieu jugera les gens qui assassinent les autres. Jésus les surprend en disant que Dieu jugera aussi quelqu'un qui est en colère contre son frère. Jésus dit aussi qu'une insulte à un frère signifie un jugement par le sanhédrin, le tribunal juif. Jésus dit que si un disciple appelle son frère « un insensé sans valeur », Dieu le jugera et le punira dans le feu de l'enfer.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la première histoire au sujet d'un disciple qui apporte une offrande à l'autel. Ce disciple se rappelle que son frère est en colère contre lui. Il laisse donc son cadeau à l'autel et revient pour faire la paix avec son frère. Puis il revient pour offrir à nouveau son cadeau.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frère en conflit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une autre histoire au sujet d'un disciple et d'un ennemi. L'ennemi accuse le disciple de quelque chose. Jésus dit que le disciple devrait faire la paix avec l'ennemi en route vers le tribunal et ne pas attendre pour faire la paix dans le tribunal.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disciple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avertit le disciple que s'il ne fait pas la paix rapidement, le disciple devra voir le juge, puis la personne responsable des prisonniers. Le disciple peut aller en prison, et il devra peut-être y rester jusqu'à ce qu'il paie tout ce qu'il doit.</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dit qu'il n'est pas venu pour détruire la </w:t>
      </w:r>
      <w:r>
        <w:rPr>
          <w:b/>
          <w:lang w:val="fr_FR" w:bidi="fr_FR"/>
        </w:rPr>
        <w:t>loi</w:t>
      </w:r>
      <w:r>
        <w:rPr>
          <w:lang w:val="fr_FR" w:bidi="fr_FR"/>
        </w:rPr>
        <w:t xml:space="preserve">. La </w:t>
      </w:r>
      <w:r>
        <w:rPr>
          <w:b/>
          <w:lang w:val="fr_FR" w:bidi="fr_FR"/>
        </w:rPr>
        <w:t>loi de Moïse</w:t>
      </w:r>
      <w:r>
        <w:rPr>
          <w:lang w:val="fr_FR" w:bidi="fr_FR"/>
        </w:rPr>
        <w:t xml:space="preserve"> correspond aux règles de Dieu que Moïse a partagées avec le peuple juif pour leur dire comment vivre. Parfois, le mot loi est mentionné seul, mais il fait référence à la loi que Dieu a donnée aux Juifs par l'intermédiaire de Moïse. Traduisez cela de la même manière que dans les passages précédents.</w:t>
      </w:r>
    </w:p>
    <w:p>
      <w:pPr/>
      <w:r>
        <w:rPr>
          <w:lang w:val="fr_FR" w:bidi="fr_FR"/>
        </w:rPr>
      </w:r>
      <w:r>
        <w:rPr>
          <w:lang w:val="fr_FR" w:bidi="fr_FR"/>
        </w:rPr>
        <w:t xml:space="preserve">Jésus a aussi dit qu'il n'est pas venu pour détruire les enseignements des </w:t>
      </w:r>
      <w:r>
        <w:rPr>
          <w:b/>
          <w:lang w:val="fr_FR" w:bidi="fr_FR"/>
        </w:rPr>
        <w:t>prophètes</w:t>
      </w:r>
      <w:r>
        <w:rPr>
          <w:lang w:val="fr_FR" w:bidi="fr_FR"/>
        </w:rPr>
        <w:t xml:space="preserve">. Les prophètes, ou messagers dans l'Ancien Testament, annonçaient des messages de la part de Dieu. Traduisez cela de la même manière que dans les passages précédents, et voyez le glossaire principal pour une définition complète du mot </w:t>
      </w:r>
      <w:r>
        <w:rPr>
          <w:b/>
          <w:lang w:val="fr_FR" w:bidi="fr_FR"/>
        </w:rPr>
        <w:t>prophète</w:t>
      </w:r>
      <w:r>
        <w:rPr>
          <w:lang w:val="fr_FR" w:bidi="fr_FR"/>
        </w:rPr>
        <w:t>.</w:t>
      </w:r>
    </w:p>
    <w:p>
      <w:pPr/>
      <w:r>
        <w:rPr>
          <w:lang w:val="fr_FR" w:bidi="fr_FR"/>
        </w:rPr>
      </w:r>
      <w:r>
        <w:rPr>
          <w:lang w:val="fr_FR" w:bidi="fr_FR"/>
        </w:rPr>
        <w:t xml:space="preserve">Jésus a dit qu'il est venu pour </w:t>
      </w:r>
      <w:r>
        <w:rPr>
          <w:b/>
          <w:lang w:val="fr_FR" w:bidi="fr_FR"/>
        </w:rPr>
        <w:t>accomplir</w:t>
      </w:r>
      <w:r>
        <w:rPr>
          <w:lang w:val="fr_FR" w:bidi="fr_FR"/>
        </w:rPr>
        <w:t xml:space="preserve"> la loi de Moïse et les enseignements des prophètes. Certains croient que cela signifie seulement que Jésus est venu sur la terre pour que toutes les prophéties de l'Ancien Testament s'accomplissent. D'autres personnes croient que Jésus a accompli toutes les prophéties, mais ils pensent aussi qu'« accomplir » a une signification plus profonde. « Accomplir » peut signifier que Jésus a suivi parfaitement le modèle dans la loi et les prophètes. « Accomplir » peut aussi signifier que Jésus a rendu la loi complète, ou que Jésus est venu pour enseigner le vrai sens de la loi et des prophètes.</w:t>
      </w:r>
    </w:p>
    <w:p>
      <w:pPr/>
      <w:r>
        <w:rPr>
          <w:lang w:val="fr_FR" w:bidi="fr_FR"/>
        </w:rPr>
      </w:r>
      <w:r>
        <w:rPr>
          <w:lang w:val="fr_FR" w:bidi="fr_FR"/>
        </w:rPr>
        <w:t>Jésus dit « Je vous dis la vérité » pour souligner l'enseignement suivant.</w:t>
      </w:r>
    </w:p>
    <w:p>
      <w:pPr/>
      <w:r>
        <w:rPr>
          <w:lang w:val="fr_FR" w:bidi="fr_FR"/>
        </w:rPr>
      </w:r>
      <w:r>
        <w:rPr>
          <w:lang w:val="fr_FR" w:bidi="fr_FR"/>
        </w:rPr>
        <w:t>Arrêtez-vous et parlez avec votre équipe de traduction de la façon dont vous mettez l'accent sur quelque chose dans votre langue. Quels mots utilisez-vous quand vous êtes sur le point de dire quelque chose de très important ?</w:t>
      </w:r>
    </w:p>
    <w:p>
      <w:pPr/>
      <w:r>
        <w:rPr>
          <w:lang w:val="fr_FR" w:bidi="fr_FR"/>
        </w:rPr>
      </w:r>
      <w:r>
        <w:rPr>
          <w:lang w:val="fr_FR" w:bidi="fr_FR"/>
        </w:rPr>
        <w:t xml:space="preserve">Jésus dit qu'aucune disposition de la loi ne disparaîtra aussi longtemps que le </w:t>
      </w:r>
      <w:r>
        <w:rPr>
          <w:b/>
          <w:lang w:val="fr_FR" w:bidi="fr_FR"/>
        </w:rPr>
        <w:t>ciel</w:t>
      </w:r>
      <w:r>
        <w:rPr>
          <w:lang w:val="fr_FR" w:bidi="fr_FR"/>
        </w:rPr>
        <w:t xml:space="preserve"> et la terre dureront.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ciel signifie la voûte céleste.</w:t>
      </w:r>
    </w:p>
    <w:p>
      <w:pPr/>
      <w:r>
        <w:rPr>
          <w:lang w:val="fr_FR" w:bidi="fr_FR"/>
        </w:rPr>
      </w:r>
      <w:r>
        <w:rPr>
          <w:lang w:val="fr_FR" w:bidi="fr_FR"/>
        </w:rPr>
        <w:t>Jésus dit que même la plus petite partie de la loi ne disparaîtra pas. Dans la langue originale, le mot pour « la plus petite partie » était « même la lettre ou le trait le plus petit ». Jésus parle du texte écrit de la loi de Moïse. Jésus veut dire que même la plus petite partie ou le plus petit détail de la loi ne disparaîtra pas. Même le plus petit détail est important.</w:t>
      </w:r>
    </w:p>
    <w:p>
      <w:pPr/>
      <w:r>
        <w:rPr>
          <w:lang w:val="fr_FR" w:bidi="fr_FR"/>
        </w:rPr>
      </w:r>
      <w:r>
        <w:rPr>
          <w:lang w:val="fr_FR" w:bidi="fr_FR"/>
        </w:rPr>
        <w:t xml:space="preserve">Jésus parle de qui Dieu honorera hautement dans le </w:t>
      </w:r>
      <w:r>
        <w:rPr>
          <w:b/>
          <w:lang w:val="fr_FR" w:bidi="fr_FR"/>
        </w:rPr>
        <w:t>royaume des cieux</w:t>
      </w:r>
      <w:r>
        <w:rPr>
          <w:lang w:val="fr_FR" w:bidi="fr_FR"/>
        </w:rPr>
        <w:t xml:space="preserve">. Le ciel est le lieu où vit Dieu. Le royaume des cieux concerne le fait que Dieu règne dans le cœur de son peuple plutôt qu'un lieu physique. Traduisez la phrase de la même manière que dans les passages précédents. Voir le glossaire principal pour une définition plus complète de l'expression </w:t>
      </w:r>
      <w:r>
        <w:rPr>
          <w:b/>
          <w:lang w:val="fr_FR" w:bidi="fr_FR"/>
        </w:rPr>
        <w:t>royaume des cieux</w:t>
      </w:r>
      <w:r>
        <w:rPr>
          <w:lang w:val="fr_FR" w:bidi="fr_FR"/>
        </w:rPr>
        <w:t>, ou royaume de Dieu.</w:t>
      </w:r>
    </w:p>
    <w:p>
      <w:pPr/>
      <w:r>
        <w:rPr>
          <w:lang w:val="fr_FR" w:bidi="fr_FR"/>
        </w:rPr>
      </w:r>
      <w:r>
        <w:rPr>
          <w:lang w:val="fr_FR" w:bidi="fr_FR"/>
        </w:rPr>
        <w:t xml:space="preserve">Jésus dit que ses disciples devraient être plus justes que les </w:t>
      </w:r>
      <w:r>
        <w:rPr>
          <w:b/>
          <w:lang w:val="fr_FR" w:bidi="fr_FR"/>
        </w:rPr>
        <w:t>pharisiens</w:t>
      </w:r>
      <w:r>
        <w:rPr>
          <w:lang w:val="fr_FR" w:bidi="fr_FR"/>
        </w:rPr>
        <w:t xml:space="preserve"> et les docteurs de la loi. Les </w:t>
      </w:r>
      <w:r>
        <w:rPr>
          <w:b/>
          <w:lang w:val="fr_FR" w:bidi="fr_FR"/>
        </w:rPr>
        <w:t>pharisiens</w:t>
      </w:r>
      <w:r>
        <w:rPr>
          <w:lang w:val="fr_FR" w:bidi="fr_FR"/>
        </w:rPr>
        <w:t xml:space="preserve"> étaient vus comme le groupe de chefs religieux le plus influent en Israël. Les pharisiens étaient dévoués à la loi de Dieu. Ils reconnaissaient à la fois les traditions religieuses et la loi écrites et orales. Les docteurs de la loi étaient aussi appelés scribes parce qu'ils recopiaient la loi de Dieu à la main. Ils étudiaient et enseignaient aussi la loi de Moïse.</w:t>
      </w:r>
    </w:p>
    <w:p>
      <w:pPr/>
      <w:r>
        <w:rPr>
          <w:lang w:val="fr_FR" w:bidi="fr_FR"/>
        </w:rPr>
      </w:r>
      <w:r>
        <w:rPr>
          <w:lang w:val="fr_FR" w:bidi="fr_FR"/>
        </w:rPr>
        <w:t xml:space="preserve">Jésus dit que la </w:t>
      </w:r>
      <w:r>
        <w:rPr>
          <w:b/>
          <w:lang w:val="fr_FR" w:bidi="fr_FR"/>
        </w:rPr>
        <w:t>justice</w:t>
      </w:r>
      <w:r>
        <w:rPr>
          <w:lang w:val="fr_FR" w:bidi="fr_FR"/>
        </w:rPr>
        <w:t xml:space="preserve"> des disciples doit être beaucoup plus que la justice des pharisiens et des docteurs de la loi. Cela signifie que les disciples devraient être des personnes qui font ce qui est juste. Cela devrait être traduit de la même manière que dans les passages précédents. Voir le glossaire principal pour une définition plus complète du mot </w:t>
      </w:r>
      <w:r>
        <w:rPr>
          <w:b/>
          <w:lang w:val="fr_FR" w:bidi="fr_FR"/>
        </w:rPr>
        <w:t>justice/droiture</w:t>
      </w:r>
      <w:r>
        <w:rPr>
          <w:lang w:val="fr_FR" w:bidi="fr_FR"/>
        </w:rPr>
        <w:t>.</w:t>
      </w:r>
    </w:p>
    <w:p>
      <w:pPr/>
      <w:r>
        <w:rPr>
          <w:lang w:val="fr_FR" w:bidi="fr_FR"/>
        </w:rPr>
      </w:r>
      <w:r>
        <w:rPr>
          <w:lang w:val="fr_FR" w:bidi="fr_FR"/>
        </w:rPr>
        <w:t xml:space="preserve">Puis Jésus a dit que Dieu jugera les attitudes de ses disciples. Dieu jugera la désobéissance à la loi, mais il y a plus dans le fait de suivre la loi de Dieu que d'obéir avec nos actes. Jésus dit qu'être en colère contre un frère mérite le jugement de Dieu. Jésus dit aussi qu'insulter un frère signifie que le </w:t>
      </w:r>
      <w:r>
        <w:rPr>
          <w:b/>
          <w:lang w:val="fr_FR" w:bidi="fr_FR"/>
        </w:rPr>
        <w:t>sanhédrin</w:t>
      </w:r>
      <w:r>
        <w:rPr>
          <w:lang w:val="fr_FR" w:bidi="fr_FR"/>
        </w:rPr>
        <w:t xml:space="preserve"> les jugera. Le haut conseil juif s'appelait le sanhédrin et était composé des principaux sacrificateurs, des anciens et des docteurs de la loi religieuse. Ce groupe écoutait les affaires qui étaient amenés devant eux et rendaient un jugement basé sur la loi religieuse. Voir le glossaire principal pour une définition plus complète du mot </w:t>
      </w:r>
      <w:r>
        <w:rPr>
          <w:b/>
          <w:lang w:val="fr_FR" w:bidi="fr_FR"/>
        </w:rPr>
        <w:t>sanhédrin</w:t>
      </w:r>
      <w:r>
        <w:rPr>
          <w:lang w:val="fr_FR" w:bidi="fr_FR"/>
        </w:rPr>
        <w:t>.</w:t>
      </w:r>
    </w:p>
    <w:p>
      <w:pPr/>
      <w:r>
        <w:rPr>
          <w:lang w:val="fr_FR" w:bidi="fr_FR"/>
        </w:rPr>
      </w:r>
      <w:r>
        <w:rPr>
          <w:lang w:val="fr_FR" w:bidi="fr_FR"/>
        </w:rPr>
        <w:t>Jésus dit que si un disciple appelle un frère « un insensé sans valeur », il ira vers le feu de l'enfer.</w:t>
      </w:r>
    </w:p>
    <w:p>
      <w:pPr/>
      <w:r>
        <w:rPr>
          <w:lang w:val="fr_FR" w:bidi="fr_FR"/>
        </w:rPr>
      </w:r>
      <w:r>
        <w:rPr>
          <w:b/>
          <w:lang w:val="fr_FR" w:bidi="fr_FR"/>
        </w:rPr>
        <w:t>Enfer</w:t>
      </w:r>
      <w:r>
        <w:rPr>
          <w:lang w:val="fr_FR" w:bidi="fr_FR"/>
        </w:rPr>
        <w:t xml:space="preserve"> est le nom du lieu où les incroyants vont à la fin du monde pour être punis. Satan et ses anges y iront aussi. Il y aura un feu qui y dure pour toujours. Voir le glossaire principal pour une définition plus complète du mot </w:t>
      </w:r>
      <w:r>
        <w:rPr>
          <w:b/>
          <w:lang w:val="fr_FR" w:bidi="fr_FR"/>
        </w:rPr>
        <w:t>enfer</w:t>
      </w:r>
      <w:r>
        <w:rPr>
          <w:lang w:val="fr_FR" w:bidi="fr_FR"/>
        </w:rPr>
        <w:t>.</w:t>
      </w:r>
    </w:p>
    <w:p>
      <w:pPr/>
      <w:r>
        <w:rPr>
          <w:lang w:val="fr_FR" w:bidi="fr_FR"/>
        </w:rPr>
      </w:r>
      <w:r>
        <w:rPr>
          <w:lang w:val="fr_FR" w:bidi="fr_FR"/>
        </w:rPr>
        <w:t xml:space="preserve">Jésus raconte une histoire sur la nécessité pour un disciple d'être </w:t>
      </w:r>
      <w:r>
        <w:rPr>
          <w:b/>
          <w:lang w:val="fr_FR" w:bidi="fr_FR"/>
        </w:rPr>
        <w:t>réconcilié</w:t>
      </w:r>
      <w:r>
        <w:rPr>
          <w:lang w:val="fr_FR" w:bidi="fr_FR"/>
        </w:rPr>
        <w:t xml:space="preserve"> avec son frère. Cela signifie que Jésus veut que les gens fassent la paix les uns avec les autres. C'est comme le genre de paix que Dieu a avec ceux qui croient en Jésus parce que les croyants ont été </w:t>
      </w:r>
      <w:r>
        <w:rPr>
          <w:b/>
          <w:lang w:val="fr_FR" w:bidi="fr_FR"/>
        </w:rPr>
        <w:t>réconciliés</w:t>
      </w:r>
      <w:r>
        <w:rPr>
          <w:lang w:val="fr_FR" w:bidi="fr_FR"/>
        </w:rPr>
        <w:t xml:space="preserve"> avec Dieu.</w:t>
      </w:r>
    </w:p>
    <w:p>
      <w:pPr/>
      <w:r>
        <w:rPr>
          <w:lang w:val="fr_FR" w:bidi="fr_FR"/>
        </w:rPr>
      </w:r>
      <w:r>
        <w:rPr>
          <w:lang w:val="fr_FR" w:bidi="fr_FR"/>
        </w:rPr>
        <w:t xml:space="preserve">Dans l'histoire, Jésus décrit un disciple qui apporte une </w:t>
      </w:r>
      <w:r>
        <w:rPr>
          <w:b/>
          <w:lang w:val="fr_FR" w:bidi="fr_FR"/>
        </w:rPr>
        <w:t>offrande</w:t>
      </w:r>
      <w:r>
        <w:rPr>
          <w:lang w:val="fr_FR" w:bidi="fr_FR"/>
        </w:rPr>
        <w:t xml:space="preserve"> à l'</w:t>
      </w:r>
      <w:r>
        <w:rPr>
          <w:b/>
          <w:lang w:val="fr_FR" w:bidi="fr_FR"/>
        </w:rPr>
        <w:t>autel</w:t>
      </w:r>
      <w:r>
        <w:rPr>
          <w:lang w:val="fr_FR" w:bidi="fr_FR"/>
        </w:rPr>
        <w:t xml:space="preserve">. Un </w:t>
      </w:r>
      <w:r>
        <w:rPr>
          <w:b/>
          <w:lang w:val="fr_FR" w:bidi="fr_FR"/>
        </w:rPr>
        <w:t>autel</w:t>
      </w:r>
      <w:r>
        <w:rPr>
          <w:lang w:val="fr_FR" w:bidi="fr_FR"/>
        </w:rPr>
        <w:t xml:space="preserve"> peut faire référence à un lieu où les animaux sont tués et brûlés comme offrande à Dieu, ou un lieu où l'encens est brûlé. Il est souvent construit avec des pierres, peut-être comme une table ou une petite plate-forme. Une </w:t>
      </w:r>
      <w:r>
        <w:rPr>
          <w:b/>
          <w:lang w:val="fr_FR" w:bidi="fr_FR"/>
        </w:rPr>
        <w:t>offrande</w:t>
      </w:r>
      <w:r>
        <w:rPr>
          <w:lang w:val="fr_FR" w:bidi="fr_FR"/>
        </w:rPr>
        <w:t xml:space="preserve"> est un cadeau ou un sacrifice offert dans un rituel à Dieu, généralement dans le temple ou sur un autel spécial. Des offrandes peuvent être faites pour de nombreuses raisons, y compris pour rendre grâces, être purifiés ou demander pardon pour le péché. Jésus dit qu'il est si important d'être réconcilié avec un frère que le disciple devrait laisser son offrande à l'autel et aller faire la paix avec le frère avant d'apporter l'offrande.</w:t>
      </w:r>
    </w:p>
    <w:p>
      <w:pPr/>
      <w:r>
        <w:rPr>
          <w:lang w:val="fr_FR" w:bidi="fr_FR"/>
        </w:rPr>
      </w:r>
      <w:r>
        <w:rPr>
          <w:lang w:val="fr_FR" w:bidi="fr_FR"/>
        </w:rPr>
        <w:t>Arrêtez-vous et montrez à nouveau un dessin ou une photo de l'autel si nécessaire.</w:t>
      </w:r>
    </w:p>
    <w:p>
      <w:pPr/>
      <w:r>
        <w:rPr>
          <w:lang w:val="fr_FR" w:bidi="fr_FR"/>
        </w:rPr>
      </w:r>
      <w:r>
        <w:rPr>
          <w:lang w:val="fr_FR" w:bidi="fr_FR"/>
        </w:rPr>
        <w:t>Jésus dit que si un ennemi accuse un disciple de quelque chose, le disciple devrait régler le problème en route vers le tribunal. L'expression pour « régler le problème » signifie « faire amis » dans la langue d'origine. Si le disciple ne fait pas rapidement amis avec l'accusateur, le disciple verra le juge et finira par aller en prison. Le disciple devra rester en prison jusqu'à ce qu'il paie tout.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5:27–32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5.27–32.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pour enseigner ses disciples, ou suiveurs les plus proches. Une foule écoute également. Jésus enseigne aux disciples qu'ils devraient être plus justes que les pharisiens et les docteurs de la loi. Il dit que l'attitude d'une personne est plus importante que ses seules actions d'obéissance à la loi. Premièrement, Jésus a parlé du vrai sens de la loi concernant le meurtre de quelqu'un. Jésus parle maintenant du vrai sens des lois sur l'adultère et le divorce.</w:t>
      </w:r>
    </w:p>
    <w:p>
      <w:pPr/>
      <w:r>
        <w:rPr>
          <w:lang w:val="fr_FR" w:bidi="fr_FR"/>
        </w:rPr>
      </w:r>
      <w:r>
        <w:rPr>
          <w:lang w:val="fr_FR" w:bidi="fr_FR"/>
        </w:rPr>
        <w:t>Jésus rappelle à ses disciples la loi qui dit « tu ne commettras pas d'adultère » qui est dans la loi de Moïse. L'adultère signifie avoir des relations sexuelles avec la femme d'un autre homme, ou coucher avec la femme d'un autre homme. Les disciples étaient familiers avec cette loi.</w:t>
      </w:r>
    </w:p>
    <w:p>
      <w:pPr/>
      <w:r>
        <w:rPr>
          <w:lang w:val="fr_FR" w:bidi="fr_FR"/>
        </w:rPr>
      </w:r>
      <w:r>
        <w:rPr>
          <w:lang w:val="fr_FR" w:bidi="fr_FR"/>
        </w:rPr>
        <w:t>Arrêtez-vous et discutez de ces mots sensibles en tant qu'équipe de traduction. Comment pouvez-vous décrire des mots comme « adultère » et « péché sexuel » d'une manière culturellement appropriée ? Quelle est la meilleure façon de traduire ces mots dans votre langue pour que les hommes et les femmes soient à l'aise pour écouter l'histoire ? Envisagez d'utiliser une expression dans votre langue comme « un homme qui couche avec une femme » pour la rendre culturellement appropriée.</w:t>
      </w:r>
    </w:p>
    <w:p>
      <w:pPr/>
      <w:r>
        <w:rPr>
          <w:lang w:val="fr_FR" w:bidi="fr_FR"/>
        </w:rPr>
      </w:r>
      <w:r>
        <w:rPr>
          <w:lang w:val="fr_FR" w:bidi="fr_FR"/>
        </w:rPr>
        <w:t>Jésus donne un nouvel enseignement au sujet de la loi contre l'adultère. Jésus dit que la loi n'est pas seulement une question d'obéissance avec nos actes. Le vrai sens de la loi est que les gens ne devraient même pas commettre d'adultère dans leurs pensées. Jésus dit que même si un homme regarde une femme avec convoitise, c'est la même chose que de commettre déjà un adultère avec elle dans son cœur. Quand Jésus dit « regarder une autre femme avec convoitise », cela ne signifie pas de penser qu'une femme est attrayante. Cela signifie que l'homme a l'intention d'avoir des relations sexuelles avec elle dans son cœur. « Cœur » signifie ici dans la vie intérieure d'une personne ou dans ses pensées ou ses émotions.</w:t>
      </w:r>
    </w:p>
    <w:p>
      <w:pPr/>
      <w:r>
        <w:rPr>
          <w:lang w:val="fr_FR" w:bidi="fr_FR"/>
        </w:rPr>
      </w:r>
      <w:r>
        <w:rPr>
          <w:lang w:val="fr_FR" w:bidi="fr_FR"/>
        </w:rPr>
        <w:t>Puis Jésus raconte deux exemples choquants pour montrer à quel point il est important de ne pas pécher ou de faire de mauvaises choses. Jésus dit que si notre œil provoque de la convoitise, nous devrions enlever notre œil et le jeter. Cela ne signifie pas qu'un œil peut faire pécher une personne. Cela signifie que si quelqu'un regarde quelqu'un d'autre et veut avoir des relations sexuelles, il doit s'arrêter. Jésus ne veut pas dire qu'une personne devrait enlever son œil littéralement. L'œil est un symbole pour les choses que nous voyons et qui peuvent nous faire pécher. Jésus utilise l'œil pour montrer à quel point il est important d'enlever de notre cœur les choses qui nous font pécher, comme les mauvaises pensées ou attitudes.</w:t>
      </w:r>
    </w:p>
    <w:p>
      <w:pPr/>
      <w:r>
        <w:rPr>
          <w:lang w:val="fr_FR" w:bidi="fr_FR"/>
        </w:rPr>
      </w:r>
      <w:r>
        <w:rPr>
          <w:lang w:val="fr_FR" w:bidi="fr_FR"/>
        </w:rPr>
        <w:t>Jésus compare la perte d'une partie du corps, cet œil, à la perte de notre corps tout entier. Jésus dit qu'il est préférable de perdre une partie de son corps et d'être quand même vivant que de laisser Dieu jeter notre corps tout entier dans l'enfer. L'enfer est un lieu où Dieu punit éternellement les gens qui ne suivent pas Dieu.</w:t>
      </w:r>
    </w:p>
    <w:p>
      <w:pPr/>
      <w:r>
        <w:rPr>
          <w:lang w:val="fr_FR" w:bidi="fr_FR"/>
        </w:rPr>
      </w:r>
      <w:r>
        <w:rPr>
          <w:lang w:val="fr_FR" w:bidi="fr_FR"/>
        </w:rPr>
        <w:t>Jésus donne un autre exemple choquant en utilisant une main comme symbole. Jésus dit que si notre main droite nous fait pécher, nous devrions aussi la couper et la jeter. Jésus dit « main droite » parce que la main droite est généralement plus utile que la main gauche. C'est comme ce que Jésus a dit au sujet de l'œil. Jésus n'a pas l'intention de couper votre main. Jésus utilise à nouveau ce langage fort pour montrer à quel point il est important d'éliminer les pensées pécheresses de notre cœur. Jésus dit à nouveau qu'il est préférable de perdre cette partie de notre corps, notre main droite, que de laisser Dieu envoyer notre corps tout entier en enfer.</w:t>
      </w:r>
    </w:p>
    <w:p>
      <w:pPr/>
      <w:r>
        <w:rPr>
          <w:lang w:val="fr_FR" w:bidi="fr_FR"/>
        </w:rPr>
      </w:r>
      <w:r>
        <w:rPr>
          <w:lang w:val="fr_FR" w:bidi="fr_FR"/>
        </w:rPr>
        <w:t>Arrêtez-vous et discutez dans votre langue des types de phrases ou d'expressions idiomatiques que vous utilisez pour exagérer quelque chose ou pour exprimer un point. Parlez de la façon dont ces phrases pourraient être mal comprises par quelqu'un à l'extérieur de votre culture ou de votre langue.</w:t>
      </w:r>
    </w:p>
    <w:p>
      <w:pPr/>
      <w:r>
        <w:rPr>
          <w:lang w:val="fr_FR" w:bidi="fr_FR"/>
        </w:rPr>
      </w:r>
      <w:r>
        <w:rPr>
          <w:lang w:val="fr_FR" w:bidi="fr_FR"/>
        </w:rPr>
        <w:t>Ensuite, Jésus enseigne aux disciples le vrai sens de la loi de Dieu concernant le divorce. Divorcer signifie mettre fin légalement à un mariage. Jésus leur rappelle que le divorce était permis dans la loi de Moïse. Jésus dit que ses disciples ont entendu dans la loi de Moïse que quiconque divorce sa femme doit lui donner un certificat de divorce. Un certificat de divorce est un document officiel écrit qui dit que la femme et l'homme ne sont plus mariés l'un à l'autre. Avant cette loi dans la loi de Moïse, un homme pouvait simplement dire à sa femme « Je divorce de toi ».</w:t>
      </w:r>
    </w:p>
    <w:p>
      <w:pPr/>
      <w:r>
        <w:rPr>
          <w:lang w:val="fr_FR" w:bidi="fr_FR"/>
        </w:rPr>
      </w:r>
      <w:r>
        <w:rPr>
          <w:lang w:val="fr_FR" w:bidi="fr_FR"/>
        </w:rPr>
        <w:t>Il y avait différentes interprétations des lois sur le divorce. La plupart des gens à l'époque pensaient que la loi de Moïse signifiait qu'un homme pouvait divorcer de sa femme pour n'importe quelle raison, même s'il ne l'aimait pas. Ces docteurs de la loi disaient qu'un homme pouvait mettre fin à son mariage pour n'importe quelle raison, tant que le mari donne à sa femme un certificat de divorce. Certaines autres personnes croyaient que la femme devait être coupable de péché sexuel pour que le mari divorce d'elle, mais la plupart des gens n'ont pas suivi cette interprétation.</w:t>
      </w:r>
    </w:p>
    <w:p>
      <w:pPr/>
      <w:r>
        <w:rPr>
          <w:lang w:val="fr_FR" w:bidi="fr_FR"/>
        </w:rPr>
      </w:r>
      <w:r>
        <w:rPr>
          <w:lang w:val="fr_FR" w:bidi="fr_FR"/>
        </w:rPr>
        <w:t>Jésus dit que la seule raison pour laquelle un homme peut divorcer de sa femme est si la femme a des relations sexuelles avec un autre homme. Si la femme n'a pas couché avec un autre homme pendant son premier mariage, alors le premier mariage n'est pas encore terminé. Cela signifie que le divorce n'est pas légal.</w:t>
      </w:r>
    </w:p>
    <w:p>
      <w:pPr/>
      <w:r>
        <w:rPr>
          <w:lang w:val="fr_FR" w:bidi="fr_FR"/>
        </w:rPr>
      </w:r>
      <w:r>
        <w:rPr>
          <w:lang w:val="fr_FR" w:bidi="fr_FR"/>
        </w:rPr>
        <w:t>Arrêtez-vous et parlez du divorce dans votre culture. Quelles sont les raisons pour lesquelles les hommes et les femmes mettent fin à leurs mariages dans votre culture ? Dans quelle mesure le divorce est-il commun dans votre culture ?</w:t>
      </w:r>
    </w:p>
    <w:p>
      <w:pPr/>
      <w:r>
        <w:rPr>
          <w:lang w:val="fr_FR" w:bidi="fr_FR"/>
        </w:rPr>
      </w:r>
      <w:r>
        <w:rPr>
          <w:lang w:val="fr_FR" w:bidi="fr_FR"/>
        </w:rPr>
        <w:t>Jésus dit que si un homme met fin à son mariage pour une autre raison, l'homme force la femme divorcée à commettre un adultère. Cela signifie que quand elle se mariera une deuxième fois, elle sera coupable de péché sexuel. Dans cette culture, presque toutes les femmes divorcées devaient se remarier pour avoir de l'argent pour vivre.</w:t>
      </w:r>
    </w:p>
    <w:p>
      <w:pPr/>
      <w:r>
        <w:rPr>
          <w:lang w:val="fr_FR" w:bidi="fr_FR"/>
        </w:rPr>
      </w:r>
      <w:r>
        <w:rPr>
          <w:lang w:val="fr_FR" w:bidi="fr_FR"/>
        </w:rPr>
        <w:t>Jésus dit que le second homme qui épouse la femme divorcée commet également un adultère. Cela signifie que le deuxième mari est aussi coupable de péché sexuel. Jésus veut que la première femme et le premier homme restent mariés l'un à l'autre et ne mettent pas fin à leur mariage.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et à la foule le vrai sens de la loi contre l'adultère. Jésus utilise deux exemples choquants pour montrer à quel point il est important de se débarrasser du péché.</w:t>
      </w:r>
    </w:p>
    <w:p>
      <w:pPr/>
      <w:r>
        <w:rPr>
          <w:lang w:val="fr_FR" w:bidi="fr_FR"/>
        </w:rPr>
      </w:r>
      <w:r>
        <w:rPr>
          <w:b/>
          <w:lang w:val="fr_FR" w:bidi="fr_FR"/>
        </w:rPr>
        <w:t>Deuxième partie :</w:t>
      </w:r>
      <w:r>
        <w:rPr>
          <w:lang w:val="fr_FR" w:bidi="fr_FR"/>
        </w:rPr>
        <w:t xml:space="preserve"> Jésus enseigne le vrai sens de la loi de Dieu au sujet du divorce.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 homme et une femme</w:t>
      </w:r>
    </w:p>
    <w:p>
      <w:pPr>
        <w:pStyle w:val="ListBullet"/>
        <w:spacing w:line="240" w:lineRule="auto"/>
        <w:ind w:left="720"/>
      </w:pPr>
      <w:r>
        <w:rPr>
          <w:lang w:val="fr_FR" w:bidi="fr_FR"/>
        </w:rPr>
      </w:r>
      <w:r>
        <w:rPr>
          <w:lang w:val="fr_FR" w:bidi="fr_FR"/>
        </w:rPr>
        <w:t>Un mari et une femme</w:t>
      </w:r>
    </w:p>
    <w:p>
      <w:pPr>
        <w:pStyle w:val="ListBullet"/>
        <w:spacing w:line="240" w:lineRule="auto"/>
        <w:ind w:left="720"/>
      </w:pPr>
      <w:r>
        <w:rPr>
          <w:lang w:val="fr_FR" w:bidi="fr_FR"/>
        </w:rPr>
      </w:r>
      <w:r>
        <w:rPr>
          <w:lang w:val="fr_FR" w:bidi="fr_FR"/>
        </w:rPr>
        <w:t>Un deuxième homme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a enseigné des phrases importantes sur qui Dieu bénit, sur la façon dont les disciples devraient être différents des gens qui les entourent et sur la loi. Jésus enseigne maintenant comment comprendre les lois de l'Ancien Testament concernant l'adultère et le divorce.</w:t>
      </w:r>
    </w:p>
    <w:p>
      <w:pPr/>
      <w:r>
        <w:rPr>
          <w:lang w:val="fr_FR" w:bidi="fr_FR"/>
        </w:rPr>
      </w:r>
      <w:r>
        <w:rPr>
          <w:lang w:val="fr_FR" w:bidi="fr_FR"/>
        </w:rPr>
        <w:t>Dans la première partie, il est important de se rappeler que Jésus rappelle aux disciples ce que la loi de Moïse dit au sujet de l'adultère. Jésus dit que même si un homme regarde une autre femme et veut coucher avec elle, c'est la même chose que de commettre un adultère avec elle dans son cœur. Rappelez-vous que l'homme est déjà coupable quand il regarde la femme avec cette intention de coucher avec elle. Rappelez-vous aussi que la punition pour l'adultère était la mort. Jésus dit que l'homme qui couche avec une autre femme ou pense même coucher avec une autre femme méritent tous deux la mort.</w:t>
      </w:r>
    </w:p>
    <w:p>
      <w:pPr/>
      <w:r>
        <w:rPr>
          <w:lang w:val="fr_FR" w:bidi="fr_FR"/>
        </w:rPr>
      </w:r>
      <w:r>
        <w:rPr>
          <w:lang w:val="fr_FR" w:bidi="fr_FR"/>
        </w:rPr>
        <w:t>Rappelez-vous que quand Jésus utilise les deux exemples concernant le fait d'enlever votre œil et de couper votre main, Jésus n'a pas l'intention d'enlever votre œil littéralement ou de couper votre main littéralement. Jésus utilise l'œil et la main comme symboles pour parler de l'importance de se débarrasser des choses qui font pécher une personne. Pensez à la façon dont vous pouvez représenter « retirer votre œil » ou « couper votre main » en utilisant des jouets ou un dessin.</w:t>
      </w:r>
    </w:p>
    <w:p>
      <w:pPr/>
      <w:r>
        <w:rPr>
          <w:lang w:val="fr_FR" w:bidi="fr_FR"/>
        </w:rPr>
      </w:r>
      <w:r>
        <w:rPr>
          <w:lang w:val="fr_FR" w:bidi="fr_FR"/>
        </w:rPr>
        <w:t>Dans la deuxième partie, rappelez-vous que Jésus rappelle aux disciples la loi sur le divorce. Il est important de se rappeler que le certificat de divorce était un document écrit qui montrait que le mariage était terminé. Jésus a montré qu'il n'était pas suffisant pour un homme de donner simplement à sa femme ce certificat de divorce pour mettre fin au mariage. Rappelez-vous qu'à cette époque, les hommes pouvaient généralement divorcer de leurs femmes pour n'importe quelle raison, tant qu'ils leur donnaient un certificat de divorce.</w:t>
      </w:r>
    </w:p>
    <w:p>
      <w:pPr/>
      <w:r>
        <w:rPr>
          <w:lang w:val="fr_FR" w:bidi="fr_FR"/>
        </w:rPr>
      </w:r>
      <w:r>
        <w:rPr>
          <w:lang w:val="fr_FR" w:bidi="fr_FR"/>
        </w:rPr>
        <w:t>Rappelez-vous que Jésus parle de deux situations différentes. Il serait bon de dessiner ou d'utiliser des jouets pour montrer chacune des différentes situations.</w:t>
      </w:r>
    </w:p>
    <w:p>
      <w:pPr/>
      <w:r>
        <w:rPr>
          <w:lang w:val="fr_FR" w:bidi="fr_FR"/>
        </w:rPr>
      </w:r>
      <w:r>
        <w:rPr>
          <w:lang w:val="fr_FR" w:bidi="fr_FR"/>
        </w:rPr>
        <w:t>Dans la première situation, Jésus dit que la seule façon de vraiment mettre fin à un mariage était si la femme couche avec un autre homme. Le mariage est ainsi terminé, et l'homme et la femme peuvent être divorcés. C'est un divorce légal.</w:t>
      </w:r>
    </w:p>
    <w:p>
      <w:pPr/>
      <w:r>
        <w:rPr>
          <w:lang w:val="fr_FR" w:bidi="fr_FR"/>
        </w:rPr>
      </w:r>
      <w:r>
        <w:rPr>
          <w:lang w:val="fr_FR" w:bidi="fr_FR"/>
        </w:rPr>
        <w:t>Pour la deuxième situation, Jésus dit que l'homme et la femme obtiennent un divorce pour une autre raison. Rappelez-vous que dans cette situation, la femme n'a pas couché avec un autre homme. Dans cette situation, Jésus dit que le divorce n'est pas légal. Quand la femme épouse un deuxième homme, elle devient coupable de péché sexuel, et son deuxième mari est aussi coupable de péché sexuel. Le premier mariage est toujours valide. C'est pourquoi la femme et le deuxième mari sont tous deux coupables de péché sexuel.</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et à la foule le vrai sens de la loi contre l'adultère. Jésus utilise deux exemples choquants pour montrer à quel point il est important de se débarrasser du péché.</w:t>
      </w:r>
    </w:p>
    <w:p>
      <w:pPr/>
      <w:r>
        <w:rPr>
          <w:lang w:val="fr_FR" w:bidi="fr_FR"/>
        </w:rPr>
      </w:r>
      <w:r>
        <w:rPr>
          <w:b/>
          <w:lang w:val="fr_FR" w:bidi="fr_FR"/>
        </w:rPr>
        <w:t>Deuxième partie :</w:t>
      </w:r>
      <w:r>
        <w:rPr>
          <w:lang w:val="fr_FR" w:bidi="fr_FR"/>
        </w:rPr>
        <w:t xml:space="preserve"> Jésus enseigne le vrai sens de la loi de Dieu au sujet du divorce.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 homme et une femme</w:t>
      </w:r>
    </w:p>
    <w:p>
      <w:pPr>
        <w:pStyle w:val="ListBullet"/>
        <w:spacing w:line="240" w:lineRule="auto"/>
        <w:ind w:left="720"/>
      </w:pPr>
      <w:r>
        <w:rPr>
          <w:lang w:val="fr_FR" w:bidi="fr_FR"/>
        </w:rPr>
      </w:r>
      <w:r>
        <w:rPr>
          <w:lang w:val="fr_FR" w:bidi="fr_FR"/>
        </w:rPr>
        <w:t>Un mari et une femme</w:t>
      </w:r>
    </w:p>
    <w:p>
      <w:pPr>
        <w:pStyle w:val="ListBullet"/>
        <w:spacing w:line="240" w:lineRule="auto"/>
        <w:ind w:left="720"/>
      </w:pPr>
      <w:r>
        <w:rPr>
          <w:lang w:val="fr_FR" w:bidi="fr_FR"/>
        </w:rPr>
      </w:r>
      <w:r>
        <w:rPr>
          <w:lang w:val="fr_FR" w:bidi="fr_FR"/>
        </w:rPr>
        <w:t>Un deuxième homme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s'assied et enseigne ses disciples. Les disciples sont assis près de lui. Jésus leur rappelle la loi dans la loi de Moïse qui dit « tu ne commettras pas d'adultère ». Jésus leur dit que même si un homme regarde une autre femme qui a l'intention d'avoir des relations sexuelles avec elle, l'homme est déjà coupable d'adultère dans son cœur. Les mauvaises actions méritent une punition et les mauvaises pensées méritent aussi une punition.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donne deux exemples sur l'importance de ne pas pécher. Jésus dit que l'on devrait arracher son œil ou couper sa main si cela nous fait pécher. Jésus ne veut pas dire que l'on devrait littéralement déchirer son œil ou couper sa main. Jésus dit à quel point il est important d'éliminer de notre cœur les choses qui nous font pécher.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enseigne au sujet du divorce. Jésus rappelle aux disciples la loi dans la loi de Moïse selon laquelle un homme doit donner à sa femme un certificat de divorce pour mettre fin à leur mariage ensemble. Un homme pouvait mettre fin au mariage pour n'importe quelle raison, tant qu'il a donné à sa femme un certificat de divorce.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femme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disciples que la seule façon d'avoir un divorce légal est si la femme couche avec un autre homme. Jésus dit que si la femme ne couche pas avec un autre homme et que le mari divorce quand même de la femme, ce n'est pas un vrai divorce. Cela signifie que le premier mariage est toujours légal. Jésus dit que si la femme se mariait à un deuxième mari, elle commet un péché sexuel. Le deuxième mari commet aussi un péché sexuel.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femme : « Que ressentez-vous ? » Vous entendrez peut-être des choses comme :</w:t>
      </w:r>
    </w:p>
    <w:p>
      <w:pPr>
        <w:pStyle w:val="ListBullet"/>
        <w:spacing w:line="240" w:lineRule="auto"/>
        <w:ind w:left="720"/>
      </w:pPr>
      <w:r>
        <w:rPr>
          <w:lang w:val="fr_FR" w:bidi="fr_FR"/>
        </w:rPr>
      </w:r>
      <w:r>
        <w:rPr>
          <w:lang w:val="fr_FR" w:bidi="fr_FR"/>
        </w:rPr>
        <w:t>Demandez aussi à l'acteur qui joue le premier mari : « Que ressentez-vous ? » Vous entendrez peut-être des choses comme :</w:t>
      </w:r>
    </w:p>
    <w:p>
      <w:pPr>
        <w:pStyle w:val="ListBullet"/>
        <w:spacing w:line="240" w:lineRule="auto"/>
        <w:ind w:left="720"/>
      </w:pPr>
      <w:r>
        <w:rPr>
          <w:lang w:val="fr_FR" w:bidi="fr_FR"/>
        </w:rPr>
      </w:r>
      <w:r>
        <w:rPr>
          <w:lang w:val="fr_FR" w:bidi="fr_FR"/>
        </w:rPr>
        <w:t>Demandez aussi à l'acteur qui joue le deuxième mari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 donné un nouvel enseignement au sujet de l'adultère. </w:t>
      </w:r>
      <w:r>
        <w:rPr>
          <w:b/>
          <w:lang w:val="fr_FR" w:bidi="fr_FR"/>
        </w:rPr>
        <w:t>L'adultère</w:t>
      </w:r>
      <w:r>
        <w:rPr>
          <w:lang w:val="fr_FR" w:bidi="fr_FR"/>
        </w:rPr>
        <w:t xml:space="preserve"> est quand un mari ou une femme a des relations sexuelles avec quelqu'un d'autre que son mari ou sa femme. Jésus considérait les hommes et les femmes comme coupables d'adultère quand ils ont des relations sexuelles avec quelqu'un en dehors de leur mariage. Voir le Glossaire principal pour une définition plus complète du mot </w:t>
      </w:r>
      <w:r>
        <w:rPr>
          <w:lang w:val="fr_FR" w:bidi="fr_FR"/>
        </w:rPr>
        <w:t>adultère</w:t>
      </w:r>
      <w:r>
        <w:rPr>
          <w:lang w:val="fr_FR" w:bidi="fr_FR"/>
        </w:rPr>
        <w:t>.</w:t>
      </w:r>
    </w:p>
    <w:p>
      <w:pPr/>
      <w:r>
        <w:rPr>
          <w:lang w:val="fr_FR" w:bidi="fr_FR"/>
        </w:rPr>
      </w:r>
      <w:r>
        <w:rPr>
          <w:lang w:val="fr_FR" w:bidi="fr_FR"/>
        </w:rPr>
        <w:t xml:space="preserve">Jésus dit que si un homme regarde une femme avec convoitise, il a déjà commis un adultère avec elle dans son cœur. </w:t>
      </w:r>
      <w:r>
        <w:rPr>
          <w:b/>
          <w:lang w:val="fr_FR" w:bidi="fr_FR"/>
        </w:rPr>
        <w:t>La débauche</w:t>
      </w:r>
      <w:r>
        <w:rPr>
          <w:lang w:val="fr_FR" w:bidi="fr_FR"/>
        </w:rPr>
        <w:t xml:space="preserve"> signifie vouloir ce que quelqu'un d'autre a ou vouloir faire quelque chose qui est mal. Jésus veut dire que la convoitise est aussi mauvaise que d'avoir de mauvaises relations sexuelles. Jésus dit cela pour protéger les femmes des pensées malsaines des hommes. Dans cette culture, un homme possédait sa femme comme si elle était sa possession. Quand un homme veut avoir des relations sexuelles avec une femme, il désire la possession de quelqu'un d'autre.</w:t>
      </w:r>
    </w:p>
    <w:p>
      <w:pPr/>
      <w:r>
        <w:rPr>
          <w:lang w:val="fr_FR" w:bidi="fr_FR"/>
        </w:rPr>
      </w:r>
      <w:r>
        <w:rPr>
          <w:lang w:val="fr_FR" w:bidi="fr_FR"/>
        </w:rPr>
        <w:t>Arrêtez-vous et parlez de l'expression « dans son cœur ». Dans votre culture, comment parlez-vous de la vie intérieure, des pensées ou des émotions d'une personne ?</w:t>
      </w:r>
    </w:p>
    <w:p>
      <w:pPr/>
      <w:r>
        <w:rPr>
          <w:lang w:val="fr_FR" w:bidi="fr_FR"/>
        </w:rPr>
      </w:r>
      <w:r>
        <w:rPr>
          <w:lang w:val="fr_FR" w:bidi="fr_FR"/>
        </w:rPr>
        <w:t xml:space="preserve">Jésus montre deux exemples de l'importance de ne pas pécher. Le mot </w:t>
      </w:r>
      <w:r>
        <w:rPr>
          <w:b/>
          <w:lang w:val="fr_FR" w:bidi="fr_FR"/>
        </w:rPr>
        <w:t>péché</w:t>
      </w:r>
      <w:r>
        <w:rPr>
          <w:lang w:val="fr_FR" w:bidi="fr_FR"/>
        </w:rPr>
        <w:t xml:space="preserve"> signifie un acte de désobéissance à Dieu. Jésus dit qu'une personne devrait arracher son œil ou couper sa main si cela la fait pécher. Traduisez le péché de la même manière que dans les passages précédents. Voir le glossaire principal pour une définition plus complète du mot </w:t>
      </w:r>
      <w:r>
        <w:rPr>
          <w:lang w:val="fr_FR" w:bidi="fr_FR"/>
        </w:rPr>
        <w:t>péché</w:t>
      </w:r>
      <w:r>
        <w:rPr>
          <w:lang w:val="fr_FR" w:bidi="fr_FR"/>
        </w:rPr>
        <w:t>.</w:t>
      </w:r>
    </w:p>
    <w:p>
      <w:pPr/>
      <w:r>
        <w:rPr>
          <w:lang w:val="fr_FR" w:bidi="fr_FR"/>
        </w:rPr>
      </w:r>
      <w:r>
        <w:rPr>
          <w:lang w:val="fr_FR" w:bidi="fr_FR"/>
        </w:rPr>
        <w:t>Dans la langue d'origine, « faire pécher » signifie « faire trébucher une personne ». Cela ne signifie pas de tomber physiquement. Jésus veut dire que si notre œil ou notre main nous éloigne de Dieu et du salut, nous devrions nous en débarrasser. Jésus veut que ses disciples se débarrassent de tout ce qui les conduit à désobéir à Dieu.</w:t>
      </w:r>
    </w:p>
    <w:p>
      <w:pPr/>
      <w:r>
        <w:rPr>
          <w:lang w:val="fr_FR" w:bidi="fr_FR"/>
        </w:rPr>
      </w:r>
      <w:r>
        <w:rPr>
          <w:lang w:val="fr_FR" w:bidi="fr_FR"/>
        </w:rPr>
        <w:t xml:space="preserve">Jésus dit qu'il serait préférable de perdre une partie de son corps que de voir son corps tout entier aller en enfer. </w:t>
      </w:r>
      <w:r>
        <w:rPr>
          <w:b/>
          <w:lang w:val="fr_FR" w:bidi="fr_FR"/>
        </w:rPr>
        <w:t>Enfer</w:t>
      </w:r>
      <w:r>
        <w:rPr>
          <w:lang w:val="fr_FR" w:bidi="fr_FR"/>
        </w:rPr>
        <w:t xml:space="preserve"> est le nom du lieu où les incroyants vont à la fin du monde pour être punis. Satan et ses anges y iront aussi. Il y aura un feu qui dure pour toujours en enfer. Traduisez « enfer » de la même manière que dans les passages précédents. Voir le glossaire principal pour une définition plus complète du mot </w:t>
      </w:r>
      <w:r>
        <w:rPr>
          <w:lang w:val="fr_FR" w:bidi="fr_FR"/>
        </w:rPr>
        <w:t>enfer</w:t>
      </w:r>
      <w:r>
        <w:rPr>
          <w:lang w:val="fr_FR" w:bidi="fr_FR"/>
        </w:rPr>
        <w:t>.</w:t>
      </w:r>
    </w:p>
    <w:p>
      <w:pPr/>
      <w:r>
        <w:rPr>
          <w:lang w:val="fr_FR" w:bidi="fr_FR"/>
        </w:rPr>
      </w:r>
      <w:r>
        <w:rPr>
          <w:lang w:val="fr_FR" w:bidi="fr_FR"/>
        </w:rPr>
        <w:t xml:space="preserve">Jésus enseigne aussi au sujet du divorce. Le </w:t>
      </w:r>
      <w:r>
        <w:rPr>
          <w:b/>
          <w:lang w:val="fr_FR" w:bidi="fr_FR"/>
        </w:rPr>
        <w:t>divorce</w:t>
      </w:r>
      <w:r>
        <w:rPr>
          <w:lang w:val="fr_FR" w:bidi="fr_FR"/>
        </w:rPr>
        <w:t xml:space="preserve"> est une séparation permanente entre un mari et une femme. Traduisez </w:t>
      </w:r>
      <w:r>
        <w:rPr>
          <w:b/>
          <w:lang w:val="fr_FR" w:bidi="fr_FR"/>
        </w:rPr>
        <w:t>divorce</w:t>
      </w:r>
      <w:r>
        <w:rPr>
          <w:lang w:val="fr_FR" w:bidi="fr_FR"/>
        </w:rPr>
        <w:t xml:space="preserve"> de la même manière que dans les passages précédents. Jésus dit qu'il y a des normes plus élevées pour le divorce que ce que les gens faisaient dans la culture de l'époque. À cette époque, un homme avait juste à donner à sa femme un certificat de divorce pour mettre fin au mariage. Jésus a montré que le vrai sens de la loi était beaucoup plus strict que ce à quoi les gens s'attendaient.</w:t>
      </w:r>
    </w:p>
    <w:p>
      <w:pPr/>
      <w:r>
        <w:rPr>
          <w:lang w:val="fr_FR" w:bidi="fr_FR"/>
        </w:rPr>
      </w:r>
      <w:r>
        <w:rPr>
          <w:lang w:val="fr_FR" w:bidi="fr_FR"/>
        </w:rPr>
        <w:t>Jésus dit que la seule raison permise de mettre fin au mariage était si la femme était infidèle et couchait avec un autre homme. Dans la langue d'origine, le mot pour « infidèle » ou « non chaste » signifie un péché sexuel d'une nature ou d'une autre. Ce n'est pas le même mot qu'adultère, mais ce sont des idées liées. Si la femme se remariait, elle et son nouveau mari seraient coupables d'adultère parce que le premier mariage n'avait jamais vraiment pris fin.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5:33–42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5.33–42.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le flanc d'une montagne et il enseigne ses disciples, ou suiveurs les plus proches. Une foule écoute également. Jésus enseigne aux disciples qu'ils devraient être plus justes que les pharisiens et les docteurs de la loi. Il dit que l'attitude d'une personne est plus importante que ses seules actions d'obéissance à la loi. Jésus a parlé du meurtre, de l'adultère et du divorce. Il discute maintenant de faire des serments et de ne pas faire du mal en retour.</w:t>
      </w:r>
    </w:p>
    <w:p>
      <w:pPr/>
      <w:r>
        <w:rPr>
          <w:lang w:val="fr_FR" w:bidi="fr_FR"/>
        </w:rPr>
      </w:r>
      <w:r>
        <w:rPr>
          <w:lang w:val="fr_FR" w:bidi="fr_FR"/>
        </w:rPr>
        <w:t>Jésus sait que les disciples sont familiers avec les lois de Dieu. Jésus rappelle aux disciples les lois de l'Ancien Testament qui disent que l'on ne devrait pas briser nos serments à Dieu. Un serment est ajouté à une promesse pour que les deux parties sachent qu'elles doivent respecter leur accord et que leur accord ne peut pas être changé. À cette époque, les gens faisaient une promesse au nom de Dieu, et cela signifiait qu'ils demandaient à Dieu d'être leur témoin dans leur promesse. Si quelqu'un ne gardait pas une promesse qu'il avait faite au nom de Dieu, c'était une mauvaise utilisation du nom de Dieu. Parfois, les gens faisaient une promesse au nom de quelque chose d'autre, et les docteurs de la loi disaient que les gens n'avaient pas besoin de tenir ces promesses.</w:t>
      </w:r>
    </w:p>
    <w:p>
      <w:pPr/>
      <w:r>
        <w:rPr>
          <w:lang w:val="fr_FR" w:bidi="fr_FR"/>
        </w:rPr>
      </w:r>
      <w:r>
        <w:rPr>
          <w:lang w:val="fr_FR" w:bidi="fr_FR"/>
        </w:rPr>
        <w:t>Jésus donne maintenant un nouvel enseignement au sujet des serments. Jésus dit que ses disciples ne devraient pas faire de serments ou de vœux. Jésus veut que ses disciples tiennent toujours leurs promesses sans avoir besoin de faire des serments au nom de Dieu ou au nom de quelque chose d'autre.</w:t>
      </w:r>
    </w:p>
    <w:p>
      <w:pPr/>
      <w:r>
        <w:rPr>
          <w:lang w:val="fr_FR" w:bidi="fr_FR"/>
        </w:rPr>
      </w:r>
      <w:r>
        <w:rPr>
          <w:lang w:val="fr_FR" w:bidi="fr_FR"/>
        </w:rPr>
        <w:t>Arrêtez-vous et discutez de quels genres de serments, de vœux ou de promesses sont présents dans votre culture. Que disent les gens quand ils font des serments ? Comment les gens font-ils le genre de serment ou de vœu le plus fort dans votre langue ?</w:t>
      </w:r>
    </w:p>
    <w:p>
      <w:pPr/>
      <w:r>
        <w:rPr>
          <w:lang w:val="fr_FR" w:bidi="fr_FR"/>
        </w:rPr>
      </w:r>
      <w:r>
        <w:rPr>
          <w:lang w:val="fr_FR" w:bidi="fr_FR"/>
        </w:rPr>
        <w:t>À cette époque, les gens faisaient souvent des vœux en jurant par le ciel, la terre, Jérusalem ou la tête d'une personne. Les Juifs faisaient de tels vœux parce qu'ils évitaient de faire un serment ou un vœu au nom de Dieu. Jésus dit qu'aucun vœu n'est permis parce que Dieu règne sur tout. Les gens ne devraient pas faire vœu par le ciel, parce que c'est le trône de Dieu, ou l'endroit où Dieu est assis. Le ciel est le lieu où vit Dieu, et « trône de Dieu » signifie que Dieu règne depuis le ciel.</w:t>
      </w:r>
    </w:p>
    <w:p>
      <w:pPr/>
      <w:r>
        <w:rPr>
          <w:lang w:val="fr_FR" w:bidi="fr_FR"/>
        </w:rPr>
      </w:r>
      <w:r>
        <w:rPr>
          <w:lang w:val="fr_FR" w:bidi="fr_FR"/>
        </w:rPr>
        <w:t>Jésus continue en disant que les gens ne devraient pas non plus faire un serment avec le mot « terre » parce que c'est le marchepied de Dieu. Un marchepied est l'endroit où le roi place ses pieds. Cela ne signifie pas que Dieu a des pieds. « La terre est le marchepied de Dieu » signifie que la terre entière appartient à Dieu. Jésus dit aussi que les gens ne devraient pas faire un vœu avec le mot « Jérusalem ». Jérusalem est la ville où était le temple de Dieu. Jésus dit de ne pas faire de vœux par Jérusalem parce que Jérusalem est la ville du grand roi. Le grand roi signifie Dieu. Enfin, Jésus dit que les gens ne devraient pas faire un vœu en utilisant les mots « par ma tête ». Jésus dit qu'une personne ne peut pas changer la couleur de ses cheveux. Seul Dieu contrôle le ciel et la terre et la tête d'une personne. Personne ne devrait faire un serment ou jurer par sa tête.</w:t>
      </w:r>
    </w:p>
    <w:p>
      <w:pPr/>
      <w:r>
        <w:rPr>
          <w:lang w:val="fr_FR" w:bidi="fr_FR"/>
        </w:rPr>
      </w:r>
      <w:r>
        <w:rPr>
          <w:lang w:val="fr_FR" w:bidi="fr_FR"/>
        </w:rPr>
        <w:t>Jésus dit que ses disciples ne devraient dire « oui » quand ils signifient « oui » et « non » quand ils signifient « non. » Jésus dit que si une personne dit plus que « oui » ou « non », cette déclaration vient du malin, du diable. Dieu veut que son peuple soit véridique et n'ajoute rien à ses paroles.</w:t>
      </w:r>
    </w:p>
    <w:p>
      <w:pPr/>
      <w:r>
        <w:rPr>
          <w:lang w:val="fr_FR" w:bidi="fr_FR"/>
        </w:rPr>
      </w:r>
      <w:r>
        <w:rPr>
          <w:lang w:val="fr_FR" w:bidi="fr_FR"/>
        </w:rPr>
        <w:t>Ensuite, Jésus enseigne à ses disciples de ne pas rendre le mal. Jésus leur rappelle la phrase de l'Ancien Testament selon laquelle si une personne fait perdre un œil à quelqu'un, cette personne devrait aussi perdre un œil. Jésus dit aussi que si une personne élimine la dent de quelqu'un, cette personne devrait aussi perdre une dent. Cette expression était utilisée pour que les tribunaux ne punissent pas quelqu'un plus qu'il ne le méritait. Cette phrase ne signifie pas qu'une personne pourrait enlever l'œil d'une autre personne par vengeance. D'autres nations à l'époque de l'Ancien Testament avaient aussi des lois qui permettaient de rendre le mal. À l'époque de Jésus, il était probable que les gens payaient de l'argent quand ils causaient une blessure à quelqu'un d'autre au lieu de recevoir eux-mêmes la même blessure.</w:t>
      </w:r>
    </w:p>
    <w:p>
      <w:pPr/>
      <w:r>
        <w:rPr>
          <w:lang w:val="fr_FR" w:bidi="fr_FR"/>
        </w:rPr>
      </w:r>
      <w:r>
        <w:rPr>
          <w:lang w:val="fr_FR" w:bidi="fr_FR"/>
        </w:rPr>
        <w:t>Arrêtez-vous et parlez de ce à quoi ressemble « rendre le mal » dans votre culture. Quand quelqu'un blesse quelqu'un d'autre, que se passe-t-il dans la culture ? Y a-t-il un paiement d'argent, une punition ou quelque chose d'autre requis ? Comment l'honneur est-il restauré pour la personne blessée ou déshonorée ?</w:t>
      </w:r>
    </w:p>
    <w:p>
      <w:pPr/>
      <w:r>
        <w:rPr>
          <w:lang w:val="fr_FR" w:bidi="fr_FR"/>
        </w:rPr>
      </w:r>
      <w:r>
        <w:rPr>
          <w:lang w:val="fr_FR" w:bidi="fr_FR"/>
        </w:rPr>
        <w:t>Jésus dit maintenant que ses disciples ne devraient pas combattre la personne qui leur fait de mauvaises choses. Jésus donne quatre exemples de la façon dont ses disciples ne devraient pas rendre le mal. Premièrement, Jésus dit que si quelqu'un nous insulte en nous frappant sur la joue droite avec sa main, nous devrions tourner notre visage pour le laisser frapper aussi la joue gauche. Frapper quelqu'un au visage comme cela était déshonorant pour eux.</w:t>
      </w:r>
    </w:p>
    <w:p>
      <w:pPr/>
      <w:r>
        <w:rPr>
          <w:lang w:val="fr_FR" w:bidi="fr_FR"/>
        </w:rPr>
      </w:r>
      <w:r>
        <w:rPr>
          <w:lang w:val="fr_FR" w:bidi="fr_FR"/>
        </w:rPr>
        <w:t>Ensuite, Jésus dit que si quelqu'un nous poursuit en justice pour notre tunique, nous devrions aussi donner à la personne notre cape ou notre manteau. Poursuivre signifie qu'une personne vous emmène devant un juge pour obtenir paiement. Une tunique était la longue chemise que les hommes et les femmes portaient à côté de leur peau comme un sous-vêtement. Un manteau était plus précieux qu'une tunique et les gens pouvaient l'utiliser comme une couverture la nuit pour rester au chaud. Il y avait des lois dans l'Ancien Testament qui disaient que personne ne pouvait se plaindre pour le manteau puisque les gens en avaient besoin pour rester au chaud la nuit. Jésus voulait que ses disciples donnent librement leurs capes, ce qui était plus que la loi n'exige.</w:t>
      </w:r>
    </w:p>
    <w:p>
      <w:pPr/>
      <w:r>
        <w:rPr>
          <w:lang w:val="fr_FR" w:bidi="fr_FR"/>
        </w:rPr>
      </w:r>
      <w:r>
        <w:rPr>
          <w:lang w:val="fr_FR" w:bidi="fr_FR"/>
        </w:rPr>
        <w:t>Arrêtez-vous et montrez des images d'une tunique et d'un manteau.</w:t>
      </w:r>
    </w:p>
    <w:p>
      <w:pPr/>
      <w:r>
        <w:rPr>
          <w:lang w:val="fr_FR" w:bidi="fr_FR"/>
        </w:rPr>
      </w:r>
      <w:r>
        <w:rPr>
          <w:lang w:val="fr_FR" w:bidi="fr_FR"/>
        </w:rPr>
        <w:t>Ensuite, Jésus dit que si l'un des soldats qui vit dans la région nous force à porter ses choses pendant un kilomètre, nous devrions porter ses choses pendant deux kilomètres. Pendant cette période, les Romains régnaient sur la terre juive, et un soldat romain pouvait forcer n'importe qui à porter ses choses jusqu'à un mille romain. Un mille romain mesurait environ 1,5 km. Jésus veut dire que ses disciples devraient faire deux fois plus que quelqu'un les force à faire.</w:t>
      </w:r>
    </w:p>
    <w:p>
      <w:pPr/>
      <w:r>
        <w:rPr>
          <w:lang w:val="fr_FR" w:bidi="fr_FR"/>
        </w:rPr>
      </w:r>
      <w:r>
        <w:rPr>
          <w:lang w:val="fr_FR" w:bidi="fr_FR"/>
        </w:rPr>
        <w:t>Arrêtez-vous et montrez une image d'un soldat romain.</w:t>
      </w:r>
    </w:p>
    <w:p>
      <w:pPr/>
      <w:r>
        <w:rPr>
          <w:lang w:val="fr_FR" w:bidi="fr_FR"/>
        </w:rPr>
      </w:r>
      <w:r>
        <w:rPr>
          <w:lang w:val="fr_FR" w:bidi="fr_FR"/>
        </w:rPr>
        <w:t>Enfin, Jésus dit que ses disciples devraient être prêts à donner de l'argent à quiconque leur demande de l'argent. Il dit que quand quelqu'un demande d'emprunter quelque chose, on devrait le lui donner. Dans les quatre exemples, Jésus ne veut pas que ses disciples combattent contre les gens qui leur faisaient du mal.</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ses disciples au sujet des serments et des vœux. Jésus dit que ses disciples ne devraient pas faire de serments. Ils ne devraient dire que « oui » ou « non. »</w:t>
      </w:r>
    </w:p>
    <w:p>
      <w:pPr/>
      <w:r>
        <w:rPr>
          <w:lang w:val="fr_FR" w:bidi="fr_FR"/>
        </w:rPr>
      </w:r>
      <w:r>
        <w:rPr>
          <w:b/>
          <w:lang w:val="fr_FR" w:bidi="fr_FR"/>
        </w:rPr>
        <w:t>Deuxième partie :</w:t>
      </w:r>
      <w:r>
        <w:rPr>
          <w:lang w:val="fr_FR" w:bidi="fr_FR"/>
        </w:rPr>
        <w:t xml:space="preserve"> Jésus enseigne de ne pas rendre le mal. Il donne quatre exemples de la façon dont ses disciples ne devraient pas rendre le mal.</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Quelqu'un qui fait du mal à un disciple (insultes, poursuites, contrainte à porter le sac)</w:t>
      </w:r>
    </w:p>
    <w:p>
      <w:pPr>
        <w:pStyle w:val="ListBullet"/>
        <w:spacing w:line="240" w:lineRule="auto"/>
        <w:ind w:left="720"/>
      </w:pPr>
      <w:r>
        <w:rPr>
          <w:lang w:val="fr_FR" w:bidi="fr_FR"/>
        </w:rPr>
      </w:r>
      <w:r>
        <w:rPr>
          <w:lang w:val="fr_FR" w:bidi="fr_FR"/>
        </w:rPr>
        <w:t>Quelqu'un qui demande quelque chose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a enseigné des phrases importantes sur qui Dieu bénit, sur la façon dont les disciples devraient être différents des gens qui les entourent et sur la loi. Jésus donne maintenant un nouvel enseignement au sujet des serments et du fait de ne pas rendre le mal.</w:t>
      </w:r>
    </w:p>
    <w:p>
      <w:pPr/>
      <w:r>
        <w:rPr>
          <w:lang w:val="fr_FR" w:bidi="fr_FR"/>
        </w:rPr>
      </w:r>
      <w:r>
        <w:rPr>
          <w:lang w:val="fr_FR" w:bidi="fr_FR"/>
        </w:rPr>
        <w:t>Dans la première partie, il est important de se rappeler que les gens faisaient couramment des vœux à l'époque de Jésus. Ils juraient au nom de Dieu ou au nom de quelque chose d'autre. Jésus dit que même faire un vœu par quelque chose d'autre n'est pas bon. Dieu règne sur tout. Tout vœu utilise donc mal le nom de Dieu.</w:t>
      </w:r>
    </w:p>
    <w:p>
      <w:pPr/>
      <w:r>
        <w:rPr>
          <w:lang w:val="fr_FR" w:bidi="fr_FR"/>
        </w:rPr>
      </w:r>
      <w:r>
        <w:rPr>
          <w:lang w:val="fr_FR" w:bidi="fr_FR"/>
        </w:rPr>
        <w:t>Il est important de se rappeler que Jésus contraste avec la loi de l'Ancien Testament et la nouvelle façon dont Jésus l'enseigne. Rappelez-vous de montrer dans votre langue que c'est une nouvelle façon de comprendre la loi au sujet des serments.</w:t>
      </w:r>
    </w:p>
    <w:p>
      <w:pPr/>
      <w:r>
        <w:rPr>
          <w:lang w:val="fr_FR" w:bidi="fr_FR"/>
        </w:rPr>
      </w:r>
      <w:r>
        <w:rPr>
          <w:lang w:val="fr_FR" w:bidi="fr_FR"/>
        </w:rPr>
        <w:t>Rappelez-vous que Jésus parle de quatre façons dont ses disciples ne devraient pas faire de serments : par le ciel, par la terre, par Jérusalem ou par leur propre tête. Puis Jésus conclut cette scène en disant que ses disciples devraient dire « oui » quand ils veulent dire « oui » et « non » quand ils veulent dire « non. » Ils n'ont pas besoin d'ajouter des serments à leurs paroles pour les rendre plus forts. Rappelez-vous que Jésus ne veut pas que les disciples voient cela comme une nouvelle liste de règles à suivre. Jésus veut que ses disciples soient véridiques et honnêtes.</w:t>
      </w:r>
    </w:p>
    <w:p>
      <w:pPr/>
      <w:r>
        <w:rPr>
          <w:lang w:val="fr_FR" w:bidi="fr_FR"/>
        </w:rPr>
      </w:r>
      <w:r>
        <w:rPr>
          <w:lang w:val="fr_FR" w:bidi="fr_FR"/>
        </w:rPr>
        <w:t>Dans la deuxième partie, rappelez-vous que Jésus cite une phrase de l'Ancien Testament au sujet de rendre le mal. Rappelez-vous qu'à l'époque de Jésus, cette phrase était pour protéger les gens de ne pas être punis plus ou moins qu'ils ne le méritaient. Rappelez-vous que ce n'était pas une vengeance personnelle contre un ennemi.</w:t>
      </w:r>
    </w:p>
    <w:p>
      <w:pPr/>
      <w:r>
        <w:rPr>
          <w:lang w:val="fr_FR" w:bidi="fr_FR"/>
        </w:rPr>
      </w:r>
      <w:r>
        <w:rPr>
          <w:lang w:val="fr_FR" w:bidi="fr_FR"/>
        </w:rPr>
        <w:t>Il est important de se rappeler que Jésus donne quatre exemples de la façon dont ses disciples ne devraient pas se défendre. Jésus dit que ses disciples devraient laisser quelqu'un frapper ses deux joues. Rappelez-vous que c'était probablement choquant à entendre pour les disciples, et que l'on s'attendait normalement à défendre son honneur quand quelqu'un nous insultait.</w:t>
      </w:r>
    </w:p>
    <w:p>
      <w:pPr/>
      <w:r>
        <w:rPr>
          <w:lang w:val="fr_FR" w:bidi="fr_FR"/>
        </w:rPr>
      </w:r>
      <w:r>
        <w:rPr>
          <w:lang w:val="fr_FR" w:bidi="fr_FR"/>
        </w:rPr>
        <w:t>Jésus dit aussi que ses disciples devraient donner librement leurs tuniques et leurs capes quand quelqu'un les poursuit en justice pour leurs tuniques. Rappelez-vous que le manteau était important pour que les gens restent au chaud la nuit. Même si la personne qui poursuit le disciple ne méritait pas la cape, Jésus voulait que le disciple montre de l'amour en le donnant.</w:t>
      </w:r>
    </w:p>
    <w:p>
      <w:pPr/>
      <w:r>
        <w:rPr>
          <w:lang w:val="fr_FR" w:bidi="fr_FR"/>
        </w:rPr>
      </w:r>
      <w:r>
        <w:rPr>
          <w:lang w:val="fr_FR" w:bidi="fr_FR"/>
        </w:rPr>
        <w:t>Rappelez-vous que les Juifs n'aimaient pas les soldats romains qui vivaient dans leur pays. Rappelez-vous que les Juifs n'étaient tenus de porter le sac que pour un kilomètre, et Jésus voulait qu'ils fassent deux kilomètres ! Pensez à la façon dont vous pourriez montrer ce commandement choquant de Jésus avec un dessin.</w:t>
      </w:r>
    </w:p>
    <w:p>
      <w:pPr/>
      <w:r>
        <w:rPr>
          <w:lang w:val="fr_FR" w:bidi="fr_FR"/>
        </w:rPr>
      </w:r>
      <w:r>
        <w:rPr>
          <w:lang w:val="fr_FR" w:bidi="fr_FR"/>
        </w:rPr>
        <w:t>Il est bon de se rappeler que la dernière déclaration que fait Jésus dans cette scène concerne les gens qui demandent de l'argent ou qui demandent d'emprunter quelque chose. Rappelez-vous que Jésus ne dit pas si la personne qui demande quelque chose le mérite. Rappelez-vous qu'il ne serait pas naturel de toujours être généreux en donnant de l'argent ou en prêtant quelque chose à quelqu'un d'autre.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ses disciples au sujet des serments et des vœux. Jésus dit que ses disciples ne devraient pas faire de serments. Ils ne devraient dire que « oui » ou « non. »</w:t>
      </w:r>
    </w:p>
    <w:p>
      <w:pPr/>
      <w:r>
        <w:rPr>
          <w:lang w:val="fr_FR" w:bidi="fr_FR"/>
        </w:rPr>
      </w:r>
      <w:r>
        <w:rPr>
          <w:b/>
          <w:lang w:val="fr_FR" w:bidi="fr_FR"/>
        </w:rPr>
        <w:t>Deuxième partie :</w:t>
      </w:r>
      <w:r>
        <w:rPr>
          <w:lang w:val="fr_FR" w:bidi="fr_FR"/>
        </w:rPr>
        <w:t xml:space="preserve"> Jésus enseigne de ne pas rendre le mal. Il donne quatre exemples de la façon dont ses disciples ne devraient pas rendre le mal.</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Quelqu'un qui fait du mal à un disciple (insultes, poursuites, contrainte à porter le sac)</w:t>
      </w:r>
    </w:p>
    <w:p>
      <w:pPr>
        <w:pStyle w:val="ListBullet"/>
        <w:spacing w:line="240" w:lineRule="auto"/>
        <w:ind w:left="720"/>
      </w:pPr>
      <w:r>
        <w:rPr>
          <w:lang w:val="fr_FR" w:bidi="fr_FR"/>
        </w:rPr>
      </w:r>
      <w:r>
        <w:rPr>
          <w:lang w:val="fr_FR" w:bidi="fr_FR"/>
        </w:rPr>
        <w:t>Quelqu'un qui demande quelque chose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s'assied et enseigne ses disciples. Les disciples sont assis près de lui. Jésus rappelle à ses disciples les lois selon lesquelles on ne devait pas briser ses serments à Dieu. Jésus dit que personne ne devrait faire de serments.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Il dit que ses disciples ne devraient pas faire de serment ou de vœu par le ciel, parce que c'est le trône de Dieu. Jésus dit aussi que ses disciples ne devraient pas non plus faire de serments par la terre, parce que c'est le marchepied de Dieu. Jésus dit de ne pas faire de serments par Jérusalem, puisque c'est la ville de Dieu. Et Jésus dit de ne pas faire de serments par sa propre tête, puisque seul Dieu contrôle sa tête et toutes choses. Jésus dit que ses disciples devraient dire « oui » et « non » et ne pas ajouter de serments à leurs paroles. Il dit que s'ils ajoutent des serments, cela vient du diable.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Jésus rappelle aux disciples ce que l'Ancien Testament dit au sujet de rendre le mal. Il dit que la loi de l'Ancien Testament indique de prendre la même chose qui nous était enlevée. Si quelqu'un prend votre œil, prenez son œil. Si quelqu'un prend votre dent, prenez sa dent. Jésus leur enseigne une nouvelle façon de vivre. Jésus dit que si quelqu'un nous frappe sur la joue droite, nous devrions tourner notre visage pour le laisser frapper notre joue gauche. C'était une insulte de frapper quelqu'un comme cela.</w:t>
      </w:r>
    </w:p>
    <w:p>
      <w:pPr>
        <w:pStyle w:val="ListBullet"/>
        <w:spacing w:line="240" w:lineRule="auto"/>
        <w:ind w:left="720"/>
      </w:pPr>
      <w:r>
        <w:rPr>
          <w:lang w:val="fr_FR" w:bidi="fr_FR"/>
        </w:rPr>
      </w:r>
      <w:r>
        <w:rPr>
          <w:lang w:val="fr_FR" w:bidi="fr_FR"/>
        </w:rPr>
        <w:t>Arrêtez la représentation. Demandez aux acteurs qui jouent la personne qui a frappé le disciple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l'exemple suivant, Jésus dit que si quelqu'un nous emmène devant un juge pour obtenir notre tunique, nous devrions aussi lui donner notre manteau. Un manteau était le vêtement extérieur, et les gens ne pouvaient généralement pas poursuivre quelqu'un pour cela puisque cela gardait les gens au chaud la nuit.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dit que si un soldat force un disciple à porter les affaires du soldat pendant 1 km, le disciple devrait se porter volontaire pour porter les choses pendant 2 km. Jésus voulait que le disciple fasse plus que la loi ne l'exige.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Enfin, Jésus dit que ses disciples devraient être prêts à donner de l'argent à quiconque demande de l'argent. Les disciples de Jésus devraient aussi être prêts à prêter quelque chose à quelqu'un quand il demande de l'emprunter.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personne qui demande quelque chose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Demandez aussi à l'acteur qui joue Jésus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enseigne ses disciples au sujet des serments et des vœux. Les serments et les vœux sont similaires. Jésus dit que ses disciples ne devraient pas faire de serments ou de vœux. Les gens disaient un </w:t>
      </w:r>
      <w:r>
        <w:rPr>
          <w:b/>
          <w:lang w:val="fr_FR" w:bidi="fr_FR"/>
        </w:rPr>
        <w:t>serment</w:t>
      </w:r>
      <w:r>
        <w:rPr>
          <w:lang w:val="fr_FR" w:bidi="fr_FR"/>
        </w:rPr>
        <w:t xml:space="preserve"> pour montrer qu'ils tiendraient leur promesse. La personne qui prête serment demande à Dieu de la punir si elle ne tient pas sa promesse. Voir le glossaire principal pour une définition plus complète du mot </w:t>
      </w:r>
      <w:r>
        <w:rPr>
          <w:b/>
          <w:lang w:val="fr_FR" w:bidi="fr_FR"/>
        </w:rPr>
        <w:t>serment</w:t>
      </w:r>
      <w:r>
        <w:rPr>
          <w:lang w:val="fr_FR" w:bidi="fr_FR"/>
        </w:rPr>
        <w:t>.</w:t>
      </w:r>
    </w:p>
    <w:p>
      <w:pPr/>
      <w:r>
        <w:rPr>
          <w:lang w:val="fr_FR" w:bidi="fr_FR"/>
        </w:rPr>
      </w:r>
      <w:r>
        <w:rPr>
          <w:lang w:val="fr_FR" w:bidi="fr_FR"/>
        </w:rPr>
        <w:t xml:space="preserve">Un </w:t>
      </w:r>
      <w:r>
        <w:rPr>
          <w:b/>
          <w:lang w:val="fr_FR" w:bidi="fr_FR"/>
        </w:rPr>
        <w:t>vœu</w:t>
      </w:r>
      <w:r>
        <w:rPr>
          <w:lang w:val="fr_FR" w:bidi="fr_FR"/>
        </w:rPr>
        <w:t xml:space="preserve"> est une promesse solennelle faite à Dieu généralement en retour de la faveur de Dieu. Une personne n'est pas tenue de faire un vœu. Mais si un vœu est fait, il est considéré comme sacré, de telle sorte à contraindre tout autant qu'un serment. La personne est libérée du vœu une fois qu'elle a fait ce qu'elle a juré de faire. Voir le glossaire principal pour une définition plus complète du mot </w:t>
      </w:r>
      <w:r>
        <w:rPr>
          <w:b/>
          <w:lang w:val="fr_FR" w:bidi="fr_FR"/>
        </w:rPr>
        <w:t>vœu</w:t>
      </w:r>
      <w:r>
        <w:rPr>
          <w:lang w:val="fr_FR" w:bidi="fr_FR"/>
        </w:rPr>
        <w:t>.</w:t>
      </w:r>
    </w:p>
    <w:p>
      <w:pPr/>
      <w:r>
        <w:rPr>
          <w:lang w:val="fr_FR" w:bidi="fr_FR"/>
        </w:rPr>
      </w:r>
      <w:r>
        <w:rPr>
          <w:lang w:val="fr_FR" w:bidi="fr_FR"/>
        </w:rPr>
        <w:t xml:space="preserve">Jésus dit que ses disciples ne devraient pas faire de serments ou de vœux. Jésus ne voulait pas que ses disciples fassent un serment par le ciel parce que c'est le trône de Dieu.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b/>
          <w:lang w:val="fr_FR" w:bidi="fr_FR"/>
        </w:rPr>
        <w:t>cieux</w:t>
      </w:r>
      <w:r>
        <w:rPr>
          <w:lang w:val="fr_FR" w:bidi="fr_FR"/>
        </w:rPr>
        <w:t>.</w:t>
      </w:r>
    </w:p>
    <w:p>
      <w:pPr/>
      <w:r>
        <w:rPr>
          <w:lang w:val="fr_FR" w:bidi="fr_FR"/>
        </w:rPr>
      </w:r>
      <w:r>
        <w:rPr>
          <w:lang w:val="fr_FR" w:bidi="fr_FR"/>
        </w:rPr>
        <w:t xml:space="preserve">Jésus ne voulait pas aussi que ses disciples fassent de serments par la terre, puisque c'est le marchepied de Dieu. Un marchepied était un lieu sur lequel un roi pouvait mettre ses pieds. Jésus dit de ne pas faire de serments avec le mot « Jérusalem ». Jésus dit que Jérusalem est la ville du grand roi, c'est-à-dire Dieu. </w:t>
      </w:r>
      <w:r>
        <w:rPr>
          <w:b/>
          <w:lang w:val="fr_FR" w:bidi="fr_FR"/>
        </w:rPr>
        <w:t>Jérusalem</w:t>
      </w:r>
      <w:r>
        <w:rPr>
          <w:lang w:val="fr_FR" w:bidi="fr_FR"/>
        </w:rPr>
        <w:t xml:space="preserve"> est le nom de la capitale religieuse du peuple juif. C'était le lieu le plus saint pour le peuple juif. Voir le glossaire principal pour une définition plus complète du mot </w:t>
      </w:r>
      <w:r>
        <w:rPr>
          <w:b/>
          <w:lang w:val="fr_FR" w:bidi="fr_FR"/>
        </w:rPr>
        <w:t>Jérusalem</w:t>
      </w:r>
      <w:r>
        <w:rPr>
          <w:lang w:val="fr_FR" w:bidi="fr_FR"/>
        </w:rPr>
        <w:t>.</w:t>
      </w:r>
    </w:p>
    <w:p>
      <w:pPr/>
      <w:r>
        <w:rPr>
          <w:lang w:val="fr_FR" w:bidi="fr_FR"/>
        </w:rPr>
      </w:r>
      <w:r>
        <w:rPr>
          <w:lang w:val="fr_FR" w:bidi="fr_FR"/>
        </w:rPr>
        <w:t xml:space="preserve">Jésus dit aussi de ne pas faire de serments par sa propre tête puisqu'une personne ne peut pas changer la couleur de ses cheveux. Dieu est au contrôle de tout. Jésus dit que si quelqu'un dit plus que « oui » ou « non », cela vient du malin. « Le malin » signifie le </w:t>
      </w:r>
      <w:r>
        <w:rPr>
          <w:b/>
          <w:lang w:val="fr_FR" w:bidi="fr_FR"/>
        </w:rPr>
        <w:t>diable</w:t>
      </w:r>
      <w:r>
        <w:rPr>
          <w:lang w:val="fr_FR" w:bidi="fr_FR"/>
        </w:rPr>
        <w:t xml:space="preserve">. Traduisez cela de la même manière que dans les passages précédents, et voyez le glossaire principal pour une définition plus complète du mot </w:t>
      </w:r>
      <w:r>
        <w:rPr>
          <w:b/>
          <w:lang w:val="fr_FR" w:bidi="fr_FR"/>
        </w:rPr>
        <w:t>diable</w:t>
      </w:r>
      <w:r>
        <w:rPr>
          <w:lang w:val="fr_FR" w:bidi="fr_FR"/>
        </w:rPr>
        <w:t>.</w:t>
      </w:r>
    </w:p>
    <w:p>
      <w:pPr/>
      <w:r>
        <w:rPr>
          <w:lang w:val="fr_FR" w:bidi="fr_FR"/>
        </w:rPr>
      </w:r>
      <w:r>
        <w:rPr>
          <w:lang w:val="fr_FR" w:bidi="fr_FR"/>
        </w:rPr>
        <w:t xml:space="preserve">Jésus dit que si quelqu'un nous poursuit en justice pour notre </w:t>
      </w:r>
      <w:r>
        <w:rPr>
          <w:b/>
          <w:lang w:val="fr_FR" w:bidi="fr_FR"/>
        </w:rPr>
        <w:t>tunique</w:t>
      </w:r>
      <w:r>
        <w:rPr>
          <w:lang w:val="fr_FR" w:bidi="fr_FR"/>
        </w:rPr>
        <w:t xml:space="preserve">, nous devrions aussi donner notre </w:t>
      </w:r>
      <w:r>
        <w:rPr>
          <w:b/>
          <w:lang w:val="fr_FR" w:bidi="fr_FR"/>
        </w:rPr>
        <w:t>manteau</w:t>
      </w:r>
      <w:r>
        <w:rPr>
          <w:lang w:val="fr_FR" w:bidi="fr_FR"/>
        </w:rPr>
        <w:t xml:space="preserve">. Une </w:t>
      </w:r>
      <w:r>
        <w:rPr>
          <w:b/>
          <w:lang w:val="fr_FR" w:bidi="fr_FR"/>
        </w:rPr>
        <w:t>tunique</w:t>
      </w:r>
      <w:r>
        <w:rPr>
          <w:lang w:val="fr_FR" w:bidi="fr_FR"/>
        </w:rPr>
        <w:t xml:space="preserve"> est un vêtement que portent les hommes et les femmes. Sa traduction la plus proche est chemise. C'est le vêtement porté le plus près de la peau. Quand quelqu'un poursuit quelqu'un d'autre, cela signifiait qu'il trainait la personne devant un juge pour recevoir paiement. Un </w:t>
      </w:r>
      <w:r>
        <w:rPr>
          <w:b/>
          <w:lang w:val="fr_FR" w:bidi="fr_FR"/>
        </w:rPr>
        <w:t>manteau</w:t>
      </w:r>
      <w:r>
        <w:rPr>
          <w:lang w:val="fr_FR" w:bidi="fr_FR"/>
        </w:rPr>
        <w:t xml:space="preserve"> était un vêtement extérieur précieux que les gens utilisaient comme une couverture la nuit pour rester au chaud. L'Ancien Testament faisait des lois contre le fait de prendre le manteau de quelqu'un parce que les gens avaient besoin de leur manteau pour rester au chaud la nuit.</w:t>
      </w:r>
    </w:p>
    <w:p>
      <w:pPr/>
      <w:r>
        <w:rPr>
          <w:lang w:val="fr_FR" w:bidi="fr_FR"/>
        </w:rPr>
      </w:r>
      <w:r>
        <w:rPr>
          <w:lang w:val="fr_FR" w:bidi="fr_FR"/>
        </w:rPr>
        <w:t>Montrez à nouveau les images de la cape et de la tunique si nécessaire.</w:t>
      </w:r>
    </w:p>
    <w:p>
      <w:pPr/>
      <w:r>
        <w:rPr>
          <w:lang w:val="fr_FR" w:bidi="fr_FR"/>
        </w:rPr>
      </w:r>
      <w:r>
        <w:rPr>
          <w:lang w:val="fr_FR" w:bidi="fr_FR"/>
        </w:rPr>
        <w:t xml:space="preserve">Enfin, Jésus dit que si un soldat nous force à porter des choses pour lui pendant 1 km, nous devrions nous porter volontaires pour porter les choses pendant 2 km. Un </w:t>
      </w:r>
      <w:r>
        <w:rPr>
          <w:b/>
          <w:lang w:val="fr_FR" w:bidi="fr_FR"/>
        </w:rPr>
        <w:t>mille</w:t>
      </w:r>
      <w:r>
        <w:rPr>
          <w:lang w:val="fr_FR" w:bidi="fr_FR"/>
        </w:rPr>
        <w:t xml:space="preserve"> romain mesurait environ 1,5 km. La distance réelle n'est pas aussi importante que le fait de faire plus que la loi ne l'exige.</w:t>
      </w:r>
    </w:p>
    <w:p>
      <w:pPr/>
      <w:r>
        <w:rPr>
          <w:lang w:val="fr_FR" w:bidi="fr_FR"/>
        </w:rPr>
      </w:r>
      <w:r>
        <w:rPr>
          <w:lang w:val="fr_FR" w:bidi="fr_FR"/>
        </w:rPr>
        <w:t>Arrêtez-vous et discutez en tant qu'équipe de traduction de la façon dont vous parlez des distances dans votre langue. Parlez de la façon la plus naturelle de traduire « mille » dans votre langue. Il serait peut-être préférable de dire « longueur de sol » à la place. Vous pouvez aussi dire « deux fois plus loin » au lieu de « 2 km » ou « 2 milles ».</w:t>
      </w:r>
    </w:p>
    <w:p>
      <w:pPr/>
      <w:r>
        <w:rPr>
          <w:lang w:val="fr_FR" w:bidi="fr_FR"/>
        </w:rPr>
      </w:r>
      <w:r>
        <w:rPr>
          <w:lang w:val="fr_FR" w:bidi="fr_FR"/>
        </w:rPr>
        <w:t>Montrez à nouveau l'image du soldat romain si nécessaire.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5:43–48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5.43–48.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et il enseigne ses disciples, ou suiveurs les plus proches. Une foule écoute également. Jésus enseigne aux disciples qu'ils devraient être plus justes que les pharisiens et les docteurs de la loi. Il dit que l'attitude d'une personne est plus importante que ses seules actions d'obéissance à la loi. Jésus a parlé du meurtre, de l'adultère, du divorce, de faire des serments et de rendre le mal. Il termine maintenant cette section de son enseignement en disant aux disciples d'aimer leurs ennemis.</w:t>
      </w:r>
    </w:p>
    <w:p>
      <w:pPr/>
      <w:r>
        <w:rPr>
          <w:lang w:val="fr_FR" w:bidi="fr_FR"/>
        </w:rPr>
      </w:r>
      <w:r>
        <w:rPr>
          <w:lang w:val="fr_FR" w:bidi="fr_FR"/>
        </w:rPr>
        <w:t>Jésus rappelle à ses disciples la loi dans la loi de Moïse qui disait d'aimer son prochain. « Prochain » signifie quelqu'un qui vit à proximité, et cela signifiait probablement d'autres Juifs dans ce contexte. « Aimer » signifie montrer de la bonté à quelqu'un. Jésus ajoute aussi « haïssez votre ennemi », même si la loi de Moïse ne dit pas directement cela. La loi de Moïse implique que les Juifs devaient « aimer leurs prochains » et « haïr leurs ennemis » parce que « prochain » signifie d'autres Juifs. Cela signifie que quiconque n'est pas un Juif est de toute façon un ennemi et est automatiquement exclu d'être un prochain. Certains docteurs de la loi à cette époque enseignaient aux gens de haïr leurs ennemis et c'était une idée populaire.</w:t>
      </w:r>
    </w:p>
    <w:p>
      <w:pPr/>
      <w:r>
        <w:rPr>
          <w:lang w:val="fr_FR" w:bidi="fr_FR"/>
        </w:rPr>
      </w:r>
      <w:r>
        <w:rPr>
          <w:lang w:val="fr_FR" w:bidi="fr_FR"/>
        </w:rPr>
        <w:t>Arrêtez-vous et parlez en tant qu'équipe de traduction de l'idée d'ennemis dans votre culture. Qu'est-ce qui est socialement acceptable de faire quand on a un ennemi ? Pensez à une situation dans votre vie ou dans la vie de quelqu'un que vous connaissez où il y avait des ennemis. Décrivez ce qui s'est passé et comment les ennemis se traitaient les uns les autres.</w:t>
      </w:r>
    </w:p>
    <w:p>
      <w:pPr/>
      <w:r>
        <w:rPr>
          <w:lang w:val="fr_FR" w:bidi="fr_FR"/>
        </w:rPr>
      </w:r>
      <w:r>
        <w:rPr>
          <w:lang w:val="fr_FR" w:bidi="fr_FR"/>
        </w:rPr>
        <w:t>Jésus dit à ses disciples qu'ils devraient vivre d'une façon nouvelle. Jésus dit d'aimer leurs ennemis, ce qui signifie que ses disciples devraient montrer de la bonté aux gens qui s'opposent à eux ou veulent leur faire du mal.</w:t>
      </w:r>
    </w:p>
    <w:p>
      <w:pPr/>
      <w:r>
        <w:rPr>
          <w:lang w:val="fr_FR" w:bidi="fr_FR"/>
        </w:rPr>
      </w:r>
      <w:r>
        <w:rPr>
          <w:lang w:val="fr_FR" w:bidi="fr_FR"/>
        </w:rPr>
        <w:t>C'est l'exemple final que donne Jésus au sujet de la façon dont ses disciples devraient être plus justes que les pharisiens et les docteurs de la loi. Jésus dit que ses disciples devraient prier pour ceux qui les persécutent ou veulent les blesser et les faire souffrir.</w:t>
      </w:r>
    </w:p>
    <w:p>
      <w:pPr/>
      <w:r>
        <w:rPr>
          <w:lang w:val="fr_FR" w:bidi="fr_FR"/>
        </w:rPr>
      </w:r>
      <w:r>
        <w:rPr>
          <w:lang w:val="fr_FR" w:bidi="fr_FR"/>
        </w:rPr>
        <w:t>Jésus dit que quand ses disciples aiment leurs ennemis et prient pour eux, cela montre qu'ils sont des enfants de Dieu, leur Père qui vit dans le ciel. Dieu fait lever le soleil sur les bonnes personnes et les mauvaises, et Dieu envoie la pluie sur les justes et les injustes. Les gens justes veulent faire du bien. Dieu fait du bien aux mauvaises personnes et aux bonnes, et Jésus veut que ses disciples soient comme Dieu dans la façon dont ils font du bien à tous, même à leurs ennemis.</w:t>
      </w:r>
    </w:p>
    <w:p>
      <w:pPr/>
      <w:r>
        <w:rPr>
          <w:lang w:val="fr_FR" w:bidi="fr_FR"/>
        </w:rPr>
      </w:r>
      <w:r>
        <w:rPr>
          <w:lang w:val="fr_FR" w:bidi="fr_FR"/>
        </w:rPr>
        <w:t>Ensuite, Jésus utilise quatre questions pour souligner pourquoi ses disciples devraient aimer leurs ennemis. Premièrement, Jésus leur demande quelle récompense, ou cadeau, Dieu leur donnera s'ils aiment ceux qui les aiment. Jésus veut dire que les disciples ne devraient pas s'attendre à une récompense pour avoir aimé les gens qui les aiment en retour. Jésus pose une autre question pour souligner que même les collecteurs d'impôts aiment les gens qui les aiment. Les collecteurs d'impôts travaillaient pour les Romains, et ils prenaient de l'argent supplémentaire du peuple. Les Juifs n'aimaient pas les collecteurs d'impôts, et les Juifs considéraient les collecteurs d'impôts comme religieusement impurs parce que les collecteurs d'impôts travaillaient avec les Romains. Jésus montre à ses disciples que même les gens qui ne sont pas aimés dans leur communauté pouvaient aimer les gens qui les aimaient en retour. Jésus voulait que ses disciples soient différents de cela.</w:t>
      </w:r>
    </w:p>
    <w:p>
      <w:pPr/>
      <w:r>
        <w:rPr>
          <w:lang w:val="fr_FR" w:bidi="fr_FR"/>
        </w:rPr>
      </w:r>
      <w:r>
        <w:rPr>
          <w:lang w:val="fr_FR" w:bidi="fr_FR"/>
        </w:rPr>
        <w:t>Arrêtez-vous et discutez de la façon dont votre culture voit les gens qui collectent des impôts. Parlez de groupes de personnes dans votre société qui sont considérés comme impurs ou que l'on évite à cause de ce qu'ils font. Racontez une histoire au sujet d'un moment où l'on a interagi avec eux.</w:t>
      </w:r>
    </w:p>
    <w:p>
      <w:pPr/>
      <w:r>
        <w:rPr>
          <w:lang w:val="fr_FR" w:bidi="fr_FR"/>
        </w:rPr>
      </w:r>
      <w:r>
        <w:rPr>
          <w:lang w:val="fr_FR" w:bidi="fr_FR"/>
        </w:rPr>
        <w:t>Ensuite, Jésus leur pose une question pour souligner que si l'on ne salue que ses frères, on ne fait rien de mieux que ce que font d'autres personnes. Saluer dans la culture juive signifiait demander à Dieu d'apporter la paix ou une bénédiction à l'autre personne. « Frères » signifie non seulement des frères de sang, mais aussi n'importe qui de leur même groupe de personnes.</w:t>
      </w:r>
    </w:p>
    <w:p>
      <w:pPr/>
      <w:r>
        <w:rPr>
          <w:lang w:val="fr_FR" w:bidi="fr_FR"/>
        </w:rPr>
      </w:r>
      <w:r>
        <w:rPr>
          <w:lang w:val="fr_FR" w:bidi="fr_FR"/>
        </w:rPr>
        <w:t>Enfin, Jésus pose une question pour souligner que même les Gentils, ou païens, sont aimants et bons envers leurs amis. « Gentils » signifie des gens qui ne sont pas Juifs. « Païens » montre qu'ils n'adoraient pas Dieu et ne savaient pas qui était Dieu. Jésus voulait montrer à ses disciples que même les gens qui ne connaissaient pas Dieu savent comment aimer ceux qui les aiment en retour.</w:t>
      </w:r>
    </w:p>
    <w:p>
      <w:pPr/>
      <w:r>
        <w:rPr>
          <w:lang w:val="fr_FR" w:bidi="fr_FR"/>
        </w:rPr>
      </w:r>
      <w:r>
        <w:rPr>
          <w:lang w:val="fr_FR" w:bidi="fr_FR"/>
        </w:rPr>
        <w:t>Jésus termine cette section par une déclaration pour résumer. C'est un résumé pour cette section et les passages précédents au sujet de la façon dont les disciples doivent être plus justes que les pharisiens et les docteurs de la loi. Jésus dit aux disciples qu'ils doivent être parfaits comme leur Père céleste est parfait, ce qui signifie que Jésus veut qu'ils soient complètement fidèles et mûrs et remplissent toutes les exigences. Jésus ne leur donne pas plus de règles à suivre, mais il veut qu'ils voient le cœur de Dieu derrière les règles et apprennent à vivre avec le même genre d'engagement que Dieu à prendre soin des autres. Jésus appelle Dieu leur Père, ce qui signifie que quand les disciples vivent de cette nouvelle façon, ils agissent comme des enfants de Dieu leur Père qui vit dans les cieux.</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dit à ses disciples d'aimer leurs ennemis pour montrer qu'ils soient des enfants de Dieu.</w:t>
      </w:r>
    </w:p>
    <w:p>
      <w:pPr/>
      <w:r>
        <w:rPr>
          <w:lang w:val="fr_FR" w:bidi="fr_FR"/>
        </w:rPr>
      </w:r>
      <w:r>
        <w:rPr>
          <w:b/>
          <w:lang w:val="fr_FR" w:bidi="fr_FR"/>
        </w:rPr>
        <w:t>Deuxième partie :</w:t>
      </w:r>
      <w:r>
        <w:rPr>
          <w:lang w:val="fr_FR" w:bidi="fr_FR"/>
        </w:rPr>
        <w:t xml:space="preserve"> Jésus utilise quatre questions pour montrer pourquoi ses disciples devraient aimer leurs ennemis. Il termine la scène par une déclaration sommaire qui dit aux disciples d'être parfaits comme leur Père céleste est parfait.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 prochain</w:t>
      </w:r>
    </w:p>
    <w:p>
      <w:pPr>
        <w:pStyle w:val="ListBullet"/>
        <w:spacing w:line="240" w:lineRule="auto"/>
        <w:ind w:left="720"/>
      </w:pPr>
      <w:r>
        <w:rPr>
          <w:lang w:val="fr_FR" w:bidi="fr_FR"/>
        </w:rPr>
      </w:r>
      <w:r>
        <w:rPr>
          <w:lang w:val="fr_FR" w:bidi="fr_FR"/>
        </w:rPr>
        <w:t>Un ennemi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a enseigné des phrases importantes sur qui Dieu bénit, sur la façon dont les disciples devraient être différents des gens qui les entourent et sur la loi. Cet enseignement spécifique au sujet d'aimer ses ennemis vient à la fin d'une longue section au sujet de différentes façons dont les disciples de Jésus devraient être plus justes que les pharisiens et les docteurs de la loi.</w:t>
      </w:r>
    </w:p>
    <w:p>
      <w:pPr/>
      <w:r>
        <w:rPr>
          <w:lang w:val="fr_FR" w:bidi="fr_FR"/>
        </w:rPr>
      </w:r>
      <w:r>
        <w:rPr>
          <w:lang w:val="fr_FR" w:bidi="fr_FR"/>
        </w:rPr>
        <w:t>Dans la première partie, il est important de se rappeler que Jésus a cité la loi de l'Ancien Testament au sujet du fait d'aimer son prochain, et qu'il donne maintenant à ses disciples une nouvelle façon de vivre. Jésus rappelle aussi aux disciples l'enseignement commun à l'époque de « haïr ses ennemis ». Rappelez-vous que ce n'était pas une loi dans la loi de Moïse, mais beaucoup de docteurs enseignaient « haïssez vos ennemis » au peuple.</w:t>
      </w:r>
    </w:p>
    <w:p>
      <w:pPr/>
      <w:r>
        <w:rPr>
          <w:lang w:val="fr_FR" w:bidi="fr_FR"/>
        </w:rPr>
      </w:r>
      <w:r>
        <w:rPr>
          <w:lang w:val="fr_FR" w:bidi="fr_FR"/>
        </w:rPr>
        <w:t>Rappelez-vous que Jésus veut que les disciples aiment leurs ennemis aussi bien que leurs prochains. Jésus dit qu'ils devraient aimer leurs ennemis et prier pour eux « pour que » les disciples soient des enfants de Dieu. Le mot dans la langue d'origine pour « afin que » signifie que le but d'aimer ses ennemis est de montrer que les disciples sont comme Dieu. Assurez-vous de vous rappeler qu'aimer ses ennemis ne fait pas de quelqu'un un enfant de Dieu. Au lieu de cela, un disciple qui aime ses ennemis montre qu'ils sont déjà comme leur Père dans les cieux. Rappelez-vous aussi que c'était probablement choquant pour les disciples d'entendre qu'ils devaient aimer leurs ennemis. Rappelez-vous que Jésus dit que Dieu fait lever le soleil sur les bonnes et les mauvaises personnes, et il envoie la pluie sur les justes et les injustes.</w:t>
      </w:r>
    </w:p>
    <w:p>
      <w:pPr/>
      <w:r>
        <w:rPr>
          <w:lang w:val="fr_FR" w:bidi="fr_FR"/>
        </w:rPr>
      </w:r>
      <w:r>
        <w:rPr>
          <w:lang w:val="fr_FR" w:bidi="fr_FR"/>
        </w:rPr>
        <w:t>La deuxième partie commence quand Jésus utilise le mot « en effet » pour indiquer qu'il va donner les raisons pour lesquelles les disciples devraient aimer leurs ennemis. Jésus utilise une question pour chacune de ces raisons, et toutes les questions montrent que même les gens ordinaires aiment leurs amis et leurs prochains. Il faut un genre de personne spécial pour aimer les gens qui ne les aiment pas en retour.</w:t>
      </w:r>
    </w:p>
    <w:p>
      <w:pPr/>
      <w:r>
        <w:rPr>
          <w:lang w:val="fr_FR" w:bidi="fr_FR"/>
        </w:rPr>
      </w:r>
      <w:r>
        <w:rPr>
          <w:lang w:val="fr_FR" w:bidi="fr_FR"/>
        </w:rPr>
        <w:t>La première raison que donne Jésus est que Dieu ne donnera pas aux disciples une récompense si les disciples n'aiment pas leurs ennemis. Ensuite, Jésus rappelle aux disciples que même les collecteurs d'impôts aiment les gens qui les aiment en retour. Rappelez-vous que Jésus choisit les collecteurs d'impôts comme exemple parce qu'ils étaient considérés comme corrompus. Jésus souligne à nouveau son point que même les gens mauvais ou corrompus sont agréables envers ceux qui sont agréables envers eux.</w:t>
      </w:r>
    </w:p>
    <w:p>
      <w:pPr/>
      <w:r>
        <w:rPr>
          <w:lang w:val="fr_FR" w:bidi="fr_FR"/>
        </w:rPr>
      </w:r>
      <w:r>
        <w:rPr>
          <w:lang w:val="fr_FR" w:bidi="fr_FR"/>
        </w:rPr>
        <w:t>Ensuite, Jésus continue en disant que si ses disciples ne saluent ou ne bénissent que leurs amis et leurs prochains, c'est la même chose que les gens ordinaires. Jésus ajoute que même les Gentils, ou les incroyants païens, saluent et bénissent leurs amis. Jésus voulait que ses disciples soient différents et aient un barême d'amour plus élevé pour les prochains et les ennemis.</w:t>
      </w:r>
    </w:p>
    <w:p>
      <w:pPr/>
      <w:r>
        <w:rPr>
          <w:lang w:val="fr_FR" w:bidi="fr_FR"/>
        </w:rPr>
      </w:r>
      <w:r>
        <w:rPr>
          <w:lang w:val="fr_FR" w:bidi="fr_FR"/>
        </w:rPr>
        <w:t>Il est important de se rappeler que la dernière déclaration dans cette section est une déclaration qui résume toute la section de l'enseignement. Jésus dit que les disciples devraient se rappeler de tout l'enseignement qu'il a donné au sujet d'être plus justes que les pharisiens et les docteurs de la loi. Jésus a enseigné aux disciples au sujet d'une nouvelle façon de suivre les lois de Moïse concernant le meurtre, l'adultère, le divorce, les serments, rendre le mal et aimer ses ennemis. Jésus dit maintenant aux disciples qu'à cause de tout ce nouvel enseignement, les disciples devraient être parfaits de la même manière que leur Père céleste est parfait.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dit à ses disciples d'aimer leurs ennemis pour montrer qu'ils soient des enfants de Dieu.</w:t>
      </w:r>
    </w:p>
    <w:p>
      <w:pPr/>
      <w:r>
        <w:rPr>
          <w:lang w:val="fr_FR" w:bidi="fr_FR"/>
        </w:rPr>
      </w:r>
      <w:r>
        <w:rPr>
          <w:b/>
          <w:lang w:val="fr_FR" w:bidi="fr_FR"/>
        </w:rPr>
        <w:t>Deuxième partie :</w:t>
      </w:r>
      <w:r>
        <w:rPr>
          <w:lang w:val="fr_FR" w:bidi="fr_FR"/>
        </w:rPr>
        <w:t xml:space="preserve"> Jésus utilise quatre questions pour montrer pourquoi ses disciples devraient aimer leurs ennemis. Il termine la scène par une déclaration sommaire qui dit aux disciples d'être parfaits comme leur Père céleste est parfait.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 ennemi</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s'assied et enseigne ses disciples. Les disciples sont assis près de lui. Jésus rappelle à ses disciples les lois selon lesquelles ils devraient aimer leurs prochains, et il cite aussi l'enseignement commun « de haïr ses ennemis ». Jésus dit maintenant aux disciples qu'ils devraient aimer leurs ennemis et prier pour ceux qui les persécutent.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ses disciples montrent qu'ils sont des enfants de leur Père dans les cieux quand ils aiment leurs ennemis. Jésus dit aux disciples que Dieu fait du bien aux bonnes personnes et aux mauvaises personnes. Jésus veut que ses disciples soient comme Dieu quand ils font du bien à leurs ennemis.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l'ennemi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disciples que s'ils aiment ceux qui les aiment en retour, ils font la même chose que les gens ordinaires. Dieu ne donnera à personne une récompense pour n'avoir aimé que ceux qui les aiment en retour. Jésus dit que même les collecteurs d'impôts aiment ceux qui sont bien amicaux envers eux. Les collecteurs d'impôts volaient de l'argent aux gens et la communauté ne les aimait pas.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collecteurs d'impôts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aussi que même les Gentils, ou incroyants païens, saluent leurs propres frères. Jésus montre aux disciples que même les incroyants savent comment être bons envers ceux qui sont comme eux. Jésus veut que ses disciples soient différents de cela.</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Enfin, Jésus termine cette section d'enseignement en disant aux disciples qu'ils doivent être parfaits comme leur Père céleste est parfait. Jésus veut qu'ils se souviennent de toutes les nouvelles façons dont il a enseigné aux disciples au sujet du fait de suivre Dieu dans cette section.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dit à ses disciples qu'ils devraient aimer leurs ennemis et prier pour ceux qui les persécutent.</w:t>
      </w:r>
    </w:p>
    <w:p>
      <w:pPr/>
      <w:r>
        <w:rPr>
          <w:lang w:val="fr_FR" w:bidi="fr_FR"/>
        </w:rPr>
      </w:r>
      <w:r>
        <w:rPr>
          <w:b/>
          <w:lang w:val="fr_FR" w:bidi="fr_FR"/>
        </w:rPr>
        <w:t>Persécuter</w:t>
      </w:r>
      <w:r>
        <w:rPr>
          <w:lang w:val="fr_FR" w:bidi="fr_FR"/>
        </w:rPr>
        <w:t xml:space="preserve"> signifie que d'autres blesseront le peuple de Dieu ou le feront souffrir. Traduisez cela de la même manière que dans les passages précédents. Voir le glossaire principal pour une définition plus complète du mot </w:t>
      </w:r>
      <w:r>
        <w:rPr>
          <w:lang w:val="fr_FR" w:bidi="fr_FR"/>
        </w:rPr>
        <w:t>persécution</w:t>
      </w:r>
      <w:r>
        <w:rPr>
          <w:lang w:val="fr_FR" w:bidi="fr_FR"/>
        </w:rPr>
        <w:t>.</w:t>
      </w:r>
    </w:p>
    <w:p>
      <w:pPr/>
      <w:r>
        <w:rPr>
          <w:lang w:val="fr_FR" w:bidi="fr_FR"/>
        </w:rPr>
      </w:r>
      <w:r>
        <w:rPr>
          <w:lang w:val="fr_FR" w:bidi="fr_FR"/>
        </w:rPr>
        <w:t xml:space="preserve">Jésus dit que quand les disciples aiment leurs ennemis, cela montrera qu'ils sont des enfants de leur </w:t>
      </w:r>
      <w:r>
        <w:rPr>
          <w:b/>
          <w:lang w:val="fr_FR" w:bidi="fr_FR"/>
        </w:rPr>
        <w:t>père céleste</w:t>
      </w:r>
      <w:r>
        <w:rPr>
          <w:lang w:val="fr_FR" w:bidi="fr_FR"/>
        </w:rPr>
        <w:t>, ce qui signifie que Dieu a créé son peuple et prend soin de lui comme un père qui prend soin de ses enfants. Dieu est aussi le Père de Jésus. Assurez-vous de traduire par « votre Père » pour montrer cela.</w:t>
      </w:r>
    </w:p>
    <w:p>
      <w:pPr/>
      <w:r>
        <w:rPr>
          <w:lang w:val="fr_FR" w:bidi="fr_FR"/>
        </w:rPr>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lang w:val="fr_FR" w:bidi="fr_FR"/>
        </w:rPr>
        <w:t>cieux</w:t>
      </w:r>
      <w:r>
        <w:rPr>
          <w:lang w:val="fr_FR" w:bidi="fr_FR"/>
        </w:rPr>
        <w:t>.</w:t>
      </w:r>
    </w:p>
    <w:p>
      <w:pPr/>
      <w:r>
        <w:rPr>
          <w:lang w:val="fr_FR" w:bidi="fr_FR"/>
        </w:rPr>
      </w:r>
      <w:r>
        <w:rPr>
          <w:lang w:val="fr_FR" w:bidi="fr_FR"/>
        </w:rPr>
        <w:t>Jésus dit que Dieu fait lever le soleil sur les bonnes personnes et les mauvaises personnes. Dans la langue d'origine, Jésus répète deux phrases similaires dans un ordre inversé. Jésus dit « le mauvais et le bon » et « le juste et l'injuste » parce que c'est une forme poétique dans la langue d'origine. Il pourrait être plus naturel d'utiliser la forme poétique dans votre langue, ou il serait peut-être préférable de garder les phrases similaires dans le même ordre.</w:t>
      </w:r>
    </w:p>
    <w:p>
      <w:pPr/>
      <w:r>
        <w:rPr>
          <w:lang w:val="fr_FR" w:bidi="fr_FR"/>
        </w:rPr>
      </w:r>
      <w:r>
        <w:rPr>
          <w:lang w:val="fr_FR" w:bidi="fr_FR"/>
        </w:rPr>
        <w:t xml:space="preserve">Jésus dit que Dieu envoie la pluie sur les justes et les injustes. Les </w:t>
      </w:r>
      <w:r>
        <w:rPr>
          <w:b/>
          <w:lang w:val="fr_FR" w:bidi="fr_FR"/>
        </w:rPr>
        <w:t>personnes justes</w:t>
      </w:r>
      <w:r>
        <w:rPr>
          <w:lang w:val="fr_FR" w:bidi="fr_FR"/>
        </w:rPr>
        <w:t xml:space="preserve"> sont des personnes qui font ce qui est juste. Cela devrait être traduit de la même manière que dans les passages précédents. Voir le glossaire principal pour une définition plus complète du mot </w:t>
      </w:r>
      <w:r>
        <w:rPr>
          <w:lang w:val="fr_FR" w:bidi="fr_FR"/>
        </w:rPr>
        <w:t>justice/droiture</w:t>
      </w:r>
      <w:r>
        <w:rPr>
          <w:lang w:val="fr_FR" w:bidi="fr_FR"/>
        </w:rPr>
        <w:t>.</w:t>
      </w:r>
    </w:p>
    <w:p>
      <w:pPr/>
      <w:r>
        <w:rPr>
          <w:lang w:val="fr_FR" w:bidi="fr_FR"/>
        </w:rPr>
      </w:r>
      <w:r>
        <w:rPr>
          <w:lang w:val="fr_FR" w:bidi="fr_FR"/>
        </w:rPr>
        <w:t>Jésus pose plusieurs questions pour souligner que les gens ordinaires aiment ceux qui les aiment. Jésus ne veut pas une réponse à ces questions. Jésus utilise des questions pour souligner pourquoi les disciples devraient aimer leurs ennemis.</w:t>
      </w:r>
    </w:p>
    <w:p>
      <w:pPr/>
      <w:r>
        <w:rPr>
          <w:lang w:val="fr_FR" w:bidi="fr_FR"/>
        </w:rPr>
      </w:r>
      <w:r>
        <w:rPr>
          <w:lang w:val="fr_FR" w:bidi="fr_FR"/>
        </w:rPr>
        <w:t>Arrêtez-vous ici et discutez de la façon dont vous diriez cela dans votre langue. Utiliseriez-vous des questions ici, ou une autre forme de déclarations ?</w:t>
      </w:r>
    </w:p>
    <w:p>
      <w:pPr/>
      <w:r>
        <w:rPr>
          <w:lang w:val="fr_FR" w:bidi="fr_FR"/>
        </w:rPr>
      </w:r>
      <w:r>
        <w:rPr>
          <w:lang w:val="fr_FR" w:bidi="fr_FR"/>
        </w:rPr>
        <w:t xml:space="preserve">Une question que pose Jésus montre qu'il n'y a pas de récompense pour avoir aimé ceux qui les aiment en retour. Une </w:t>
      </w:r>
      <w:r>
        <w:rPr>
          <w:b/>
          <w:lang w:val="fr_FR" w:bidi="fr_FR"/>
        </w:rPr>
        <w:t>récompense</w:t>
      </w:r>
      <w:r>
        <w:rPr>
          <w:lang w:val="fr_FR" w:bidi="fr_FR"/>
        </w:rPr>
        <w:t xml:space="preserve"> est un cadeau spécial de Dieu qu'il donne à son peuple dans le ciel.</w:t>
      </w:r>
    </w:p>
    <w:p>
      <w:pPr/>
      <w:r>
        <w:rPr>
          <w:lang w:val="fr_FR" w:bidi="fr_FR"/>
        </w:rPr>
      </w:r>
      <w:r>
        <w:rPr>
          <w:lang w:val="fr_FR" w:bidi="fr_FR"/>
        </w:rPr>
        <w:t xml:space="preserve">Une autre question que pose Jésus concerne les collecteurs d'impôts. Jésus dit que même les personnes les moins aimées, les collecteurs d'impôts, aimeraient ceux qui les aimaient en retour. </w:t>
      </w:r>
      <w:r>
        <w:rPr>
          <w:b/>
          <w:lang w:val="fr_FR" w:bidi="fr_FR"/>
        </w:rPr>
        <w:t>Les collecteurs d'impôts</w:t>
      </w:r>
      <w:r>
        <w:rPr>
          <w:lang w:val="fr_FR" w:bidi="fr_FR"/>
        </w:rPr>
        <w:t xml:space="preserve"> travaillaient pour les Romains, mais les Romains ne payaient pas de salaire aux collecteurs d'impôts. Les collecteurs d'impôts prenaient de l'argent supplémentaire des gens quand ils collectaient des impôts et ils devenaient riches. Les Juifs détestaient les collecteurs d'impôts parce que les collecteurs d'impôts étaient des traîtres qui travaillaient pour les Romains, et les collecteurs d'impôts étaient des voleurs parce qu'ils prenaient de l'argent supplémentaire. Les Juifs voyaient aussi les collecteurs d'impôts comme impurs parce que les collecteurs d'impôts travaillaient en étroite collaboration avec les Romains, et les Romains n'étaient pas Juifs dans leur religion.</w:t>
      </w:r>
    </w:p>
    <w:p>
      <w:pPr/>
      <w:r>
        <w:rPr>
          <w:lang w:val="fr_FR" w:bidi="fr_FR"/>
        </w:rPr>
      </w:r>
      <w:r>
        <w:rPr>
          <w:lang w:val="fr_FR" w:bidi="fr_FR"/>
        </w:rPr>
        <w:t xml:space="preserve">Jésus demande aussi aux disciples si les </w:t>
      </w:r>
      <w:r>
        <w:rPr>
          <w:b/>
          <w:lang w:val="fr_FR" w:bidi="fr_FR"/>
        </w:rPr>
        <w:t>Gentils</w:t>
      </w:r>
      <w:r>
        <w:rPr>
          <w:lang w:val="fr_FR" w:bidi="fr_FR"/>
        </w:rPr>
        <w:t>, ou incroyants païens, salueraient ceux qui appartiennent à leur même groupe. Les Juifs n'avaient pas une haute opinion des Gentils parce que les Gentils ne faisaient pas partie de la famille de Dieu, de leur point de vue. Les Juifs voyaient traditionnellement les Gentils comme immoraux et impies. Souvent le terme Gentils fait référence aux Romains. Dans la langue d'origine, le mot Gentils est traduit par païens, étrangers ou « ceux qui ne connaissent pas Dieu ».</w:t>
      </w:r>
    </w:p>
    <w:p>
      <w:pPr/>
      <w:r>
        <w:rPr>
          <w:lang w:val="fr_FR" w:bidi="fr_FR"/>
        </w:rPr>
      </w:r>
      <w:r>
        <w:rPr>
          <w:lang w:val="fr_FR" w:bidi="fr_FR"/>
        </w:rPr>
        <w:t xml:space="preserve">Jésus souligne que même les incroyants païens qui ne suivent pas Dieu peuvent aimer ceux qui les aiment en retour. Jésus veut que les disciples vivent différemment des Gentils. Traduisez Gentils de la même manière que dans les passages précédents, et voyez le glossaire principal pour une définition plus complète du mot </w:t>
      </w:r>
      <w:r>
        <w:rPr>
          <w:lang w:val="fr_FR" w:bidi="fr_FR"/>
        </w:rPr>
        <w:t>Gentils</w:t>
      </w:r>
      <w:r>
        <w:rPr>
          <w:lang w:val="fr_FR" w:bidi="fr_FR"/>
        </w:rPr>
        <w:t>.</w:t>
      </w:r>
    </w:p>
    <w:p>
      <w:pPr/>
      <w:r>
        <w:rPr>
          <w:lang w:val="fr_FR" w:bidi="fr_FR"/>
        </w:rPr>
      </w:r>
      <w:r>
        <w:rPr>
          <w:lang w:val="fr_FR" w:bidi="fr_FR"/>
        </w:rPr>
        <w:t xml:space="preserve">Enfin, Jésus résume toute cette section de l'enseignement en disant à ses disciples d'être </w:t>
      </w:r>
      <w:r>
        <w:rPr>
          <w:b/>
          <w:lang w:val="fr_FR" w:bidi="fr_FR"/>
        </w:rPr>
        <w:t>parfaits</w:t>
      </w:r>
      <w:r>
        <w:rPr>
          <w:lang w:val="fr_FR" w:bidi="fr_FR"/>
        </w:rPr>
        <w:t xml:space="preserve"> de la même manière que leur Père céleste est </w:t>
      </w:r>
      <w:r>
        <w:rPr>
          <w:b/>
          <w:lang w:val="fr_FR" w:bidi="fr_FR"/>
        </w:rPr>
        <w:t>parfait</w:t>
      </w:r>
      <w:r>
        <w:rPr>
          <w:lang w:val="fr_FR" w:bidi="fr_FR"/>
        </w:rPr>
        <w:t>. Dans la langue d'origine, cela signifie entier, complet ou mûr. D'autres façons de traduire parfait pourraient être « totalement dévoué aux voies de Dieu » ou « complètement fidèle à Dieu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6:1–8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6.1–8.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et il enseigne ses disciples, ou suiveurs les plus proches. Une foule écoute également. Jésus enseigne aux disciples qu'ils devraient être plus justes que les pharisiens et les docteurs de la loi. Jésus a parlé du meurtre, de l'adultère, du divorce, de faire des serments, de rendre le mal et d'aimer ses ennemis. Jésus enseigne maintenant au sujet de donner de l'argent aux pauvres et au sujet de la prière.</w:t>
      </w:r>
    </w:p>
    <w:p>
      <w:pPr/>
      <w:r>
        <w:rPr>
          <w:lang w:val="fr_FR" w:bidi="fr_FR"/>
        </w:rPr>
      </w:r>
      <w:r>
        <w:rPr>
          <w:lang w:val="fr_FR" w:bidi="fr_FR"/>
        </w:rPr>
        <w:t>Jésus avertit les disciples qu'ils devraient faire attention à ne pas faire leurs actes de justice en vue que d'autres personnes les voient. Les « actes de justice » sont des actions bonnes ou justes que les gens font pour honorer ou adorer Dieu. Les trois principaux types de bonnes actions dont parle Jésus sont donner de l'argent aux personnes pauvres ou dans le besoin, prier et jeûner. Dans cette histoire, Jésus enseigne au sujet de donner de l'argent aux pauvres et de prier. Jésus dit à ses disciples que s'ils ne font de bonnes actions que pour que d'autres personnes les voient et les admirent, leur Père qui vit dans les cieux ne leur donnera pas une récompense. Une récompense est un cadeau de Dieu.</w:t>
      </w:r>
    </w:p>
    <w:p>
      <w:pPr/>
      <w:r>
        <w:rPr>
          <w:lang w:val="fr_FR" w:bidi="fr_FR"/>
        </w:rPr>
      </w:r>
      <w:r>
        <w:rPr>
          <w:lang w:val="fr_FR" w:bidi="fr_FR"/>
        </w:rPr>
        <w:t>Jésus dit que quand ses disciples donnent de l'argent aux pauvres, ils ne devraient pas sonner une trompette. Certaines personnes pensent que les gens soufflaient littéralement des trompettes à l'époque de Jésus pour annoncer un cadeau d'argent aux pauvres. Une trompette est un instrument de musique qui fait un bruit fort. Il pourrait être fait à partir de la corne d'un bélier. Les Juifs sonnent des trompettes pour les jours religieux importants. Il est donc possible qu'ils sonnent aussi des trompettes pour attirer l'attention des gens. D'autres disent que c'est une métaphore pour montrer que les gens ne devraient pas vouloir l'attention pour avoir donné de l'argent aux pauvres.</w:t>
      </w:r>
    </w:p>
    <w:p>
      <w:pPr/>
      <w:r>
        <w:rPr>
          <w:lang w:val="fr_FR" w:bidi="fr_FR"/>
        </w:rPr>
      </w:r>
      <w:r>
        <w:rPr>
          <w:lang w:val="fr_FR" w:bidi="fr_FR"/>
        </w:rPr>
        <w:t>Arrêtez-vous et montrez une image d'une trompette.</w:t>
      </w:r>
    </w:p>
    <w:p>
      <w:pPr/>
      <w:r>
        <w:rPr>
          <w:lang w:val="fr_FR" w:bidi="fr_FR"/>
        </w:rPr>
      </w:r>
      <w:r>
        <w:rPr>
          <w:lang w:val="fr_FR" w:bidi="fr_FR"/>
        </w:rPr>
        <w:t>Arrêtez-vous aussi et discutez de la façon dont les gens attirent l'attention sur eux-mêmes dans votre culture. Que font les gens quand ils veulent que les autres les louent, les honorent ou les admirent ?</w:t>
      </w:r>
    </w:p>
    <w:p>
      <w:pPr/>
      <w:r>
        <w:rPr>
          <w:lang w:val="fr_FR" w:bidi="fr_FR"/>
        </w:rPr>
      </w:r>
      <w:r>
        <w:rPr>
          <w:lang w:val="fr_FR" w:bidi="fr_FR"/>
        </w:rPr>
        <w:t>Jésus dit que les « hypocrites » donnent de l'argent aux pauvres pour que d'autres personnes les voient donner l'argent. Les hypocrites sont des personnes qui font semblant d'être bonnes et suivent Dieu à l'extérieur, mais à l'intérieur, ils ne veulent pas plaire à Dieu et prendre soin des nécessiteux. Les hypocrites veulent uniquement que d'autres personnes les honorent, louent et admirent.</w:t>
      </w:r>
    </w:p>
    <w:p>
      <w:pPr/>
      <w:r>
        <w:rPr>
          <w:lang w:val="fr_FR" w:bidi="fr_FR"/>
        </w:rPr>
      </w:r>
      <w:r>
        <w:rPr>
          <w:lang w:val="fr_FR" w:bidi="fr_FR"/>
        </w:rPr>
        <w:t>Arrêtez-vous et discutez en tant qu'équipe de traduction de certains exemples d'hypocrites dans votre culture. Quels mots utilisez-vous dans votre langue pour parler des gens qui agissent d'une façon à l'extérieur tout en étant différents à l'intérieur ? Comment votre culture voit-elle les hypocrites en général ?</w:t>
      </w:r>
    </w:p>
    <w:p>
      <w:pPr/>
      <w:r>
        <w:rPr>
          <w:lang w:val="fr_FR" w:bidi="fr_FR"/>
        </w:rPr>
      </w:r>
      <w:r>
        <w:rPr>
          <w:lang w:val="fr_FR" w:bidi="fr_FR"/>
        </w:rPr>
        <w:t>Jésus dit que les hypocrites veulent de l'honneur quand ils donnent de l'argent dans les synagogues et dans les rues. Les synagogues étaient des bâtiments où les Juifs se réunissaient pour prier, lire les Écritures, enseigner et adorer. Il n'y avait qu'un temple, mais des synagogues se trouvaient dans chaque communauté. « Rues » signifie des lieux publics dans la ville.</w:t>
      </w:r>
    </w:p>
    <w:p>
      <w:pPr/>
      <w:r>
        <w:rPr>
          <w:lang w:val="fr_FR" w:bidi="fr_FR"/>
        </w:rPr>
      </w:r>
      <w:r>
        <w:rPr>
          <w:lang w:val="fr_FR" w:bidi="fr_FR"/>
        </w:rPr>
        <w:t>Arrêtez et montrez une image d'une synagogue.</w:t>
      </w:r>
    </w:p>
    <w:p>
      <w:pPr/>
      <w:r>
        <w:rPr>
          <w:lang w:val="fr_FR" w:bidi="fr_FR"/>
        </w:rPr>
      </w:r>
      <w:r>
        <w:rPr>
          <w:lang w:val="fr_FR" w:bidi="fr_FR"/>
        </w:rPr>
        <w:t>Puis Jésus dit : « Je vous le dis en vérité » pour souligner ce qu'il dira ensuite. Jésus dit cela quand il veut que ses disciples écoutent de près parce que l'enseignement qui suit est très important. Jésus leur dit que les gens louent et honorent les hypocrites, mais ce sera la seule récompense des hypocrites. Dieu ne récompensera pas les hypocrites qui donnent aux pauvres en public.</w:t>
      </w:r>
    </w:p>
    <w:p>
      <w:pPr/>
      <w:r>
        <w:rPr>
          <w:lang w:val="fr_FR" w:bidi="fr_FR"/>
        </w:rPr>
      </w:r>
      <w:r>
        <w:rPr>
          <w:lang w:val="fr_FR" w:bidi="fr_FR"/>
        </w:rPr>
        <w:t>Jésus dit à ses disciples une nouvelle façon de donner de l'argent aux pauvres. Il dit que les disciples ne devraient pas laisser leur main gauche savoir ce que fait leur main droite. Jésus ne veut pas dire qu'une main ne sait pas littéralement ce que fait l'autre main. C'est un langage spécial pour montrer que le don devrait se faire en secret, ou de façon invisible par les gens. Jésus veut dire que cela devrait être secret pour que même nos amis les plus proches ne sachent pas que l'on a donné de l'argent aux pauvres. Jésus dit que quand ses disciples donnent de cette manière secrète, Dieu leur Père les récompensera. Dieu voit toutes les bonnes choses et les mauvaises choses que font les gens en secret, et Dieu récompensera les disciples qui font de bonnes choses.</w:t>
      </w:r>
    </w:p>
    <w:p>
      <w:pPr/>
      <w:r>
        <w:rPr>
          <w:lang w:val="fr_FR" w:bidi="fr_FR"/>
        </w:rPr>
      </w:r>
      <w:r>
        <w:rPr>
          <w:lang w:val="fr_FR" w:bidi="fr_FR"/>
        </w:rPr>
        <w:t>Ensuite, Jésus enseigne au sujet de la façon dont ses disciples devraient prier. « Prier » signifie parler à Dieu. Jésus ne veut pas que ses disciples prient d'une manière que d'autres personnes les verront et les honoreront. Jésus dit que les disciples ne devraient pas être comme les hypocrites qui prient dans les synagogues et aux coins des rues. Encore une fois, les hypocrites sont des personnes qui agissent comme si elles voulaient plaire à Dieu, mais ils veulent seulement que les gens les voient prier publiquement dans la synagogue, c'est-à-dire le lieu de culte, ou aux coins de rue, c'est-à-dire les lieux publics où les rues se croisent.</w:t>
      </w:r>
    </w:p>
    <w:p>
      <w:pPr/>
      <w:r>
        <w:rPr>
          <w:lang w:val="fr_FR" w:bidi="fr_FR"/>
        </w:rPr>
      </w:r>
      <w:r>
        <w:rPr>
          <w:lang w:val="fr_FR" w:bidi="fr_FR"/>
        </w:rPr>
        <w:t>Jésus dit à nouveau « Je vous le dis en vérité » pour souligner sa déclaration suivante. Jésus dit que ces hypocrites qui prient publiquement pour que d'autres puissent les voir ont déjà reçu toute la récompense qu'ils obtiendront. Dieu ne récompensera pas les hypocrites qui prient publiquement pour attirer l'attention. Jésus ne veut pas dire que toute prière publique est mauvaise. Jésus veut dire que c'est mal que les gens prient pour que d'autres les remarquent.</w:t>
      </w:r>
    </w:p>
    <w:p>
      <w:pPr/>
      <w:r>
        <w:rPr>
          <w:lang w:val="fr_FR" w:bidi="fr_FR"/>
        </w:rPr>
      </w:r>
      <w:r>
        <w:rPr>
          <w:lang w:val="fr_FR" w:bidi="fr_FR"/>
        </w:rPr>
        <w:t>Arrêtez-vous et parlez avec votre équipe de traduction de la prière dans votre culture. Comment priez-vous ? Comment les autres prient-ils habituellement ? Décrivez la prière publique et privée dans votre culture.</w:t>
      </w:r>
    </w:p>
    <w:p>
      <w:pPr/>
      <w:r>
        <w:rPr>
          <w:lang w:val="fr_FR" w:bidi="fr_FR"/>
        </w:rPr>
      </w:r>
      <w:r>
        <w:rPr>
          <w:lang w:val="fr_FR" w:bidi="fr_FR"/>
        </w:rPr>
        <w:t>Jésus enseigne à ses disciples une nouvelle façon de prier. Il leur dit d'aller dans la pièce intérieure dans leur maison et de fermer la porte. À l'époque de Jésus, cette pièce était probablement un petit cellier qui pouvait être verrouillée. C'était peut-être la seule pièce qui pouvait être verrouillée. Jésus dit que Dieu leur Père voit ce qu'ils font en secret, ce qui signifie aussi que seul Dieu verra le disciple dans une pièce secrète.</w:t>
      </w:r>
    </w:p>
    <w:p>
      <w:pPr/>
      <w:r>
        <w:rPr>
          <w:lang w:val="fr_FR" w:bidi="fr_FR"/>
        </w:rPr>
      </w:r>
      <w:r>
        <w:rPr>
          <w:lang w:val="fr_FR" w:bidi="fr_FR"/>
        </w:rPr>
        <w:t>Jésus dit aux disciples de ne pas dire beaucoup de paroles dénuées de sens et de ne pas dire encore et encore les mêmes mots comme le font les Gentils. Les Gentils étaient les païens qui n'adoraient pas et ne connaissaient pas Dieu. Les Gentils pensaient que leurs dieux les entendraient et répondraient à leurs prières s'ils disaient de longues prières.</w:t>
      </w:r>
    </w:p>
    <w:p>
      <w:pPr/>
      <w:r>
        <w:rPr>
          <w:lang w:val="fr_FR" w:bidi="fr_FR"/>
        </w:rPr>
      </w:r>
      <w:r>
        <w:rPr>
          <w:lang w:val="fr_FR" w:bidi="fr_FR"/>
        </w:rPr>
        <w:t>Jésus ne voulait pas que ses disciples soient comme les Gentils dans leurs prières. Jésus rappelle aux disciples que Dieu leur Père sait déjà ce dont ils ont besoin avant de le lui demander.</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concernant le fait de donner de l'argent aux personnes pauvres ou dans le besoin.</w:t>
      </w:r>
    </w:p>
    <w:p>
      <w:pPr/>
      <w:r>
        <w:rPr>
          <w:lang w:val="fr_FR" w:bidi="fr_FR"/>
        </w:rPr>
      </w:r>
      <w:r>
        <w:rPr>
          <w:b/>
          <w:lang w:val="fr_FR" w:bidi="fr_FR"/>
        </w:rPr>
        <w:t>Deuxième partie :</w:t>
      </w:r>
      <w:r>
        <w:rPr>
          <w:lang w:val="fr_FR" w:bidi="fr_FR"/>
        </w:rPr>
        <w:t xml:space="preserve"> Jésus enseigne aux disciples au sujet de la façon de prier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Les gens pauvres</w:t>
      </w:r>
    </w:p>
    <w:p>
      <w:pPr>
        <w:pStyle w:val="ListBullet"/>
        <w:spacing w:line="240" w:lineRule="auto"/>
        <w:ind w:left="720"/>
      </w:pPr>
      <w:r>
        <w:rPr>
          <w:lang w:val="fr_FR" w:bidi="fr_FR"/>
        </w:rPr>
      </w:r>
      <w:r>
        <w:rPr>
          <w:lang w:val="fr_FR" w:bidi="fr_FR"/>
        </w:rPr>
        <w:t>Les hypocrites</w:t>
      </w:r>
    </w:p>
    <w:p>
      <w:pPr>
        <w:pStyle w:val="ListBullet"/>
        <w:spacing w:line="240" w:lineRule="auto"/>
        <w:ind w:left="720"/>
      </w:pPr>
      <w:r>
        <w:rPr>
          <w:lang w:val="fr_FR" w:bidi="fr_FR"/>
        </w:rPr>
      </w:r>
      <w:r>
        <w:rPr>
          <w:lang w:val="fr_FR" w:bidi="fr_FR"/>
        </w:rPr>
        <w:t>D'autres personnes qui regardent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Gentils/païens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enseignait comment être plus justes que les pharisiens et les docteurs de la loi. Il commence maintenant une nouvelle section de l'enseignement qui avertit les disciples contre le fait de faire leurs actions justes de manière à ce que d'autres personnes les voient. Jésus montre aux disciples que Dieu se soucie de leur motivation pour faire de bonnes actions.</w:t>
      </w:r>
    </w:p>
    <w:p>
      <w:pPr/>
      <w:r>
        <w:rPr>
          <w:lang w:val="fr_FR" w:bidi="fr_FR"/>
        </w:rPr>
      </w:r>
      <w:r>
        <w:rPr>
          <w:lang w:val="fr_FR" w:bidi="fr_FR"/>
        </w:rPr>
        <w:t>Dans la première partie, il est important de se rappeler que Jésus commence ce nouvel enseignement, qu'il donne d'abord une déclaration pour résumer tous les différents types d'œuvres justes. Il dit aux disciples de ne pas faire leurs œuvres justes devant d'autres personnes. Les disciples devraient faire leurs bonnes œuvres pour Dieu seulement.</w:t>
      </w:r>
    </w:p>
    <w:p>
      <w:pPr/>
      <w:r>
        <w:rPr>
          <w:lang w:val="fr_FR" w:bidi="fr_FR"/>
        </w:rPr>
      </w:r>
      <w:r>
        <w:rPr>
          <w:lang w:val="fr_FR" w:bidi="fr_FR"/>
        </w:rPr>
        <w:t>L'enseignement suivant comporte trois sections. Les sections concernent le fait de donner aux pauvres, de prier Dieu et de jeûner. L'enseignement au sujet du jeûne se trouvera dans la section suivante. Jésus utilise le même format pour chacune des trois sections. Chaque section montre une autre façon dont les disciples devraient faire leurs bonnes œuvres pour Dieu seul et non pour recevoir la louange d'autres personnes.</w:t>
      </w:r>
    </w:p>
    <w:p>
      <w:pPr/>
      <w:r>
        <w:rPr>
          <w:lang w:val="fr_FR" w:bidi="fr_FR"/>
        </w:rPr>
      </w:r>
      <w:r>
        <w:rPr>
          <w:lang w:val="fr_FR" w:bidi="fr_FR"/>
        </w:rPr>
        <w:t>Premièrement, Jésus dit aux disciples de faire attention à ne pas être comme les hypocrites. Jésus ne veut pas que les disciples attirent l'attention sur eux-mêmes quand ils donnent de l'argent aux gens pauvres. Pensez à la façon dont vous pouvez montrer à quelqu'un qui sonne une trompette ou attire l'attention sur lui-même d'une autre façon. Jésus souligne que les hypocrites obtiennent toute leur récompense d'autres personnes, et Dieu ne récompensera pas les hypocrites qui attirent l'attention sur leur propre générosité.</w:t>
      </w:r>
    </w:p>
    <w:p>
      <w:pPr/>
      <w:r>
        <w:rPr>
          <w:lang w:val="fr_FR" w:bidi="fr_FR"/>
        </w:rPr>
      </w:r>
      <w:r>
        <w:rPr>
          <w:lang w:val="fr_FR" w:bidi="fr_FR"/>
        </w:rPr>
        <w:t>Puis Jésus leur dit la bonne façon de donner de l'argent aux gens pauvres. Jésus dit que leurs dons devraient se faire en secret et qu'aucune autre personne ne devrait le savoir. Jésus dit aux disciples que Dieu sait ce qui se passe en secret, et Dieu récompensera les disciples qui donnent de l'argent aux gens pauvres en secret.</w:t>
      </w:r>
    </w:p>
    <w:p>
      <w:pPr/>
      <w:r>
        <w:rPr>
          <w:lang w:val="fr_FR" w:bidi="fr_FR"/>
        </w:rPr>
      </w:r>
      <w:r>
        <w:rPr>
          <w:lang w:val="fr_FR" w:bidi="fr_FR"/>
        </w:rPr>
        <w:t>Dans la deuxième partie, Jésus suit le même format que la première partie. Premièrement, Jésus dit à nouveau que les disciples ne doivent pas être comme les hypocrites. Jésus ne veut pas que les disciples prient publiquement devant d'autres personnes pour que d'autres personnes les voient. Pensez à la façon dont on peut montrer que quelqu'un prie pour attirer l'attention sur lui-même. Jésus souligne à nouveau que les hypocrites obtiennent toute la récompense qu'ils recevront d'autres personnes. Les hypocrites n'obtiendront pas de récompense de Dieu pour avoir prié de manière à attirer l'attention sur leurs bonnes œuvres.</w:t>
      </w:r>
    </w:p>
    <w:p>
      <w:pPr/>
      <w:r>
        <w:rPr>
          <w:lang w:val="fr_FR" w:bidi="fr_FR"/>
        </w:rPr>
      </w:r>
      <w:r>
        <w:rPr>
          <w:lang w:val="fr_FR" w:bidi="fr_FR"/>
        </w:rPr>
        <w:t>Ensuite, Jésus dit aux disciples la bonne façon de prier Dieu. Jésus dit que les disciples devraient prier en privé dans une pièce fermée pour que personne d'autre ne puisse les voir prier Dieu. Encore une fois, Jésus dit que Dieu sait ce qui se passe en secret. Dieu récompensera les disciples qui prient Dieu en secret.</w:t>
      </w:r>
    </w:p>
    <w:p>
      <w:pPr/>
      <w:r>
        <w:rPr>
          <w:lang w:val="fr_FR" w:bidi="fr_FR"/>
        </w:rPr>
      </w:r>
      <w:r>
        <w:rPr>
          <w:lang w:val="fr_FR" w:bidi="fr_FR"/>
        </w:rPr>
        <w:t>Il est important de savoir que la dernière section de la deuxième partie est une instruction supplémentaire sur la façon de prier Dieu. Premièrement, Jésus explique plus au sujet de la mauvaise façon de prier. Jésus dit aux disciples de ne pas prier comme les Gentils. Jésus rappelle aux disciples qu'ils ne devraient pas répéter encore et encore des mots et prier longtemps sans penser à ce qu'ils disent.</w:t>
      </w:r>
    </w:p>
    <w:p>
      <w:pPr/>
      <w:r>
        <w:rPr>
          <w:lang w:val="fr_FR" w:bidi="fr_FR"/>
        </w:rPr>
      </w:r>
      <w:r>
        <w:rPr>
          <w:lang w:val="fr_FR" w:bidi="fr_FR"/>
        </w:rPr>
        <w:t>Jésus termine cette dernière section en rappelant aux disciples que Dieu sait déjà ce que prient les disciples. Dieu connaît déjà leurs besoins avant que les disciples ne demandent quelque chose à Dieu. Rappelez-vous que Jésus se soucie de leurs motivations dans la prière. Jésus veut que les disciples prient Dieu sans attirer l'attention sur eux-mêmes ou prier comme prient les Gentils.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Les gens pauvres</w:t>
      </w:r>
    </w:p>
    <w:p>
      <w:pPr>
        <w:pStyle w:val="ListBullet"/>
        <w:spacing w:line="240" w:lineRule="auto"/>
        <w:ind w:left="720"/>
      </w:pPr>
      <w:r>
        <w:rPr>
          <w:lang w:val="fr_FR" w:bidi="fr_FR"/>
        </w:rPr>
      </w:r>
      <w:r>
        <w:rPr>
          <w:lang w:val="fr_FR" w:bidi="fr_FR"/>
        </w:rPr>
        <w:t>Les hypocrites</w:t>
      </w:r>
    </w:p>
    <w:p>
      <w:pPr>
        <w:pStyle w:val="ListBullet"/>
        <w:spacing w:line="240" w:lineRule="auto"/>
        <w:ind w:left="720"/>
      </w:pPr>
      <w:r>
        <w:rPr>
          <w:lang w:val="fr_FR" w:bidi="fr_FR"/>
        </w:rPr>
      </w:r>
      <w:r>
        <w:rPr>
          <w:lang w:val="fr_FR" w:bidi="fr_FR"/>
        </w:rPr>
        <w:t>D'autres personnes qui regardent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Gentils/païens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et enseigne ses disciples. Les disciples sont assis près de lui. Jésus dit à ses disciples qu'ils devraient faire attention à ne pas faire leurs bonnes œuvres devant d'autres personnes de manière à ce que d'autres personnes puissent les voir. Jésus dit qu'il n'y a pas de récompense de la part de Dieu si les disciples ne veulent que l'attention d'autres personnes pour les bonnes œuvres qu'ils ont accomplies.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disciples que quand ils donnent de l'argent aux gens pauvres, ils n'attirent pas l'attention sur eux-mêmes comme le font les hypocrites. Les hypocrites sonnent des trompettes et annoncent leurs dons dans la synagogue et dans les rues publiques. Jésus dit que les gens voient les hypocrites et les honorent pour le fait d'avoir donné de l'argent, et c'est la seule récompense qu'obtiendront les hypocrites. Dieu ne récompensera pas les hypocrites qui donnent de l'argent pour que d'autres puissent les louer.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hypocrites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aux disciples comment ils devraient donner de l'argent aux pauvres. Jésus dit que cela devrait être un secret. Leur main droite ne devrait pas savoir ce que fait leur main gauche. Même leurs amis les plus proches ne devraient pas savoir qu'ils donnent de l'argent aux pauvres. Jésus dit que Dieu récompensera les disciples qui sont généreux en secret.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pauvres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Jésus enseigne aux disciples concernant la prière à Dieu. Jésus commence par la mauvaise façon de prier Dieu. Jésus ne veut pas que les disciples prient comme les hypocrites. Les hypocrites attirent l'attention sur leurs prières en priant devant d'autres. Encore une fois, Jésus dit que la louange d'autres personnes est la seule récompense qu'obtiendront les hypocrites. Dieu ne récompensera pas les hypocrites qui prient Dieu uniquement pour que d'autres personnes les voient prier.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qui regardent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enseigne aux disciples la bonne façon de prier Dieu. Jésus dit que cela devrait être une prière privée et secrète. Jésus dit que les disciples devraient prier seuls Dieu et non devant d'autres personnes. Dieu peut voir ce que font les gens en secret, et Dieu récompensera les disciples qui prient en secret.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Enfin, Jésus dit que les disciples ne devraient pas dire encore et encore les mêmes mots quand ils prient. Jésus ne veut pas que les disciples prient des paroles vides de sens comme prient les Gentils.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Gentils : « Que ressentez-vous ? » Vous entendrez peut-être des choses comme :</w:t>
      </w:r>
    </w:p>
    <w:p>
      <w:pPr/>
      <w:r>
        <w:rPr>
          <w:lang w:val="fr_FR" w:bidi="fr_FR"/>
        </w:rPr>
      </w:r>
      <w:r>
        <w:rPr>
          <w:lang w:val="fr_FR" w:bidi="fr_FR"/>
        </w:rPr>
        <w:t>Jésus dit que Dieu leur Père sait déjà ce que les disciples prieront avant de le dire.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Dieu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dit aux disciples qu'ils ne devraient pas faire leurs œuvres de justice devant d'autres personnes. Les œuvres de </w:t>
      </w:r>
      <w:r>
        <w:rPr>
          <w:b/>
          <w:lang w:val="fr_FR" w:bidi="fr_FR"/>
        </w:rPr>
        <w:t>justice</w:t>
      </w:r>
      <w:r>
        <w:rPr>
          <w:lang w:val="fr_FR" w:bidi="fr_FR"/>
        </w:rPr>
        <w:t xml:space="preserve"> sont des œuvres bonnes et justes que Jésus veut que ses disciples fassent. Dans cette histoire, Jésus donne deux exemples communs de bonnes œuvres : donner de l'argent aux pauvres et prier Dieu. Cela devrait être traduit de la même manière que dans les passages précédents. Voir le glossaire principal pour une définition plus complète du mot </w:t>
      </w:r>
      <w:r>
        <w:rPr>
          <w:b/>
          <w:lang w:val="fr_FR" w:bidi="fr_FR"/>
        </w:rPr>
        <w:t>justice/droiture</w:t>
      </w:r>
      <w:r>
        <w:rPr>
          <w:lang w:val="fr_FR" w:bidi="fr_FR"/>
        </w:rPr>
        <w:t>.</w:t>
      </w:r>
    </w:p>
    <w:p>
      <w:pPr/>
      <w:r>
        <w:rPr>
          <w:lang w:val="fr_FR" w:bidi="fr_FR"/>
        </w:rPr>
      </w:r>
      <w:r>
        <w:rPr>
          <w:lang w:val="fr_FR" w:bidi="fr_FR"/>
        </w:rPr>
        <w:t xml:space="preserve">Jésus dit que Dieu ne récompensera pas les gens qui font de bonnes œuvres devant d'autres personnes. Cette </w:t>
      </w:r>
      <w:r>
        <w:rPr>
          <w:b/>
          <w:lang w:val="fr_FR" w:bidi="fr_FR"/>
        </w:rPr>
        <w:t>récompense</w:t>
      </w:r>
      <w:r>
        <w:rPr>
          <w:lang w:val="fr_FR" w:bidi="fr_FR"/>
        </w:rPr>
        <w:t xml:space="preserve"> est un cadeau spécial de Dieu qu'il donne à son peuple dans le ciel.</w:t>
      </w:r>
    </w:p>
    <w:p>
      <w:pPr/>
      <w:r>
        <w:rPr>
          <w:lang w:val="fr_FR" w:bidi="fr_FR"/>
        </w:rPr>
      </w:r>
      <w:r>
        <w:rPr>
          <w:lang w:val="fr_FR" w:bidi="fr_FR"/>
        </w:rPr>
        <w:t xml:space="preserve">Jésus appelle Dieu leur </w:t>
      </w:r>
      <w:r>
        <w:rPr>
          <w:b/>
          <w:lang w:val="fr_FR" w:bidi="fr_FR"/>
        </w:rPr>
        <w:t>Père</w:t>
      </w:r>
      <w:r>
        <w:rPr>
          <w:lang w:val="fr_FR" w:bidi="fr_FR"/>
        </w:rPr>
        <w:t xml:space="preserve"> dans les cieux, ce qui signifie que Dieu a créé son peuple et prend soin de lui comme un père qui prend soin de ses enfants. Dieu est aussi le Père de Jésus ; assurez-vous donc de traduire « votre Père » de manière à montrer cela.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b/>
          <w:lang w:val="fr_FR" w:bidi="fr_FR"/>
        </w:rPr>
        <w:t>cieux</w:t>
      </w:r>
      <w:r>
        <w:rPr>
          <w:lang w:val="fr_FR" w:bidi="fr_FR"/>
        </w:rPr>
        <w:t>.</w:t>
      </w:r>
    </w:p>
    <w:p>
      <w:pPr/>
      <w:r>
        <w:rPr>
          <w:lang w:val="fr_FR" w:bidi="fr_FR"/>
        </w:rPr>
      </w:r>
      <w:r>
        <w:rPr>
          <w:lang w:val="fr_FR" w:bidi="fr_FR"/>
        </w:rPr>
        <w:t xml:space="preserve">Jésus ne veut pas que ses disciples sonnent une trompette quand ils donnent de l'argent aux pauvres. Une </w:t>
      </w:r>
      <w:r>
        <w:rPr>
          <w:b/>
          <w:lang w:val="fr_FR" w:bidi="fr_FR"/>
        </w:rPr>
        <w:t>trompette</w:t>
      </w:r>
      <w:r>
        <w:rPr>
          <w:lang w:val="fr_FR" w:bidi="fr_FR"/>
        </w:rPr>
        <w:t xml:space="preserve"> est un instrument de musique que les gens sonnent pour faire de la musique ou annoncer quelque chose. Les trompettes peuvent être faites en argent, en bronze ou en corne de bélier. Les gens soufflent dans la trompette pour faire un bruit fort. Les Juifs utilisaient des trompettes dans les batailles, pour des cérémonies religieuses comme un jeûne public ou des sacrifices dans le temple, et pour annoncer un nouveau roi. Il est possible que les Juifs sonnent des trompettes pour annoncer de grands cadeaux d'argent aux pauvres, mais Jésus peut aussi avoir utilisé la trompette comme langue spéciale. Jésus ne voulait pas que ses disciples attirent l'attention sur le fait qu'ils donnent de l'argent aux pauvres.</w:t>
      </w:r>
    </w:p>
    <w:p>
      <w:pPr/>
      <w:r>
        <w:rPr>
          <w:lang w:val="fr_FR" w:bidi="fr_FR"/>
        </w:rPr>
      </w:r>
      <w:r>
        <w:rPr>
          <w:lang w:val="fr_FR" w:bidi="fr_FR"/>
        </w:rPr>
        <w:t>Arrêtez-vous et montrez à nouveau l'image d'une trompette si nécessaire.</w:t>
      </w:r>
    </w:p>
    <w:p>
      <w:pPr/>
      <w:r>
        <w:rPr>
          <w:lang w:val="fr_FR" w:bidi="fr_FR"/>
        </w:rPr>
      </w:r>
      <w:r>
        <w:rPr>
          <w:lang w:val="fr_FR" w:bidi="fr_FR"/>
        </w:rPr>
        <w:t xml:space="preserve">Jésus dit que les </w:t>
      </w:r>
      <w:r>
        <w:rPr>
          <w:b/>
          <w:lang w:val="fr_FR" w:bidi="fr_FR"/>
        </w:rPr>
        <w:t>hypocrites</w:t>
      </w:r>
      <w:r>
        <w:rPr>
          <w:lang w:val="fr_FR" w:bidi="fr_FR"/>
        </w:rPr>
        <w:t xml:space="preserve"> annoncent leurs dons en public. Le mot hypocrite dans la langue d'origine signifie un acteur dans le cinéma qui fait semblant d'être quelqu'un qu'il n'est pas. Dans ce contexte, un hypocrite signifie quelqu'un qui a l'air bien à l'extérieur, mais qui, à l'intérieur, n'aime pas vraiment Dieu. Voir le glossaire principal pour une définition plus complète du mot </w:t>
      </w:r>
      <w:r>
        <w:rPr>
          <w:b/>
          <w:lang w:val="fr_FR" w:bidi="fr_FR"/>
        </w:rPr>
        <w:t>hypocrite</w:t>
      </w:r>
      <w:r>
        <w:rPr>
          <w:lang w:val="fr_FR" w:bidi="fr_FR"/>
        </w:rPr>
        <w:t>.</w:t>
      </w:r>
    </w:p>
    <w:p>
      <w:pPr/>
      <w:r>
        <w:rPr>
          <w:lang w:val="fr_FR" w:bidi="fr_FR"/>
        </w:rPr>
      </w:r>
      <w:r>
        <w:rPr>
          <w:lang w:val="fr_FR" w:bidi="fr_FR"/>
        </w:rPr>
        <w:t xml:space="preserve">Les hypocrites veulent que les gens les voient donner de l'argent dans les synagogues ou dans les rues. </w:t>
      </w:r>
      <w:r>
        <w:rPr>
          <w:b/>
          <w:lang w:val="fr_FR" w:bidi="fr_FR"/>
        </w:rPr>
        <w:t>Les synagogues</w:t>
      </w:r>
      <w:r>
        <w:rPr>
          <w:lang w:val="fr_FR" w:bidi="fr_FR"/>
        </w:rPr>
        <w:t xml:space="preserve"> étaient des lieux de culte juifs où les gens dans les villages pouvaient se réunir au lieu de le faire dans le temple principal à Jérusalem. Traduisez synagogue de la même manière que dans les passages précédents. Voir le glossaire principal pour une définition plus complète du mot </w:t>
      </w:r>
      <w:r>
        <w:rPr>
          <w:b/>
          <w:lang w:val="fr_FR" w:bidi="fr_FR"/>
        </w:rPr>
        <w:t>synagogue</w:t>
      </w:r>
      <w:r>
        <w:rPr>
          <w:lang w:val="fr_FR" w:bidi="fr_FR"/>
        </w:rPr>
        <w:t>.</w:t>
      </w:r>
    </w:p>
    <w:p>
      <w:pPr/>
      <w:r>
        <w:rPr>
          <w:lang w:val="fr_FR" w:bidi="fr_FR"/>
        </w:rPr>
      </w:r>
      <w:r>
        <w:rPr>
          <w:lang w:val="fr_FR" w:bidi="fr_FR"/>
        </w:rPr>
        <w:t>Arrêtez-vous et montrez à nouveau l'image de la synagogue si nécessaire.</w:t>
      </w:r>
    </w:p>
    <w:p>
      <w:pPr/>
      <w:r>
        <w:rPr>
          <w:lang w:val="fr_FR" w:bidi="fr_FR"/>
        </w:rPr>
      </w:r>
      <w:r>
        <w:rPr>
          <w:lang w:val="fr_FR" w:bidi="fr_FR"/>
        </w:rPr>
        <w:t>Jésus dit « Je vous le dis en vérité » pour souligner l'enseignement suivant au sujet de la façon dont les disciples devraient donner aux pauvres. Jésus dit que Dieu récompensera les disciples qui donnent aux pauvres en secret.</w:t>
      </w:r>
    </w:p>
    <w:p>
      <w:pPr/>
      <w:r>
        <w:rPr>
          <w:lang w:val="fr_FR" w:bidi="fr_FR"/>
        </w:rPr>
      </w:r>
      <w:r>
        <w:rPr>
          <w:lang w:val="fr_FR" w:bidi="fr_FR"/>
        </w:rPr>
        <w:t>Arrêtez-vous et parlez avec votre équipe de traduction de la façon dont vous mettez l'accent sur quelque chose dans votre langue. Quels mots utilisez-vous quand vous êtes sur le point de dire quelque chose de très important ?</w:t>
      </w:r>
    </w:p>
    <w:p>
      <w:pPr/>
      <w:r>
        <w:rPr>
          <w:lang w:val="fr_FR" w:bidi="fr_FR"/>
        </w:rPr>
      </w:r>
      <w:r>
        <w:rPr>
          <w:lang w:val="fr_FR" w:bidi="fr_FR"/>
        </w:rPr>
        <w:t xml:space="preserve">Jésus enseigne aussi à ses disciples comment prier. Prier signifie parler avec Dieu. Traduisez </w:t>
      </w:r>
      <w:r>
        <w:rPr>
          <w:b/>
          <w:lang w:val="fr_FR" w:bidi="fr_FR"/>
        </w:rPr>
        <w:t>prière</w:t>
      </w:r>
      <w:r>
        <w:rPr>
          <w:lang w:val="fr_FR" w:bidi="fr_FR"/>
        </w:rPr>
        <w:t xml:space="preserve"> de la même manière que dans les passages précédents, et voyez le glossaire principal pour une définition plus complète du mot </w:t>
      </w:r>
      <w:r>
        <w:rPr>
          <w:b/>
          <w:lang w:val="fr_FR" w:bidi="fr_FR"/>
        </w:rPr>
        <w:t>prière</w:t>
      </w:r>
      <w:r>
        <w:rPr>
          <w:lang w:val="fr_FR" w:bidi="fr_FR"/>
        </w:rPr>
        <w:t>.</w:t>
      </w:r>
    </w:p>
    <w:p>
      <w:pPr/>
      <w:r>
        <w:rPr>
          <w:lang w:val="fr_FR" w:bidi="fr_FR"/>
        </w:rPr>
      </w:r>
      <w:r>
        <w:rPr>
          <w:lang w:val="fr_FR" w:bidi="fr_FR"/>
        </w:rPr>
        <w:t xml:space="preserve">Jésus ne veut pas que ses disciples prient comme les </w:t>
      </w:r>
      <w:r>
        <w:rPr>
          <w:b/>
          <w:lang w:val="fr_FR" w:bidi="fr_FR"/>
        </w:rPr>
        <w:t>Gentils</w:t>
      </w:r>
      <w:r>
        <w:rPr>
          <w:lang w:val="fr_FR" w:bidi="fr_FR"/>
        </w:rPr>
        <w:t xml:space="preserve"> païens qui ne suivent pas Dieu. Les Gentils répétaient encore et encore des mots dans leurs prières. Certaines personnes pensent que cela signifie que les Gentils diraient beaucoup de noms pour leurs dieux pour s'assurer qu'ils disaient les bons noms pour Dieu. Traduisez Gentils de la même manière que dans les passages précédents, et voyez le glossaire principal pour une définition plus complète du mot </w:t>
      </w:r>
      <w:r>
        <w:rPr>
          <w:b/>
          <w:lang w:val="fr_FR" w:bidi="fr_FR"/>
        </w:rPr>
        <w:t>Gentils</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6:9–18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6.9–18.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et il enseigne ses disciples, ou suiveurs les plus proches. Une foule écoute également. Jésus enseigne aux disciples qu'ils devraient être plus justes que les pharisiens et les docteurs de la loi. Jésus les a aussi enseigné à donner de l'argent aux pauvres et à prier. Jésus en explique maintenant plus sur comment prier et il enseigne au sujet du jeûne.</w:t>
      </w:r>
    </w:p>
    <w:p>
      <w:pPr/>
      <w:r>
        <w:rPr>
          <w:lang w:val="fr_FR" w:bidi="fr_FR"/>
        </w:rPr>
      </w:r>
      <w:r>
        <w:rPr>
          <w:lang w:val="fr_FR" w:bidi="fr_FR"/>
        </w:rPr>
        <w:t>Jésus commence cette section en priant Dieu. À l'époque de Jésus, les Juifs utilisaient couramment des formats de prières, et les gens pouvaient prier cette prière exacte de la même manière que Jésus la priait. Les disciples pouvaient aussi utiliser la prière qui suit comme guide pour la façon de prier leurs propres prières.</w:t>
      </w:r>
    </w:p>
    <w:p>
      <w:pPr/>
      <w:r>
        <w:rPr>
          <w:lang w:val="fr_FR" w:bidi="fr_FR"/>
        </w:rPr>
      </w:r>
      <w:r>
        <w:rPr>
          <w:lang w:val="fr_FR" w:bidi="fr_FR"/>
        </w:rPr>
        <w:t>Jésus ne veut pas qu'ils prient comme les Gentils, qui disent des mots longs et vides de sens. Il leur montre qu'ils peuvent prier Dieu avec des mots simples. La prière commence par Jésus qui dit « Notre Père dans les cieux ». Jésus prie Dieu qui vit dans les cieux. Jésus montre que nous pouvons parler à Dieu comme nous parlons à un père.</w:t>
      </w:r>
    </w:p>
    <w:p>
      <w:pPr/>
      <w:r>
        <w:rPr>
          <w:lang w:val="fr_FR" w:bidi="fr_FR"/>
        </w:rPr>
      </w:r>
      <w:r>
        <w:rPr>
          <w:lang w:val="fr_FR" w:bidi="fr_FR"/>
        </w:rPr>
        <w:t>Dans la première partie de la prière, Jésus se concentre sur Dieu lui-même. Jésus prie que les gens honorent ou respectent le saint nom de Dieu. Dans la culture juive, le nom d'une personne représentait la personne elle-même. Souvent, les Juifs ne voulaient pas prononcer le nom de Dieu pour montrer du respect à Dieu. Au lieu de cela, ils disaient « le nom de Dieu ». « Honorer le saint nom de Dieu » signifie honorer Dieu lui-même. Dieu montre aux gens qu'il est saint, ou parfait et digne d'adoration. Jésus prie que les gens reconnaissent aussi Dieu comme saint, et que les gens honorent Dieu.</w:t>
      </w:r>
    </w:p>
    <w:p>
      <w:pPr/>
      <w:r>
        <w:rPr>
          <w:lang w:val="fr_FR" w:bidi="fr_FR"/>
        </w:rPr>
      </w:r>
      <w:r>
        <w:rPr>
          <w:lang w:val="fr_FR" w:bidi="fr_FR"/>
        </w:rPr>
        <w:t>Arrêtez-vous et discutez en tant qu'équipe de traduction de la façon dont les gens honorent les autres dans votre culture. Comment parlez-vous d'une personne honorée dans votre culture ? Quels mots spéciaux utilisez-vous pour les personnes honorées ? Dites-vous leurs noms ? Pensez à une situation où quelqu'un que vous connaissez était honoré.</w:t>
      </w:r>
    </w:p>
    <w:p>
      <w:pPr/>
      <w:r>
        <w:rPr>
          <w:lang w:val="fr_FR" w:bidi="fr_FR"/>
        </w:rPr>
      </w:r>
      <w:r>
        <w:rPr>
          <w:lang w:val="fr_FR" w:bidi="fr_FR"/>
        </w:rPr>
        <w:t>Ensuite, Jésus prie que le royaume de Dieu vienne. Jésus prie que Dieu établisse son règne sur tous les peuples. Jésus prie que Dieu régnera et que tous feront la volonté de Dieu, ou lui obéiront sur la terre de la même manière que Dieu règne dans les cieux et que ceux qui vivent dans les cieux font la volonté de Dieu.</w:t>
      </w:r>
    </w:p>
    <w:p>
      <w:pPr/>
      <w:r>
        <w:rPr>
          <w:lang w:val="fr_FR" w:bidi="fr_FR"/>
        </w:rPr>
      </w:r>
      <w:r>
        <w:rPr>
          <w:lang w:val="fr_FR" w:bidi="fr_FR"/>
        </w:rPr>
        <w:t>Jésus demande aussi à Dieu de nous donner le « pain quotidien » dont nous avons besoin. Le pain était la nourriture de base commune à l'époque de Jésus. Jésus demande la nourriture dont nous avons besoin pendant une journée. Les Juifs que Jésus enseignait étaient familiers avec la façon dont Dieu pourvoyait pour son peuple dans l'Ancien Testament.</w:t>
      </w:r>
    </w:p>
    <w:p>
      <w:pPr/>
      <w:r>
        <w:rPr>
          <w:lang w:val="fr_FR" w:bidi="fr_FR"/>
        </w:rPr>
      </w:r>
      <w:r>
        <w:rPr>
          <w:lang w:val="fr_FR" w:bidi="fr_FR"/>
        </w:rPr>
        <w:t>Jésus prie ensuite pour le pardon de nos dettes, ou péchés. « Pardon » dans ce contexte signifie que Dieu ne nous punit pas quand nous faisons quelque chose de mal ou que nous avons une dette ou un péché contre quelqu'un. Jésus utilise l'image de la dette, ou de devoir quelque chose à quelqu'un, comme façon de décrire le péché ou la désobéissance à Dieu. Nous méritons une punition, mais Dieu choisit de nous traiter comme si nous n'avions jamais rien fait de mal. Jésus dit que de la même manière que Dieu nous pardonne nos dettes, nous pardonnons aussi à d'autres personnes qui pèchent ou nous font de mauvaises choses. Nous La relation est la partie la plus importante du pardon.</w:t>
      </w:r>
    </w:p>
    <w:p>
      <w:pPr/>
      <w:r>
        <w:rPr>
          <w:lang w:val="fr_FR" w:bidi="fr_FR"/>
        </w:rPr>
      </w:r>
      <w:r>
        <w:rPr>
          <w:lang w:val="fr_FR" w:bidi="fr_FR"/>
        </w:rPr>
        <w:t>Puis Jésus prie que Dieu nous garde loin de la tentation. Jésus ne veut pas dire que Dieu nous tente pour faire de mauvaises choses. Jésus demande à Dieu de nous protéger des situations où quelqu'un ou quelque chose nous fera pécher. Jésus demande à Dieu de nous délivrer du mal au lieu de nous laisser céder à la tentation. Certaines personnes pensent que cela signifie que Jésus demande à Dieu de nous sauver ou de nous protéger du malin, le diable, parce que le diable est celui qui nous tente de pécher. D'autres personnes pensent que Jésus demande à Dieu de nous protéger du mal en général. Après cette partie, certaines personnes pensent que Jésus a aussi dit « car c'est à toi qu'est le royaume, la puissance et la gloire pour toujours. Amen. » Ces mots supplémentaires ne font pas partie de ce passage des Écritures, mais beaucoup d'Églises disent cette doxologie, et cette conclusion de prière, à la fin de la prière de Jésus. Il était commun à l'époque de Jésus que les prières juives se terminent de cette façon.</w:t>
      </w:r>
    </w:p>
    <w:p>
      <w:pPr/>
      <w:r>
        <w:rPr>
          <w:lang w:val="fr_FR" w:bidi="fr_FR"/>
        </w:rPr>
      </w:r>
      <w:r>
        <w:rPr>
          <w:lang w:val="fr_FR" w:bidi="fr_FR"/>
        </w:rPr>
        <w:t>Ensuite, Jésus en explique davantage au sujet du pardon. La mission de Jésus sur terre était d'apporter le pardon aux gens par sa mort sur la croix et sa résurrection. Si les gens acceptent cela et le suivent, ils devraient agir de la même manière qu'il a agi envers eux. Par conséquent, il s'attend à ce que ses disciples pardonnent aux autres.</w:t>
      </w:r>
    </w:p>
    <w:p>
      <w:pPr/>
      <w:r>
        <w:rPr>
          <w:lang w:val="fr_FR" w:bidi="fr_FR"/>
        </w:rPr>
      </w:r>
      <w:r>
        <w:rPr>
          <w:lang w:val="fr_FR" w:bidi="fr_FR"/>
        </w:rPr>
        <w:t>Puis Jésus enseigne au sujet du jeûne. Jésus finit de parler du fait de donner de l'argent aux pauvres et de la prière, et le jeûne est maintenant la troisième manière dont Jésus enseigne comment être justes. Jeûner signifie ne pas manger de nourriture et parfois ne pas boire d'eau pendant une journée ou plus pour qu'une personne puisse honorer Dieu, prier Dieu ou montrer de la tristesse pour ses péchés. Jésus suppose que ses disciples choisiront parfois de jeûner pour ces raisons. Jésus enseigne que quand les disciples jeûnent, ils devraient le faire d'une manière que d'autres personnes ne soient pas conscientes de leur jeûne.</w:t>
      </w:r>
    </w:p>
    <w:p>
      <w:pPr/>
      <w:r>
        <w:rPr>
          <w:lang w:val="fr_FR" w:bidi="fr_FR"/>
        </w:rPr>
      </w:r>
      <w:r>
        <w:rPr>
          <w:lang w:val="fr_FR" w:bidi="fr_FR"/>
        </w:rPr>
        <w:t>Arrêtez-vous et parlez du jeûne dans votre culture. Quelles sont les pratiques courantes autour du jeûne ? Les gens arrêtent-ils de manger de la nourriture et de boire de l'eau, ou seulement de la nourriture ? Les gens jeûnent-ils certains jours ? Est-ce que cela est évident dans votre culture quand quelqu'un jeûne ? Pourquoi les gens choisissent-ils de jeûner ?</w:t>
      </w:r>
    </w:p>
    <w:p>
      <w:pPr/>
      <w:r>
        <w:rPr>
          <w:lang w:val="fr_FR" w:bidi="fr_FR"/>
        </w:rPr>
      </w:r>
      <w:r>
        <w:rPr>
          <w:lang w:val="fr_FR" w:bidi="fr_FR"/>
        </w:rPr>
        <w:t>Jésus ne veut pas que les disciples aient l'air tristes ou arrêtent de se laver le visage ou de se peigner les cheveux comme le font les hypocrites. Jésus avait parlé des hypocrites auparavant quand il dit que les hypocrites veulent seulement que d'autres personnes les admirent parce qu'ils donnent de l'argent aux pauvres. À l'extérieur, les hypocrites rendent leur visage triste et font semblant de faire le bien quand ils jeûnent. À l'intérieur, les hypocrites ne jeûnent que pour que d'autres personnes les voient et les admirent. Jésus dit : « Je vous dis la vérité » pour souligner ce qu'il dira ensuite. Jésus dit cela quand il veut que ses disciples écoutent de près parce que l'enseignement qui suit est très important. Jésus leur dit que quand les gens admirent les hypocrites qui jeûnent, ce sera la seule récompense des hypocrites. Dieu ne récompensera pas les hypocrites qui jeûnent pour que d'autres personnes les voient jeûner.</w:t>
      </w:r>
    </w:p>
    <w:p>
      <w:pPr/>
      <w:r>
        <w:rPr>
          <w:lang w:val="fr_FR" w:bidi="fr_FR"/>
        </w:rPr>
      </w:r>
      <w:r>
        <w:rPr>
          <w:lang w:val="fr_FR" w:bidi="fr_FR"/>
        </w:rPr>
        <w:t>Enfin, Jésus enseigne aux disciples la bonne façon de jeûner. Jésus dit que quand vous, les disciples, jeûnez, vous devriez vous laver votre visage et peigner, ou oindre votre tête. Les gens oignaient leur tête pour lui donner un bel aspect ou une bonne odeur. L'idée ici est que l'on devrait se laver le visage et faire que nos cheveux aient une bonne apparence comme si tout était normal. D'autres personnes ne devraient pas voir que les disciples jeûnent. Dieu verra le jeûne que font les disciples parce que Dieu voit tout. Dieu voit les disciples jeûner de manière secrète, et Dieu récompensera les disciples qui jeûnent en secret.</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 enseigne plus à ses disciples sur comment prier Dieu.</w:t>
      </w:r>
    </w:p>
    <w:p>
      <w:pPr/>
      <w:r>
        <w:rPr>
          <w:lang w:val="fr_FR" w:bidi="fr_FR"/>
        </w:rPr>
      </w:r>
      <w:r>
        <w:rPr>
          <w:b/>
          <w:lang w:val="fr_FR" w:bidi="fr_FR"/>
        </w:rPr>
        <w:t>Deuxième partie :</w:t>
      </w:r>
      <w:r>
        <w:rPr>
          <w:lang w:val="fr_FR" w:bidi="fr_FR"/>
        </w:rPr>
        <w:t xml:space="preserve"> Jésus enseigne aux disciples comment jeûner.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qui font de mauvaises choses aux disciples</w:t>
      </w:r>
    </w:p>
    <w:p>
      <w:pPr>
        <w:pStyle w:val="ListBullet"/>
        <w:spacing w:line="240" w:lineRule="auto"/>
        <w:ind w:left="720"/>
      </w:pPr>
      <w:r>
        <w:rPr>
          <w:lang w:val="fr_FR" w:bidi="fr_FR"/>
        </w:rPr>
      </w:r>
      <w:r>
        <w:rPr>
          <w:lang w:val="fr_FR" w:bidi="fr_FR"/>
        </w:rPr>
        <w:t>Les hypocrites</w:t>
      </w:r>
    </w:p>
    <w:p>
      <w:pPr>
        <w:pStyle w:val="ListBullet"/>
        <w:spacing w:line="240" w:lineRule="auto"/>
        <w:ind w:left="720"/>
      </w:pPr>
      <w:r>
        <w:rPr>
          <w:lang w:val="fr_FR" w:bidi="fr_FR"/>
        </w:rPr>
      </w:r>
      <w:r>
        <w:rPr>
          <w:lang w:val="fr_FR" w:bidi="fr_FR"/>
        </w:rPr>
        <w:t>D'autres personnes qui regardent les hypocrites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Il leur enseignait comment être plus justes que les pharisiens et les docteurs de la loi. Jésus a enseigné comment donner de l'argent aux pauvres et au sujet de la prière, et Jésus termine maintenant cette section en donnant un exemple de prière, puis en enseignant au sujet du jeûne.</w:t>
      </w:r>
    </w:p>
    <w:p>
      <w:pPr/>
      <w:r>
        <w:rPr>
          <w:lang w:val="fr_FR" w:bidi="fr_FR"/>
        </w:rPr>
      </w:r>
      <w:r>
        <w:rPr>
          <w:lang w:val="fr_FR" w:bidi="fr_FR"/>
        </w:rPr>
        <w:t>Dans la première partie, il est important de se rappeler qu'il s'agit d'une continuation de la section précédente concernant la prière. Jésus a enseigné aux disciples à ne pas prier comme des hypocrites, et qu'ils devraient prier Dieu en secret. Jésus donne maintenant un exemple de prière pour montrer ce que les disciples devraient dire à Dieu. Jésus commence par dire « Priez ainsi ». Cet exemple de prière est donné à tous les disciples et à la foule qui écoute, mais les disciples peuvent aussi prier de cette façon seuls. Pensez à la façon dont vous pouvez montrer les disciples qui prient cette prière à Dieu tous ensemble.</w:t>
      </w:r>
    </w:p>
    <w:p>
      <w:pPr/>
      <w:r>
        <w:rPr>
          <w:lang w:val="fr_FR" w:bidi="fr_FR"/>
        </w:rPr>
      </w:r>
      <w:r>
        <w:rPr>
          <w:lang w:val="fr_FR" w:bidi="fr_FR"/>
        </w:rPr>
        <w:t>Rappelez-vous que Jésus sait que Dieu est déjà saint, et il prie que les gens reconnaissent que Dieu est saint. Rappelez-vous aussi que Jésus veut que les gens prient que Dieu règne et que les gens fassent la volonté de Dieu sur terre de la même manière que dans les cieux. Jésus prie pour demander à Dieu le pain quotidien, ou la nourriture nécessaire. Pensez à utiliser des jouets ou d'autres objets pour montrer le pain dont les gens ont besoin pour cette journée-là.</w:t>
      </w:r>
    </w:p>
    <w:p>
      <w:pPr/>
      <w:r>
        <w:rPr>
          <w:lang w:val="fr_FR" w:bidi="fr_FR"/>
        </w:rPr>
      </w:r>
      <w:r>
        <w:rPr>
          <w:lang w:val="fr_FR" w:bidi="fr_FR"/>
        </w:rPr>
        <w:t>Ensuite, il est important de se rappeler que Jésus enseigne aux disciples qu'ils doivent demander pardon à Dieu. Jésus veut que les disciples demandent le pardon à Dieu de la même manière que les disciples pardonnent à d'autres personnes qui leur font de mauvaises choses.</w:t>
      </w:r>
    </w:p>
    <w:p>
      <w:pPr/>
      <w:r>
        <w:rPr>
          <w:lang w:val="fr_FR" w:bidi="fr_FR"/>
        </w:rPr>
      </w:r>
      <w:r>
        <w:rPr>
          <w:lang w:val="fr_FR" w:bidi="fr_FR"/>
        </w:rPr>
        <w:t>Jésus termine la prière en demandant à Dieu de nous garder de la tentation et de nous protéger du mal.</w:t>
      </w:r>
    </w:p>
    <w:p>
      <w:pPr/>
      <w:r>
        <w:rPr>
          <w:lang w:val="fr_FR" w:bidi="fr_FR"/>
        </w:rPr>
      </w:r>
      <w:r>
        <w:rPr>
          <w:lang w:val="fr_FR" w:bidi="fr_FR"/>
        </w:rPr>
        <w:t>Après que Jésus ait fini l'exemple de prière, il en dit plus au sujet du pardon. Rappelez-vous que Jésus a déjà enseigné le pardon dans l'exemple de prière, et il explique maintenant pourquoi il est si important de pardonner à d'autres personnes. Jésus dit cela de deux façons pour souligner l'importance du pardon. Premièrement, il dit : « Si vous pardonnez à ceux qui pèchent contre vous, votre Père céleste vous pardonnera ». Puis il dit la même chose de manière négative. « Si vous ne pardonnez pas aux autres, votre Père ne vous pardonnera pas. » Pensez à la façon dont vous pourriez montrer deux personnes qui se pardonnent en utilisant des jouets ou d'autres objets.</w:t>
      </w:r>
    </w:p>
    <w:p>
      <w:pPr/>
      <w:r>
        <w:rPr>
          <w:lang w:val="fr_FR" w:bidi="fr_FR"/>
        </w:rPr>
      </w:r>
      <w:r>
        <w:rPr>
          <w:lang w:val="fr_FR" w:bidi="fr_FR"/>
        </w:rPr>
        <w:t>Dans la deuxième partie, Jésus enseigne au sujet du jeûne. Premièrement, Jésus enseigne que les disciples ne devraient pas jeûner, puis Jésus enseigne la bonne façon de jeûner. Il s'agit du même format que Jésus a utilisé quand il a enseigné qu'il faut donner de l'argent aux pauvres et qu'il faut prier dans la section qui précède cette histoire. Chaque section montre une façon dont les disciples devraient faire leurs bonnes œuvres pour Dieu seul et non pour recevoir la louange d'autres personnes.</w:t>
      </w:r>
    </w:p>
    <w:p>
      <w:pPr/>
      <w:r>
        <w:rPr>
          <w:lang w:val="fr_FR" w:bidi="fr_FR"/>
        </w:rPr>
      </w:r>
      <w:r>
        <w:rPr>
          <w:lang w:val="fr_FR" w:bidi="fr_FR"/>
        </w:rPr>
        <w:t>Jésus dit aux disciples que quand ils jeûnent pour se nourrir de la nourriture, ils ne devraient pas jeûner comme les hypocrites. Les hypocrites ont des visages tristes et ne se lavent pas ou ne prennent pas soin de leur apparence quand ils jeûnent. Pensez à la façon dont vous pourriez montrer les hypocrites qui jeûnent sans se nettoyer le visage. Les hypocrites veulent que d'autres personnes les remarquent en train de jeûner, et Jésus dit que c'est là leur seule récompense. Dieu ne donnera pas de récompense aux hypocrites qui jeûnent devant d'autres personnes.</w:t>
      </w:r>
    </w:p>
    <w:p>
      <w:pPr/>
      <w:r>
        <w:rPr>
          <w:lang w:val="fr_FR" w:bidi="fr_FR"/>
        </w:rPr>
      </w:r>
      <w:r>
        <w:rPr>
          <w:lang w:val="fr_FR" w:bidi="fr_FR"/>
        </w:rPr>
        <w:t>Puis dans la dernière section de cette partie, Jésus enseigne aux disciples la bonne façon de jeûner. Jésus dit que les disciples devraient se nettoyer le visage et se peigner les cheveux pour que personne ne sache qu'ils jeûnent. Seul Dieu saura qu'ils jeûnent, et Dieu récompensera les disciples qui jeûnent en secret. Rappelez-vous que Dieu se soucie de la motivation qui conduit au jeûne. Jésus dit aux disciples de jeûner sans attirer l'attention sur eux-mêmes comme le font les hypocrites. Cette scène termine cette série d'enseignements de Jésus sur le fait de donner de l'argent aux pauvres, de prier et de jeûner.</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 enseigne plus à ses disciples sur comment prier Dieu.</w:t>
      </w:r>
    </w:p>
    <w:p>
      <w:pPr/>
      <w:r>
        <w:rPr>
          <w:lang w:val="fr_FR" w:bidi="fr_FR"/>
        </w:rPr>
      </w:r>
      <w:r>
        <w:rPr>
          <w:b/>
          <w:lang w:val="fr_FR" w:bidi="fr_FR"/>
        </w:rPr>
        <w:t>Deuxième partie :</w:t>
      </w:r>
      <w:r>
        <w:rPr>
          <w:lang w:val="fr_FR" w:bidi="fr_FR"/>
        </w:rPr>
        <w:t xml:space="preserve"> Jésus enseigne aux disciples comment jeûner.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qui font de mauvaises choses aux disciples</w:t>
      </w:r>
    </w:p>
    <w:p>
      <w:pPr>
        <w:pStyle w:val="ListBullet"/>
        <w:spacing w:line="240" w:lineRule="auto"/>
        <w:ind w:left="720"/>
      </w:pPr>
      <w:r>
        <w:rPr>
          <w:lang w:val="fr_FR" w:bidi="fr_FR"/>
        </w:rPr>
      </w:r>
      <w:r>
        <w:rPr>
          <w:lang w:val="fr_FR" w:bidi="fr_FR"/>
        </w:rPr>
        <w:t>Les hypocrites</w:t>
      </w:r>
    </w:p>
    <w:p>
      <w:pPr>
        <w:pStyle w:val="ListBullet"/>
        <w:spacing w:line="240" w:lineRule="auto"/>
        <w:ind w:left="720"/>
      </w:pPr>
      <w:r>
        <w:rPr>
          <w:lang w:val="fr_FR" w:bidi="fr_FR"/>
        </w:rPr>
      </w:r>
      <w:r>
        <w:rPr>
          <w:lang w:val="fr_FR" w:bidi="fr_FR"/>
        </w:rPr>
        <w:t>D'autres personnes qui regardent les hypocrites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et enseigne ses disciples. Les disciples sont assis près de lui. Une foule écoute aussi. Jésus dit aux disciples que c'est ainsi qu'ils devraient prier, puis il commence à prier un exemple de prière à Dieu. Jésus prie : « Notre Père dans les cieux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prie que les gens reconnaissent que le nom de Dieu est saint. Jésus prie aussi que le royaume de Dieu vienne et que les gens fassent la volonté de Dieu sur terre de la même manière que Dieu règne et que sa volonté est faite dans les cieux. Jésus prie que Dieu leur donne le pain dont ils ont besoin aujourd'hui.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prie pour le pardon des péchés de la part de Dieu, de la même manière que les disciples pardonnent à d'autres personnes qui leur font de mauvaises choses.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prie aussi que Dieu nous garde de la tentation et nous protège du mal.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ceux qui écoutent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en explique davantage au sujet du pardon. Jésus veut que les disciples sachent à quel point il est important de pardonner à d'autres personnes quand ils font de mauvaises choses aux disciples. Jésus rappelle aux disciples que Dieu leur pardonnera leurs péchés contre Dieu s'ils pardonnent à d'autres personnes leurs péchés contre les disciples.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qui font de mauvaises choses aux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Jésus enseigne au sujet du jeûne. Jésus dit que quand les disciples jeûnent, ils ne devraient pas jeûner comme les hypocrites. Les hypocrites ont des visages tristes et ne se lavent pas ou ne se nettoient pas de manière normale. Les hypocrites veulent que d'autres personnes les voient jeûner pour que d'autres personnes les admirent lorsqu'ils jeûnent de la nourriture. La seule récompense qu'obtiennent les hypocrites pour avoir jeûné est que d'autres personnes les remarquent en train de jeûner. Jésus dit que Dieu ne récompense pas les hypocrites qui jeûnent devant d'autres personnes.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hypocrites : « Que ressentez-vous ? » Vous entendrez peut-être des choses comme :</w:t>
      </w:r>
    </w:p>
    <w:p>
      <w:pPr>
        <w:pStyle w:val="ListBullet"/>
        <w:spacing w:line="240" w:lineRule="auto"/>
        <w:ind w:left="720"/>
      </w:pPr>
      <w:r>
        <w:rPr>
          <w:lang w:val="fr_FR" w:bidi="fr_FR"/>
        </w:rPr>
      </w:r>
      <w:r>
        <w:rPr>
          <w:lang w:val="fr_FR" w:bidi="fr_FR"/>
        </w:rPr>
        <w:t>Demandez aussi aux acteurs qui jouent les personnes qui regardent les hypocrites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ensuite aux disciples la bonne façon de jeûner. Jésus dit que les disciples devraient se laver le visage et se nettoyer de manière normale pour que personne ne remarque que les disciples jeûnent. Jésus dit que Dieu peut voir que les disciples jeûnent, et que Dieu récompensera les disciples qui jeûnent de manière secrète.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Dieu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commence son exemple de prière en appelant Dieu leur </w:t>
      </w:r>
      <w:r>
        <w:rPr>
          <w:b/>
          <w:lang w:val="fr_FR" w:bidi="fr_FR"/>
        </w:rPr>
        <w:t>Père</w:t>
      </w:r>
      <w:r>
        <w:rPr>
          <w:lang w:val="fr_FR" w:bidi="fr_FR"/>
        </w:rPr>
        <w:t xml:space="preserve"> dans les cieux, ce qui signifie que Dieu a créé son peuple et prend soin de lui comme un père qui prend soin de ses enfants. Dieu est aussi le Père de Jésus ; assurez-vous donc de traduire « votre Père » de manière à montrer cela.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lang w:val="fr_FR" w:bidi="fr_FR"/>
        </w:rPr>
        <w:t>cieux</w:t>
      </w:r>
      <w:r>
        <w:rPr>
          <w:lang w:val="fr_FR" w:bidi="fr_FR"/>
        </w:rPr>
        <w:t>.</w:t>
      </w:r>
    </w:p>
    <w:p>
      <w:pPr/>
      <w:r>
        <w:rPr>
          <w:lang w:val="fr_FR" w:bidi="fr_FR"/>
        </w:rPr>
      </w:r>
      <w:r>
        <w:rPr>
          <w:lang w:val="fr_FR" w:bidi="fr_FR"/>
        </w:rPr>
        <w:t xml:space="preserve">Jésus prie que les gens reconnaissent que le nom de Dieu est </w:t>
      </w:r>
      <w:r>
        <w:rPr>
          <w:b/>
          <w:lang w:val="fr_FR" w:bidi="fr_FR"/>
        </w:rPr>
        <w:t>saint</w:t>
      </w:r>
      <w:r>
        <w:rPr>
          <w:lang w:val="fr_FR" w:bidi="fr_FR"/>
        </w:rPr>
        <w:t xml:space="preserve">. Saint est le sens de sanctifié et honoré, ce qui correspond à la façon dont certaines traductions traduisent ce mot. Saint signifie que Dieu est parfait et séparé de sa création. Traduisez saint de la même manière que dans les passages précédents et voyez le glossaire principal pour une définition plus complète du mot </w:t>
      </w:r>
      <w:r>
        <w:rPr>
          <w:lang w:val="fr_FR" w:bidi="fr_FR"/>
        </w:rPr>
        <w:t>saint</w:t>
      </w:r>
      <w:r>
        <w:rPr>
          <w:lang w:val="fr_FR" w:bidi="fr_FR"/>
        </w:rPr>
        <w:t>.</w:t>
      </w:r>
    </w:p>
    <w:p>
      <w:pPr/>
      <w:r>
        <w:rPr>
          <w:lang w:val="fr_FR" w:bidi="fr_FR"/>
        </w:rPr>
      </w:r>
      <w:r>
        <w:rPr>
          <w:lang w:val="fr_FR" w:bidi="fr_FR"/>
        </w:rPr>
        <w:t xml:space="preserve">Jésus prie que le </w:t>
      </w:r>
      <w:r>
        <w:rPr>
          <w:b/>
          <w:lang w:val="fr_FR" w:bidi="fr_FR"/>
        </w:rPr>
        <w:t>royaume</w:t>
      </w:r>
      <w:r>
        <w:rPr>
          <w:lang w:val="fr_FR" w:bidi="fr_FR"/>
        </w:rPr>
        <w:t xml:space="preserve"> de Dieu vienne. Souvent, Jésus utilise l'expression </w:t>
      </w:r>
      <w:r>
        <w:rPr>
          <w:b/>
          <w:lang w:val="fr_FR" w:bidi="fr_FR"/>
        </w:rPr>
        <w:t>royaume des cieux</w:t>
      </w:r>
      <w:r>
        <w:rPr>
          <w:lang w:val="fr_FR" w:bidi="fr_FR"/>
        </w:rPr>
        <w:t xml:space="preserve"> pour parler du fait que Dieu règne dans le cœur de son peuple plutôt qu'un lieu physique. Vous vous souviendrez de l'expression « royaume des cieux » de plusieurs passages précédents. Traduisez la phrase de la même manière ici. Voir le glossaire principal pour une définition plus complète de l'expression </w:t>
      </w:r>
      <w:r>
        <w:rPr>
          <w:lang w:val="fr_FR" w:bidi="fr_FR"/>
        </w:rPr>
        <w:t>royaume des cieux</w:t>
      </w:r>
      <w:r>
        <w:rPr>
          <w:lang w:val="fr_FR" w:bidi="fr_FR"/>
        </w:rPr>
        <w:t>.</w:t>
      </w:r>
    </w:p>
    <w:p>
      <w:pPr/>
      <w:r>
        <w:rPr>
          <w:lang w:val="fr_FR" w:bidi="fr_FR"/>
        </w:rPr>
      </w:r>
      <w:r>
        <w:rPr>
          <w:lang w:val="fr_FR" w:bidi="fr_FR"/>
        </w:rPr>
        <w:t xml:space="preserve">Jésus prie que Dieu nous pardonne nos </w:t>
      </w:r>
      <w:r>
        <w:rPr>
          <w:b/>
          <w:lang w:val="fr_FR" w:bidi="fr_FR"/>
        </w:rPr>
        <w:t>péchés</w:t>
      </w:r>
      <w:r>
        <w:rPr>
          <w:lang w:val="fr_FR" w:bidi="fr_FR"/>
        </w:rPr>
        <w:t xml:space="preserve"> de la même manière que nous pardonnons à d'autres personnes qui péchent ou nous font de mauvaises choses. Deux mots pour péché sont utilisés dans ce passage : dette et transgression. La dette est utilisée comme métaphore du péché, et la transgression est une désobéissance ou une rébellion grave. Les deux mots signifient péché et sont souvent simplement traduits comme péché. Traduisez péché de la même manière que dans les passages précédents et voyez le glossaire principal pour une définition plus complète du mot </w:t>
      </w:r>
      <w:r>
        <w:rPr>
          <w:lang w:val="fr_FR" w:bidi="fr_FR"/>
        </w:rPr>
        <w:t>péché</w:t>
      </w:r>
      <w:r>
        <w:rPr>
          <w:lang w:val="fr_FR" w:bidi="fr_FR"/>
        </w:rPr>
        <w:t>.</w:t>
      </w:r>
    </w:p>
    <w:p>
      <w:pPr/>
      <w:r>
        <w:rPr>
          <w:lang w:val="fr_FR" w:bidi="fr_FR"/>
        </w:rPr>
      </w:r>
      <w:r>
        <w:rPr>
          <w:b/>
          <w:lang w:val="fr_FR" w:bidi="fr_FR"/>
        </w:rPr>
        <w:t>Pardonner</w:t>
      </w:r>
      <w:r>
        <w:rPr>
          <w:lang w:val="fr_FR" w:bidi="fr_FR"/>
        </w:rPr>
        <w:t xml:space="preserve"> signifie ne pas punir quelqu'un pour les mauvaises choses qu'il nous a faites. Voir le glossaire principal pour une définition plus complète du mot </w:t>
      </w:r>
      <w:r>
        <w:rPr>
          <w:lang w:val="fr_FR" w:bidi="fr_FR"/>
        </w:rPr>
        <w:t>pardon</w:t>
      </w:r>
      <w:r>
        <w:rPr>
          <w:lang w:val="fr_FR" w:bidi="fr_FR"/>
        </w:rPr>
        <w:t>.</w:t>
      </w:r>
    </w:p>
    <w:p>
      <w:pPr/>
      <w:r>
        <w:rPr>
          <w:lang w:val="fr_FR" w:bidi="fr_FR"/>
        </w:rPr>
      </w:r>
      <w:r>
        <w:rPr>
          <w:lang w:val="fr_FR" w:bidi="fr_FR"/>
        </w:rPr>
        <w:t>Arrêtez-vous et discutez en tant qu'équipe de traduction d'exemples de pardon dans votre vie ou dans votre communauté. Quels mots ou idées utilisez-vous pour décrire le fait de pardonner à quelqu'un quand il vous fait quelque chose de mal (ou à quelqu'un d'autre) ?</w:t>
      </w:r>
    </w:p>
    <w:p>
      <w:pPr/>
      <w:r>
        <w:rPr>
          <w:lang w:val="fr_FR" w:bidi="fr_FR"/>
        </w:rPr>
      </w:r>
      <w:r>
        <w:rPr>
          <w:lang w:val="fr_FR" w:bidi="fr_FR"/>
        </w:rPr>
        <w:t xml:space="preserve">Jésus prie que Dieu nous garde de la tentation et nous protège du mal. « Le malin » signifie mal. Cela fait très probablement référence au diable lui-même. Traduisez </w:t>
      </w:r>
      <w:r>
        <w:rPr>
          <w:b/>
          <w:lang w:val="fr_FR" w:bidi="fr_FR"/>
        </w:rPr>
        <w:t>malin</w:t>
      </w:r>
      <w:r>
        <w:rPr>
          <w:lang w:val="fr_FR" w:bidi="fr_FR"/>
        </w:rPr>
        <w:t xml:space="preserve"> de la même manière que dans les passages précédents et voyez le glossaire principal pour une définition plus complète du mot </w:t>
      </w:r>
      <w:r>
        <w:rPr>
          <w:lang w:val="fr_FR" w:bidi="fr_FR"/>
        </w:rPr>
        <w:t>malin</w:t>
      </w:r>
      <w:r>
        <w:rPr>
          <w:lang w:val="fr_FR" w:bidi="fr_FR"/>
        </w:rPr>
        <w:t>.</w:t>
      </w:r>
    </w:p>
    <w:p>
      <w:pPr/>
      <w:r>
        <w:rPr>
          <w:lang w:val="fr_FR" w:bidi="fr_FR"/>
        </w:rPr>
      </w:r>
      <w:r>
        <w:rPr>
          <w:lang w:val="fr_FR" w:bidi="fr_FR"/>
        </w:rPr>
        <w:t xml:space="preserve">Jésus a enseigné à ses disciples au sujet du jeûne. </w:t>
      </w:r>
      <w:r>
        <w:rPr>
          <w:b/>
          <w:lang w:val="fr_FR" w:bidi="fr_FR"/>
        </w:rPr>
        <w:t>Jeûner</w:t>
      </w:r>
      <w:r>
        <w:rPr>
          <w:lang w:val="fr_FR" w:bidi="fr_FR"/>
        </w:rPr>
        <w:t xml:space="preserve"> signifie ne pas manger de nourriture et parfois ne pas boire d'eau pendant une journée ou plus pour qu'une personne puisse prier Dieu. Pour les Juifs, c'était traditionnellement une période de 24 h pendant laquelle il ne fallait pas manger ou boire d'un coucher du soleil jusqu'au suivant. Traduisez « jeûner » de la même manière que dans les passages précédents et consultez le glossaire principal pour une définition plus complète du mot </w:t>
      </w:r>
      <w:r>
        <w:rPr>
          <w:lang w:val="fr_FR" w:bidi="fr_FR"/>
        </w:rPr>
        <w:t>jeûner</w:t>
      </w:r>
      <w:r>
        <w:rPr>
          <w:lang w:val="fr_FR" w:bidi="fr_FR"/>
        </w:rPr>
        <w:t>.</w:t>
      </w:r>
    </w:p>
    <w:p>
      <w:pPr/>
      <w:r>
        <w:rPr>
          <w:lang w:val="fr_FR" w:bidi="fr_FR"/>
        </w:rPr>
      </w:r>
      <w:r>
        <w:rPr>
          <w:lang w:val="fr_FR" w:bidi="fr_FR"/>
        </w:rPr>
        <w:t xml:space="preserve">Jésus ne voulait pas que ses disciples jeûnent de la même manière que les </w:t>
      </w:r>
      <w:r>
        <w:rPr>
          <w:b/>
          <w:lang w:val="fr_FR" w:bidi="fr_FR"/>
        </w:rPr>
        <w:t>hypocrites</w:t>
      </w:r>
      <w:r>
        <w:rPr>
          <w:lang w:val="fr_FR" w:bidi="fr_FR"/>
        </w:rPr>
        <w:t xml:space="preserve">. Hypocrites veulent que les gens remarquent qu'ils jeûnent, et ils ne se nettoyent donc pas le visage. Le mot hypocrite dans la langue d'origine signifie un acteur dans le cinéma qui fait semblant d'être quelqu'un qu'il n'est pas. Dans ce contexte, un hypocrite signifie quelqu'un qui a l'air bien à l'extérieur, mais qui, à l'intérieur, n'aime pas vraiment Dieu. Voir le glossaire principal pour une définition plus complète du mot </w:t>
      </w:r>
      <w:r>
        <w:rPr>
          <w:lang w:val="fr_FR" w:bidi="fr_FR"/>
        </w:rPr>
        <w:t>hypocrite</w:t>
      </w:r>
      <w:r>
        <w:rPr>
          <w:lang w:val="fr_FR" w:bidi="fr_FR"/>
        </w:rPr>
        <w:t>.</w:t>
      </w:r>
    </w:p>
    <w:p>
      <w:pPr/>
      <w:r>
        <w:rPr>
          <w:lang w:val="fr_FR" w:bidi="fr_FR"/>
        </w:rPr>
      </w:r>
      <w:r>
        <w:rPr>
          <w:lang w:val="fr_FR" w:bidi="fr_FR"/>
        </w:rPr>
        <w:t>Jésus dit « Je vous le dis en vérité » pour souligner le fait que Dieu ne donnera pas une récompense aux hypocrites qui jeûnent devant d'autres personnes.</w:t>
      </w:r>
    </w:p>
    <w:p>
      <w:pPr/>
      <w:r>
        <w:rPr>
          <w:lang w:val="fr_FR" w:bidi="fr_FR"/>
        </w:rPr>
      </w:r>
      <w:r>
        <w:rPr>
          <w:lang w:val="fr_FR" w:bidi="fr_FR"/>
        </w:rPr>
        <w:t>Arrêtez-vous et parlez avec votre équipe de traduction de la façon dont vous mettez l'accent sur quelque chose dans votre langue. Quels mots utilisez-vous quand vous êtes sur le point de dire quelque chose de très important ?</w:t>
      </w:r>
    </w:p>
    <w:p>
      <w:pPr/>
      <w:r>
        <w:rPr>
          <w:lang w:val="fr_FR" w:bidi="fr_FR"/>
        </w:rPr>
      </w:r>
      <w:r>
        <w:rPr>
          <w:lang w:val="fr_FR" w:bidi="fr_FR"/>
        </w:rPr>
        <w:t xml:space="preserve">Jésus dit que les hypocrites n'auront que l'attention d'autres personnes comme </w:t>
      </w:r>
      <w:r>
        <w:rPr>
          <w:b/>
          <w:lang w:val="fr_FR" w:bidi="fr_FR"/>
        </w:rPr>
        <w:t>récompense</w:t>
      </w:r>
      <w:r>
        <w:rPr>
          <w:lang w:val="fr_FR" w:bidi="fr_FR"/>
        </w:rPr>
        <w:t>. Dieu ne récompensera pas les personnes qui jeûnent devant d'autres personnes. Cette récompense est un cadeau spécial de Dieu qu'il donne à son peuple dans le ciel.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6:19–34</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6.19–34.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et il enseigne ses disciples, ou suiveurs les plus proches. Une foule écoute également. Jésus leur a enseigné à donner de l'argent aux pauvres, à prier et à jeûner. Au cours de ces enseignements, Jésus dit que Dieu donnera une récompense céleste aux disciples qui donnent aux pauvres, qui prient et qui jeûnent si les disciples font ces bonnes œuvres en secret. Jésus enseigne maintenant davantage au sujet de cette récompense céleste et des trésors terrestres. Jésus enseigne aussi concernant l'inquiétude et le fait que Dieu répond aux besoins des disciples.</w:t>
      </w:r>
    </w:p>
    <w:p>
      <w:pPr/>
      <w:r>
        <w:rPr>
          <w:lang w:val="fr_FR" w:bidi="fr_FR"/>
        </w:rPr>
      </w:r>
      <w:r>
        <w:rPr>
          <w:lang w:val="fr_FR" w:bidi="fr_FR"/>
        </w:rPr>
        <w:t>Jésus enseigne trois phrases différentes concernant le trésor, l'œil et l'esclavage pour montrer aux disciples qu'ils doivent être pleinement dévoués à Dieu et comment avoir la bonne attitude au sujet des biens matériels. Premièrement, Jésus dit que les disciples ne devraient pas rassembler de trésors sur terre, ce qui pourraient correspondre à de l'argent, des biens, des terres, des animaux ou toute autre chose de précieux. À l'époque de Jésus, on gardait son argent ou son trésor à la maison. Jésus montre que le trésor sur terre ne durera pas. Les mites peuvent détruire ou manger le trésor. Les mites sont des insectes volants qui font des vers et mangent des trous dans les vêtements.</w:t>
      </w:r>
    </w:p>
    <w:p>
      <w:pPr/>
      <w:r>
        <w:rPr>
          <w:lang w:val="fr_FR" w:bidi="fr_FR"/>
        </w:rPr>
      </w:r>
      <w:r>
        <w:rPr>
          <w:lang w:val="fr_FR" w:bidi="fr_FR"/>
        </w:rPr>
        <w:t>Arrêtez-vous et montrez une image d'une mite.</w:t>
      </w:r>
    </w:p>
    <w:p>
      <w:pPr/>
      <w:r>
        <w:rPr>
          <w:lang w:val="fr_FR" w:bidi="fr_FR"/>
        </w:rPr>
      </w:r>
      <w:r>
        <w:rPr>
          <w:lang w:val="fr_FR" w:bidi="fr_FR"/>
        </w:rPr>
        <w:t>De même, la rouille peut détruire le trésor. Le mot dans la langue d'origine pour « rouille » signifie « manger ». Cela peut signifier détruire du métal ou encore détruire d'autres types de trésors. Une autre raison pour laquelle il n'est pas bon de rassembler des trésors sur terre est parce que les voleurs peuvent entrer par effraction et voler le trésor. Le mot dans la langue d'origine pour « entrer » est « creuser ». À l'époque de Jésus, la plupart des Juifs avaient des maisons faites de briques de boue séchée. Les voleurs devaient creuser un trou dans le côté du mur de boue pour entrer et prendre le trésor.</w:t>
      </w:r>
    </w:p>
    <w:p>
      <w:pPr/>
      <w:r>
        <w:rPr>
          <w:lang w:val="fr_FR" w:bidi="fr_FR"/>
        </w:rPr>
      </w:r>
      <w:r>
        <w:rPr>
          <w:lang w:val="fr_FR" w:bidi="fr_FR"/>
        </w:rPr>
        <w:t>Montrez une image d'un métal contenant de la rouille.</w:t>
      </w:r>
    </w:p>
    <w:p>
      <w:pPr/>
      <w:r>
        <w:rPr>
          <w:lang w:val="fr_FR" w:bidi="fr_FR"/>
        </w:rPr>
      </w:r>
      <w:r>
        <w:rPr>
          <w:lang w:val="fr_FR" w:bidi="fr_FR"/>
        </w:rPr>
        <w:t>Arrêtez-vous et discutez avec votre équipe de traduction des types de trésors terrestres auxquels on accorde de la valeur dans votre culture. Parlez de la façon dont les gens montrent ce qui est le plus précieux pour eux, qu'il s'agisse de l'argent, de biens, de terres, d'animaux, de vêtements, de bijoux ou d'un autre type de trésor.</w:t>
      </w:r>
    </w:p>
    <w:p>
      <w:pPr/>
      <w:r>
        <w:rPr>
          <w:lang w:val="fr_FR" w:bidi="fr_FR"/>
        </w:rPr>
      </w:r>
      <w:r>
        <w:rPr>
          <w:lang w:val="fr_FR" w:bidi="fr_FR"/>
        </w:rPr>
        <w:t>Jésus utilise à nouveau les trois mêmes phrases pour montrer que le fait de stocker un trésor dans les cieux signifie que le trésor durera pour toujours. Quand un disciple fait partie du royaume de Dieu, les bonnes œuvres qu'il fait (comme donner aux pauvres, prier et jeûner) sont comme rassembler des trésors pour eux-mêmes. Les mites et la rouille ne peuvent pas détruire un trésor dans les cieux, et les voleurs ne peuvent pas voler un trésor dans les cieux. Jésus termine cette section en disant que les pensées et les actions d'une personne (le « cœur » de la personne dans la culture juive) seront concentrées sur les choses qu'il apprécie le plus.</w:t>
      </w:r>
    </w:p>
    <w:p>
      <w:pPr/>
      <w:r>
        <w:rPr>
          <w:lang w:val="fr_FR" w:bidi="fr_FR"/>
        </w:rPr>
      </w:r>
      <w:r>
        <w:rPr>
          <w:lang w:val="fr_FR" w:bidi="fr_FR"/>
        </w:rPr>
        <w:t>Ensuite, Jésus utilise un langage spécial au sujet de la lumière et des ténèbres. Beaucoup croient que Jésus enseignait l'importance d'être dévoué à Dieu et de faire preuve de générosité envers les autres. Jésus dit que l'œil est comme une lampe pour le corps. Les yeux d'une personne l'aident à comprendre les choses spirituelles au sujet de Dieu. Une lampe était un petit contenant en argile avec de l'huile. On allumait une mèche dans la lampe pour donner de la lumière. La lampe aidait les gens à voir quand il faisait sombre.</w:t>
      </w:r>
    </w:p>
    <w:p>
      <w:pPr/>
      <w:r>
        <w:rPr>
          <w:lang w:val="fr_FR" w:bidi="fr_FR"/>
        </w:rPr>
      </w:r>
      <w:r>
        <w:rPr>
          <w:lang w:val="fr_FR" w:bidi="fr_FR"/>
        </w:rPr>
        <w:t>Arrêtez-vous et montrez une image d'une lampe.</w:t>
      </w:r>
    </w:p>
    <w:p>
      <w:pPr/>
      <w:r>
        <w:rPr>
          <w:lang w:val="fr_FR" w:bidi="fr_FR"/>
        </w:rPr>
      </w:r>
      <w:r>
        <w:rPr>
          <w:lang w:val="fr_FR" w:bidi="fr_FR"/>
        </w:rPr>
        <w:t>Quelqu'un avec un œil en bonne santé peut penser clairement à Dieu, et ce serait comme avoir de la lumière dans tout son corps. Cette personne pense aussi clairement au sujet de l'argent et est généreuse avec d'autres personnes. Si les yeux d'une personne sont mauvais, ce sera comme si le corps tout entier de la personne était dans les ténèbres. Cela signifie qu'il ne peut pas bien voir spirituellement, et il ne comprend pas la vérité au sujet de Dieu. À l'époque de Jésus, les mauvais yeux représentaient souvent quelqu'un qui n'était pas généreux avec les autres. Jésus leur dit que si la lumière qu'ils pensent avoir est en fait ténèbres, leur corps tout entier est plongé dans de grandes ténèbres. Il lui sera impossible de comprendre la vérité au sujet de Dieu, et la personne vivra dans les ténèbres spirituelles.</w:t>
      </w:r>
    </w:p>
    <w:p>
      <w:pPr/>
      <w:r>
        <w:rPr>
          <w:lang w:val="fr_FR" w:bidi="fr_FR"/>
        </w:rPr>
      </w:r>
      <w:r>
        <w:rPr>
          <w:lang w:val="fr_FR" w:bidi="fr_FR"/>
        </w:rPr>
        <w:t>Arrêtez-vous et discutez avec votre équipe de traduction de la façon dont les gens dans votre culture parlent de la lumière et des ténèbres. Quels autres symboles utilisez-vous pour la compréhension et la vérité ? De même, quelles idées votre culture utilise-t-elle pour parler de générosité ou d'égoïsme, comme les « mauvais yeux » dans la culture juive ?</w:t>
      </w:r>
    </w:p>
    <w:p>
      <w:pPr/>
      <w:r>
        <w:rPr>
          <w:lang w:val="fr_FR" w:bidi="fr_FR"/>
        </w:rPr>
      </w:r>
      <w:r>
        <w:rPr>
          <w:lang w:val="fr_FR" w:bidi="fr_FR"/>
        </w:rPr>
        <w:t>Ensuite, Jésus montre qu'une personne qui aime Dieu et l'argent est comme un serviteur qui sert deux maîtres. À l'époque de Jésus, les Romains avaient des serviteurs ou des esclaves et il était impossible qu'un esclave soit possédé par un deuxième maître. Un serviteur était totalement dévoué à son seul maître, et le propriétaire ne lui permettait pas de servir un autre maître. Le propriétaire savait que l'esclave ne pouvait pas être complètement loyal aux deux. Jésus montre que les disciples doivent être dévoués à Dieu et ne pas être distraits par l'argent et les trésors terrestres.</w:t>
      </w:r>
    </w:p>
    <w:p>
      <w:pPr/>
      <w:r>
        <w:rPr>
          <w:lang w:val="fr_FR" w:bidi="fr_FR"/>
        </w:rPr>
      </w:r>
      <w:r>
        <w:rPr>
          <w:lang w:val="fr_FR" w:bidi="fr_FR"/>
        </w:rPr>
        <w:t>Jésus poursuit son enseignement en disant aux disciples de ne pas s'inquiéter, ni d'être anxieux au sujet de la nourriture, de la boisson ou des vêtements. Il montre comment Dieu répondra à leurs besoins alors qu'ils suivent Dieu. Jésus montre aux disciples qu'il y a des choses plus importantes dans la vie que la nourriture et les vêtements. Jésus utilise les exemples des oiseaux et des fleurs pour montrer aux disciples que Dieu prendra soin d'eux.</w:t>
      </w:r>
    </w:p>
    <w:p>
      <w:pPr/>
      <w:r>
        <w:rPr>
          <w:lang w:val="fr_FR" w:bidi="fr_FR"/>
        </w:rPr>
      </w:r>
      <w:r>
        <w:rPr>
          <w:lang w:val="fr_FR" w:bidi="fr_FR"/>
        </w:rPr>
        <w:t>Arrêtez-vous et parlez avec votre équipe de traduction de l'inquiétude dans votre culture. De quel genre de choses les gens s'inquiètent-ils ? Décrivez une situation dans votre vie ou dans la vie d'un ami où vous vous inquiétiez au sujet de la nourriture, des boissons, des vêtements ou de quelque chose d'autre.</w:t>
      </w:r>
    </w:p>
    <w:p>
      <w:pPr/>
      <w:r>
        <w:rPr>
          <w:lang w:val="fr_FR" w:bidi="fr_FR"/>
        </w:rPr>
      </w:r>
      <w:r>
        <w:rPr>
          <w:lang w:val="fr_FR" w:bidi="fr_FR"/>
        </w:rPr>
        <w:t>D'abord, Jésus veut que les disciples sachent que Dieu leur fournira de la nourriture. Jésus leur montre que les oiseaux ne plantent pas de graines, ne font pas de récolte ou ne rassemblent pas de nourriture pour la stocker plus tard. Cependant, Dieu leur Père dans les cieux fournit encore de la nourriture pour les oiseaux. Jésus montre que si Dieu se soucie des oiseaux moins importants, il se soucie aussi des disciples parce qu'ils sont plus importants que les oiseaux. Jésus ne veut pas qu'ils s'inquiètent parce que l'inquiétude ne peut pas faire vivre une personne ne serait-ce qu'un jour ou une heure de plus.</w:t>
      </w:r>
    </w:p>
    <w:p>
      <w:pPr/>
      <w:r>
        <w:rPr>
          <w:lang w:val="fr_FR" w:bidi="fr_FR"/>
        </w:rPr>
      </w:r>
      <w:r>
        <w:rPr>
          <w:lang w:val="fr_FR" w:bidi="fr_FR"/>
        </w:rPr>
        <w:t>Dans le deuxième exemple, Jésus veut que les disciples ne s'inquiètent pas des vêtements. Jésus décrit les fleurs dans le champ et la façon dont les fleurs ne travaillent pas pour se faire des vêtements. Jésus dit que même le roi Salomon riche n'avait pas de vêtements aussi beaux que ces fleurs. Le roi Salomon était le plus riche de tous les rois d'Israël. Le roi Salomon était le fils du roi David. Le roi Salomon était très riche et sage, et il a vécu plus de neuf cents ans avant l'époque de Jésus. Les disciples qui écoutaient Jésus savaient qui était Salomon.</w:t>
      </w:r>
    </w:p>
    <w:p>
      <w:pPr/>
      <w:r>
        <w:rPr>
          <w:lang w:val="fr_FR" w:bidi="fr_FR"/>
        </w:rPr>
      </w:r>
      <w:r>
        <w:rPr>
          <w:lang w:val="fr_FR" w:bidi="fr_FR"/>
        </w:rPr>
        <w:t>Jésus dit que Dieu fait que les fleurs soient belles même si elles sont vivantes pendant une courte période avant de mourir, et que les gens les brûlent. Les gens brûlaient souvent de l'herbe morte et des mauvaises herbes comme combustible dans un four. Puisque Dieu fournit des vêtements pour les fleurs moins importantes, il pourvoira bien sûr des vêtements pour son peuple. Jésus dit ensuite que les disciples ne font pas assez confiance à Dieu parce qu'ils s'inquiètent des vêtements qu'ils porteront au lieu de faire confiance à Dieu.</w:t>
      </w:r>
    </w:p>
    <w:p>
      <w:pPr/>
      <w:r>
        <w:rPr>
          <w:lang w:val="fr_FR" w:bidi="fr_FR"/>
        </w:rPr>
      </w:r>
      <w:r>
        <w:rPr>
          <w:lang w:val="fr_FR" w:bidi="fr_FR"/>
        </w:rPr>
        <w:t>Jésus rappelle à ses disciples que les Gentils, ou personnes non juives, s'inquiètent de leurs besoins quotidiens. Mais les disciples de Jésus ont un père dans les cieux (Dieu lui-même) qui prendra soin d'eux. Dieu veut qu'ils passent leur temps et leur énergie à vivre sous le règne de Dieu dans son royaume au lieu d'essayer de gagner plus de nourriture et de vêtements. En tant que roi, Dieu fournira à ses disciples tout ce dont ils ont besoin quand ils se concentrent sur le fait de le suivre complètement.</w:t>
      </w:r>
    </w:p>
    <w:p>
      <w:pPr/>
      <w:r>
        <w:rPr>
          <w:lang w:val="fr_FR" w:bidi="fr_FR"/>
        </w:rPr>
      </w:r>
      <w:r>
        <w:rPr>
          <w:lang w:val="fr_FR" w:bidi="fr_FR"/>
        </w:rPr>
        <w:t>Enfin, Jésus leur dit de ne pas s'inquiéter de demain, ce qui signifie ne pas s'inquiéter de ce dont ils auront besoin dans le futur ou des problèmes qui viendront plus tard. Nous ne devrions pas ajouter les soucis concernant demain aux problèmes d'aujourd'hui.</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aux disciples à être pleinement dévoué à Dieu et à être généreux envers les autres. Il utilise des exemples de trésors sur terre et dans les cieux (l'œil, la lumière et les ténèbres), et le fait de servir Dieu et non l'argent.</w:t>
      </w:r>
    </w:p>
    <w:p>
      <w:pPr/>
      <w:r>
        <w:rPr>
          <w:lang w:val="fr_FR" w:bidi="fr_FR"/>
        </w:rPr>
      </w:r>
      <w:r>
        <w:rPr>
          <w:b/>
          <w:lang w:val="fr_FR" w:bidi="fr_FR"/>
        </w:rPr>
        <w:t>Deuxième partie :</w:t>
      </w:r>
      <w:r>
        <w:rPr>
          <w:lang w:val="fr_FR" w:bidi="fr_FR"/>
        </w:rPr>
        <w:t xml:space="preserve"> Jésus enseigne qu'il ne faut pas s'inquiéter de la nourriture, de la boisson ou des vêtements. Il utilise l'exemple des oiseaux et des fleurs pour montrer pourquoi les disciples ne devraient pas s'inquiéter.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Une personne qui stocke un trésor dans sa maison</w:t>
      </w:r>
    </w:p>
    <w:p>
      <w:pPr>
        <w:pStyle w:val="ListBullet"/>
        <w:spacing w:line="240" w:lineRule="auto"/>
        <w:ind w:left="720"/>
      </w:pPr>
      <w:r>
        <w:rPr>
          <w:lang w:val="fr_FR" w:bidi="fr_FR"/>
        </w:rPr>
      </w:r>
      <w:r>
        <w:rPr>
          <w:lang w:val="fr_FR" w:bidi="fr_FR"/>
        </w:rPr>
        <w:t>Un voleur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Un esclave et deux maîtres</w:t>
      </w:r>
    </w:p>
    <w:p>
      <w:pPr>
        <w:pStyle w:val="ListBullet"/>
        <w:spacing w:line="240" w:lineRule="auto"/>
        <w:ind w:left="720"/>
      </w:pPr>
      <w:r>
        <w:rPr>
          <w:lang w:val="fr_FR" w:bidi="fr_FR"/>
        </w:rPr>
      </w:r>
      <w:r>
        <w:rPr>
          <w:lang w:val="fr_FR" w:bidi="fr_FR"/>
        </w:rPr>
        <w:t>Les païens ou les incroyants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Jésus a déjà enseigné à donner de l'argent aux pauvres, à prier et à jeûner. Jésus enseigne maintenant au sujet de la récompense céleste que les disciples auront pour avoir fait ces bonnes œuvres. Jésus leur enseigne aussi à ne pas s'inquiéter.</w:t>
      </w:r>
    </w:p>
    <w:p>
      <w:pPr/>
      <w:r>
        <w:rPr>
          <w:lang w:val="fr_FR" w:bidi="fr_FR"/>
        </w:rPr>
      </w:r>
      <w:r>
        <w:rPr>
          <w:lang w:val="fr_FR" w:bidi="fr_FR"/>
        </w:rPr>
        <w:t>La première partie concerne le fait d'être pleinement dévoué à Dieu et d'être généreux envers les autres. Rappelez-vous que dans la première partie, Jésus dit aux disciples de ne pas stocker un trésor terrestre. Il parle de trois façons dont le trésor terrestre ne durera pas. Les mites le mangeront, la rouille le détruira, et les voleurs le voleront. Pensez à la façon dont vous pouvez représenter une personne qui stocke un trésor sur terre, et comment vous pouvez montrer une mite qui le mange, la rouille qui le détruit, et un voleur qui le vole.</w:t>
      </w:r>
    </w:p>
    <w:p>
      <w:pPr/>
      <w:r>
        <w:rPr>
          <w:lang w:val="fr_FR" w:bidi="fr_FR"/>
        </w:rPr>
      </w:r>
      <w:r>
        <w:rPr>
          <w:lang w:val="fr_FR" w:bidi="fr_FR"/>
        </w:rPr>
        <w:t>Puis Jésus contraste le trésor dans les cieux avec le trésor sur terre. Jésus utilise ces trois mêmes choses pour montrer que le trésor dans les cieux durera. Les mites ne le mangeront pas, la rouille ne le détruira pas, et les voleurs ne le voleront pas. Puis Jésus dit quelque chose de très important : il explique la raison pour laquelle les disciples devraient entreposer des trésors dans les cieux plutôt que sur terre. Il dit que les disciples passeront leur temps à penser au trésor qui est le plus précieux pour eux.</w:t>
      </w:r>
    </w:p>
    <w:p>
      <w:pPr/>
      <w:r>
        <w:rPr>
          <w:lang w:val="fr_FR" w:bidi="fr_FR"/>
        </w:rPr>
      </w:r>
      <w:r>
        <w:rPr>
          <w:lang w:val="fr_FR" w:bidi="fr_FR"/>
        </w:rPr>
        <w:t>Puis Jésus enseigne au sujet des bons yeux et des mauvais yeux. Rappelez-vous que Jésus utilise un langage spécial pour montrer comment de bons yeux représentent une personne qui comprend la vérité de Dieu. Pensez à la façon dont vous pouvez montrer de bons yeux qui apportent de la lumière dans le corps tout entier de la personne comme une lampe qui fait briller la lumière. Pensez aussi à la façon de montrer comment les mauvais yeux n'apportent pas de lumière pour une personne. Cette personne vit dans les ténèbres, ce qui signifie qu'elle ne comprend pas la vérité au sujet de Dieu. Rappelez-vous de montrer le contraste entre les bons yeux qui apportent la lumière, la compréhension et la générosité, et les mauvais yeux qui apportent les ténèbres, l'absence de compréhension et l'absence de générosité envers les autres.</w:t>
      </w:r>
    </w:p>
    <w:p>
      <w:pPr/>
      <w:r>
        <w:rPr>
          <w:lang w:val="fr_FR" w:bidi="fr_FR"/>
        </w:rPr>
      </w:r>
      <w:r>
        <w:rPr>
          <w:lang w:val="fr_FR" w:bidi="fr_FR"/>
        </w:rPr>
        <w:t>Dans la dernière section de la première partie, Jésus compare Dieu et l'argent à deux maîtres. Jésus compare ses disciples à des esclaves ou à des serviteurs. Rappelez-vous que Jésus dit qu'aucun esclave ne peut servir deux maîtres. Si l'esclave essayait de servir deux maîtres, l'esclave haïrait l'un des maîtres et aimerait l'autre maître. Dans la langue d'origine, Jésus dit cela de manière poétique. Il dit à nouveau les mêmes choses d'une autre manière pour souligner que l'esclave serait dévoué à un maître et mépriserait l'autre maître. Jésus conclut cette scène en disant qu'une personne doit choisir de servir Dieu ou l'argent. Il n'est pas possible d'aimer l'argent plus que tout et d'aimer Dieu plus que tout en même temps.</w:t>
      </w:r>
    </w:p>
    <w:p>
      <w:pPr/>
      <w:r>
        <w:rPr>
          <w:lang w:val="fr_FR" w:bidi="fr_FR"/>
        </w:rPr>
      </w:r>
      <w:r>
        <w:rPr>
          <w:lang w:val="fr_FR" w:bidi="fr_FR"/>
        </w:rPr>
        <w:t>Dans la deuxième partie, Jésus continue d'enseigner aux disciples comment ils devraient voir les biens et l'argent terrestres. Jésus ne veut pas que ses disciples s'inquiètent de la nourriture, de la boisson ou des vêtements comme le font les non-Juifs qui ne suivent pas Dieu. Il y a trois parties dans cette scène. Premièrement, Jésus parle des oiseaux et de la façon dont Dieu fournit de la nourriture pour les oiseaux. Les oiseaux ne plantent pas de graines, ne récoltent pas ou ne stockent pas de nourriture, mais ils ont assez pour manger. Pensez à la façon de montrer que les oiseaux obtiennent la nourriture dont ils ont besoin pour vivre. Bien entendu, Dieu fournira de la nourriture et de la boisson pour les disciples, qui sont plus importants que les oiseaux.</w:t>
      </w:r>
    </w:p>
    <w:p>
      <w:pPr/>
      <w:r>
        <w:rPr>
          <w:lang w:val="fr_FR" w:bidi="fr_FR"/>
        </w:rPr>
      </w:r>
      <w:r>
        <w:rPr>
          <w:lang w:val="fr_FR" w:bidi="fr_FR"/>
        </w:rPr>
        <w:t>Ensuite, Jésus donne l'exemple des belles fleurs et de la façon dont ils ne travaillent pas pour se faire des vêtements. Jésus dit que même le roi Salomon n'avait pas de vêtements aussi beaux que les fleurs. Les fleurs ne vivent pas longtemps, mais Dieu leur fournit des vêtements. Bien entendu, Dieu fournira des vêtements pour les disciples, qui sont plus importants que les fleurs. Jésus parle directement aux disciples et les réprimande. Jésus dit qu'ils ont peu de foi parce qu'ils ne font pas confiance à Dieu pour leur donner des vêtements.</w:t>
      </w:r>
    </w:p>
    <w:p>
      <w:pPr/>
      <w:r>
        <w:rPr>
          <w:lang w:val="fr_FR" w:bidi="fr_FR"/>
        </w:rPr>
      </w:r>
      <w:r>
        <w:rPr>
          <w:lang w:val="fr_FR" w:bidi="fr_FR"/>
        </w:rPr>
        <w:t>Jésus demande : « La vie n'est-elle pas plus importante que la nourriture, et le corps n'est-il pas plus important que les vêtements ? » Jésus ne veut pas de réponse à cette question. Jésus utilise une question pour montrer que la nourriture et les vêtements ne sont pas les parties les plus importantes de notre vie.</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Jésus dit aussi aux disciples que Dieu revêt et prend soin des fleurs du champ. Jésus dit : « Je vous le dis » pour souligner ce qu'il dira ensuite. Jésus dit cela quand il veut que ses disciples écoutent de près parce que l'enseignement suivant est très important.</w:t>
      </w:r>
    </w:p>
    <w:p>
      <w:pPr/>
      <w:r>
        <w:rPr>
          <w:lang w:val="fr_FR" w:bidi="fr_FR"/>
        </w:rPr>
      </w:r>
      <w:r>
        <w:rPr>
          <w:lang w:val="fr_FR" w:bidi="fr_FR"/>
        </w:rPr>
        <w:t>Arrêtez-vous et parlez avec votre équipe de traduction de la façon dont vous mettez l'accent sur quelque chose dans votre langue. Quels mots utilisez-vous quand vous êtes sur le point de dire quelque chose de très important ?</w:t>
      </w:r>
    </w:p>
    <w:p>
      <w:pPr/>
      <w:r>
        <w:rPr>
          <w:lang w:val="fr_FR" w:bidi="fr_FR"/>
        </w:rPr>
      </w:r>
      <w:r>
        <w:rPr>
          <w:lang w:val="fr_FR" w:bidi="fr_FR"/>
        </w:rPr>
        <w:t>La dernière section de la deuxième partie est un résumé de la scène. Jésus dit aux disciples que parce que Dieu se soucie d'eux plus que des oiseaux et des fleurs, les disciples ne devraient pas demander où ils obtiendront leur nourriture, leur boisson ou leurs vêtements. Les personnes qui ne connaissent pas Dieu, ou les incroyants, cherchent de la nourriture, de la boisson et des vêtements, mais les disciples n'ont pas à s'inquiéter comme le font les incroyants. Dieu se souciera des besoins des disciples. Jésus dit que les disciples devraient vivre différemment des incroyants. Les disciples devraient chercher le royaume de Dieu et chercher ce qui est bon, et Dieu fournira tout ce dont ils ont besoin. Pensez à la façon dont vous pouvez montrer un contraste entre la façon dont vivent les incroyants et la façon dont les disciples devraient vivre.</w:t>
      </w:r>
    </w:p>
    <w:p>
      <w:pPr/>
      <w:r>
        <w:rPr>
          <w:lang w:val="fr_FR" w:bidi="fr_FR"/>
        </w:rPr>
      </w:r>
      <w:r>
        <w:rPr>
          <w:lang w:val="fr_FR" w:bidi="fr_FR"/>
        </w:rPr>
        <w:t>La dernière déclaration que dit Jésus est une conclusion de cette section. Jésus rappelle aux disciples de ne pas s'inquiéter des problèmes dans le futur. Chaque jour aura des soucis et des problèmes. Les disciples ne devraient donc pas ajouter de problèmes aux autres jours.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Une personne qui stocke un trésor dans sa maison</w:t>
      </w:r>
    </w:p>
    <w:p>
      <w:pPr>
        <w:pStyle w:val="ListBullet"/>
        <w:spacing w:line="240" w:lineRule="auto"/>
        <w:ind w:left="720"/>
      </w:pPr>
      <w:r>
        <w:rPr>
          <w:lang w:val="fr_FR" w:bidi="fr_FR"/>
        </w:rPr>
      </w:r>
      <w:r>
        <w:rPr>
          <w:lang w:val="fr_FR" w:bidi="fr_FR"/>
        </w:rPr>
        <w:t>Un voleur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 xml:space="preserve">Une </w:t>
      </w:r>
    </w:p>
    <w:p>
      <w:pPr>
        <w:pStyle w:val="ListBullet"/>
        <w:spacing w:line="240" w:lineRule="auto"/>
        <w:ind w:left="720"/>
      </w:pPr>
      <w:r>
        <w:rPr>
          <w:lang w:val="fr_FR" w:bidi="fr_FR"/>
        </w:rPr>
      </w:r>
      <w:r>
        <w:rPr>
          <w:lang w:val="fr_FR" w:bidi="fr_FR"/>
        </w:rPr>
        <w:t>Une personne avec de mauvais yeux</w:t>
      </w:r>
    </w:p>
    <w:p>
      <w:pPr>
        <w:pStyle w:val="ListBullet"/>
        <w:spacing w:line="240" w:lineRule="auto"/>
        <w:ind w:left="720"/>
      </w:pPr>
      <w:r>
        <w:rPr>
          <w:lang w:val="fr_FR" w:bidi="fr_FR"/>
        </w:rPr>
      </w:r>
      <w:r>
        <w:rPr>
          <w:lang w:val="fr_FR" w:bidi="fr_FR"/>
        </w:rPr>
        <w:t>Un esclave et deux maîtres</w:t>
      </w:r>
    </w:p>
    <w:p>
      <w:pPr>
        <w:pStyle w:val="ListBullet"/>
        <w:spacing w:line="240" w:lineRule="auto"/>
        <w:ind w:left="720"/>
      </w:pPr>
      <w:r>
        <w:rPr>
          <w:lang w:val="fr_FR" w:bidi="fr_FR"/>
        </w:rPr>
      </w:r>
      <w:r>
        <w:rPr>
          <w:lang w:val="fr_FR" w:bidi="fr_FR"/>
        </w:rPr>
        <w:t>Les païens ou les incroyants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et enseigne ses disciples. Les disciples sont assis près de lui. Une foule écoute aussi. Jésus enseigne aux disciples à ne pas se réserver un trésor sur terre. Jésus dit que le trésor sur terre ne durera pas. Les mites le mangeront, la rouille le détruira, et les voleurs le voleront. Au lieu de cela, les disciples devraient entreposer un trésor dans les cieux. Aucune mite ne le mangera, aucune rouille ne le détruira, et aucun voleur ne le volera.</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enseigne au sujet de l'œil, de la lumière et des ténèbres. Il dit qu'une personne avec de bons yeux comprend la vérité au sujet de Dieu, a de la lumière dans tout son corps et est généreuse. Une personne avec de mauvais yeux ne comprend pas la vérité au sujet de Dieu, vit dans les ténèbres et n'est pas généreuse.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personne avec de bons yeux : « Que ressentez-vous ? » Vous entendrez peut-être des choses comme :</w:t>
      </w:r>
    </w:p>
    <w:p>
      <w:pPr>
        <w:pStyle w:val="ListBullet"/>
        <w:spacing w:line="240" w:lineRule="auto"/>
        <w:ind w:left="720"/>
      </w:pPr>
      <w:r>
        <w:rPr>
          <w:lang w:val="fr_FR" w:bidi="fr_FR"/>
        </w:rPr>
      </w:r>
      <w:r>
        <w:rPr>
          <w:lang w:val="fr_FR" w:bidi="fr_FR"/>
        </w:rPr>
        <w:t>Demandez aussi à l'acteur qui joue la personne avec de mauvais yeux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au sujet des esclaves et des maîtres pour montrer comment les disciples doivent choisir de servir soit Dieu, soit l'argent. Jésus dit qu'il est impossible qu'un esclave serve pleinement deux maîtres différents. L'esclave aimera et sera dévoué à un maître et haïra et méprisera l'autre maître. Jésus veut que les disciples servent pleinement Dieu et non l'argent.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l'esclave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enseigne qu'il ne faut pas s'inquiéter de la nourriture, de la boisson et des vêtements. Jésus dit que les oiseaux ne plantent pas de graines, ne récoltent pas ou ne stockent pas de nourriture, et Dieu fournit de la nourriture pour que les oiseaux mangent. Jésus dit que Dieu fournira certainement de la nourriture et de la boisson pour les disciples puisque Dieu se soucie d'eux plus qu'il ne se soucie des oiseaux.</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aussi que les fleurs dans les champs ne travaillent pas pour faire des vêtements, mais qu'elles sont plus belles que le roi le plus riche dans l'histoire d'Israël. Dieu revêt les fleurs même si elles ne sont vivantes que pendant une courte période. Jésus dit que Dieu fournira certainement des vêtements pour les disciples puisque Dieu se soucie d'eux plus qu'il ne se soucie des fleurs. Jésus dit que les disciples ont peu de foi parce qu'ils s'inquiètent des vêtements qu'ils porteront.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disciples que les païens, ou les incroyants, s'inquiètent d'obtenir assez de nourriture, de boisson et de vêtements. Jésus veut que les disciples cherchent Dieu et le royaume de Dieu au lieu de chercher de la nourriture, de la boisson et des vêtements. Jésus dit que Dieu leur donnera ce dont ils ont besoin.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incroyants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les disciples ne devraient pas s'inquiéter de demain, ou du futur. Chaque jour comportera suffisamment de problèmes. Ils ne devraient donc pas ajouter de problèmes à un autre jour.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dit que les disciples devraient entreposer un trésor dans les </w:t>
      </w:r>
      <w:r>
        <w:rPr>
          <w:b/>
          <w:lang w:val="fr_FR" w:bidi="fr_FR"/>
        </w:rPr>
        <w:t>cieux</w:t>
      </w:r>
      <w:r>
        <w:rPr>
          <w:lang w:val="fr_FR" w:bidi="fr_FR"/>
        </w:rPr>
        <w:t xml:space="preserve"> et non un trésor sur terre. Dépendamment du contexte dans lequel elle est utilisée, l'expression « d'en haut » peut désigner le ciel ou bien les cieux comme l'endroit où Dieu et les anges vivent. Dans ce contexte, cieux signifie le lieu où vit Dieu. Voir le glossaire principal pour une définition plus complète du mot </w:t>
      </w:r>
      <w:r>
        <w:rPr>
          <w:b/>
          <w:lang w:val="fr_FR" w:bidi="fr_FR"/>
        </w:rPr>
        <w:t>cieux</w:t>
      </w:r>
      <w:r>
        <w:rPr>
          <w:lang w:val="fr_FR" w:bidi="fr_FR"/>
        </w:rPr>
        <w:t>.</w:t>
      </w:r>
    </w:p>
    <w:p>
      <w:pPr/>
      <w:r>
        <w:rPr>
          <w:lang w:val="fr_FR" w:bidi="fr_FR"/>
        </w:rPr>
      </w:r>
      <w:r>
        <w:rPr>
          <w:lang w:val="fr_FR" w:bidi="fr_FR"/>
        </w:rPr>
        <w:t>Jésus dit que là où se trouve le trésor d'une personne, c'est là que sera aussi son cœur. Dans la culture juive, « cœur » était le mot pour parler de la vie et des pensées intérieures.</w:t>
      </w:r>
    </w:p>
    <w:p>
      <w:pPr/>
      <w:r>
        <w:rPr>
          <w:lang w:val="fr_FR" w:bidi="fr_FR"/>
        </w:rPr>
      </w:r>
      <w:r>
        <w:rPr>
          <w:lang w:val="fr_FR" w:bidi="fr_FR"/>
        </w:rPr>
        <w:t>Arrêtez-vous et parlez du mot qui est le plus naturel dans votre langue pour représenter la vie et les pensées intérieures. Utilisez le même mot que vous avez traduit auparavant quand Jésus a enseigné la phrase « bénis sont ceux qui sont purs de cœur ».</w:t>
      </w:r>
    </w:p>
    <w:p>
      <w:pPr/>
      <w:r>
        <w:rPr>
          <w:lang w:val="fr_FR" w:bidi="fr_FR"/>
        </w:rPr>
      </w:r>
      <w:r>
        <w:rPr>
          <w:lang w:val="fr_FR" w:bidi="fr_FR"/>
        </w:rPr>
        <w:t xml:space="preserve">Jésus dit que les yeux d'une personne sont comme une </w:t>
      </w:r>
      <w:r>
        <w:rPr>
          <w:b/>
          <w:lang w:val="fr_FR" w:bidi="fr_FR"/>
        </w:rPr>
        <w:t>lampe</w:t>
      </w:r>
      <w:r>
        <w:rPr>
          <w:lang w:val="fr_FR" w:bidi="fr_FR"/>
        </w:rPr>
        <w:t xml:space="preserve"> pour son corps. Leurs yeux apportent de la lumière </w:t>
      </w:r>
      <w:r>
        <w:rPr>
          <w:b/>
          <w:lang w:val="fr_FR" w:bidi="fr_FR"/>
        </w:rPr>
        <w:t>ou</w:t>
      </w:r>
      <w:r>
        <w:rPr>
          <w:lang w:val="fr_FR" w:bidi="fr_FR"/>
        </w:rPr>
        <w:t xml:space="preserve"> des ténèbres pour leur corps tout entier. Si une personne est « pleine de lumière », cela signifie qu'elle comprend la vérité au sujet de Dieu. Traduisez lumière de la même manière que vous l'avez fait précédemment.</w:t>
      </w:r>
    </w:p>
    <w:p>
      <w:pPr/>
      <w:r>
        <w:rPr>
          <w:lang w:val="fr_FR" w:bidi="fr_FR"/>
        </w:rPr>
      </w:r>
      <w:r>
        <w:rPr>
          <w:lang w:val="fr_FR" w:bidi="fr_FR"/>
        </w:rPr>
        <w:t>Arrêtez-vous et montrez à nouveau l'image d'une lampe si nécessaire.</w:t>
      </w:r>
    </w:p>
    <w:p>
      <w:pPr/>
      <w:r>
        <w:rPr>
          <w:lang w:val="fr_FR" w:bidi="fr_FR"/>
        </w:rPr>
      </w:r>
      <w:r>
        <w:rPr>
          <w:lang w:val="fr_FR" w:bidi="fr_FR"/>
        </w:rPr>
        <w:t xml:space="preserve">Jésus dit qu'aucun </w:t>
      </w:r>
      <w:r>
        <w:rPr>
          <w:b/>
          <w:lang w:val="fr_FR" w:bidi="fr_FR"/>
        </w:rPr>
        <w:t>serviteur</w:t>
      </w:r>
      <w:r>
        <w:rPr>
          <w:lang w:val="fr_FR" w:bidi="fr_FR"/>
        </w:rPr>
        <w:t xml:space="preserve">, ou </w:t>
      </w:r>
      <w:r>
        <w:rPr>
          <w:b/>
          <w:lang w:val="fr_FR" w:bidi="fr_FR"/>
        </w:rPr>
        <w:t>esclave</w:t>
      </w:r>
      <w:r>
        <w:rPr>
          <w:lang w:val="fr_FR" w:bidi="fr_FR"/>
        </w:rPr>
        <w:t xml:space="preserve">, ne peut servir deux maîtres. « Servir deux maîtres » ne signifie pas avoir deux emplois différents pour deux employeurs différents. À l'époque de Jésus, les gens possédaient des esclaves et les esclaves ou les serviteurs étaient complètement sous le contrôle du maître qui les possédait. Traduisez serviteur ou service de la même manière que vous l'avez fait précédemment et voyez le glossaire principal pour une définition plus complète du mot </w:t>
      </w:r>
      <w:r>
        <w:rPr>
          <w:b/>
          <w:lang w:val="fr_FR" w:bidi="fr_FR"/>
        </w:rPr>
        <w:t>serviteur</w:t>
      </w:r>
      <w:r>
        <w:rPr>
          <w:lang w:val="fr_FR" w:bidi="fr_FR"/>
        </w:rPr>
        <w:t>.</w:t>
      </w:r>
    </w:p>
    <w:p>
      <w:pPr/>
      <w:r>
        <w:rPr>
          <w:lang w:val="fr_FR" w:bidi="fr_FR"/>
        </w:rPr>
      </w:r>
      <w:r>
        <w:rPr>
          <w:lang w:val="fr_FR" w:bidi="fr_FR"/>
        </w:rPr>
        <w:t xml:space="preserve">Jésus dit que leur </w:t>
      </w:r>
      <w:r>
        <w:rPr>
          <w:b/>
          <w:lang w:val="fr_FR" w:bidi="fr_FR"/>
        </w:rPr>
        <w:t>père céleste</w:t>
      </w:r>
      <w:r>
        <w:rPr>
          <w:lang w:val="fr_FR" w:bidi="fr_FR"/>
        </w:rPr>
        <w:t xml:space="preserve"> se soucie des oiseaux et les nourrit. Jésus appelle Dieu leur père céleste parce que Dieu a créé son peuple et se soucie de lui comme un père qui se soucie de ses enfants. Dieu est aussi le Père de Jésus. Assurez-vous de traduire par « votre Père » pour montrer cela.</w:t>
      </w:r>
    </w:p>
    <w:p>
      <w:pPr/>
      <w:r>
        <w:rPr>
          <w:lang w:val="fr_FR" w:bidi="fr_FR"/>
        </w:rPr>
      </w:r>
      <w:r>
        <w:rPr>
          <w:lang w:val="fr_FR" w:bidi="fr_FR"/>
        </w:rPr>
        <w:t xml:space="preserve">Jésus dit que les disciples ont « peu de foi » à cause de leur inquiétude. La </w:t>
      </w:r>
      <w:r>
        <w:rPr>
          <w:b/>
          <w:lang w:val="fr_FR" w:bidi="fr_FR"/>
        </w:rPr>
        <w:t>foi</w:t>
      </w:r>
      <w:r>
        <w:rPr>
          <w:lang w:val="fr_FR" w:bidi="fr_FR"/>
        </w:rPr>
        <w:t xml:space="preserve"> signifie avoir confiance en Dieu. Quelqu'un avec « peu de foi » signifie qu'il ne fait pas confiance à Dieu pour répondre à ses besoins. Traduisez foi de la même manière que vous l'avez fait précédemment et voyez le glossaire principal pour une définition plus complète du mot </w:t>
      </w:r>
      <w:r>
        <w:rPr>
          <w:b/>
          <w:lang w:val="fr_FR" w:bidi="fr_FR"/>
        </w:rPr>
        <w:t>foi</w:t>
      </w:r>
      <w:r>
        <w:rPr>
          <w:lang w:val="fr_FR" w:bidi="fr_FR"/>
        </w:rPr>
        <w:t>.</w:t>
      </w:r>
    </w:p>
    <w:p>
      <w:pPr/>
      <w:r>
        <w:rPr>
          <w:lang w:val="fr_FR" w:bidi="fr_FR"/>
        </w:rPr>
      </w:r>
      <w:r>
        <w:rPr>
          <w:lang w:val="fr_FR" w:bidi="fr_FR"/>
        </w:rPr>
        <w:t xml:space="preserve">Jésus dit que les </w:t>
      </w:r>
      <w:r>
        <w:rPr>
          <w:b/>
          <w:lang w:val="fr_FR" w:bidi="fr_FR"/>
        </w:rPr>
        <w:t>Gentils</w:t>
      </w:r>
      <w:r>
        <w:rPr>
          <w:lang w:val="fr_FR" w:bidi="fr_FR"/>
        </w:rPr>
        <w:t xml:space="preserve">, c'est-à-dire les incroyants païens, cherchent la nourriture, la boisson et les vêtements. Les Juifs n'avaient pas une haute opinion des Gentils parce que les Gentils ne faisaient pas partie de la famille de Dieu, de leur point de vue. Les Juifs voyaient traditionnellement les Gentils comme immoraux et impies. Souvent le terme Gentils fait référence aux Romains. Dans la langue d'origine, le mot Gentils est traduit par païens, étrangers ou « ceux qui ne connaissent pas Dieu ». Jésus veut que les disciples vivent différemment des Gentils. Traduisez Gentils de la même manière que dans les passages précédents et voyez le glossaire principal pour une définition plus complète du mot </w:t>
      </w:r>
      <w:r>
        <w:rPr>
          <w:b/>
          <w:lang w:val="fr_FR" w:bidi="fr_FR"/>
        </w:rPr>
        <w:t>Gentils</w:t>
      </w:r>
      <w:r>
        <w:rPr>
          <w:lang w:val="fr_FR" w:bidi="fr_FR"/>
        </w:rPr>
        <w:t>.</w:t>
      </w:r>
    </w:p>
    <w:p>
      <w:pPr/>
      <w:r>
        <w:rPr>
          <w:lang w:val="fr_FR" w:bidi="fr_FR"/>
        </w:rPr>
      </w:r>
      <w:r>
        <w:rPr>
          <w:lang w:val="fr_FR" w:bidi="fr_FR"/>
        </w:rPr>
        <w:t xml:space="preserve">Jésus dit que les disciples devraient chercher le </w:t>
      </w:r>
      <w:r>
        <w:rPr>
          <w:b/>
          <w:lang w:val="fr_FR" w:bidi="fr_FR"/>
        </w:rPr>
        <w:t>royaume de Dieu</w:t>
      </w:r>
      <w:r>
        <w:rPr>
          <w:lang w:val="fr_FR" w:bidi="fr_FR"/>
        </w:rPr>
        <w:t xml:space="preserve"> au lieu de chercher la nourriture, la boisson et les vêtements. Le royaume de Dieu est la même chose que le </w:t>
      </w:r>
      <w:r>
        <w:rPr>
          <w:b/>
          <w:lang w:val="fr_FR" w:bidi="fr_FR"/>
        </w:rPr>
        <w:t>royaume des cieux</w:t>
      </w:r>
      <w:r>
        <w:rPr>
          <w:lang w:val="fr_FR" w:bidi="fr_FR"/>
        </w:rPr>
        <w:t xml:space="preserve">. Le royaume des cieux concerne le fait que Dieu règne dans le cœur de son peuple plutôt qu'un lieu physique. Vous vous souviendrez de l'expression royaume des cieux de plusieurs passages précédents. Traduisez la phrase de la même manière ici. Voir le glossaire principal pour une définition plus complète de l'expression </w:t>
      </w:r>
      <w:r>
        <w:rPr>
          <w:b/>
          <w:lang w:val="fr_FR" w:bidi="fr_FR"/>
        </w:rPr>
        <w:t>royaume des cieux</w:t>
      </w:r>
      <w:r>
        <w:rPr>
          <w:lang w:val="fr_FR" w:bidi="fr_FR"/>
        </w:rPr>
        <w:t>.</w:t>
      </w:r>
    </w:p>
    <w:p>
      <w:pPr/>
      <w:r>
        <w:rPr>
          <w:lang w:val="fr_FR" w:bidi="fr_FR"/>
        </w:rPr>
      </w:r>
      <w:r>
        <w:rPr>
          <w:lang w:val="fr_FR" w:bidi="fr_FR"/>
        </w:rPr>
        <w:t xml:space="preserve">Jésus dit aussi que les disciples devraient chercher la </w:t>
      </w:r>
      <w:r>
        <w:rPr>
          <w:b/>
          <w:lang w:val="fr_FR" w:bidi="fr_FR"/>
        </w:rPr>
        <w:t>justice</w:t>
      </w:r>
      <w:r>
        <w:rPr>
          <w:lang w:val="fr_FR" w:bidi="fr_FR"/>
        </w:rPr>
        <w:t xml:space="preserve"> de Dieu. Jésus veut dire que les disciples devraient faire ce que Dieu dit être juste et bon. Cela devrait être traduit de la même manière que dans les passages précédents. Voir le glossaire principal pour une définition plus complète du mot </w:t>
      </w:r>
      <w:r>
        <w:rPr>
          <w:b/>
          <w:lang w:val="fr_FR" w:bidi="fr_FR"/>
        </w:rPr>
        <w:t>justice/droiture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7:1–12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7.1–12.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est assis sur un flanc de montagne, et il enseigne ses disciples, ou suiveurs les plus proches. Une foule écoute également. Jésus leur enseignait comment être plus justes que les pharisiens et les docteurs de la loi. Jésus leur a aussi enseigné au sujet du trésor dans les cieux, de l'inquiétude, et du fait que Dieu répond aux besoins des disciples. Jésus enseigne maintenant à ne pas juger les autres et comment être persistant dans la prière envers Dieu.</w:t>
      </w:r>
    </w:p>
    <w:p>
      <w:pPr/>
      <w:r>
        <w:rPr>
          <w:lang w:val="fr_FR" w:bidi="fr_FR"/>
        </w:rPr>
      </w:r>
      <w:r>
        <w:rPr>
          <w:lang w:val="fr_FR" w:bidi="fr_FR"/>
        </w:rPr>
        <w:t>Jésus commence cette section de son enseignement en disant à ses disciples de ne pas juger les autres. « Juger » signifie déclarer que quelqu'un est coupable ou le condamner. Jésus parle des relations quotidiennes que les disciples ont avec autrui. Jésus utilise une phrase fréquente à cette époque pour montrer que si les disciples jugent quelqu'un durement, Dieu le jugera aussi durement. Si les disciples jugent les autres avec équité, Dieu jugera aussi les disciples avec équité. À l'époque de Jésus, on utilisait un verre à mesurer pour vendre une certaine quantité de grain ou un bâton à mesurer pour évaluer la longueur d'un produit. Si vous remplissez la coupe à ras bord quand vous vendez quelque chose aux autres, d'autres personnes rempliront aussi leur coupe à ras bord quand elles vous vendent quelque chose. Si l'on est généreux avec les autres, ils le seront avec nous. Et si l'on n'est pas généreux avec les autres, ils ne le seront pas avec nous. Les normes que l'on utilise avec les autres sont les mêmes normes que Dieu utilisera avec nous.</w:t>
      </w:r>
    </w:p>
    <w:p>
      <w:pPr/>
      <w:r>
        <w:rPr>
          <w:lang w:val="fr_FR" w:bidi="fr_FR"/>
        </w:rPr>
      </w:r>
      <w:r>
        <w:rPr>
          <w:lang w:val="fr_FR" w:bidi="fr_FR"/>
        </w:rPr>
        <w:t>Arrêtez-vous et montrez une image d'une coupe à mesurer et d'un bâton à mesurer de l'époque de Jésus.</w:t>
      </w:r>
    </w:p>
    <w:p>
      <w:pPr/>
      <w:r>
        <w:rPr>
          <w:lang w:val="fr_FR" w:bidi="fr_FR"/>
        </w:rPr>
      </w:r>
      <w:r>
        <w:rPr>
          <w:lang w:val="fr_FR" w:bidi="fr_FR"/>
        </w:rPr>
        <w:t>Ensuite, Jésus raconte une courte histoire pour enseigner quelque chose d'important au sujet de Dieu. Il leur pose deux questions, et il ne veut pas une réponse aux questions. Il montre qu'il n'est pas bon de prêter plus d'attention à un petit grain de poussière dans l'œil de son frère alors que l'on a une bûche dans son propre œil. Un grain de poussière correspond à un petit morceau de paille, de saleté ou de bois, et une bûche est un grand morceau de bois lourd utilisé pour construire une maison. « Frère » signifie un coreligionnaire et non un frère de sang. Un grain de poussière et une bûche étaient communs à l'époque de Jésus.</w:t>
      </w:r>
    </w:p>
    <w:p>
      <w:pPr/>
      <w:r>
        <w:rPr>
          <w:lang w:val="fr_FR" w:bidi="fr_FR"/>
        </w:rPr>
      </w:r>
      <w:r>
        <w:rPr>
          <w:lang w:val="fr_FR" w:bidi="fr_FR"/>
        </w:rPr>
        <w:t>Arrêtez-vous et montrez une image d'une bûche.</w:t>
      </w:r>
    </w:p>
    <w:p>
      <w:pPr/>
      <w:r>
        <w:rPr>
          <w:lang w:val="fr_FR" w:bidi="fr_FR"/>
        </w:rPr>
      </w:r>
      <w:r>
        <w:rPr>
          <w:lang w:val="fr_FR" w:bidi="fr_FR"/>
        </w:rPr>
        <w:t>Discutez aussi avec votre équipe de traduction d'un moment où vous avez eu un grain de poussière dans l'œil ou imaginez la sensation que cela fait. Si possible, visitez quelqu'un qui construit des maisons et voyez à quel point une bûche est grande par rapport à un petit grain. Si l'on ne se sert pas du bois pour construire des maisons dans votre communauté, trouvez d'autres grands matériaux qu'ils utilisent et comparez-les à une toute petite coupure de bois ou à une poussière.</w:t>
      </w:r>
    </w:p>
    <w:p>
      <w:pPr/>
      <w:r>
        <w:rPr>
          <w:lang w:val="fr_FR" w:bidi="fr_FR"/>
        </w:rPr>
      </w:r>
      <w:r>
        <w:rPr>
          <w:lang w:val="fr_FR" w:bidi="fr_FR"/>
        </w:rPr>
        <w:t>Le grain de poussière représente un petit péché ou problème dans la vie d'un disciple. Une bûche représente un grand péché ou problème dans la vie d'un disciple. Jésus veut que les disciples prêtent plus d'attention aux grands péchés dans leur propre vie qu'aux péchés plus petits dans la vie de leurs coreligionnaires. De plus, il est impossible d'aider quelqu'un à éliminer le grain, c'est-à-dire le petit péché, de l'œil d'un frère, jusqu'à ce que l'on prenne soin de la bûche, c'est-à-dire du grand péché, dans son propre œil. Jésus appelle les disciples hypocrites parce qu'ils n'utilisent pas les mêmes barèmes pour eux-mêmes qu'ils utilisent pour les autres. Il voulait que les disciples prennent soin de leurs propres péchés plus grands avant d'essayer d'aider leurs frères avec leurs péchés plus petits.</w:t>
      </w:r>
    </w:p>
    <w:p>
      <w:pPr/>
      <w:r>
        <w:rPr>
          <w:lang w:val="fr_FR" w:bidi="fr_FR"/>
        </w:rPr>
      </w:r>
      <w:r>
        <w:rPr>
          <w:lang w:val="fr_FR" w:bidi="fr_FR"/>
        </w:rPr>
        <w:t>Ensuite, Jésus enseigne une phrase en utilisant un langage spécial au sujet des chiens, des cochons et des perles. Jésus ne veut pas que les disciples donnent des choses saintes aux chiens ou jettent des perles aux cochons. Les chiens et les cochons font probablement référence à des personnes qui rejettent les enseignements de Jésus. Les chiens et les cochons étaient des animaux impurs dans la culture juive. Les perles sont de petites et belles perles que l'on utilise comme bijoux. Les perles et « ce qui est saint » signifient la vérité au sujet de Dieu.</w:t>
      </w:r>
    </w:p>
    <w:p>
      <w:pPr/>
      <w:r>
        <w:rPr>
          <w:lang w:val="fr_FR" w:bidi="fr_FR"/>
        </w:rPr>
      </w:r>
      <w:r>
        <w:rPr>
          <w:lang w:val="fr_FR" w:bidi="fr_FR"/>
        </w:rPr>
        <w:t>Arrêtez-vous et montrez une image d'une perle, d'un chien et d'un cochon.</w:t>
      </w:r>
    </w:p>
    <w:p>
      <w:pPr/>
      <w:r>
        <w:rPr>
          <w:lang w:val="fr_FR" w:bidi="fr_FR"/>
        </w:rPr>
      </w:r>
      <w:r>
        <w:rPr>
          <w:lang w:val="fr_FR" w:bidi="fr_FR"/>
        </w:rPr>
        <w:t>Jésus disait que les disciples ne devraient pas continuer à enseigner les choses saintes au sujet de Dieu à des personnes qui continuent de rejeter ces enseignements. Ce serait comme des cochons qui marchent sur les perles de valeur, ou comme des chiens sauvages qui se retournent et les attaquent avec leurs dents. Jésus voulait que ses disciples fassent attention à ne pas partager la vérité de Dieu avec des personnes qui ne l'appréciaient pas.</w:t>
      </w:r>
    </w:p>
    <w:p>
      <w:pPr/>
      <w:r>
        <w:rPr>
          <w:lang w:val="fr_FR" w:bidi="fr_FR"/>
        </w:rPr>
      </w:r>
      <w:r>
        <w:rPr>
          <w:lang w:val="fr_FR" w:bidi="fr_FR"/>
        </w:rPr>
        <w:t>Dans la section suivante, Jésus enseigne davantage au sujet de la prière. Jésus utilise trois façons de dire que les disciples devraient continuer à prier Dieu pour ce dont ils ont besoin. Jésus dit que les disciples devraient demander des choses à Dieu dans la prière, chercher auprès de Dieu ce dont ils ont besoin, et frapper à la porte pour demander à Dieu de l'ouvrir. À l'époque de Jésus, on frappait à une porte en bois pour voir si la personne à l'intérieur ouvrirait la porte. Dans chaque cas, Jésus dit que Dieu ouvrira la porte pour les disciples, ou leur donnera ce qu'ils demandent.</w:t>
      </w:r>
    </w:p>
    <w:p>
      <w:pPr/>
      <w:r>
        <w:rPr>
          <w:lang w:val="fr_FR" w:bidi="fr_FR"/>
        </w:rPr>
      </w:r>
      <w:r>
        <w:rPr>
          <w:lang w:val="fr_FR" w:bidi="fr_FR"/>
        </w:rPr>
        <w:t>Jésus utilise l'exemple d'un père et d'un fils pour enseigner plus au sujet de la prière. Jésus dit que Dieu donnera de bonnes choses aux disciples de la même manière qu'un père humain donne de bonnes choses à ses enfants. Jésus pose deux questions, et il ne veut pas une réponse à ces questions. Il montre qu'aucun père humain ne donnera une pierre à son fils si le fils demande du pain. Le pain était la nourriture commune que le peuple juif mangeait chaque jour, et le fils demandait du pain parce qu'il avait faim. Une pierre pouvait avoir l'air d'une miche de pain rond.</w:t>
      </w:r>
    </w:p>
    <w:p>
      <w:pPr/>
      <w:r>
        <w:rPr>
          <w:lang w:val="fr_FR" w:bidi="fr_FR"/>
        </w:rPr>
      </w:r>
      <w:r>
        <w:rPr>
          <w:lang w:val="fr_FR" w:bidi="fr_FR"/>
        </w:rPr>
        <w:t>Arrêtez-vous et montrez une image d'un pain.</w:t>
      </w:r>
    </w:p>
    <w:p>
      <w:pPr/>
      <w:r>
        <w:rPr>
          <w:lang w:val="fr_FR" w:bidi="fr_FR"/>
        </w:rPr>
      </w:r>
      <w:r>
        <w:rPr>
          <w:lang w:val="fr_FR" w:bidi="fr_FR"/>
        </w:rPr>
        <w:t>La deuxième question de Jésus montre qu'aucun père ne donnera un serpent à son fils si le fils demande un poisson. Le poisson était aussi une nourriture commune que mangeait le peuple juif, et le fils demandait un poisson parce qu'il avait faim. La loi juive disait que le peuple ne pouvait pas manger des serpents. Aucun père ne donnerait donc un serpent à son fils. Un serpent pouvait ressembler à certaines sortes de poissons fréquents dans la région de Jésus, mais un serpent pouvait mordre quelqu'un et le blesser.</w:t>
      </w:r>
    </w:p>
    <w:p>
      <w:pPr/>
      <w:r>
        <w:rPr>
          <w:lang w:val="fr_FR" w:bidi="fr_FR"/>
        </w:rPr>
      </w:r>
      <w:r>
        <w:rPr>
          <w:lang w:val="fr_FR" w:bidi="fr_FR"/>
        </w:rPr>
        <w:t>Arrêtez-vous et montrez des images d'un serpent et d'un poisson.</w:t>
      </w:r>
    </w:p>
    <w:p>
      <w:pPr/>
      <w:r>
        <w:rPr>
          <w:lang w:val="fr_FR" w:bidi="fr_FR"/>
        </w:rPr>
      </w:r>
      <w:r>
        <w:rPr>
          <w:lang w:val="fr_FR" w:bidi="fr_FR"/>
        </w:rPr>
        <w:t>Arrêtez-vous et discutez de la façon dont les parents donnent de bons cadeaux à leurs enfants. Racontez une histoire au sujet d'un moment où vous ou quelqu'un que vous connaissez a donné un bon cadeau à un enfant.</w:t>
      </w:r>
    </w:p>
    <w:p>
      <w:pPr/>
      <w:r>
        <w:rPr>
          <w:lang w:val="fr_FR" w:bidi="fr_FR"/>
        </w:rPr>
      </w:r>
      <w:r>
        <w:rPr>
          <w:lang w:val="fr_FR" w:bidi="fr_FR"/>
        </w:rPr>
        <w:t>Jésus compare une personne et Dieu et les types de cadeaux qu'une personne et Dieu donnent. Jésus dit que les gens sont mauvais, et qu'ils peuvent néanmoins donner de bons cadeaux comme le pain et le poisson à leurs enfants. Toutes les personnes qui écoutaient Jésus savaient que Dieu est bon. Dieu donnera donc certainement de bons cadeaux à ses enfants quand ils le lui demandent. Jésus appelle Dieu leur Père dans les cieux parce que Dieu se soucie de son peuple comme un père se soucie de son enfant.</w:t>
      </w:r>
    </w:p>
    <w:p>
      <w:pPr/>
      <w:r>
        <w:rPr>
          <w:lang w:val="fr_FR" w:bidi="fr_FR"/>
        </w:rPr>
      </w:r>
      <w:r>
        <w:rPr>
          <w:lang w:val="fr_FR" w:bidi="fr_FR"/>
        </w:rPr>
        <w:t xml:space="preserve">Jésus termine cette section de son enseignement par une déclaration importante. Ce n'est pas un résumé des enseignements précédents au sujet de la prière envers Dieu parce que cette déclaration concerne la façon de traiter une autre personne. Au lieu de cela, il s'agit d'une </w:t>
      </w:r>
      <w:r>
        <w:rPr>
          <w:b/>
          <w:lang w:val="fr_FR" w:bidi="fr_FR"/>
        </w:rPr>
        <w:t>conclusion de tout l'enseignement</w:t>
      </w:r>
      <w:r>
        <w:rPr>
          <w:lang w:val="fr_FR" w:bidi="fr_FR"/>
        </w:rPr>
        <w:t xml:space="preserve"> que Jésus a donné sur la montagne jusqu'ici. Jésus dit aux disciples qu'ils devraient traiter autrui de la même manière qu'ils veulent que les autres les traitent. C'était similaire à une phrase commune que d'autres docteurs juifs enseignaient aussi. D'autres enseignants juifs enseignaient ceci : « Ne traitez pas une autre personne de la façon dont vous détestez être traité ». Jésus a donné aux disciples un barème plus élevé quand il dit qu'ils devraient traiter les autres de la façon dont ils veulent être traités. Jésus dit que quand les disciples traitent une autre personne de cette façon, ils font la chose principale que la loi de Moïse et les prophètes ont enseigné à faire.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à ne pas juger autrui.</w:t>
      </w:r>
    </w:p>
    <w:p>
      <w:pPr/>
      <w:r>
        <w:rPr>
          <w:lang w:val="fr_FR" w:bidi="fr_FR"/>
        </w:rPr>
      </w:r>
      <w:r>
        <w:rPr>
          <w:b/>
          <w:lang w:val="fr_FR" w:bidi="fr_FR"/>
        </w:rPr>
        <w:t>Deuxième partie :</w:t>
      </w:r>
      <w:r>
        <w:rPr>
          <w:lang w:val="fr_FR" w:bidi="fr_FR"/>
        </w:rPr>
        <w:t xml:space="preserve"> Jésus enseigne comment prier Dieu avec persistance.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D'autres personnes</w:t>
      </w:r>
    </w:p>
    <w:p>
      <w:pPr>
        <w:pStyle w:val="ListBullet"/>
        <w:spacing w:line="240" w:lineRule="auto"/>
        <w:ind w:left="720"/>
      </w:pPr>
      <w:r>
        <w:rPr>
          <w:lang w:val="fr_FR" w:bidi="fr_FR"/>
        </w:rPr>
      </w:r>
      <w:r>
        <w:rPr>
          <w:lang w:val="fr_FR" w:bidi="fr_FR"/>
        </w:rPr>
        <w:t>Un frère avec une bûche dans son œil</w:t>
      </w:r>
    </w:p>
    <w:p>
      <w:pPr>
        <w:pStyle w:val="ListBullet"/>
        <w:spacing w:line="240" w:lineRule="auto"/>
        <w:ind w:left="720"/>
      </w:pPr>
      <w:r>
        <w:rPr>
          <w:lang w:val="fr_FR" w:bidi="fr_FR"/>
        </w:rPr>
      </w:r>
      <w:r>
        <w:rPr>
          <w:lang w:val="fr_FR" w:bidi="fr_FR"/>
        </w:rPr>
        <w:t>Un frère avec un grain de poussière dans l'œil</w:t>
      </w:r>
    </w:p>
    <w:p>
      <w:pPr>
        <w:pStyle w:val="ListBullet"/>
        <w:spacing w:line="240" w:lineRule="auto"/>
        <w:ind w:left="720"/>
      </w:pPr>
      <w:r>
        <w:rPr>
          <w:lang w:val="fr_FR" w:bidi="fr_FR"/>
        </w:rPr>
      </w:r>
      <w:r>
        <w:rPr>
          <w:lang w:val="fr_FR" w:bidi="fr_FR"/>
        </w:rPr>
        <w:t>Une personne qui rejette la vérité de Dieu</w:t>
      </w:r>
    </w:p>
    <w:p>
      <w:pPr>
        <w:pStyle w:val="ListBullet"/>
        <w:spacing w:line="240" w:lineRule="auto"/>
        <w:ind w:left="720"/>
      </w:pPr>
      <w:r>
        <w:rPr>
          <w:lang w:val="fr_FR" w:bidi="fr_FR"/>
        </w:rPr>
      </w:r>
      <w:r>
        <w:rPr>
          <w:lang w:val="fr_FR" w:bidi="fr_FR"/>
        </w:rPr>
        <w:t>Un père et un fils</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Jésus a enseigné comment être plus justes que les pharisiens et les docteurs de la loi. Jésus a aussi enseigné à ne pas s'inquiéter. Jésus enseigne maintenant à ne pas juger les autres et comment être persistant dans la prière envers Dieu.</w:t>
      </w:r>
    </w:p>
    <w:p>
      <w:pPr/>
      <w:r>
        <w:rPr>
          <w:lang w:val="fr_FR" w:bidi="fr_FR"/>
        </w:rPr>
      </w:r>
      <w:r>
        <w:rPr>
          <w:lang w:val="fr_FR" w:bidi="fr_FR"/>
        </w:rPr>
        <w:t>Dans la première partie, il est important de se rappeler que Jésus commence par la déclaration que les disciples ne devraient pas juger les autres. La raison de ne pas juger les autres est parce que Dieu jugera les disciples de la même façon. Jésus donne plusieurs façons de décrire cette idée. Il parle d'une coupe ou d'un bâton à mesurer, et il raconte une histoire au sujet d'un grain de poussière et d'une bûche. Rappelez-vous que Dieu utilisera les mêmes barèmes et mesures pour nous juger que celles que l'on utilise pour juger les autres. Pensez à la façon dont vous pourrez montrer cette idée en utilisant une image ou une coupe pleine de grain, d'eau ou de quelque chose d'autre.</w:t>
      </w:r>
    </w:p>
    <w:p>
      <w:pPr/>
      <w:r>
        <w:rPr>
          <w:lang w:val="fr_FR" w:bidi="fr_FR"/>
        </w:rPr>
      </w:r>
      <w:r>
        <w:rPr>
          <w:lang w:val="fr_FR" w:bidi="fr_FR"/>
        </w:rPr>
        <w:t>Jésus pose plusieurs questions pour souligner le fait que ses disciples devraient regarder leurs propres péchés au lieu de ceux de leur frère. Jésus ne veut pas une réponse à ces questions. Jésus utilise des questions pour souligner le fait qu'il est impossible d'aider un coreligionnaire avec son plus petit péché jusqu'à ce que l'on élimine le péché plus grand dans sa propre vie.</w:t>
      </w:r>
    </w:p>
    <w:p>
      <w:pPr/>
      <w:r>
        <w:rPr>
          <w:lang w:val="fr_FR" w:bidi="fr_FR"/>
        </w:rPr>
      </w:r>
      <w:r>
        <w:rPr>
          <w:lang w:val="fr_FR" w:bidi="fr_FR"/>
        </w:rPr>
        <w:t>Arrêtez-vous ici et discutez de la façon dont vous diriez cela dans votre langue. Utiliseriez-vous des questions ici, ou une autre forme de déclarations ?</w:t>
      </w:r>
    </w:p>
    <w:p>
      <w:pPr/>
      <w:r>
        <w:rPr>
          <w:lang w:val="fr_FR" w:bidi="fr_FR"/>
        </w:rPr>
      </w:r>
      <w:r>
        <w:rPr>
          <w:lang w:val="fr_FR" w:bidi="fr_FR"/>
        </w:rPr>
        <w:t>Rappelez-vous aussi que Jésus utilise un langage fort quand il appelle les disciples « hypocrites ». C'est le seul moment dans le livre de Matthieu où Jésus appelle ses propres disciples « hypocrites ». Jésus veut que ses disciples arrêtent de se juger selon des barèmes différentes de ceux selon lesquels ils jugent les autres.</w:t>
      </w:r>
    </w:p>
    <w:p>
      <w:pPr/>
      <w:r>
        <w:rPr>
          <w:lang w:val="fr_FR" w:bidi="fr_FR"/>
        </w:rPr>
      </w:r>
      <w:r>
        <w:rPr>
          <w:lang w:val="fr_FR" w:bidi="fr_FR"/>
        </w:rPr>
        <w:t>Le deuxième exemple que utilise Jésus pour parler du fait de juger les autres est l'histoire du grain de poussière et de la bûche. Rappelez-vous que Jésus utilisait l'idée d'une très grande bûche dans l'œil d'un disciple pour montrer à quel point ce péché était incroyablement grand par rapport à un très petit grain de poussière, de paille ou de bois dans l'œil de l'autre disciple. Rappelez-vous que Jésus pose deux questions pour montrer à quel point il serait impossible pour un disciple avec une bûche dans son œil d'aider à retirer le grain de poussière dans l'œil d'un autre disciple. Jésus veut aussi que chaque disciple prête plus d'attention à ses propres péchés qu'aux péchés de l'autre disciple.</w:t>
      </w:r>
    </w:p>
    <w:p>
      <w:pPr/>
      <w:r>
        <w:rPr>
          <w:lang w:val="fr_FR" w:bidi="fr_FR"/>
        </w:rPr>
      </w:r>
      <w:r>
        <w:rPr>
          <w:lang w:val="fr_FR" w:bidi="fr_FR"/>
        </w:rPr>
        <w:t>Arrêtez-vous ici et disctuez avec votre équipe de traduction : mettez un petit morceau de poussière devant votre visage, puis une bûche devant votre visage. Lequel entrave le plus notre vue ? C'est un exemple de la façon dont les grands péchés nous affectent et de la façon dont nous devons nous en débarrasser.</w:t>
      </w:r>
    </w:p>
    <w:p>
      <w:pPr/>
      <w:r>
        <w:rPr>
          <w:lang w:val="fr_FR" w:bidi="fr_FR"/>
        </w:rPr>
      </w:r>
      <w:r>
        <w:rPr>
          <w:lang w:val="fr_FR" w:bidi="fr_FR"/>
        </w:rPr>
        <w:t>Dans la dernière section de la première partie, rappelez-vous que Jésus enseigne aux disciples qu'ils devraient faire attention à la personne à laquelle ils continuent d'enseigner la vérité de Dieu. Jésus compare la vérité de Dieu aux perles. Jésus dit que les personnes qui continuent de rejeter la vérité de Dieu sont comme les chiens et les cochons, qui sont tous les deux des animaux impurs. Jésus dit que les cochons marcheront sur les perles et que les chiens nous attaqueront. Dans la langue d'origine, Jésus dit ces deux phrases dans l'ordre opposé, mais la plupart des gens croient que les cochons sont ceux qui piétineraient les perles, et que les chiens attaqueraient. Jésus dit « Ne donnez pas aux chiens ce qui est saint, et ne jetez pas vos perles devant les cochons ». Ils, c'est-à-dire les cochons, piétineront les perles et ils, c'est-à-dire les chiens, se tourneront pour nous attaquer. Il s'agir d'une forme poétique dans la langue d'origine. Il pourrait être plus naturel d'utiliser la forme poétique dans votre langue, ou il serait peut-être préférable de garder ensemble les phrases au sujet des chiens et les phrases au sujet des cochons. Pensez à la façon dont vous pouvez représenter des personnes qui ne se soucient pas de la vérité de Dieu. Essayez d'utiliser les jouets d'animaux pour représenter les « cochons » et les « chiens » dont parle Jésus.</w:t>
      </w:r>
    </w:p>
    <w:p>
      <w:pPr/>
      <w:r>
        <w:rPr>
          <w:lang w:val="fr_FR" w:bidi="fr_FR"/>
        </w:rPr>
      </w:r>
      <w:r>
        <w:rPr>
          <w:lang w:val="fr_FR" w:bidi="fr_FR"/>
        </w:rPr>
        <w:t>Dans la deuxième partie, Jésus dit que les disciples devraient prier Dieu pour les choses, et que Dieu leur donnera les choses qu'ils demandent. Rappelez-vous que Jésus énumère trois façons de continuer à prier : demander, chercher et frapper. Jésus utilise ces trois façons de dire la même chose. Jésus veut que les disciples continuent de demander, de chercher et de frapper. Jésus dit que quand les disciples font cela, Dieu répondra à leurs prières, et ce sera comme si Dieu ouvrait la porte à laquelle ils frappent. Pensez à la façon dont vous pouvez montrer un disciple qui prie Dieu et qui « frappe à la porte » pour que Dieu réponde. S'il y a une autre façon, plus appropriée sur le plan culturel, de « frapper à la porte » et de « répondre », essayez de le montrer en utilisant une image ou des jouets. Par exemple, dans votre culture il se peut que l'on tape dans les main ou que l'on appelle pour annoncer sa présence.</w:t>
      </w:r>
    </w:p>
    <w:p>
      <w:pPr/>
      <w:r>
        <w:rPr>
          <w:lang w:val="fr_FR" w:bidi="fr_FR"/>
        </w:rPr>
      </w:r>
      <w:r>
        <w:rPr>
          <w:lang w:val="fr_FR" w:bidi="fr_FR"/>
        </w:rPr>
        <w:t>Ensuite, Jésus enseigne un court exemple au sujet d'un père et d'un fils. Jésus pose deux questions pour souligner le fait qu'aucun père ne refuserait de donner du pain ou du poisson à son fils si le fils avait faim. Aucun père ne donnerait une pierre à son fils au lieu du pain et un serpent à son fils au lieu d'un poisson.</w:t>
      </w:r>
    </w:p>
    <w:p>
      <w:pPr/>
      <w:r>
        <w:rPr>
          <w:lang w:val="fr_FR" w:bidi="fr_FR"/>
        </w:rPr>
      </w:r>
      <w:r>
        <w:rPr>
          <w:lang w:val="fr_FR" w:bidi="fr_FR"/>
        </w:rPr>
        <w:t>Arrêtez-vous ici et discutez de la façon dont vous diriez cela dans votre langue. Utiliseriez-vous des questions ici, ou une autre forme de déclarations ?</w:t>
      </w:r>
    </w:p>
    <w:p>
      <w:pPr/>
      <w:r>
        <w:rPr>
          <w:lang w:val="fr_FR" w:bidi="fr_FR"/>
        </w:rPr>
      </w:r>
      <w:r>
        <w:rPr>
          <w:lang w:val="fr_FR" w:bidi="fr_FR"/>
        </w:rPr>
        <w:t>Même si les gens sont mauvais, ils savent comment donner à leurs enfants de bons cadeaux dont ils ont besoin. Dieu est bon. Nous savons donc qu'il donnera certainement de bons cadeaux à ses enfants. Pensez à la façon dont vous pourrez montrer la scène où un fils demande du pain et un poisson à son père, et où le père lui donne ces choses.</w:t>
      </w:r>
    </w:p>
    <w:p>
      <w:pPr/>
      <w:r>
        <w:rPr>
          <w:lang w:val="fr_FR" w:bidi="fr_FR"/>
        </w:rPr>
      </w:r>
      <w:r>
        <w:rPr>
          <w:lang w:val="fr_FR" w:bidi="fr_FR"/>
        </w:rPr>
        <w:t>Il est important de se rappeler que la dernière section de la deuxième partie est une déclaration récapitulative de tout ce que Jésus a enseigné sur la montagne jusqu'ici. Tout ce qui concerne la façon d'être plus justes que les pharisiens et les docteurs de la loi, tous les enseignements sur la façon de prier, de jeûner et de donner aux pauvres, et tous les autres enseignements sont résumés dans cette seule déclaration : « Traitez les autres comme vous voudriez qu'ils vous traitent ». Rappelez-vous que cette déclaration de conclusion est aussi un résumé de tout ce qui se trouve dans la loi de Moïse et dans les enseignements des prophètes.</w:t>
      </w:r>
    </w:p>
    <w:p>
      <w:pPr/>
      <w:r>
        <w:rPr>
          <w:lang w:val="fr_FR" w:bidi="fr_FR"/>
        </w:rPr>
      </w:r>
      <w:r>
        <w:rPr>
          <w:lang w:val="fr_FR" w:bidi="fr_FR"/>
        </w:rPr>
        <w:t>Arrêtez-vous et parlez en tant qu'équipe de la façon dont vous montrez dans votre langue que quelqu'un apporte le point principal d'un enseignement. Essayez de raconter une histoire qui a un point principal. Comment le dites-vous ? Comment parlez-vous du point principal ? Ralentissez-vous votre discours ? Utilisez-vous des mots différents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D'autres personnes</w:t>
      </w:r>
    </w:p>
    <w:p>
      <w:pPr>
        <w:pStyle w:val="ListBullet"/>
        <w:spacing w:line="240" w:lineRule="auto"/>
        <w:ind w:left="720"/>
      </w:pPr>
      <w:r>
        <w:rPr>
          <w:lang w:val="fr_FR" w:bidi="fr_FR"/>
        </w:rPr>
      </w:r>
      <w:r>
        <w:rPr>
          <w:lang w:val="fr_FR" w:bidi="fr_FR"/>
        </w:rPr>
        <w:t>Un frère avec une bûche dans son œil</w:t>
      </w:r>
    </w:p>
    <w:p>
      <w:pPr>
        <w:pStyle w:val="ListBullet"/>
        <w:spacing w:line="240" w:lineRule="auto"/>
        <w:ind w:left="720"/>
      </w:pPr>
      <w:r>
        <w:rPr>
          <w:lang w:val="fr_FR" w:bidi="fr_FR"/>
        </w:rPr>
      </w:r>
      <w:r>
        <w:rPr>
          <w:lang w:val="fr_FR" w:bidi="fr_FR"/>
        </w:rPr>
        <w:t>Un frère avec un grain de poussière dans l'œil</w:t>
      </w:r>
    </w:p>
    <w:p>
      <w:pPr>
        <w:pStyle w:val="ListBullet"/>
        <w:spacing w:line="240" w:lineRule="auto"/>
        <w:ind w:left="720"/>
      </w:pPr>
      <w:r>
        <w:rPr>
          <w:lang w:val="fr_FR" w:bidi="fr_FR"/>
        </w:rPr>
      </w:r>
      <w:r>
        <w:rPr>
          <w:lang w:val="fr_FR" w:bidi="fr_FR"/>
        </w:rPr>
        <w:t>Une personne qui rejette la vérité de Dieu</w:t>
      </w:r>
    </w:p>
    <w:p>
      <w:pPr>
        <w:pStyle w:val="ListBullet"/>
        <w:spacing w:line="240" w:lineRule="auto"/>
        <w:ind w:left="720"/>
      </w:pPr>
      <w:r>
        <w:rPr>
          <w:lang w:val="fr_FR" w:bidi="fr_FR"/>
        </w:rPr>
      </w:r>
      <w:r>
        <w:rPr>
          <w:lang w:val="fr_FR" w:bidi="fr_FR"/>
        </w:rPr>
        <w:t>Un père et un fils</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et enseigne ses disciples. Jésus leur enseigne de ne pas juger les autres parce que Dieu jugera les disciples de la même manière que les disciples jugent les autres. Jésus dit que Dieu utilisera le même barème pour les disciples que les disciples utilisent avec les autres.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une parabole au sujet d'un grain de poussière et d'une bûche. Jésus dit qu'un disciple a un grain de poussière dans son œil et qu'un disciple a une bûche dans son œil. Le disciple avec la bûche essaie de faire sortir le grain de poussière de l'œil de l'autre disciple. Bien entendu, le disciple avec la bûche ne peut pas voir pour aider le disciple avec le grain de poussière. Jésus veut que les disciples prêtent d'abord attention à leur propre péché avant d'essayer d'aider les autres.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disciple avec la bûche dans son œil : « Que ressentez-vous ? » Vous entendrez peut-être des choses comme :</w:t>
      </w:r>
    </w:p>
    <w:p>
      <w:pPr>
        <w:pStyle w:val="ListBullet"/>
        <w:spacing w:line="240" w:lineRule="auto"/>
        <w:ind w:left="720"/>
      </w:pPr>
      <w:r>
        <w:rPr>
          <w:lang w:val="fr_FR" w:bidi="fr_FR"/>
        </w:rPr>
      </w:r>
      <w:r>
        <w:rPr>
          <w:lang w:val="fr_FR" w:bidi="fr_FR"/>
        </w:rPr>
        <w:t>Demandez aussi à l'acteur qui joue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les disciples ne devraient pas donner de perles aux cochons et aux chiens parce que les cochons et les chiens détruiront les perles et déchireront les disciples. Jésus veut dire que les disciples ne devraient pas continuer à partager la vérité de Dieu avec des personnes qui continuent de rejeter la vérité.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personne qui rejette la vérité de Dieu : « Que ressentez-vous ? » Vous entendrez peut-être des choses comme :</w:t>
      </w:r>
    </w:p>
    <w:p>
      <w:pPr>
        <w:pStyle w:val="ListBullet"/>
        <w:spacing w:line="240" w:lineRule="auto"/>
        <w:ind w:left="720"/>
      </w:pPr>
      <w:r>
        <w:rPr>
          <w:lang w:val="fr_FR" w:bidi="fr_FR"/>
        </w:rPr>
      </w:r>
      <w:r>
        <w:rPr>
          <w:lang w:val="fr_FR" w:bidi="fr_FR"/>
        </w:rPr>
        <w:t>Demandez aussi aux acteurs qui jouent les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Jésus enseigne au sujet de la prière. Jésus dit que les disciples devraient demander, chercher et frapper, et que Dieu répondra à leurs prières et leur ouvrira la porte.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enseigne une histoire au sujet d'un fils et d'un père. Le fils a faim, et il demande du pain à son père. Bien entendu, le père donnera du pain au fils, et non une pierre non comestible. Le fils demande aussi du poisson, et bien entendu le père donnera du poisson à manger au fils et non un serpent dangereux. Jésus partage cette histoire pour montrer que les pères humains même imparfaits veulent donner de bons cadeaux à leurs enfants. Dieu dans les cieux est parfait et bon, et il donnera évidemment de bons cadeaux à ses enfants.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père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Enfin, Jésus termine cet enseignement par une déclaration récapitulative de tout son enseignement sur la montagne. Jésus dit que les disciples devraient agir envers les autres de la même manière qu'ils veulent que les autres agissent envers eux. Jésus dit que c'est un résumé de toutes les lois de Moïse et des enseignements des prophètes.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appelle ses disciples des </w:t>
      </w:r>
      <w:r>
        <w:rPr>
          <w:b/>
          <w:lang w:val="fr_FR" w:bidi="fr_FR"/>
        </w:rPr>
        <w:t>hypocrites</w:t>
      </w:r>
      <w:r>
        <w:rPr>
          <w:lang w:val="fr_FR" w:bidi="fr_FR"/>
        </w:rPr>
        <w:t xml:space="preserve"> parce qu'ils jugent les autres avec des barèmes différents de ceux dont ils se servent pour eux-mêmes. Jésus a précédemment utilisé le mot hypocrite pour décrire les personnes qui jeûnent, prient ou donnent de l'argent aux pauvres à l'extérieur, mais à l'intérieur, elles n'aiment pas vraiment Dieu. Le mot hypocrite dans la langue d'origine signifie un acteur dans le cinéma qui fait semblant d'être quelqu'un qu'il n'est pas. Dans ce contexte, un hypocrite signifie que quelqu'un utilise des barèmes différents pour lui-même qu'avec les autres. Cet hypocrite n'est pas conscient de son comportement incohérent. Traduisez hypocrite de la même manière que vous l'avez fait dans les passages précédents et voyez le glossaire principal pour une définition plus complète du mot </w:t>
      </w:r>
      <w:r>
        <w:rPr>
          <w:b/>
          <w:lang w:val="fr_FR" w:bidi="fr_FR"/>
        </w:rPr>
        <w:t>hypocrite</w:t>
      </w:r>
      <w:r>
        <w:rPr>
          <w:lang w:val="fr_FR" w:bidi="fr_FR"/>
        </w:rPr>
        <w:t>.</w:t>
      </w:r>
    </w:p>
    <w:p>
      <w:pPr/>
      <w:r>
        <w:rPr>
          <w:lang w:val="fr_FR" w:bidi="fr_FR"/>
        </w:rPr>
      </w:r>
      <w:r>
        <w:rPr>
          <w:lang w:val="fr_FR" w:bidi="fr_FR"/>
        </w:rPr>
        <w:t xml:space="preserve">Jésus dit aussi que les disciples ne devraient pas donner ce qui est </w:t>
      </w:r>
      <w:r>
        <w:rPr>
          <w:b/>
          <w:lang w:val="fr_FR" w:bidi="fr_FR"/>
        </w:rPr>
        <w:t>saint</w:t>
      </w:r>
      <w:r>
        <w:rPr>
          <w:lang w:val="fr_FR" w:bidi="fr_FR"/>
        </w:rPr>
        <w:t xml:space="preserve"> aux chiens ou jeter des perles aux cochons. Quelque chose de saint est quelque chose qui est mis à part pour un but spécial pour Dieu. Les choses saintes peuvent être une manière de faire référence à la vérité concernant qui est Dieu. Jésus ne voulait pas que les disciples continuent à partager les choses saintes au sujet de Dieu avec des personnes qui continuaient à rejeter la vérité de Dieu. Traduisez saint de la même manière que dans les passages précédents et voyez le glossaire principal pour une définition plus complète du mot </w:t>
      </w:r>
      <w:r>
        <w:rPr>
          <w:b/>
          <w:lang w:val="fr_FR" w:bidi="fr_FR"/>
        </w:rPr>
        <w:t>saint</w:t>
      </w:r>
      <w:r>
        <w:rPr>
          <w:lang w:val="fr_FR" w:bidi="fr_FR"/>
        </w:rPr>
        <w:t>.</w:t>
      </w:r>
    </w:p>
    <w:p>
      <w:pPr/>
      <w:r>
        <w:rPr>
          <w:lang w:val="fr_FR" w:bidi="fr_FR"/>
        </w:rPr>
      </w:r>
      <w:r>
        <w:rPr>
          <w:b/>
          <w:lang w:val="fr_FR" w:bidi="fr_FR"/>
        </w:rPr>
        <w:t>Les chiens</w:t>
      </w:r>
      <w:r>
        <w:rPr>
          <w:lang w:val="fr_FR" w:bidi="fr_FR"/>
        </w:rPr>
        <w:t xml:space="preserve"> vivaient dans les rues, étaient sauvages et attaquaient d'autres animaux. Jésus ne parle pas des chiens que les gens gardaient dans leurs maisons. Dans la culture juive, les chiens étaient des animaux impurs et vivaient à l'extérieur. Les chiens représentent des personnes qui continuent de rejeter la vérité au sujet de Dieu.</w:t>
      </w:r>
    </w:p>
    <w:p>
      <w:pPr/>
      <w:r>
        <w:rPr>
          <w:lang w:val="fr_FR" w:bidi="fr_FR"/>
        </w:rPr>
      </w:r>
      <w:r>
        <w:rPr>
          <w:lang w:val="fr_FR" w:bidi="fr_FR"/>
        </w:rPr>
        <w:t>Arrêtez-vous et montrez à nouveau une image d'un chien si nécessaire.</w:t>
      </w:r>
    </w:p>
    <w:p>
      <w:pPr/>
      <w:r>
        <w:rPr>
          <w:lang w:val="fr_FR" w:bidi="fr_FR"/>
        </w:rPr>
      </w:r>
      <w:r>
        <w:rPr>
          <w:b/>
          <w:lang w:val="fr_FR" w:bidi="fr_FR"/>
        </w:rPr>
        <w:t>Les perles</w:t>
      </w:r>
      <w:r>
        <w:rPr>
          <w:lang w:val="fr_FR" w:bidi="fr_FR"/>
        </w:rPr>
        <w:t xml:space="preserve"> sont des bijoux précieux qui se trouvent dans les coquillages appelés huîtres. Les perles sont petites, rondes et belles. Les gens portent souvent des perles dans des colliers ou d'autres bijoux. Jésus ne veut pas que les disciples continuent de donner des perles, ou ce qui est précieux et saint, la vérité au sujet de Dieu, à des personnes qui continuent de rejeter cette vérité.</w:t>
      </w:r>
    </w:p>
    <w:p>
      <w:pPr/>
      <w:r>
        <w:rPr>
          <w:lang w:val="fr_FR" w:bidi="fr_FR"/>
        </w:rPr>
      </w:r>
      <w:r>
        <w:rPr>
          <w:lang w:val="fr_FR" w:bidi="fr_FR"/>
        </w:rPr>
        <w:t>Arrêtez-vous et montrez à nouveau une image d'une perle si nécessaire.</w:t>
      </w:r>
    </w:p>
    <w:p>
      <w:pPr/>
      <w:r>
        <w:rPr>
          <w:lang w:val="fr_FR" w:bidi="fr_FR"/>
        </w:rPr>
      </w:r>
      <w:r>
        <w:rPr>
          <w:lang w:val="fr_FR" w:bidi="fr_FR"/>
        </w:rPr>
        <w:t xml:space="preserve">Jésus dit que les gens sont </w:t>
      </w:r>
      <w:r>
        <w:rPr>
          <w:b/>
          <w:lang w:val="fr_FR" w:bidi="fr_FR"/>
        </w:rPr>
        <w:t>mauvais</w:t>
      </w:r>
      <w:r>
        <w:rPr>
          <w:lang w:val="fr_FR" w:bidi="fr_FR"/>
        </w:rPr>
        <w:t xml:space="preserve">, mais qu'ils savent quand même comment donner de bons cadeaux à leurs enfants qui ont faim. Dans ce cas, </w:t>
      </w:r>
      <w:r>
        <w:rPr>
          <w:b/>
          <w:lang w:val="fr_FR" w:bidi="fr_FR"/>
        </w:rPr>
        <w:t>mauvais</w:t>
      </w:r>
      <w:r>
        <w:rPr>
          <w:lang w:val="fr_FR" w:bidi="fr_FR"/>
        </w:rPr>
        <w:t xml:space="preserve"> signifie pécheur ou quelqu'un qui fait de mauvaises choses. Jésus montre un contraste entre les personnes qui pèchent et Dieu qui est bon et qui ne pèche jamais. Même les personnes qui pèchent et font de mauvaises choses peuvent être capables de donner de bonnes choses à leurs enfants. Traduisez mauvais de la même manière que vous l'avez fait dans les passages précédents.</w:t>
      </w:r>
    </w:p>
    <w:p>
      <w:pPr/>
      <w:r>
        <w:rPr>
          <w:lang w:val="fr_FR" w:bidi="fr_FR"/>
        </w:rPr>
      </w:r>
      <w:r>
        <w:rPr>
          <w:lang w:val="fr_FR" w:bidi="fr_FR"/>
        </w:rPr>
        <w:t xml:space="preserve">Jésus dit que « votre père dans les cieux » donnera de bons cadeaux aux disciples. Dieu a créé son peuple et se soucie de lui comme un </w:t>
      </w:r>
      <w:r>
        <w:rPr>
          <w:b/>
          <w:lang w:val="fr_FR" w:bidi="fr_FR"/>
        </w:rPr>
        <w:t>père</w:t>
      </w:r>
      <w:r>
        <w:rPr>
          <w:lang w:val="fr_FR" w:bidi="fr_FR"/>
        </w:rPr>
        <w:t xml:space="preserve"> qui se soucie de ses enfants. Dieu est aussi le Père de Jésus ; assurez-vous donc de traduire « votre Père » de manière à montrer cela. </w:t>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b/>
          <w:lang w:val="fr_FR" w:bidi="fr_FR"/>
        </w:rPr>
        <w:t>cieux</w:t>
      </w:r>
      <w:r>
        <w:rPr>
          <w:lang w:val="fr_FR" w:bidi="fr_FR"/>
        </w:rPr>
        <w:t>.</w:t>
      </w:r>
    </w:p>
    <w:p>
      <w:pPr/>
      <w:r>
        <w:rPr>
          <w:lang w:val="fr_FR" w:bidi="fr_FR"/>
        </w:rPr>
      </w:r>
      <w:r>
        <w:rPr>
          <w:lang w:val="fr_FR" w:bidi="fr_FR"/>
        </w:rPr>
        <w:t xml:space="preserve">Jésus termine cet enseignement en disant que les disciples devraient traiter les autres de la façon dont ils veulent que les autres les traitent. C'est un résumé de tout ce qui est enseigné dans la loi de Moïse et dans les enseignements des prophètes. La </w:t>
      </w:r>
      <w:r>
        <w:rPr>
          <w:b/>
          <w:lang w:val="fr_FR" w:bidi="fr_FR"/>
        </w:rPr>
        <w:t>loi de Moïse</w:t>
      </w:r>
      <w:r>
        <w:rPr>
          <w:lang w:val="fr_FR" w:bidi="fr_FR"/>
        </w:rPr>
        <w:t xml:space="preserve"> correspond aux règles de Dieu que Moïse a partagées avec le peuple juif pour leur dire comment vivre. Parfois, le mot </w:t>
      </w:r>
      <w:r>
        <w:rPr>
          <w:b/>
          <w:lang w:val="fr_FR" w:bidi="fr_FR"/>
        </w:rPr>
        <w:t>loi</w:t>
      </w:r>
      <w:r>
        <w:rPr>
          <w:lang w:val="fr_FR" w:bidi="fr_FR"/>
        </w:rPr>
        <w:t xml:space="preserve"> est mentionné seul, mais il fait référence à la loi que Dieu a donnée aux Juifs par l'intermédiaire de Moïse. Traduisez loi de la même manière que dans les passages précédents et voyez le glossaire principal pour une définition plus complète du mot </w:t>
      </w:r>
      <w:r>
        <w:rPr>
          <w:b/>
          <w:lang w:val="fr_FR" w:bidi="fr_FR"/>
        </w:rPr>
        <w:t>loi</w:t>
      </w:r>
      <w:r>
        <w:rPr>
          <w:lang w:val="fr_FR" w:bidi="fr_FR"/>
        </w:rPr>
        <w:t>.</w:t>
      </w:r>
    </w:p>
    <w:p>
      <w:pPr/>
      <w:r>
        <w:rPr>
          <w:lang w:val="fr_FR" w:bidi="fr_FR"/>
        </w:rPr>
      </w:r>
      <w:r>
        <w:rPr>
          <w:lang w:val="fr_FR" w:bidi="fr_FR"/>
        </w:rPr>
        <w:t xml:space="preserve">Jésus a aussi dit que cette déclaration est un résumé des enseignements des </w:t>
      </w:r>
      <w:r>
        <w:rPr>
          <w:b/>
          <w:lang w:val="fr_FR" w:bidi="fr_FR"/>
        </w:rPr>
        <w:t>prophètes</w:t>
      </w:r>
      <w:r>
        <w:rPr>
          <w:lang w:val="fr_FR" w:bidi="fr_FR"/>
        </w:rPr>
        <w:t xml:space="preserve">. Les prophètes, ou messagers dans l'Ancien Testament, annonçaient des messages de la part de Dieu. Traduisez prophètes de la même manière que dans les passages précédents, et voyez le glossaire principal pour une définition complète du mot </w:t>
      </w:r>
      <w:r>
        <w:rPr>
          <w:b/>
          <w:lang w:val="fr_FR" w:bidi="fr_FR"/>
        </w:rPr>
        <w:t>prophète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7:13–29</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7.13–29.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Il s'agit de la dernière section d'un long enseignement que Jésus a donné à ses disciples. Une foule écoute également. Jésus a enseigné à ne pas juger les autres et comment prier Dieu. Dans cette dernière section de son enseignement, Jésus avertit les disciples de la façon de vivre en réponse à son enseignement. Jésus raconte quatre histoires pour montrer la différence entre une bonne réponse et une mauvaise réponse.</w:t>
      </w:r>
    </w:p>
    <w:p>
      <w:pPr/>
      <w:r>
        <w:rPr>
          <w:lang w:val="fr_FR" w:bidi="fr_FR"/>
        </w:rPr>
      </w:r>
      <w:r>
        <w:rPr>
          <w:lang w:val="fr_FR" w:bidi="fr_FR"/>
        </w:rPr>
        <w:t>Premièrement, Jésus enseigne comment entrer dans le royaume de Dieu. Il utilise les routes et les portes pour montrer deux façons différentes de vivre que les gens choisissent. À l'époque de Jésus, il était commun de décrire deux façons de vivre. Certaines personnes marchent par la porte étroite et sur la route ou le chemin étroit, qui mène à la vie éternelle dans les cieux. Une porte est un portail ou un point d'entrée. Il est difficile de marcher le long de cette route étroite, et seules quelques personnes la trouvent. Marcher sur le chemin étroit de Dieu signifie suivre les enseignements que Jésus leur a donnés. Jésus contraste la porte étroite avec la porte large et la large route, qui mènent à la destruction, à la mort et à l'enfer. Cette route est facile à suivre, et la plupart des gens la trouvent. Jésus dit aux disciples qu'ils devraient choisir de suivre le chemin de Dieu qui mène à la vie. Le chemin du monde mène à la mort.</w:t>
      </w:r>
    </w:p>
    <w:p>
      <w:pPr/>
      <w:r>
        <w:rPr>
          <w:lang w:val="fr_FR" w:bidi="fr_FR"/>
        </w:rPr>
      </w:r>
      <w:r>
        <w:rPr>
          <w:lang w:val="fr_FR" w:bidi="fr_FR"/>
        </w:rPr>
        <w:t>Arrêtez-vous et montrez une image d'une porte. Parlez d'un moment où vous ou quelqu'un que vous connaissez avez marché sur une route étroite ou est passé par une porte étroite. Parlez de la marche le long d'une route large ou à travers une porte large. En quoi cette expérience était-elle différente ?</w:t>
      </w:r>
    </w:p>
    <w:p>
      <w:pPr/>
      <w:r>
        <w:rPr>
          <w:lang w:val="fr_FR" w:bidi="fr_FR"/>
        </w:rPr>
      </w:r>
      <w:r>
        <w:rPr>
          <w:lang w:val="fr_FR" w:bidi="fr_FR"/>
        </w:rPr>
        <w:t>Ensuite, Jésus avertit les disciples concernant les faux prophètes. Les faux prophètes sont des enseignants religieux qui prétendent avoir des messages de la part de Dieu, mais qui n'ont pas de vrais messages de la part de Dieu. Les brebis est une façon commune de décrire le peuple de Dieu dans l'Ancien Testament. À l'extérieur, les faux prophètes essaient de ressembler à des brebis, ou de ressembler au peuple de Dieu. Ils essaient de paraître inoffensifs et doux. Ils trompent intentionnellement les gens. À l'intérieur, les faux prophètes sont comme des loups affamés qui veulent attaquer et manger les brebis. Les loups sont comme de grands chiens sauvages. Les faux prophètes sont dangereux comme les loups parce qu'ils font semblant d'être de vrais croyants, mais leur faux enseignement est dangereux pour les brebis, le peuple de Dieu.</w:t>
      </w:r>
    </w:p>
    <w:p>
      <w:pPr/>
      <w:r>
        <w:rPr>
          <w:lang w:val="fr_FR" w:bidi="fr_FR"/>
        </w:rPr>
      </w:r>
      <w:r>
        <w:rPr>
          <w:lang w:val="fr_FR" w:bidi="fr_FR"/>
        </w:rPr>
        <w:t>Arrêtez-vous et montrez des images d'une brebis et d'un loup.</w:t>
      </w:r>
    </w:p>
    <w:p>
      <w:pPr/>
      <w:r>
        <w:rPr>
          <w:lang w:val="fr_FR" w:bidi="fr_FR"/>
        </w:rPr>
      </w:r>
      <w:r>
        <w:rPr>
          <w:lang w:val="fr_FR" w:bidi="fr_FR"/>
        </w:rPr>
        <w:t>Jésus utilise un langage spécial pour montrer que le fruit d'un arbre est comme les bonnes ou mauvaises choses que fait un prophète. Jésus pose une question pour souligner le fait que personne ne peut cueillir des raisins dans un buisson à épines ou des figues dans des chardons. Les raisins sont des fruits que l'on peut manger, et ils poussent sur une vigne sans épines. Les figues sont aussi des fruits que l'on peut manger, et elles poussent sur les figuiers. Les buissons et les chardons à épines sont tous deux des buissons avec des épines, et ne sont pas utiles. Les agriculteurs plantent des vignes et des figuiers pour pouvoir choisir le bon fruit, mais les buissons et les chardons à épines ne font pas de fruits à manger. Les agriculteurs coupent de mauvais arbres comme les buissons et les chardons à épines et les brûlent dans un feu.</w:t>
      </w:r>
    </w:p>
    <w:p>
      <w:pPr/>
      <w:r>
        <w:rPr>
          <w:lang w:val="fr_FR" w:bidi="fr_FR"/>
        </w:rPr>
      </w:r>
      <w:r>
        <w:rPr>
          <w:lang w:val="fr_FR" w:bidi="fr_FR"/>
        </w:rPr>
        <w:t>Arrêtez-vous et montrez des images de raisins et de pieds de vigne, de figuiers et de figuiers, de buissons et de chardons épineux.</w:t>
      </w:r>
    </w:p>
    <w:p>
      <w:pPr/>
      <w:r>
        <w:rPr>
          <w:lang w:val="fr_FR" w:bidi="fr_FR"/>
        </w:rPr>
      </w:r>
      <w:r>
        <w:rPr>
          <w:lang w:val="fr_FR" w:bidi="fr_FR"/>
        </w:rPr>
        <w:t>Parlez aussi des types d'arbres fruitiers qui sont présents dans votre contexte. Si possible, trouvez des arbres fruitiers et comparez le fruit avec le genre d'arbre sur lequel il pousse. Trouvez aussi des mauvaises herbes ou des buissons à épines dans votre contexte et parlez de ce que font les agriculteurs avec ces mauvaises herbes.</w:t>
      </w:r>
    </w:p>
    <w:p>
      <w:pPr/>
      <w:r>
        <w:rPr>
          <w:lang w:val="fr_FR" w:bidi="fr_FR"/>
        </w:rPr>
      </w:r>
      <w:r>
        <w:rPr>
          <w:lang w:val="fr_FR" w:bidi="fr_FR"/>
        </w:rPr>
        <w:t>Les bons arbres et les bons buissons produisent de bons fruits. Les disciples peuvent regarder le fruit, ou les choses que fait une personne, pour savoir si la personne enseigne la vérité de la part de Dieu ou non. C'est la même chose que de voir des raisins ou des figues et de savoir quel genre d'arbre ou de buisson a produit ce fruit.</w:t>
      </w:r>
    </w:p>
    <w:p>
      <w:pPr/>
      <w:r>
        <w:rPr>
          <w:lang w:val="fr_FR" w:bidi="fr_FR"/>
        </w:rPr>
      </w:r>
      <w:r>
        <w:rPr>
          <w:lang w:val="fr_FR" w:bidi="fr_FR"/>
        </w:rPr>
        <w:t>Dans la troisième histoire, Jésus parle de personnes qui pensent qu'elles connaissent Jésus mais qui ne le connaissent pas. Jésus avertit les disciples que le jour du jugement, certaines personnes appelleront Jésus « Seigneur, Seigneur » ou « maître, maître », mais Jésus leur dira « Je ne vous ai jamais connus ». Ces personnes prétendent qu'elles suivent l'autorité de Jésus. Le jour du jugement est le moment où Jésus dira qui peut entrer dans le royaume des cieux, c'est-à-dire le règne de Dieu. Les seules personnes qui entreront dans le royaume des cieux sont celles qui font la volonté de Dieu notre Père qui vit dans les cieux, c'est-à-dire ceux qui obéissent à Dieu.</w:t>
      </w:r>
    </w:p>
    <w:p>
      <w:pPr/>
      <w:r>
        <w:rPr>
          <w:lang w:val="fr_FR" w:bidi="fr_FR"/>
        </w:rPr>
      </w:r>
      <w:r>
        <w:rPr>
          <w:lang w:val="fr_FR" w:bidi="fr_FR"/>
        </w:rPr>
        <w:t>Certaines personnes qui disent « Seigneur, Seigneur » croient qu'elles ont fait de bonnes choses qu'elles ont vu les disciples de Jésus faire, comme donner des messages de la part de Dieu, faire que les esprits mauvais cessent de contrôler les gens et opérer des miracles. Ils font ces choses au nom de Jésus, ou avec sa puissance et son autorité. Cependant, Jésus répond fortement et leur dit : « Va-t-en ! » Il appelle ces personnes qui enfreignent les lois de Dieu des transgresseurs de la loi, ou des personnes qui font le mal.</w:t>
      </w:r>
    </w:p>
    <w:p>
      <w:pPr/>
      <w:r>
        <w:rPr>
          <w:lang w:val="fr_FR" w:bidi="fr_FR"/>
        </w:rPr>
      </w:r>
      <w:r>
        <w:rPr>
          <w:lang w:val="fr_FR" w:bidi="fr_FR"/>
        </w:rPr>
        <w:t>La dernière histoire que raconte Jésus concerne les personnes proches de Jésus : certaines répondront en obéissant et d'autres non. Jésus compare ces réactions à deux hommes qui construisent différents types de maisons. Dans l'Ancien Testament, plusieurs livres de la loi se terminent par des bénédictions et des malédictions, et cette dernière histoire termine tout l'enseignement de Jésus sur la montagne par une promesse et un avertissement. Jésus dit que les deux hommes entendent l'enseignement de Jésus. Premièrement, Jésus dit que l'homme qui entend l'enseignement et qui obéit à ce que Jésus dit est comme un homme sage qui construit sa maison sur le rocher, ou une couche solide sous le sol. L'homme sage savait que les gens construisaient souvent leurs maisons sur ce rocher pour rendre leurs maisons fortes. Jésus dit que quand la pluie est tombée, que les inondations sont venues et que le vent a soufflé contre la maison, cette maison forte n'est pas tombée parce que l'homme a construit la maison sur le rocher. La pluie, les inondations et le vent sont toutes des façons dont la météo pourrait détruire une maison.</w:t>
      </w:r>
    </w:p>
    <w:p>
      <w:pPr/>
      <w:r>
        <w:rPr>
          <w:lang w:val="fr_FR" w:bidi="fr_FR"/>
        </w:rPr>
      </w:r>
      <w:r>
        <w:rPr>
          <w:lang w:val="fr_FR" w:bidi="fr_FR"/>
        </w:rPr>
        <w:t>Jésus contraste l'homme sage avec un homme insensé. L'homme insensé ne pensait pas au futur. Il a construit sa maison sur le sable dans un lieu dangereux. À l'époque de Jésus, il n'était pas sage de construire une maison sur le sable parce qu'il n'y avait pas de couche de roche en dessous. Cette fois-ci, quand la pluie est tombée, que les inondations sont venues et que le vent a soufflé contre la maison, la maison est tombée. La maison a été complètement détruite parce que la maison n'avait pas de fondation forte. La plupart des gens croient que Jésus parle du jour où Dieu juge les gens en fonction du fait qu'ils le suivent, et que l'homme qui construit sur le rocher entrera dans le royaume de Dieu. L'homme qui construit sur le sable n'entrera pas dans le royaume de Dieu.</w:t>
      </w:r>
    </w:p>
    <w:p>
      <w:pPr/>
      <w:r>
        <w:rPr>
          <w:lang w:val="fr_FR" w:bidi="fr_FR"/>
        </w:rPr>
      </w:r>
      <w:r>
        <w:rPr>
          <w:lang w:val="fr_FR" w:bidi="fr_FR"/>
        </w:rPr>
        <w:t>Arrêtez-vous et parlez de la façon dont les gens construisent des maisons dans votre communauté. Construisent-ils sur le rocher, ou font-ils quelque chose d'autre pour que leurs maisons aient une fondation forte ?</w:t>
      </w:r>
    </w:p>
    <w:p>
      <w:pPr/>
      <w:r>
        <w:rPr>
          <w:lang w:val="fr_FR" w:bidi="fr_FR"/>
        </w:rPr>
      </w:r>
      <w:r>
        <w:rPr>
          <w:lang w:val="fr_FR" w:bidi="fr_FR"/>
        </w:rPr>
        <w:t>Jésus a maintenant fini d'enseigner ce long message. Ses disciples et la foule écoutaient tout le temps, et la foule était étonnée de la façon dont Jésus enseignait. Dans la langue d'origine, le mot « étonné » peut signifier émerveillement et peur. Certains pensent que la foule était aussi étonnée par les paroles de Jésus, mais il est plus exact de dire que la foule était étonnée de la façon dont Jésus a enseigné. Jésus a enseigné avec la vraie autorité et la vraie puissance. La foule entendait souvent les scribes enseigner la loi de Moïse. Les scribes citaient d'autres enseignants juifs quand ils enseignaient, mais Jésus enseignait sans citer les autres. Jésus a enseigné avec confiance, et cela a étonné les foules.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enseigne au sujet de la porte étroite et de la porte large.</w:t>
      </w:r>
    </w:p>
    <w:p>
      <w:pPr/>
      <w:r>
        <w:rPr>
          <w:lang w:val="fr_FR" w:bidi="fr_FR"/>
        </w:rPr>
      </w:r>
      <w:r>
        <w:rPr>
          <w:b/>
          <w:lang w:val="fr_FR" w:bidi="fr_FR"/>
        </w:rPr>
        <w:t>Deuxième partie :</w:t>
      </w:r>
      <w:r>
        <w:rPr>
          <w:lang w:val="fr_FR" w:bidi="fr_FR"/>
        </w:rPr>
        <w:t xml:space="preserve"> Jésus enseigne au sujet des faux prophètes et comment les reconnaître par leurs mauvais fruits.</w:t>
      </w:r>
    </w:p>
    <w:p>
      <w:pPr/>
      <w:r>
        <w:rPr>
          <w:lang w:val="fr_FR" w:bidi="fr_FR"/>
        </w:rPr>
      </w:r>
      <w:r>
        <w:rPr>
          <w:b/>
          <w:lang w:val="fr_FR" w:bidi="fr_FR"/>
        </w:rPr>
        <w:t>Troisième partie :</w:t>
      </w:r>
      <w:r>
        <w:rPr>
          <w:lang w:val="fr_FR" w:bidi="fr_FR"/>
        </w:rPr>
        <w:t xml:space="preserve"> Jésus enseigne au sujet de qui entrera dans le royaume des cieux.</w:t>
      </w:r>
    </w:p>
    <w:p>
      <w:pPr/>
      <w:r>
        <w:rPr>
          <w:lang w:val="fr_FR" w:bidi="fr_FR"/>
        </w:rPr>
      </w:r>
      <w:r>
        <w:rPr>
          <w:b/>
          <w:lang w:val="fr_FR" w:bidi="fr_FR"/>
        </w:rPr>
        <w:t>Quatrième partie :</w:t>
      </w:r>
      <w:r>
        <w:rPr>
          <w:lang w:val="fr_FR" w:bidi="fr_FR"/>
        </w:rPr>
        <w:t xml:space="preserve"> Jésus raconte une histoire au sujet d'un homme qui construit sa maison sur le rocher et d'un homme qui construit sa maison sur le sable.</w:t>
      </w:r>
    </w:p>
    <w:p>
      <w:pPr/>
      <w:r>
        <w:rPr>
          <w:lang w:val="fr_FR" w:bidi="fr_FR"/>
        </w:rPr>
      </w:r>
      <w:r>
        <w:rPr>
          <w:b/>
          <w:lang w:val="fr_FR" w:bidi="fr_FR"/>
        </w:rPr>
        <w:t>Cinquième partie :</w:t>
      </w:r>
      <w:r>
        <w:rPr>
          <w:lang w:val="fr_FR" w:bidi="fr_FR"/>
        </w:rPr>
        <w:t xml:space="preserve"> Jésus a fini avec le long et important enseignement sur la montagne. La foule est étonnée de la façon dont Jésus enseignait.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Les gens qui marchent sur une route étroite et une route large</w:t>
      </w:r>
    </w:p>
    <w:p>
      <w:pPr>
        <w:pStyle w:val="ListBullet"/>
        <w:spacing w:line="240" w:lineRule="auto"/>
        <w:ind w:left="720"/>
      </w:pPr>
      <w:r>
        <w:rPr>
          <w:lang w:val="fr_FR" w:bidi="fr_FR"/>
        </w:rPr>
      </w:r>
      <w:r>
        <w:rPr>
          <w:lang w:val="fr_FR" w:bidi="fr_FR"/>
        </w:rPr>
        <w:t>Les faux prophètes</w:t>
      </w:r>
    </w:p>
    <w:p>
      <w:pPr>
        <w:pStyle w:val="ListBullet"/>
        <w:spacing w:line="240" w:lineRule="auto"/>
        <w:ind w:left="720"/>
      </w:pPr>
      <w:r>
        <w:rPr>
          <w:lang w:val="fr_FR" w:bidi="fr_FR"/>
        </w:rPr>
      </w:r>
      <w:r>
        <w:rPr>
          <w:lang w:val="fr_FR" w:bidi="fr_FR"/>
        </w:rPr>
        <w:t>Les gens qui disent « Seigneur, Seigneur » mais qui ne connaissent pas Jésus</w:t>
      </w:r>
    </w:p>
    <w:p>
      <w:pPr>
        <w:pStyle w:val="ListBullet"/>
        <w:spacing w:line="240" w:lineRule="auto"/>
        <w:ind w:left="720"/>
      </w:pPr>
      <w:r>
        <w:rPr>
          <w:lang w:val="fr_FR" w:bidi="fr_FR"/>
        </w:rPr>
      </w:r>
      <w:r>
        <w:rPr>
          <w:lang w:val="fr_FR" w:bidi="fr_FR"/>
        </w:rPr>
        <w:t>Un homme sage qui construit sa maison sur le rocher</w:t>
      </w:r>
    </w:p>
    <w:p>
      <w:pPr>
        <w:pStyle w:val="ListBullet"/>
        <w:spacing w:line="240" w:lineRule="auto"/>
        <w:ind w:left="720"/>
      </w:pPr>
      <w:r>
        <w:rPr>
          <w:lang w:val="fr_FR" w:bidi="fr_FR"/>
        </w:rPr>
      </w:r>
      <w:r>
        <w:rPr>
          <w:lang w:val="fr_FR" w:bidi="fr_FR"/>
        </w:rPr>
        <w:t>Un homme insensé qui construit sa maison sur le sable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versant de la montagne. Jésus a enseigné comment être plus justes que les pharisiens et les docteurs de la loi. Jésus a aussi enseigné à ne pas juger les autres et comment être persistant dans la prière envers Dieu.</w:t>
      </w:r>
    </w:p>
    <w:p>
      <w:pPr/>
      <w:r>
        <w:rPr>
          <w:lang w:val="fr_FR" w:bidi="fr_FR"/>
        </w:rPr>
      </w:r>
      <w:r>
        <w:rPr>
          <w:lang w:val="fr_FR" w:bidi="fr_FR"/>
        </w:rPr>
        <w:t>Dans les quatre premières parties, il est important de voir que les histoires sont quatre contrastes différents entre les personnes qui sont sauvées ou perdues. Il est important de voir que chaque scène devient de plus en plus spécifique au sujet de qui entrera dans le royaume des cieux.</w:t>
      </w:r>
    </w:p>
    <w:p>
      <w:pPr/>
      <w:r>
        <w:rPr>
          <w:lang w:val="fr_FR" w:bidi="fr_FR"/>
        </w:rPr>
      </w:r>
      <w:r>
        <w:rPr>
          <w:lang w:val="fr_FR" w:bidi="fr_FR"/>
        </w:rPr>
        <w:t>Dans la première partie, il est important de voir qu'il n'y a que deux choix ici : la porte étroite ou la porte large. Personne ne peut suivre partiellement les voies de Dieu. Jésus utilise un langage poétique quand il décrit la porte et la route étroites, et la porte et la route larges. Jésus décrit chaque porte et chaque route avec des mots et des phrases qui montrent le contraste entre les deux façons de vivre.</w:t>
      </w:r>
    </w:p>
    <w:p>
      <w:pPr/>
      <w:r>
        <w:rPr>
          <w:lang w:val="fr_FR" w:bidi="fr_FR"/>
        </w:rPr>
      </w:r>
      <w:r>
        <w:rPr>
          <w:lang w:val="fr_FR" w:bidi="fr_FR"/>
        </w:rPr>
        <w:t>Dans la deuxième partie, rappelez-vous que Jésus compare les faux prophètes aux loups et aux arbres avec de mauvais fruits. Premièrement, Jésus montre que les faux prophètes ressemblent à des brebis inoffensives à l'extérieur, mais à l'intérieur, ils veulent attaquer et manger les autres brebis. Les faux prophètes sont dangereux.</w:t>
      </w:r>
    </w:p>
    <w:p>
      <w:pPr/>
      <w:r>
        <w:rPr>
          <w:lang w:val="fr_FR" w:bidi="fr_FR"/>
        </w:rPr>
      </w:r>
      <w:r>
        <w:rPr>
          <w:lang w:val="fr_FR" w:bidi="fr_FR"/>
        </w:rPr>
        <w:t>Ensuite, Jésus parle des fruits et des arbres fruitiers. Il demande si les disciples peuvent cueillir du raisin sur les buissons à épines, ou des figues sur des chardons. Jésus ne veut pas de réponse à cette question. Il dit cela pour souligner le fait que personne ne peut cueillir du raisin sur un buisson à épines ou des figues sur des chardons.</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Jésus dit que les bons fruits comme le raisin ou les figues ne peuvent venir que d'une vigne ou d'un figuier.</w:t>
      </w:r>
    </w:p>
    <w:p>
      <w:pPr/>
      <w:r>
        <w:rPr>
          <w:lang w:val="fr_FR" w:bidi="fr_FR"/>
        </w:rPr>
      </w:r>
      <w:r>
        <w:rPr>
          <w:lang w:val="fr_FR" w:bidi="fr_FR"/>
        </w:rPr>
        <w:t>Jésus répète aussi la même idée en disant qu'un bon arbre ne peut pas porter de mauvais fruit et qu'un mauvais arbre ne peut pas porter du bon fruit. Répéter une idée de manière opposée était une façon commune d'enseigner à l'époque de Jésus parmi les Juifs. Jésus montre comment les disciples peuvent reconnaître les faux prophètes. Les disciples devraient regarder la vie d'une personne pour voir si la personne enseigne la vérité de la part de Dieu ou non.</w:t>
      </w:r>
    </w:p>
    <w:p>
      <w:pPr/>
      <w:r>
        <w:rPr>
          <w:lang w:val="fr_FR" w:bidi="fr_FR"/>
        </w:rPr>
      </w:r>
      <w:r>
        <w:rPr>
          <w:lang w:val="fr_FR" w:bidi="fr_FR"/>
        </w:rPr>
        <w:t>Dans la troisième partie, rappelez-vous que certaines personnes qui disent « Seigneur, Seigneur » à Jésus n'entreront pas dans le royaume des cieux. Certaines personnes croient que cette partie appartient à la section concernant les faux prophètes, mais il est préférable de voir cela comme une nouvelle section parce que les disciples qui disent « Seigneur, Seigneur » ne sont pas comme les loups. Ces disciples croient qu'ils font bien, et ils n'essaient de tromper personne. Rappelez-vous que c'est ce qui arrivera le jour du jugement. Jésus dit que les gens diront « Seigneur, Seigneur » deux fois comme façon de montrer que les gens honoraient Jésus. Jésus dit que ces personnes demanderont « n'avons-nous pas fait beaucoup de bonnes œuvres en ton nom ? » Les personnes qui demandent cela le disaient comme une question pour souligner qu'elles faisaient beaucoup de bonnes œuvres au nom de Jésus. Ils prophétisaient, chassaient les démons et faisaient des miracles.</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Rappelez-vous que parler au nom de quelqu'un signifie que vous faites quelque chose avec son autorité.</w:t>
      </w:r>
    </w:p>
    <w:p>
      <w:pPr/>
      <w:r>
        <w:rPr>
          <w:lang w:val="fr_FR" w:bidi="fr_FR"/>
        </w:rPr>
      </w:r>
      <w:r>
        <w:rPr>
          <w:lang w:val="fr_FR" w:bidi="fr_FR"/>
        </w:rPr>
        <w:t>Arrêtez‑vous et parlez de ce que cela signifie dans votre langue de faire quelque chose dans l'autorité ou la puissance de quelqu'un. Utilisez-vous la phrase « en son nom », ou quelque chose d'autre ?</w:t>
      </w:r>
    </w:p>
    <w:p>
      <w:pPr/>
      <w:r>
        <w:rPr>
          <w:lang w:val="fr_FR" w:bidi="fr_FR"/>
        </w:rPr>
      </w:r>
      <w:r>
        <w:rPr>
          <w:lang w:val="fr_FR" w:bidi="fr_FR"/>
        </w:rPr>
        <w:t>Dans la quatrième partie, Jésus raconte l'histoire finale. Rappelez-vous que cette histoire concerne deux hommes qui ont tous deux entendu l'enseignement de Jésus. Un homme obéissait à l'enseignement, et un homme n'obéissait pas. Rappelez-vous que la maison construite sur le rocher n'est pas tombée quand le mauvais temps est venu. En contraste de cela, la maison construite sur le sable est tombée quand les pluies, les inondations et le vent sont venus. Rappelez-vous qu'il s'agit de la description la plus spécifique de qui entrera dans le royaume de Dieu. C'est aussi la dernière partie de l'enseignement de Jésus, et c'est un avertissement que les personnes qui n'obéissent pas à l'enseignement de Jésus n'entreront pas dans le royaume de Dieu.</w:t>
      </w:r>
    </w:p>
    <w:p>
      <w:pPr/>
      <w:r>
        <w:rPr>
          <w:lang w:val="fr_FR" w:bidi="fr_FR"/>
        </w:rPr>
      </w:r>
      <w:r>
        <w:rPr>
          <w:lang w:val="fr_FR" w:bidi="fr_FR"/>
        </w:rPr>
        <w:t>Enfin, dans la cinquième partie, nous voyons la réaction de la foule à l'enseignement de Jésus. Rappelez-vous qu'au début de son enseignement, Jésus s'est assis sur la montagne et que les disciples étaient assis près de lui, et la foule écoutait aussi. Nous voyons maintenant à quel point la foule est étonnée et surprise par la façon dont Jésus enseigne. C'est la fin de la première longue section d'enseignement dans le livre de Matthieu.</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la foule</w:t>
      </w:r>
    </w:p>
    <w:p>
      <w:pPr>
        <w:pStyle w:val="ListBullet"/>
        <w:spacing w:line="240" w:lineRule="auto"/>
        <w:ind w:left="720"/>
      </w:pPr>
      <w:r>
        <w:rPr>
          <w:lang w:val="fr_FR" w:bidi="fr_FR"/>
        </w:rPr>
      </w:r>
      <w:r>
        <w:rPr>
          <w:lang w:val="fr_FR" w:bidi="fr_FR"/>
        </w:rPr>
        <w:t>Les gens qui marchent sur une route étroite et une route large</w:t>
      </w:r>
    </w:p>
    <w:p>
      <w:pPr>
        <w:pStyle w:val="ListBullet"/>
        <w:spacing w:line="240" w:lineRule="auto"/>
        <w:ind w:left="720"/>
      </w:pPr>
      <w:r>
        <w:rPr>
          <w:lang w:val="fr_FR" w:bidi="fr_FR"/>
        </w:rPr>
      </w:r>
      <w:r>
        <w:rPr>
          <w:lang w:val="fr_FR" w:bidi="fr_FR"/>
        </w:rPr>
        <w:t>Les faux prophètes</w:t>
      </w:r>
    </w:p>
    <w:p>
      <w:pPr>
        <w:pStyle w:val="ListBullet"/>
        <w:spacing w:line="240" w:lineRule="auto"/>
        <w:ind w:left="720"/>
      </w:pPr>
      <w:r>
        <w:rPr>
          <w:lang w:val="fr_FR" w:bidi="fr_FR"/>
        </w:rPr>
      </w:r>
      <w:r>
        <w:rPr>
          <w:lang w:val="fr_FR" w:bidi="fr_FR"/>
        </w:rPr>
        <w:t>Les gens qui disent « Seigneur, Seigneur » mais qui ne connaissent pas Jésus</w:t>
      </w:r>
    </w:p>
    <w:p>
      <w:pPr>
        <w:pStyle w:val="ListBullet"/>
        <w:spacing w:line="240" w:lineRule="auto"/>
        <w:ind w:left="720"/>
      </w:pPr>
      <w:r>
        <w:rPr>
          <w:lang w:val="fr_FR" w:bidi="fr_FR"/>
        </w:rPr>
      </w:r>
      <w:r>
        <w:rPr>
          <w:lang w:val="fr_FR" w:bidi="fr_FR"/>
        </w:rPr>
        <w:t>Un homme sage qui construit sa maison sur le rocher</w:t>
      </w:r>
    </w:p>
    <w:p>
      <w:pPr>
        <w:pStyle w:val="ListBullet"/>
        <w:spacing w:line="240" w:lineRule="auto"/>
        <w:ind w:left="720"/>
      </w:pPr>
      <w:r>
        <w:rPr>
          <w:lang w:val="fr_FR" w:bidi="fr_FR"/>
        </w:rPr>
      </w:r>
      <w:r>
        <w:rPr>
          <w:lang w:val="fr_FR" w:bidi="fr_FR"/>
        </w:rPr>
        <w:t>Un homme insensé qui construit sa maison sur le sable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et enseigne ses disciples. Jésus leur enseigne au sujet de la porte étroite et de la porte large. Jésus leur dit qu'ils devraient entrer dans la porte et la route étroites parce qu'elles mènent à la vie. C'est cependant une voie difficile sur laquelle marcher, et peu de personnes la trouvent. La porte et la route larges sont faciles et la plupart des gens les trouvent, mais elles mènent à la mort et à la destruction.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qui marchent sur la route étroite : « Que ressentez-vous ? » Vous entendrez peut-être des choses comme :</w:t>
      </w:r>
    </w:p>
    <w:p>
      <w:pPr>
        <w:pStyle w:val="ListBullet"/>
        <w:spacing w:line="240" w:lineRule="auto"/>
        <w:ind w:left="720"/>
      </w:pPr>
      <w:r>
        <w:rPr>
          <w:lang w:val="fr_FR" w:bidi="fr_FR"/>
        </w:rPr>
      </w:r>
      <w:r>
        <w:rPr>
          <w:lang w:val="fr_FR" w:bidi="fr_FR"/>
        </w:rPr>
        <w:t>Demandez aussi aux acteurs qui jouent les personnes qui marchent sur la route large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partie suivante, Jésus décrit les faux prophètes. Jésus dit que les faux prophètes sont comme des loups qui portent des vêtements de brebis. Ils semblent inoffensifs, mais ils veulent attaquer les autres brebis, ou disciples.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faux prophètes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compare aussi les faux prophètes aux arbres fruitiers qui portent de mauvais fruits. Jésus dit que personne ne peut obtenir de bon fruit comme du raisin ou des figues d'un mauvais arbre, comme un buisson à épines ou un chardon. On ne peut cueillir du raisin et des figues que sur une vigne ou un figuier. De la même manière, les disciples devraient reconnaître les faux prophètes par les choses que font les prophètes. Les choses que font les prophètes sont comme le bon ou mauvais fruit que porte un arbre.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partie suivante, Jésus avertit les disciples au sujet des personnes qui pensent qu'elles suivent Jésus, mais qui ne font pas vraiment ce que Dieu dit. Ces personnes font de bonnes œuvres comme donner des messages de la part de Dieu, chasser les démons et accomplir des miracles, mais elles ne sont pas de vrais disciples de Jésus. Jésus leur dira le jour du jugement de s'éloigner de lui parce qu'il ne les a jamais connus. Ce sont des malfaiteurs.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qui disent « Seigneur, Seigneur » : « Que ressentez-vous ? » Vous entendrez peut-être des choses comme :</w:t>
      </w:r>
    </w:p>
    <w:p>
      <w:pPr>
        <w:pStyle w:val="ListBullet"/>
        <w:spacing w:line="240" w:lineRule="auto"/>
        <w:ind w:left="720"/>
      </w:pPr>
      <w:r>
        <w:rPr>
          <w:lang w:val="fr_FR" w:bidi="fr_FR"/>
        </w:rPr>
      </w:r>
      <w:r>
        <w:rPr>
          <w:lang w:val="fr_FR" w:bidi="fr_FR"/>
        </w:rPr>
        <w:t>Demandez aussi aux acteurs qui jouent les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partie suivante, Jésus contraste deux hommes qui construisent tous deux des maisons. Les deux hommes entendent l'enseignement de Jésus. L'homme sage qui construit sa maison sur le rocher est comme quelqu'un qui entend l'enseignement et qui obéit à Jésus. Quand la pluie, les inondations et le vent viennent, la maison se tient toujours debout parce qu'elle est construite sur un rocher fort. L'homme insensé qui construit sa maison sur le sable est comme quelqu'un qui entend l'enseignement de Jésus et qui n'obéit pas à Jésus. Cette fois-ci, quand le mauvais temps vient, la maison tombe complètement parce qu'elle n'a pas de fondation forte.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qui construit sa maison sur le rocher : « Que ressentez-vous ? » Vous entendrez peut-être des choses comme :</w:t>
      </w:r>
    </w:p>
    <w:p>
      <w:pPr>
        <w:pStyle w:val="ListBullet"/>
        <w:spacing w:line="240" w:lineRule="auto"/>
        <w:ind w:left="720"/>
      </w:pPr>
      <w:r>
        <w:rPr>
          <w:lang w:val="fr_FR" w:bidi="fr_FR"/>
        </w:rPr>
      </w:r>
      <w:r>
        <w:rPr>
          <w:lang w:val="fr_FR" w:bidi="fr_FR"/>
        </w:rPr>
        <w:t>Demandez aussi à l'acteur qui joue l'homme insensé qui construit sa maison sur le sable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a maintenant fini son long enseignement. La dernière partie est une description de la réaction de la foule à l'enseignement. La foule est étonnée de la façon dont Jésus a enseigné. La foule voit que Jésus enseigne avec autorité et puissance, ce qui est différent de la façon dont leurs scribes enseignent.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avertit les disciples au sujet des faux </w:t>
      </w:r>
      <w:r>
        <w:rPr>
          <w:b/>
          <w:lang w:val="fr_FR" w:bidi="fr_FR"/>
        </w:rPr>
        <w:t>prophètes</w:t>
      </w:r>
      <w:r>
        <w:rPr>
          <w:lang w:val="fr_FR" w:bidi="fr_FR"/>
        </w:rPr>
        <w:t xml:space="preserve">. Les prophètes étaient des messagers dans l'Ancien Testament, et ils prononçaient des messages de la part de Dieu appelés </w:t>
      </w:r>
      <w:r>
        <w:rPr>
          <w:b/>
          <w:lang w:val="fr_FR" w:bidi="fr_FR"/>
        </w:rPr>
        <w:t>prophétie</w:t>
      </w:r>
      <w:r>
        <w:rPr>
          <w:lang w:val="fr_FR" w:bidi="fr_FR"/>
        </w:rPr>
        <w:t xml:space="preserve">. Traduisez prophètes de la même manière que dans les passages précédents et voyez le glossaire principal pour une définition complète du mot </w:t>
      </w:r>
      <w:r>
        <w:rPr>
          <w:b/>
          <w:lang w:val="fr_FR" w:bidi="fr_FR"/>
        </w:rPr>
        <w:t>prophète</w:t>
      </w:r>
      <w:r>
        <w:rPr>
          <w:lang w:val="fr_FR" w:bidi="fr_FR"/>
        </w:rPr>
        <w:t>.</w:t>
      </w:r>
    </w:p>
    <w:p>
      <w:pPr/>
      <w:r>
        <w:rPr>
          <w:lang w:val="fr_FR" w:bidi="fr_FR"/>
        </w:rPr>
      </w:r>
      <w:r>
        <w:rPr>
          <w:lang w:val="fr_FR" w:bidi="fr_FR"/>
        </w:rPr>
        <w:t xml:space="preserve">Jésus compare les faux prophètes aux </w:t>
      </w:r>
      <w:r>
        <w:rPr>
          <w:b/>
          <w:lang w:val="fr_FR" w:bidi="fr_FR"/>
        </w:rPr>
        <w:t>loups</w:t>
      </w:r>
      <w:r>
        <w:rPr>
          <w:lang w:val="fr_FR" w:bidi="fr_FR"/>
        </w:rPr>
        <w:t xml:space="preserve"> qui s'habillent en habits de brebis. Les loups sont de grands chiens sauvages, et ils chassent généralement la nuit. Parfois, ils chassent dans une meute ou un groupe de loups, mais d'autres fois, ils chassent seuls. Les bergers qui prenaient soin des brebis devaient protéger leurs brebis des loups qui attaquaient les brebis.</w:t>
      </w:r>
    </w:p>
    <w:p>
      <w:pPr/>
      <w:r>
        <w:rPr>
          <w:lang w:val="fr_FR" w:bidi="fr_FR"/>
        </w:rPr>
      </w:r>
      <w:r>
        <w:rPr>
          <w:lang w:val="fr_FR" w:bidi="fr_FR"/>
        </w:rPr>
        <w:t>Arrêtez-vous et montrez à nouveau l'image du loup si nécessaire.</w:t>
      </w:r>
    </w:p>
    <w:p>
      <w:pPr/>
      <w:r>
        <w:rPr>
          <w:lang w:val="fr_FR" w:bidi="fr_FR"/>
        </w:rPr>
      </w:r>
      <w:r>
        <w:rPr>
          <w:b/>
          <w:lang w:val="fr_FR" w:bidi="fr_FR"/>
        </w:rPr>
        <w:t>Les brebis</w:t>
      </w:r>
      <w:r>
        <w:rPr>
          <w:lang w:val="fr_FR" w:bidi="fr_FR"/>
        </w:rPr>
        <w:t xml:space="preserve"> sont des animaux avec un manteau de laine épais, et sont généralement blanches. Elles ne mangent que de l'herbe, et les bergers qui prennent soin d'elles doivent déplacer le troupeau, ou groupe de brebis, vers un nouveau point d'herbe quand les brebis finissent de manger toute l'herbe dans un champ. Pendant les mois d'été, les bergers coupaient le manteau de laine de la brebis et vendaient la laine. On pouvait se servir de la laine pour faire des vêtements. Les brebis ne peuvent pas survivre sans un berger pour les aider.</w:t>
      </w:r>
    </w:p>
    <w:p>
      <w:pPr/>
      <w:r>
        <w:rPr>
          <w:lang w:val="fr_FR" w:bidi="fr_FR"/>
        </w:rPr>
      </w:r>
      <w:r>
        <w:rPr>
          <w:lang w:val="fr_FR" w:bidi="fr_FR"/>
        </w:rPr>
        <w:t>Arrêtez-vous et montrez à nouveau l'image des brebis si nécessaire.</w:t>
      </w:r>
    </w:p>
    <w:p>
      <w:pPr/>
      <w:r>
        <w:rPr>
          <w:lang w:val="fr_FR" w:bidi="fr_FR"/>
        </w:rPr>
      </w:r>
      <w:r>
        <w:rPr>
          <w:lang w:val="fr_FR" w:bidi="fr_FR"/>
        </w:rPr>
        <w:t xml:space="preserve">Jésus avertit aussi les disciples qu'ils peuvent reconnaître les faux prophètes par leurs fruits. Le </w:t>
      </w:r>
      <w:r>
        <w:rPr>
          <w:b/>
          <w:lang w:val="fr_FR" w:bidi="fr_FR"/>
        </w:rPr>
        <w:t>raisin</w:t>
      </w:r>
      <w:r>
        <w:rPr>
          <w:lang w:val="fr_FR" w:bidi="fr_FR"/>
        </w:rPr>
        <w:t xml:space="preserve"> pousse sur les pieds de vigne, et les figues poussent sur les figuiers. Les vignes et les figuiers étaient parmi les arbres fruitiers les plus importants pour les Juifs à l'époque de Jésus. Les raisins sont de petits fruits ronds qui poussent en grappes sur une vigne. Une vigne n'a pas d'épines. On mangeait le raisin ou on l'utilisait pour faire du vin.</w:t>
      </w:r>
    </w:p>
    <w:p>
      <w:pPr/>
      <w:r>
        <w:rPr>
          <w:lang w:val="fr_FR" w:bidi="fr_FR"/>
        </w:rPr>
      </w:r>
      <w:r>
        <w:rPr>
          <w:b/>
          <w:lang w:val="fr_FR" w:bidi="fr_FR"/>
        </w:rPr>
        <w:t>Les figuiers</w:t>
      </w:r>
      <w:r>
        <w:rPr>
          <w:lang w:val="fr_FR" w:bidi="fr_FR"/>
        </w:rPr>
        <w:t xml:space="preserve"> produisaient des figues, qui étaient des fruits de taille moyenne que l'on mangeait, ou que l'on pressait pour former des gâteaux qui étaient ensuite vendus. Voir le glossaire principal pour une définition complète de </w:t>
      </w:r>
      <w:r>
        <w:rPr>
          <w:b/>
          <w:lang w:val="fr_FR" w:bidi="fr_FR"/>
        </w:rPr>
        <w:t>figuier</w:t>
      </w:r>
      <w:r>
        <w:rPr>
          <w:lang w:val="fr_FR" w:bidi="fr_FR"/>
        </w:rPr>
        <w:t>.</w:t>
      </w:r>
    </w:p>
    <w:p>
      <w:pPr/>
      <w:r>
        <w:rPr>
          <w:lang w:val="fr_FR" w:bidi="fr_FR"/>
        </w:rPr>
      </w:r>
      <w:r>
        <w:rPr>
          <w:lang w:val="fr_FR" w:bidi="fr_FR"/>
        </w:rPr>
        <w:t xml:space="preserve">Jésus décrit à la fois les </w:t>
      </w:r>
      <w:r>
        <w:rPr>
          <w:b/>
          <w:lang w:val="fr_FR" w:bidi="fr_FR"/>
        </w:rPr>
        <w:t>buissons à épines</w:t>
      </w:r>
      <w:r>
        <w:rPr>
          <w:lang w:val="fr_FR" w:bidi="fr_FR"/>
        </w:rPr>
        <w:t xml:space="preserve"> et les </w:t>
      </w:r>
      <w:r>
        <w:rPr>
          <w:b/>
          <w:lang w:val="fr_FR" w:bidi="fr_FR"/>
        </w:rPr>
        <w:t>chardons</w:t>
      </w:r>
      <w:r>
        <w:rPr>
          <w:lang w:val="fr_FR" w:bidi="fr_FR"/>
        </w:rPr>
        <w:t>. Ils peuvent avoir de belles fleurs, mais ils ne produisent jamais de fruits à manger comme le raisin ou les figues. Ils ont aussi des épines pointues qui peuvent être dangereuses. Les agriculteurs doivent retirer les buissons à épines et les chardons de leurs récoltes.</w:t>
      </w:r>
    </w:p>
    <w:p>
      <w:pPr/>
      <w:r>
        <w:rPr>
          <w:lang w:val="fr_FR" w:bidi="fr_FR"/>
        </w:rPr>
      </w:r>
      <w:r>
        <w:rPr>
          <w:lang w:val="fr_FR" w:bidi="fr_FR"/>
        </w:rPr>
        <w:t>Arrêtez-vous et montrez à nouveau des images de raisins et de pieds de vigne, de figues et de figuiers, de buissons à épines et de chardons si nécessaire.</w:t>
      </w:r>
    </w:p>
    <w:p>
      <w:pPr/>
      <w:r>
        <w:rPr>
          <w:lang w:val="fr_FR" w:bidi="fr_FR"/>
        </w:rPr>
      </w:r>
      <w:r>
        <w:rPr>
          <w:lang w:val="fr_FR" w:bidi="fr_FR"/>
        </w:rPr>
        <w:t xml:space="preserve">Jésus dit que certaines personnes lui diront « Seigneur, Seigneur ». </w:t>
      </w:r>
      <w:r>
        <w:rPr>
          <w:b/>
          <w:lang w:val="fr_FR" w:bidi="fr_FR"/>
        </w:rPr>
        <w:t>Seigneur</w:t>
      </w:r>
      <w:r>
        <w:rPr>
          <w:lang w:val="fr_FR" w:bidi="fr_FR"/>
        </w:rPr>
        <w:t xml:space="preserve"> signifie maître, propriétaire, ou quelqu'un avec autorité. On utilisait Seigneur comme terme de respect, pour parler de Dieu et pour s'adresser à Jésus. Dans cette histoire, le mot Seigneur est utilisé pour montrer que Jésus a autorité sur ces personnes. Traduisez Seigneur de la même manière que dans les passages précédents et voyez le glossaire principal pour une définition plus complète du mot </w:t>
      </w:r>
      <w:r>
        <w:rPr>
          <w:b/>
          <w:lang w:val="fr_FR" w:bidi="fr_FR"/>
        </w:rPr>
        <w:t>Seigneur</w:t>
      </w:r>
      <w:r>
        <w:rPr>
          <w:lang w:val="fr_FR" w:bidi="fr_FR"/>
        </w:rPr>
        <w:t>.</w:t>
      </w:r>
    </w:p>
    <w:p>
      <w:pPr/>
      <w:r>
        <w:rPr>
          <w:lang w:val="fr_FR" w:bidi="fr_FR"/>
        </w:rPr>
      </w:r>
      <w:r>
        <w:rPr>
          <w:lang w:val="fr_FR" w:bidi="fr_FR"/>
        </w:rPr>
        <w:t xml:space="preserve">Jésus dit que seules les personnes qui obéissent à Dieu entreront dans le </w:t>
      </w:r>
      <w:r>
        <w:rPr>
          <w:b/>
          <w:lang w:val="fr_FR" w:bidi="fr_FR"/>
        </w:rPr>
        <w:t>royaume des cieux</w:t>
      </w:r>
      <w:r>
        <w:rPr>
          <w:lang w:val="fr_FR" w:bidi="fr_FR"/>
        </w:rPr>
        <w:t xml:space="preserve">. Le royaume des cieux concerne le fait que Dieu règne dans le cœur de son peuple plutôt qu'un lieu physique. Vous vous souviendrez de l'expression « royaume des cieux » de plusieurs passages précédents. Traduisez la phrase de la même manière ici. Voir le glossaire principal pour une définition plus complète de l'expression </w:t>
      </w:r>
      <w:r>
        <w:rPr>
          <w:b/>
          <w:lang w:val="fr_FR" w:bidi="fr_FR"/>
        </w:rPr>
        <w:t>royaume des cieux</w:t>
      </w:r>
      <w:r>
        <w:rPr>
          <w:lang w:val="fr_FR" w:bidi="fr_FR"/>
        </w:rPr>
        <w:t>.</w:t>
      </w:r>
    </w:p>
    <w:p>
      <w:pPr/>
      <w:r>
        <w:rPr>
          <w:lang w:val="fr_FR" w:bidi="fr_FR"/>
        </w:rPr>
      </w:r>
      <w:r>
        <w:rPr>
          <w:lang w:val="fr_FR" w:bidi="fr_FR"/>
        </w:rPr>
        <w:t xml:space="preserve">Jésus dit que les personnes qui obéissent à son </w:t>
      </w:r>
      <w:r>
        <w:rPr>
          <w:b/>
          <w:lang w:val="fr_FR" w:bidi="fr_FR"/>
        </w:rPr>
        <w:t>Père</w:t>
      </w:r>
      <w:r>
        <w:rPr>
          <w:lang w:val="fr_FR" w:bidi="fr_FR"/>
        </w:rPr>
        <w:t xml:space="preserve"> dans les </w:t>
      </w:r>
      <w:r>
        <w:rPr>
          <w:b/>
          <w:lang w:val="fr_FR" w:bidi="fr_FR"/>
        </w:rPr>
        <w:t>cieux</w:t>
      </w:r>
      <w:r>
        <w:rPr>
          <w:lang w:val="fr_FR" w:bidi="fr_FR"/>
        </w:rPr>
        <w:t xml:space="preserve"> entreront dans le royaume des cieux. Dieu a créé son peuple et se soucie de lui comme un père qui se soucie de ses enfants. Dépendamment du contexte dans lequel elle est utilisée, l'expression « d'en haut » peut désigner le ciel ou bien les cieux comme l'endroit où Dieu et les anges vivent. Dans ce contexte, cieux signifie le lieu où vit Dieu. Traduisez cieux de la même manière que dans les passages précédents et voyez le glossaire principal pour une définition plus complète du mot </w:t>
      </w:r>
      <w:r>
        <w:rPr>
          <w:b/>
          <w:lang w:val="fr_FR" w:bidi="fr_FR"/>
        </w:rPr>
        <w:t>cieux</w:t>
      </w:r>
      <w:r>
        <w:rPr>
          <w:lang w:val="fr_FR" w:bidi="fr_FR"/>
        </w:rPr>
        <w:t>.</w:t>
      </w:r>
    </w:p>
    <w:p>
      <w:pPr/>
      <w:r>
        <w:rPr>
          <w:lang w:val="fr_FR" w:bidi="fr_FR"/>
        </w:rPr>
      </w:r>
      <w:r>
        <w:rPr>
          <w:lang w:val="fr_FR" w:bidi="fr_FR"/>
        </w:rPr>
        <w:t xml:space="preserve">Les personnes qui appellent Jésus « Seigneur, Seigneur », mais qui n'obéissent pas à Jésus diront qu'elles ont </w:t>
      </w:r>
      <w:r>
        <w:rPr>
          <w:b/>
          <w:lang w:val="fr_FR" w:bidi="fr_FR"/>
        </w:rPr>
        <w:t>prophétisé</w:t>
      </w:r>
      <w:r>
        <w:rPr>
          <w:lang w:val="fr_FR" w:bidi="fr_FR"/>
        </w:rPr>
        <w:t xml:space="preserve"> au nom de Jésus, ce qui signifie qu'elles ont prononcé des messages de la part de Dieu. Voir le glossaire principal pour une définition plus complète du mot </w:t>
      </w:r>
      <w:r>
        <w:rPr>
          <w:b/>
          <w:lang w:val="fr_FR" w:bidi="fr_FR"/>
        </w:rPr>
        <w:t>prophétie</w:t>
      </w:r>
      <w:r>
        <w:rPr>
          <w:lang w:val="fr_FR" w:bidi="fr_FR"/>
        </w:rPr>
        <w:t>.</w:t>
      </w:r>
    </w:p>
    <w:p>
      <w:pPr/>
      <w:r>
        <w:rPr>
          <w:lang w:val="fr_FR" w:bidi="fr_FR"/>
        </w:rPr>
      </w:r>
      <w:r>
        <w:rPr>
          <w:lang w:val="fr_FR" w:bidi="fr_FR"/>
        </w:rPr>
        <w:t xml:space="preserve">Ils diront aussi qu'ils ont chassé les </w:t>
      </w:r>
      <w:r>
        <w:rPr>
          <w:b/>
          <w:lang w:val="fr_FR" w:bidi="fr_FR"/>
        </w:rPr>
        <w:t>démons</w:t>
      </w:r>
      <w:r>
        <w:rPr>
          <w:lang w:val="fr_FR" w:bidi="fr_FR"/>
        </w:rPr>
        <w:t xml:space="preserve"> au nom de Jésus. Les démons sont des esprits mauvais qui peuvent contrôler et faire du mal à une personne. Dans le Nouveau Testament, les démons vivaient souvent dans les tombeaux, les déserts et les lieux désolés. Chasser les démons signifie dire aux démons de quitter une personne et de ne plus le contrôler ou lui faire du mal. Jésus chassait souvent les démons des personnes, et il a donné à ses disciples l'autorité de chasser aussi les démons en son nom. Traduisez démon de la même manière que dans les passages précédents et voyez le glossaire principal pour une définition plus complète du mot </w:t>
      </w:r>
      <w:r>
        <w:rPr>
          <w:b/>
          <w:lang w:val="fr_FR" w:bidi="fr_FR"/>
        </w:rPr>
        <w:t>démon</w:t>
      </w:r>
      <w:r>
        <w:rPr>
          <w:lang w:val="fr_FR" w:bidi="fr_FR"/>
        </w:rPr>
        <w:t>.</w:t>
      </w:r>
    </w:p>
    <w:p>
      <w:pPr/>
      <w:r>
        <w:rPr>
          <w:lang w:val="fr_FR" w:bidi="fr_FR"/>
        </w:rPr>
      </w:r>
      <w:r>
        <w:rPr>
          <w:lang w:val="fr_FR" w:bidi="fr_FR"/>
        </w:rPr>
        <w:t xml:space="preserve">Ces personnes diront aussi qu'elles ont fait des </w:t>
      </w:r>
      <w:r>
        <w:rPr>
          <w:b/>
          <w:lang w:val="fr_FR" w:bidi="fr_FR"/>
        </w:rPr>
        <w:t>miracles</w:t>
      </w:r>
      <w:r>
        <w:rPr>
          <w:lang w:val="fr_FR" w:bidi="fr_FR"/>
        </w:rPr>
        <w:t xml:space="preserve"> au nom de Jésus. Les miracles sont des actions puissantes que seul Dieu peut accomplir. Traduisez miracles de la même manière que vous l'avez fait dans les passages précédents et voyez le glossaire principal pour une définition plus complète du mot </w:t>
      </w:r>
      <w:r>
        <w:rPr>
          <w:b/>
          <w:lang w:val="fr_FR" w:bidi="fr_FR"/>
        </w:rPr>
        <w:t>miracles</w:t>
      </w:r>
      <w:r>
        <w:rPr>
          <w:lang w:val="fr_FR" w:bidi="fr_FR"/>
        </w:rPr>
        <w:t>.</w:t>
      </w:r>
    </w:p>
    <w:p>
      <w:pPr/>
      <w:r>
        <w:rPr>
          <w:lang w:val="fr_FR" w:bidi="fr_FR"/>
        </w:rPr>
      </w:r>
      <w:r>
        <w:rPr>
          <w:lang w:val="fr_FR" w:bidi="fr_FR"/>
        </w:rPr>
        <w:t xml:space="preserve">Jésus dit que ces personnes qui prétendent prophétiser, chassent les démons et font des miracles en son nom n'entreront pas dans le royaume des cieux. Jésus leur dira de partir parce qu'il ne les a jamais connus. Jésus appellera ces personnes des </w:t>
      </w:r>
      <w:r>
        <w:rPr>
          <w:b/>
          <w:lang w:val="fr_FR" w:bidi="fr_FR"/>
        </w:rPr>
        <w:t>transgresseurs</w:t>
      </w:r>
      <w:r>
        <w:rPr>
          <w:lang w:val="fr_FR" w:bidi="fr_FR"/>
        </w:rPr>
        <w:t xml:space="preserve"> de la loi. Dans la langue d'origine, « transgresseurs de la loi » signifie quelqu'un qui pratique l'impiété de la loi, ou qui ne fait pas la </w:t>
      </w:r>
      <w:r>
        <w:rPr>
          <w:b/>
          <w:lang w:val="fr_FR" w:bidi="fr_FR"/>
        </w:rPr>
        <w:t>loi</w:t>
      </w:r>
      <w:r>
        <w:rPr>
          <w:lang w:val="fr_FR" w:bidi="fr_FR"/>
        </w:rPr>
        <w:t xml:space="preserve"> de Dieu. La loi signifie la </w:t>
      </w:r>
      <w:r>
        <w:rPr>
          <w:b/>
          <w:lang w:val="fr_FR" w:bidi="fr_FR"/>
        </w:rPr>
        <w:t>loi de Moïse</w:t>
      </w:r>
      <w:r>
        <w:rPr>
          <w:lang w:val="fr_FR" w:bidi="fr_FR"/>
        </w:rPr>
        <w:t xml:space="preserve"> que Moïse a partagée avec le peuple juif pour lui dire comment vivre. L'impiété peut aussi signifier ne pas aimer son prochain comme soi-même, selon le nouvel enseignement donné par Jésus. Traduisez loi de la même manière que dans les passages précédents et voyez le glossaire principal pour une définition plus complète du mot </w:t>
      </w:r>
      <w:r>
        <w:rPr>
          <w:b/>
          <w:lang w:val="fr_FR" w:bidi="fr_FR"/>
        </w:rPr>
        <w:t>loi</w:t>
      </w:r>
      <w:r>
        <w:rPr>
          <w:lang w:val="fr_FR" w:bidi="fr_FR"/>
        </w:rPr>
        <w:t>.</w:t>
      </w:r>
    </w:p>
    <w:p>
      <w:pPr/>
      <w:r>
        <w:rPr>
          <w:lang w:val="fr_FR" w:bidi="fr_FR"/>
        </w:rPr>
      </w:r>
      <w:r>
        <w:rPr>
          <w:lang w:val="fr_FR" w:bidi="fr_FR"/>
        </w:rPr>
        <w:t xml:space="preserve">Les personnes qui écoutent l'enseignement de Jésus et qui obéissent à l'enseignement sont comme un homme qui construit sa maison sur une </w:t>
      </w:r>
      <w:r>
        <w:rPr>
          <w:b/>
          <w:lang w:val="fr_FR" w:bidi="fr_FR"/>
        </w:rPr>
        <w:t>fondation</w:t>
      </w:r>
      <w:r>
        <w:rPr>
          <w:lang w:val="fr_FR" w:bidi="fr_FR"/>
        </w:rPr>
        <w:t xml:space="preserve"> de rocher. Une fondation se trouve sous une maison. Elle rend la maison forte afin qu'elle ne tombe pas quand vient le mauvais temps.</w:t>
      </w:r>
    </w:p>
    <w:p>
      <w:pPr/>
      <w:r>
        <w:rPr>
          <w:lang w:val="fr_FR" w:bidi="fr_FR"/>
        </w:rPr>
      </w:r>
      <w:r>
        <w:rPr>
          <w:lang w:val="fr_FR" w:bidi="fr_FR"/>
        </w:rPr>
        <w:t xml:space="preserve">Après que Jésus ait fini d'enseigner, les foules étaient étonnées de la façon dont Jésus enseignait différemment de leurs scribes, ou </w:t>
      </w:r>
      <w:r>
        <w:rPr>
          <w:b/>
          <w:lang w:val="fr_FR" w:bidi="fr_FR"/>
        </w:rPr>
        <w:t>docteurs de la loi</w:t>
      </w:r>
      <w:r>
        <w:rPr>
          <w:lang w:val="fr_FR" w:bidi="fr_FR"/>
        </w:rPr>
        <w:t xml:space="preserve">. Ils écrivaient la loi de Moïse, et ils ont aussi enseigné au peuple comment suivre la loi de Moïse. Traduisez docteurs de la loi de la même manière que vous l'avez fait dans les passages précédents et voyez le glossaire principal pour une définition plus complète de l'expression docteurs </w:t>
      </w:r>
      <w:r>
        <w:rPr>
          <w:b/>
          <w:lang w:val="fr_FR" w:bidi="fr_FR"/>
        </w:rPr>
        <w:t>de la loi</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8:1–17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8.1–17.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Avant ce passage, Jésus venait de terminer son « sermon sur la montagne ». Jésus a enseigné la foule pendant un long moment. Ce passage est une histoire vraie des événements. Matthieu donne des exemples de la façon dont Jésus a démontré son autorité. Certains qui avaient entendu parler de Jésus se sont approchés de lui pour pouvoir être guéris. Cela montre que Dieu a de la compassion pour ceux qui ont foi en Jésus-Christ.</w:t>
      </w:r>
    </w:p>
    <w:p>
      <w:pPr/>
      <w:r>
        <w:rPr>
          <w:lang w:val="fr_FR" w:bidi="fr_FR"/>
        </w:rPr>
      </w:r>
      <w:r>
        <w:rPr>
          <w:lang w:val="fr_FR" w:bidi="fr_FR"/>
        </w:rPr>
        <w:t>Montrez une image des collines en Galilée.</w:t>
      </w:r>
    </w:p>
    <w:p>
      <w:pPr/>
      <w:r>
        <w:rPr>
          <w:lang w:val="fr_FR" w:bidi="fr_FR"/>
        </w:rPr>
      </w:r>
      <w:r>
        <w:rPr>
          <w:lang w:val="fr_FR" w:bidi="fr_FR"/>
        </w:rPr>
        <w:t>Jésus est descendu de la colline où il enseignait, et les foules le suivaient derrière lui. Soudain, un homme atteint de la maladie de la peau appelée la lèpre est venu vers lui. Une personne atteinte de lèpre était rituellement impure selon la loi juive. Impur signifie inapte pour le service de Dieu. Ainsi, l'homme atteint de la lèpre n'aurait pas été autorisé à vivre dans la communauté. Il est très probable que l'homme atteint de lèpre se soit approché de Jésus pendant que la foule se tenait à distance parce qu'elle n'aurait pas toléré la présence d'un homme impur. Cependant, ils auraient quand même été témoins de la rencontre de Jésus avec l'homme.</w:t>
      </w:r>
    </w:p>
    <w:p>
      <w:pPr/>
      <w:r>
        <w:rPr>
          <w:lang w:val="fr_FR" w:bidi="fr_FR"/>
        </w:rPr>
      </w:r>
      <w:r>
        <w:rPr>
          <w:lang w:val="fr_FR" w:bidi="fr_FR"/>
        </w:rPr>
        <w:t>Arrêtez-vous et discutez : Dans votre culture, quelles sont les raisons pour lesquelles quelqu'un serait considéré comme incapable de vivre dans la communauté ? Discutez des raisons pour lesquelles il est difficile pour vous, ou pour d'autres, d'interagir avec eux.</w:t>
      </w:r>
    </w:p>
    <w:p>
      <w:pPr/>
      <w:r>
        <w:rPr>
          <w:lang w:val="fr_FR" w:bidi="fr_FR"/>
        </w:rPr>
      </w:r>
      <w:r>
        <w:rPr>
          <w:lang w:val="fr_FR" w:bidi="fr_FR"/>
        </w:rPr>
        <w:t>L'homme s'est agenouillé devant Jésus. L'homme s'est adressé à Jésus en tant que Seigneur. Dans cet exemple, Seigneur est un terme de respect qui signifie « maître ». C'est une façon respectueuse de s'adresser à un chef. L'homme a demandé si Jésus était prêt à le rendre pur. Cela signifie le guérir de sa maladie de la peau. Jésus a tendu la main et a touché l'homme. L'homme a été instantanément guéri de la maladie de la peau. La réaction de Jésus à l'homme était inattendue parce que l'homme était impur. D'autres personnes auraient appelé l'homme impur et seraient restées à distance de lui. Jésus n'a pas appelé l'homme impur. Jésus a montré de la compassion à l'homme en le guérissant. Après que l'homme ait été guéri, Jésus lui a donné pour instruction d'aller se montrer au sacrificateur. Selon la loi juive, le sacrificateur devait accomplir le rituel de purification et déclarer publiquement que l'homme est pur. Puis l'homme pouvait à nouveau vivre dans la communauté.</w:t>
      </w:r>
    </w:p>
    <w:p>
      <w:pPr/>
      <w:r>
        <w:rPr>
          <w:lang w:val="fr_FR" w:bidi="fr_FR"/>
        </w:rPr>
      </w:r>
      <w:r>
        <w:rPr>
          <w:lang w:val="fr_FR" w:bidi="fr_FR"/>
        </w:rPr>
        <w:t>Jésus s'est rendu dans une ville appelée Capernaüm. Capernaüm est la ville au bord du lac de Galilée. Jésus a basé son ministère envers la Galilée à Capernaüm. Puis un centurion romain est venu vers Jésus. L'empire romain occupait la terre et contrôlait le gouvernement. Un centurion ou centenier était un officier militaire romain qui commandait un groupe de cent soldats. Le centurion est allé vers Jésus pour chercher la guérison pour son serviteur malade. Le centurion se souciait grandement de son serviteur. Le serviteur était malade au lit et ne pouvait pas bouger. On pense que le serviteur n'était qu'un garçon, et que le garçon était sur le point de mourir.</w:t>
      </w:r>
    </w:p>
    <w:p>
      <w:pPr/>
      <w:r>
        <w:rPr>
          <w:lang w:val="fr_FR" w:bidi="fr_FR"/>
        </w:rPr>
      </w:r>
      <w:r>
        <w:rPr>
          <w:lang w:val="fr_FR" w:bidi="fr_FR"/>
        </w:rPr>
        <w:t>Montrez une image d'un centurion.</w:t>
      </w:r>
    </w:p>
    <w:p>
      <w:pPr/>
      <w:r>
        <w:rPr>
          <w:lang w:val="fr_FR" w:bidi="fr_FR"/>
        </w:rPr>
      </w:r>
      <w:r>
        <w:rPr>
          <w:lang w:val="fr_FR" w:bidi="fr_FR"/>
        </w:rPr>
        <w:t>Arrêtez-vous et parlez d'un moment où quelqu'un dont vous vous souciez a été très malade. Qu'avez-vous fait pour aider la personne ?</w:t>
      </w:r>
    </w:p>
    <w:p>
      <w:pPr/>
      <w:r>
        <w:rPr>
          <w:lang w:val="fr_FR" w:bidi="fr_FR"/>
        </w:rPr>
      </w:r>
      <w:r>
        <w:rPr>
          <w:lang w:val="fr_FR" w:bidi="fr_FR"/>
        </w:rPr>
        <w:t>Jésus a dit qu'il était prêt à aller dans la maison du centurion et à guérir le serviteur. Le centurion a compris que Jésus avait une grande autorité. Il a répondu à Jésus en disant : « Je ne suis pas digne que tu viennes sous mon toit, mais dis simplement le mot et mon serviteur sera guéri ». Le centurion a peut-être pensé que Jésus était trop respectable pour venir dans sa maison. Il est aussi possible que le centurion ait dit cela parce qu'il était un Gentil. Un Gentil est un non-Juif. Les Juifs n'étaient pas autorisés à entrer dans la maison des Gentils. Le centurion croyait que son serviteur serait guéri si Jésus disait quelques mots. Cela a montré qu'il avait la foi.</w:t>
      </w:r>
    </w:p>
    <w:p>
      <w:pPr/>
      <w:r>
        <w:rPr>
          <w:lang w:val="fr_FR" w:bidi="fr_FR"/>
        </w:rPr>
      </w:r>
      <w:r>
        <w:rPr>
          <w:lang w:val="fr_FR" w:bidi="fr_FR"/>
        </w:rPr>
        <w:t>Arrêtez-vous et discutez : Qui sont les personnes avec autorité dans votre communauté ? Comment les gens réagissent-ils envers eux ? Décrivez la relation entre la personne en autorité et ceux qui sont sous son autorité. Racontez une histoire d'un moment où quelqu'un a obéi ou a désobéi à une figure d'autorité. Quels étaient les conséquences de leurs actions ?</w:t>
      </w:r>
    </w:p>
    <w:p>
      <w:pPr/>
      <w:r>
        <w:rPr>
          <w:lang w:val="fr_FR" w:bidi="fr_FR"/>
        </w:rPr>
      </w:r>
      <w:r>
        <w:rPr>
          <w:lang w:val="fr_FR" w:bidi="fr_FR"/>
        </w:rPr>
        <w:t>Jésus a parlé à la foule avant de répondre au centurion. Jésus a parlé de manière très élogieuse de la foi du Romain. Jésus a dit que la foi de son propre peuple en Israël n'était pas aussi forte que la foi du centurion romain. Le centurion romain était un Gentil, un non-Juif. Jésus a dit que beaucoup viendront de l'est et de l'ouest, c'est-à-dire du monde entier. Cela incluait les Gentils. Jésus a dit qu'ils s'inclineraient à table avec Abraham, Isaac et Jacob. S'allonger à table signifie prendre un repas avec lui. Cela fait référence au festin qui aura lieu dans le royaume des cieux. Abraham, Isaac et Jacob sont les ancêtres de la nation d'Israël. Un royaume est un lieu où règne un roi sur un groupe de personnes. Le ciel est le lieu où vit Dieu. Les cieux sont aussi la destination ultime des croyants en Jésus-Christ. Jésus a aussi dit : « Mais beaucoup d'Israélites, ceux pour lesquels le royaume a été préparé, seront jetés dans les ténèbres extérieures, où il y aura des pleurs et des grincements de dents. » Les ténèbres extérieures sont la séparation éternelle de Dieu qui attend tous ceux qui rejettent Jésus. Les pleurs font référence au son fort que font les personnes quand elles ont beaucoup de chagrin ou de tristesse. Le fait de grincer de dents fait référence au fait de serrer fort les dents à cause de la douleur, de la colère et de l'amertume. Ceux qui sont éternellement séparés de Dieu seront submergés par le chagrin. Leur chagrin les fera pleurer de manière incontrôlable et grincer des dents dans la douleur. Jésus dit cela au sujet du futur lointain.</w:t>
      </w:r>
    </w:p>
    <w:p>
      <w:pPr/>
      <w:r>
        <w:rPr>
          <w:lang w:val="fr_FR" w:bidi="fr_FR"/>
        </w:rPr>
      </w:r>
      <w:r>
        <w:rPr>
          <w:lang w:val="fr_FR" w:bidi="fr_FR"/>
        </w:rPr>
        <w:t>Jésus a dit au centurion : « Rentre à la maison. Parce que tu as cru, c'est arrivé. » Jésus était heureux du centurion. « Va » était un ordre poli. Quand Jésus a fait cette déclaration, le serviteur a été guéri.</w:t>
      </w:r>
    </w:p>
    <w:p>
      <w:pPr/>
      <w:r>
        <w:rPr>
          <w:lang w:val="fr_FR" w:bidi="fr_FR"/>
        </w:rPr>
      </w:r>
      <w:r>
        <w:rPr>
          <w:lang w:val="fr_FR" w:bidi="fr_FR"/>
        </w:rPr>
        <w:t>Puis Jésus s'est rendu dans la maison de Pierre. Pierre vivait aussi à Capernaüm. Jésus a vu la belle-mère de Pierre, la mère de la femme de Pierre, couchée et malade de fièvre. Jésus a touché la mère de la femme de Pierre, puis la fièvre a disparu. La femme a commencé à prendre soin des besoins de Jésus et à lui servir de la nourriture après que la fièvre soit partie.</w:t>
      </w:r>
    </w:p>
    <w:p>
      <w:pPr/>
      <w:r>
        <w:rPr>
          <w:lang w:val="fr_FR" w:bidi="fr_FR"/>
        </w:rPr>
      </w:r>
      <w:r>
        <w:rPr>
          <w:lang w:val="fr_FR" w:bidi="fr_FR"/>
        </w:rPr>
        <w:t>Les gens de cette ville ont amené à Jésus, au coucher du soleil, des personnes possédées par un démon. Ils ont fait cela parce que le jour du sabbat se terminait au coucher du soleil et qu'ils voulaient que Jésus fasse le travail de guérison. Le jour du sabbat est le jour de repos et d'adoration juif. Le travail n'est pas permis le jour du sabbat. Les démons sont des êtres spirituels qui étaient autrefois des anges, mais qui se sont rebellés contre Dieu. Ce sont des esprits impurs. Les personnes possédées par un démon sont des personnes qui étaient contrôlées par les démons. Jésus a prononcé quelques mots. Cela a fait que les démons ont quitté les personnes et ont arrêté de les contrôler.</w:t>
      </w:r>
    </w:p>
    <w:p>
      <w:pPr/>
      <w:r>
        <w:rPr>
          <w:lang w:val="fr_FR" w:bidi="fr_FR"/>
        </w:rPr>
      </w:r>
      <w:r>
        <w:rPr>
          <w:lang w:val="fr_FR" w:bidi="fr_FR"/>
        </w:rPr>
        <w:t>Jésus a guéri ces personnes. Cela a montré que Jésus a accompli les choses qu'Ésaïe le prophète, ou messager, a dites au peuple. Dieu a parlé à Ésaïe et Ésaïe a dit au peuple juif il y a longtemps que Dieu enverrait un Sauveur promis. Ce Sauveur enlèverait nos maladies.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descend de la montagne après avoir enseigné la foule. Un homme avec une maladie de la peau demande à Jésus de le nettoyer de la lèpre. Jésus guérit l'homme.</w:t>
      </w:r>
    </w:p>
    <w:p>
      <w:pPr/>
      <w:r>
        <w:rPr>
          <w:lang w:val="fr_FR" w:bidi="fr_FR"/>
        </w:rPr>
      </w:r>
      <w:r>
        <w:rPr>
          <w:b/>
          <w:lang w:val="fr_FR" w:bidi="fr_FR"/>
        </w:rPr>
        <w:t>Deuxième partie :</w:t>
      </w:r>
      <w:r>
        <w:rPr>
          <w:lang w:val="fr_FR" w:bidi="fr_FR"/>
        </w:rPr>
        <w:t xml:space="preserve"> Jésus va à Capernaüm. Un centurion romain supplie Jésus de guérir son serviteur. Jésus parle et le serviteur est guéri.</w:t>
      </w:r>
    </w:p>
    <w:p>
      <w:pPr/>
      <w:r>
        <w:rPr>
          <w:lang w:val="fr_FR" w:bidi="fr_FR"/>
        </w:rPr>
      </w:r>
      <w:r>
        <w:rPr>
          <w:b/>
          <w:lang w:val="fr_FR" w:bidi="fr_FR"/>
        </w:rPr>
        <w:t>Troisième partie :</w:t>
      </w:r>
      <w:r>
        <w:rPr>
          <w:lang w:val="fr_FR" w:bidi="fr_FR"/>
        </w:rPr>
        <w:t xml:space="preserve"> Jésus va dans la maison de Pierre. La belle-mère de Pierre est malade et Jésus la guérit.</w:t>
      </w:r>
    </w:p>
    <w:p>
      <w:pPr/>
      <w:r>
        <w:rPr>
          <w:lang w:val="fr_FR" w:bidi="fr_FR"/>
        </w:rPr>
      </w:r>
      <w:r>
        <w:rPr>
          <w:b/>
          <w:lang w:val="fr_FR" w:bidi="fr_FR"/>
        </w:rPr>
        <w:t>Quatrième partie :</w:t>
      </w:r>
      <w:r>
        <w:rPr>
          <w:lang w:val="fr_FR" w:bidi="fr_FR"/>
        </w:rPr>
        <w:t xml:space="preserve"> Ce soir-là, des personnes viennent à Jésus en amenant d'autres qui ont besoin de guérison. Jésus guérit beaucoup de personnes.</w:t>
      </w:r>
    </w:p>
    <w:p>
      <w:pPr/>
      <w:r>
        <w:rPr>
          <w:lang w:val="fr_FR" w:bidi="fr_FR"/>
        </w:rPr>
      </w:r>
      <w:r>
        <w:rPr>
          <w:lang w:val="fr_FR" w:bidi="fr_FR"/>
        </w:rPr>
        <w:t>Le personnage dans cette histoire inclut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Des foules de personnes qui écoutaient Jésus enseigner et qui regardaient Jésus guérir les autres</w:t>
      </w:r>
    </w:p>
    <w:p>
      <w:pPr>
        <w:pStyle w:val="ListBullet"/>
        <w:spacing w:line="240" w:lineRule="auto"/>
        <w:ind w:left="720"/>
      </w:pPr>
      <w:r>
        <w:rPr>
          <w:lang w:val="fr_FR" w:bidi="fr_FR"/>
        </w:rPr>
      </w:r>
      <w:r>
        <w:rPr>
          <w:lang w:val="fr_FR" w:bidi="fr_FR"/>
        </w:rPr>
        <w:t>Un homme atteint de lèpre</w:t>
      </w:r>
    </w:p>
    <w:p>
      <w:pPr>
        <w:pStyle w:val="ListBullet"/>
        <w:spacing w:line="240" w:lineRule="auto"/>
        <w:ind w:left="720"/>
      </w:pPr>
      <w:r>
        <w:rPr>
          <w:lang w:val="fr_FR" w:bidi="fr_FR"/>
        </w:rPr>
      </w:r>
      <w:r>
        <w:rPr>
          <w:lang w:val="fr_FR" w:bidi="fr_FR"/>
        </w:rPr>
        <w:t>Un centurion romain</w:t>
      </w:r>
    </w:p>
    <w:p>
      <w:pPr>
        <w:pStyle w:val="ListBullet"/>
        <w:spacing w:line="240" w:lineRule="auto"/>
        <w:ind w:left="720"/>
      </w:pPr>
      <w:r>
        <w:rPr>
          <w:lang w:val="fr_FR" w:bidi="fr_FR"/>
        </w:rPr>
      </w:r>
      <w:r>
        <w:rPr>
          <w:lang w:val="fr_FR" w:bidi="fr_FR"/>
        </w:rPr>
        <w:t>Le serviteur du centurion romain</w:t>
      </w:r>
    </w:p>
    <w:p>
      <w:pPr>
        <w:pStyle w:val="ListBullet"/>
        <w:spacing w:line="240" w:lineRule="auto"/>
        <w:ind w:left="720"/>
      </w:pPr>
      <w:r>
        <w:rPr>
          <w:lang w:val="fr_FR" w:bidi="fr_FR"/>
        </w:rPr>
      </w:r>
      <w:r>
        <w:rPr>
          <w:lang w:val="fr_FR" w:bidi="fr_FR"/>
        </w:rPr>
        <w:t>La belle-mère de Pierre</w:t>
      </w:r>
    </w:p>
    <w:p>
      <w:pPr>
        <w:pStyle w:val="ListBullet"/>
        <w:spacing w:line="240" w:lineRule="auto"/>
        <w:ind w:left="720"/>
      </w:pPr>
      <w:r>
        <w:rPr>
          <w:lang w:val="fr_FR" w:bidi="fr_FR"/>
        </w:rPr>
      </w:r>
      <w:r>
        <w:rPr>
          <w:lang w:val="fr_FR" w:bidi="fr_FR"/>
        </w:rPr>
        <w:t>Les personnes possédées par un démon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Jésus vient de finir d'enseigner une grande foule sur la montagne.</w:t>
      </w:r>
    </w:p>
    <w:p>
      <w:pPr/>
      <w:r>
        <w:rPr>
          <w:lang w:val="fr_FR" w:bidi="fr_FR"/>
        </w:rPr>
      </w:r>
      <w:r>
        <w:rPr>
          <w:lang w:val="fr_FR" w:bidi="fr_FR"/>
        </w:rPr>
        <w:t>Rappelez-vous que le peuple juif avait peur de toucher quelqu'un atteint de lèpre parce que cela signifiait qu'il deviendrait rituellement impur.</w:t>
      </w:r>
    </w:p>
    <w:p>
      <w:pPr/>
      <w:r>
        <w:rPr>
          <w:lang w:val="fr_FR" w:bidi="fr_FR"/>
        </w:rPr>
      </w:r>
      <w:r>
        <w:rPr>
          <w:lang w:val="fr_FR" w:bidi="fr_FR"/>
        </w:rPr>
        <w:t>Rappelez-vous comment le centurion romain a montré sa foi et sa confiance en Jésus.</w:t>
      </w:r>
    </w:p>
    <w:p>
      <w:pPr/>
      <w:r>
        <w:rPr>
          <w:lang w:val="fr_FR" w:bidi="fr_FR"/>
        </w:rPr>
      </w:r>
      <w:r>
        <w:rPr>
          <w:lang w:val="fr_FR" w:bidi="fr_FR"/>
        </w:rPr>
        <w:t>Il est important de se rappeler ce qui s'est passé dans la maison de Pierre.</w:t>
      </w:r>
    </w:p>
    <w:p>
      <w:pPr/>
      <w:r>
        <w:rPr>
          <w:lang w:val="fr_FR" w:bidi="fr_FR"/>
        </w:rPr>
      </w:r>
      <w:r>
        <w:rPr>
          <w:lang w:val="fr_FR" w:bidi="fr_FR"/>
        </w:rPr>
        <w:t>Il est important de noter que cette histoire commence par le fait que Jésus guérit un homme impur et se termine par le fait que Jésus fait partir les démons (esprits impurs) des personnes qu'ils contrôlaient.</w:t>
      </w:r>
    </w:p>
    <w:p>
      <w:pPr/>
      <w:r>
        <w:rPr>
          <w:lang w:val="fr_FR" w:bidi="fr_FR"/>
        </w:rPr>
      </w:r>
      <w:r>
        <w:rPr>
          <w:lang w:val="fr_FR" w:bidi="fr_FR"/>
        </w:rPr>
        <w:t>Cette histoire montre la puissance et l'autorité de Jésus pour guérir les malades et purifier ce qui est impur, ce qui prouve que Jésus est le Messie promis de l'Ancien Testament.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Des foules de personnes qui écoutaient Jésus enseigner et qui regardaient Jésus guérir les autres</w:t>
      </w:r>
    </w:p>
    <w:p>
      <w:pPr>
        <w:pStyle w:val="ListBullet"/>
        <w:spacing w:line="240" w:lineRule="auto"/>
        <w:ind w:left="720"/>
      </w:pPr>
      <w:r>
        <w:rPr>
          <w:lang w:val="fr_FR" w:bidi="fr_FR"/>
        </w:rPr>
      </w:r>
      <w:r>
        <w:rPr>
          <w:lang w:val="fr_FR" w:bidi="fr_FR"/>
        </w:rPr>
        <w:t>Un homme atteint de lèpre</w:t>
      </w:r>
    </w:p>
    <w:p>
      <w:pPr>
        <w:pStyle w:val="ListBullet"/>
        <w:spacing w:line="240" w:lineRule="auto"/>
        <w:ind w:left="720"/>
      </w:pPr>
      <w:r>
        <w:rPr>
          <w:lang w:val="fr_FR" w:bidi="fr_FR"/>
        </w:rPr>
      </w:r>
      <w:r>
        <w:rPr>
          <w:lang w:val="fr_FR" w:bidi="fr_FR"/>
        </w:rPr>
        <w:t>Un centurion romain</w:t>
      </w:r>
    </w:p>
    <w:p>
      <w:pPr>
        <w:pStyle w:val="ListBullet"/>
        <w:spacing w:line="240" w:lineRule="auto"/>
        <w:ind w:left="720"/>
      </w:pPr>
      <w:r>
        <w:rPr>
          <w:lang w:val="fr_FR" w:bidi="fr_FR"/>
        </w:rPr>
      </w:r>
      <w:r>
        <w:rPr>
          <w:lang w:val="fr_FR" w:bidi="fr_FR"/>
        </w:rPr>
        <w:t>Le serviteur du centurion romain</w:t>
      </w:r>
    </w:p>
    <w:p>
      <w:pPr>
        <w:pStyle w:val="ListBullet"/>
        <w:spacing w:line="240" w:lineRule="auto"/>
        <w:ind w:left="720"/>
      </w:pPr>
      <w:r>
        <w:rPr>
          <w:lang w:val="fr_FR" w:bidi="fr_FR"/>
        </w:rPr>
      </w:r>
      <w:r>
        <w:rPr>
          <w:lang w:val="fr_FR" w:bidi="fr_FR"/>
        </w:rPr>
        <w:t>La belle-mère de Pierre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Après que Jésus ait prêché le « sermon sur la montagne », il descend de la colline sur laquelle il enseignait. Jésus était suivi par une grande foule de personnes qui étaient impressionnées par son enseignement.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Un homme atteint de lèpre est venu vers Jésus et s'est agenouillé devant lui. L'homme voulait que Jésus le guérisse et le rende pur. Jésus a touché l'homme, l'a guéri de la lèpre et a rendu l'homme pur.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malade : « Que ressentez-vous ? » Vous entendrez peut-être des choses comme :</w:t>
      </w:r>
    </w:p>
    <w:p>
      <w:pPr/>
      <w:r>
        <w:rPr>
          <w:lang w:val="fr_FR" w:bidi="fr_FR"/>
        </w:rPr>
      </w:r>
      <w:r>
        <w:rPr>
          <w:lang w:val="fr_FR" w:bidi="fr_FR"/>
        </w:rPr>
        <w:t>Jésus a continué de se rendre dans la ville de Capernaüm. Un soldat romain, qui était un chef d'autres personnes, est venu vers Jésus parce que le serviteur du soldat était très malade et ne pouvait pas bouger. Le soldat montre une grande foi en Jésus en faisant confiance au fait que Jésus pouvait simplement dire un mot et guérir le serviteur. Jésus a été impressionné par la foi du soldat. Voir le glossaire principal pour la définition de foi.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soldat romain : « Que ressentez-vous ? » Vous entendrez peut-être des choses comme :</w:t>
      </w:r>
    </w:p>
    <w:p>
      <w:pPr/>
      <w:r>
        <w:rPr>
          <w:lang w:val="fr_FR" w:bidi="fr_FR"/>
        </w:rPr>
      </w:r>
      <w:r>
        <w:rPr>
          <w:lang w:val="fr_FR" w:bidi="fr_FR"/>
        </w:rPr>
        <w:t>Jésus s'est rendu dans la maison de Pierre. Jésus guérit la mère de la femme de Pierre une fois qu'il voit qu'elle est malade au lit. La belle-mère de Pierre montre à Jésus qu'elle est reconnaissante en prenant soin des besoins de Jésus. Elle a probablement servi de la nourriture à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Dites à l'acteur qui joue Jésus : « La femme vient de vous montrer à quel point elle est reconnaissante, que ressentez-vous ? » Vous entendrez peut-être des choses comme :</w:t>
      </w:r>
    </w:p>
    <w:p>
      <w:pPr/>
      <w:r>
        <w:rPr>
          <w:lang w:val="fr_FR" w:bidi="fr_FR"/>
        </w:rPr>
      </w:r>
      <w:r>
        <w:rPr>
          <w:lang w:val="fr_FR" w:bidi="fr_FR"/>
        </w:rPr>
        <w:t>La foule a commencé à amener à Jésus des personnes qui étaient contrôlées par des démons. La foule voulait que Jésus guérisse la personne possédée par un démon. Jésus a fait que les démons quittent les personnes en prononçant quelques mots.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possédées par un démon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est descendu de la colline où il enseignait. Un homme atteint de </w:t>
      </w:r>
      <w:r>
        <w:rPr>
          <w:b/>
          <w:lang w:val="fr_FR" w:bidi="fr_FR"/>
        </w:rPr>
        <w:t>lèpre</w:t>
      </w:r>
      <w:r>
        <w:rPr>
          <w:lang w:val="fr_FR" w:bidi="fr_FR"/>
        </w:rPr>
        <w:t xml:space="preserve"> s'est agenouillé devant Jésus. La lèpre peut faire référence à différents types de maladie de la peau. Ces maladies de la peau rendaient une personne </w:t>
      </w:r>
      <w:r>
        <w:rPr>
          <w:b/>
          <w:lang w:val="fr_FR" w:bidi="fr_FR"/>
        </w:rPr>
        <w:t>impure</w:t>
      </w:r>
      <w:r>
        <w:rPr>
          <w:lang w:val="fr_FR" w:bidi="fr_FR"/>
        </w:rPr>
        <w:t xml:space="preserve">. La loi juive disait qu'une personne avec la lèpre devait porter des vêtements déchirés et crier « impur ! » en public. L'homme lépreux a demandé à Jésus de le rendre </w:t>
      </w:r>
      <w:r>
        <w:rPr>
          <w:b/>
          <w:lang w:val="fr_FR" w:bidi="fr_FR"/>
        </w:rPr>
        <w:t>pur</w:t>
      </w:r>
      <w:r>
        <w:rPr>
          <w:lang w:val="fr_FR" w:bidi="fr_FR"/>
        </w:rPr>
        <w:t xml:space="preserve">. Référez-vous au glossaire principal pour la définition de </w:t>
      </w:r>
      <w:r>
        <w:rPr>
          <w:lang w:val="fr_FR" w:bidi="fr_FR"/>
        </w:rPr>
        <w:t>pur/impur</w:t>
      </w:r>
      <w:r>
        <w:rPr>
          <w:lang w:val="fr_FR" w:bidi="fr_FR"/>
        </w:rPr>
        <w:t xml:space="preserve"> et de </w:t>
      </w:r>
      <w:r>
        <w:rPr>
          <w:lang w:val="fr_FR" w:bidi="fr_FR"/>
        </w:rPr>
        <w:t>la lèpre</w:t>
      </w:r>
      <w:r>
        <w:rPr>
          <w:lang w:val="fr_FR" w:bidi="fr_FR"/>
        </w:rPr>
        <w:t>. Rappelez-vous d'utiliser les mêmes mots pour la lèpre, pur et impur que ceux utilisés précédemment.</w:t>
      </w:r>
    </w:p>
    <w:p>
      <w:pPr/>
      <w:r>
        <w:rPr>
          <w:lang w:val="fr_FR" w:bidi="fr_FR"/>
        </w:rPr>
      </w:r>
      <w:r>
        <w:rPr>
          <w:lang w:val="fr_FR" w:bidi="fr_FR"/>
        </w:rPr>
        <w:t xml:space="preserve">L'homme a appelé Jésus « Seigneur ». </w:t>
      </w:r>
      <w:r>
        <w:rPr>
          <w:b/>
          <w:lang w:val="fr_FR" w:bidi="fr_FR"/>
        </w:rPr>
        <w:t>Seigneur</w:t>
      </w:r>
      <w:r>
        <w:rPr>
          <w:lang w:val="fr_FR" w:bidi="fr_FR"/>
        </w:rPr>
        <w:t xml:space="preserve"> était un terme de respect utilisé quand on s'adressait à un homme. Utilisez le même mot que vous avez utilisé dans les passages précédents. Référez-vous au glossaire principal pour une définition plus complète de </w:t>
      </w:r>
      <w:r>
        <w:rPr>
          <w:lang w:val="fr_FR" w:bidi="fr_FR"/>
        </w:rPr>
        <w:t>Seigneur</w:t>
      </w:r>
      <w:r>
        <w:rPr>
          <w:lang w:val="fr_FR" w:bidi="fr_FR"/>
        </w:rPr>
        <w:t>.</w:t>
      </w:r>
    </w:p>
    <w:p>
      <w:pPr/>
      <w:r>
        <w:rPr>
          <w:lang w:val="fr_FR" w:bidi="fr_FR"/>
        </w:rPr>
      </w:r>
      <w:r>
        <w:rPr>
          <w:lang w:val="fr_FR" w:bidi="fr_FR"/>
        </w:rPr>
        <w:t xml:space="preserve">Un </w:t>
      </w:r>
      <w:r>
        <w:rPr>
          <w:b/>
          <w:lang w:val="fr_FR" w:bidi="fr_FR"/>
        </w:rPr>
        <w:t>centurion</w:t>
      </w:r>
      <w:r>
        <w:rPr>
          <w:lang w:val="fr_FR" w:bidi="fr_FR"/>
        </w:rPr>
        <w:t xml:space="preserve"> romain est venu vers Jésus. Voir glossaire principal pour la définition de </w:t>
      </w:r>
      <w:r>
        <w:rPr>
          <w:lang w:val="fr_FR" w:bidi="fr_FR"/>
        </w:rPr>
        <w:t>centurion</w:t>
      </w:r>
      <w:r>
        <w:rPr>
          <w:lang w:val="fr_FR" w:bidi="fr_FR"/>
        </w:rPr>
        <w:t>. Un centurion ou encore centenier était un officier militaire romain qui commandait un groupe de cent soldats.</w:t>
      </w:r>
    </w:p>
    <w:p>
      <w:pPr/>
      <w:r>
        <w:rPr>
          <w:lang w:val="fr_FR" w:bidi="fr_FR"/>
        </w:rPr>
      </w:r>
      <w:r>
        <w:rPr>
          <w:lang w:val="fr_FR" w:bidi="fr_FR"/>
        </w:rPr>
        <w:t xml:space="preserve">Le centurion était un </w:t>
      </w:r>
      <w:r>
        <w:rPr>
          <w:b/>
          <w:lang w:val="fr_FR" w:bidi="fr_FR"/>
        </w:rPr>
        <w:t>Gentil</w:t>
      </w:r>
      <w:r>
        <w:rPr>
          <w:lang w:val="fr_FR" w:bidi="fr_FR"/>
        </w:rPr>
        <w:t xml:space="preserve">, un non-Juif. Utilisez le même mot que vous avez utilisé dans les passages précédents. Référez-vous au Glossaire principal pour une définition plus complète de </w:t>
      </w:r>
      <w:r>
        <w:rPr>
          <w:lang w:val="fr_FR" w:bidi="fr_FR"/>
        </w:rPr>
        <w:t>Gentil</w:t>
      </w:r>
      <w:r>
        <w:rPr>
          <w:lang w:val="fr_FR" w:bidi="fr_FR"/>
        </w:rPr>
        <w:t>.</w:t>
      </w:r>
    </w:p>
    <w:p>
      <w:pPr/>
      <w:r>
        <w:rPr>
          <w:lang w:val="fr_FR" w:bidi="fr_FR"/>
        </w:rPr>
      </w:r>
      <w:r>
        <w:rPr>
          <w:lang w:val="fr_FR" w:bidi="fr_FR"/>
        </w:rPr>
        <w:t xml:space="preserve">Jésus a dit au sujet du centurion que « je n'ai pas trouvé quelqu'un en Israël qui ait une aussi grande </w:t>
      </w:r>
      <w:r>
        <w:rPr>
          <w:b/>
          <w:lang w:val="fr_FR" w:bidi="fr_FR"/>
        </w:rPr>
        <w:t>foi</w:t>
      </w:r>
      <w:r>
        <w:rPr>
          <w:lang w:val="fr_FR" w:bidi="fr_FR"/>
        </w:rPr>
        <w:t xml:space="preserve"> ». La foi décrit les réponses des personnes à Dieu. Les personnes qui ont foi sont d'accord avec la personne avec laquelle elles ont foi. Elles ont confiance en cette personne. La foi décrit la réponse des personnes aux promesses de Dieu. Utilisez le même mot que vous avez utilisé dans les passages précédents. Référez-vous au glossaire principal pour des définitions plus complètes de la </w:t>
      </w:r>
      <w:r>
        <w:rPr>
          <w:lang w:val="fr_FR" w:bidi="fr_FR"/>
        </w:rPr>
        <w:t>foi</w:t>
      </w:r>
      <w:r>
        <w:rPr>
          <w:lang w:val="fr_FR" w:bidi="fr_FR"/>
        </w:rPr>
        <w:t>.</w:t>
      </w:r>
    </w:p>
    <w:p>
      <w:pPr/>
      <w:r>
        <w:rPr>
          <w:lang w:val="fr_FR" w:bidi="fr_FR"/>
        </w:rPr>
      </w:r>
      <w:r>
        <w:rPr>
          <w:lang w:val="fr_FR" w:bidi="fr_FR"/>
        </w:rPr>
        <w:t xml:space="preserve">Jésus dit : « Beaucoup viendront </w:t>
      </w:r>
      <w:r>
        <w:rPr>
          <w:b/>
          <w:lang w:val="fr_FR" w:bidi="fr_FR"/>
        </w:rPr>
        <w:t>de l'est et de l'ouest</w:t>
      </w:r>
      <w:r>
        <w:rPr>
          <w:lang w:val="fr_FR" w:bidi="fr_FR"/>
        </w:rPr>
        <w:t xml:space="preserve"> pour s'assoir avec </w:t>
      </w:r>
      <w:r>
        <w:rPr>
          <w:b/>
          <w:lang w:val="fr_FR" w:bidi="fr_FR"/>
        </w:rPr>
        <w:t>Abraham, Isaac et Jacob</w:t>
      </w:r>
      <w:r>
        <w:rPr>
          <w:lang w:val="fr_FR" w:bidi="fr_FR"/>
        </w:rPr>
        <w:t xml:space="preserve"> au festin dans le </w:t>
      </w:r>
      <w:r>
        <w:rPr>
          <w:b/>
          <w:lang w:val="fr_FR" w:bidi="fr_FR"/>
        </w:rPr>
        <w:t>royaume des cieux</w:t>
      </w:r>
      <w:r>
        <w:rPr>
          <w:lang w:val="fr_FR" w:bidi="fr_FR"/>
        </w:rPr>
        <w:t>. »</w:t>
      </w:r>
    </w:p>
    <w:p>
      <w:pPr/>
      <w:r>
        <w:rPr>
          <w:lang w:val="fr_FR" w:bidi="fr_FR"/>
        </w:rPr>
      </w:r>
      <w:r>
        <w:rPr>
          <w:lang w:val="fr_FR" w:bidi="fr_FR"/>
        </w:rPr>
        <w:t>« Beaucoup viendront de l'est et de l'ouest » fait référence à des personnes du monde entier, y compris les Gentils. Abraham, Isaac et Jacob sont les ancêtres de la nation d'Israël.</w:t>
      </w:r>
    </w:p>
    <w:p>
      <w:pPr/>
      <w:r>
        <w:rPr>
          <w:lang w:val="fr_FR" w:bidi="fr_FR"/>
        </w:rPr>
      </w:r>
      <w:r>
        <w:rPr>
          <w:lang w:val="fr_FR" w:bidi="fr_FR"/>
        </w:rPr>
        <w:t xml:space="preserve">Un </w:t>
      </w:r>
      <w:r>
        <w:rPr>
          <w:b/>
          <w:lang w:val="fr_FR" w:bidi="fr_FR"/>
        </w:rPr>
        <w:t>royaume</w:t>
      </w:r>
      <w:r>
        <w:rPr>
          <w:lang w:val="fr_FR" w:bidi="fr_FR"/>
        </w:rPr>
        <w:t xml:space="preserve"> est un lieu où un roi règne sur un groupe de personnes. Les </w:t>
      </w:r>
      <w:r>
        <w:rPr>
          <w:b/>
          <w:lang w:val="fr_FR" w:bidi="fr_FR"/>
        </w:rPr>
        <w:t>cieux</w:t>
      </w:r>
      <w:r>
        <w:rPr>
          <w:lang w:val="fr_FR" w:bidi="fr_FR"/>
        </w:rPr>
        <w:t xml:space="preserve"> est le lieu où vit Dieu. Les cieux sont la destination ultime des croyants en Jésus-Christ. Le </w:t>
      </w:r>
      <w:r>
        <w:rPr>
          <w:b/>
          <w:lang w:val="fr_FR" w:bidi="fr_FR"/>
        </w:rPr>
        <w:t>royaume des cieux</w:t>
      </w:r>
      <w:r>
        <w:rPr>
          <w:lang w:val="fr_FR" w:bidi="fr_FR"/>
        </w:rPr>
        <w:t xml:space="preserve"> est le royaume de Dieu. Utilisez le même mot que vous avez utilisé dans les passages précédents. Référez-vous au glossaire principal pour une définition plus complète du </w:t>
      </w:r>
      <w:r>
        <w:rPr>
          <w:lang w:val="fr_FR" w:bidi="fr_FR"/>
        </w:rPr>
        <w:t>royaume des cieux</w:t>
      </w:r>
      <w:r>
        <w:rPr>
          <w:lang w:val="fr_FR" w:bidi="fr_FR"/>
        </w:rPr>
        <w:t>.</w:t>
      </w:r>
    </w:p>
    <w:p>
      <w:pPr/>
      <w:r>
        <w:rPr>
          <w:lang w:val="fr_FR" w:bidi="fr_FR"/>
        </w:rPr>
      </w:r>
      <w:r>
        <w:rPr>
          <w:lang w:val="fr_FR" w:bidi="fr_FR"/>
        </w:rPr>
        <w:t xml:space="preserve">Jésus dit : « Mais beaucoup d'Israélites, ceux pour lesquels le royaume a été préparé, seront jetés dans les </w:t>
      </w:r>
      <w:r>
        <w:rPr>
          <w:b/>
          <w:lang w:val="fr_FR" w:bidi="fr_FR"/>
        </w:rPr>
        <w:t>ténèbres extérieures</w:t>
      </w:r>
      <w:r>
        <w:rPr>
          <w:lang w:val="fr_FR" w:bidi="fr_FR"/>
        </w:rPr>
        <w:t xml:space="preserve">, où il y aura des </w:t>
      </w:r>
      <w:r>
        <w:rPr>
          <w:b/>
          <w:lang w:val="fr_FR" w:bidi="fr_FR"/>
        </w:rPr>
        <w:t>pleurs et des grincements de dents</w:t>
      </w:r>
      <w:r>
        <w:rPr>
          <w:lang w:val="fr_FR" w:bidi="fr_FR"/>
        </w:rPr>
        <w:t xml:space="preserve">. » </w:t>
      </w:r>
    </w:p>
    <w:p>
      <w:pPr/>
      <w:r>
        <w:rPr>
          <w:lang w:val="fr_FR" w:bidi="fr_FR"/>
        </w:rPr>
      </w:r>
      <w:r>
        <w:rPr>
          <w:lang w:val="fr_FR" w:bidi="fr_FR"/>
        </w:rPr>
        <w:t xml:space="preserve">Les ténèbres extérieures sont la séparation éternelle d'avec Dieu. Les ténèbres extérieures sont un tourment et une punition éternels. Les ténèbres extérieures sont l'enfer. Utilisez le même mot que vous avez utilisé dans les passages précédents. Référez-vous au glossaire principal pour une définition plus complète de </w:t>
      </w:r>
      <w:r>
        <w:rPr>
          <w:lang w:val="fr_FR" w:bidi="fr_FR"/>
        </w:rPr>
        <w:t>l'enfer</w:t>
      </w:r>
      <w:r>
        <w:rPr>
          <w:lang w:val="fr_FR" w:bidi="fr_FR"/>
        </w:rPr>
        <w:t>. Les personnes dans les ténèbres extérieures souffrent parce qu'elles sont séparées de Dieu.</w:t>
      </w:r>
    </w:p>
    <w:p>
      <w:pPr/>
      <w:r>
        <w:rPr>
          <w:lang w:val="fr_FR" w:bidi="fr_FR"/>
        </w:rPr>
      </w:r>
      <w:r>
        <w:rPr>
          <w:lang w:val="fr_FR" w:bidi="fr_FR"/>
        </w:rPr>
        <w:t xml:space="preserve">Pleurer et grincer de dents : </w:t>
      </w:r>
      <w:r>
        <w:rPr>
          <w:b/>
          <w:lang w:val="fr_FR" w:bidi="fr_FR"/>
        </w:rPr>
        <w:t>les pleurs</w:t>
      </w:r>
      <w:r>
        <w:rPr>
          <w:lang w:val="fr_FR" w:bidi="fr_FR"/>
        </w:rPr>
        <w:t xml:space="preserve"> font référence aux sons forts que font les personnes quand elles ont beaucoup de chagrin ou de tristesse. Le fait de </w:t>
      </w:r>
      <w:r>
        <w:rPr>
          <w:b/>
          <w:lang w:val="fr_FR" w:bidi="fr_FR"/>
        </w:rPr>
        <w:t>grincer des dents</w:t>
      </w:r>
      <w:r>
        <w:rPr>
          <w:lang w:val="fr_FR" w:bidi="fr_FR"/>
        </w:rPr>
        <w:t xml:space="preserve"> fait référence au fait de serrer fort les dents à cause de la douleur, de la colère et de l'amertume. Utilisez le même mot que vous avez utilisé dans les passages précédents.</w:t>
      </w:r>
    </w:p>
    <w:p>
      <w:pPr/>
      <w:r>
        <w:rPr>
          <w:lang w:val="fr_FR" w:bidi="fr_FR"/>
        </w:rPr>
      </w:r>
      <w:r>
        <w:rPr>
          <w:lang w:val="fr_FR" w:bidi="fr_FR"/>
        </w:rPr>
        <w:t xml:space="preserve">Jésus est allé dans la maison de Pierre à Capernaüm. Jésus a guéri la </w:t>
      </w:r>
      <w:r>
        <w:rPr>
          <w:b/>
          <w:lang w:val="fr_FR" w:bidi="fr_FR"/>
        </w:rPr>
        <w:t>belle-mère</w:t>
      </w:r>
      <w:r>
        <w:rPr>
          <w:lang w:val="fr_FR" w:bidi="fr_FR"/>
        </w:rPr>
        <w:t xml:space="preserve"> de Pierre, qui était malade de fièvre. La belle-mère est la mère du conjoint d'une personne.</w:t>
      </w:r>
    </w:p>
    <w:p>
      <w:pPr/>
      <w:r>
        <w:rPr>
          <w:lang w:val="fr_FR" w:bidi="fr_FR"/>
        </w:rPr>
      </w:r>
      <w:r>
        <w:rPr>
          <w:lang w:val="fr_FR" w:bidi="fr_FR"/>
        </w:rPr>
        <w:t xml:space="preserve">Plus tard dans la soirée, des personnes de cette ville ont amené à Jésus des personnes </w:t>
      </w:r>
      <w:r>
        <w:rPr>
          <w:b/>
          <w:lang w:val="fr_FR" w:bidi="fr_FR"/>
        </w:rPr>
        <w:t>possédées par un démon</w:t>
      </w:r>
      <w:r>
        <w:rPr>
          <w:lang w:val="fr_FR" w:bidi="fr_FR"/>
        </w:rPr>
        <w:t xml:space="preserve"> pour qu'il puisse les guérir. Utilisez la même traduction pour le mot </w:t>
      </w:r>
      <w:r>
        <w:rPr>
          <w:lang w:val="fr_FR" w:bidi="fr_FR"/>
        </w:rPr>
        <w:t>démons</w:t>
      </w:r>
      <w:r>
        <w:rPr>
          <w:lang w:val="fr_FR" w:bidi="fr_FR"/>
        </w:rPr>
        <w:t xml:space="preserve"> que dans les passages précédents de Matthieu. Référez-vous au glossaire principal pour une définition complète.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8:18–22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8.18–22.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venait de finir de guérir beaucoup de personnes et des foules se sont rassemblées autour de lui. Jésus a dit à ses douze disciples de partir avec lui dans un bateau. Ils allaient de l'autre côté de la mer de Galilée.</w:t>
      </w:r>
    </w:p>
    <w:p>
      <w:pPr/>
      <w:r>
        <w:rPr>
          <w:lang w:val="fr_FR" w:bidi="fr_FR"/>
        </w:rPr>
      </w:r>
      <w:r>
        <w:rPr>
          <w:lang w:val="fr_FR" w:bidi="fr_FR"/>
        </w:rPr>
        <w:t xml:space="preserve">Montrez une image d'un petit </w:t>
      </w:r>
      <w:r>
        <w:rPr>
          <w:b/>
          <w:lang w:val="fr_FR" w:bidi="fr_FR"/>
        </w:rPr>
        <w:t>bateau de pêche</w:t>
      </w:r>
      <w:r>
        <w:rPr>
          <w:lang w:val="fr_FR" w:bidi="fr_FR"/>
        </w:rPr>
        <w:t>.</w:t>
      </w:r>
    </w:p>
    <w:p>
      <w:pPr/>
      <w:r>
        <w:rPr>
          <w:lang w:val="fr_FR" w:bidi="fr_FR"/>
        </w:rPr>
      </w:r>
      <w:r>
        <w:rPr>
          <w:lang w:val="fr_FR" w:bidi="fr_FR"/>
        </w:rPr>
        <w:t>Arrêtez-vous et discutez de la façon dont les étudiants font confiance à leur enseignant. Que ressentent-ils au sujet de leur enseignant ? Quel genre de choses pourraient-ils faire pour leur enseignant ?</w:t>
      </w:r>
    </w:p>
    <w:p>
      <w:pPr/>
      <w:r>
        <w:rPr>
          <w:lang w:val="fr_FR" w:bidi="fr_FR"/>
        </w:rPr>
      </w:r>
      <w:r>
        <w:rPr>
          <w:lang w:val="fr_FR" w:bidi="fr_FR"/>
        </w:rPr>
        <w:t>Avant que Jésus et ses disciples ne montent dans le bateau, un scribe, un enseignant de la loi religieuse, qui voulait être l'un des disciples de Jésus, s'est approché de Jésus et a dit : « Maître, je te suivrai partout où tu iras ». Le scribe a appelé Jésus « maître ». Le titre « Maître » est un terme poli pour désigner un homme juif qui avait autorité pour enseigner au sujet de Dieu. Les scribes, ou docteurs de la loi, étaient généralement opposés au ministère et aux enseignements de Jésus. Mais ce scribe voulait suivre Jésus. Cela signifiait qu'il voulait aller avec Jésus et devenir l'un de ses disciples.</w:t>
      </w:r>
    </w:p>
    <w:p>
      <w:pPr/>
      <w:r>
        <w:rPr>
          <w:lang w:val="fr_FR" w:bidi="fr_FR"/>
        </w:rPr>
      </w:r>
      <w:r>
        <w:rPr>
          <w:lang w:val="fr_FR" w:bidi="fr_FR"/>
        </w:rPr>
        <w:t>Jésus a répondu au scribe en disant : « Les renards ont des tanières dans lesquelles vivre, et les oiseaux ont des nids, mais le Fils de l'homme n'a même pas de lieu où reposer sa tête ». « Poser sa tête » est une expression qui signifie se reposer ou dormir. Les renards sont une sorte de petit chien qui vit dans la nature. Les oiseaux vivent aussi dans la nature. Jésus et ses disciples n'avaient pas de maison pour dormir, mais les animaux oui. Jésus s'est appelé « Fils de l'homme ». Le Fils de l'homme, dans la Bible, est la personne à laquelle Dieu donne toute autorité et puissance. Le prophète Daniel fait référence au Fils de l'homme dans sa vision. Tout le peuple juif connaissait le prophète Daniel et sa vision. Jésus s'appelle Fils de l'homme parce qu'il était humain et qu'il représentait tout le monde. Mais Jésus avait aussi la nature et l'autorité de Dieu.</w:t>
      </w:r>
    </w:p>
    <w:p>
      <w:pPr/>
      <w:r>
        <w:rPr>
          <w:lang w:val="fr_FR" w:bidi="fr_FR"/>
        </w:rPr>
      </w:r>
      <w:r>
        <w:rPr>
          <w:lang w:val="fr_FR" w:bidi="fr_FR"/>
        </w:rPr>
        <w:t>Montrez une image d'un renard du désert et d'une tanière de renard.</w:t>
      </w:r>
    </w:p>
    <w:p>
      <w:pPr/>
      <w:r>
        <w:rPr>
          <w:lang w:val="fr_FR" w:bidi="fr_FR"/>
        </w:rPr>
      </w:r>
      <w:r>
        <w:rPr>
          <w:lang w:val="fr_FR" w:bidi="fr_FR"/>
        </w:rPr>
        <w:t>Arrêtez-vous et discutez de ce que c'est que de dormir dans un lieu sûr et de ce que c'est que de dormir dans un lieu dangereux. Comment le lieu où vous dormez affecte-t-il votre vie ?</w:t>
      </w:r>
    </w:p>
    <w:p>
      <w:pPr/>
      <w:r>
        <w:rPr>
          <w:lang w:val="fr_FR" w:bidi="fr_FR"/>
        </w:rPr>
      </w:r>
      <w:r>
        <w:rPr>
          <w:lang w:val="fr_FR" w:bidi="fr_FR"/>
        </w:rPr>
        <w:t>Un autre disciple, qui n'était pas l'un des douze, a dit à Jésus « Seigneur, laisse-moi d'abord retourner à la maison et enterrer mon père ». Dans la coutume juive, un fils avait des devoirs envers son père pendant de nombreuses années avant que son père ne meure. Jésus voulait que l'homme le suive immédiatement. Jésus a donc dit : « Suis-moi, laisse les morts enterrer leurs propres morts ». La première fois que Jésus dit le mot « mort », il parle de personnes qui sont spirituellement mortes. Mort spirituellement signifie une personne qui n'a pas une vie spirituelle et qui ne connaît pas Dieu. Jésus disait que les personnes spirituellement mortes devraient enterrer celles qui sont physiquement mortes. Jésus dit cela pour dire à l'homme qu'il ne devrait pas permettre aux coutumes de l'empêcher de suivre Jésus.</w:t>
      </w:r>
    </w:p>
    <w:p>
      <w:pPr/>
      <w:r>
        <w:rPr>
          <w:lang w:val="fr_FR" w:bidi="fr_FR"/>
        </w:rPr>
      </w:r>
      <w:r>
        <w:rPr>
          <w:lang w:val="fr_FR" w:bidi="fr_FR"/>
        </w:rPr>
        <w:t>Arrêtez-vous et discutez de l'importance d'un enterrement dans votre culture. Quelles sont vos traditions ? Pourquoi vos traditions sont-elles importantes ?</w:t>
      </w:r>
    </w:p>
    <w:p>
      <w:pPr/>
      <w:r>
        <w:rPr>
          <w:lang w:val="fr_FR" w:bidi="fr_FR"/>
        </w:rPr>
      </w:r>
      <w:r>
        <w:rPr>
          <w:lang w:val="fr_FR" w:bidi="fr_FR"/>
        </w:rPr>
        <w:t>La réponse de Jésus à ces deux hommes nous montre que suivre Jésus signifiera parfois que nous devons abandonner des choses dans notre vie dont nous nous soucions.</w:t>
      </w:r>
    </w:p>
    <w:p>
      <w:pPr/>
      <w:r>
        <w:rPr>
          <w:lang w:val="fr_FR" w:bidi="fr_FR"/>
        </w:rPr>
      </w:r>
      <w:r>
        <w:rPr>
          <w:lang w:val="fr_FR" w:bidi="fr_FR"/>
        </w:rPr>
        <w:t>Arrêtez-vous et discutez d'un moment où vous avez dû abandonner des choses dans votre vie dont vous vous souciez pour votre propre bien ou celui des autres.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Avant que Jésus et les douze disciples ne traversent la mer de Galilée, un scribe veut suivre Jésus.</w:t>
      </w:r>
    </w:p>
    <w:p>
      <w:pPr/>
      <w:r>
        <w:rPr>
          <w:lang w:val="fr_FR" w:bidi="fr_FR"/>
        </w:rPr>
      </w:r>
      <w:r>
        <w:rPr>
          <w:b/>
          <w:lang w:val="fr_FR" w:bidi="fr_FR"/>
        </w:rPr>
        <w:t>Deuxième partie :</w:t>
      </w:r>
      <w:r>
        <w:rPr>
          <w:lang w:val="fr_FR" w:bidi="fr_FR"/>
        </w:rPr>
        <w:t xml:space="preserve"> Avant que Jésus et les douze disciples ne traversent la mer de Galilée, un autre disciple veut aller enterrer son père avant de suivre Jésus plus loin.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les plus proches de Jésus</w:t>
      </w:r>
    </w:p>
    <w:p>
      <w:pPr>
        <w:pStyle w:val="ListBullet"/>
        <w:spacing w:line="240" w:lineRule="auto"/>
        <w:ind w:left="720"/>
      </w:pPr>
      <w:r>
        <w:rPr>
          <w:lang w:val="fr_FR" w:bidi="fr_FR"/>
        </w:rPr>
      </w:r>
      <w:r>
        <w:rPr>
          <w:lang w:val="fr_FR" w:bidi="fr_FR"/>
        </w:rPr>
        <w:t>Un docteur de la loi/scribe</w:t>
      </w:r>
    </w:p>
    <w:p>
      <w:pPr>
        <w:pStyle w:val="ListBullet"/>
        <w:spacing w:line="240" w:lineRule="auto"/>
        <w:ind w:left="720"/>
      </w:pPr>
      <w:r>
        <w:rPr>
          <w:lang w:val="fr_FR" w:bidi="fr_FR"/>
        </w:rPr>
      </w:r>
      <w:r>
        <w:rPr>
          <w:lang w:val="fr_FR" w:bidi="fr_FR"/>
        </w:rPr>
        <w:t>Un autre disciple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et ses disciples sont près de la rive d'un lac. Il y a beaucoup de gens autour d’eux. Jésus dit à ses douze disciples qu'ils devraient passer de l'autre côté du lac. Mais avant qu'ils puissent monter dans le bateau, un enseignant de la loi religieuse arrête Jésus et lui pose une question. Puis un autre homme dans la foule pose une question à Jésus.</w:t>
      </w:r>
    </w:p>
    <w:p>
      <w:pPr/>
      <w:r>
        <w:rPr>
          <w:lang w:val="fr_FR" w:bidi="fr_FR"/>
        </w:rPr>
      </w:r>
      <w:r>
        <w:rPr>
          <w:lang w:val="fr_FR" w:bidi="fr_FR"/>
        </w:rPr>
        <w:t>Rappelez-vous qu'il y a douze des suiveurs les plus proches de Jésus qui vont partout avec lui.</w:t>
      </w:r>
    </w:p>
    <w:p>
      <w:pPr/>
      <w:r>
        <w:rPr>
          <w:lang w:val="fr_FR" w:bidi="fr_FR"/>
        </w:rPr>
      </w:r>
      <w:r>
        <w:rPr>
          <w:lang w:val="fr_FR" w:bidi="fr_FR"/>
        </w:rPr>
        <w:t>Rappelez-vous qu'un scribe est un enseignant de la loi juive. Les scribes n'aimaient généralement pas l'enseignement de Jésus, et ils ne voulaient pas le suivre.</w:t>
      </w:r>
    </w:p>
    <w:p>
      <w:pPr/>
      <w:r>
        <w:rPr>
          <w:lang w:val="fr_FR" w:bidi="fr_FR"/>
        </w:rPr>
      </w:r>
      <w:r>
        <w:rPr>
          <w:lang w:val="fr_FR" w:bidi="fr_FR"/>
        </w:rPr>
        <w:t>Il est important de se rappeler ce que le scribe a demandé à Jésus et ce que Jésus lui a répondu.</w:t>
      </w:r>
    </w:p>
    <w:p>
      <w:pPr/>
      <w:r>
        <w:rPr>
          <w:lang w:val="fr_FR" w:bidi="fr_FR"/>
        </w:rPr>
      </w:r>
      <w:r>
        <w:rPr>
          <w:lang w:val="fr_FR" w:bidi="fr_FR"/>
        </w:rPr>
        <w:t>Rappelez-vous que Jésus et ses disciples voyageaient et n'avaient pas de maison permanente.</w:t>
      </w:r>
    </w:p>
    <w:p>
      <w:pPr/>
      <w:r>
        <w:rPr>
          <w:lang w:val="fr_FR" w:bidi="fr_FR"/>
        </w:rPr>
      </w:r>
      <w:r>
        <w:rPr>
          <w:lang w:val="fr_FR" w:bidi="fr_FR"/>
        </w:rPr>
        <w:t>Rappelez-vous que la coutume juive était qu'un fils avait des devoirs envers son père pendant de nombreuses années avant que son père ne meure. Il est important de se rappeler ce que Jésus dit à un autre disciple qui voulait le suivre.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Un docteur de la loi/scribe</w:t>
      </w:r>
    </w:p>
    <w:p>
      <w:pPr>
        <w:pStyle w:val="ListBullet"/>
        <w:spacing w:line="240" w:lineRule="auto"/>
        <w:ind w:left="720"/>
      </w:pPr>
      <w:r>
        <w:rPr>
          <w:lang w:val="fr_FR" w:bidi="fr_FR"/>
        </w:rPr>
      </w:r>
      <w:r>
        <w:rPr>
          <w:lang w:val="fr_FR" w:bidi="fr_FR"/>
        </w:rPr>
        <w:t>Un autre disciple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est près du rivage du lac et il voit une grande foule autour de lui. Il dit à ses douze disciples les plus proches de traverser le lac, la mer de Galilée. Avant qu'ils n'entrent dans le bateau, un scribe dit qu'il veut suivre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Savez-vous ce que cela coûte de me suivre ? » ou « Prudent parce que c'est un scribe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 « Les renards ont des tanières dans lesquelles vivre, et les oiseaux ont des nids, mais le Fils de l'homme n'a même pas de lieu où reposer sa tête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scribe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Avant que Jésus et les disciples ne montent dans le bateau pour traverser la mer de Galilée, un autre disciple veut aller enterrer son père avant de suivre Jésus plus loin.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Déçu que mon peuple ne comprenne pas ce qu'il faut faire pour me suivre » ou « Je veux qu'il me comprenne mieux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Suis-moi, laisse les morts enterrer leurs propres morts ».</w:t>
      </w:r>
    </w:p>
    <w:p>
      <w:pPr/>
      <w:r>
        <w:rPr>
          <w:lang w:val="fr_FR" w:bidi="fr_FR"/>
        </w:rPr>
      </w:r>
      <w:r>
        <w:rPr>
          <w:lang w:val="fr_FR" w:bidi="fr_FR"/>
        </w:rPr>
        <w:t>Arrêtez la représentation. Demandez à l'acteur qui joue le père : « Que ressentez‑vous ? » Vous entendrez peut-être des choses comme : « Déçu parce que Jésus veut que je parte maintenant au lieu de prendre soin de mon père » ou « Insulté que Jésus ait dit cela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Jésus a dit à ses </w:t>
      </w:r>
      <w:r>
        <w:rPr>
          <w:b/>
          <w:lang w:val="fr_FR" w:bidi="fr_FR"/>
        </w:rPr>
        <w:t>disciples</w:t>
      </w:r>
      <w:r>
        <w:rPr>
          <w:lang w:val="fr_FR" w:bidi="fr_FR"/>
        </w:rPr>
        <w:t xml:space="preserve"> de partir avec lui dans un bateau. Disciple signifie « apprenti ». Les disciples étaient des personnes qui suivaient Jésus. Jésus a appelé douze hommes pour être ses disciples. Utilisez le même mot que vous avez utilisé dans les passages précédents. Référez-vous au glossaire principal pour une définition plus complète de </w:t>
      </w:r>
      <w:r>
        <w:rPr>
          <w:lang w:val="fr_FR" w:bidi="fr_FR"/>
        </w:rPr>
        <w:t>disciple</w:t>
      </w:r>
      <w:r>
        <w:rPr>
          <w:lang w:val="fr_FR" w:bidi="fr_FR"/>
        </w:rPr>
        <w:t>.</w:t>
      </w:r>
    </w:p>
    <w:p>
      <w:pPr/>
      <w:r>
        <w:rPr>
          <w:lang w:val="fr_FR" w:bidi="fr_FR"/>
        </w:rPr>
      </w:r>
      <w:r>
        <w:rPr>
          <w:lang w:val="fr_FR" w:bidi="fr_FR"/>
        </w:rPr>
        <w:t xml:space="preserve">Avant qu'ils ne montent dans le bateau, un </w:t>
      </w:r>
      <w:r>
        <w:rPr>
          <w:b/>
          <w:lang w:val="fr_FR" w:bidi="fr_FR"/>
        </w:rPr>
        <w:t>scribe/docteur de la loi</w:t>
      </w:r>
      <w:r>
        <w:rPr>
          <w:lang w:val="fr_FR" w:bidi="fr_FR"/>
        </w:rPr>
        <w:t xml:space="preserve"> vient vers eux. C'est un érudit et un expert en interprétation de la loi juive. Ces interprétations n'étaient pas écrites, mais mémorisées et enseignées oralement par les docteurs. Utilisez le même mot que vous avez utilisé dans les passages précédents. Référez-vous au glossaire principal pour une définition plus complète de </w:t>
      </w:r>
      <w:r>
        <w:rPr>
          <w:lang w:val="fr_FR" w:bidi="fr_FR"/>
        </w:rPr>
        <w:t>scribe/docteur de la loi</w:t>
      </w:r>
      <w:r>
        <w:rPr>
          <w:lang w:val="fr_FR" w:bidi="fr_FR"/>
        </w:rPr>
        <w:t>. Le scribe a appelé Jésus « Maître ».</w:t>
      </w:r>
    </w:p>
    <w:p>
      <w:pPr/>
      <w:r>
        <w:rPr>
          <w:lang w:val="fr_FR" w:bidi="fr_FR"/>
        </w:rPr>
      </w:r>
      <w:r>
        <w:rPr>
          <w:lang w:val="fr_FR" w:bidi="fr_FR"/>
        </w:rPr>
        <w:t xml:space="preserve">Le titre </w:t>
      </w:r>
      <w:r>
        <w:rPr>
          <w:b/>
          <w:lang w:val="fr_FR" w:bidi="fr_FR"/>
        </w:rPr>
        <w:t>Maître</w:t>
      </w:r>
      <w:r>
        <w:rPr>
          <w:lang w:val="fr_FR" w:bidi="fr_FR"/>
        </w:rPr>
        <w:t xml:space="preserve"> : C'est un terme poli pour désigner un homme juif qui avait autorité pour enseigner au sujet de Dieu. Utilisez le même mot que vous avez utilisé dans les passages précédents. Référez-vous au glossaire principal pour une définition plus complète de </w:t>
      </w:r>
      <w:r>
        <w:rPr>
          <w:lang w:val="fr_FR" w:bidi="fr_FR"/>
        </w:rPr>
        <w:t>maître</w:t>
      </w:r>
      <w:r>
        <w:rPr>
          <w:lang w:val="fr_FR" w:bidi="fr_FR"/>
        </w:rPr>
        <w:t>.</w:t>
      </w:r>
    </w:p>
    <w:p>
      <w:pPr/>
      <w:r>
        <w:rPr>
          <w:lang w:val="fr_FR" w:bidi="fr_FR"/>
        </w:rPr>
      </w:r>
      <w:r>
        <w:rPr>
          <w:lang w:val="fr_FR" w:bidi="fr_FR"/>
        </w:rPr>
        <w:t xml:space="preserve">Le scribe dit qu'il voulait </w:t>
      </w:r>
      <w:r>
        <w:rPr>
          <w:b/>
          <w:lang w:val="fr_FR" w:bidi="fr_FR"/>
        </w:rPr>
        <w:t>suivre</w:t>
      </w:r>
      <w:r>
        <w:rPr>
          <w:lang w:val="fr_FR" w:bidi="fr_FR"/>
        </w:rPr>
        <w:t xml:space="preserve"> Jésus. Suivre signifie aller avec quelqu'un, et devenir un disciple de cette personne. Utilisez le même mot que vous avez utilisé dans les passages précédents. Jésus dit au scribe « les renards ont des tanières dans lesquelles vivre, et les oiseaux ont des nids, mais le </w:t>
      </w:r>
      <w:r>
        <w:rPr>
          <w:b/>
          <w:lang w:val="fr_FR" w:bidi="fr_FR"/>
        </w:rPr>
        <w:t>Fils de l'homme</w:t>
      </w:r>
      <w:r>
        <w:rPr>
          <w:lang w:val="fr_FR" w:bidi="fr_FR"/>
        </w:rPr>
        <w:t xml:space="preserve"> n'a même pas de lieu où reposer sa tête ». Les </w:t>
      </w:r>
      <w:r>
        <w:rPr>
          <w:b/>
          <w:lang w:val="fr_FR" w:bidi="fr_FR"/>
        </w:rPr>
        <w:t>renards</w:t>
      </w:r>
      <w:r>
        <w:rPr>
          <w:lang w:val="fr_FR" w:bidi="fr_FR"/>
        </w:rPr>
        <w:t xml:space="preserve"> sont une sorte de petit chien qui vit dans la nature. Ils ont une fourrure orange, rouge ou grise. Les </w:t>
      </w:r>
      <w:r>
        <w:rPr>
          <w:b/>
          <w:lang w:val="fr_FR" w:bidi="fr_FR"/>
        </w:rPr>
        <w:t>oiseaux de l'air</w:t>
      </w:r>
      <w:r>
        <w:rPr>
          <w:lang w:val="fr_FR" w:bidi="fr_FR"/>
        </w:rPr>
        <w:t xml:space="preserve"> sont n'importe quel type d'oiseau.</w:t>
      </w:r>
    </w:p>
    <w:p>
      <w:pPr/>
      <w:r>
        <w:rPr>
          <w:lang w:val="fr_FR" w:bidi="fr_FR"/>
        </w:rPr>
      </w:r>
      <w:r>
        <w:rPr>
          <w:b/>
          <w:lang w:val="fr_FR" w:bidi="fr_FR"/>
        </w:rPr>
        <w:t>Fils de l'homme</w:t>
      </w:r>
      <w:r>
        <w:rPr>
          <w:lang w:val="fr_FR" w:bidi="fr_FR"/>
        </w:rPr>
        <w:t xml:space="preserve"> : Le Fils de l'homme, dans la Bible, est la personne à laquelle Dieu donne toute autorité et puissance. Le Fils de l'homme peut faire référence à un être humain ordinaire ou à un être humain surnaturel. Le prophète Daniel, un messager de Dieu, fait référence au Fils de l'homme dans une vision. Tout le peuple juif connaissait la vision du prophète Daniel. Jésus s'appelle « Fils de l'homme » parce qu'il était humain et qu'il représentait tout le monde. Mais Jésus avait aussi la nature et l'autorité de Dieu. Utilisez le même mot que vous avez utilisé dans les passages précédents. Référez-vous au glossaire principal pour une définition plus complète du </w:t>
      </w:r>
      <w:r>
        <w:rPr>
          <w:lang w:val="fr_FR" w:bidi="fr_FR"/>
        </w:rPr>
        <w:t>Fils de l'homme</w:t>
      </w:r>
      <w:r>
        <w:rPr>
          <w:lang w:val="fr_FR" w:bidi="fr_FR"/>
        </w:rPr>
        <w:t>.</w:t>
      </w:r>
    </w:p>
    <w:p>
      <w:pPr/>
      <w:r>
        <w:rPr>
          <w:lang w:val="fr_FR" w:bidi="fr_FR"/>
        </w:rPr>
      </w:r>
      <w:r>
        <w:rPr>
          <w:lang w:val="fr_FR" w:bidi="fr_FR"/>
        </w:rPr>
        <w:t xml:space="preserve">Un autre disciple dit : « </w:t>
      </w:r>
      <w:r>
        <w:rPr>
          <w:b/>
          <w:lang w:val="fr_FR" w:bidi="fr_FR"/>
        </w:rPr>
        <w:t>Seigneur</w:t>
      </w:r>
      <w:r>
        <w:rPr>
          <w:lang w:val="fr_FR" w:bidi="fr_FR"/>
        </w:rPr>
        <w:t xml:space="preserve">, laisse-moi d'abord retourner à la maison et </w:t>
      </w:r>
      <w:r>
        <w:rPr>
          <w:b/>
          <w:lang w:val="fr_FR" w:bidi="fr_FR"/>
        </w:rPr>
        <w:t>enterrer mon père</w:t>
      </w:r>
      <w:r>
        <w:rPr>
          <w:lang w:val="fr_FR" w:bidi="fr_FR"/>
        </w:rPr>
        <w:t xml:space="preserve"> ». « Un autre disciple » fait référence à un homme qui était l'un du plus grand groupe qui suivait Jésus. Il n'était pas l'un des douze disciples. Traduisez disciple de la même manière que précédemment. Dans cet exemple « Seigneur » est un terme de respect utilisé quand on s'adresse à un homme. Utilisez le même mot que vous avez utilisé dans les passages précédents. Référez-vous au glossaire principal pour une définition plus complète de </w:t>
      </w:r>
      <w:r>
        <w:rPr>
          <w:lang w:val="fr_FR" w:bidi="fr_FR"/>
        </w:rPr>
        <w:t>Seigneur</w:t>
      </w:r>
      <w:r>
        <w:rPr>
          <w:lang w:val="fr_FR" w:bidi="fr_FR"/>
        </w:rPr>
        <w:t>.</w:t>
      </w:r>
    </w:p>
    <w:p>
      <w:pPr/>
      <w:r>
        <w:rPr>
          <w:lang w:val="fr_FR" w:bidi="fr_FR"/>
        </w:rPr>
      </w:r>
      <w:r>
        <w:rPr>
          <w:lang w:val="fr_FR" w:bidi="fr_FR"/>
        </w:rPr>
        <w:t xml:space="preserve">Jésus dit : « Suis-moi, laisse les morts enterrer leurs </w:t>
      </w:r>
      <w:r>
        <w:rPr>
          <w:b/>
          <w:lang w:val="fr_FR" w:bidi="fr_FR"/>
        </w:rPr>
        <w:t>propres</w:t>
      </w:r>
      <w:r>
        <w:rPr>
          <w:lang w:val="fr_FR" w:bidi="fr_FR"/>
        </w:rPr>
        <w:t xml:space="preserve"> morts ».</w:t>
      </w:r>
    </w:p>
    <w:p>
      <w:pPr/>
      <w:r>
        <w:rPr>
          <w:lang w:val="fr_FR" w:bidi="fr_FR"/>
        </w:rPr>
      </w:r>
      <w:r>
        <w:rPr>
          <w:lang w:val="fr_FR" w:bidi="fr_FR"/>
        </w:rPr>
        <w:t xml:space="preserve">La première fois que le mot « mort » survient, il est utilisé dans un sens spirituel. Cela fait référence à des personnes qui sont </w:t>
      </w:r>
      <w:r>
        <w:rPr>
          <w:b/>
          <w:lang w:val="fr_FR" w:bidi="fr_FR"/>
        </w:rPr>
        <w:t>spirituellement mortes</w:t>
      </w:r>
      <w:r>
        <w:rPr>
          <w:lang w:val="fr_FR" w:bidi="fr_FR"/>
        </w:rPr>
        <w:t>. « Mort spirituellement » signifie une personne qui n'a pas une vie spirituelle et qui ne connaît pas Dieu. Utilisez le même mot que vous avez utilisé dans les passages précédents. La deuxième fois que le mot « mort » survient, il est utilisé dans son sens normal. Il fait référence à des personnes physiquement mortes.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8:23–27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8.23–27.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ou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histoire vraie, Matthieu donne un exemple de la puissance que Jésus a sur la nature et de la raison pour laquelle nous pouvons faire confiance à ce que Jésus dit.</w:t>
      </w:r>
    </w:p>
    <w:p>
      <w:pPr/>
      <w:r>
        <w:rPr>
          <w:lang w:val="fr_FR" w:bidi="fr_FR"/>
        </w:rPr>
      </w:r>
      <w:r>
        <w:rPr>
          <w:lang w:val="fr_FR" w:bidi="fr_FR"/>
        </w:rPr>
        <w:t>Dans le passage précédent, Jésus a guéri beaucoup de personnes et des foules se sont rassemblées autour de lui. Jésus a dit à ses douze disciples de partir avec lui dans un bateau. Ils sont montés dans le bateau et ont commencé à traverser la mer de Galilée. Le bateau faisait environ 8 m de long et 2,5 m de large. Il avait environ 1,25 m de profondeur. Un bateau de cette taille aurait pu accueillir confortablement treize personnes. La mer de Galilée est un grand corps d'eau, d'environ 21 km de long sur 10 km de large. Cette histoire a eu lieu près de Capernaüm.</w:t>
      </w:r>
    </w:p>
    <w:p>
      <w:pPr/>
      <w:r>
        <w:rPr>
          <w:lang w:val="fr_FR" w:bidi="fr_FR"/>
        </w:rPr>
      </w:r>
      <w:r>
        <w:rPr>
          <w:lang w:val="fr_FR" w:bidi="fr_FR"/>
        </w:rPr>
        <w:t>Montrez la carte de la mer de Galilée. Montrez où se trouve Capernaüm sur la carte.</w:t>
      </w:r>
    </w:p>
    <w:p>
      <w:pPr/>
      <w:r>
        <w:rPr>
          <w:lang w:val="fr_FR" w:bidi="fr_FR"/>
        </w:rPr>
      </w:r>
      <w:r>
        <w:rPr>
          <w:lang w:val="fr_FR" w:bidi="fr_FR"/>
        </w:rPr>
        <w:t>Arrêtez-vous et discutez du genre de choses que les gens feront pour ceux en qui ils ont confiance.</w:t>
      </w:r>
    </w:p>
    <w:p>
      <w:pPr/>
      <w:r>
        <w:rPr>
          <w:lang w:val="fr_FR" w:bidi="fr_FR"/>
        </w:rPr>
      </w:r>
      <w:r>
        <w:rPr>
          <w:lang w:val="fr_FR" w:bidi="fr_FR"/>
        </w:rPr>
        <w:t xml:space="preserve">Montrez une image d'un </w:t>
      </w:r>
      <w:r>
        <w:rPr>
          <w:b/>
          <w:lang w:val="fr_FR" w:bidi="fr_FR"/>
        </w:rPr>
        <w:t>bateau de pêche</w:t>
      </w:r>
      <w:r>
        <w:rPr>
          <w:lang w:val="fr_FR" w:bidi="fr_FR"/>
        </w:rPr>
        <w:t>. Activité possible : Dessinez un contour d'un petit bateau de pêche d'environ 8 m de long et 2 m de large. Demandez à des personnes d'entrer dans le contour. Le bateau avait environ 1,25 m de profondeur.</w:t>
      </w:r>
    </w:p>
    <w:p>
      <w:pPr/>
      <w:r>
        <w:rPr>
          <w:lang w:val="fr_FR" w:bidi="fr_FR"/>
        </w:rPr>
      </w:r>
      <w:r>
        <w:rPr>
          <w:lang w:val="fr_FR" w:bidi="fr_FR"/>
        </w:rPr>
        <w:t>Jésus et les disciples étaient à une bonne distance du rivage. Soudain, une tempête a commencé à souffler sur la mer de Galilée. « Soudain » ou « voici » est un mot que Matthieu utilise pour nous faire savoir que quelque chose d'incroyable est sur le point de se produire. Des tempêtes violentes et soudaines se produisaient souvent sur la mer de Galilée. Ceci est dû au fait qu'il était entouré de hautes montagnes et situé en dessous du niveau de la mer. Certains des disciples de Jésus, qui étaient des pêcheurs, connaissaient la possibilité de ces tempêtes dangereuses.</w:t>
      </w:r>
    </w:p>
    <w:p>
      <w:pPr/>
      <w:r>
        <w:rPr>
          <w:lang w:val="fr_FR" w:bidi="fr_FR"/>
        </w:rPr>
      </w:r>
      <w:r>
        <w:rPr>
          <w:lang w:val="fr_FR" w:bidi="fr_FR"/>
        </w:rPr>
        <w:t>La tempête inattendue avait des vents très forts. Le bateau était submergé. Submergé signifie que les vents ont soufflé, conduisant l'eau à créer de grandes vagues. Le bateau était frappé à plusieurs reprises par des vagues géantes et l'eau remplissait le bateau. Le bateau menaçait de couler, mais Jésus dormait dans le bateau.</w:t>
      </w:r>
    </w:p>
    <w:p>
      <w:pPr/>
      <w:r>
        <w:rPr>
          <w:lang w:val="fr_FR" w:bidi="fr_FR"/>
        </w:rPr>
      </w:r>
      <w:r>
        <w:rPr>
          <w:lang w:val="fr_FR" w:bidi="fr_FR"/>
        </w:rPr>
        <w:t>Certains des disciples étaient des pêcheurs expérimentés. Ils étaient familiers avec le fait d'être dans des bateaux. Les disciples étaient terrifiés, pensant que la tempête ferait couler le bateau. Ils ont donc réveillé Jésus de son sommeil. Les disciples lui ont donc dit : « Seigneur, sauve-nous ! Nous allons mourir ! »</w:t>
      </w:r>
    </w:p>
    <w:p>
      <w:pPr/>
      <w:r>
        <w:rPr>
          <w:lang w:val="fr_FR" w:bidi="fr_FR"/>
        </w:rPr>
      </w:r>
      <w:r>
        <w:rPr>
          <w:lang w:val="fr_FR" w:bidi="fr_FR"/>
        </w:rPr>
        <w:t>Montrez une image de la mer de Galilée. Désignez-le sur la carte.</w:t>
      </w:r>
    </w:p>
    <w:p>
      <w:pPr/>
      <w:r>
        <w:rPr>
          <w:lang w:val="fr_FR" w:bidi="fr_FR"/>
        </w:rPr>
      </w:r>
      <w:r>
        <w:rPr>
          <w:lang w:val="fr_FR" w:bidi="fr_FR"/>
        </w:rPr>
        <w:t>Partagez des histoires sur la façon dont les tempêtes ont affecté la région dans laquelle vous vivez. Discutez de ce que vous faites lors d'une mauvaise tempête.</w:t>
      </w:r>
    </w:p>
    <w:p>
      <w:pPr/>
      <w:r>
        <w:rPr>
          <w:lang w:val="fr_FR" w:bidi="fr_FR"/>
        </w:rPr>
      </w:r>
      <w:r>
        <w:rPr>
          <w:lang w:val="fr_FR" w:bidi="fr_FR"/>
        </w:rPr>
        <w:t>Jésus leur a répondu : « Pourquoi avez-vous peur, ne croyez-vous pas en moi ? » Jésus voulait que les disciples comprennent qu'il n'y avait pas de raison d'avoir peur. Jésus veut que ceux qui le suivent aient aient foi, ou croient en lui. La foi décrit la réponse des personnes à Dieu.</w:t>
      </w:r>
    </w:p>
    <w:p>
      <w:pPr/>
      <w:r>
        <w:rPr>
          <w:lang w:val="fr_FR" w:bidi="fr_FR"/>
        </w:rPr>
      </w:r>
      <w:r>
        <w:rPr>
          <w:lang w:val="fr_FR" w:bidi="fr_FR"/>
        </w:rPr>
        <w:t>Jésus a réprimandé, ou ordonné, au vent et à la mer. Jésus a fait que la tempête s'arrête soudainement et devient calme. Jésus a fait cela en parlant simplement au vent et aux mers.</w:t>
      </w:r>
    </w:p>
    <w:p>
      <w:pPr/>
      <w:r>
        <w:rPr>
          <w:lang w:val="fr_FR" w:bidi="fr_FR"/>
        </w:rPr>
      </w:r>
      <w:r>
        <w:rPr>
          <w:lang w:val="fr_FR" w:bidi="fr_FR"/>
        </w:rPr>
        <w:t>Les disciples étaient étonnés que Jésus ait le pouvoir de commander au vent et à la mer. Ils se demandent : « Quel genre d'homme est-il ? » Ils répondent à leur propre question : « Même les vents et la mer lui obéissent ! » Cette question n'était pas posée pour recevoir une réponse. La question était posée parce qu'ils étaient si étonnés que Jésus soit au contrôle de la météo. Obéir indique que les vents et la mer ont fait ce que Jésus leur a ordonné de faire. Les disciples étaient étonnés parce que l'autorité de Jésus était beaucoup plus grande qu'ils ne le réalisaient avant cet événement.</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et ses disciples montent dans un bateau pour traverser la mer de Galilée.</w:t>
      </w:r>
    </w:p>
    <w:p>
      <w:pPr/>
      <w:r>
        <w:rPr>
          <w:lang w:val="fr_FR" w:bidi="fr_FR"/>
        </w:rPr>
      </w:r>
      <w:r>
        <w:rPr>
          <w:b/>
          <w:lang w:val="fr_FR" w:bidi="fr_FR"/>
        </w:rPr>
        <w:t>Deuxième partie :</w:t>
      </w:r>
      <w:r>
        <w:rPr>
          <w:lang w:val="fr_FR" w:bidi="fr_FR"/>
        </w:rPr>
        <w:t xml:space="preserve"> Une tempête soudaine commence sur la mer de Galilée. Jésus dort dans le bateau. Les disciples sont terrifiés par la tempête qui fait couler le bateau. Ils réveillent donc Jésus de son sommeil.</w:t>
      </w:r>
    </w:p>
    <w:p>
      <w:pPr/>
      <w:r>
        <w:rPr>
          <w:lang w:val="fr_FR" w:bidi="fr_FR"/>
        </w:rPr>
      </w:r>
      <w:r>
        <w:rPr>
          <w:b/>
          <w:lang w:val="fr_FR" w:bidi="fr_FR"/>
        </w:rPr>
        <w:t>Troisième partie :</w:t>
      </w:r>
      <w:r>
        <w:rPr>
          <w:lang w:val="fr_FR" w:bidi="fr_FR"/>
        </w:rPr>
        <w:t xml:space="preserve"> Jésus se réveille. Il fait que la tempête s'arrête en parlant au vent et à la mer.</w:t>
      </w:r>
    </w:p>
    <w:p>
      <w:pPr/>
      <w:r>
        <w:rPr>
          <w:lang w:val="fr_FR" w:bidi="fr_FR"/>
        </w:rPr>
      </w:r>
      <w:r>
        <w:rPr>
          <w:b/>
          <w:lang w:val="fr_FR" w:bidi="fr_FR"/>
        </w:rPr>
        <w:t>Quatrième partie :</w:t>
      </w:r>
      <w:r>
        <w:rPr>
          <w:lang w:val="fr_FR" w:bidi="fr_FR"/>
        </w:rPr>
        <w:t xml:space="preserve"> Les disciples sont étonnés que le vent et la mer aient obéi au commandement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mer de Galilée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la mer de Galilée est très grande et que les tempêtes soudaines sont fréquentes.</w:t>
      </w:r>
    </w:p>
    <w:p>
      <w:pPr/>
      <w:r>
        <w:rPr>
          <w:lang w:val="fr_FR" w:bidi="fr_FR"/>
        </w:rPr>
      </w:r>
      <w:r>
        <w:rPr>
          <w:lang w:val="fr_FR" w:bidi="fr_FR"/>
        </w:rPr>
        <w:t>Il est important de se rappeler que la tempête a commencé soudainement. La tempête faisait que l'eau remplissait le bateau. Il est important de se rappeler que Jésus dormait dans le bateau.</w:t>
      </w:r>
    </w:p>
    <w:p>
      <w:pPr/>
      <w:r>
        <w:rPr>
          <w:lang w:val="fr_FR" w:bidi="fr_FR"/>
        </w:rPr>
      </w:r>
      <w:r>
        <w:rPr>
          <w:lang w:val="fr_FR" w:bidi="fr_FR"/>
        </w:rPr>
        <w:t>Il est important de se rappeler que les disciples avaient peur que le bateau allait couler. Il est important de se rappeler que certains des disciples étaient des pêcheurs expérimentés. Ils avaient été dans des bateaux auparavant.</w:t>
      </w:r>
    </w:p>
    <w:p>
      <w:pPr/>
      <w:r>
        <w:rPr>
          <w:lang w:val="fr_FR" w:bidi="fr_FR"/>
        </w:rPr>
      </w:r>
      <w:r>
        <w:rPr>
          <w:lang w:val="fr_FR" w:bidi="fr_FR"/>
        </w:rPr>
        <w:t>Il est important de se rappeler ce que les disciples ont dit à Jésus quand ils l'ont réveillé de son sommeil.</w:t>
      </w:r>
    </w:p>
    <w:p>
      <w:pPr/>
      <w:r>
        <w:rPr>
          <w:lang w:val="fr_FR" w:bidi="fr_FR"/>
        </w:rPr>
      </w:r>
      <w:r>
        <w:rPr>
          <w:lang w:val="fr_FR" w:bidi="fr_FR"/>
        </w:rPr>
        <w:t>Il est important de se rappeler que Jésus a demandé à ses disciples pourquoi ils ne croyaient pas en lui avant de réprimander la tempête.</w:t>
      </w:r>
    </w:p>
    <w:p>
      <w:pPr/>
      <w:r>
        <w:rPr>
          <w:lang w:val="fr_FR" w:bidi="fr_FR"/>
        </w:rPr>
      </w:r>
      <w:r>
        <w:rPr>
          <w:lang w:val="fr_FR" w:bidi="fr_FR"/>
        </w:rPr>
        <w:t>Il est important de se rappeler ce que les disciples ont dit après que le vent et la mer aient obéi au commandement de Jésus.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mer de Galilée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et ses disciples montent dans un bateau pour traverser la mer de Galilée.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Je me demande où nous allons » ou « Nous voyageons beaucoup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et les disciples étaient à une bonne distance du rivage. Soudain, une tempête commence à souffler sur la mer de Galilée, mais Jésus dormait dans le bateau.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ressentez-vous ? » Vous entendrez peut-être des choses comme : « Cette tempête est venue sur nous rapidement », « Cela fait peur » ou « J'espère que Jésus nous sauvera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réveillent Jésus de son sommeil. Ils disent : « Seigneur, sauve-nous ! Nous allons mourir ! »</w:t>
      </w:r>
    </w:p>
    <w:p>
      <w:pPr/>
      <w:r>
        <w:rPr>
          <w:lang w:val="fr_FR" w:bidi="fr_FR"/>
        </w:rPr>
      </w:r>
      <w:r>
        <w:rPr>
          <w:lang w:val="fr_FR" w:bidi="fr_FR"/>
        </w:rPr>
        <w:t>Parlant aux disciples, Jésus dit : « Pourquoi avez-vous peur, vous ne croyez pas en moi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réprimande la tempête et tout redevient calme.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Pourquoi n'avons-nous pas cru ? » ou « Jésus nous sauvera toujours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sont étonnés, ou surpris que Jésus puisse contrôler le vent et les mers. Ils disent : « Quel genre d'homme est-il ? Même les vents et la mer lui obéissent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Jésus a dit à ses </w:t>
      </w:r>
      <w:r>
        <w:rPr>
          <w:b/>
          <w:lang w:val="fr_FR" w:bidi="fr_FR"/>
        </w:rPr>
        <w:t>disciples</w:t>
      </w:r>
      <w:r>
        <w:rPr>
          <w:lang w:val="fr_FR" w:bidi="fr_FR"/>
        </w:rPr>
        <w:t xml:space="preserve"> de partir avec lui dans un </w:t>
      </w:r>
      <w:r>
        <w:rPr>
          <w:b/>
          <w:lang w:val="fr_FR" w:bidi="fr_FR"/>
        </w:rPr>
        <w:t>bateau</w:t>
      </w:r>
      <w:r>
        <w:rPr>
          <w:lang w:val="fr_FR" w:bidi="fr_FR"/>
        </w:rPr>
        <w:t xml:space="preserve">. </w:t>
      </w:r>
    </w:p>
    <w:p>
      <w:pPr/>
      <w:r>
        <w:rPr>
          <w:lang w:val="fr_FR" w:bidi="fr_FR"/>
        </w:rPr>
      </w:r>
      <w:r>
        <w:rPr>
          <w:b/>
          <w:lang w:val="fr_FR" w:bidi="fr_FR"/>
        </w:rPr>
        <w:t>Disciples</w:t>
      </w:r>
      <w:r>
        <w:rPr>
          <w:lang w:val="fr_FR" w:bidi="fr_FR"/>
        </w:rPr>
        <w:t xml:space="preserve"> fait référence aux suiveurs les plus proches de Jésus qui allaient partout avec lui. Utilisez le même mot pour les disciples que vous avez utilisé dans les passages précédents. Référez-vous au glossaire principal pour une définition plus complète du mot </w:t>
      </w:r>
      <w:r>
        <w:rPr>
          <w:b/>
          <w:lang w:val="fr_FR" w:bidi="fr_FR"/>
        </w:rPr>
        <w:t>disciple</w:t>
      </w:r>
      <w:r>
        <w:rPr>
          <w:lang w:val="fr_FR" w:bidi="fr_FR"/>
        </w:rPr>
        <w:t>.</w:t>
      </w:r>
    </w:p>
    <w:p>
      <w:pPr/>
      <w:r>
        <w:rPr>
          <w:lang w:val="fr_FR" w:bidi="fr_FR"/>
        </w:rPr>
      </w:r>
      <w:r>
        <w:rPr>
          <w:lang w:val="fr_FR" w:bidi="fr_FR"/>
        </w:rPr>
        <w:t xml:space="preserve">Le </w:t>
      </w:r>
      <w:r>
        <w:rPr>
          <w:b/>
          <w:lang w:val="fr_FR" w:bidi="fr_FR"/>
        </w:rPr>
        <w:t>bateau</w:t>
      </w:r>
      <w:r>
        <w:rPr>
          <w:lang w:val="fr_FR" w:bidi="fr_FR"/>
        </w:rPr>
        <w:t xml:space="preserve"> était un bateau de pêche, sans doute avec une voile. Il avait assez d'espace pour que treize personnes puissent y entrer confortablement. Le bateau mesurait environ 8 m de long et 2,5 m de large. Il avait environ 1,25 m de profondeur. Utilisez le même mot que vous avez utilisé dans les passages précédents pour bateau. Référez-vous au glossaire principal pour une définition plus complète de </w:t>
      </w:r>
      <w:r>
        <w:rPr>
          <w:b/>
          <w:lang w:val="fr_FR" w:bidi="fr_FR"/>
        </w:rPr>
        <w:t>bateau</w:t>
      </w:r>
      <w:r>
        <w:rPr>
          <w:lang w:val="fr_FR" w:bidi="fr_FR"/>
        </w:rPr>
        <w:t>.</w:t>
      </w:r>
    </w:p>
    <w:p>
      <w:pPr/>
      <w:r>
        <w:rPr>
          <w:lang w:val="fr_FR" w:bidi="fr_FR"/>
        </w:rPr>
      </w:r>
      <w:r>
        <w:rPr>
          <w:lang w:val="fr_FR" w:bidi="fr_FR"/>
        </w:rPr>
        <w:t xml:space="preserve">Montrez à vos traducteurs la photo du </w:t>
      </w:r>
      <w:r>
        <w:rPr>
          <w:b/>
          <w:lang w:val="fr_FR" w:bidi="fr_FR"/>
        </w:rPr>
        <w:t>bateau</w:t>
      </w:r>
      <w:r>
        <w:rPr>
          <w:lang w:val="fr_FR" w:bidi="fr_FR"/>
        </w:rPr>
        <w:t>, si nécessaire.</w:t>
      </w:r>
    </w:p>
    <w:p>
      <w:pPr/>
      <w:r>
        <w:rPr>
          <w:lang w:val="fr_FR" w:bidi="fr_FR"/>
        </w:rPr>
      </w:r>
      <w:r>
        <w:rPr>
          <w:b/>
          <w:lang w:val="fr_FR" w:bidi="fr_FR"/>
        </w:rPr>
        <w:t>Voici</w:t>
      </w:r>
      <w:r>
        <w:rPr>
          <w:lang w:val="fr_FR" w:bidi="fr_FR"/>
        </w:rPr>
        <w:t xml:space="preserve">, c'est-à-dire soudainement, une </w:t>
      </w:r>
      <w:r>
        <w:rPr>
          <w:b/>
          <w:lang w:val="fr_FR" w:bidi="fr_FR"/>
        </w:rPr>
        <w:t>tempête</w:t>
      </w:r>
      <w:r>
        <w:rPr>
          <w:lang w:val="fr_FR" w:bidi="fr_FR"/>
        </w:rPr>
        <w:t xml:space="preserve"> est apparue sur la </w:t>
      </w:r>
      <w:r>
        <w:rPr>
          <w:b/>
          <w:lang w:val="fr_FR" w:bidi="fr_FR"/>
        </w:rPr>
        <w:t>mer</w:t>
      </w:r>
      <w:r>
        <w:rPr>
          <w:lang w:val="fr_FR" w:bidi="fr_FR"/>
        </w:rPr>
        <w:t>. « Voici » ou « soudain » indique que quelque chose d'inattendu ou d'incroyable est sur le point de se produire. La tempête avait des vents très forts et de grandes vagues. Des tempêtes violentes et soudaines se produisaient souvent sur la mer de Galilée. Ceci est dû au fait qu'il était entouré de hautes montagnes et situé en dessous du niveau de la mer. Certains des disciples de Jésus, qui étaient des pêcheurs, connaissaient la possibilité de ces tempêtes dangereuses.</w:t>
      </w:r>
    </w:p>
    <w:p>
      <w:pPr/>
      <w:r>
        <w:rPr>
          <w:lang w:val="fr_FR" w:bidi="fr_FR"/>
        </w:rPr>
      </w:r>
      <w:r>
        <w:rPr>
          <w:lang w:val="fr_FR" w:bidi="fr_FR"/>
        </w:rPr>
        <w:t xml:space="preserve">Jésus et les disciples étaient sur la </w:t>
      </w:r>
      <w:r>
        <w:rPr>
          <w:b/>
          <w:lang w:val="fr_FR" w:bidi="fr_FR"/>
        </w:rPr>
        <w:t>mer de Galilée</w:t>
      </w:r>
      <w:r>
        <w:rPr>
          <w:lang w:val="fr_FR" w:bidi="fr_FR"/>
        </w:rPr>
        <w:t xml:space="preserve">. La mer de Galilée est un très grand lac, d'environ 21 km de long sur 10 km de large. Utilisez le même mot pour mer que vous avez utilisé dans les passages précédents. Référez-vous au glossaire principal pour une définition plus complète de la </w:t>
      </w:r>
      <w:r>
        <w:rPr>
          <w:b/>
          <w:lang w:val="fr_FR" w:bidi="fr_FR"/>
        </w:rPr>
        <w:t>mer de Galilée</w:t>
      </w:r>
      <w:r>
        <w:rPr>
          <w:lang w:val="fr_FR" w:bidi="fr_FR"/>
        </w:rPr>
        <w:t>.</w:t>
      </w:r>
    </w:p>
    <w:p>
      <w:pPr/>
      <w:r>
        <w:rPr>
          <w:lang w:val="fr_FR" w:bidi="fr_FR"/>
        </w:rPr>
      </w:r>
      <w:r>
        <w:rPr>
          <w:lang w:val="fr_FR" w:bidi="fr_FR"/>
        </w:rPr>
        <w:t>Montrez aux traducteurs la carte et les photos du lac si vous ne l'avez pas déjà fait. Discutez du mot que vous utiliseriez pour décrire ce corps d'eau.</w:t>
      </w:r>
    </w:p>
    <w:p>
      <w:pPr/>
      <w:r>
        <w:rPr>
          <w:lang w:val="fr_FR" w:bidi="fr_FR"/>
        </w:rPr>
      </w:r>
      <w:r>
        <w:rPr>
          <w:lang w:val="fr_FR" w:bidi="fr_FR"/>
        </w:rPr>
        <w:t xml:space="preserve">Le bateau était </w:t>
      </w:r>
      <w:r>
        <w:rPr>
          <w:b/>
          <w:lang w:val="fr_FR" w:bidi="fr_FR"/>
        </w:rPr>
        <w:t>submergé</w:t>
      </w:r>
      <w:r>
        <w:rPr>
          <w:lang w:val="fr_FR" w:bidi="fr_FR"/>
        </w:rPr>
        <w:t xml:space="preserve">. « Submergé » signifie que la tempête soufflait l'eau en grandes vagues. Le bateau était frappé à plusieurs reprises par des vagues géantes et l'eau remplissait le bateau. Le bateau menaçait de couler. Les disciples, qui étaient des pêcheurs expérimentés, étaient familiers avec le fait d'être dans des bateaux. Les disciples étaient terrifiés, pensant que la tempête ferait couler le bateau et qu'ils étaient sur le point de mourir. Ils ont donc réveillé Jésus de son sommeil. Ils lui disent : « </w:t>
      </w:r>
      <w:r>
        <w:rPr>
          <w:b/>
          <w:lang w:val="fr_FR" w:bidi="fr_FR"/>
        </w:rPr>
        <w:t>Seigneur</w:t>
      </w:r>
      <w:r>
        <w:rPr>
          <w:lang w:val="fr_FR" w:bidi="fr_FR"/>
        </w:rPr>
        <w:t xml:space="preserve">, sauve-nous ! Nous allons mourir ! » Ici, « Seigneur » signifie propriétaire, ou quelqu'un à qui nous devons allégeance. Utilisez le même mot que vous avez utilisé dans les passages précédents pour Seigneur. Référez-vous au glossaire principal pour une définition plus complète du mot </w:t>
      </w:r>
      <w:r>
        <w:rPr>
          <w:b/>
          <w:lang w:val="fr_FR" w:bidi="fr_FR"/>
        </w:rPr>
        <w:t>Seigneur</w:t>
      </w:r>
      <w:r>
        <w:rPr>
          <w:lang w:val="fr_FR" w:bidi="fr_FR"/>
        </w:rPr>
        <w:t>.</w:t>
      </w:r>
    </w:p>
    <w:p>
      <w:pPr/>
      <w:r>
        <w:rPr>
          <w:lang w:val="fr_FR" w:bidi="fr_FR"/>
        </w:rPr>
      </w:r>
      <w:r>
        <w:rPr>
          <w:lang w:val="fr_FR" w:bidi="fr_FR"/>
        </w:rPr>
        <w:t xml:space="preserve">Jésus leur répond : « Pourquoi avez-vous peur ? Ne croyez-vous pas en moi ? » Jésus veut que ceux qui le suivent aient aient </w:t>
      </w:r>
      <w:r>
        <w:rPr>
          <w:b/>
          <w:lang w:val="fr_FR" w:bidi="fr_FR"/>
        </w:rPr>
        <w:t>foi</w:t>
      </w:r>
      <w:r>
        <w:rPr>
          <w:lang w:val="fr_FR" w:bidi="fr_FR"/>
        </w:rPr>
        <w:t xml:space="preserve">, ou croient en lui. La foi décrit la réponse de l'homme à la promesse de Dieu. Cela implique probablement plus qu'un accord mental, mais de placer sa foi/confiance en Dieu. Dans ce cas présent, les disciples devraient faire confiance à Jésus lui-même. Utilisez le même mot pour foi que vous avez utilisé dans les passages précédents. Référez-vous au glossaire principal pour une définition plus complète du mot </w:t>
      </w:r>
      <w:r>
        <w:rPr>
          <w:b/>
          <w:lang w:val="fr_FR" w:bidi="fr_FR"/>
        </w:rPr>
        <w:t>foi</w:t>
      </w:r>
      <w:r>
        <w:rPr>
          <w:lang w:val="fr_FR" w:bidi="fr_FR"/>
        </w:rPr>
        <w:t>.</w:t>
      </w:r>
    </w:p>
    <w:p>
      <w:pPr/>
      <w:r>
        <w:rPr>
          <w:lang w:val="fr_FR" w:bidi="fr_FR"/>
        </w:rPr>
      </w:r>
      <w:r>
        <w:rPr>
          <w:lang w:val="fr_FR" w:bidi="fr_FR"/>
        </w:rPr>
        <w:t xml:space="preserve">Jésus </w:t>
      </w:r>
      <w:r>
        <w:rPr>
          <w:b/>
          <w:lang w:val="fr_FR" w:bidi="fr_FR"/>
        </w:rPr>
        <w:t>réprimande</w:t>
      </w:r>
      <w:r>
        <w:rPr>
          <w:lang w:val="fr_FR" w:bidi="fr_FR"/>
        </w:rPr>
        <w:t xml:space="preserve"> les vents et la mer. « Réprimander » signifie donner un ordre comme menace. Le vent et la mer sont devenus calmes. Les disciples étaient </w:t>
      </w:r>
      <w:r>
        <w:rPr>
          <w:b/>
          <w:lang w:val="fr_FR" w:bidi="fr_FR"/>
        </w:rPr>
        <w:t>étonnés</w:t>
      </w:r>
      <w:r>
        <w:rPr>
          <w:lang w:val="fr_FR" w:bidi="fr_FR"/>
        </w:rPr>
        <w:t xml:space="preserve"> parce que Jésus a arrêté la tempête. « Étonné » signifie ici impressionné ou étonné. Utilisez le même mot pour étonné que vous avez utilisé dans les passages précédents.</w:t>
      </w:r>
    </w:p>
    <w:p>
      <w:pPr/>
      <w:r>
        <w:rPr>
          <w:lang w:val="fr_FR" w:bidi="fr_FR"/>
        </w:rPr>
      </w:r>
      <w:r>
        <w:rPr>
          <w:lang w:val="fr_FR" w:bidi="fr_FR"/>
        </w:rPr>
        <w:t xml:space="preserve">Les disciples disent : « Quel genre d'homme est-il ? Même les vents et la mer lui </w:t>
      </w:r>
      <w:r>
        <w:rPr>
          <w:b/>
          <w:lang w:val="fr_FR" w:bidi="fr_FR"/>
        </w:rPr>
        <w:t>obéissent</w:t>
      </w:r>
      <w:r>
        <w:rPr>
          <w:lang w:val="fr_FR" w:bidi="fr_FR"/>
        </w:rPr>
        <w:t xml:space="preserve"> ! » Obéir indique que les vents et la mer ont fait ce que Jésus leur a ordonné de faire. Cette question n'était pas posée pour recevoir une réponse. La question était posée parce qu'ils étaient si étonnés que Jésus soit au contrôle de la météo.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8:28–34</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8.28–34.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ou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histoire vraie, Matthieu donne un autre exemple de la puissance de Jésus, mais cette fois-ci sur les esprits mauvais.</w:t>
      </w:r>
    </w:p>
    <w:p>
      <w:pPr/>
      <w:r>
        <w:rPr>
          <w:lang w:val="fr_FR" w:bidi="fr_FR"/>
        </w:rPr>
      </w:r>
      <w:r>
        <w:rPr>
          <w:lang w:val="fr_FR" w:bidi="fr_FR"/>
        </w:rPr>
        <w:t>Dans le passage précédent, Jésus et ses disciples traversaient la mer de Galilée. Une tempête soudaine était sur le point de faire couler leur bateau, mais Jésus ordonne à la tempête de s'arrêter et la tempête obéit à Jésus.</w:t>
      </w:r>
    </w:p>
    <w:p>
      <w:pPr/>
      <w:r>
        <w:rPr>
          <w:lang w:val="fr_FR" w:bidi="fr_FR"/>
        </w:rPr>
      </w:r>
      <w:r>
        <w:rPr>
          <w:lang w:val="fr_FR" w:bidi="fr_FR"/>
        </w:rPr>
        <w:t>Jésus et les disciples sont arrivés dans le pays des Gadaréniens près de la ville de Gadara. Ce sont des non-Juifs qui vivaient à Gadara. Il y avait deux hommes violents qui étaient possédés par des démons, ou esprits mauvais. Ces hommes voulaient blesser les autres, et personne ne pouvait passer par la région. Il y avait des falaises le long du rivage du lac. On coupait des grottes dans les rochers et on enterrait les corps morts dans les grottes. Ces hommes vivaient dans les grottes. Les hommes sont sortis des tombeaux et se sont approchés de Jésus.</w:t>
      </w:r>
    </w:p>
    <w:p>
      <w:pPr/>
      <w:r>
        <w:rPr>
          <w:lang w:val="fr_FR" w:bidi="fr_FR"/>
        </w:rPr>
      </w:r>
      <w:r>
        <w:rPr>
          <w:lang w:val="fr_FR" w:bidi="fr_FR"/>
        </w:rPr>
        <w:t>Montrez une image de grottes dans les falaises.</w:t>
      </w:r>
    </w:p>
    <w:p>
      <w:pPr/>
      <w:r>
        <w:rPr>
          <w:lang w:val="fr_FR" w:bidi="fr_FR"/>
        </w:rPr>
      </w:r>
      <w:r>
        <w:rPr>
          <w:lang w:val="fr_FR" w:bidi="fr_FR"/>
        </w:rPr>
        <w:t>Montrez une carte qui montre la route de Jésus de Capernaüm sur le côté nord-ouest du lac vers les Gadaréniens.</w:t>
      </w:r>
    </w:p>
    <w:p>
      <w:pPr/>
      <w:r>
        <w:rPr>
          <w:lang w:val="fr_FR" w:bidi="fr_FR"/>
        </w:rPr>
      </w:r>
      <w:r>
        <w:rPr>
          <w:lang w:val="fr_FR" w:bidi="fr_FR"/>
        </w:rPr>
        <w:t>Arrêtez-vous et discutez de ce que c'est que d'être entouré de personnes violentes. Quel genre de choses pourraient-ils être en train de dire ou faire ? Partagez des histoires de vos rencontres avec des personnes violentes.</w:t>
      </w:r>
    </w:p>
    <w:p>
      <w:pPr/>
      <w:r>
        <w:rPr>
          <w:lang w:val="fr_FR" w:bidi="fr_FR"/>
        </w:rPr>
      </w:r>
      <w:r>
        <w:rPr>
          <w:lang w:val="fr_FR" w:bidi="fr_FR"/>
        </w:rPr>
        <w:t>« Voici » ou « soudain » : ce mot indique que quelque chose d'inattendu ou d'incroyable est sur le point de se produire. Les démons parlaient à travers les hommes. Ils crient à Jésus. « Ne nous dérange pas, Fils de Dieu ! » Les démons avaient peur et ne voulaient pas que Jésus les envoie hors des hommes. Les démons savaient que Jésus est le Fils de Dieu. Le Fils de Dieu a la même nature et le même caractère que Dieu. Les démons crient aussi : « Es-tu venu ici pour nous tourmenter avant notre heure ? » Ils ne posaient pas cette question pour recevoir une réponse. Ils ne voulaient pas que Jésus les punisse avant le moment que Dieu avait fixé pour punir les démons. Les démons supplient donc Jésus de les envoyer dans un troupeau de cochons. Les cochons mangeaient. Ils étaient loin de Jésus et des deux hommes, mais les cochons pouvaient quand même être vus. Le troupeau de cochons était un grand groupe de bétail, aussi appelé cochons ou porcs. Les cochons étaient considérés comme impurs par le peuple juif. C'est une indication que des non-Juifs vivaient dans cette région.</w:t>
      </w:r>
    </w:p>
    <w:p>
      <w:pPr/>
      <w:r>
        <w:rPr>
          <w:lang w:val="fr_FR" w:bidi="fr_FR"/>
        </w:rPr>
      </w:r>
      <w:r>
        <w:rPr>
          <w:lang w:val="fr_FR" w:bidi="fr_FR"/>
        </w:rPr>
        <w:t>Montrez une image d'un troupeau de cochons.</w:t>
      </w:r>
    </w:p>
    <w:p>
      <w:pPr/>
      <w:r>
        <w:rPr>
          <w:lang w:val="fr_FR" w:bidi="fr_FR"/>
        </w:rPr>
      </w:r>
      <w:r>
        <w:rPr>
          <w:lang w:val="fr_FR" w:bidi="fr_FR"/>
        </w:rPr>
        <w:t>Jésus a donné aux démons la permission d'aller dans les cochons en leur ordonnant de partir. Les démons sont sortis des hommes et sont entrés dans les cochons. Les démons ne contrôlent donc plus les hommes. Soudain, tout le troupeau de cochons descend d'un banc escarpé sur la colline, et se jette dans la mer. Les cochons se noient et sont morts dans l'eau.</w:t>
      </w:r>
    </w:p>
    <w:p>
      <w:pPr/>
      <w:r>
        <w:rPr>
          <w:lang w:val="fr_FR" w:bidi="fr_FR"/>
        </w:rPr>
      </w:r>
      <w:r>
        <w:rPr>
          <w:lang w:val="fr_FR" w:bidi="fr_FR"/>
        </w:rPr>
        <w:t>Montrez l'image d'une colline escarpée à côté de la mer de Galilée.</w:t>
      </w:r>
    </w:p>
    <w:p>
      <w:pPr/>
      <w:r>
        <w:rPr>
          <w:lang w:val="fr_FR" w:bidi="fr_FR"/>
        </w:rPr>
      </w:r>
      <w:r>
        <w:rPr>
          <w:lang w:val="fr_FR" w:bidi="fr_FR"/>
        </w:rPr>
        <w:t>Les agriculteurs, des hommes qui prenaient soin du bétail, courent vers la ville. Les agriculteurs disent à tout le monde ce qui est arrivé à leurs cochons et à l'homme possédé par des démons. Presque tout le monde de cette ville va parler à Jésus et le supplie de partir.</w:t>
      </w:r>
    </w:p>
    <w:p>
      <w:pPr/>
      <w:r>
        <w:rPr>
          <w:lang w:val="fr_FR" w:bidi="fr_FR"/>
        </w:rPr>
      </w:r>
      <w:r>
        <w:rPr>
          <w:lang w:val="fr_FR" w:bidi="fr_FR"/>
        </w:rPr>
        <w:t>Dans l'Évangile de Marc, il nous est dit que les personnes de la ville avaient peur. Matthieu ne nous dit pas pourquoi les personnes ont dit à Jésus de partir. Une raison possible est que les personnes étaient contrariées parce qu'elles ont perdu leurs cochons.</w:t>
      </w:r>
    </w:p>
    <w:p>
      <w:pPr/>
      <w:r>
        <w:rPr>
          <w:lang w:val="fr_FR" w:bidi="fr_FR"/>
        </w:rPr>
      </w:r>
      <w:r>
        <w:rPr>
          <w:lang w:val="fr_FR" w:bidi="fr_FR"/>
        </w:rPr>
        <w:t>Arrêtez-vous et discutez de ce que c'est que de perdre quelque chose qui est important pour vous. Partagez des histoires au sujet d'un moment où vous avez perdu quelque chose ou où quelque chose vous a été enlevé. Quel genre de choses avez-vous dites, ou faites après cette perte ?</w:t>
      </w:r>
    </w:p>
    <w:p>
      <w:pPr/>
      <w:r>
        <w:rPr>
          <w:lang w:val="fr_FR" w:bidi="fr_FR"/>
        </w:rPr>
      </w:r>
      <w:r>
        <w:rPr>
          <w:lang w:val="fr_FR" w:bidi="fr_FR"/>
        </w:rPr>
        <w:t>Cet événement est un bon exemple de l'autorité et de la puissance ultime que a Jésus parce qu'il est le Fils de Dieu.</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se rend de l'autre côté du lac. Deux hommes qui sont possédés par des démons sortent des tombeaux. Les deux hommes sont violents et ne laisseront personne passer à côté d'eux. Les hommes possédés par des démons s'approchent de Jésus.</w:t>
      </w:r>
    </w:p>
    <w:p>
      <w:pPr/>
      <w:r>
        <w:rPr>
          <w:lang w:val="fr_FR" w:bidi="fr_FR"/>
        </w:rPr>
      </w:r>
      <w:r>
        <w:rPr>
          <w:b/>
          <w:lang w:val="fr_FR" w:bidi="fr_FR"/>
        </w:rPr>
        <w:t>Deuxième partie :</w:t>
      </w:r>
      <w:r>
        <w:rPr>
          <w:lang w:val="fr_FR" w:bidi="fr_FR"/>
        </w:rPr>
        <w:t xml:space="preserve"> Les démons parlent à travers les deux hommes. Soudain, ils crient vers Jésus. Les démons ne veulent pas que Jésus les punisse. Ils supplient donc Jésus de les envoyer dans un troupeau de cochons qui étaient à distance, mais qui pouvaient quand même être vus. Jésus ordonne aux démons de quitter les deux hommes.</w:t>
      </w:r>
    </w:p>
    <w:p>
      <w:pPr/>
      <w:r>
        <w:rPr>
          <w:lang w:val="fr_FR" w:bidi="fr_FR"/>
        </w:rPr>
      </w:r>
      <w:r>
        <w:rPr>
          <w:b/>
          <w:lang w:val="fr_FR" w:bidi="fr_FR"/>
        </w:rPr>
        <w:t>Troisième partie :</w:t>
      </w:r>
      <w:r>
        <w:rPr>
          <w:lang w:val="fr_FR" w:bidi="fr_FR"/>
        </w:rPr>
        <w:t xml:space="preserve"> Les démons ont fait ce que Jésus a ordonné. Ils quittent les hommes et sont entrés dans un troupeau de cochons. Soudain, les cochons courent dans la mer et se noient dans l'eau.</w:t>
      </w:r>
    </w:p>
    <w:p>
      <w:pPr/>
      <w:r>
        <w:rPr>
          <w:lang w:val="fr_FR" w:bidi="fr_FR"/>
        </w:rPr>
      </w:r>
      <w:r>
        <w:rPr>
          <w:b/>
          <w:lang w:val="fr_FR" w:bidi="fr_FR"/>
        </w:rPr>
        <w:t>Quatrième partie :</w:t>
      </w:r>
      <w:r>
        <w:rPr>
          <w:lang w:val="fr_FR" w:bidi="fr_FR"/>
        </w:rPr>
        <w:t xml:space="preserve"> Les bergers courent dans la ville et disent aux personnes ce qui s'est passé. Soudain, les personnes se rendent au bord du lac et supplient Jésus de partir.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Deux hommes possédés par un démon</w:t>
      </w:r>
    </w:p>
    <w:p>
      <w:pPr>
        <w:pStyle w:val="ListBullet"/>
        <w:spacing w:line="240" w:lineRule="auto"/>
        <w:ind w:left="720"/>
      </w:pPr>
      <w:r>
        <w:rPr>
          <w:lang w:val="fr_FR" w:bidi="fr_FR"/>
        </w:rPr>
      </w:r>
      <w:r>
        <w:rPr>
          <w:lang w:val="fr_FR" w:bidi="fr_FR"/>
        </w:rPr>
        <w:t>Un troupeau de cochons</w:t>
      </w:r>
    </w:p>
    <w:p>
      <w:pPr>
        <w:pStyle w:val="ListBullet"/>
        <w:spacing w:line="240" w:lineRule="auto"/>
        <w:ind w:left="720"/>
      </w:pPr>
      <w:r>
        <w:rPr>
          <w:lang w:val="fr_FR" w:bidi="fr_FR"/>
        </w:rPr>
      </w:r>
      <w:r>
        <w:rPr>
          <w:lang w:val="fr_FR" w:bidi="fr_FR"/>
        </w:rPr>
        <w:t>Les bergers</w:t>
      </w:r>
    </w:p>
    <w:p>
      <w:pPr>
        <w:pStyle w:val="ListBullet"/>
        <w:spacing w:line="240" w:lineRule="auto"/>
        <w:ind w:left="720"/>
      </w:pPr>
      <w:r>
        <w:rPr>
          <w:lang w:val="fr_FR" w:bidi="fr_FR"/>
        </w:rPr>
      </w:r>
      <w:r>
        <w:rPr>
          <w:lang w:val="fr_FR" w:bidi="fr_FR"/>
        </w:rPr>
        <w:t>Les personnes dans la ville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venait de traverser la mer de Galilée dans un bateau. Jésus venait de calmer une tempête. Rappelez-vous que les disciples sont avec Jésus et qu'ils sont arrivés dans une région non juive. Il est important de se rappeler que ces hommes possédés par un démon vivaient dans les grottes funéraires qui sont près du rivage.</w:t>
      </w:r>
    </w:p>
    <w:p>
      <w:pPr/>
      <w:r>
        <w:rPr>
          <w:lang w:val="fr_FR" w:bidi="fr_FR"/>
        </w:rPr>
      </w:r>
      <w:r>
        <w:rPr>
          <w:lang w:val="fr_FR" w:bidi="fr_FR"/>
        </w:rPr>
        <w:t>Il est important de se rappeler que les démons crient à Jésus. Rappelez-vous ce que les démons ont dit à Jésus.</w:t>
      </w:r>
    </w:p>
    <w:p>
      <w:pPr/>
      <w:r>
        <w:rPr>
          <w:lang w:val="fr_FR" w:bidi="fr_FR"/>
        </w:rPr>
      </w:r>
      <w:r>
        <w:rPr>
          <w:lang w:val="fr_FR" w:bidi="fr_FR"/>
        </w:rPr>
        <w:t>Il est important de se rappeler que Jésus a ordonné aux démons de partir. Puis les démons ont quitté les deux hommes et sont entrés dans les cochons. Il est important de se rappeler ce que les cochons ont fait après que les démons soient entrés en d'eux.</w:t>
      </w:r>
    </w:p>
    <w:p>
      <w:pPr/>
      <w:r>
        <w:rPr>
          <w:lang w:val="fr_FR" w:bidi="fr_FR"/>
        </w:rPr>
      </w:r>
      <w:r>
        <w:rPr>
          <w:lang w:val="fr_FR" w:bidi="fr_FR"/>
        </w:rPr>
        <w:t>Il est important de se rappeler ce que les bergers ont fait après avoir vu ce qui est arrivé aux cochons. Il est important de se rappeler ce que les personnes dans la ville ont fait après avoir entendu parler des cochons et des hommes possédés par un démon.</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Deux hommes possédés par un démon</w:t>
      </w:r>
    </w:p>
    <w:p>
      <w:pPr>
        <w:pStyle w:val="ListBullet"/>
        <w:spacing w:line="240" w:lineRule="auto"/>
        <w:ind w:left="720"/>
      </w:pPr>
      <w:r>
        <w:rPr>
          <w:lang w:val="fr_FR" w:bidi="fr_FR"/>
        </w:rPr>
      </w:r>
      <w:r>
        <w:rPr>
          <w:lang w:val="fr_FR" w:bidi="fr_FR"/>
        </w:rPr>
        <w:t>Un troupeau de cochons</w:t>
      </w:r>
    </w:p>
    <w:p>
      <w:pPr>
        <w:pStyle w:val="ListBullet"/>
        <w:spacing w:line="240" w:lineRule="auto"/>
        <w:ind w:left="720"/>
      </w:pPr>
      <w:r>
        <w:rPr>
          <w:lang w:val="fr_FR" w:bidi="fr_FR"/>
        </w:rPr>
      </w:r>
      <w:r>
        <w:rPr>
          <w:lang w:val="fr_FR" w:bidi="fr_FR"/>
        </w:rPr>
        <w:t>Les bergers</w:t>
      </w:r>
    </w:p>
    <w:p>
      <w:pPr>
        <w:pStyle w:val="ListBullet"/>
        <w:spacing w:line="240" w:lineRule="auto"/>
        <w:ind w:left="720"/>
      </w:pPr>
      <w:r>
        <w:rPr>
          <w:lang w:val="fr_FR" w:bidi="fr_FR"/>
        </w:rPr>
      </w:r>
      <w:r>
        <w:rPr>
          <w:lang w:val="fr_FR" w:bidi="fr_FR"/>
        </w:rPr>
        <w:t>Les gens de la ville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se rend de l'autre côté du lac. Deux hommes possédés par un démon qui étaient violents sont sortis des tombeaux et ont commencé à crier contre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deux hommes possédés par un démon : « Que ressentez-vous ? » Vous entendrez peut-être des choses comme : « Nous sommes en colère que le Fils de Dieu nous dérange », « Nous avons peur des démons à l'intérieur de nous » ou « Nous avons peur de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démons supplient Jésus de les envoyer dans un troupeau de cochons et de ne pas les punir.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Ces démons ne me font pas peur », « Ces hommes ne me font pas peur » ou « Je ressens de la pitié pour ces hommes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ordonne aux démons de quitter les deux hommes. Les démons obéissent à Jésus en quittant les hommes et en entrant dans un troupeau de cochons. Soudain, les cochons courent dans la mer et se noient dans l'eau.</w:t>
      </w:r>
    </w:p>
    <w:p>
      <w:pPr/>
      <w:r>
        <w:rPr>
          <w:lang w:val="fr_FR" w:bidi="fr_FR"/>
        </w:rPr>
      </w:r>
      <w:r>
        <w:rPr>
          <w:lang w:val="fr_FR" w:bidi="fr_FR"/>
        </w:rPr>
        <w:t>Les agriculteurs courent vers la ville et disent aux gens ce qui s'est passé. Les habitants de la ville se rendent au bord du lac où se trouvait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agriculteurs : « Que ressentez-vous ? » Vous entendrez peut-être des choses comme : « Que vient-il d'arriver à nos cochons ? » « Comment Jésus a-t-il fait cela ? » ou « Que ferons-nous sans nos cochons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Soudain, les personnes de la ville se rendent là où se trouvait Jésus. Ils supplient Jésus de partir et de les laisser seuls.</w:t>
      </w:r>
    </w:p>
    <w:p>
      <w:pPr/>
      <w:r>
        <w:rPr>
          <w:lang w:val="fr_FR" w:bidi="fr_FR"/>
        </w:rPr>
      </w:r>
      <w:r>
        <w:rPr>
          <w:lang w:val="fr_FR" w:bidi="fr_FR"/>
        </w:rPr>
        <w:t>Arrêtez la représentation. Demandez aux acteurs qui jouent les personnes dans la ville : « Que ressentez-vous ? » Vous entendrez peut-être des choses comme : « Les cochons sont partis, qu'aurons-nous en guise de nourriture ? » « Pourquoi Jésus tuerait-il nos cochons ? » ou « Qu'est-il arrivé aux deux hommes ?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Jésus se rend dans le pays des </w:t>
      </w:r>
      <w:r>
        <w:rPr>
          <w:b/>
          <w:lang w:val="fr_FR" w:bidi="fr_FR"/>
        </w:rPr>
        <w:t>Gadaréniens</w:t>
      </w:r>
      <w:r>
        <w:rPr>
          <w:lang w:val="fr_FR" w:bidi="fr_FR"/>
        </w:rPr>
        <w:t xml:space="preserve">. Gadaréniens fait référence à la terre du côté est de la mer de Galilée. C'était un territoire près de la ville de Gadara où vivaient des non-Juifs. Deux </w:t>
      </w:r>
      <w:r>
        <w:rPr>
          <w:b/>
          <w:lang w:val="fr_FR" w:bidi="fr_FR"/>
        </w:rPr>
        <w:t>hommes possédés</w:t>
      </w:r>
      <w:r>
        <w:rPr>
          <w:lang w:val="fr_FR" w:bidi="fr_FR"/>
        </w:rPr>
        <w:t xml:space="preserve"> par des démons sortent des </w:t>
      </w:r>
      <w:r>
        <w:rPr>
          <w:b/>
          <w:lang w:val="fr_FR" w:bidi="fr_FR"/>
        </w:rPr>
        <w:t>tombeaux</w:t>
      </w:r>
      <w:r>
        <w:rPr>
          <w:lang w:val="fr_FR" w:bidi="fr_FR"/>
        </w:rPr>
        <w:t>.</w:t>
      </w:r>
    </w:p>
    <w:p>
      <w:pPr/>
      <w:r>
        <w:rPr>
          <w:lang w:val="fr_FR" w:bidi="fr_FR"/>
        </w:rPr>
      </w:r>
      <w:r>
        <w:rPr>
          <w:lang w:val="fr_FR" w:bidi="fr_FR"/>
        </w:rPr>
        <w:t xml:space="preserve">Un </w:t>
      </w:r>
      <w:r>
        <w:rPr>
          <w:b/>
          <w:lang w:val="fr_FR" w:bidi="fr_FR"/>
        </w:rPr>
        <w:t>démon</w:t>
      </w:r>
      <w:r>
        <w:rPr>
          <w:lang w:val="fr_FR" w:bidi="fr_FR"/>
        </w:rPr>
        <w:t xml:space="preserve"> est un esprit mauvais. Utilisez le même mot pour démon que vous avez utilisé dans les passages précédents. Référez-vous au glossaire principal pour une définition plus complète de </w:t>
      </w:r>
      <w:r>
        <w:rPr>
          <w:lang w:val="fr_FR" w:bidi="fr_FR"/>
        </w:rPr>
        <w:t>démon</w:t>
      </w:r>
      <w:r>
        <w:rPr>
          <w:lang w:val="fr_FR" w:bidi="fr_FR"/>
        </w:rPr>
        <w:t>.</w:t>
      </w:r>
    </w:p>
    <w:p>
      <w:pPr/>
      <w:r>
        <w:rPr>
          <w:lang w:val="fr_FR" w:bidi="fr_FR"/>
        </w:rPr>
      </w:r>
      <w:r>
        <w:rPr>
          <w:lang w:val="fr_FR" w:bidi="fr_FR"/>
        </w:rPr>
        <w:t xml:space="preserve">Les </w:t>
      </w:r>
      <w:r>
        <w:rPr>
          <w:b/>
          <w:lang w:val="fr_FR" w:bidi="fr_FR"/>
        </w:rPr>
        <w:t>tombeaux</w:t>
      </w:r>
      <w:r>
        <w:rPr>
          <w:lang w:val="fr_FR" w:bidi="fr_FR"/>
        </w:rPr>
        <w:t xml:space="preserve"> : Il y avait des falaises du côté du rivage du lac. On coupait des grottes dans les rochers et on enterrait les corps morts dans les grottes. Référez-vous au glossaire principal pour une définition plus complète du mot </w:t>
      </w:r>
      <w:r>
        <w:rPr>
          <w:lang w:val="fr_FR" w:bidi="fr_FR"/>
        </w:rPr>
        <w:t>tombeau</w:t>
      </w:r>
      <w:r>
        <w:rPr>
          <w:lang w:val="fr_FR" w:bidi="fr_FR"/>
        </w:rPr>
        <w:t>.</w:t>
      </w:r>
    </w:p>
    <w:p>
      <w:pPr/>
      <w:r>
        <w:rPr>
          <w:lang w:val="fr_FR" w:bidi="fr_FR"/>
        </w:rPr>
      </w:r>
      <w:r>
        <w:rPr>
          <w:b/>
          <w:lang w:val="fr_FR" w:bidi="fr_FR"/>
        </w:rPr>
        <w:t>Voici</w:t>
      </w:r>
      <w:r>
        <w:rPr>
          <w:lang w:val="fr_FR" w:bidi="fr_FR"/>
        </w:rPr>
        <w:t xml:space="preserve">, ou </w:t>
      </w:r>
      <w:r>
        <w:rPr>
          <w:b/>
          <w:lang w:val="fr_FR" w:bidi="fr_FR"/>
        </w:rPr>
        <w:t>soudain</w:t>
      </w:r>
      <w:r>
        <w:rPr>
          <w:lang w:val="fr_FR" w:bidi="fr_FR"/>
        </w:rPr>
        <w:t xml:space="preserve"> : Quelque chose d'inattendu ou d'incroyable est sur le point de se produire.</w:t>
      </w:r>
    </w:p>
    <w:p>
      <w:pPr/>
      <w:r>
        <w:rPr>
          <w:lang w:val="fr_FR" w:bidi="fr_FR"/>
        </w:rPr>
      </w:r>
      <w:r>
        <w:rPr>
          <w:lang w:val="fr_FR" w:bidi="fr_FR"/>
        </w:rPr>
        <w:t xml:space="preserve">Les hommes possédés par un démon crient à Jésus. Les démons ont appelé Jésus le </w:t>
      </w:r>
      <w:r>
        <w:rPr>
          <w:b/>
          <w:lang w:val="fr_FR" w:bidi="fr_FR"/>
        </w:rPr>
        <w:t>Fils de Dieu</w:t>
      </w:r>
      <w:r>
        <w:rPr>
          <w:lang w:val="fr_FR" w:bidi="fr_FR"/>
        </w:rPr>
        <w:t xml:space="preserve">. Fils de Dieu est un titre pour Jésus qui indiquait que Jésus a la même nature et le même caractère que Dieu. Fils de Dieu indique que la relation entre Dieu le Père et Jésus, son Fils, est similaire à la relation entre les pères et les fils humains. Utilisez le même mot pour Fils de Dieu que vous avez utilisé dans les passages précédents. Référez-vous au glossaire principal pour une définition plus complète de l'expression </w:t>
      </w:r>
      <w:r>
        <w:rPr>
          <w:lang w:val="fr_FR" w:bidi="fr_FR"/>
        </w:rPr>
        <w:t>Fils de Dieu</w:t>
      </w:r>
      <w:r>
        <w:rPr>
          <w:lang w:val="fr_FR" w:bidi="fr_FR"/>
        </w:rPr>
        <w:t>.</w:t>
      </w:r>
    </w:p>
    <w:p>
      <w:pPr/>
      <w:r>
        <w:rPr>
          <w:lang w:val="fr_FR" w:bidi="fr_FR"/>
        </w:rPr>
      </w:r>
      <w:r>
        <w:rPr>
          <w:lang w:val="fr_FR" w:bidi="fr_FR"/>
        </w:rPr>
        <w:t xml:space="preserve">Les démons disent à Jésus de ne pas les déranger et de ne pas les </w:t>
      </w:r>
      <w:r>
        <w:rPr>
          <w:b/>
          <w:lang w:val="fr_FR" w:bidi="fr_FR"/>
        </w:rPr>
        <w:t>punir avant l'heure attitrée</w:t>
      </w:r>
      <w:r>
        <w:rPr>
          <w:lang w:val="fr_FR" w:bidi="fr_FR"/>
        </w:rPr>
        <w:t>. « Punir avant notre heure » fait référence à un moment que Dieu a prévu pour punir tout le mal et le péché. Le peuple juif savait que Dieu viendrait un jour juger le monde.</w:t>
      </w:r>
    </w:p>
    <w:p>
      <w:pPr/>
      <w:r>
        <w:rPr>
          <w:lang w:val="fr_FR" w:bidi="fr_FR"/>
        </w:rPr>
      </w:r>
      <w:r>
        <w:rPr>
          <w:lang w:val="fr_FR" w:bidi="fr_FR"/>
        </w:rPr>
        <w:t xml:space="preserve">Les démons supplient Jésus de les envoyer dans un troupeau de cochons qui était assez proche pour être vu. Jésus dit aux démons : « Allez ». </w:t>
      </w:r>
      <w:r>
        <w:rPr>
          <w:b/>
          <w:lang w:val="fr_FR" w:bidi="fr_FR"/>
        </w:rPr>
        <w:t>Allez</w:t>
      </w:r>
      <w:r>
        <w:rPr>
          <w:lang w:val="fr_FR" w:bidi="fr_FR"/>
        </w:rPr>
        <w:t xml:space="preserve"> était un ordre donné par Jésus pour dire aux démons de quitter les hommes.</w:t>
      </w:r>
    </w:p>
    <w:p>
      <w:pPr/>
      <w:r>
        <w:rPr>
          <w:lang w:val="fr_FR" w:bidi="fr_FR"/>
        </w:rPr>
      </w:r>
      <w:r>
        <w:rPr>
          <w:lang w:val="fr_FR" w:bidi="fr_FR"/>
        </w:rPr>
        <w:t>Les démons font ce que Jésus a ordonné. Les démons ont quitté les hommes et sont entrés dans les cochons. Puis les cochons ont descendu la colline et sont entrés dans la mer. Ils sont morts en se noyant dans l'eau.</w:t>
      </w:r>
    </w:p>
    <w:p>
      <w:pPr/>
      <w:r>
        <w:rPr>
          <w:lang w:val="fr_FR" w:bidi="fr_FR"/>
        </w:rPr>
      </w:r>
      <w:r>
        <w:rPr>
          <w:lang w:val="fr_FR" w:bidi="fr_FR"/>
        </w:rPr>
        <w:t xml:space="preserve">Les </w:t>
      </w:r>
      <w:r>
        <w:rPr>
          <w:b/>
          <w:lang w:val="fr_FR" w:bidi="fr_FR"/>
        </w:rPr>
        <w:t>agriculteurs</w:t>
      </w:r>
      <w:r>
        <w:rPr>
          <w:lang w:val="fr_FR" w:bidi="fr_FR"/>
        </w:rPr>
        <w:t xml:space="preserve"> ont couru vers la ville. Les agriculteurs sont des hommes qui prennent soin du bétail. Dans ce cas présent, le bétail était les cochons.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9:1–8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9.1–8.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histoire vraie, Matthieu donne un exemple de l'autorité qu'a Jésus de connaître les pensées des personnes et de pardonner nos péchés.</w:t>
      </w:r>
    </w:p>
    <w:p>
      <w:pPr/>
      <w:r>
        <w:rPr>
          <w:lang w:val="fr_FR" w:bidi="fr_FR"/>
        </w:rPr>
      </w:r>
      <w:r>
        <w:rPr>
          <w:lang w:val="fr_FR" w:bidi="fr_FR"/>
        </w:rPr>
        <w:t>Dans le passage précédent, Jésus se trouvait sur le côté est de la mer de Galilée. Il ordonne à beaucoup de démons de quitter deux hommes. Jésus est entré dans le bateau. Il a traversé la mer et est retourné à Capernaüm où vivait Jésus.</w:t>
      </w:r>
    </w:p>
    <w:p>
      <w:pPr/>
      <w:r>
        <w:rPr>
          <w:lang w:val="fr_FR" w:bidi="fr_FR"/>
        </w:rPr>
      </w:r>
      <w:r>
        <w:rPr>
          <w:lang w:val="fr_FR" w:bidi="fr_FR"/>
        </w:rPr>
        <w:t>Matthieu utilise un mot qui est parfois traduit par « voici ». Cela signifie que quelque chose d'incroyable, ou d'inattendu est sur le point de se produire. La chose inattendue qui se produit dans cette partie de l'histoire est ceci : Certaines personnes ont amené à Jésus un homme paralysé. L'homme paralysé ne pouvait très probablement pas bouger la plupart de son corps. L'homme était porté vers Jésus sur un tapis. Le tapis fait référence à tout mobilier qui est utilisé pour se coucher dessus. Il était assez léger pour que quelqu'un puisse y porter une personne. Jésus a vu que les personnes qui ont amené l'homme avaient foi, ou qu'elles croyaient en lui. Jésus dit à l'homme paralysé : « Sois de bon cœur, c'est-à-dire prends courage, mon fils, tes péchés sont pardonnés ». Jésus appelle l'homme « mon fils ». Cela ne signifie pas que Jésus était le père de l'homme. C'est une façon amicale de s'adresser à l'homme. Jésus a pardonné, ou a enlevé, le péché de l'homme. L'homme ne serait pas puni pour son péché.</w:t>
      </w:r>
    </w:p>
    <w:p>
      <w:pPr/>
      <w:r>
        <w:rPr>
          <w:lang w:val="fr_FR" w:bidi="fr_FR"/>
        </w:rPr>
      </w:r>
      <w:r>
        <w:rPr>
          <w:lang w:val="fr_FR" w:bidi="fr_FR"/>
        </w:rPr>
        <w:t>Montrez une photo d'un lit ou d'un tapis de sommeil.</w:t>
      </w:r>
    </w:p>
    <w:p>
      <w:pPr/>
      <w:r>
        <w:rPr>
          <w:lang w:val="fr_FR" w:bidi="fr_FR"/>
        </w:rPr>
      </w:r>
      <w:r>
        <w:rPr>
          <w:lang w:val="fr_FR" w:bidi="fr_FR"/>
        </w:rPr>
        <w:t>Arrêtez-vous et discutez de différents moments et situations où vous avez montré votre foi en Dieu.</w:t>
      </w:r>
    </w:p>
    <w:p>
      <w:pPr/>
      <w:r>
        <w:rPr>
          <w:lang w:val="fr_FR" w:bidi="fr_FR"/>
        </w:rPr>
      </w:r>
      <w:r>
        <w:rPr>
          <w:lang w:val="fr_FR" w:bidi="fr_FR"/>
        </w:rPr>
        <w:t>Certains des scribes, docteurs de la loi juive, se sont dit : « Cet homme blasphème ». Se dire à soi-même signifie qu'ils le pensaient dans leur esprit. Le blasphème, c'est dire intentionnellement quelque chose qui nuit à la réputation d'une personne. Quand quelqu'un blasphème contre Dieu, il déshonore Dieu et rend Dieu moins majestueux. Blasphemer, c'est insulter Dieu.</w:t>
      </w:r>
    </w:p>
    <w:p>
      <w:pPr/>
      <w:r>
        <w:rPr>
          <w:lang w:val="fr_FR" w:bidi="fr_FR"/>
        </w:rPr>
      </w:r>
      <w:r>
        <w:rPr>
          <w:lang w:val="fr_FR" w:bidi="fr_FR"/>
        </w:rPr>
        <w:t>Jésus savait ce qu'ils pensaient. Il leur dit : « Pourquoi pensez‑vous le mal dans vos cœurs ? » Jésus n'a pas posé cette question pour recevoir une réponse. Il l'a dit parce qu'il désapprouvait grandement ce à quoi ils pensaient. Seul Dieu peut enlever notre péché, mais Jésus a l'autorité de Dieu. Jésus peut donc pardonner tout péché. Jésus notifie sévèrement aux scribes qu'ils avaient tort de penser qu'il avait blasphémé Dieu.</w:t>
      </w:r>
    </w:p>
    <w:p>
      <w:pPr/>
      <w:r>
        <w:rPr>
          <w:lang w:val="fr_FR" w:bidi="fr_FR"/>
        </w:rPr>
      </w:r>
      <w:r>
        <w:rPr>
          <w:lang w:val="fr_FR" w:bidi="fr_FR"/>
        </w:rPr>
        <w:t>Arrêtez-vous et discutez des mots ou actions d'autres personnes que vous désapprouveriez. Quel genre de choses pourriez-vous leur dire ? Quel genre de choses pourriez-vous faire ?</w:t>
      </w:r>
    </w:p>
    <w:p>
      <w:pPr/>
      <w:r>
        <w:rPr>
          <w:lang w:val="fr_FR" w:bidi="fr_FR"/>
        </w:rPr>
      </w:r>
      <w:r>
        <w:rPr>
          <w:lang w:val="fr_FR" w:bidi="fr_FR"/>
        </w:rPr>
        <w:t>Puis Jésus dit : « Qu'est-il plus facile : de dire "Tes péchés sont pardonnés" ou de dire « Lève-toi et marche ?" » Jésus n'a pas posé cette question pour recevoir une réponse. Jésus pose cette question pour comparer deux déclarations. « Est-il plus facile de dire à quelqu'un que ses péchés sont pardonnés » ou « Est-il plus facile de dire à quelqu'un de se lever et de marcher ? » La raison pour laquelle il est plus facile de dire à quelqu'un : « Tes péchés sont pardonnés » est parce que le pardon des péchés ne peut pas être vu. Mais si l'homme se lève et marche, tout le monde le verra clairement marcher. Jésus dit aux pharisiens : « Mais pour que vous sachiez que le Fils de l'homme a autorité sur terre pour pardonner les péchés », il dit ensuite au paralytique : « Lève-toi, prends ton lit et rentre à la maison ». Dieu a donné au Fils de l'homme autorité dans la vision du prophète Daniel, il y a longtemps. Jésus s'est appelé Fils de l'homme pour montrer qu'il avait reçu autorité de la part de Dieu. L'homme se leve, prend son tapis, puis rentre chez lui. Cela montre que Jésus avait guéri l'homme et avait pardonné ses péchés.</w:t>
      </w:r>
    </w:p>
    <w:p>
      <w:pPr/>
      <w:r>
        <w:rPr>
          <w:lang w:val="fr_FR" w:bidi="fr_FR"/>
        </w:rPr>
      </w:r>
      <w:r>
        <w:rPr>
          <w:lang w:val="fr_FR" w:bidi="fr_FR"/>
        </w:rPr>
        <w:t>Arrêtez-vous et discutez avec votre équipe de la façon dont vous compareriez deux déclarations dans votre langue.</w:t>
      </w:r>
    </w:p>
    <w:p>
      <w:pPr/>
      <w:r>
        <w:rPr>
          <w:lang w:val="fr_FR" w:bidi="fr_FR"/>
        </w:rPr>
      </w:r>
      <w:r>
        <w:rPr>
          <w:lang w:val="fr_FR" w:bidi="fr_FR"/>
        </w:rPr>
        <w:t>Quand les foules ont vu que Jésus a guéri l'homme, elles ont eu peur. Dans cet exemple, peur signifie la crainte de Dieu. Cela signifie avoir de la révérence, de l'honneur et du respect pour Dieu. C'est ainsi que le peuple honorait Dieu. Ils louent et glorifient, ce qui signifie qu'ils honoraient Dieu, parce que Dieu avait donné cette autorité à Jésus.</w:t>
      </w:r>
    </w:p>
    <w:p>
      <w:pPr/>
      <w:r>
        <w:rPr>
          <w:lang w:val="fr_FR" w:bidi="fr_FR"/>
        </w:rPr>
      </w:r>
      <w:r>
        <w:rPr>
          <w:lang w:val="fr_FR" w:bidi="fr_FR"/>
        </w:rPr>
        <w:t>Arrêtez-vous et discutez d'un moment où des personnes dans votre communauté ont vu quelque chose d'étonnant se produire. Décrivez la façon dont les gens ont régi.</w:t>
      </w:r>
    </w:p>
    <w:p>
      <w:pPr/>
      <w:r>
        <w:rPr>
          <w:lang w:val="fr_FR" w:bidi="fr_FR"/>
        </w:rPr>
      </w:r>
      <w:r>
        <w:rPr>
          <w:lang w:val="fr_FR" w:bidi="fr_FR"/>
        </w:rPr>
        <w:t>Ce passage nous montre que Jésus a l'autorité pour pardonner les péchés et guérir la maladie.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et ses disciples traversent la mer et retournent à Capernaüm. De manière inattendue, des personnes amènent un homme paralysé à Jésus. Jésus parle à l'homme.</w:t>
      </w:r>
    </w:p>
    <w:p>
      <w:pPr/>
      <w:r>
        <w:rPr>
          <w:lang w:val="fr_FR" w:bidi="fr_FR"/>
        </w:rPr>
      </w:r>
      <w:r>
        <w:rPr>
          <w:b/>
          <w:lang w:val="fr_FR" w:bidi="fr_FR"/>
        </w:rPr>
        <w:t>Deuxième partie :</w:t>
      </w:r>
      <w:r>
        <w:rPr>
          <w:lang w:val="fr_FR" w:bidi="fr_FR"/>
        </w:rPr>
        <w:t xml:space="preserve"> Certains scribes pensent que Jésus a tort de dire à l'homme que ses péchés sont pardonnés.</w:t>
      </w:r>
    </w:p>
    <w:p>
      <w:pPr/>
      <w:r>
        <w:rPr>
          <w:lang w:val="fr_FR" w:bidi="fr_FR"/>
        </w:rPr>
      </w:r>
      <w:r>
        <w:rPr>
          <w:b/>
          <w:lang w:val="fr_FR" w:bidi="fr_FR"/>
        </w:rPr>
        <w:t>Troisième partie :</w:t>
      </w:r>
      <w:r>
        <w:rPr>
          <w:lang w:val="fr_FR" w:bidi="fr_FR"/>
        </w:rPr>
        <w:t xml:space="preserve"> Jésus parle aux scribes. Puis Jésus guérit l'homme paralysé.</w:t>
      </w:r>
    </w:p>
    <w:p>
      <w:pPr/>
      <w:r>
        <w:rPr>
          <w:lang w:val="fr_FR" w:bidi="fr_FR"/>
        </w:rPr>
      </w:r>
      <w:r>
        <w:rPr>
          <w:b/>
          <w:lang w:val="fr_FR" w:bidi="fr_FR"/>
        </w:rPr>
        <w:t>Quatrième partie :</w:t>
      </w:r>
      <w:r>
        <w:rPr>
          <w:lang w:val="fr_FR" w:bidi="fr_FR"/>
        </w:rPr>
        <w:t xml:space="preserve"> L'homme prend son natte et part.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personnes de la région</w:t>
      </w:r>
    </w:p>
    <w:p>
      <w:pPr>
        <w:pStyle w:val="ListBullet"/>
        <w:spacing w:line="240" w:lineRule="auto"/>
        <w:ind w:left="720"/>
      </w:pPr>
      <w:r>
        <w:rPr>
          <w:lang w:val="fr_FR" w:bidi="fr_FR"/>
        </w:rPr>
      </w:r>
      <w:r>
        <w:rPr>
          <w:lang w:val="fr_FR" w:bidi="fr_FR"/>
        </w:rPr>
        <w:t>Un homme paralysé</w:t>
      </w:r>
    </w:p>
    <w:p>
      <w:pPr>
        <w:pStyle w:val="ListBullet"/>
        <w:spacing w:line="240" w:lineRule="auto"/>
        <w:ind w:left="720"/>
      </w:pPr>
      <w:r>
        <w:rPr>
          <w:lang w:val="fr_FR" w:bidi="fr_FR"/>
        </w:rPr>
      </w:r>
      <w:r>
        <w:rPr>
          <w:lang w:val="fr_FR" w:bidi="fr_FR"/>
        </w:rPr>
        <w:t>Les scribes/docteurs de la loi</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 vu la foi des personnes qui lui ont amené l'homme paralysé. Rappelez-vous ce que Jésus a dit à l'homme paralysé.</w:t>
      </w:r>
    </w:p>
    <w:p>
      <w:pPr/>
      <w:r>
        <w:rPr>
          <w:lang w:val="fr_FR" w:bidi="fr_FR"/>
        </w:rPr>
      </w:r>
      <w:r>
        <w:rPr>
          <w:lang w:val="fr_FR" w:bidi="fr_FR"/>
        </w:rPr>
        <w:t>Il est important de se rappeler ce que les scribes pensaient au sujet de Jésus après qu'il ait dit à l'homme que ses péchés sont pardonnés.</w:t>
      </w:r>
    </w:p>
    <w:p>
      <w:pPr/>
      <w:r>
        <w:rPr>
          <w:lang w:val="fr_FR" w:bidi="fr_FR"/>
        </w:rPr>
      </w:r>
      <w:r>
        <w:rPr>
          <w:lang w:val="fr_FR" w:bidi="fr_FR"/>
        </w:rPr>
        <w:t>Il est important de se rappeler que Jésus savait ce que les scribes pensaient et ce qu'il leur a dit. Il est important de se rappeler ce que Jésus dit à l'homme paralysé.</w:t>
      </w:r>
    </w:p>
    <w:p>
      <w:pPr/>
      <w:r>
        <w:rPr>
          <w:lang w:val="fr_FR" w:bidi="fr_FR"/>
        </w:rPr>
      </w:r>
      <w:r>
        <w:rPr>
          <w:lang w:val="fr_FR" w:bidi="fr_FR"/>
        </w:rPr>
        <w:t>Rappelez-vous comment les personnes ont répondu après que l'homme paralysé se soit levé et ait marché.</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de la région</w:t>
      </w:r>
    </w:p>
    <w:p>
      <w:pPr>
        <w:pStyle w:val="ListBullet"/>
        <w:spacing w:line="240" w:lineRule="auto"/>
        <w:ind w:left="720"/>
      </w:pPr>
      <w:r>
        <w:rPr>
          <w:lang w:val="fr_FR" w:bidi="fr_FR"/>
        </w:rPr>
      </w:r>
      <w:r>
        <w:rPr>
          <w:lang w:val="fr_FR" w:bidi="fr_FR"/>
        </w:rPr>
        <w:t>Un homme paralysé</w:t>
      </w:r>
    </w:p>
    <w:p>
      <w:pPr>
        <w:pStyle w:val="ListBullet"/>
        <w:spacing w:line="240" w:lineRule="auto"/>
        <w:ind w:left="720"/>
      </w:pPr>
      <w:r>
        <w:rPr>
          <w:lang w:val="fr_FR" w:bidi="fr_FR"/>
        </w:rPr>
      </w:r>
      <w:r>
        <w:rPr>
          <w:lang w:val="fr_FR" w:bidi="fr_FR"/>
        </w:rPr>
        <w:t>Les scribes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et ses disciples traversent la mer et retournent à Capernaüm. Capernaüm est l'endroit où vit Jésus. Un homme paralysé est porté à Jésus sur un tapis parce que les gens de la région croient que Jésus peut guérir l'homme.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paralysé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à l'homme que ses péchés sont pardonnés. Les scribes pensent que Jésus a déshonoré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scribes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connaissait les pensées des scribes. Il conseille sévèrement aux scribes qu'ils avaient tort. Puis Jésus guérit l'homme paralysé.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paralysé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peuple ressent de la crainte et une grande révérence pour Dieu. Ils louent et glorifient Dieu parce qu'il a donné cette autorité à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de la région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 Voici », des personnes ont amené à Jésus un homme </w:t>
      </w:r>
      <w:r>
        <w:rPr>
          <w:b/>
          <w:lang w:val="fr_FR" w:bidi="fr_FR"/>
        </w:rPr>
        <w:t>paralysé</w:t>
      </w:r>
      <w:r>
        <w:rPr>
          <w:lang w:val="fr_FR" w:bidi="fr_FR"/>
        </w:rPr>
        <w:t xml:space="preserve">. </w:t>
      </w:r>
      <w:r>
        <w:rPr>
          <w:b/>
          <w:lang w:val="fr_FR" w:bidi="fr_FR"/>
        </w:rPr>
        <w:t>Voici</w:t>
      </w:r>
      <w:r>
        <w:rPr>
          <w:lang w:val="fr_FR" w:bidi="fr_FR"/>
        </w:rPr>
        <w:t xml:space="preserve"> ou </w:t>
      </w:r>
      <w:r>
        <w:rPr>
          <w:b/>
          <w:lang w:val="fr_FR" w:bidi="fr_FR"/>
        </w:rPr>
        <w:t>soudain</w:t>
      </w:r>
      <w:r>
        <w:rPr>
          <w:lang w:val="fr_FR" w:bidi="fr_FR"/>
        </w:rPr>
        <w:t xml:space="preserve"> signifie que quelque chose d'extraordinaire ou d'inattendu est sur le point de se produire. La chose inattendue qui se produit ici est que des personnes ont amené un paralytique sur un </w:t>
      </w:r>
      <w:r>
        <w:rPr>
          <w:b/>
          <w:lang w:val="fr_FR" w:bidi="fr_FR"/>
        </w:rPr>
        <w:t>lit</w:t>
      </w:r>
      <w:r>
        <w:rPr>
          <w:lang w:val="fr_FR" w:bidi="fr_FR"/>
        </w:rPr>
        <w:t xml:space="preserve"> ou un </w:t>
      </w:r>
      <w:r>
        <w:rPr>
          <w:b/>
          <w:lang w:val="fr_FR" w:bidi="fr_FR"/>
        </w:rPr>
        <w:t>tapis</w:t>
      </w:r>
      <w:r>
        <w:rPr>
          <w:lang w:val="fr_FR" w:bidi="fr_FR"/>
        </w:rPr>
        <w:t>.</w:t>
      </w:r>
    </w:p>
    <w:p>
      <w:pPr/>
      <w:r>
        <w:rPr>
          <w:lang w:val="fr_FR" w:bidi="fr_FR"/>
        </w:rPr>
      </w:r>
      <w:r>
        <w:rPr>
          <w:lang w:val="fr_FR" w:bidi="fr_FR"/>
        </w:rPr>
        <w:t xml:space="preserve">Un </w:t>
      </w:r>
      <w:r>
        <w:rPr>
          <w:b/>
          <w:lang w:val="fr_FR" w:bidi="fr_FR"/>
        </w:rPr>
        <w:t>paralytique</w:t>
      </w:r>
      <w:r>
        <w:rPr>
          <w:lang w:val="fr_FR" w:bidi="fr_FR"/>
        </w:rPr>
        <w:t xml:space="preserve"> est quelqu'un qui ne peut pas bouger ses jambes, ou ses bras, ou les deux. Parfois, une personne paralysée ne peut pas bouger. Utilisez le même mot pour paralytique que vous avez utilisé dans les passages précédents.</w:t>
      </w:r>
    </w:p>
    <w:p>
      <w:pPr/>
      <w:r>
        <w:rPr>
          <w:lang w:val="fr_FR" w:bidi="fr_FR"/>
        </w:rPr>
      </w:r>
      <w:r>
        <w:rPr>
          <w:lang w:val="fr_FR" w:bidi="fr_FR"/>
        </w:rPr>
        <w:t xml:space="preserve">Le </w:t>
      </w:r>
      <w:r>
        <w:rPr>
          <w:b/>
          <w:lang w:val="fr_FR" w:bidi="fr_FR"/>
        </w:rPr>
        <w:t>tapis</w:t>
      </w:r>
      <w:r>
        <w:rPr>
          <w:lang w:val="fr_FR" w:bidi="fr_FR"/>
        </w:rPr>
        <w:t xml:space="preserve"> fait référence à tout mobilier qui est utilisé pour se coucher dessus. Il était assez léger pour que quelqu'un puisse y porter une personne. La plupart des gens pauvres en Israël dormaient sur des nattes tissées qui pouvaient être enroulées. Voilà le type de tapis qui est probablement référencé dans cette histoire.</w:t>
      </w:r>
    </w:p>
    <w:p>
      <w:pPr/>
      <w:r>
        <w:rPr>
          <w:lang w:val="fr_FR" w:bidi="fr_FR"/>
        </w:rPr>
      </w:r>
      <w:r>
        <w:rPr>
          <w:lang w:val="fr_FR" w:bidi="fr_FR"/>
        </w:rPr>
        <w:t xml:space="preserve">Jésus a vu que les personnes avaient </w:t>
      </w:r>
      <w:r>
        <w:rPr>
          <w:b/>
          <w:lang w:val="fr_FR" w:bidi="fr_FR"/>
        </w:rPr>
        <w:t>foi</w:t>
      </w:r>
      <w:r>
        <w:rPr>
          <w:lang w:val="fr_FR" w:bidi="fr_FR"/>
        </w:rPr>
        <w:t xml:space="preserve"> : elles croyaient en lui. Des personnes qui ont foi font confiance ou placent leur assurance en Dieu. Utilisez le même mot pour foi que vous avez utilisé dans les passages précédents. Référez-vous au glossaire principal pour une définition plus complète du mot </w:t>
      </w:r>
      <w:r>
        <w:rPr>
          <w:lang w:val="fr_FR" w:bidi="fr_FR"/>
        </w:rPr>
        <w:t>foi</w:t>
      </w:r>
      <w:r>
        <w:rPr>
          <w:lang w:val="fr_FR" w:bidi="fr_FR"/>
        </w:rPr>
        <w:t>.</w:t>
      </w:r>
    </w:p>
    <w:p>
      <w:pPr/>
      <w:r>
        <w:rPr>
          <w:lang w:val="fr_FR" w:bidi="fr_FR"/>
        </w:rPr>
      </w:r>
      <w:r>
        <w:rPr>
          <w:lang w:val="fr_FR" w:bidi="fr_FR"/>
        </w:rPr>
        <w:t xml:space="preserve">Jésus dit à l'homme paralysé : « </w:t>
      </w:r>
      <w:r>
        <w:rPr>
          <w:b/>
          <w:lang w:val="fr_FR" w:bidi="fr_FR"/>
        </w:rPr>
        <w:t>Sois de bon cœur</w:t>
      </w:r>
      <w:r>
        <w:rPr>
          <w:lang w:val="fr_FR" w:bidi="fr_FR"/>
        </w:rPr>
        <w:t xml:space="preserve">, ou </w:t>
      </w:r>
      <w:r>
        <w:rPr>
          <w:b/>
          <w:lang w:val="fr_FR" w:bidi="fr_FR"/>
        </w:rPr>
        <w:t>prends courage</w:t>
      </w:r>
      <w:r>
        <w:rPr>
          <w:lang w:val="fr_FR" w:bidi="fr_FR"/>
        </w:rPr>
        <w:t xml:space="preserve">, </w:t>
      </w:r>
      <w:r>
        <w:rPr>
          <w:b/>
          <w:lang w:val="fr_FR" w:bidi="fr_FR"/>
        </w:rPr>
        <w:t>mon fils</w:t>
      </w:r>
      <w:r>
        <w:rPr>
          <w:lang w:val="fr_FR" w:bidi="fr_FR"/>
        </w:rPr>
        <w:t xml:space="preserve">, </w:t>
      </w:r>
      <w:r>
        <w:rPr>
          <w:b/>
          <w:lang w:val="fr_FR" w:bidi="fr_FR"/>
        </w:rPr>
        <w:t>tes péchés sont pardonnés</w:t>
      </w:r>
      <w:r>
        <w:rPr>
          <w:lang w:val="fr_FR" w:bidi="fr_FR"/>
        </w:rPr>
        <w:t xml:space="preserve"> ».</w:t>
      </w:r>
    </w:p>
    <w:p>
      <w:pPr/>
      <w:r>
        <w:rPr>
          <w:lang w:val="fr_FR" w:bidi="fr_FR"/>
        </w:rPr>
      </w:r>
      <w:r>
        <w:rPr>
          <w:lang w:val="fr_FR" w:bidi="fr_FR"/>
        </w:rPr>
        <w:t xml:space="preserve">« </w:t>
      </w:r>
      <w:r>
        <w:rPr>
          <w:b/>
          <w:lang w:val="fr_FR" w:bidi="fr_FR"/>
        </w:rPr>
        <w:t>Sois de bon cœur</w:t>
      </w:r>
      <w:r>
        <w:rPr>
          <w:lang w:val="fr_FR" w:bidi="fr_FR"/>
        </w:rPr>
        <w:t xml:space="preserve"> » ou « prends courage » signifie être réconforté ou être encouragé.</w:t>
      </w:r>
    </w:p>
    <w:p>
      <w:pPr/>
      <w:r>
        <w:rPr>
          <w:lang w:val="fr_FR" w:bidi="fr_FR"/>
        </w:rPr>
      </w:r>
      <w:r>
        <w:rPr>
          <w:lang w:val="fr_FR" w:bidi="fr_FR"/>
        </w:rPr>
        <w:t xml:space="preserve">Jésus appelle l'homme « </w:t>
      </w:r>
      <w:r>
        <w:rPr>
          <w:b/>
          <w:lang w:val="fr_FR" w:bidi="fr_FR"/>
        </w:rPr>
        <w:t>mon fils</w:t>
      </w:r>
      <w:r>
        <w:rPr>
          <w:lang w:val="fr_FR" w:bidi="fr_FR"/>
        </w:rPr>
        <w:t xml:space="preserve"> ». Cela ne signifie pas que Jésus était le père de l'homme. C'est une façon amicale de s'adresser à l'homme. </w:t>
      </w:r>
    </w:p>
    <w:p>
      <w:pPr/>
      <w:r>
        <w:rPr>
          <w:lang w:val="fr_FR" w:bidi="fr_FR"/>
        </w:rPr>
      </w:r>
      <w:r>
        <w:rPr>
          <w:lang w:val="fr_FR" w:bidi="fr_FR"/>
        </w:rPr>
        <w:t xml:space="preserve">« Tes péchés sont pardonnés » signifie que Jésus a ôté le </w:t>
      </w:r>
      <w:r>
        <w:rPr>
          <w:b/>
          <w:lang w:val="fr_FR" w:bidi="fr_FR"/>
        </w:rPr>
        <w:t>péché</w:t>
      </w:r>
      <w:r>
        <w:rPr>
          <w:lang w:val="fr_FR" w:bidi="fr_FR"/>
        </w:rPr>
        <w:t>, c'est-à-dire les actes de désobéissance à Dieu, de l'homme. Dans le</w:t>
      </w:r>
      <w:r>
        <w:rPr>
          <w:b/>
          <w:lang w:val="fr_FR" w:bidi="fr_FR"/>
        </w:rPr>
        <w:t xml:space="preserve"> pardon</w:t>
      </w:r>
      <w:r>
        <w:rPr>
          <w:lang w:val="fr_FR" w:bidi="fr_FR"/>
        </w:rPr>
        <w:t xml:space="preserve">, celui à qui on a fait du mal met de côté ses droits et ne punit pas l'autre comme il le mérite. Utilisez les mêmes mots pour pardon et péché que vous avez utilisés dans les passages précédents. Référez-vous au glossaire principal pour des définitions plus complètes du </w:t>
      </w:r>
      <w:r>
        <w:rPr>
          <w:lang w:val="fr_FR" w:bidi="fr_FR"/>
        </w:rPr>
        <w:t>pardon</w:t>
      </w:r>
      <w:r>
        <w:rPr>
          <w:lang w:val="fr_FR" w:bidi="fr_FR"/>
        </w:rPr>
        <w:t xml:space="preserve"> et </w:t>
      </w:r>
      <w:r>
        <w:rPr>
          <w:lang w:val="fr_FR" w:bidi="fr_FR"/>
        </w:rPr>
        <w:t>du péché</w:t>
      </w:r>
      <w:r>
        <w:rPr>
          <w:lang w:val="fr_FR" w:bidi="fr_FR"/>
        </w:rPr>
        <w:t>.</w:t>
      </w:r>
    </w:p>
    <w:p>
      <w:pPr/>
      <w:r>
        <w:rPr>
          <w:lang w:val="fr_FR" w:bidi="fr_FR"/>
        </w:rPr>
      </w:r>
      <w:r>
        <w:rPr>
          <w:lang w:val="fr_FR" w:bidi="fr_FR"/>
        </w:rPr>
        <w:t xml:space="preserve">Les </w:t>
      </w:r>
      <w:r>
        <w:rPr>
          <w:b/>
          <w:lang w:val="fr_FR" w:bidi="fr_FR"/>
        </w:rPr>
        <w:t>scribes</w:t>
      </w:r>
      <w:r>
        <w:rPr>
          <w:lang w:val="fr_FR" w:bidi="fr_FR"/>
        </w:rPr>
        <w:t xml:space="preserve">, docteurs de la loi juive, </w:t>
      </w:r>
      <w:r>
        <w:rPr>
          <w:b/>
          <w:lang w:val="fr_FR" w:bidi="fr_FR"/>
        </w:rPr>
        <w:t>se disent</w:t>
      </w:r>
      <w:r>
        <w:rPr>
          <w:lang w:val="fr_FR" w:bidi="fr_FR"/>
        </w:rPr>
        <w:t xml:space="preserve"> : « Cet homme </w:t>
      </w:r>
      <w:r>
        <w:rPr>
          <w:b/>
          <w:lang w:val="fr_FR" w:bidi="fr_FR"/>
        </w:rPr>
        <w:t>blasphème</w:t>
      </w:r>
      <w:r>
        <w:rPr>
          <w:lang w:val="fr_FR" w:bidi="fr_FR"/>
        </w:rPr>
        <w:t xml:space="preserve"> »,</w:t>
      </w:r>
    </w:p>
    <w:p>
      <w:pPr/>
      <w:r>
        <w:rPr>
          <w:lang w:val="fr_FR" w:bidi="fr_FR"/>
        </w:rPr>
      </w:r>
      <w:r>
        <w:rPr>
          <w:lang w:val="fr_FR" w:bidi="fr_FR"/>
        </w:rPr>
        <w:t xml:space="preserve">Utilisez le même mot pour </w:t>
      </w:r>
      <w:r>
        <w:rPr>
          <w:b/>
          <w:lang w:val="fr_FR" w:bidi="fr_FR"/>
        </w:rPr>
        <w:t>scribe</w:t>
      </w:r>
      <w:r>
        <w:rPr>
          <w:lang w:val="fr_FR" w:bidi="fr_FR"/>
        </w:rPr>
        <w:t xml:space="preserve"> que vous avez utilisé dans les passages précédents. Référez-vous au glossaire principal pour une définition plus complète du mot </w:t>
      </w:r>
      <w:r>
        <w:rPr>
          <w:lang w:val="fr_FR" w:bidi="fr_FR"/>
        </w:rPr>
        <w:t>scribe</w:t>
      </w:r>
      <w:r>
        <w:rPr>
          <w:lang w:val="fr_FR" w:bidi="fr_FR"/>
        </w:rPr>
        <w:t>.</w:t>
      </w:r>
    </w:p>
    <w:p>
      <w:pPr/>
      <w:r>
        <w:rPr>
          <w:lang w:val="fr_FR" w:bidi="fr_FR"/>
        </w:rPr>
      </w:r>
      <w:r>
        <w:rPr>
          <w:lang w:val="fr_FR" w:bidi="fr_FR"/>
        </w:rPr>
        <w:t xml:space="preserve">« </w:t>
      </w:r>
      <w:r>
        <w:rPr>
          <w:b/>
          <w:lang w:val="fr_FR" w:bidi="fr_FR"/>
        </w:rPr>
        <w:t>Se dire à soi-même</w:t>
      </w:r>
      <w:r>
        <w:rPr>
          <w:lang w:val="fr_FR" w:bidi="fr_FR"/>
        </w:rPr>
        <w:t xml:space="preserve"> » signifie qu'ils le pensaient dans leur esprit. Dans votre langue, vous devrez peut-être utiliser une partie du corps ou une expression différente pour décrire le lieu où quelqu'un pense.</w:t>
      </w:r>
    </w:p>
    <w:p>
      <w:pPr/>
      <w:r>
        <w:rPr>
          <w:lang w:val="fr_FR" w:bidi="fr_FR"/>
        </w:rPr>
      </w:r>
      <w:r>
        <w:rPr>
          <w:lang w:val="fr_FR" w:bidi="fr_FR"/>
        </w:rPr>
        <w:t xml:space="preserve">Le </w:t>
      </w:r>
      <w:r>
        <w:rPr>
          <w:b/>
          <w:lang w:val="fr_FR" w:bidi="fr_FR"/>
        </w:rPr>
        <w:t>blasphème</w:t>
      </w:r>
      <w:r>
        <w:rPr>
          <w:lang w:val="fr_FR" w:bidi="fr_FR"/>
        </w:rPr>
        <w:t xml:space="preserve">, c'est dire intentionnellement quelque chose qui nuit à la réputation d'une personne. Quand quelqu'un blasphème contre Dieu, il déshonore Dieu et rend Dieu moins majestueux. Blasphemer, c'est insulter Dieu. Dans cet exemple, le blasphème fait référence au fait que Jésus montre la même autorité de Dieu en pardonnant les péchés du paralytique. Référez-vous au glossaire principal pour une définition plus complète du </w:t>
      </w:r>
      <w:r>
        <w:rPr>
          <w:lang w:val="fr_FR" w:bidi="fr_FR"/>
        </w:rPr>
        <w:t>blasphème</w:t>
      </w:r>
      <w:r>
        <w:rPr>
          <w:lang w:val="fr_FR" w:bidi="fr_FR"/>
        </w:rPr>
        <w:t>.</w:t>
      </w:r>
    </w:p>
    <w:p>
      <w:pPr/>
      <w:r>
        <w:rPr>
          <w:lang w:val="fr_FR" w:bidi="fr_FR"/>
        </w:rPr>
      </w:r>
      <w:r>
        <w:rPr>
          <w:lang w:val="fr_FR" w:bidi="fr_FR"/>
        </w:rPr>
        <w:t xml:space="preserve">Jésus savait ce que pensaient les pharisiens. Il leur dit donc : « Le </w:t>
      </w:r>
      <w:r>
        <w:rPr>
          <w:b/>
          <w:lang w:val="fr_FR" w:bidi="fr_FR"/>
        </w:rPr>
        <w:t>Fils de l'homme</w:t>
      </w:r>
      <w:r>
        <w:rPr>
          <w:lang w:val="fr_FR" w:bidi="fr_FR"/>
        </w:rPr>
        <w:t xml:space="preserve"> a l'autorité de pardonner les péchés ». Jésus s'appelle le Fils de l'homme parce qu'il était humain et qu'il représentait tout le monde. Mais Jésus avait aussi la nature et l'autorité de Dieu. Utilisez le même mot pour Fils de l'homme que vous avez utilisé dans les passages précédents. Référez-vous au glossaire principal pour une définition plus complète du </w:t>
      </w:r>
      <w:r>
        <w:rPr>
          <w:lang w:val="fr_FR" w:bidi="fr_FR"/>
        </w:rPr>
        <w:t>Fils de l'homme</w:t>
      </w:r>
      <w:r>
        <w:rPr>
          <w:lang w:val="fr_FR" w:bidi="fr_FR"/>
        </w:rPr>
        <w:t>.</w:t>
      </w:r>
    </w:p>
    <w:p>
      <w:pPr/>
      <w:r>
        <w:rPr>
          <w:lang w:val="fr_FR" w:bidi="fr_FR"/>
        </w:rPr>
      </w:r>
      <w:r>
        <w:rPr>
          <w:lang w:val="fr_FR" w:bidi="fr_FR"/>
        </w:rPr>
        <w:t xml:space="preserve">Les foules voient que Jésus guérit l'homme paralysé et elles prennent </w:t>
      </w:r>
      <w:r>
        <w:rPr>
          <w:b/>
          <w:lang w:val="fr_FR" w:bidi="fr_FR"/>
        </w:rPr>
        <w:t>peur</w:t>
      </w:r>
      <w:r>
        <w:rPr>
          <w:lang w:val="fr_FR" w:bidi="fr_FR"/>
        </w:rPr>
        <w:t xml:space="preserve">. Dans cet exemple, « peur » signifie la « crainte de Dieu ». </w:t>
      </w:r>
      <w:r>
        <w:rPr>
          <w:b/>
          <w:lang w:val="fr_FR" w:bidi="fr_FR"/>
        </w:rPr>
        <w:t>La crainte de Dieu</w:t>
      </w:r>
      <w:r>
        <w:rPr>
          <w:lang w:val="fr_FR" w:bidi="fr_FR"/>
        </w:rPr>
        <w:t xml:space="preserve"> signifie avoir de la révérence, de l'honneur et du respect pour Dieu. Cela montre une sainte révérence ou la crainte de la punition. Les gens peuvent craindre Dieu de manière positive en ce qu'ils l'honorent grandement et lui obéissent parce qu'il est majestueux. Les gens peuvent craindre Dieu de manière négative parce qu'ils ont peur que s'ils lui désobéissent, il les punira. Référez-vous au glossaire principal pour une définition plus complète de </w:t>
      </w:r>
      <w:r>
        <w:rPr>
          <w:lang w:val="fr_FR" w:bidi="fr_FR"/>
        </w:rPr>
        <w:t>la crainte de Dieu</w:t>
      </w:r>
      <w:r>
        <w:rPr>
          <w:lang w:val="fr_FR" w:bidi="fr_FR"/>
        </w:rPr>
        <w:t>.</w:t>
      </w:r>
    </w:p>
    <w:p>
      <w:pPr/>
      <w:r>
        <w:rPr>
          <w:lang w:val="fr_FR" w:bidi="fr_FR"/>
        </w:rPr>
      </w:r>
      <w:r>
        <w:rPr>
          <w:lang w:val="fr_FR" w:bidi="fr_FR"/>
        </w:rPr>
        <w:t xml:space="preserve">La foule « loue et glorifie Dieu ». Ceci est en réponse à leur crainte de Dieu positive. Ils honorent Dieu parce que Dieu avait donné cette autorité à Jésus. Utilisez le même mot pour </w:t>
      </w:r>
      <w:r>
        <w:rPr>
          <w:b/>
          <w:lang w:val="fr_FR" w:bidi="fr_FR"/>
        </w:rPr>
        <w:t>glorifier</w:t>
      </w:r>
      <w:r>
        <w:rPr>
          <w:lang w:val="fr_FR" w:bidi="fr_FR"/>
        </w:rPr>
        <w:t xml:space="preserve"> que vous avez utilisé dans les passages précédents. Référez-vous au glossaire principal pour une définition plus complète du mot </w:t>
      </w:r>
      <w:r>
        <w:rPr>
          <w:lang w:val="fr_FR" w:bidi="fr_FR"/>
        </w:rPr>
        <w:t>glorifier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9:9–13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9.9–13.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a guéri un homme paralysé à Capernaüm. Quand le peuple voit cette guérison, ils louent Dieu et lui donnent gloire d'avoir donné une telle autorité à Jésus. Dans ce passage, Matthieu, l'auteur de ce livre de la Bible, décrit la façon dont il a rencontré Jésus et est devenu l'un des disciples les plus proches de Jésus.</w:t>
      </w:r>
    </w:p>
    <w:p>
      <w:pPr/>
      <w:r>
        <w:rPr>
          <w:lang w:val="fr_FR" w:bidi="fr_FR"/>
        </w:rPr>
      </w:r>
      <w:r>
        <w:rPr>
          <w:lang w:val="fr_FR" w:bidi="fr_FR"/>
        </w:rPr>
        <w:t>Dans cette histoire vraie, Matthieu donne un exemple de Jésus qui invite les pécheurs à arrêter de pécher et à commencer à suivre Jésus.</w:t>
      </w:r>
    </w:p>
    <w:p>
      <w:pPr/>
      <w:r>
        <w:rPr>
          <w:lang w:val="fr_FR" w:bidi="fr_FR"/>
        </w:rPr>
      </w:r>
      <w:r>
        <w:rPr>
          <w:lang w:val="fr_FR" w:bidi="fr_FR"/>
        </w:rPr>
        <w:t>Jésus quitte ce lieu, quitte Capernaüm, et est probablement en train de marcher le long du rivage du lac. Jésus voit Matthieu assis dans le bureau des taxes. Matthieu était un homme juif qui collectait des impôts pour le gouvernement romain. Les collecteurs d'impôts prenaient probablement de l'argent des marchands et des pêcheurs qui vendaient leurs produits sur le marché. Le bureau des taxes était probablement une petite table sous un abri où les collecteurs d'impôts percevaient les impôts des gens. Jésus dit à Matthieu : « Suis-moi ». Jésus voulait que Matthieu aille avec lui et devienne son disciple. Matthieu se lève et suit Jésus.</w:t>
      </w:r>
    </w:p>
    <w:p>
      <w:pPr/>
      <w:r>
        <w:rPr>
          <w:lang w:val="fr_FR" w:bidi="fr_FR"/>
        </w:rPr>
      </w:r>
      <w:r>
        <w:rPr>
          <w:lang w:val="fr_FR" w:bidi="fr_FR"/>
        </w:rPr>
        <w:t>Montrez une image ou un dessin d'un bureau des taxes.</w:t>
      </w:r>
    </w:p>
    <w:p>
      <w:pPr/>
      <w:r>
        <w:rPr>
          <w:lang w:val="fr_FR" w:bidi="fr_FR"/>
        </w:rPr>
      </w:r>
      <w:r>
        <w:rPr>
          <w:lang w:val="fr_FR" w:bidi="fr_FR"/>
        </w:rPr>
        <w:t>Jésus et ses disciples s'allongent à table. Dans la culture juive, on s'allongait sur le côté sur un canapé ou coussin bas à côté de la table où l'on prenait un repas. Leur tête était sans doute soutenue par leur coude. Ils étaient probablement dans la maison de Matthieu. Pendant qu'ils mangeaient, « voici » que viennent beaucoup de collecteurs d'impôts et de pécheurs. Voici est un mot que Matthieu utilise pour indiquer que quelque chose d'incroyable ou d'inattendu est sur le point de se produire. Dans cet exemple, il est inattendu que Jésus et ses disciples prennent un repas avec de nombreux collecteurs d'impôts et pécheurs. Personne n'aimait les collecteurs d'impôts parce qu'ils étaient généralement malhonnêtes et prenaient plus que leur part. Les collecteurs d'impôts étaient considérés comme étant dans la même catégorie que les meurtriers et les voleurs. Les pécheurs étaient des personnes qui vivaient dans le péché, ou qui étaient immoraux. Les collecteurs d'impôts et les pécheurs étaient considérés comme des marginaux, ou indésirables, dans la société juive.</w:t>
      </w:r>
    </w:p>
    <w:p>
      <w:pPr/>
      <w:r>
        <w:rPr>
          <w:lang w:val="fr_FR" w:bidi="fr_FR"/>
        </w:rPr>
      </w:r>
      <w:r>
        <w:rPr>
          <w:lang w:val="fr_FR" w:bidi="fr_FR"/>
        </w:rPr>
        <w:t>Arrêtez-vous et discutez des raisons pour lesquelles une personne serait considérée comme un exclu, ou un indésirable, dans votre culture. Quels types d'activités font-ils ? Où passeraient-ils leur temps ? Comment les autres réagiraient-ils envers eux ?</w:t>
      </w:r>
    </w:p>
    <w:p>
      <w:pPr/>
      <w:r>
        <w:rPr>
          <w:lang w:val="fr_FR" w:bidi="fr_FR"/>
        </w:rPr>
      </w:r>
      <w:r>
        <w:rPr>
          <w:lang w:val="fr_FR" w:bidi="fr_FR"/>
        </w:rPr>
        <w:t>Certains des pharisiens, qui passaient, ont vu Jésus dans la maison de Matthieu. Ils disent aux disciples de Jésus : « Pourquoi votre maître mange-t-il avec les collecteurs d'impôts et les pécheurs ? » Les pharisiens étaient l'un des groupes de chefs religieux les plus influents en Israël. Les pharisiens considéraient comme pécheurs quiconque ne suivait pas leurs lois strictes de pureté religieuse. Les pharisiens croyaient qu'ils deviendraient impurs s'ils s'associaient aux collecteurs d'impôts et aux pécheurs. Pour les pharisiens, quiconque mange de bon gré avec les collecteurs d'impôts et les pécheurs les accepte. En faisant cela, Jésus semble être l'un d'eux. Les pharisiens ne posent pas cette question pour recevoir une réponse. Ils étaient en train de critiquer Jésus. Les pharisiens voulaient que tout le monde pense que Jésus avait tort de prendre un repas avec les marginalisés. Les pharisiens voulaient que tout le monde sache qu'ils n'approuvent pas le fait que Jésus mange avec les collecteurs d'impôts et les pécheurs.</w:t>
      </w:r>
    </w:p>
    <w:p>
      <w:pPr/>
      <w:r>
        <w:rPr>
          <w:lang w:val="fr_FR" w:bidi="fr_FR"/>
        </w:rPr>
      </w:r>
      <w:r>
        <w:rPr>
          <w:lang w:val="fr_FR" w:bidi="fr_FR"/>
        </w:rPr>
        <w:t>Arrêtez-vous et discutez de ce que signifie prendre un repas avec quelqu'un dans votre culture. Quelle est l'importance de prendre un repas avec quelqu'un ? Y a-t-il une signification spéciale au fait d'être invité dans la maison de quelqu'un ? De quel genre de choses parle-t-on lorsque l'on mange ?</w:t>
      </w:r>
    </w:p>
    <w:p>
      <w:pPr/>
      <w:r>
        <w:rPr>
          <w:lang w:val="fr_FR" w:bidi="fr_FR"/>
        </w:rPr>
      </w:r>
      <w:r>
        <w:rPr>
          <w:lang w:val="fr_FR" w:bidi="fr_FR"/>
        </w:rPr>
        <w:t>Jésus entend ce que les pharisiens demandent à ses disciples. Jésus répond à la question des pharisiens par un proverbe, c'est-à-dire une phrase sage qui contient un enseignement. Il leur dit : « Ceux qui sont en bonne santé n'ont pas besoin d'un médecin, mais plutôt ceux qui sont malades ». Jésus utilise la maladie physique pour représenter des besoins spirituels. Un pécheur a besoin que Jésus prenne soin de ses besoins spirituels, tout comme quelqu'un qui est malade a besoin d'un médecin pour traiter sa maladie. Jésus cite le prophète Osée, quand il dit : « Allez apprendre ce que signifie : je désire la miséricorde, et non les sacrifices ». « Allez apprendre ce que signifie... » était une phrase couramment utilisée par les enseignants juifs. Cela signifie que l'étudiant devrait regarder de près le vrai sens d'un passage. La miséricorde consiste à montrer de la compassion pour ceux qui souffrent ou sont dans le besoin. Un sacrifice est quelque chose qui est donné à Dieu pour le remercier ou demander pardon. Il pourrait s'agir d'une offrande de sang, le fait de tuer et de brûler un animal, ou une offrande autre que le sang comme le grain. Jésus utilise les paroles d'Osée, pour montrer que Dieu désire que les gens accordent une valeur plus élevée à l'amour et à la miséricorde qu'à la propreté rituelle ou aux règles religieuses. Jésus dit aussi : « Car je ne suis pas venu appeler les justes, mais les pécheurs ». La justice fait référence au fait d'être droit, ou au manque de culpabilité. Dans la Bible, les gens ne peuvent jamais être justes par eux-mêmes, ou en faisant assez de bonnes choses. Seule une bonne relation avec Dieu peut rendre quelqu'un juste. Jésus voulait que les pharisiens, et tous les autres, sachent que le but de son ministère était d'inviter les pécheurs à arrêter de pécher et à devenir l'un de ses disciples.</w:t>
      </w:r>
    </w:p>
    <w:p>
      <w:pPr/>
      <w:r>
        <w:rPr>
          <w:lang w:val="fr_FR" w:bidi="fr_FR"/>
        </w:rPr>
      </w:r>
      <w:r>
        <w:rPr>
          <w:lang w:val="fr_FR" w:bidi="fr_FR"/>
        </w:rPr>
        <w:t>Arrêtez-vous et discutez de ce que cela signifie de montrer de la compassion. Partagez des histoires au sujet d'un moment où vous ou quelqu'un que vous connaissez souffrait ou était dans le besoin. Quel genre de choses causait la souffrance ou le besoin ? Comment quelqu'un montre-t-il de la compassion à la personne qui souffre ? Comment la personne souffrante réagit-elle face à la compassion ?</w:t>
      </w:r>
    </w:p>
    <w:p>
      <w:pPr/>
      <w:r>
        <w:rPr>
          <w:lang w:val="fr_FR" w:bidi="fr_FR"/>
        </w:rPr>
      </w:r>
      <w:r>
        <w:rPr>
          <w:lang w:val="fr_FR" w:bidi="fr_FR"/>
        </w:rPr>
        <w:t>Cet événement nous enseigne que Jésus veut que tout le monde le suive, y compris les exclus, des personnes que la société considère comme indésirables.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marche le long du rivage du lac. Il voit Matthieu et lui dit : « Suis-moi ». Matthieu quitte le bureau des taxes et suit Jésus.</w:t>
      </w:r>
    </w:p>
    <w:p>
      <w:pPr/>
      <w:r>
        <w:rPr>
          <w:lang w:val="fr_FR" w:bidi="fr_FR"/>
        </w:rPr>
      </w:r>
      <w:r>
        <w:rPr>
          <w:b/>
          <w:lang w:val="fr_FR" w:bidi="fr_FR"/>
        </w:rPr>
        <w:t>Deuxième partie :</w:t>
      </w:r>
      <w:r>
        <w:rPr>
          <w:lang w:val="fr_FR" w:bidi="fr_FR"/>
        </w:rPr>
        <w:t xml:space="preserve"> Jésus et ses disciples prennent un repas dans la maison de Matthieu. Certains des pharisiens critiquent Jésus qui mange avec les collecteurs d'impôts et les pécheurs.</w:t>
      </w:r>
    </w:p>
    <w:p>
      <w:pPr/>
      <w:r>
        <w:rPr>
          <w:lang w:val="fr_FR" w:bidi="fr_FR"/>
        </w:rPr>
      </w:r>
      <w:r>
        <w:rPr>
          <w:b/>
          <w:lang w:val="fr_FR" w:bidi="fr_FR"/>
        </w:rPr>
        <w:t>Troisième partie :</w:t>
      </w:r>
      <w:r>
        <w:rPr>
          <w:lang w:val="fr_FR" w:bidi="fr_FR"/>
        </w:rPr>
        <w:t xml:space="preserve"> Jésus répond à la critique des pharisiens.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Matthieu</w:t>
      </w:r>
    </w:p>
    <w:p>
      <w:pPr>
        <w:pStyle w:val="ListBullet"/>
        <w:spacing w:line="240" w:lineRule="auto"/>
        <w:ind w:left="720"/>
      </w:pPr>
      <w:r>
        <w:rPr>
          <w:lang w:val="fr_FR" w:bidi="fr_FR"/>
        </w:rPr>
      </w:r>
      <w:r>
        <w:rPr>
          <w:lang w:val="fr_FR" w:bidi="fr_FR"/>
        </w:rPr>
        <w:t>Les collecteurs d'impôts et les pécheurs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disciples les plus proches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Jésus marchait probablement sur le rivage de la mer de Galilée.</w:t>
      </w:r>
    </w:p>
    <w:p>
      <w:pPr/>
      <w:r>
        <w:rPr>
          <w:lang w:val="fr_FR" w:bidi="fr_FR"/>
        </w:rPr>
      </w:r>
      <w:r>
        <w:rPr>
          <w:lang w:val="fr_FR" w:bidi="fr_FR"/>
        </w:rPr>
        <w:t>Il est important de se rappeler ce que Matthieu a fait quand Jésus a dit « Suis-moi ».</w:t>
      </w:r>
    </w:p>
    <w:p>
      <w:pPr/>
      <w:r>
        <w:rPr>
          <w:lang w:val="fr_FR" w:bidi="fr_FR"/>
        </w:rPr>
      </w:r>
      <w:r>
        <w:rPr>
          <w:lang w:val="fr_FR" w:bidi="fr_FR"/>
        </w:rPr>
        <w:t>Il est important de se rappeler que Matthieu utilise le mot « voici » pour montrer que quelque chose d'inattendu ou de surprenant survient. Dans cet exemple, le fait que beaucoup de collecteurs d'impôts et pécheurs viennent manger avec Jésus était inattendu.</w:t>
      </w:r>
    </w:p>
    <w:p>
      <w:pPr/>
      <w:r>
        <w:rPr>
          <w:lang w:val="fr_FR" w:bidi="fr_FR"/>
        </w:rPr>
      </w:r>
      <w:r>
        <w:rPr>
          <w:lang w:val="fr_FR" w:bidi="fr_FR"/>
        </w:rPr>
        <w:t>Il est important de se rappeler que les collecteurs d'impôts et les pécheurs sont des exclus de la société.</w:t>
      </w:r>
    </w:p>
    <w:p>
      <w:pPr/>
      <w:r>
        <w:rPr>
          <w:lang w:val="fr_FR" w:bidi="fr_FR"/>
        </w:rPr>
      </w:r>
      <w:r>
        <w:rPr>
          <w:lang w:val="fr_FR" w:bidi="fr_FR"/>
        </w:rPr>
        <w:t>Il est important de se rappeler que les pharisiens ne mangeaient pas le repas dans la maison de Matthieu. Il est important de se rappeler que les pharisiens sont l'un des groupes de chefs religieux les plus influents en Israël. Rappelez-vous ce qu'ils ont dit aux disciples de Jésus.</w:t>
      </w:r>
    </w:p>
    <w:p>
      <w:pPr/>
      <w:r>
        <w:rPr>
          <w:lang w:val="fr_FR" w:bidi="fr_FR"/>
        </w:rPr>
      </w:r>
      <w:r>
        <w:rPr>
          <w:lang w:val="fr_FR" w:bidi="fr_FR"/>
        </w:rPr>
        <w:t>Rappelez-vous que Jésus répond aux pharisiens par un type de proverbe, c'est-à-dire un dicton sage qui contient un enseignement.</w:t>
      </w:r>
    </w:p>
    <w:p>
      <w:pPr/>
      <w:r>
        <w:rPr>
          <w:lang w:val="fr_FR" w:bidi="fr_FR"/>
        </w:rPr>
      </w:r>
      <w:r>
        <w:rPr>
          <w:lang w:val="fr_FR" w:bidi="fr_FR"/>
        </w:rPr>
        <w:t>Il est important de se rappeler que Jésus dit aux chefs religieux d'aller apprendre ce que cela signifie que Dieu veut la miséricorde et non les sacrifices. « Allez apprendre » était une façon fréquente pour les enseignants juifs de dire aux étudiants de regarder de plus près le sens d'un passage.</w:t>
      </w:r>
    </w:p>
    <w:p>
      <w:pPr/>
      <w:r>
        <w:rPr>
          <w:lang w:val="fr_FR" w:bidi="fr_FR"/>
        </w:rPr>
      </w:r>
      <w:r>
        <w:rPr>
          <w:lang w:val="fr_FR" w:bidi="fr_FR"/>
        </w:rPr>
        <w:t>Il est important de se rappeler que quand Jésus dit : « Car je ne suis pas venu appeler les justes, mais les pécheurs », Jésus veut montrer qu'il accomplit ce que dit la prophétie d'Osée.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Matthieu</w:t>
      </w:r>
    </w:p>
    <w:p>
      <w:pPr>
        <w:pStyle w:val="ListBullet"/>
        <w:spacing w:line="240" w:lineRule="auto"/>
        <w:ind w:left="720"/>
      </w:pPr>
      <w:r>
        <w:rPr>
          <w:lang w:val="fr_FR" w:bidi="fr_FR"/>
        </w:rPr>
      </w:r>
      <w:r>
        <w:rPr>
          <w:lang w:val="fr_FR" w:bidi="fr_FR"/>
        </w:rPr>
        <w:t>Les collecteurs d'impôts et les pécheurs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disciples les plus proches de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Pendant que Jésus marche le long du rivage du lac, il voit Matthieu dans sa cabine de collecteur d'impôts. Jésus dit à Matthieu : « Suis-moi ». Matthieu se lève et commence donc à suivre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Matthieu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et ses disciples se rendent dans la maison de Matthieu pour le dîner. Certains des pharisiens voient Jésus en train de manger avec les collecteurs d'impôts et les pécheurs.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pharisiens disent aux disciples de Jésus que c'était mal que Jésus mange avec les collecteurs d'impôts et les pécheurs.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répond aux pharisiens en leur disant d'étudier et d'apprendre le sens des Écritures et qu'il est venu appeler les collecteurs d'impôts et les pécheurs.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Demandez aux acteurs qui jouent les collecteurs d'impôts et les pécheurs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Jésus marche et voit Matthieu, au bord du lac. </w:t>
      </w:r>
      <w:r>
        <w:rPr>
          <w:b/>
          <w:lang w:val="fr_FR" w:bidi="fr_FR"/>
        </w:rPr>
        <w:t>Matthieu</w:t>
      </w:r>
      <w:r>
        <w:rPr>
          <w:lang w:val="fr_FR" w:bidi="fr_FR"/>
        </w:rPr>
        <w:t xml:space="preserve"> est l'auteur de ce livre dans la Bible. Matthieu est l'un des douze </w:t>
      </w:r>
      <w:r>
        <w:rPr>
          <w:lang w:val="fr_FR" w:bidi="fr_FR"/>
        </w:rPr>
        <w:t>disciples</w:t>
      </w:r>
      <w:r>
        <w:rPr>
          <w:lang w:val="fr_FR" w:bidi="fr_FR"/>
        </w:rPr>
        <w:t xml:space="preserve"> qui suivaient Jésus partout. Jésus dit à Matthieu : « Suis-moi ». Matthieu se lève et suit Jésus. Cela signifie que Matthieu commence immédiatement à être l'un des disciples de Jésus. Utilisez le même mot pour </w:t>
      </w:r>
      <w:r>
        <w:rPr>
          <w:b/>
          <w:lang w:val="fr_FR" w:bidi="fr_FR"/>
        </w:rPr>
        <w:t>suivre</w:t>
      </w:r>
      <w:r>
        <w:rPr>
          <w:lang w:val="fr_FR" w:bidi="fr_FR"/>
        </w:rPr>
        <w:t xml:space="preserve"> que vous avez utilisé dans les passages précédents.</w:t>
      </w:r>
    </w:p>
    <w:p>
      <w:pPr/>
      <w:r>
        <w:rPr>
          <w:lang w:val="fr_FR" w:bidi="fr_FR"/>
        </w:rPr>
      </w:r>
      <w:r>
        <w:rPr>
          <w:lang w:val="fr_FR" w:bidi="fr_FR"/>
        </w:rPr>
        <w:t>« Voici, des collecteurs d'impôts et des pécheurs s'allongaient avec Jésus ».</w:t>
      </w:r>
    </w:p>
    <w:p>
      <w:pPr/>
      <w:r>
        <w:rPr>
          <w:lang w:val="fr_FR" w:bidi="fr_FR"/>
        </w:rPr>
      </w:r>
      <w:r>
        <w:rPr>
          <w:b/>
          <w:lang w:val="fr_FR" w:bidi="fr_FR"/>
        </w:rPr>
        <w:t>Voici</w:t>
      </w:r>
      <w:r>
        <w:rPr>
          <w:lang w:val="fr_FR" w:bidi="fr_FR"/>
        </w:rPr>
        <w:t xml:space="preserve"> indique que quelque chose d'incroyable ou d'inattendu était en train de se produire. Le fait que les collecteurs d'impôts et les pécheurs s'allongent avec Jésus était inattendu.</w:t>
      </w:r>
    </w:p>
    <w:p>
      <w:pPr/>
      <w:r>
        <w:rPr>
          <w:lang w:val="fr_FR" w:bidi="fr_FR"/>
        </w:rPr>
      </w:r>
      <w:r>
        <w:rPr>
          <w:b/>
          <w:lang w:val="fr_FR" w:bidi="fr_FR"/>
        </w:rPr>
        <w:t>S'allonger à table</w:t>
      </w:r>
      <w:r>
        <w:rPr>
          <w:lang w:val="fr_FR" w:bidi="fr_FR"/>
        </w:rPr>
        <w:t xml:space="preserve"> signifie prendre un repas avec quelqu'un. Dans la culture juive, on s'allongait sur le côté sur un canapé ou coussin bas à côté de la table où l'on prenait un repas. Leur tête était sans doute soutenue par leur coude. Cette position était particulièrement utilisée quand ils prenaient un repas spécial. Utilisez le même mot pour « s'allonger à table » que dans les passages précédents.</w:t>
      </w:r>
    </w:p>
    <w:p>
      <w:pPr/>
      <w:r>
        <w:rPr>
          <w:lang w:val="fr_FR" w:bidi="fr_FR"/>
        </w:rPr>
      </w:r>
      <w:r>
        <w:rPr>
          <w:lang w:val="fr_FR" w:bidi="fr_FR"/>
        </w:rPr>
        <w:t xml:space="preserve">Un </w:t>
      </w:r>
      <w:r>
        <w:rPr>
          <w:b/>
          <w:lang w:val="fr_FR" w:bidi="fr_FR"/>
        </w:rPr>
        <w:t>collecteur d'impôts</w:t>
      </w:r>
      <w:r>
        <w:rPr>
          <w:lang w:val="fr_FR" w:bidi="fr_FR"/>
        </w:rPr>
        <w:t xml:space="preserve"> était considéré comme un traître par d'autres Juifs, parce qu'ils travaillaient pour le gouvernement romain. Les collecteurs d'impôts ne pouvaient plus être un juge ou un témoin dans le tribunal, ils ne pouvaient plus adorer dans les synagogues avec d'autres, et ils étaient considérés comme une disgrace ou une honte pour leurs familles. Les collecteurs d'impôts et les pécheurs étaient souvent groupés ensemble parce que les collecteurs d'impôts étaient corrompus, et que les pécheurs étaient immoraux. Utilisez le même mot pour collecteur d'impôts que vous avez utilisé dans les passages précédents.</w:t>
      </w:r>
    </w:p>
    <w:p>
      <w:pPr/>
      <w:r>
        <w:rPr>
          <w:lang w:val="fr_FR" w:bidi="fr_FR"/>
        </w:rPr>
      </w:r>
      <w:r>
        <w:rPr>
          <w:b/>
          <w:lang w:val="fr_FR" w:bidi="fr_FR"/>
        </w:rPr>
        <w:t>Pécheur</w:t>
      </w:r>
      <w:r>
        <w:rPr>
          <w:lang w:val="fr_FR" w:bidi="fr_FR"/>
        </w:rPr>
        <w:t xml:space="preserve"> fait référence aux Juifs qui étaient immoraux et qui ne suivaient pas la loi juive. Les pécheurs dans cette histoire ne suivent pas les lois strictes des pharisiens au sujet de la pureté cérémonielle. Les pharisiens voyaient cela comme un péché. Utilisez le même mot pour pécheurs que dans les passages précédents. Référez-vous au glossaire principal pour une définition plus complète du </w:t>
      </w:r>
      <w:r>
        <w:rPr>
          <w:lang w:val="fr_FR" w:bidi="fr_FR"/>
        </w:rPr>
        <w:t>péché</w:t>
      </w:r>
      <w:r>
        <w:rPr>
          <w:lang w:val="fr_FR" w:bidi="fr_FR"/>
        </w:rPr>
        <w:t>.</w:t>
      </w:r>
    </w:p>
    <w:p>
      <w:pPr/>
      <w:r>
        <w:rPr>
          <w:lang w:val="fr_FR" w:bidi="fr_FR"/>
        </w:rPr>
      </w:r>
      <w:r>
        <w:rPr>
          <w:lang w:val="fr_FR" w:bidi="fr_FR"/>
        </w:rPr>
        <w:t xml:space="preserve">Les </w:t>
      </w:r>
      <w:r>
        <w:rPr>
          <w:b/>
          <w:lang w:val="fr_FR" w:bidi="fr_FR"/>
        </w:rPr>
        <w:t>pharisiens</w:t>
      </w:r>
      <w:r>
        <w:rPr>
          <w:lang w:val="fr_FR" w:bidi="fr_FR"/>
        </w:rPr>
        <w:t xml:space="preserve"> disent aux disciples de Jésus qu'il était mal que Jésus mange avec les collecteurs d'impôts et les pécheurs. Les pharisiens étaient le groupe de chefs religieux le plus influent en Israël. Ils reconnaissaient à la fois les traditions religieuses et la loi écrites et orales. Utilisez le même mot pour pharisiens que dans les passages précédents. Référez-vous au glossaire principal pour une définition plus complète des </w:t>
      </w:r>
      <w:r>
        <w:rPr>
          <w:lang w:val="fr_FR" w:bidi="fr_FR"/>
        </w:rPr>
        <w:t>pharisiens</w:t>
      </w:r>
      <w:r>
        <w:rPr>
          <w:lang w:val="fr_FR" w:bidi="fr_FR"/>
        </w:rPr>
        <w:t>.</w:t>
      </w:r>
    </w:p>
    <w:p>
      <w:pPr/>
      <w:r>
        <w:rPr>
          <w:lang w:val="fr_FR" w:bidi="fr_FR"/>
        </w:rPr>
      </w:r>
      <w:r>
        <w:rPr>
          <w:lang w:val="fr_FR" w:bidi="fr_FR"/>
        </w:rPr>
        <w:t>« Allez apprendre ce que cela signifie » veut dire que l'étudiant devrait regarder de près le vrai sens d'un passage. Dans cet exemple, c'était ce que le prophète Osée a écrit dans l'Ancien Testament. « Je désire la miséricorde, et non les sacrifices ».</w:t>
      </w:r>
    </w:p>
    <w:p>
      <w:pPr/>
      <w:r>
        <w:rPr>
          <w:lang w:val="fr_FR" w:bidi="fr_FR"/>
        </w:rPr>
      </w:r>
      <w:r>
        <w:rPr>
          <w:lang w:val="fr_FR" w:bidi="fr_FR"/>
        </w:rPr>
        <w:t xml:space="preserve">La </w:t>
      </w:r>
      <w:r>
        <w:rPr>
          <w:b/>
          <w:lang w:val="fr_FR" w:bidi="fr_FR"/>
        </w:rPr>
        <w:t>miséricorde</w:t>
      </w:r>
      <w:r>
        <w:rPr>
          <w:lang w:val="fr_FR" w:bidi="fr_FR"/>
        </w:rPr>
        <w:t xml:space="preserve"> consiste à montrer de la compassion pour ceux qui souffrent ou sont dans le besoin. Utilisez le même mot pour miséricorde que dans les passages précédents. Référez‑vous au glossaire principal pour une définition plus complète de la </w:t>
      </w:r>
      <w:r>
        <w:rPr>
          <w:lang w:val="fr_FR" w:bidi="fr_FR"/>
        </w:rPr>
        <w:t>miséricorde</w:t>
      </w:r>
      <w:r>
        <w:rPr>
          <w:lang w:val="fr_FR" w:bidi="fr_FR"/>
        </w:rPr>
        <w:t>.</w:t>
      </w:r>
    </w:p>
    <w:p>
      <w:pPr/>
      <w:r>
        <w:rPr>
          <w:lang w:val="fr_FR" w:bidi="fr_FR"/>
        </w:rPr>
      </w:r>
      <w:r>
        <w:rPr>
          <w:lang w:val="fr_FR" w:bidi="fr_FR"/>
        </w:rPr>
        <w:t xml:space="preserve">Le </w:t>
      </w:r>
      <w:r>
        <w:rPr>
          <w:b/>
          <w:lang w:val="fr_FR" w:bidi="fr_FR"/>
        </w:rPr>
        <w:t>sacrifice</w:t>
      </w:r>
      <w:r>
        <w:rPr>
          <w:lang w:val="fr_FR" w:bidi="fr_FR"/>
        </w:rPr>
        <w:t xml:space="preserve"> est quelque chose qui est donné à Dieu pour le remercier ou lui demander pardon. Il pourrait s'agir d'une offrande de sang, c'est-à-dire le fait de tuer et de brûler un animal. Le sacrifice animal était une pratique courante dans l'Ancien Testament. Il y avait aussi des sacrifices autres que le sang comme des sacrifices de grain ou d'encens. Utilisez le même mot pour sacrifice que précédemment. Référez-vous au glossaire principal pour une définition plus complète des </w:t>
      </w:r>
      <w:r>
        <w:rPr>
          <w:lang w:val="fr_FR" w:bidi="fr_FR"/>
        </w:rPr>
        <w:t>sacrifices</w:t>
      </w:r>
      <w:r>
        <w:rPr>
          <w:lang w:val="fr_FR" w:bidi="fr_FR"/>
        </w:rPr>
        <w:t>.</w:t>
      </w:r>
    </w:p>
    <w:p>
      <w:pPr/>
      <w:r>
        <w:rPr>
          <w:lang w:val="fr_FR" w:bidi="fr_FR"/>
        </w:rPr>
      </w:r>
      <w:r>
        <w:rPr>
          <w:lang w:val="fr_FR" w:bidi="fr_FR"/>
        </w:rPr>
        <w:t>« Car je ne suis pas venu appeler les justes, mais les pécheurs ».</w:t>
      </w:r>
    </w:p>
    <w:p>
      <w:pPr/>
      <w:r>
        <w:rPr>
          <w:lang w:val="fr_FR" w:bidi="fr_FR"/>
        </w:rPr>
      </w:r>
      <w:r>
        <w:rPr>
          <w:lang w:val="fr_FR" w:bidi="fr_FR"/>
        </w:rPr>
        <w:t xml:space="preserve">Dans l'Ancien Testament, la </w:t>
      </w:r>
      <w:r>
        <w:rPr>
          <w:b/>
          <w:lang w:val="fr_FR" w:bidi="fr_FR"/>
        </w:rPr>
        <w:t>justice</w:t>
      </w:r>
      <w:r>
        <w:rPr>
          <w:lang w:val="fr_FR" w:bidi="fr_FR"/>
        </w:rPr>
        <w:t xml:space="preserve"> est basée sur la relation entre Dieu et l'homme. La justice, c'est avoir une bonne relation avec Dieu. La justice fait référence au fait de se tenir bien avec Dieu, ou au manque de culpabilité. Dans la Bible, on ne pouvait jamais être juste par soi-même, ou en faisant assez de bonnes choses. Référez-vous au glossaire principal pour une définition plus complète de la </w:t>
      </w:r>
      <w:r>
        <w:rPr>
          <w:lang w:val="fr_FR" w:bidi="fr_FR"/>
        </w:rPr>
        <w:t>justice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9:14–17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9.14–17.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a invité Matthieu à le suivre. Puis Jésus et ses disciples se sont rendus chez Matthieu pour un repas. Des pharisiens voient Jésus et demandent à ses disciples pourquoi il mange avec les collecteurs d'impôts et les pécheurs.</w:t>
      </w:r>
    </w:p>
    <w:p>
      <w:pPr/>
      <w:r>
        <w:rPr>
          <w:lang w:val="fr_FR" w:bidi="fr_FR"/>
        </w:rPr>
      </w:r>
      <w:r>
        <w:rPr>
          <w:lang w:val="fr_FR" w:bidi="fr_FR"/>
        </w:rPr>
        <w:t>Dans cette histoire vraie, Jésus utilise des comparaisons qui montrent que ce qu'il enseigne est la nouvelle façon d'être dévoué à Dieu.</w:t>
      </w:r>
    </w:p>
    <w:p>
      <w:pPr/>
      <w:r>
        <w:rPr>
          <w:lang w:val="fr_FR" w:bidi="fr_FR"/>
        </w:rPr>
      </w:r>
      <w:r>
        <w:rPr>
          <w:lang w:val="fr_FR" w:bidi="fr_FR"/>
        </w:rPr>
        <w:t>Après que les pharisiens aient remis en question les disciples de Jésus, les disciples de Jean-Baptiste s'approchent de Jésus. Ils demandent : « Pourquoi les pharisiens et nous jeûnons-nous, mais tes disciples ne jeûnent-ils pas ? » Jeûner, c'est se passer de nourriture comme moyen de montrer sa dévotion à Dieu. Les gens jeûnent pour s'humilier, ou pour montrer de la tristesse pour les péchés, ou pour chercher Dieu. Les disciples de Jean-Baptiste accusaient indirectement les disciples de Jésus de ne pas montrer de dévotion à Dieu. Jésus leur répond par une comparaison. Il dit : « Certainement, vous ne vous attendez pas à ce que les invités pleurent ou soient tristes tant que le marié est avec eux. » Jésus se décrit comme un homme qui se marie, le marié. Jésus décrit ses disciples comme les invités au mariage qui célèbrent son mariage.</w:t>
      </w:r>
    </w:p>
    <w:p>
      <w:pPr/>
      <w:r>
        <w:rPr>
          <w:lang w:val="fr_FR" w:bidi="fr_FR"/>
        </w:rPr>
      </w:r>
      <w:r>
        <w:rPr>
          <w:lang w:val="fr_FR" w:bidi="fr_FR"/>
        </w:rPr>
        <w:t>Arrêtez-vous et discutez des mariages dans votre culture. Racontez des histoires sur la façon dont les gens célèbrent les mariages. Y a-t-il des traditions qui sont importantes à garder ?</w:t>
      </w:r>
    </w:p>
    <w:p>
      <w:pPr/>
      <w:r>
        <w:rPr>
          <w:lang w:val="fr_FR" w:bidi="fr_FR"/>
        </w:rPr>
      </w:r>
      <w:r>
        <w:rPr>
          <w:lang w:val="fr_FR" w:bidi="fr_FR"/>
        </w:rPr>
        <w:t>Jésus était avec ses disciples. Il n'y avait donc pas besoin pour eux de jeûner. Jésus dit aussi : « Les jours viendront où le marié leur sera enlevé, et alors ils jeûneront ». Cela impliquait que Jésus serait enlevé d'auprès de ses disciples un jour dans le futur. Ses disciples jeûneraient quand il serait parti pour montrer leur tristesse.</w:t>
      </w:r>
    </w:p>
    <w:p>
      <w:pPr/>
      <w:r>
        <w:rPr>
          <w:lang w:val="fr_FR" w:bidi="fr_FR"/>
        </w:rPr>
      </w:r>
      <w:r>
        <w:rPr>
          <w:lang w:val="fr_FR" w:bidi="fr_FR"/>
        </w:rPr>
        <w:t>Arrêtez-vous et discutez de comment est montrée la tristesse dans votre culture. Quel genre de choses cause la tristesse ? Racontez des histoires sur la façon dont vous montrez de la tristesse.</w:t>
      </w:r>
    </w:p>
    <w:p>
      <w:pPr/>
      <w:r>
        <w:rPr>
          <w:lang w:val="fr_FR" w:bidi="fr_FR"/>
        </w:rPr>
      </w:r>
      <w:r>
        <w:rPr>
          <w:lang w:val="fr_FR" w:bidi="fr_FR"/>
        </w:rPr>
        <w:t>Jésus continue d'enseigner en paraboles. Une parabole est une histoire spéciale racontée par Jésus. Elle utilise les choses de tous les jours pour décrire des choses plus profondes au sujet de Dieu. Jésus compare les anciens enseignements, et l'ancienne façon de montrer de la dévotion à Dieu, à un vieux morceau de vêtement. Il compare son nouvel enseignement au sujet du bien vivre avec Dieu à un morceau coupé d'un nouveau vêtement. Quand quelqu'un lave les vêtements avec un nouveau tissu dessus, le tissu rétrécit et se déchire du vieux vêtement. Mais un morceau tiré d'un ancien vêtement ne rétrécit pas quand il est lavé. Un ancien patch restera donc connecté au vêtement.</w:t>
      </w:r>
    </w:p>
    <w:p>
      <w:pPr/>
      <w:r>
        <w:rPr>
          <w:lang w:val="fr_FR" w:bidi="fr_FR"/>
        </w:rPr>
      </w:r>
      <w:r>
        <w:rPr>
          <w:lang w:val="fr_FR" w:bidi="fr_FR"/>
        </w:rPr>
        <w:t xml:space="preserve">Jésus compare aussi l'ancienne façon de montrer de la dévotion à Dieu, et les anciens enseignements, aux outres vieilles. Une outre est un récipient fait de peaux d'animaux que l'on utilisait pour stocker le vin. Jésus compare son nouvel enseignement au sujet du bien vivre avec Dieu au vin nouveau. Le vin est une boisson fermentée faite à partir de raisins. </w:t>
      </w:r>
    </w:p>
    <w:p>
      <w:pPr/>
      <w:r>
        <w:rPr>
          <w:lang w:val="fr_FR" w:bidi="fr_FR"/>
        </w:rPr>
      </w:r>
      <w:r>
        <w:rPr>
          <w:lang w:val="fr_FR" w:bidi="fr_FR"/>
        </w:rPr>
        <w:t>Les Juifs savaient que quand le vin nouveau est mis dans les vieilles outres, les outres s'ouvraient. Le vin nouveau se dilate pendant qu'il ferment, et les nouvelles outres s'étiraient pendant que le nouveau vin fermente. Mais les anciens outres de vin avaient déjà été étirées. Le vin nouveau dilatera donc et rompra toujours les vieilles outres. Jésus compare les anciennes façons de vivre au nouvel enseignement de Jésus comme n'étant pas toujours compatibles, ou capables de travailler ensemble. Ces comparaisons nous montrent que ce que Jésus enseignait était la nouvelle voie de la dévotion et de la vie juste avec Dieu. Les enseignements de Jésus sont agréables et acceptables pour Dieu, mais ce que Jésus enseigne concernant le fait de bien vivre avec Dieu ne peut pas être ajouté à l'ancienne façon de vivre d'une personne.</w:t>
      </w:r>
    </w:p>
    <w:p>
      <w:pPr/>
      <w:r>
        <w:rPr>
          <w:lang w:val="fr_FR" w:bidi="fr_FR"/>
        </w:rPr>
      </w:r>
      <w:r>
        <w:rPr>
          <w:lang w:val="fr_FR" w:bidi="fr_FR"/>
        </w:rPr>
        <w:t>Montrez une image d'outres de vin.</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Les disciples de Jean-Baptiste demandent à Jésus pourquoi ses disciples ne jeûnent pas comme tout le monde. Jésus commence à les enseigner au sujet du jeûne.</w:t>
      </w:r>
    </w:p>
    <w:p>
      <w:pPr/>
      <w:r>
        <w:rPr>
          <w:lang w:val="fr_FR" w:bidi="fr_FR"/>
        </w:rPr>
      </w:r>
      <w:r>
        <w:rPr>
          <w:b/>
          <w:lang w:val="fr_FR" w:bidi="fr_FR"/>
        </w:rPr>
        <w:t>Deuxième partie :</w:t>
      </w:r>
      <w:r>
        <w:rPr>
          <w:lang w:val="fr_FR" w:bidi="fr_FR"/>
        </w:rPr>
        <w:t xml:space="preserve"> Jésus raconte des histoires pour expliquer que ses enseignements sont différents des anciennes traditions juives.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Un jour, les disciples de Jean-Baptiste sont venus vers Jésus. Il est important de se rappeler la question qu'ils ont posée à Jésus.</w:t>
      </w:r>
    </w:p>
    <w:p>
      <w:pPr/>
      <w:r>
        <w:rPr>
          <w:lang w:val="fr_FR" w:bidi="fr_FR"/>
        </w:rPr>
      </w:r>
      <w:r>
        <w:rPr>
          <w:lang w:val="fr_FR" w:bidi="fr_FR"/>
        </w:rPr>
        <w:t>Il est important de se rappeler que les gens jeûnent pour s'humilier, ou pour montrer de la tristesse pour les péchés, ou pour chercher Dieu. En demandant aux disciples de Jésus pourquoi ils ne jeûnent pas, les disciples de Jean-Baptiste se demandent si les disciples de Jésus étaient dévoués à Dieu.</w:t>
      </w:r>
    </w:p>
    <w:p>
      <w:pPr/>
      <w:r>
        <w:rPr>
          <w:lang w:val="fr_FR" w:bidi="fr_FR"/>
        </w:rPr>
      </w:r>
      <w:r>
        <w:rPr>
          <w:lang w:val="fr_FR" w:bidi="fr_FR"/>
        </w:rPr>
        <w:t>Il est important de se rappeler que Jésus se compare à un homme qui se marie, ses disciples étant les invités aux noces qui fêtent le mariage tant que Jésus était avec eux.</w:t>
      </w:r>
    </w:p>
    <w:p>
      <w:pPr/>
      <w:r>
        <w:rPr>
          <w:lang w:val="fr_FR" w:bidi="fr_FR"/>
        </w:rPr>
      </w:r>
      <w:r>
        <w:rPr>
          <w:lang w:val="fr_FR" w:bidi="fr_FR"/>
        </w:rPr>
        <w:t>Il est important de se rappeler que Jésus utilise des paraboles pour enseigner. Une parabole est une histoire spéciale racontée par Jésus. Il utilise les choses du quotidien pour décrire des choses plus profondes au sujet de Dieu.</w:t>
      </w:r>
    </w:p>
    <w:p>
      <w:pPr/>
      <w:r>
        <w:rPr>
          <w:lang w:val="fr_FR" w:bidi="fr_FR"/>
        </w:rPr>
      </w:r>
      <w:r>
        <w:rPr>
          <w:lang w:val="fr_FR" w:bidi="fr_FR"/>
        </w:rPr>
        <w:t>Il est important de se rappeler que Jésus compare les anciennes façons de vivre au nouvel enseignement de Jésus, disant qu'elles n'étaient pas toujours compatibles, ou capables de travailler ensemble.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Après que Jésus ait invité Matthieu à être son disciple, les disciples de Jean-Baptiste viennent vers Jésus.</w:t>
      </w:r>
    </w:p>
    <w:p>
      <w:pPr/>
      <w:r>
        <w:rPr>
          <w:lang w:val="fr_FR" w:bidi="fr_FR"/>
        </w:rPr>
      </w:r>
      <w:r>
        <w:rPr>
          <w:lang w:val="fr_FR" w:bidi="fr_FR"/>
        </w:rPr>
        <w:t>Ils demandent à Jésus : « Pourquoi les pharisiens et nous jeûnons-nous, mais tes disciples ne jeûnent-ils pas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Jean-Baptiste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répond à leur question par une question qui se compare à un marié et ses disciples à des invités au mariage.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commence à enseigner en racontant des paraboles au sujet des vêtements et du vin.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les disciples de Jean-Baptiste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Les </w:t>
      </w:r>
      <w:r>
        <w:rPr>
          <w:b/>
          <w:lang w:val="fr_FR" w:bidi="fr_FR"/>
        </w:rPr>
        <w:t>disciples</w:t>
      </w:r>
      <w:r>
        <w:rPr>
          <w:lang w:val="fr_FR" w:bidi="fr_FR"/>
        </w:rPr>
        <w:t xml:space="preserve"> de </w:t>
      </w:r>
      <w:r>
        <w:rPr>
          <w:b/>
          <w:lang w:val="fr_FR" w:bidi="fr_FR"/>
        </w:rPr>
        <w:t>Jean-Baptiste</w:t>
      </w:r>
      <w:r>
        <w:rPr>
          <w:lang w:val="fr_FR" w:bidi="fr_FR"/>
        </w:rPr>
        <w:t xml:space="preserve"> demandent à Jésus pourquoi ses disciples ne </w:t>
      </w:r>
      <w:r>
        <w:rPr>
          <w:b/>
          <w:lang w:val="fr_FR" w:bidi="fr_FR"/>
        </w:rPr>
        <w:t>jeûnent</w:t>
      </w:r>
      <w:r>
        <w:rPr>
          <w:lang w:val="fr_FR" w:bidi="fr_FR"/>
        </w:rPr>
        <w:t xml:space="preserve"> pas comme eux et les </w:t>
      </w:r>
      <w:r>
        <w:rPr>
          <w:b/>
          <w:lang w:val="fr_FR" w:bidi="fr_FR"/>
        </w:rPr>
        <w:t>pharisiens</w:t>
      </w:r>
      <w:r>
        <w:rPr>
          <w:lang w:val="fr_FR" w:bidi="fr_FR"/>
        </w:rPr>
        <w:t>.</w:t>
      </w:r>
    </w:p>
    <w:p>
      <w:pPr/>
      <w:r>
        <w:rPr>
          <w:lang w:val="fr_FR" w:bidi="fr_FR"/>
        </w:rPr>
      </w:r>
      <w:r>
        <w:rPr>
          <w:lang w:val="fr_FR" w:bidi="fr_FR"/>
        </w:rPr>
        <w:t xml:space="preserve">Un </w:t>
      </w:r>
      <w:r>
        <w:rPr>
          <w:b/>
          <w:lang w:val="fr_FR" w:bidi="fr_FR"/>
        </w:rPr>
        <w:t>disciple</w:t>
      </w:r>
      <w:r>
        <w:rPr>
          <w:lang w:val="fr_FR" w:bidi="fr_FR"/>
        </w:rPr>
        <w:t xml:space="preserve"> est quelqu'un qui suit un enseignant et qui apprend de sa part. Utilisez le même mot pour disciple que dans les passages précédents. Voir le glossaire principal pour une définition plus complète de </w:t>
      </w:r>
      <w:r>
        <w:rPr>
          <w:lang w:val="fr_FR" w:bidi="fr_FR"/>
        </w:rPr>
        <w:t>disciple</w:t>
      </w:r>
      <w:r>
        <w:rPr>
          <w:lang w:val="fr_FR" w:bidi="fr_FR"/>
        </w:rPr>
        <w:t>.</w:t>
      </w:r>
    </w:p>
    <w:p>
      <w:pPr/>
      <w:r>
        <w:rPr>
          <w:lang w:val="fr_FR" w:bidi="fr_FR"/>
        </w:rPr>
      </w:r>
      <w:r>
        <w:rPr>
          <w:b/>
          <w:lang w:val="fr_FR" w:bidi="fr_FR"/>
        </w:rPr>
        <w:t>Jean-Baptiste</w:t>
      </w:r>
      <w:r>
        <w:rPr>
          <w:lang w:val="fr_FR" w:bidi="fr_FR"/>
        </w:rPr>
        <w:t xml:space="preserve"> avait commencé à prêcher avant Jésus. </w:t>
      </w:r>
      <w:r>
        <w:rPr>
          <w:lang w:val="fr_FR" w:bidi="fr_FR"/>
        </w:rPr>
        <w:t>Jean-Baptiste</w:t>
      </w:r>
      <w:r>
        <w:rPr>
          <w:lang w:val="fr_FR" w:bidi="fr_FR"/>
        </w:rPr>
        <w:t xml:space="preserve"> avait des disciples qui le suivaient et étaient engagés envers ses enseignements.</w:t>
      </w:r>
    </w:p>
    <w:p>
      <w:pPr/>
      <w:r>
        <w:rPr>
          <w:lang w:val="fr_FR" w:bidi="fr_FR"/>
        </w:rPr>
      </w:r>
      <w:r>
        <w:rPr>
          <w:lang w:val="fr_FR" w:bidi="fr_FR"/>
        </w:rPr>
        <w:t xml:space="preserve">Les </w:t>
      </w:r>
      <w:r>
        <w:rPr>
          <w:b/>
          <w:lang w:val="fr_FR" w:bidi="fr_FR"/>
        </w:rPr>
        <w:t>pharisiens</w:t>
      </w:r>
      <w:r>
        <w:rPr>
          <w:lang w:val="fr_FR" w:bidi="fr_FR"/>
        </w:rPr>
        <w:t xml:space="preserve"> étaient l'un des groupes de chefs religieux les plus influents en Israël. Les pharisiens avaient aussi des disciples. Utilisez le même mot pour pharisien que dans les passages précédents. Voir le glossaire principal pour une définition plus complète des </w:t>
      </w:r>
      <w:r>
        <w:rPr>
          <w:lang w:val="fr_FR" w:bidi="fr_FR"/>
        </w:rPr>
        <w:t>pharisiens</w:t>
      </w:r>
      <w:r>
        <w:rPr>
          <w:lang w:val="fr_FR" w:bidi="fr_FR"/>
        </w:rPr>
        <w:t>.</w:t>
      </w:r>
    </w:p>
    <w:p>
      <w:pPr/>
      <w:r>
        <w:rPr>
          <w:lang w:val="fr_FR" w:bidi="fr_FR"/>
        </w:rPr>
      </w:r>
      <w:r>
        <w:rPr>
          <w:b/>
          <w:lang w:val="fr_FR" w:bidi="fr_FR"/>
        </w:rPr>
        <w:t>Jeûner</w:t>
      </w:r>
      <w:r>
        <w:rPr>
          <w:lang w:val="fr_FR" w:bidi="fr_FR"/>
        </w:rPr>
        <w:t xml:space="preserve">, c'est se passer de nourriture comme moyen de montrer sa dévotion à Dieu. Utilisez le même mot pour jeûner que dans les passages précédents. Voir le glossaire principal pour une définition plus complète du mot </w:t>
      </w:r>
      <w:r>
        <w:rPr>
          <w:lang w:val="fr_FR" w:bidi="fr_FR"/>
        </w:rPr>
        <w:t>jeûner</w:t>
      </w:r>
      <w:r>
        <w:rPr>
          <w:lang w:val="fr_FR" w:bidi="fr_FR"/>
        </w:rPr>
        <w:t>.</w:t>
      </w:r>
    </w:p>
    <w:p>
      <w:pPr/>
      <w:r>
        <w:rPr>
          <w:lang w:val="fr_FR" w:bidi="fr_FR"/>
        </w:rPr>
      </w:r>
      <w:r>
        <w:rPr>
          <w:lang w:val="fr_FR" w:bidi="fr_FR"/>
        </w:rPr>
        <w:t>Jésus répond à la question en se comparant à un marié, ou à un homme qui se marie. Jésus compare ses disciples aux invités aux noces qui ne peuvent pas montrer de tristesse en jeûnant tant que le fiancé est avec eux.</w:t>
      </w:r>
    </w:p>
    <w:p>
      <w:pPr/>
      <w:r>
        <w:rPr>
          <w:lang w:val="fr_FR" w:bidi="fr_FR"/>
        </w:rPr>
      </w:r>
      <w:r>
        <w:rPr>
          <w:lang w:val="fr_FR" w:bidi="fr_FR"/>
        </w:rPr>
        <w:t xml:space="preserve">Jésus compare les anciennes voies, et les anciens enseignements, aux anciennes </w:t>
      </w:r>
      <w:r>
        <w:rPr>
          <w:b/>
          <w:lang w:val="fr_FR" w:bidi="fr_FR"/>
        </w:rPr>
        <w:t>outres</w:t>
      </w:r>
      <w:r>
        <w:rPr>
          <w:lang w:val="fr_FR" w:bidi="fr_FR"/>
        </w:rPr>
        <w:t xml:space="preserve">. Une outre est un récipient fait de peaux d'animaux que l'on utilisait pour stocker le vin. Quand une outre de vin est neuve, elle peut se dilater facilement parce qu'elle est douce. Quand une outre de vin est vieille, elle est dure et ne s'étend donc pas. Jésus compare son nouvel enseignement au </w:t>
      </w:r>
      <w:r>
        <w:rPr>
          <w:b/>
          <w:lang w:val="fr_FR" w:bidi="fr_FR"/>
        </w:rPr>
        <w:t>vin</w:t>
      </w:r>
      <w:r>
        <w:rPr>
          <w:lang w:val="fr_FR" w:bidi="fr_FR"/>
        </w:rPr>
        <w:t xml:space="preserve"> nouveau. Le </w:t>
      </w:r>
      <w:r>
        <w:rPr>
          <w:lang w:val="fr_FR" w:bidi="fr_FR"/>
        </w:rPr>
        <w:t>vin</w:t>
      </w:r>
      <w:r>
        <w:rPr>
          <w:lang w:val="fr_FR" w:bidi="fr_FR"/>
        </w:rPr>
        <w:t xml:space="preserve"> est une boisson fermentée faite à partir de raisins. Le vin est fait dans un </w:t>
      </w:r>
      <w:r>
        <w:rPr>
          <w:lang w:val="fr_FR" w:bidi="fr_FR"/>
        </w:rPr>
        <w:t>pressoir à vin</w:t>
      </w:r>
      <w:r>
        <w:rPr>
          <w:lang w:val="fr_FR" w:bidi="fr_FR"/>
        </w:rPr>
        <w:t>. On creusait une fosse dans le rocher. On mettait du raisin dans la fosse, puis on lui marchait dessus pour l'écraser. Le jus sortait d'un trou dans le fond et était stocké dans de nouvelles outres de vin jusqu'à ce que le jus fermente. Le vin nouveau se dilatait pendant qu'il fermentait, et les nouvelles outres s'étiraient pendant que le vin nouveau fermentait.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9:18–26</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9.18–26.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histoire vraie, Matthieu donne des exemples de la puissance de Jésus sur la maladie et la mort. Ce passage nous montre aussi que la foi, c'est-à-dire croire en Jésus, est important.</w:t>
      </w:r>
    </w:p>
    <w:p>
      <w:pPr/>
      <w:r>
        <w:rPr>
          <w:lang w:val="fr_FR" w:bidi="fr_FR"/>
        </w:rPr>
      </w:r>
      <w:r>
        <w:rPr>
          <w:lang w:val="fr_FR" w:bidi="fr_FR"/>
        </w:rPr>
        <w:t>Dans le passage précédent, il est demandé à Jésus pourquoi ses disciples ne jeûnent pas comme tout le monde. Jésus répond à la question par des comparaisons qui montrent que ses enseignements étaient une nouvelle façon de montrer de la dévotion à Dieu.</w:t>
      </w:r>
    </w:p>
    <w:p>
      <w:pPr/>
      <w:r>
        <w:rPr>
          <w:lang w:val="fr_FR" w:bidi="fr_FR"/>
        </w:rPr>
      </w:r>
      <w:r>
        <w:rPr>
          <w:lang w:val="fr_FR" w:bidi="fr_FR"/>
        </w:rPr>
        <w:t>Pendant que Jésus parlait aux disciples de Jean, voici, ou soudain, un fonctionnaire, ou chef juif s'agenouille devant Jésus. « Voici » indique que quelque chose d'incroyable ou d'inattendu va se produire. Il était inattendu qu'un officiel juif vienne vers Jésus. Le responsable juif était probablement le chef d'une synagogue, c'est-à-dire un lieu de culte juif. S'agenouiller devant quelqu'un était une façon de l'honorer. Cela montre aussi de l'humilité et un désir de voir une demande acceptée.</w:t>
      </w:r>
    </w:p>
    <w:p>
      <w:pPr/>
      <w:r>
        <w:rPr>
          <w:lang w:val="fr_FR" w:bidi="fr_FR"/>
        </w:rPr>
      </w:r>
      <w:r>
        <w:rPr>
          <w:lang w:val="fr_FR" w:bidi="fr_FR"/>
        </w:rPr>
        <w:t>Arrêtez-vous et discutez de la façon dont vous montrez de l'honneur à quelqu'un dans votre culture. Quelles sont les raisons pour lesquelles vous leur montreriez de l'honneur ?</w:t>
      </w:r>
    </w:p>
    <w:p>
      <w:pPr/>
      <w:r>
        <w:rPr>
          <w:lang w:val="fr_FR" w:bidi="fr_FR"/>
        </w:rPr>
      </w:r>
      <w:r>
        <w:rPr>
          <w:lang w:val="fr_FR" w:bidi="fr_FR"/>
        </w:rPr>
        <w:t>La fille du fonctionnaire juif qui est morte est probablement morte quelques minutes avant qu'il vienne vers Jésus. Il dit à Jésus : « Ma fille vient de mourir, mais tu peux la ramener à la vie si tu poses simplement tes mains sur elle ». Il voulait que Jésus touche sa fille et la fasse vivre à nouveau. Jésus se lève de l'endroit où ils étaient et suit le fonctionnaire juif jusqu'à sa maison.</w:t>
      </w:r>
    </w:p>
    <w:p>
      <w:pPr/>
      <w:r>
        <w:rPr>
          <w:lang w:val="fr_FR" w:bidi="fr_FR"/>
        </w:rPr>
      </w:r>
      <w:r>
        <w:rPr>
          <w:lang w:val="fr_FR" w:bidi="fr_FR"/>
        </w:rPr>
        <w:t>Pendant que Jésus et ses disciples marchaient avec l'homme vers sa maison, une femme qui souffrait d'un saignement depuis douze ans s'est approché de Jésus suffisamment pour toucher le bord de ses vêtements. Elle touche les cordes, ou fils, du bas de son manteau. La femme saignait constamment. Ce saignement venait probablement de son ventre.</w:t>
      </w:r>
    </w:p>
    <w:p>
      <w:pPr/>
      <w:r>
        <w:rPr>
          <w:lang w:val="fr_FR" w:bidi="fr_FR"/>
        </w:rPr>
      </w:r>
      <w:r>
        <w:rPr>
          <w:lang w:val="fr_FR" w:bidi="fr_FR"/>
        </w:rPr>
        <w:t>Arrêtez-vous et discutez dans votre culture de la façon dont ce genre de saignement serait décrit de manière appropriée.</w:t>
      </w:r>
    </w:p>
    <w:p>
      <w:pPr/>
      <w:r>
        <w:rPr>
          <w:lang w:val="fr_FR" w:bidi="fr_FR"/>
        </w:rPr>
      </w:r>
      <w:r>
        <w:rPr>
          <w:lang w:val="fr_FR" w:bidi="fr_FR"/>
        </w:rPr>
        <w:t>La femme se dit, ou pense dans son esprit : « Si je touche son vêtement, je serai guérie ». Jésus la regarde après qu'elle ait touché les fils de son manteau, et dit : « Prends courage, ou sois encouragée, ma fille ». Jésus n'était pas le père de la femme. Appeler la femme « ma fille » est une façon polie de s'adresser à la femme. Jésus lui dit : « Ta foi t'a guéri ». Cela indique qu'elle était guérie de ses saignements fréquents parce qu'elle croyait en Jésus. La femme a été instantanément guérie. Elle a été guérie dès qu'elle a touché les vêtements de Jésus. La femme qui saignait aurait été considérée comme religieusement ou rituellement impure. Impur signifie inapte à servir Dieu ou à être dans la communauté. Dans la culture juive, quiconque entre en contact avec quelqu'un qui est impur deviendra impur. Mais Jésus l'a rendue pure parce qu'elle était guérie.</w:t>
      </w:r>
    </w:p>
    <w:p>
      <w:pPr/>
      <w:r>
        <w:rPr>
          <w:lang w:val="fr_FR" w:bidi="fr_FR"/>
        </w:rPr>
      </w:r>
      <w:r>
        <w:rPr>
          <w:lang w:val="fr_FR" w:bidi="fr_FR"/>
        </w:rPr>
        <w:t>Montrez une image d'un vêtement extérieur juif traditionnel.</w:t>
      </w:r>
    </w:p>
    <w:p>
      <w:pPr/>
      <w:r>
        <w:rPr>
          <w:lang w:val="fr_FR" w:bidi="fr_FR"/>
        </w:rPr>
      </w:r>
      <w:r>
        <w:rPr>
          <w:lang w:val="fr_FR" w:bidi="fr_FR"/>
        </w:rPr>
        <w:t>Arrêtez-vous et discutez de ce que cela signifie d'être impur dans votre culture. Y a-t-il des personnes qui sont inaptes à servir Dieu ou à être intégrées dans la communauté ? Qu'est-ce qui rend quelqu'un impur dans votre communauté ? Comment sont-ils traités dans votre communauté ?</w:t>
      </w:r>
    </w:p>
    <w:p>
      <w:pPr/>
      <w:r>
        <w:rPr>
          <w:lang w:val="fr_FR" w:bidi="fr_FR"/>
        </w:rPr>
      </w:r>
      <w:r>
        <w:rPr>
          <w:lang w:val="fr_FR" w:bidi="fr_FR"/>
        </w:rPr>
        <w:t>Les joueurs de flûte et une foule qui fait du bruit, ou qui gémissent et qui pleurent, étaient dans la maison du fonctionnaire juif quand Jésus et ses disciples arrivent. Une flûte est un pipeau avec des trous. On soufflait dans l'une des extrémités de la flûte pour faire de la musique. Les joueurs de flûte étaient payés pour jouer de la musique triste quand quelqu'un mourait. La foule qui faisait du bruit, ou qui gémissait et qui pleurait, était un groupe de personnes qui étaient payées pour pleurer et faire d'autres bruits quand quelqu'un mourait. C'était la façon traditionnelle de pleurer les morts dans la culture juive.</w:t>
      </w:r>
    </w:p>
    <w:p>
      <w:pPr/>
      <w:r>
        <w:rPr>
          <w:lang w:val="fr_FR" w:bidi="fr_FR"/>
        </w:rPr>
      </w:r>
      <w:r>
        <w:rPr>
          <w:lang w:val="fr_FR" w:bidi="fr_FR"/>
        </w:rPr>
        <w:t>Montrez une image d'une flûte. Arrêtez-vous et discutez de la façon dont les gens dans votre culture réagissent à la mort. Quel genre de choses pourraient-ils dire ou faire pour montrer de la tristesse ?</w:t>
      </w:r>
    </w:p>
    <w:p>
      <w:pPr/>
      <w:r>
        <w:rPr>
          <w:lang w:val="fr_FR" w:bidi="fr_FR"/>
        </w:rPr>
      </w:r>
      <w:r>
        <w:rPr>
          <w:lang w:val="fr_FR" w:bidi="fr_FR"/>
        </w:rPr>
        <w:t>Jésus dit à ces personnes de partir parce que la fille ne faisait que dormir et n'était pas morte. Jésus savait que la fille était morte. Il ne voulait pas dire cela littéralement, mais Jésus utilise un langage symbolique parce qu'il savait qu'il était sur le point de la faire vivre à nouveau. Quand ils riaient en réponse à que Jésus disait, c'était pour le ridiculiser ou se moquer de lui.</w:t>
      </w:r>
    </w:p>
    <w:p>
      <w:pPr/>
      <w:r>
        <w:rPr>
          <w:lang w:val="fr_FR" w:bidi="fr_FR"/>
        </w:rPr>
      </w:r>
      <w:r>
        <w:rPr>
          <w:lang w:val="fr_FR" w:bidi="fr_FR"/>
        </w:rPr>
        <w:t>Arrêtez-vous et discutez de l'utilisation du langage symbolique dans votre culture. Quels sont les mots ou phrases qui sont utilisés pour décrire ou symboliser la mort ? Quelles sont les autres situations où quelqu'un pourrait utiliser un langage symbolique ?</w:t>
      </w:r>
    </w:p>
    <w:p>
      <w:pPr/>
      <w:r>
        <w:rPr>
          <w:lang w:val="fr_FR" w:bidi="fr_FR"/>
        </w:rPr>
      </w:r>
      <w:r>
        <w:rPr>
          <w:lang w:val="fr_FR" w:bidi="fr_FR"/>
        </w:rPr>
        <w:t>Après que les personnes aient quitté la maison, Jésus se dirige vers l'endroit où était couchée la fille. Il lui prend la main. La fille s'est levée, ou s'est mise debout, parce qu'elle est revenue à la vie. La fille qui était morte aurait été considérée comme impure. Dans la culture juive, quiconque entre en contact avec un corps mort deviendra impur. Mais Jésus a rendu pure la fille du fonctionnaire juif en la touchant et en la ramenant à la vie. Un rapport, ou nouvelle, au sujet de cet événement a été transmis à tout le monde dans la région.</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Un fonctionnaire juif vient vers Jésus et lui demande de ressusciter sa fille d'entre les morts. Jésus et ses disciples se rendent dans sa maison.</w:t>
      </w:r>
    </w:p>
    <w:p>
      <w:pPr/>
      <w:r>
        <w:rPr>
          <w:lang w:val="fr_FR" w:bidi="fr_FR"/>
        </w:rPr>
      </w:r>
      <w:r>
        <w:rPr>
          <w:b/>
          <w:lang w:val="fr_FR" w:bidi="fr_FR"/>
        </w:rPr>
        <w:t>Deuxième partie :</w:t>
      </w:r>
      <w:r>
        <w:rPr>
          <w:lang w:val="fr_FR" w:bidi="fr_FR"/>
        </w:rPr>
        <w:t xml:space="preserve"> Une femme qui saigne sévèrement touche les vêtements de Jésus. Elle est guérie. Puis Jésus lui parle.</w:t>
      </w:r>
    </w:p>
    <w:p>
      <w:pPr/>
      <w:r>
        <w:rPr>
          <w:lang w:val="fr_FR" w:bidi="fr_FR"/>
        </w:rPr>
      </w:r>
      <w:r>
        <w:rPr>
          <w:b/>
          <w:lang w:val="fr_FR" w:bidi="fr_FR"/>
        </w:rPr>
        <w:t>Troisième partie :</w:t>
      </w:r>
      <w:r>
        <w:rPr>
          <w:lang w:val="fr_FR" w:bidi="fr_FR"/>
        </w:rPr>
        <w:t xml:space="preserve"> Jésus et ses disciples arrivent dans la maison des fonctionnaires juifs. Des gens dans la maison jouent de la musique et pleurent. Il ramène à la vie la petite fille. Les gens répandent la nouvelle au sujet de l'événement.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responsable juif</w:t>
      </w:r>
    </w:p>
    <w:p>
      <w:pPr>
        <w:pStyle w:val="ListBullet"/>
        <w:spacing w:line="240" w:lineRule="auto"/>
        <w:ind w:left="720"/>
      </w:pPr>
      <w:r>
        <w:rPr>
          <w:lang w:val="fr_FR" w:bidi="fr_FR"/>
        </w:rPr>
      </w:r>
      <w:r>
        <w:rPr>
          <w:lang w:val="fr_FR" w:bidi="fr_FR"/>
        </w:rPr>
        <w:t>Une femme avec une maladie impliquant le sang</w:t>
      </w:r>
    </w:p>
    <w:p>
      <w:pPr>
        <w:pStyle w:val="ListBullet"/>
        <w:spacing w:line="240" w:lineRule="auto"/>
        <w:ind w:left="720"/>
      </w:pPr>
      <w:r>
        <w:rPr>
          <w:lang w:val="fr_FR" w:bidi="fr_FR"/>
        </w:rPr>
      </w:r>
      <w:r>
        <w:rPr>
          <w:lang w:val="fr_FR" w:bidi="fr_FR"/>
        </w:rPr>
        <w:t>Les joueurs de flûte et les personnes qui pleurent</w:t>
      </w:r>
    </w:p>
    <w:p>
      <w:pPr>
        <w:pStyle w:val="ListBullet"/>
        <w:spacing w:line="240" w:lineRule="auto"/>
        <w:ind w:left="720"/>
      </w:pPr>
      <w:r>
        <w:rPr>
          <w:lang w:val="fr_FR" w:bidi="fr_FR"/>
        </w:rPr>
      </w:r>
      <w:r>
        <w:rPr>
          <w:lang w:val="fr_FR" w:bidi="fr_FR"/>
        </w:rPr>
        <w:t>Une fille qui est morte</w:t>
      </w:r>
    </w:p>
    <w:p>
      <w:pPr>
        <w:pStyle w:val="ListBullet"/>
        <w:spacing w:line="240" w:lineRule="auto"/>
        <w:ind w:left="720"/>
      </w:pPr>
      <w:r>
        <w:rPr>
          <w:lang w:val="fr_FR" w:bidi="fr_FR"/>
        </w:rPr>
      </w:r>
      <w:r>
        <w:rPr>
          <w:lang w:val="fr_FR" w:bidi="fr_FR"/>
        </w:rPr>
        <w:t>Des gens qui répandent la nouvelle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était en train d'enseigner les disciples de Jean quand le fonctionnaire juif est venu de manière inattendue. Il est important de se rappeler que le fonctionnaire juif s'est agenouillé devant Jésus. Il est important de se rappeler que la fille du fonctionnaire juif est morte probablement quelques minutes avant qu'il vienne vers Jésus. Rappelez-vous ce qu'il a dit à Jésus. Jésus et ses disciples se rendent avec lui dans sa maison.</w:t>
      </w:r>
    </w:p>
    <w:p>
      <w:pPr/>
      <w:r>
        <w:rPr>
          <w:lang w:val="fr_FR" w:bidi="fr_FR"/>
        </w:rPr>
      </w:r>
      <w:r>
        <w:rPr>
          <w:lang w:val="fr_FR" w:bidi="fr_FR"/>
        </w:rPr>
        <w:t>Il est important de se rappeler que Jésus et ses disciples étaient en route vers la maison du fonctionnaire juif. Pendant qu'ils marchaient sur la route vers la maison du fonctionnaire juif, la femme qui souffrait d'un saignement pendant douze ans touche de manière inattendue les vêtements de Jésus. Il est important de se rappeler qu'elle a touché les fils au bas du manteau de Jésus. Cela signifie qu'elle doit s'être penchée. Rappelez-vous ce qu'elle pensait avant de toucher les vêtements de Jésus. Il est important de se rappeler ce que Jésus lui a dit. Rappelez-vous qu'elle a été guérie dès qu'elle a touché les vêtements de Jésus.</w:t>
      </w:r>
    </w:p>
    <w:p>
      <w:pPr/>
      <w:r>
        <w:rPr>
          <w:lang w:val="fr_FR" w:bidi="fr_FR"/>
        </w:rPr>
      </w:r>
      <w:r>
        <w:rPr>
          <w:lang w:val="fr_FR" w:bidi="fr_FR"/>
        </w:rPr>
        <w:t>Il est important de se rappeler que les joueurs de flûte et une foule qui fait du bruit étaient dans la maison du fonctionnaire juif quand Jésus et ses disciples arrivent. La maisonnée pleurait la mort de la fille. Rappelez-vous que Jésus leur a dit de partir et qu'ils sont partis, mais ce que Jésus a dit au sujet de la fille qui dort était symbolique et une exagération. Les joueurs de flûte et les personnes qui pleurent rient de lui à cause de ce qu'il a dit. Il est important de se rappeler que Jésus a pris la main de la fille avant de la ramener à la vie.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responsable juif</w:t>
      </w:r>
    </w:p>
    <w:p>
      <w:pPr>
        <w:pStyle w:val="ListBullet"/>
        <w:spacing w:line="240" w:lineRule="auto"/>
        <w:ind w:left="720"/>
      </w:pPr>
      <w:r>
        <w:rPr>
          <w:lang w:val="fr_FR" w:bidi="fr_FR"/>
        </w:rPr>
      </w:r>
      <w:r>
        <w:rPr>
          <w:lang w:val="fr_FR" w:bidi="fr_FR"/>
        </w:rPr>
        <w:t>Une femme avec une maladie impliquant le sang</w:t>
      </w:r>
    </w:p>
    <w:p>
      <w:pPr>
        <w:pStyle w:val="ListBullet"/>
        <w:spacing w:line="240" w:lineRule="auto"/>
        <w:ind w:left="720"/>
      </w:pPr>
      <w:r>
        <w:rPr>
          <w:lang w:val="fr_FR" w:bidi="fr_FR"/>
        </w:rPr>
      </w:r>
      <w:r>
        <w:rPr>
          <w:lang w:val="fr_FR" w:bidi="fr_FR"/>
        </w:rPr>
        <w:t>Les joueurs de flûte et les personnes qui pleurent</w:t>
      </w:r>
    </w:p>
    <w:p>
      <w:pPr>
        <w:pStyle w:val="ListBullet"/>
        <w:spacing w:line="240" w:lineRule="auto"/>
        <w:ind w:left="720"/>
      </w:pPr>
      <w:r>
        <w:rPr>
          <w:lang w:val="fr_FR" w:bidi="fr_FR"/>
        </w:rPr>
      </w:r>
      <w:r>
        <w:rPr>
          <w:lang w:val="fr_FR" w:bidi="fr_FR"/>
        </w:rPr>
        <w:t>Une fille qui est morte</w:t>
      </w:r>
    </w:p>
    <w:p>
      <w:pPr>
        <w:pStyle w:val="ListBullet"/>
        <w:spacing w:line="240" w:lineRule="auto"/>
        <w:ind w:left="720"/>
      </w:pPr>
      <w:r>
        <w:rPr>
          <w:lang w:val="fr_FR" w:bidi="fr_FR"/>
        </w:rPr>
      </w:r>
      <w:r>
        <w:rPr>
          <w:lang w:val="fr_FR" w:bidi="fr_FR"/>
        </w:rPr>
        <w:t>Des gens qui répandent la nouvelle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Un fonctionnaire juif vient voir Jésus de manière inattendue. Il s'agenouille devant Jésus et lui demande de ressusciter sa fille d'entre les morts. Jésus et ses disciples commencent à se rendre dans sa maison.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fonctionnaire juif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Une femme qui saigne sévèrement touche les vêtements de Jésus. Elle est instantanément guérie. Jésus la regarde.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du la femme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lui dit : « Sois de bon cœur, ma fille, ta foi t'a guérie.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et ses disciples continuent de se rendre vers la maison du fonctionnaire juif. Ils arrivent sur place et des personnes dans la maison jouent de la musique et pleurent. Jésus dit : « Allez-vous-en, car la fille n'est pas morte, mais elle dort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joueurs de flûte et les personnes qui pleurent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Ils rient de Jésus, mais quittent la maison quand même. Jésus prend la main de la fille et la ramène à la vie.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la fille : « Que ressentez-vous ? » Vous entendrez peut-être des choses comme :</w:t>
      </w:r>
    </w:p>
    <w:p>
      <w:pPr>
        <w:pStyle w:val="ListBullet"/>
        <w:spacing w:line="240" w:lineRule="auto"/>
        <w:ind w:left="720"/>
      </w:pPr>
      <w:r>
        <w:rPr>
          <w:lang w:val="fr_FR" w:bidi="fr_FR"/>
        </w:rPr>
      </w:r>
      <w:r>
        <w:rPr>
          <w:lang w:val="fr_FR" w:bidi="fr_FR"/>
        </w:rPr>
        <w:t>Demandez à l'acteur qui joue le fonctionnaire juif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gens répandent la nouvelle au sujet de l'événement.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personnes qui partagent la nouvelle dans la région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parlait aux disciples de Jean quand voici, ou </w:t>
      </w:r>
      <w:r>
        <w:rPr>
          <w:b/>
          <w:lang w:val="fr_FR" w:bidi="fr_FR"/>
        </w:rPr>
        <w:t>soudain</w:t>
      </w:r>
      <w:r>
        <w:rPr>
          <w:lang w:val="fr_FR" w:bidi="fr_FR"/>
        </w:rPr>
        <w:t xml:space="preserve">, un </w:t>
      </w:r>
      <w:r>
        <w:rPr>
          <w:b/>
          <w:lang w:val="fr_FR" w:bidi="fr_FR"/>
        </w:rPr>
        <w:t>fonctionnaire juif</w:t>
      </w:r>
      <w:r>
        <w:rPr>
          <w:lang w:val="fr_FR" w:bidi="fr_FR"/>
        </w:rPr>
        <w:t xml:space="preserve"> </w:t>
      </w:r>
      <w:r>
        <w:rPr>
          <w:b/>
          <w:lang w:val="fr_FR" w:bidi="fr_FR"/>
        </w:rPr>
        <w:t>s'agenouille</w:t>
      </w:r>
      <w:r>
        <w:rPr>
          <w:lang w:val="fr_FR" w:bidi="fr_FR"/>
        </w:rPr>
        <w:t xml:space="preserve"> devant Jésus.</w:t>
      </w:r>
    </w:p>
    <w:p>
      <w:pPr/>
      <w:r>
        <w:rPr>
          <w:lang w:val="fr_FR" w:bidi="fr_FR"/>
        </w:rPr>
      </w:r>
      <w:r>
        <w:rPr>
          <w:lang w:val="fr_FR" w:bidi="fr_FR"/>
        </w:rPr>
        <w:t xml:space="preserve">Le </w:t>
      </w:r>
      <w:r>
        <w:rPr>
          <w:b/>
          <w:lang w:val="fr_FR" w:bidi="fr_FR"/>
        </w:rPr>
        <w:t>fonctionnaire, ou dirigeant, juif</w:t>
      </w:r>
      <w:r>
        <w:rPr>
          <w:lang w:val="fr_FR" w:bidi="fr_FR"/>
        </w:rPr>
        <w:t xml:space="preserve"> était l'un des chefs de la région que les gens respectaient. Il était probablement le chef d'un lieu de culte juif.</w:t>
      </w:r>
    </w:p>
    <w:p>
      <w:pPr/>
      <w:r>
        <w:rPr>
          <w:lang w:val="fr_FR" w:bidi="fr_FR"/>
        </w:rPr>
      </w:r>
      <w:r>
        <w:rPr>
          <w:lang w:val="fr_FR" w:bidi="fr_FR"/>
        </w:rPr>
        <w:t xml:space="preserve">Dans cet exemple, </w:t>
      </w:r>
      <w:r>
        <w:rPr>
          <w:b/>
          <w:lang w:val="fr_FR" w:bidi="fr_FR"/>
        </w:rPr>
        <w:t>s'agenouiller</w:t>
      </w:r>
      <w:r>
        <w:rPr>
          <w:lang w:val="fr_FR" w:bidi="fr_FR"/>
        </w:rPr>
        <w:t xml:space="preserve"> signifie mettre son visage vers le sol. Cette position montrait de l'humilité et un désir qu'une demande soit acceptée. Il demande à Jésus de toucher sa fille et de la faire vivre à nouveau.</w:t>
      </w:r>
    </w:p>
    <w:p>
      <w:pPr/>
      <w:r>
        <w:rPr>
          <w:lang w:val="fr_FR" w:bidi="fr_FR"/>
        </w:rPr>
      </w:r>
      <w:r>
        <w:rPr>
          <w:lang w:val="fr_FR" w:bidi="fr_FR"/>
        </w:rPr>
        <w:t xml:space="preserve">Jésus s'est levé, ou s'est tenu debout, et l'a suivi avec ses disciples. Jésus et ses disciples </w:t>
      </w:r>
      <w:r>
        <w:rPr>
          <w:b/>
          <w:lang w:val="fr_FR" w:bidi="fr_FR"/>
        </w:rPr>
        <w:t>ont suivi</w:t>
      </w:r>
      <w:r>
        <w:rPr>
          <w:lang w:val="fr_FR" w:bidi="fr_FR"/>
        </w:rPr>
        <w:t xml:space="preserve"> le fonctionnaire juif. Ils se rendent dans sa maison avec l'homme. Les </w:t>
      </w:r>
      <w:r>
        <w:rPr>
          <w:b/>
          <w:lang w:val="fr_FR" w:bidi="fr_FR"/>
        </w:rPr>
        <w:t>disciples</w:t>
      </w:r>
      <w:r>
        <w:rPr>
          <w:lang w:val="fr_FR" w:bidi="fr_FR"/>
        </w:rPr>
        <w:t xml:space="preserve"> de Jésus allaient partout avec Jésus. Utilisez le même mot pour disciple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La femme qui a touché le manteau ou le vêtement de Jésus </w:t>
      </w:r>
      <w:r>
        <w:rPr>
          <w:b/>
          <w:lang w:val="fr_FR" w:bidi="fr_FR"/>
        </w:rPr>
        <w:t>souffrait d'un saignement</w:t>
      </w:r>
      <w:r>
        <w:rPr>
          <w:lang w:val="fr_FR" w:bidi="fr_FR"/>
        </w:rPr>
        <w:t xml:space="preserve"> pendant douze ans. « Souffrait d'un saignement » signifie probablement qu'elle saignait du ventre à des moments qui n'étaient pas normaux. Elle saignait probablement la plupart du temps pendant les douze années au cours desquelles elle a souffert de ce saignement. L'Évangile de Luc nous dit que la femme a dépensé tout son argent avec les médecins et qu'aucun d'eux ne pouvait guérir sa </w:t>
      </w:r>
      <w:r>
        <w:rPr>
          <w:b/>
          <w:lang w:val="fr_FR" w:bidi="fr_FR"/>
        </w:rPr>
        <w:t>perte de sang</w:t>
      </w:r>
      <w:r>
        <w:rPr>
          <w:lang w:val="fr_FR" w:bidi="fr_FR"/>
        </w:rPr>
        <w:t xml:space="preserve">. La loi juive dit que toute </w:t>
      </w:r>
      <w:r>
        <w:rPr>
          <w:b/>
          <w:lang w:val="fr_FR" w:bidi="fr_FR"/>
        </w:rPr>
        <w:t>perte de fluides corporels</w:t>
      </w:r>
      <w:r>
        <w:rPr>
          <w:lang w:val="fr_FR" w:bidi="fr_FR"/>
        </w:rPr>
        <w:t xml:space="preserve"> rend une personne </w:t>
      </w:r>
      <w:r>
        <w:rPr>
          <w:lang w:val="fr_FR" w:bidi="fr_FR"/>
        </w:rPr>
        <w:t>impure</w:t>
      </w:r>
      <w:r>
        <w:rPr>
          <w:lang w:val="fr_FR" w:bidi="fr_FR"/>
        </w:rPr>
        <w:t>.</w:t>
      </w:r>
    </w:p>
    <w:p>
      <w:pPr/>
      <w:r>
        <w:rPr>
          <w:lang w:val="fr_FR" w:bidi="fr_FR"/>
        </w:rPr>
      </w:r>
      <w:r>
        <w:rPr>
          <w:lang w:val="fr_FR" w:bidi="fr_FR"/>
        </w:rPr>
        <w:t xml:space="preserve">Jésus dit à la femme que sa </w:t>
      </w:r>
      <w:r>
        <w:rPr>
          <w:b/>
          <w:lang w:val="fr_FR" w:bidi="fr_FR"/>
        </w:rPr>
        <w:t>foi</w:t>
      </w:r>
      <w:r>
        <w:rPr>
          <w:lang w:val="fr_FR" w:bidi="fr_FR"/>
        </w:rPr>
        <w:t xml:space="preserve"> l'a </w:t>
      </w:r>
      <w:r>
        <w:rPr>
          <w:b/>
          <w:lang w:val="fr_FR" w:bidi="fr_FR"/>
        </w:rPr>
        <w:t>guérie</w:t>
      </w:r>
      <w:r>
        <w:rPr>
          <w:lang w:val="fr_FR" w:bidi="fr_FR"/>
        </w:rPr>
        <w:t>.</w:t>
      </w:r>
    </w:p>
    <w:p>
      <w:pPr/>
      <w:r>
        <w:rPr>
          <w:lang w:val="fr_FR" w:bidi="fr_FR"/>
        </w:rPr>
      </w:r>
      <w:r>
        <w:rPr>
          <w:b/>
          <w:lang w:val="fr_FR" w:bidi="fr_FR"/>
        </w:rPr>
        <w:t>La</w:t>
      </w:r>
      <w:r>
        <w:rPr>
          <w:lang w:val="fr_FR" w:bidi="fr_FR"/>
        </w:rPr>
        <w:t xml:space="preserve"> foi est la réponse d'une personne à Dieu. Une personne qui a foi a confiance en Dieu. Utilisez le même mot pour foi que vous avez utilisé dans les passages précédents. Référez-vous au glossaire principal pour une définition plus complète du mot </w:t>
      </w:r>
      <w:r>
        <w:rPr>
          <w:lang w:val="fr_FR" w:bidi="fr_FR"/>
        </w:rPr>
        <w:t>foi</w:t>
      </w:r>
      <w:r>
        <w:rPr>
          <w:lang w:val="fr_FR" w:bidi="fr_FR"/>
        </w:rPr>
        <w:t>.</w:t>
      </w:r>
    </w:p>
    <w:p>
      <w:pPr/>
      <w:r>
        <w:rPr>
          <w:lang w:val="fr_FR" w:bidi="fr_FR"/>
        </w:rPr>
      </w:r>
      <w:r>
        <w:rPr>
          <w:b/>
          <w:lang w:val="fr_FR" w:bidi="fr_FR"/>
        </w:rPr>
        <w:t>Bonne</w:t>
      </w:r>
      <w:r>
        <w:rPr>
          <w:lang w:val="fr_FR" w:bidi="fr_FR"/>
        </w:rPr>
        <w:t xml:space="preserve"> santé dans cet exemple signifie faire que quelqu'un soit guérie après avoir été malade pendant une période prolongée. Cela indique un sauvetage du danger et une délivrance vers la sécurité. Le même mot est utilisé en référence au fait que Dieu sauve les croyants du péché.</w:t>
      </w:r>
    </w:p>
    <w:p>
      <w:pPr/>
      <w:r>
        <w:rPr>
          <w:lang w:val="fr_FR" w:bidi="fr_FR"/>
        </w:rPr>
      </w:r>
      <w:r>
        <w:rPr>
          <w:lang w:val="fr_FR" w:bidi="fr_FR"/>
        </w:rPr>
        <w:t xml:space="preserve">Les joueurs de flûte et une foule qui fait du bruit, ou qui gémissent et qui pleurent, étaient dans la maison du fonctionnaire juif quand Jésus arrive. </w:t>
      </w:r>
      <w:r>
        <w:rPr>
          <w:b/>
          <w:lang w:val="fr_FR" w:bidi="fr_FR"/>
        </w:rPr>
        <w:t>Les joueurs de flûte</w:t>
      </w:r>
      <w:r>
        <w:rPr>
          <w:lang w:val="fr_FR" w:bidi="fr_FR"/>
        </w:rPr>
        <w:t xml:space="preserve"> étaient payés pour jouer de la musique triste quand quelqu'un mourait. La </w:t>
      </w:r>
      <w:r>
        <w:rPr>
          <w:b/>
          <w:lang w:val="fr_FR" w:bidi="fr_FR"/>
        </w:rPr>
        <w:t>foule qui faisait du bruit</w:t>
      </w:r>
      <w:r>
        <w:rPr>
          <w:lang w:val="fr_FR" w:bidi="fr_FR"/>
        </w:rPr>
        <w:t>, ou qui gémissait et qui pleurait, était un groupe de personnes qui étaient payées pour pleurer et faire d'autres bruits quand quelqu'un mourait. Jésus dit à ces personnes de partir.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9:27–38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9.27–38.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guérit une femme avec un problème de saignement grave. Il a aussi ramené une jeune fille à la vie. La nouvelle au sujet de la fille se répand dans la région.</w:t>
      </w:r>
    </w:p>
    <w:p>
      <w:pPr/>
      <w:r>
        <w:rPr>
          <w:lang w:val="fr_FR" w:bidi="fr_FR"/>
        </w:rPr>
      </w:r>
      <w:r>
        <w:rPr>
          <w:lang w:val="fr_FR" w:bidi="fr_FR"/>
        </w:rPr>
        <w:t>Dans cette histoire vraie, Matthieu donne plus d'exemples de Jésus qui guérit les personnes qui ont la foi.</w:t>
      </w:r>
    </w:p>
    <w:p>
      <w:pPr/>
      <w:r>
        <w:rPr>
          <w:lang w:val="fr_FR" w:bidi="fr_FR"/>
        </w:rPr>
      </w:r>
      <w:r>
        <w:rPr>
          <w:lang w:val="fr_FR" w:bidi="fr_FR"/>
        </w:rPr>
        <w:t>Jésus quitte ce lieu. Il s'éloigne de la maison du chef. Deux hommes aveugles le suivent, c'est-à-dire qu'ils marchent derrière Jésus. Ils criaient, ou hurlaient à haute voix, ce qui signifie qu'ils appelaient Jésus. « Aie pitié de nous, Fils de David ». La pitié consiste à montrer de la compassion. Ils voulaient que Jésus les guérisse. « Fils de David » est un titre qui indique que Jésus est un descendant du roi David. Ce titre fait référence au Messie, ou Sauveur promis. Jésus et les hommes aveugles entrent dans la maison où vivait Jésus.</w:t>
      </w:r>
    </w:p>
    <w:p>
      <w:pPr/>
      <w:r>
        <w:rPr>
          <w:lang w:val="fr_FR" w:bidi="fr_FR"/>
        </w:rPr>
      </w:r>
      <w:r>
        <w:rPr>
          <w:lang w:val="fr_FR" w:bidi="fr_FR"/>
        </w:rPr>
        <w:t>Jésus demande aux hommes : « Croyez-vous tous les deux que je suis capable de faire cela, c'est-à-dire de vous faire voir ? »</w:t>
      </w:r>
    </w:p>
    <w:p>
      <w:pPr/>
      <w:r>
        <w:rPr>
          <w:lang w:val="fr_FR" w:bidi="fr_FR"/>
        </w:rPr>
      </w:r>
      <w:r>
        <w:rPr>
          <w:lang w:val="fr_FR" w:bidi="fr_FR"/>
        </w:rPr>
        <w:t>Ils répondent : « Oui, Seigneur ». Seigneur est une façon polie de s'adresser à un homme.</w:t>
      </w:r>
    </w:p>
    <w:p>
      <w:pPr/>
      <w:r>
        <w:rPr>
          <w:lang w:val="fr_FR" w:bidi="fr_FR"/>
        </w:rPr>
      </w:r>
      <w:r>
        <w:rPr>
          <w:lang w:val="fr_FR" w:bidi="fr_FR"/>
        </w:rPr>
        <w:t>Pendant que Jésus touche les yeux des hommes, il dit : « Parce que vous croyez, ou avez foi en moi, cela sera fait pour vous ». Dès que Jésus dit cela, ils ont voient de nouveau. Jésus les avertit sévèrement, mais non avec colère : « Assurez-vous que personne ne sache ce qui s'est passé ». Mais les hommes répandent sa renommée, ou la nouvelle de leur guérison, dans tous les villages à proximité. Il n'est pas clair pourquoi Jésus a donné cet avertissement. Peut-être que Jésus ne voulait pas qu'ils disent aux gens qu'il était le Fils de David, ou le Sauveur promis.</w:t>
      </w:r>
    </w:p>
    <w:p>
      <w:pPr/>
      <w:r>
        <w:rPr>
          <w:lang w:val="fr_FR" w:bidi="fr_FR"/>
        </w:rPr>
      </w:r>
      <w:r>
        <w:rPr>
          <w:lang w:val="fr_FR" w:bidi="fr_FR"/>
        </w:rPr>
        <w:t>Arrêtez-vous et parlez des personnes aveugles dans votre culture. Quel genre de choses ne peuvent-ils pas faire ? Avec quel genre de choses pourraient-ils avoir besoin d'aide ? Que font les personnes dans votre culture pour prendre soin des aveugles ?</w:t>
      </w:r>
    </w:p>
    <w:p>
      <w:pPr/>
      <w:r>
        <w:rPr>
          <w:lang w:val="fr_FR" w:bidi="fr_FR"/>
        </w:rPr>
      </w:r>
      <w:r>
        <w:rPr>
          <w:lang w:val="fr_FR" w:bidi="fr_FR"/>
        </w:rPr>
        <w:t>Pendant que les hommes quittent la maison, voici, ou soudain, des personnes amènent à Jésus un homme opprimé par un démon qui était muet. « Voici » ou « soudain » indique que quelque chose d'incroyable ou d'inattendu va se produire. Un démon, ou esprit mauvais, contrôle les pensées et les actions de l'homme, qui rend l'homme muet, ou incapable de parler. Jésus a sans doute donné l'ordre de chasser le démon, ou forcé le démon à partir. Dès que Jésus a fait cela, l'homme a pu parler. Les foules étaient émerveillées, ou étonnées. « Rien de tel n'a jamais été vu en Israël ». Ce type de miracle, c'est-à-dire une action puissante que seul Dieu peut faire, ne s'était jamais produit dans leur pays. Mais les pharisiens, ou chefs religieux, accusent à tort Jésus de chasser les démons en utilisant la puissance du prince des démons. « Prince » fait référence à un responsable, ou à un chef. Satan est le prince des démons. Satan est un être spirituel qui est le chef des esprits mauvais.</w:t>
      </w:r>
    </w:p>
    <w:p>
      <w:pPr/>
      <w:r>
        <w:rPr>
          <w:lang w:val="fr_FR" w:bidi="fr_FR"/>
        </w:rPr>
      </w:r>
      <w:r>
        <w:rPr>
          <w:lang w:val="fr_FR" w:bidi="fr_FR"/>
        </w:rPr>
        <w:t>Arrêtez-vous et discutez du prince des démons dans votre culture. Racontez une histoire de votre culture au sujet d'un chef d'esprits mauvais. Quel genre de choses cet être spirituel serait-il responsable de faire ?</w:t>
      </w:r>
    </w:p>
    <w:p>
      <w:pPr/>
      <w:r>
        <w:rPr>
          <w:lang w:val="fr_FR" w:bidi="fr_FR"/>
        </w:rPr>
      </w:r>
      <w:r>
        <w:rPr>
          <w:lang w:val="fr_FR" w:bidi="fr_FR"/>
        </w:rPr>
        <w:t>Jésus traversait probablement toutes les villes et villages de la région du pays appelée Galilée. Jésus enseignait dans les synagogues, c'est-à-dire les lieux de culte juifs. Il proclame ou prêche l'Évangile du royaume. Évangile signifie bonne nouvelle. Cette bonne nouvelle concernait le royaume de Dieu, le règne de Dieu dans le cœur des personnes. Le royaume est le royaume des cieux. Un royaume est le lieu où un roi règne sur un groupe de personnes. Jésus guérit chaque maladie et affliction, ou chaque type de maladie et de problème physique que l'on pouvait avoir. Cela décrit le travail de Jésus pendant qu'il voyage d'un lieu à l'autre.</w:t>
      </w:r>
    </w:p>
    <w:p>
      <w:pPr/>
      <w:r>
        <w:rPr>
          <w:lang w:val="fr_FR" w:bidi="fr_FR"/>
        </w:rPr>
      </w:r>
      <w:r>
        <w:rPr>
          <w:lang w:val="fr_FR" w:bidi="fr_FR"/>
        </w:rPr>
        <w:t>Montrez une carte de Galilée. Discutez de la façon dont les conteurs dans votre langue et votre culture donnent un résumé des événements dans une grande histoire. Quels mots ou techniques de narration spéciaux sont utilisés ?</w:t>
      </w:r>
    </w:p>
    <w:p>
      <w:pPr/>
      <w:r>
        <w:rPr>
          <w:lang w:val="fr_FR" w:bidi="fr_FR"/>
        </w:rPr>
      </w:r>
      <w:r>
        <w:rPr>
          <w:lang w:val="fr_FR" w:bidi="fr_FR"/>
        </w:rPr>
        <w:t>Jésus a de la compassion pour les foules de personnes. Il ressent de la sympathie, ou comprend et prend soin d'eux. Ils étaient harcelés et impuissants parce qu'ils avaient beaucoup de difficultés et que personne ne pouvait les aider. Jésus dit que les personnes sont comme des brebis sans berger parce qu'il a vu que les personnes sont comme des brebis sans quelqu'un pour les conduire vers la nourriture et les protéger des animaux sauvages. Un berger est quelqu'un qui prend soin des brebis et qui les protège.</w:t>
      </w:r>
    </w:p>
    <w:p>
      <w:pPr/>
      <w:r>
        <w:rPr>
          <w:lang w:val="fr_FR" w:bidi="fr_FR"/>
        </w:rPr>
      </w:r>
      <w:r>
        <w:rPr>
          <w:lang w:val="fr_FR" w:bidi="fr_FR"/>
        </w:rPr>
        <w:t>Montrez une image d'un berger. Comment traduirez-vous berger dans votre langue ? Montrez une image de brebis. Arrêtez-vous et discutez de ce que fait un berger et de ce qui pourrait arriver aux brebis sans berger.</w:t>
      </w:r>
    </w:p>
    <w:p>
      <w:pPr/>
      <w:r>
        <w:rPr>
          <w:lang w:val="fr_FR" w:bidi="fr_FR"/>
        </w:rPr>
      </w:r>
      <w:r>
        <w:rPr>
          <w:lang w:val="fr_FR" w:bidi="fr_FR"/>
        </w:rPr>
        <w:t>Jésus parle à ses disciples, les douze hommes qui voyageaient partout avec lui. Il fait une comparaison entre deux choses différentes. Les personnes prêtes à venir vers Dieu sont comparées aux récoltes prêtes à être cueillies. « La moisson est grande » signifie que les récoltes sont abondantes et prêtes à être récoltées. « Les ouvriers » sont les personnes qui rassemblent dans les récoltes. Prier sincèrement, c'est communiquer personnellement avec Dieu. Le Seigneur de la moisson est Dieu. La chose pour laquelle les disciples de Jésus doivent prier est que Dieu envoie plus de personnes pour faire la moisson.</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Deux hommes aveugles marchent derrière Jésus. Ils crient vers Jésus, lui demandant de les guérir. Jésus leur demande s'ils croient. Il touche leurs yeux et les guérit.</w:t>
      </w:r>
    </w:p>
    <w:p>
      <w:pPr/>
      <w:r>
        <w:rPr>
          <w:lang w:val="fr_FR" w:bidi="fr_FR"/>
        </w:rPr>
      </w:r>
      <w:r>
        <w:rPr>
          <w:b/>
          <w:lang w:val="fr_FR" w:bidi="fr_FR"/>
        </w:rPr>
        <w:t>Deuxième partie :</w:t>
      </w:r>
      <w:r>
        <w:rPr>
          <w:lang w:val="fr_FR" w:bidi="fr_FR"/>
        </w:rPr>
        <w:t xml:space="preserve"> Un homme possédé par un démon est amené vers Jésus. Jésus le guérit. Tout le monde est étonné.</w:t>
      </w:r>
    </w:p>
    <w:p>
      <w:pPr/>
      <w:r>
        <w:rPr>
          <w:lang w:val="fr_FR" w:bidi="fr_FR"/>
        </w:rPr>
      </w:r>
      <w:r>
        <w:rPr>
          <w:b/>
          <w:lang w:val="fr_FR" w:bidi="fr_FR"/>
        </w:rPr>
        <w:t>Troisième partie :</w:t>
      </w:r>
      <w:r>
        <w:rPr>
          <w:lang w:val="fr_FR" w:bidi="fr_FR"/>
        </w:rPr>
        <w:t xml:space="preserve"> Jésus enseigne et guérit dans les villes et les villages. Ses disciples sont avec lui.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hommes aveugles</w:t>
      </w:r>
    </w:p>
    <w:p>
      <w:pPr>
        <w:pStyle w:val="ListBullet"/>
        <w:spacing w:line="240" w:lineRule="auto"/>
        <w:ind w:left="720"/>
      </w:pPr>
      <w:r>
        <w:rPr>
          <w:lang w:val="fr_FR" w:bidi="fr_FR"/>
        </w:rPr>
      </w:r>
      <w:r>
        <w:rPr>
          <w:lang w:val="fr_FR" w:bidi="fr_FR"/>
        </w:rPr>
        <w:t>Les personnes qui amènent l'homme possédé par le démon</w:t>
      </w:r>
    </w:p>
    <w:p>
      <w:pPr>
        <w:pStyle w:val="ListBullet"/>
        <w:spacing w:line="240" w:lineRule="auto"/>
        <w:ind w:left="720"/>
      </w:pPr>
      <w:r>
        <w:rPr>
          <w:lang w:val="fr_FR" w:bidi="fr_FR"/>
        </w:rPr>
      </w:r>
      <w:r>
        <w:rPr>
          <w:lang w:val="fr_FR" w:bidi="fr_FR"/>
        </w:rPr>
        <w:t>Un homme possédé par un démon qui ne peut pas parler</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Des personnes qui sont guéries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s'éloigne d'une maison où il a ramené une jeune fille à la vie. Rappelez-vous que les hommes aveugles marchaient derrière Jésus et appelaient Jésus « Fils de David ». Ils demandent à Jésus d'avoir miséricorde d'eux. Après que les hommes aient suivi Jésus dans la maison, Jésus leur demande « Croyez-vous que je puisse vous faire voir ? »</w:t>
      </w:r>
    </w:p>
    <w:p>
      <w:pPr/>
      <w:r>
        <w:rPr>
          <w:lang w:val="fr_FR" w:bidi="fr_FR"/>
        </w:rPr>
      </w:r>
      <w:r>
        <w:rPr>
          <w:lang w:val="fr_FR" w:bidi="fr_FR"/>
        </w:rPr>
        <w:t>Il est important de se rappeler que des personnes ont amené à Jésus un homme possédé par un démon pendant que les deux autres hommes partaient. Rappelez-vous qu'il ne pouvait pas parler. Il est important de se rappeler ce que l'homme a fait quand Jésus a forcé le démon à partir. Rappelez-vous ce que les foules ont dit et ce que les pharisiens ont dit.</w:t>
      </w:r>
    </w:p>
    <w:p>
      <w:pPr/>
      <w:r>
        <w:rPr>
          <w:lang w:val="fr_FR" w:bidi="fr_FR"/>
        </w:rPr>
      </w:r>
      <w:r>
        <w:rPr>
          <w:lang w:val="fr_FR" w:bidi="fr_FR"/>
        </w:rPr>
        <w:t>Il est important de se rappeler que la partie 3 fait référence à tout ce que Jésus a fait dans la région. Rappelez-vous ce que Jésus proclamait. Il est important de se rappeler pourquoi Jésus avait de la compassion pour le peuple.</w:t>
      </w:r>
    </w:p>
    <w:p>
      <w:pPr/>
      <w:r>
        <w:rPr>
          <w:lang w:val="fr_FR" w:bidi="fr_FR"/>
        </w:rPr>
      </w:r>
      <w:r>
        <w:rPr>
          <w:lang w:val="fr_FR" w:bidi="fr_FR"/>
        </w:rPr>
        <w:t>Rappelez-vous comment Jésus décrit les personnes prêtes à suivre Dieu comme une récolte prête à être récoltée. Discutez avec votre équipe de la façon dont vous traduirez cette comparaison que fait Jésus pour que les gens sachent que c'est une comparaison.</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hommes aveugles</w:t>
      </w:r>
    </w:p>
    <w:p>
      <w:pPr>
        <w:pStyle w:val="ListBullet"/>
        <w:spacing w:line="240" w:lineRule="auto"/>
        <w:ind w:left="720"/>
      </w:pPr>
      <w:r>
        <w:rPr>
          <w:lang w:val="fr_FR" w:bidi="fr_FR"/>
        </w:rPr>
      </w:r>
      <w:r>
        <w:rPr>
          <w:lang w:val="fr_FR" w:bidi="fr_FR"/>
        </w:rPr>
        <w:t>Les personnes qui ont amené un homme possédé par un démon</w:t>
      </w:r>
    </w:p>
    <w:p>
      <w:pPr>
        <w:pStyle w:val="ListBullet"/>
        <w:spacing w:line="240" w:lineRule="auto"/>
        <w:ind w:left="720"/>
      </w:pPr>
      <w:r>
        <w:rPr>
          <w:lang w:val="fr_FR" w:bidi="fr_FR"/>
        </w:rPr>
      </w:r>
      <w:r>
        <w:rPr>
          <w:lang w:val="fr_FR" w:bidi="fr_FR"/>
        </w:rPr>
        <w:t>Un homme possédé par un démon qui est incapable de parler</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Des personnes qui sont guéries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quitte la maison où il a fait vivre à nouveau la jeune fille. Deux hommes aveugles marchent derrière lui. Ils crient vers Jésus : « Aie pitié de nous, Fils de David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deux hommes aveugles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entre dans la maison. Les hommes aveugles entrent aussi à l'intérieur. Jésus demande aux hommes : « Croyez-vous (tous les deux) que je suis capable de vous faire voir ? » Les hommes répondent à Jésus : « Oui, Seigneur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touche les yeux des hommes et dit : « Parce que vous avez la foi, cela sera fait pour vous ». Les hommes sont guéris, et ils commencent à voir.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deux hommes aveugles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hommes quittent la maison. De manière inattendue, des personnes amènent un homme opprimé par un démon qui ne pouvait pas parler à Jésus. Jésus donne l'ordre de chasser le démon. L'homme commence à parler. Les foules sont étonnées, elles disent : « Rien de tel n'a jamais été vu en Israël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l'homme opprimé par le démon : « Que ressentez-vous ? » Vous entendrez peut-être des choses comme :</w:t>
      </w:r>
    </w:p>
    <w:p>
      <w:pPr>
        <w:pStyle w:val="ListBullet"/>
        <w:spacing w:line="240" w:lineRule="auto"/>
        <w:ind w:left="720"/>
      </w:pPr>
      <w:r>
        <w:rPr>
          <w:lang w:val="fr_FR" w:bidi="fr_FR"/>
        </w:rPr>
      </w:r>
      <w:r>
        <w:rPr>
          <w:lang w:val="fr_FR" w:bidi="fr_FR"/>
        </w:rPr>
        <w:t>Demandez aux acteurs qui jouent certaines des personnes de la ville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Mais les pharisiens accusent Jésus à tort. Ils disent : « Il chasse les démons par le prince des démons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r>
        <w:rPr>
          <w:lang w:val="fr_FR" w:bidi="fr_FR"/>
        </w:rPr>
      </w:r>
      <w:r>
        <w:rPr>
          <w:lang w:val="fr_FR" w:bidi="fr_FR"/>
        </w:rPr>
        <w:t>Jésus traversait toutes les villes et villages de la région de Galilée. Jésus enseignait l'Évangile du royaume dans les synagogues. Il guérit tout type de maladie et de problème physique du peuple. Jésus a de la compassion pour les foules de personnes. Puis Jésus dit à ses disciples : « La moisson est abondante, mais les ouvriers sont peu nombreux. Demandez donc à Dieu d'envoyer plus de personnes pour se rassembler dans les récoltes.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Jésus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quitte la maison, et deux hommes aveugles le suivent, </w:t>
      </w:r>
      <w:r>
        <w:rPr>
          <w:b/>
          <w:lang w:val="fr_FR" w:bidi="fr_FR"/>
        </w:rPr>
        <w:t>criant</w:t>
      </w:r>
      <w:r>
        <w:rPr>
          <w:lang w:val="fr_FR" w:bidi="fr_FR"/>
        </w:rPr>
        <w:t xml:space="preserve"> ou </w:t>
      </w:r>
      <w:r>
        <w:rPr>
          <w:b/>
          <w:lang w:val="fr_FR" w:bidi="fr_FR"/>
        </w:rPr>
        <w:t>hurlant à pleine voix</w:t>
      </w:r>
      <w:r>
        <w:rPr>
          <w:lang w:val="fr_FR" w:bidi="fr_FR"/>
        </w:rPr>
        <w:t xml:space="preserve">. Cela n'indique pas qu'ils pleuraient, mais qu'ils criaient, et que Jésus les entendrait donc. Ils crient de manière polie : « Aie </w:t>
      </w:r>
      <w:r>
        <w:rPr>
          <w:b/>
          <w:lang w:val="fr_FR" w:bidi="fr_FR"/>
        </w:rPr>
        <w:t>pitié</w:t>
      </w:r>
      <w:r>
        <w:rPr>
          <w:lang w:val="fr_FR" w:bidi="fr_FR"/>
        </w:rPr>
        <w:t xml:space="preserve"> de nous, </w:t>
      </w:r>
      <w:r>
        <w:rPr>
          <w:b/>
          <w:lang w:val="fr_FR" w:bidi="fr_FR"/>
        </w:rPr>
        <w:t>Fils de David</w:t>
      </w:r>
      <w:r>
        <w:rPr>
          <w:lang w:val="fr_FR" w:bidi="fr_FR"/>
        </w:rPr>
        <w:t xml:space="preserve"> ».</w:t>
      </w:r>
    </w:p>
    <w:p>
      <w:pPr/>
      <w:r>
        <w:rPr>
          <w:lang w:val="fr_FR" w:bidi="fr_FR"/>
        </w:rPr>
      </w:r>
      <w:r>
        <w:rPr>
          <w:lang w:val="fr_FR" w:bidi="fr_FR"/>
        </w:rPr>
        <w:t xml:space="preserve">La </w:t>
      </w:r>
      <w:r>
        <w:rPr>
          <w:b/>
          <w:lang w:val="fr_FR" w:bidi="fr_FR"/>
        </w:rPr>
        <w:t>pitié</w:t>
      </w:r>
      <w:r>
        <w:rPr>
          <w:lang w:val="fr_FR" w:bidi="fr_FR"/>
        </w:rPr>
        <w:t xml:space="preserve">, c'est avoir de la compassion pour ceux qui souffrent ou sont dans le besoin. Utilisez le même mot pour miséricorde que dans les passages précédents. Voir le glossaire principal pour une définition plus complète de la </w:t>
      </w:r>
      <w:r>
        <w:rPr>
          <w:lang w:val="fr_FR" w:bidi="fr_FR"/>
        </w:rPr>
        <w:t>pitié</w:t>
      </w:r>
      <w:r>
        <w:rPr>
          <w:lang w:val="fr_FR" w:bidi="fr_FR"/>
        </w:rPr>
        <w:t>, ou la miséricorde.</w:t>
      </w:r>
    </w:p>
    <w:p>
      <w:pPr/>
      <w:r>
        <w:rPr>
          <w:lang w:val="fr_FR" w:bidi="fr_FR"/>
        </w:rPr>
      </w:r>
      <w:r>
        <w:rPr>
          <w:b/>
          <w:lang w:val="fr_FR" w:bidi="fr_FR"/>
        </w:rPr>
        <w:t>Fils de David</w:t>
      </w:r>
      <w:r>
        <w:rPr>
          <w:lang w:val="fr_FR" w:bidi="fr_FR"/>
        </w:rPr>
        <w:t xml:space="preserve"> est un titre qui indique que Jésus est un descendant du roi </w:t>
      </w:r>
      <w:r>
        <w:rPr>
          <w:b/>
          <w:lang w:val="fr_FR" w:bidi="fr_FR"/>
        </w:rPr>
        <w:t>David</w:t>
      </w:r>
      <w:r>
        <w:rPr>
          <w:lang w:val="fr_FR" w:bidi="fr_FR"/>
        </w:rPr>
        <w:t xml:space="preserve">. </w:t>
      </w:r>
      <w:r>
        <w:rPr>
          <w:lang w:val="fr_FR" w:bidi="fr_FR"/>
        </w:rPr>
        <w:t>David</w:t>
      </w:r>
      <w:r>
        <w:rPr>
          <w:lang w:val="fr_FR" w:bidi="fr_FR"/>
        </w:rPr>
        <w:t xml:space="preserve"> était le plus grand roi d'Israël dans l'Ancien Testament. Dieu a promis que quelqu'un de la famille de David sauverait Israël de ses ennemis et serait roi. Les Juifs utilisent ce titre pour faire référence au Messie, ou Christ. Voir le glossaire principal pour une définition plus complète de l'expression </w:t>
      </w:r>
      <w:r>
        <w:rPr>
          <w:lang w:val="fr_FR" w:bidi="fr_FR"/>
        </w:rPr>
        <w:t>Fils de David</w:t>
      </w:r>
      <w:r>
        <w:rPr>
          <w:lang w:val="fr_FR" w:bidi="fr_FR"/>
        </w:rPr>
        <w:t>.</w:t>
      </w:r>
    </w:p>
    <w:p>
      <w:pPr/>
      <w:r>
        <w:rPr>
          <w:lang w:val="fr_FR" w:bidi="fr_FR"/>
        </w:rPr>
      </w:r>
      <w:r>
        <w:rPr>
          <w:lang w:val="fr_FR" w:bidi="fr_FR"/>
        </w:rPr>
        <w:t xml:space="preserve">Jésus dit aux hommes aveugles : « Parce que vous croyez, ou avez </w:t>
      </w:r>
      <w:r>
        <w:rPr>
          <w:b/>
          <w:lang w:val="fr_FR" w:bidi="fr_FR"/>
        </w:rPr>
        <w:t>foi</w:t>
      </w:r>
      <w:r>
        <w:rPr>
          <w:lang w:val="fr_FR" w:bidi="fr_FR"/>
        </w:rPr>
        <w:t>, cela sera fait pour vous ».</w:t>
      </w:r>
    </w:p>
    <w:p>
      <w:pPr/>
      <w:r>
        <w:rPr>
          <w:lang w:val="fr_FR" w:bidi="fr_FR"/>
        </w:rPr>
      </w:r>
      <w:r>
        <w:rPr>
          <w:b/>
          <w:lang w:val="fr_FR" w:bidi="fr_FR"/>
        </w:rPr>
        <w:t>La</w:t>
      </w:r>
      <w:r>
        <w:rPr>
          <w:lang w:val="fr_FR" w:bidi="fr_FR"/>
        </w:rPr>
        <w:t xml:space="preserve"> foi est la réponse d'une personne à Dieu, qui montre qu'elle lui fait confiance. Utilisez le même mot pour foi que vous avez utilisé dans les passages précédents. Voir le glossaire principal pour une définition plus complète de la </w:t>
      </w:r>
      <w:r>
        <w:rPr>
          <w:lang w:val="fr_FR" w:bidi="fr_FR"/>
        </w:rPr>
        <w:t>foi</w:t>
      </w:r>
      <w:r>
        <w:rPr>
          <w:lang w:val="fr_FR" w:bidi="fr_FR"/>
        </w:rPr>
        <w:t>.</w:t>
      </w:r>
    </w:p>
    <w:p>
      <w:pPr/>
      <w:r>
        <w:rPr>
          <w:lang w:val="fr_FR" w:bidi="fr_FR"/>
        </w:rPr>
      </w:r>
      <w:r>
        <w:rPr>
          <w:b/>
          <w:lang w:val="fr_FR" w:bidi="fr_FR"/>
        </w:rPr>
        <w:t>Et leurs yeux furent ouverts</w:t>
      </w:r>
      <w:r>
        <w:rPr>
          <w:lang w:val="fr_FR" w:bidi="fr_FR"/>
        </w:rPr>
        <w:t xml:space="preserve"> : Dès que Jésus a dit cela, « leurs yeux furent ouverts ». Cela ne signifie pas que les yeux des hommes étaient fermés. Cela signifie qu'ils étaient guéris de la cécité et qu'ils pouvaient voir.</w:t>
      </w:r>
    </w:p>
    <w:p>
      <w:pPr/>
      <w:r>
        <w:rPr>
          <w:lang w:val="fr_FR" w:bidi="fr_FR"/>
        </w:rPr>
      </w:r>
      <w:r>
        <w:rPr>
          <w:lang w:val="fr_FR" w:bidi="fr_FR"/>
        </w:rPr>
        <w:t xml:space="preserve">On amène à Jésus un homme </w:t>
      </w:r>
      <w:r>
        <w:rPr>
          <w:b/>
          <w:lang w:val="fr_FR" w:bidi="fr_FR"/>
        </w:rPr>
        <w:t>possédé</w:t>
      </w:r>
      <w:r>
        <w:rPr>
          <w:lang w:val="fr_FR" w:bidi="fr_FR"/>
        </w:rPr>
        <w:t xml:space="preserve"> par un démon qui était </w:t>
      </w:r>
      <w:r>
        <w:rPr>
          <w:b/>
          <w:lang w:val="fr_FR" w:bidi="fr_FR"/>
        </w:rPr>
        <w:t>muet</w:t>
      </w:r>
      <w:r>
        <w:rPr>
          <w:lang w:val="fr_FR" w:bidi="fr_FR"/>
        </w:rPr>
        <w:t xml:space="preserve">. Un </w:t>
      </w:r>
      <w:r>
        <w:rPr>
          <w:b/>
          <w:lang w:val="fr_FR" w:bidi="fr_FR"/>
        </w:rPr>
        <w:t>démon</w:t>
      </w:r>
      <w:r>
        <w:rPr>
          <w:lang w:val="fr_FR" w:bidi="fr_FR"/>
        </w:rPr>
        <w:t xml:space="preserve"> est un </w:t>
      </w:r>
      <w:r>
        <w:rPr>
          <w:lang w:val="fr_FR" w:bidi="fr_FR"/>
        </w:rPr>
        <w:t>esprit mauvais</w:t>
      </w:r>
      <w:r>
        <w:rPr>
          <w:lang w:val="fr_FR" w:bidi="fr_FR"/>
        </w:rPr>
        <w:t xml:space="preserve">. </w:t>
      </w:r>
    </w:p>
    <w:p>
      <w:pPr/>
      <w:r>
        <w:rPr>
          <w:lang w:val="fr_FR" w:bidi="fr_FR"/>
        </w:rPr>
      </w:r>
      <w:r>
        <w:rPr>
          <w:b/>
          <w:lang w:val="fr_FR" w:bidi="fr_FR"/>
        </w:rPr>
        <w:t>Être muet</w:t>
      </w:r>
      <w:r>
        <w:rPr>
          <w:lang w:val="fr_FR" w:bidi="fr_FR"/>
        </w:rPr>
        <w:t xml:space="preserve">, c'est être incapable de parler. Utilisez le même mot pour </w:t>
      </w:r>
      <w:r>
        <w:rPr>
          <w:b/>
          <w:lang w:val="fr_FR" w:bidi="fr_FR"/>
        </w:rPr>
        <w:t>démon</w:t>
      </w:r>
      <w:r>
        <w:rPr>
          <w:lang w:val="fr_FR" w:bidi="fr_FR"/>
        </w:rPr>
        <w:t xml:space="preserve"> que dans les passages précédents. Voir le glossaire principal pour une définition plus complète du mot </w:t>
      </w:r>
      <w:r>
        <w:rPr>
          <w:lang w:val="fr_FR" w:bidi="fr_FR"/>
        </w:rPr>
        <w:t>démon</w:t>
      </w:r>
      <w:r>
        <w:rPr>
          <w:lang w:val="fr_FR" w:bidi="fr_FR"/>
        </w:rPr>
        <w:t>.</w:t>
      </w:r>
    </w:p>
    <w:p>
      <w:pPr/>
      <w:r>
        <w:rPr>
          <w:lang w:val="fr_FR" w:bidi="fr_FR"/>
        </w:rPr>
      </w:r>
      <w:r>
        <w:rPr>
          <w:lang w:val="fr_FR" w:bidi="fr_FR"/>
        </w:rPr>
        <w:t xml:space="preserve">Les </w:t>
      </w:r>
      <w:r>
        <w:rPr>
          <w:b/>
          <w:lang w:val="fr_FR" w:bidi="fr_FR"/>
        </w:rPr>
        <w:t>pharisiens</w:t>
      </w:r>
      <w:r>
        <w:rPr>
          <w:lang w:val="fr_FR" w:bidi="fr_FR"/>
        </w:rPr>
        <w:t xml:space="preserve"> disent : « Il chasse les démons par le </w:t>
      </w:r>
      <w:r>
        <w:rPr>
          <w:b/>
          <w:lang w:val="fr_FR" w:bidi="fr_FR"/>
        </w:rPr>
        <w:t>prince des démons</w:t>
      </w:r>
      <w:r>
        <w:rPr>
          <w:lang w:val="fr_FR" w:bidi="fr_FR"/>
        </w:rPr>
        <w:t xml:space="preserve"> ».</w:t>
      </w:r>
    </w:p>
    <w:p>
      <w:pPr/>
      <w:r>
        <w:rPr>
          <w:lang w:val="fr_FR" w:bidi="fr_FR"/>
        </w:rPr>
      </w:r>
      <w:r>
        <w:rPr>
          <w:lang w:val="fr_FR" w:bidi="fr_FR"/>
        </w:rPr>
        <w:t xml:space="preserve">Les </w:t>
      </w:r>
      <w:r>
        <w:rPr>
          <w:b/>
          <w:lang w:val="fr_FR" w:bidi="fr_FR"/>
        </w:rPr>
        <w:t>pharisiens</w:t>
      </w:r>
      <w:r>
        <w:rPr>
          <w:lang w:val="fr_FR" w:bidi="fr_FR"/>
        </w:rPr>
        <w:t xml:space="preserve"> sont des chefs religieux. Utilisez le même mot pour pharisiens que dans les passages précédents. Voir le glossaire principal pour une définition plus complète des </w:t>
      </w:r>
      <w:r>
        <w:rPr>
          <w:lang w:val="fr_FR" w:bidi="fr_FR"/>
        </w:rPr>
        <w:t>pharisiens</w:t>
      </w:r>
      <w:r>
        <w:rPr>
          <w:lang w:val="fr_FR" w:bidi="fr_FR"/>
        </w:rPr>
        <w:t>.</w:t>
      </w:r>
    </w:p>
    <w:p>
      <w:pPr/>
      <w:r>
        <w:rPr>
          <w:lang w:val="fr_FR" w:bidi="fr_FR"/>
        </w:rPr>
      </w:r>
      <w:r>
        <w:rPr>
          <w:b/>
          <w:lang w:val="fr_FR" w:bidi="fr_FR"/>
        </w:rPr>
        <w:t>Prince</w:t>
      </w:r>
      <w:r>
        <w:rPr>
          <w:lang w:val="fr_FR" w:bidi="fr_FR"/>
        </w:rPr>
        <w:t xml:space="preserve"> fait référence à un responsable, ou chef. </w:t>
      </w:r>
      <w:r>
        <w:rPr>
          <w:b/>
          <w:lang w:val="fr_FR" w:bidi="fr_FR"/>
        </w:rPr>
        <w:t>Satan</w:t>
      </w:r>
      <w:r>
        <w:rPr>
          <w:lang w:val="fr_FR" w:bidi="fr_FR"/>
        </w:rPr>
        <w:t xml:space="preserve"> est le </w:t>
      </w:r>
      <w:r>
        <w:rPr>
          <w:b/>
          <w:lang w:val="fr_FR" w:bidi="fr_FR"/>
        </w:rPr>
        <w:t>prince des démons</w:t>
      </w:r>
      <w:r>
        <w:rPr>
          <w:lang w:val="fr_FR" w:bidi="fr_FR"/>
        </w:rPr>
        <w:t xml:space="preserve">. Satan est un être spirituel que Dieu a créé. Satan est le chef des êtres spirituels mauvais qui a décidé de se rebeller contre Dieu. Utilisez le même mot pour Satan que dans les passages précédents. Voir le glossaire principal pour une définition plus complète de </w:t>
      </w:r>
      <w:r>
        <w:rPr>
          <w:lang w:val="fr_FR" w:bidi="fr_FR"/>
        </w:rPr>
        <w:t>Satan</w:t>
      </w:r>
      <w:r>
        <w:rPr>
          <w:lang w:val="fr_FR" w:bidi="fr_FR"/>
        </w:rPr>
        <w:t>.</w:t>
      </w:r>
    </w:p>
    <w:p>
      <w:pPr/>
      <w:r>
        <w:rPr>
          <w:lang w:val="fr_FR" w:bidi="fr_FR"/>
        </w:rPr>
      </w:r>
      <w:r>
        <w:rPr>
          <w:lang w:val="fr_FR" w:bidi="fr_FR"/>
        </w:rPr>
        <w:t xml:space="preserve">Jésus enseignait dans les </w:t>
      </w:r>
      <w:r>
        <w:rPr>
          <w:b/>
          <w:lang w:val="fr_FR" w:bidi="fr_FR"/>
        </w:rPr>
        <w:t>synagogues</w:t>
      </w:r>
      <w:r>
        <w:rPr>
          <w:lang w:val="fr_FR" w:bidi="fr_FR"/>
        </w:rPr>
        <w:t xml:space="preserve">. Les synagogues étaient des lieux de culte juifs où les gens dans les villages pouvaient se réunir au lieu de le faire dans le temple principal à Jérusalem. Utilisez le même mot pour synagogue que dans les passages précédents. Voir le glossaire principal pour une définition plus complète du mot </w:t>
      </w:r>
      <w:r>
        <w:rPr>
          <w:lang w:val="fr_FR" w:bidi="fr_FR"/>
        </w:rPr>
        <w:t>synagogue</w:t>
      </w:r>
      <w:r>
        <w:rPr>
          <w:lang w:val="fr_FR" w:bidi="fr_FR"/>
        </w:rPr>
        <w:t>.</w:t>
      </w:r>
    </w:p>
    <w:p>
      <w:pPr/>
      <w:r>
        <w:rPr>
          <w:lang w:val="fr_FR" w:bidi="fr_FR"/>
        </w:rPr>
      </w:r>
      <w:r>
        <w:rPr>
          <w:lang w:val="fr_FR" w:bidi="fr_FR"/>
        </w:rPr>
        <w:t>Jésus enseignait au sujet de l'</w:t>
      </w:r>
      <w:r>
        <w:rPr>
          <w:b/>
          <w:lang w:val="fr_FR" w:bidi="fr_FR"/>
        </w:rPr>
        <w:t>Évangile du royaume</w:t>
      </w:r>
      <w:r>
        <w:rPr>
          <w:lang w:val="fr_FR" w:bidi="fr_FR"/>
        </w:rPr>
        <w:t>.</w:t>
      </w:r>
    </w:p>
    <w:p>
      <w:pPr/>
      <w:r>
        <w:rPr>
          <w:lang w:val="fr_FR" w:bidi="fr_FR"/>
        </w:rPr>
      </w:r>
      <w:r>
        <w:rPr>
          <w:lang w:val="fr_FR" w:bidi="fr_FR"/>
        </w:rPr>
        <w:t>L'</w:t>
      </w:r>
      <w:r>
        <w:rPr>
          <w:b/>
          <w:lang w:val="fr_FR" w:bidi="fr_FR"/>
        </w:rPr>
        <w:t>Évangile</w:t>
      </w:r>
      <w:r>
        <w:rPr>
          <w:lang w:val="fr_FR" w:bidi="fr_FR"/>
        </w:rPr>
        <w:t xml:space="preserve">, ou </w:t>
      </w:r>
      <w:r>
        <w:rPr>
          <w:b/>
          <w:lang w:val="fr_FR" w:bidi="fr_FR"/>
        </w:rPr>
        <w:t>bonne nouvelle</w:t>
      </w:r>
      <w:r>
        <w:rPr>
          <w:lang w:val="fr_FR" w:bidi="fr_FR"/>
        </w:rPr>
        <w:t xml:space="preserve">, concernait le royaume de Dieu, le fait que Dieu règne dans les cœurs des gens. Utilisez le même mot pour Évangile ou bonne nouvelle que dans les passages précédents. Voir le glossaire principal pour une définition plus complète des mots </w:t>
      </w:r>
      <w:r>
        <w:rPr>
          <w:lang w:val="fr_FR" w:bidi="fr_FR"/>
        </w:rPr>
        <w:t>Évangile</w:t>
      </w:r>
      <w:r>
        <w:rPr>
          <w:lang w:val="fr_FR" w:bidi="fr_FR"/>
        </w:rPr>
        <w:t xml:space="preserve"> ou </w:t>
      </w:r>
      <w:r>
        <w:rPr>
          <w:lang w:val="fr_FR" w:bidi="fr_FR"/>
        </w:rPr>
        <w:t>bonne nouvelle</w:t>
      </w:r>
      <w:r>
        <w:rPr>
          <w:lang w:val="fr_FR" w:bidi="fr_FR"/>
        </w:rPr>
        <w:t>.</w:t>
      </w:r>
    </w:p>
    <w:p>
      <w:pPr/>
      <w:r>
        <w:rPr>
          <w:lang w:val="fr_FR" w:bidi="fr_FR"/>
        </w:rPr>
      </w:r>
      <w:r>
        <w:rPr>
          <w:lang w:val="fr_FR" w:bidi="fr_FR"/>
        </w:rPr>
        <w:t xml:space="preserve">Le </w:t>
      </w:r>
      <w:r>
        <w:rPr>
          <w:b/>
          <w:lang w:val="fr_FR" w:bidi="fr_FR"/>
        </w:rPr>
        <w:t>royaume</w:t>
      </w:r>
      <w:r>
        <w:rPr>
          <w:lang w:val="fr_FR" w:bidi="fr_FR"/>
        </w:rPr>
        <w:t xml:space="preserve"> est le </w:t>
      </w:r>
      <w:r>
        <w:rPr>
          <w:b/>
          <w:lang w:val="fr_FR" w:bidi="fr_FR"/>
        </w:rPr>
        <w:t>royaume des cieux</w:t>
      </w:r>
      <w:r>
        <w:rPr>
          <w:lang w:val="fr_FR" w:bidi="fr_FR"/>
        </w:rPr>
        <w:t xml:space="preserve">. Un </w:t>
      </w:r>
      <w:r>
        <w:rPr>
          <w:lang w:val="fr_FR" w:bidi="fr_FR"/>
        </w:rPr>
        <w:t>royaume</w:t>
      </w:r>
      <w:r>
        <w:rPr>
          <w:lang w:val="fr_FR" w:bidi="fr_FR"/>
        </w:rPr>
        <w:t xml:space="preserve"> est le lieu où un </w:t>
      </w:r>
      <w:r>
        <w:rPr>
          <w:lang w:val="fr_FR" w:bidi="fr_FR"/>
        </w:rPr>
        <w:t>roi</w:t>
      </w:r>
      <w:r>
        <w:rPr>
          <w:lang w:val="fr_FR" w:bidi="fr_FR"/>
        </w:rPr>
        <w:t xml:space="preserve"> règne sur un groupe de personnes. </w:t>
      </w:r>
      <w:r>
        <w:rPr>
          <w:lang w:val="fr_FR" w:bidi="fr_FR"/>
        </w:rPr>
        <w:t>Les cieux</w:t>
      </w:r>
      <w:r>
        <w:rPr>
          <w:lang w:val="fr_FR" w:bidi="fr_FR"/>
        </w:rPr>
        <w:t xml:space="preserve"> sont le lieu où vit Dieu et la destination ultime de ceux qui croient en Jésus-Christ. Dieu est le roi des cieux. Utilisez les mêmes mots pour royaume des cieux que dans les passages précédents. Voir le glossaire principal pour une définition plus complète de l'expression </w:t>
      </w:r>
      <w:r>
        <w:rPr>
          <w:lang w:val="fr_FR" w:bidi="fr_FR"/>
        </w:rPr>
        <w:t>royaume des cieux</w:t>
      </w:r>
      <w:r>
        <w:rPr>
          <w:lang w:val="fr_FR" w:bidi="fr_FR"/>
        </w:rPr>
        <w:t>.</w:t>
      </w:r>
    </w:p>
    <w:p>
      <w:pPr/>
      <w:r>
        <w:rPr>
          <w:lang w:val="fr_FR" w:bidi="fr_FR"/>
        </w:rPr>
      </w:r>
      <w:r>
        <w:rPr>
          <w:lang w:val="fr_FR" w:bidi="fr_FR"/>
        </w:rPr>
        <w:t xml:space="preserve">Jésus donne une comparaison à ses </w:t>
      </w:r>
      <w:r>
        <w:rPr>
          <w:b/>
          <w:lang w:val="fr_FR" w:bidi="fr_FR"/>
        </w:rPr>
        <w:t>disciples</w:t>
      </w:r>
      <w:r>
        <w:rPr>
          <w:lang w:val="fr_FR" w:bidi="fr_FR"/>
        </w:rPr>
        <w:t xml:space="preserve">. Les disciples voyageaient partout avec Jésus et apprenaient de sa part. Utilisez le même mot pour disciples que dans les passages précédents. Voir le glossaire principal pour une définition plus complète de </w:t>
      </w:r>
      <w:r>
        <w:rPr>
          <w:lang w:val="fr_FR" w:bidi="fr_FR"/>
        </w:rPr>
        <w:t>disciple</w:t>
      </w:r>
      <w:r>
        <w:rPr>
          <w:lang w:val="fr_FR" w:bidi="fr_FR"/>
        </w:rPr>
        <w:t>.</w:t>
      </w:r>
    </w:p>
    <w:p>
      <w:pPr/>
      <w:r>
        <w:rPr>
          <w:lang w:val="fr_FR" w:bidi="fr_FR"/>
        </w:rPr>
      </w:r>
      <w:r>
        <w:rPr>
          <w:lang w:val="fr_FR" w:bidi="fr_FR"/>
        </w:rPr>
        <w:t xml:space="preserve">« La moisson est grande, mais les ouvriers sont peu nombreux ; priez donc </w:t>
      </w:r>
      <w:r>
        <w:rPr>
          <w:b/>
          <w:lang w:val="fr_FR" w:bidi="fr_FR"/>
        </w:rPr>
        <w:t>sincèrement</w:t>
      </w:r>
      <w:r>
        <w:rPr>
          <w:lang w:val="fr_FR" w:bidi="fr_FR"/>
        </w:rPr>
        <w:t xml:space="preserve"> le </w:t>
      </w:r>
      <w:r>
        <w:rPr>
          <w:b/>
          <w:lang w:val="fr_FR" w:bidi="fr_FR"/>
        </w:rPr>
        <w:t>Seigneur de la moisson</w:t>
      </w:r>
      <w:r>
        <w:rPr>
          <w:lang w:val="fr_FR" w:bidi="fr_FR"/>
        </w:rPr>
        <w:t xml:space="preserve"> d'envoyer des ouvriers dans sa moisson ».</w:t>
      </w:r>
    </w:p>
    <w:p>
      <w:pPr/>
      <w:r>
        <w:rPr>
          <w:lang w:val="fr_FR" w:bidi="fr_FR"/>
        </w:rPr>
      </w:r>
      <w:r>
        <w:rPr>
          <w:b/>
          <w:lang w:val="fr_FR" w:bidi="fr_FR"/>
        </w:rPr>
        <w:t>Prier</w:t>
      </w:r>
      <w:r>
        <w:rPr>
          <w:lang w:val="fr_FR" w:bidi="fr_FR"/>
        </w:rPr>
        <w:t xml:space="preserve"> signifie communiquer personnellement, ou parler avec Dieu. Utilisez le même mot pour prier que dans les passages précédents. Voir le glossaire principal pour une définition plus complète de la </w:t>
      </w:r>
      <w:r>
        <w:rPr>
          <w:lang w:val="fr_FR" w:bidi="fr_FR"/>
        </w:rPr>
        <w:t>prière</w:t>
      </w:r>
      <w:r>
        <w:rPr>
          <w:lang w:val="fr_FR" w:bidi="fr_FR"/>
        </w:rPr>
        <w:t>.</w:t>
      </w:r>
    </w:p>
    <w:p>
      <w:pPr/>
      <w:r>
        <w:rPr>
          <w:lang w:val="fr_FR" w:bidi="fr_FR"/>
        </w:rPr>
      </w:r>
      <w:r>
        <w:rPr>
          <w:lang w:val="fr_FR" w:bidi="fr_FR"/>
        </w:rPr>
        <w:t xml:space="preserve">Prier </w:t>
      </w:r>
      <w:r>
        <w:rPr>
          <w:b/>
          <w:lang w:val="fr_FR" w:bidi="fr_FR"/>
        </w:rPr>
        <w:t>sincèrement</w:t>
      </w:r>
      <w:r>
        <w:rPr>
          <w:lang w:val="fr_FR" w:bidi="fr_FR"/>
        </w:rPr>
        <w:t>, c'est supplier, ou plaider, ou demander avec sérieux.</w:t>
      </w:r>
    </w:p>
    <w:p>
      <w:pPr/>
      <w:r>
        <w:rPr>
          <w:lang w:val="fr_FR" w:bidi="fr_FR"/>
        </w:rPr>
      </w:r>
      <w:r>
        <w:rPr>
          <w:lang w:val="fr_FR" w:bidi="fr_FR"/>
        </w:rPr>
        <w:t xml:space="preserve">Le </w:t>
      </w:r>
      <w:r>
        <w:rPr>
          <w:b/>
          <w:lang w:val="fr_FR" w:bidi="fr_FR"/>
        </w:rPr>
        <w:t>Seigneur de la moisson</w:t>
      </w:r>
      <w:r>
        <w:rPr>
          <w:lang w:val="fr_FR" w:bidi="fr_FR"/>
        </w:rPr>
        <w:t xml:space="preserve"> est Dieu lui-même. Jésus veut que ses disciples prient que Dieu envoie plus de personnes pour enseigner à son sujet.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10:1–15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10.1–15.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voyageait en Galilée. Il enseignait et guérissait les malades.</w:t>
      </w:r>
    </w:p>
    <w:p>
      <w:pPr/>
      <w:r>
        <w:rPr>
          <w:lang w:val="fr_FR" w:bidi="fr_FR"/>
        </w:rPr>
      </w:r>
      <w:r>
        <w:rPr>
          <w:lang w:val="fr_FR" w:bidi="fr_FR"/>
        </w:rPr>
        <w:t>Jésus a déjà choisi douze hommes pour être ses disciples spéciaux. Dans cette histoire, Matthieu nous dit que Jésus demande aux douze disciples de venir vers lui, et qu'il leur donne l'autorité de chasser les esprits mauvais, de guérir les personnes malades et de guérir tout type de maladie. Jésus a toujours eu le pouvoir de faire ces choses : il donne maintenant aux douze disciples le droit d'utiliser cette puissance pour faire les mêmes choses que Jésus.</w:t>
      </w:r>
    </w:p>
    <w:p>
      <w:pPr/>
      <w:r>
        <w:rPr>
          <w:lang w:val="fr_FR" w:bidi="fr_FR"/>
        </w:rPr>
      </w:r>
      <w:r>
        <w:rPr>
          <w:lang w:val="fr_FR" w:bidi="fr_FR"/>
        </w:rPr>
        <w:t>Dans cette histoire, Matthieu nous donne une liste des noms des douze disciples. Ici, ils sont aussi appelés apôtres : c'est la seule fois dans l'Évangile de Matthieu où les douze disciples sont appelés apôtres. Les apôtres sont des hommes envoyés avec l'autorité de Jésus. Dans d'autres histoires où Jésus envoie les disciples parler à des personnes au sujet du royaume des cieux, les disciples voyagent par deux. C'est peut-être la raison pour laquelle les noms dans cette liste sont par paires :</w:t>
      </w:r>
    </w:p>
    <w:p>
      <w:pPr>
        <w:pStyle w:val="ListBullet"/>
        <w:spacing w:line="240" w:lineRule="auto"/>
        <w:ind w:left="720"/>
      </w:pPr>
      <w:r>
        <w:rPr>
          <w:lang w:val="fr_FR" w:bidi="fr_FR"/>
        </w:rPr>
      </w:r>
      <w:r>
        <w:rPr>
          <w:lang w:val="fr_FR" w:bidi="fr_FR"/>
        </w:rPr>
        <w:t>Simon et André sont frères. Nous ne savons pas pourquoi Simon est nommé en premier. « Simon » est son nom juif, mais Simon est aussi appelé « Pierre », qui est son nom grec.</w:t>
      </w:r>
    </w:p>
    <w:p>
      <w:pPr>
        <w:pStyle w:val="ListBullet"/>
        <w:spacing w:line="240" w:lineRule="auto"/>
        <w:ind w:left="720"/>
      </w:pPr>
      <w:r>
        <w:rPr>
          <w:lang w:val="fr_FR" w:bidi="fr_FR"/>
        </w:rPr>
      </w:r>
      <w:r>
        <w:rPr>
          <w:lang w:val="fr_FR" w:bidi="fr_FR"/>
        </w:rPr>
        <w:t>Jacques et Jean sont frères. Leur père était Zébédée</w:t>
      </w:r>
    </w:p>
    <w:p>
      <w:pPr>
        <w:pStyle w:val="ListBullet"/>
        <w:spacing w:line="240" w:lineRule="auto"/>
        <w:ind w:left="720"/>
      </w:pPr>
      <w:r>
        <w:rPr>
          <w:lang w:val="fr_FR" w:bidi="fr_FR"/>
        </w:rPr>
      </w:r>
      <w:r>
        <w:rPr>
          <w:lang w:val="fr_FR" w:bidi="fr_FR"/>
        </w:rPr>
        <w:t>Philippe et Barthélemy</w:t>
      </w:r>
    </w:p>
    <w:p>
      <w:pPr>
        <w:pStyle w:val="ListBullet"/>
        <w:spacing w:line="240" w:lineRule="auto"/>
        <w:ind w:left="720"/>
      </w:pPr>
      <w:r>
        <w:rPr>
          <w:lang w:val="fr_FR" w:bidi="fr_FR"/>
        </w:rPr>
      </w:r>
      <w:r>
        <w:rPr>
          <w:lang w:val="fr_FR" w:bidi="fr_FR"/>
        </w:rPr>
        <w:t>Thomas et Matthieu « le collecteur d'impôts ». Vous vous rappelerez d'une histoire précédente que Jésus a vu Matthieu pendant qu'il collectait les taxes et qu'il a dit à Matthieu de le suivre. Matthieu a probablement arrêté de collecter les impôts quand il a commencé à suivre Jésus.</w:t>
      </w:r>
    </w:p>
    <w:p>
      <w:pPr>
        <w:pStyle w:val="ListBullet"/>
        <w:spacing w:line="240" w:lineRule="auto"/>
        <w:ind w:left="720"/>
      </w:pPr>
      <w:r>
        <w:rPr>
          <w:lang w:val="fr_FR" w:bidi="fr_FR"/>
        </w:rPr>
      </w:r>
      <w:r>
        <w:rPr>
          <w:lang w:val="fr_FR" w:bidi="fr_FR"/>
        </w:rPr>
        <w:t>Jacques et Thaddée. Jacques est le fils d'Alphée.</w:t>
      </w:r>
    </w:p>
    <w:p>
      <w:pPr>
        <w:pStyle w:val="ListBullet"/>
        <w:spacing w:line="240" w:lineRule="auto"/>
        <w:ind w:left="720"/>
      </w:pPr>
      <w:r>
        <w:rPr>
          <w:lang w:val="fr_FR" w:bidi="fr_FR"/>
        </w:rPr>
      </w:r>
      <w:r>
        <w:rPr>
          <w:lang w:val="fr_FR" w:bidi="fr_FR"/>
        </w:rPr>
        <w:t>Simon « le zélote », et Judas Iscariot. Simon est appelé « le zélote » ; nous savons donc qu'il est différent de Simon Pierre. Un zélote est quelqu'un qui est très excité ou qui est en colère contre quelque chose. Nous ne savons pas ce pour quoi Simon « le zélote » était excité ou en colère, mais cela aurait pu être parce qu'il n'aimait pas que les Romains soient aux commandes dans son pays. Plus tard dans l'histoire de la vie de Jésus, Judas « Iscariot » est l'homme qui permettra aux ennemis de Jésus d'arrêter Jésus.</w:t>
      </w:r>
    </w:p>
    <w:p>
      <w:pPr/>
      <w:r>
        <w:rPr>
          <w:lang w:val="fr_FR" w:bidi="fr_FR"/>
        </w:rPr>
      </w:r>
      <w:r>
        <w:rPr>
          <w:lang w:val="fr_FR" w:bidi="fr_FR"/>
        </w:rPr>
        <w:t>Dans la partie suivante de l'histoire, Jésus va envoyer ses douze disciples pour faire les mêmes choses que lui, Jésus, a fait : parler du royaume des cieux, guérir les personnes malades et chasser les esprits mauvais.</w:t>
      </w:r>
    </w:p>
    <w:p>
      <w:pPr/>
      <w:r>
        <w:rPr>
          <w:lang w:val="fr_FR" w:bidi="fr_FR"/>
        </w:rPr>
      </w:r>
      <w:r>
        <w:rPr>
          <w:lang w:val="fr_FR" w:bidi="fr_FR"/>
        </w:rPr>
        <w:t>Premièrement, Jésus leur donne des instructions. Il n'y a pas d'histoire au sujet des douze disciples qui font en réalité ce que Jésus leur a dit de faire. Cela signifie probablement que ce que Jésus a dit à ses douze disciples de faire est très important, et est très important pour nous aujourd'hui. Jésus dit que les disciples ne doivent pas aller dans les régions où vivent des Gentils ou des Samaritains, qui sont des non-Juifs, mais qu'ils doivent aller parler aux Juifs. Les Gentils étaient quiconque n'était pas Juif. Les Samaritains n'étaient pas des Juifs purs, et donc en partie Gentils. Les Samaritains vivaient en Samarie (le pays entre la Galilée et la Judée). Les Juifs n'aimaient pas les Samaritains pour plusieurs raisons. Les Samaritains disent qu'ils étaient des descendants de Joseph. Les Juifs avaient construit leur premier temple à Jérusalem, mais les Samaritains voulaient que le centre cultuel se trouve sur le mont Garizim, où il s'était trouvé à l'époque de Josué, l'un des premiers chefs juifs. Longtemps avant Jésus, des étrangers appelés Assyriens avaient envahi et conquis la Samarie. Les Assyriens se sont mariés avec les personnes qui vivaient dans la région. Leurs descendants qui vivaient dans cette région (les Samaritains) n'étaient donc pas des Juifs purs.</w:t>
      </w:r>
    </w:p>
    <w:p>
      <w:pPr/>
      <w:r>
        <w:rPr>
          <w:lang w:val="fr_FR" w:bidi="fr_FR"/>
        </w:rPr>
      </w:r>
      <w:r>
        <w:rPr>
          <w:lang w:val="fr_FR" w:bidi="fr_FR"/>
        </w:rPr>
        <w:t>Jésus appelle les Juifs « les brebis perdues d'Israël ». Cela décrit le peuple juif comme un troupeau de brebis qui sont séparées de leur berger. Dieu est comme le berger, et les personnes sont séparées de lui : elles ne le suivent pas.</w:t>
      </w:r>
    </w:p>
    <w:p>
      <w:pPr/>
      <w:r>
        <w:rPr>
          <w:lang w:val="fr_FR" w:bidi="fr_FR"/>
        </w:rPr>
      </w:r>
      <w:r>
        <w:rPr>
          <w:lang w:val="fr_FR" w:bidi="fr_FR"/>
        </w:rPr>
        <w:t>Arrêtez-vous et montrez à votre équipe des photographies d'un troupeau de brebis et d'un berger.</w:t>
      </w:r>
    </w:p>
    <w:p>
      <w:pPr/>
      <w:r>
        <w:rPr>
          <w:lang w:val="fr_FR" w:bidi="fr_FR"/>
        </w:rPr>
      </w:r>
      <w:r>
        <w:rPr>
          <w:lang w:val="fr_FR" w:bidi="fr_FR"/>
        </w:rPr>
        <w:t>Jésus dit aux douze disciples qu'ils doivent parler aux personnes du royaume des cieux. Jésus leur dit de faire toutes les choses qu'il a fait : guérir les personnes malades, y compris les personnes atteintes de la lèpre. Dans la Bible, la lèpre décrit toute maladie qui affectait la peau d'une personne. Les personnes atteintes de lèpre étaient considérées comme « impures » et n'étaient pas autorisées à faire partie de la communauté.</w:t>
      </w:r>
    </w:p>
    <w:p>
      <w:pPr/>
      <w:r>
        <w:rPr>
          <w:lang w:val="fr_FR" w:bidi="fr_FR"/>
        </w:rPr>
      </w:r>
      <w:r>
        <w:rPr>
          <w:lang w:val="fr_FR" w:bidi="fr_FR"/>
        </w:rPr>
        <w:t>Jésus dit aussi aux douze disciples de ramener à la vie les personnes mortes et de chasser les esprits mauvais.</w:t>
      </w:r>
    </w:p>
    <w:p>
      <w:pPr/>
      <w:r>
        <w:rPr>
          <w:lang w:val="fr_FR" w:bidi="fr_FR"/>
        </w:rPr>
      </w:r>
      <w:r>
        <w:rPr>
          <w:lang w:val="fr_FR" w:bidi="fr_FR"/>
        </w:rPr>
        <w:t xml:space="preserve">Arrêtez-vous et discutez avec votre équipe : Les personnes atteintes de lèpre et les personnes avec des esprits mauvais étaient exclues de leurs communautés. Jésus dit à ses disciples de guérir ceux qui ont la lèpre et de chasser les esprits mauvais. Ce n'est pas seulement guérir les personnes, c'est rendre « pur » ce qui était impur. Il s'agit de leur permettre de rejoindre à nouveau leurs familles et leurs communautés. Dans votre culture, y a-t-il des personnes qui sont rejetées, ou exclues de l'inclusion dans la communauté ? Racontez une histoire au sujet de quelqu'un qui a été exclu de sa communauté, mais qui a ensuite été restauré dans sa communauté. Que s’est-il passé ? </w:t>
      </w:r>
    </w:p>
    <w:p>
      <w:pPr/>
      <w:r>
        <w:rPr>
          <w:lang w:val="fr_FR" w:bidi="fr_FR"/>
        </w:rPr>
      </w:r>
      <w:r>
        <w:rPr>
          <w:lang w:val="fr_FR" w:bidi="fr_FR"/>
        </w:rPr>
        <w:t>Jésus dit aux douze disciples que quand il leur a donné l'autorité de faire ces choses, lui, Jésus, n'a pas demandé d'argent en retour. Les douze disciples ne doivent donc pas demander, ou s'attendre à ce qu'on leur donne de l'argent quand ils font ces choses.</w:t>
      </w:r>
    </w:p>
    <w:p>
      <w:pPr/>
      <w:r>
        <w:rPr>
          <w:lang w:val="fr_FR" w:bidi="fr_FR"/>
        </w:rPr>
      </w:r>
      <w:r>
        <w:rPr>
          <w:lang w:val="fr_FR" w:bidi="fr_FR"/>
        </w:rPr>
        <w:t>Jésus dit aussi aux douze disciples qu'ils ne doivent pas prendre d'argent avec eux, ou de vêtements de rechange. Cela montre que les douze disciples doivent compter sur Dieu pour fournir tout ce dont ils ont besoin.</w:t>
      </w:r>
    </w:p>
    <w:p>
      <w:pPr/>
      <w:r>
        <w:rPr>
          <w:lang w:val="fr_FR" w:bidi="fr_FR"/>
        </w:rPr>
      </w:r>
      <w:r>
        <w:rPr>
          <w:lang w:val="fr_FR" w:bidi="fr_FR"/>
        </w:rPr>
        <w:t>Jésus dit aux douze disciples que quand ils arrivent dans une ville ou un village, ils doivent chercher quelqu'un qui est prêt à accueillir les disciples dans leur maison et à veiller sur eux pendant le temps que les disciples restent dans la ville ou le village. Quand les disciples entrent dans la maison, ils doivent dire aux personnes de la maison : « Que la paix de Dieu soit avec vous ». Si les personnes de la maison accueillent les disciples et les traitent bien, la paix de Dieu restera avec les personnes dans la maison. Mais si les disciples ne sont pas les bienvenus ou ne sont pas bien traités, la paix de Dieu ne restera pas avec les personnes dans la maison.</w:t>
      </w:r>
    </w:p>
    <w:p>
      <w:pPr/>
      <w:r>
        <w:rPr>
          <w:lang w:val="fr_FR" w:bidi="fr_FR"/>
        </w:rPr>
      </w:r>
      <w:r>
        <w:rPr>
          <w:lang w:val="fr_FR" w:bidi="fr_FR"/>
        </w:rPr>
        <w:t>Si les douze disciples ne sont pas les bienvenus, Jésus dit à ses disciples de secouer ou d'enlever la poussière qui était sur leurs pieds et leurs sandales. Ils auraient probablement fait cela en secouant leurs pieds ou en essuyant la poussière avec leurs mains. C'était un geste culturel qui avait une signification symbolique. Quand une personne juive secouait la poussière d'un certain lieu de ses pieds, cela indique qu'il n'avait pas de relation avec les personnes dans ce lieu. Cela montrait qu'il avait rejeté ces personnes.</w:t>
      </w:r>
    </w:p>
    <w:p>
      <w:pPr/>
      <w:r>
        <w:rPr>
          <w:lang w:val="fr_FR" w:bidi="fr_FR"/>
        </w:rPr>
      </w:r>
      <w:r>
        <w:rPr>
          <w:lang w:val="fr_FR" w:bidi="fr_FR"/>
        </w:rPr>
        <w:t>Arrêtez-vous et discutez avec votre équipe de la façon dont les personnes dans votre culture montrent que vous mettez fin à une relation, ou que vous rejetez quelqu'un.</w:t>
      </w:r>
    </w:p>
    <w:p>
      <w:pPr/>
      <w:r>
        <w:rPr>
          <w:lang w:val="fr_FR" w:bidi="fr_FR"/>
        </w:rPr>
      </w:r>
      <w:r>
        <w:rPr>
          <w:lang w:val="fr_FR" w:bidi="fr_FR"/>
        </w:rPr>
        <w:t>Jésus dit une chose très importante. Jésus parle de Sodome et Gomorrhe, deux villes qui datent d'il y a très longtemps. Les personnes de ces villes ont désobéi à Dieu, et Dieu les a détruites. Dans les derniers jours où Dieu jugera tout le monde pour les choses qu'ils ont dites et faites, Dieu ne sera pas miséricordieux envers le peuple de Sodome et de Gomorrhe. Mais ce jour-là, Dieu sera encore moins miséricordieux envers les personnes qui n'écoutent pas les disciples.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demande à ses douze disciples de venir vers lui. Il donne l'autorité aux douze disciples d'utiliser la puissance qu'e détient Jésus.</w:t>
      </w:r>
    </w:p>
    <w:p>
      <w:pPr/>
      <w:r>
        <w:rPr>
          <w:lang w:val="fr_FR" w:bidi="fr_FR"/>
        </w:rPr>
      </w:r>
      <w:r>
        <w:rPr>
          <w:b/>
          <w:lang w:val="fr_FR" w:bidi="fr_FR"/>
        </w:rPr>
        <w:t>Deuxième partie :</w:t>
      </w:r>
      <w:r>
        <w:rPr>
          <w:lang w:val="fr_FR" w:bidi="fr_FR"/>
        </w:rPr>
        <w:t xml:space="preserve"> Jésus envoie ses disciples. Il donne à ses disciples des instructions spécifiques sur l'endroit où aller, ce qu'il faut faire et ce qu'il faut prendre quand ils partent.</w:t>
      </w:r>
    </w:p>
    <w:p>
      <w:pPr/>
      <w:r>
        <w:rPr>
          <w:lang w:val="fr_FR" w:bidi="fr_FR"/>
        </w:rPr>
      </w:r>
      <w:r>
        <w:rPr>
          <w:b/>
          <w:lang w:val="fr_FR" w:bidi="fr_FR"/>
        </w:rPr>
        <w:t>Troisième partie :</w:t>
      </w:r>
      <w:r>
        <w:rPr>
          <w:lang w:val="fr_FR" w:bidi="fr_FR"/>
        </w:rPr>
        <w:t xml:space="preserve"> Jésus donne à ses disciples des instructions sur ce qu'ils doivent faire quand ils entrent dans une ville.</w:t>
      </w:r>
    </w:p>
    <w:p>
      <w:pPr/>
      <w:r>
        <w:rPr>
          <w:lang w:val="fr_FR" w:bidi="fr_FR"/>
        </w:rPr>
      </w:r>
      <w:r>
        <w:rPr>
          <w:b/>
          <w:lang w:val="fr_FR" w:bidi="fr_FR"/>
        </w:rPr>
        <w:t>Quatrième partie :</w:t>
      </w:r>
      <w:r>
        <w:rPr>
          <w:lang w:val="fr_FR" w:bidi="fr_FR"/>
        </w:rPr>
        <w:t xml:space="preserve"> Jésus dit à ses disciples ce qu'ils doivent faire si les personnes de la ville les rejettent.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Les Juifs à qui les douze disciples vont parler</w:t>
      </w:r>
    </w:p>
    <w:p>
      <w:pPr>
        <w:pStyle w:val="ListBullet"/>
        <w:spacing w:line="240" w:lineRule="auto"/>
        <w:ind w:left="720"/>
      </w:pPr>
      <w:r>
        <w:rPr>
          <w:lang w:val="fr_FR" w:bidi="fr_FR"/>
        </w:rPr>
      </w:r>
      <w:r>
        <w:rPr>
          <w:lang w:val="fr_FR" w:bidi="fr_FR"/>
        </w:rPr>
        <w:t>Des personnes qui accueillent et écoutent les disciples</w:t>
      </w:r>
    </w:p>
    <w:p>
      <w:pPr>
        <w:pStyle w:val="ListBullet"/>
        <w:spacing w:line="240" w:lineRule="auto"/>
        <w:ind w:left="720"/>
      </w:pPr>
      <w:r>
        <w:rPr>
          <w:lang w:val="fr_FR" w:bidi="fr_FR"/>
        </w:rPr>
      </w:r>
      <w:r>
        <w:rPr>
          <w:lang w:val="fr_FR" w:bidi="fr_FR"/>
        </w:rPr>
        <w:t>Des personnes qui n'accueillent pas ou n'écoutent pas les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l'histoire commence par le fait que Jésus donne son autorité aux douze disciples d'utiliser sa puissance.</w:t>
      </w:r>
    </w:p>
    <w:p>
      <w:pPr/>
      <w:r>
        <w:rPr>
          <w:lang w:val="fr_FR" w:bidi="fr_FR"/>
        </w:rPr>
      </w:r>
      <w:r>
        <w:rPr>
          <w:lang w:val="fr_FR" w:bidi="fr_FR"/>
        </w:rPr>
        <w:t>Il est important de noter que le reste de cette histoire montre Jésus en train de parler aux douze disciples. Dans cette liste, parfois seul le nom du disciple est donné, et parfois plus d'informations au sujet du disciple nous sont données. Les douze disciples écoutent Jésus. Jésus donne aux douze disciples des instructions au sujet de ce qu'ils vont faire.</w:t>
      </w:r>
    </w:p>
    <w:p>
      <w:pPr/>
      <w:r>
        <w:rPr>
          <w:lang w:val="fr_FR" w:bidi="fr_FR"/>
        </w:rPr>
      </w:r>
      <w:r>
        <w:rPr>
          <w:lang w:val="fr_FR" w:bidi="fr_FR"/>
        </w:rPr>
        <w:t>Arrêtez-vous et discutez avec votre équipe de la façon dont vous indiquerez que ce que vous êtes sur le point de dire est vraiment important et vaut la peine d'être écouté.</w:t>
      </w:r>
    </w:p>
    <w:p>
      <w:pPr/>
      <w:r>
        <w:rPr>
          <w:lang w:val="fr_FR" w:bidi="fr_FR"/>
        </w:rPr>
      </w:r>
      <w:r>
        <w:rPr>
          <w:lang w:val="fr_FR" w:bidi="fr_FR"/>
        </w:rPr>
        <w:t>Il est important de noter qu'il n'y a pas d'histoire au sujet des douze disciples qui font ce que Jésus leur dit de faire. Ce sont des instructions que Jésus donne à ses disciples.</w:t>
      </w:r>
    </w:p>
    <w:p>
      <w:pPr/>
      <w:r>
        <w:rPr>
          <w:lang w:val="fr_FR" w:bidi="fr_FR"/>
        </w:rPr>
      </w:r>
      <w:r>
        <w:rPr>
          <w:lang w:val="fr_FR" w:bidi="fr_FR"/>
        </w:rPr>
        <w:t>Après que Jésus ait donné des instructions à ses disciples, Jésus dit : « Je vous le dis en vérité ». Cela signifie que ce qu'il dit ensuite est très important. Jésus dit ensuite que les villes qui rejettent les disciples seront dans une situation pire que les villes méchantes de Sodome et Gomorrhe d'il y a longtemps.</w:t>
      </w:r>
    </w:p>
    <w:p>
      <w:pPr/>
      <w:r>
        <w:rPr>
          <w:lang w:val="fr_FR" w:bidi="fr_FR"/>
        </w:rPr>
      </w:r>
      <w:r>
        <w:rPr>
          <w:lang w:val="fr_FR" w:bidi="fr_FR"/>
        </w:rPr>
        <w:t>Il est important de se rappeler que Jésus n'arrête pas de parler aux douze disciples à la fin de cette histoire. Dans l'histoire qui suit cette histoire, Jésus parle de nouveau et donne plus d'instructions aux douze disciples.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Les Juifs auxquels les douze disciples vont parler</w:t>
      </w:r>
    </w:p>
    <w:p>
      <w:pPr>
        <w:pStyle w:val="ListBullet"/>
        <w:spacing w:line="240" w:lineRule="auto"/>
        <w:ind w:left="720"/>
      </w:pPr>
      <w:r>
        <w:rPr>
          <w:lang w:val="fr_FR" w:bidi="fr_FR"/>
        </w:rPr>
      </w:r>
      <w:r>
        <w:rPr>
          <w:lang w:val="fr_FR" w:bidi="fr_FR"/>
        </w:rPr>
        <w:t>Des personnes qui accueillent et écoutent les disciples</w:t>
      </w:r>
    </w:p>
    <w:p>
      <w:pPr>
        <w:pStyle w:val="ListBullet"/>
        <w:spacing w:line="240" w:lineRule="auto"/>
        <w:ind w:left="720"/>
      </w:pPr>
      <w:r>
        <w:rPr>
          <w:lang w:val="fr_FR" w:bidi="fr_FR"/>
        </w:rPr>
      </w:r>
      <w:r>
        <w:rPr>
          <w:lang w:val="fr_FR" w:bidi="fr_FR"/>
        </w:rPr>
        <w:t>Des personnes qui n'accueillent pas ou n'écoutent pas les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demande aux douze disciples de venir vers lui, Jésus leur dit qu'il va les envoyer dans les villes et les villages. Puis Jésus leur donne des instructions sur ce qu'ils doivent dire et faire.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certains des acteurs qui jouent le rôle des douze disciples : « Que ressentez-vous à l'idée que Jésus vous donne l'autorité d'utiliser sa puissance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donne des instructions aux douze disciples. Jésus dit que les disciples ne doivent pas aller dans les régions où vivent des Gentils ou des Samaritains, mais qu'ils doivent aller parler aux Juifs. Jésus dit : « Allez vers les brebis perdues d'Israël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Jésus « Que ressentez-vous lorsque vous dîtes aux douze disciples qu'ils ne doivent pas parler aux Gentils, et de ne parler qu'aux Juifs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douze disciples qu'ils doivent parler aux personnes du royaume des cieux. Jésus leur dit de faire toutes les choses qu'il a fait : guérir les personnes malades, y compris les personnes atteintes de lèpre.</w:t>
      </w:r>
    </w:p>
    <w:p>
      <w:pPr/>
      <w:r>
        <w:rPr>
          <w:lang w:val="fr_FR" w:bidi="fr_FR"/>
        </w:rPr>
      </w:r>
      <w:r>
        <w:rPr>
          <w:lang w:val="fr_FR" w:bidi="fr_FR"/>
        </w:rPr>
        <w:t>Jésus dit aussi aux douze disciples de ramener à la vie les personnes mortes et de chasser les esprits mauvais.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certains des acteurs qui jouent le rôle des disciples : « Que ressentez-vous au sujet de ce que Jésus vous demande de faire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douze disciples que quand il leur a donné le pouvoir de faire ces choses, lui, Jésus, n'a pas demandé d'argent en retour. Les douze disciples ne doivent donc pas demander, ou s'attendre à ce qu'on leur donne de l'argent quand ils font ces choses. Jésus dit aussi aux douze disciples qu'ils ne doivent pas prendre d'argent avec eux, ou de vêtements de rechange.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certains des acteurs qui jouent les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douze disciples que quand ils arrivent dans une ville ou un village, ils doivent chercher quelqu'un qui est prêt à accueillir les disciples dans leur maison et à veiller sur eux pendant le temps que les disciples restent dans la ville ou le village. Quand les disciples entrent dans la maison, ils doivent dire aux personnes de la maison : « Que la paix de Dieu soit avec vous ». Si les disciples ne sont pas les bienvenus ou ne sont pas bien traités, la paix de Dieu ne restera pas avec les personnes dans la maison. Jésus dit à ses disciples de quitter la maison et de secouer ou d'enlever la poussière qui était sur leurs pieds et leurs sandales.</w:t>
      </w:r>
    </w:p>
    <w:p>
      <w:pPr/>
      <w:r>
        <w:rPr>
          <w:lang w:val="fr_FR" w:bidi="fr_FR"/>
        </w:rPr>
      </w:r>
      <w:r>
        <w:rPr>
          <w:lang w:val="fr_FR" w:bidi="fr_FR"/>
        </w:rPr>
        <w:t>La chose importante que dit Jésus est qu'au dernier jour du jugement, Dieu montrera moins de miséricorde aux personnes qui n'écoutent pas ce que les douze disciples leur disent qu'il ne l'a fait envers le peuple de Sodome et de Gomorrhe. Le dernier jour du jugement est le moment où Dieu jugera toutes les personnes pour les choses qu'elles ont dites et faites sur terre. Sodome et Gomorrhe sont les noms de deux villes d'une époque avant Jésus. Dieu a détruit ces deux villes et les personnes qui y vivaient parce qu'elles avaient désobéi à Dieu et avaient brisé leur relation avec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certains des acteurs qui jouent le rôle des disciples « Que ressentez-vous quand vous entendez ce que Dieu fera aux personnes qui ne vous accueillent pas et qui n'écoutent pas ce que vous dites ? » Vous entendrez peut-être des choses comme :</w:t>
      </w:r>
    </w:p>
    <w:p>
      <w:pPr/>
      <w:r>
        <w:rPr>
          <w:lang w:val="fr_FR" w:bidi="fr_FR"/>
        </w:rPr>
      </w:r>
      <w:r>
        <w:rPr>
          <w:lang w:val="fr_FR" w:bidi="fr_FR"/>
        </w:rPr>
        <w:t>Cette histoire se termine ici.</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 déjà choisi douze hommes pour être ses </w:t>
      </w:r>
      <w:r>
        <w:rPr>
          <w:b/>
          <w:lang w:val="fr_FR" w:bidi="fr_FR"/>
        </w:rPr>
        <w:t>disciples</w:t>
      </w:r>
      <w:r>
        <w:rPr>
          <w:lang w:val="fr_FR" w:bidi="fr_FR"/>
        </w:rPr>
        <w:t xml:space="preserve"> spéciaux. Voir le glossaire principal pour une définition complète de </w:t>
      </w:r>
      <w:r>
        <w:rPr>
          <w:lang w:val="fr_FR" w:bidi="fr_FR"/>
        </w:rPr>
        <w:t>disciples</w:t>
      </w:r>
      <w:r>
        <w:rPr>
          <w:lang w:val="fr_FR" w:bidi="fr_FR"/>
        </w:rPr>
        <w:t>, et traduisez-le de la même manière que précédemment. Dans cette histoire, Matthieu nous donne une liste des noms des douze disciples.</w:t>
      </w:r>
    </w:p>
    <w:p>
      <w:pPr/>
      <w:r>
        <w:rPr>
          <w:lang w:val="fr_FR" w:bidi="fr_FR"/>
        </w:rPr>
      </w:r>
      <w:r>
        <w:rPr>
          <w:lang w:val="fr_FR" w:bidi="fr_FR"/>
        </w:rPr>
        <w:t>Dans cette histoire, Jésus demande aux douze disciples de venir vers lui, et il leur donne l'</w:t>
      </w:r>
      <w:r>
        <w:rPr>
          <w:b/>
          <w:lang w:val="fr_FR" w:bidi="fr_FR"/>
        </w:rPr>
        <w:t>autorité</w:t>
      </w:r>
      <w:r>
        <w:rPr>
          <w:lang w:val="fr_FR" w:bidi="fr_FR"/>
        </w:rPr>
        <w:t xml:space="preserve"> de chasser les </w:t>
      </w:r>
      <w:r>
        <w:rPr>
          <w:lang w:val="fr_FR" w:bidi="fr_FR"/>
        </w:rPr>
        <w:t>esprits mauvais</w:t>
      </w:r>
      <w:r>
        <w:rPr>
          <w:lang w:val="fr_FR" w:bidi="fr_FR"/>
        </w:rPr>
        <w:t xml:space="preserve">, de guérir les personnes malades et de guérir tout type de maladie. Jésus a toujours eu le pouvoir de faire cela : il donne maintenant aux douze disciples le droit d'utiliser la puissance de Jésus pour faire les mêmes choses. </w:t>
      </w:r>
      <w:r>
        <w:rPr>
          <w:b/>
          <w:lang w:val="fr_FR" w:bidi="fr_FR"/>
        </w:rPr>
        <w:t>La puissance</w:t>
      </w:r>
      <w:r>
        <w:rPr>
          <w:lang w:val="fr_FR" w:bidi="fr_FR"/>
        </w:rPr>
        <w:t xml:space="preserve"> est la puissance de Dieu, en Jésus, de faire des choses miraculeuses. Quand </w:t>
      </w:r>
      <w:r>
        <w:rPr>
          <w:lang w:val="fr_FR" w:bidi="fr_FR"/>
        </w:rPr>
        <w:t>l'autorité</w:t>
      </w:r>
      <w:r>
        <w:rPr>
          <w:lang w:val="fr_FR" w:bidi="fr_FR"/>
        </w:rPr>
        <w:t xml:space="preserve"> est donnée à quelqu'un, elle donne à cette personne le droit d'agir : dans cette histoire, elle donne aux douze disciples le droit de faire les choses que Jésus a fait.</w:t>
      </w:r>
    </w:p>
    <w:p>
      <w:pPr/>
      <w:r>
        <w:rPr>
          <w:lang w:val="fr_FR" w:bidi="fr_FR"/>
        </w:rPr>
      </w:r>
      <w:r>
        <w:rPr>
          <w:lang w:val="fr_FR" w:bidi="fr_FR"/>
        </w:rPr>
        <w:t xml:space="preserve">Dans cette histoire, les douze disciples sont aussi appelés </w:t>
      </w:r>
      <w:r>
        <w:rPr>
          <w:b/>
          <w:lang w:val="fr_FR" w:bidi="fr_FR"/>
        </w:rPr>
        <w:t>apôtres</w:t>
      </w:r>
      <w:r>
        <w:rPr>
          <w:lang w:val="fr_FR" w:bidi="fr_FR"/>
        </w:rPr>
        <w:t xml:space="preserve"> : c'est la seule fois dans l'Évangile de Matthieu où les douze disciples sont appelés apôtres. </w:t>
      </w:r>
      <w:r>
        <w:rPr>
          <w:lang w:val="fr_FR" w:bidi="fr_FR"/>
        </w:rPr>
        <w:t>Les apôtres</w:t>
      </w:r>
      <w:r>
        <w:rPr>
          <w:lang w:val="fr_FR" w:bidi="fr_FR"/>
        </w:rPr>
        <w:t xml:space="preserve"> sont nommés par Jésus lui-même en tant que son représentant. Leurs fonctions principales sont de prêcher la bonne nouvelle, d'être les fondateurs de l'Église, de détenir l'autorité spirituelle dans l'Église et d'être des témoins du fait que Jésus avait été ressuscité des morts. Si votre langue comporte un terme accepté pour apôtre qui est facilement compris par tous, vous pouvez utiliser ce terme ici. Cependant, si votre auditoire n'est pas membre d'Église ou est composé de nouveaux croyants, il peut avoir besoin de plus d'explications, et un terme différent peut lui être utile. Voici quelques suggestions :</w:t>
      </w:r>
    </w:p>
    <w:p>
      <w:pPr>
        <w:pStyle w:val="ListBullet"/>
        <w:spacing w:line="240" w:lineRule="auto"/>
        <w:ind w:left="720"/>
      </w:pPr>
      <w:r>
        <w:rPr>
          <w:lang w:val="fr_FR" w:bidi="fr_FR"/>
        </w:rPr>
      </w:r>
      <w:r>
        <w:rPr>
          <w:lang w:val="fr_FR" w:bidi="fr_FR"/>
        </w:rPr>
        <w:t>Représentants de Jésus-Christ</w:t>
      </w:r>
    </w:p>
    <w:p>
      <w:pPr>
        <w:pStyle w:val="ListBullet"/>
        <w:spacing w:line="240" w:lineRule="auto"/>
        <w:ind w:left="720"/>
      </w:pPr>
      <w:r>
        <w:rPr>
          <w:lang w:val="fr_FR" w:bidi="fr_FR"/>
        </w:rPr>
      </w:r>
      <w:r>
        <w:rPr>
          <w:lang w:val="fr_FR" w:bidi="fr_FR"/>
        </w:rPr>
        <w:t>Messagers spéciaux de Jésus-Christ</w:t>
      </w:r>
    </w:p>
    <w:p>
      <w:pPr>
        <w:pStyle w:val="ListBullet"/>
        <w:spacing w:line="240" w:lineRule="auto"/>
        <w:ind w:left="720"/>
      </w:pPr>
      <w:r>
        <w:rPr>
          <w:lang w:val="fr_FR" w:bidi="fr_FR"/>
        </w:rPr>
      </w:r>
      <w:r>
        <w:rPr>
          <w:lang w:val="fr_FR" w:bidi="fr_FR"/>
        </w:rPr>
        <w:t>Envoyés de Jésus-Christ</w:t>
      </w:r>
    </w:p>
    <w:p>
      <w:pPr/>
      <w:r>
        <w:rPr>
          <w:lang w:val="fr_FR" w:bidi="fr_FR"/>
        </w:rPr>
      </w:r>
      <w:r>
        <w:rPr>
          <w:lang w:val="fr_FR" w:bidi="fr_FR"/>
        </w:rPr>
        <w:t xml:space="preserve">Le terme que vous choisirez devra impliquer que ces gens se trouvent dans une position de confiance et d'autorité. </w:t>
      </w:r>
    </w:p>
    <w:p>
      <w:pPr/>
      <w:r>
        <w:rPr>
          <w:lang w:val="fr_FR" w:bidi="fr_FR"/>
        </w:rPr>
      </w:r>
      <w:r>
        <w:rPr>
          <w:lang w:val="fr_FR" w:bidi="fr_FR"/>
        </w:rPr>
        <w:t xml:space="preserve">L'un des disciples, Matthieu, est appelé le </w:t>
      </w:r>
      <w:r>
        <w:rPr>
          <w:b/>
          <w:lang w:val="fr_FR" w:bidi="fr_FR"/>
        </w:rPr>
        <w:t>collecteur d'impôts</w:t>
      </w:r>
      <w:r>
        <w:rPr>
          <w:lang w:val="fr_FR" w:bidi="fr_FR"/>
        </w:rPr>
        <w:t>. Traduisez « collecteur d'impôts » de la même manière que dans les passages précédents.</w:t>
      </w:r>
    </w:p>
    <w:p>
      <w:pPr/>
      <w:r>
        <w:rPr>
          <w:lang w:val="fr_FR" w:bidi="fr_FR"/>
        </w:rPr>
      </w:r>
      <w:r>
        <w:rPr>
          <w:lang w:val="fr_FR" w:bidi="fr_FR"/>
        </w:rPr>
        <w:t xml:space="preserve">Un autre disciple est appelé Simon </w:t>
      </w:r>
      <w:r>
        <w:rPr>
          <w:b/>
          <w:lang w:val="fr_FR" w:bidi="fr_FR"/>
        </w:rPr>
        <w:t>le zélote</w:t>
      </w:r>
      <w:r>
        <w:rPr>
          <w:lang w:val="fr_FR" w:bidi="fr_FR"/>
        </w:rPr>
        <w:t>. Simon est appelé « le zélote » ; nous savons donc qu'il est différent de Simon Pierre. Un zélote est quelqu'un qui est très excité ou qui est en colère contre quelque chose. Nous ne savons pas ce pour quoi Simon « le zélote » était excité ou en colère, mais cela aurait pu être parce qu'il n'aimait pas que les Romains soient aux commandes dans son pays. Si cela était vrai, Simon le zélote aurait trouvé très difficile d'être ami avec Matthieu, le collecteur d'impôts qui avait travaillé pour les Romains.</w:t>
      </w:r>
    </w:p>
    <w:p>
      <w:pPr/>
      <w:r>
        <w:rPr>
          <w:lang w:val="fr_FR" w:bidi="fr_FR"/>
        </w:rPr>
      </w:r>
      <w:r>
        <w:rPr>
          <w:lang w:val="fr_FR" w:bidi="fr_FR"/>
        </w:rPr>
        <w:t xml:space="preserve">Jésus dit aux douze disciples de ne pas aller dans les régions où vivent des </w:t>
      </w:r>
      <w:r>
        <w:rPr>
          <w:b/>
          <w:lang w:val="fr_FR" w:bidi="fr_FR"/>
        </w:rPr>
        <w:t>Gentils</w:t>
      </w:r>
      <w:r>
        <w:rPr>
          <w:lang w:val="fr_FR" w:bidi="fr_FR"/>
        </w:rPr>
        <w:t xml:space="preserve"> ou des </w:t>
      </w:r>
      <w:r>
        <w:rPr>
          <w:b/>
          <w:lang w:val="fr_FR" w:bidi="fr_FR"/>
        </w:rPr>
        <w:t>Samaritains</w:t>
      </w:r>
      <w:r>
        <w:rPr>
          <w:lang w:val="fr_FR" w:bidi="fr_FR"/>
        </w:rPr>
        <w:t xml:space="preserve">. </w:t>
      </w:r>
      <w:r>
        <w:rPr>
          <w:lang w:val="fr_FR" w:bidi="fr_FR"/>
        </w:rPr>
        <w:t>Les Gentils</w:t>
      </w:r>
      <w:r>
        <w:rPr>
          <w:lang w:val="fr_FR" w:bidi="fr_FR"/>
        </w:rPr>
        <w:t xml:space="preserve"> étaient quiconque n'était pas Juif. Les </w:t>
      </w:r>
      <w:r>
        <w:rPr>
          <w:lang w:val="fr_FR" w:bidi="fr_FR"/>
        </w:rPr>
        <w:t>Samaritains</w:t>
      </w:r>
      <w:r>
        <w:rPr>
          <w:lang w:val="fr_FR" w:bidi="fr_FR"/>
        </w:rPr>
        <w:t xml:space="preserve"> n'étaient pas des Juifs purs. Les Juifs purs n'aimaient pas les Gentils ou les Samaritains. Les Juifs vivaient en </w:t>
      </w:r>
      <w:r>
        <w:rPr>
          <w:lang w:val="fr_FR" w:bidi="fr_FR"/>
        </w:rPr>
        <w:t>Galilée</w:t>
      </w:r>
      <w:r>
        <w:rPr>
          <w:lang w:val="fr_FR" w:bidi="fr_FR"/>
        </w:rPr>
        <w:t xml:space="preserve"> et en </w:t>
      </w:r>
      <w:r>
        <w:rPr>
          <w:lang w:val="fr_FR" w:bidi="fr_FR"/>
        </w:rPr>
        <w:t>Judée</w:t>
      </w:r>
      <w:r>
        <w:rPr>
          <w:lang w:val="fr_FR" w:bidi="fr_FR"/>
        </w:rPr>
        <w:t>.</w:t>
      </w:r>
    </w:p>
    <w:p>
      <w:pPr/>
      <w:r>
        <w:rPr>
          <w:lang w:val="fr_FR" w:bidi="fr_FR"/>
        </w:rPr>
      </w:r>
      <w:r>
        <w:rPr>
          <w:lang w:val="fr_FR" w:bidi="fr_FR"/>
        </w:rPr>
        <w:t xml:space="preserve">Jésus dit aux douze disciples qu'ils doivent parler aux personnes du </w:t>
      </w:r>
      <w:r>
        <w:rPr>
          <w:b/>
          <w:lang w:val="fr_FR" w:bidi="fr_FR"/>
        </w:rPr>
        <w:t>royaume des cieux</w:t>
      </w:r>
      <w:r>
        <w:rPr>
          <w:lang w:val="fr_FR" w:bidi="fr_FR"/>
        </w:rPr>
        <w:t xml:space="preserve">. Traduisez « royaume des cieux » de la même manière que dans les passages précédents, et rappelez-vous que </w:t>
      </w:r>
      <w:r>
        <w:rPr>
          <w:lang w:val="fr_FR" w:bidi="fr_FR"/>
        </w:rPr>
        <w:t>royaume des cieux</w:t>
      </w:r>
      <w:r>
        <w:rPr>
          <w:lang w:val="fr_FR" w:bidi="fr_FR"/>
        </w:rPr>
        <w:t xml:space="preserve"> se trouve dans le glossaire principal.</w:t>
      </w:r>
    </w:p>
    <w:p>
      <w:pPr/>
      <w:r>
        <w:rPr>
          <w:lang w:val="fr_FR" w:bidi="fr_FR"/>
        </w:rPr>
      </w:r>
      <w:r>
        <w:rPr>
          <w:lang w:val="fr_FR" w:bidi="fr_FR"/>
        </w:rPr>
        <w:t xml:space="preserve">Jésus dit aux douze disciples de faire toutes les choses qu'il a fait : guérir les personnes malades, y compris les personnes atteintes de la </w:t>
      </w:r>
      <w:r>
        <w:rPr>
          <w:lang w:val="fr_FR" w:bidi="fr_FR"/>
        </w:rPr>
        <w:t>lèpre</w:t>
      </w:r>
      <w:r>
        <w:rPr>
          <w:lang w:val="fr_FR" w:bidi="fr_FR"/>
        </w:rPr>
        <w:t xml:space="preserve">. Ce terme dans la Bible pourrait faire référence à l'un des plusieurs types de maladie de la peau. Ces maladies rendaient une personne </w:t>
      </w:r>
      <w:r>
        <w:rPr>
          <w:lang w:val="fr_FR" w:bidi="fr_FR"/>
        </w:rPr>
        <w:t>impure</w:t>
      </w:r>
      <w:r>
        <w:rPr>
          <w:lang w:val="fr_FR" w:bidi="fr_FR"/>
        </w:rPr>
        <w:t>, ou incapable de vivre au sein de la communauté. Ces personnes ne pouvaient adorer que dans la synagogue derrière un écran, et si quelqu'un les touchait, cette personne deviendrait également impure. La loi de l'Ancien Testament disait qu'ils devaient porter des vêtements déchirés, ne pas se brosser les cheveux et crier « impur ! » en public pendant qu'ils se déplaçaient.</w:t>
      </w:r>
    </w:p>
    <w:p>
      <w:pPr/>
      <w:r>
        <w:rPr>
          <w:lang w:val="fr_FR" w:bidi="fr_FR"/>
        </w:rPr>
      </w:r>
      <w:r>
        <w:rPr>
          <w:lang w:val="fr_FR" w:bidi="fr_FR"/>
        </w:rPr>
        <w:t xml:space="preserve">Jésus dit aux douze disciples que quand les disciples entrent dans une maison, ils doivent donner une </w:t>
      </w:r>
      <w:r>
        <w:rPr>
          <w:b/>
          <w:lang w:val="fr_FR" w:bidi="fr_FR"/>
        </w:rPr>
        <w:t>bénédiction de paix</w:t>
      </w:r>
      <w:r>
        <w:rPr>
          <w:lang w:val="fr_FR" w:bidi="fr_FR"/>
        </w:rPr>
        <w:t xml:space="preserve">, ou dire aux personnes de la maison : « Que la paix de Dieu soit avec vous ». Voir le glossaire principal pour les définitions complètes de </w:t>
      </w:r>
      <w:r>
        <w:rPr>
          <w:lang w:val="fr_FR" w:bidi="fr_FR"/>
        </w:rPr>
        <w:t>bénir</w:t>
      </w:r>
      <w:r>
        <w:rPr>
          <w:lang w:val="fr_FR" w:bidi="fr_FR"/>
        </w:rPr>
        <w:t xml:space="preserve"> et de </w:t>
      </w:r>
      <w:r>
        <w:rPr>
          <w:lang w:val="fr_FR" w:bidi="fr_FR"/>
        </w:rPr>
        <w:t>paix</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10:16–25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10.16–25.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Dans cette histoire vraie, Matthieu partage ce que Jésus a enseigné aux disciples au sujet de la persécution, ou des difficultés, qui viendra dans le futur.</w:t>
      </w:r>
    </w:p>
    <w:p>
      <w:pPr/>
      <w:r>
        <w:rPr>
          <w:lang w:val="fr_FR" w:bidi="fr_FR"/>
        </w:rPr>
      </w:r>
      <w:r>
        <w:rPr>
          <w:lang w:val="fr_FR" w:bidi="fr_FR"/>
        </w:rPr>
        <w:t>Dans le passage précédent, Jésus a envoyé ses douze disciples en mission pour proclamer le royaume des cieux, ou quand Dieu viendra régner, aux personnes en Israël. Jésus a donné à ses disciples l'autorité de guérir les malades, de ressusciter les morts et de chasser les démons.</w:t>
      </w:r>
    </w:p>
    <w:p>
      <w:pPr/>
      <w:r>
        <w:rPr>
          <w:lang w:val="fr_FR" w:bidi="fr_FR"/>
        </w:rPr>
      </w:r>
      <w:r>
        <w:rPr>
          <w:lang w:val="fr_FR" w:bidi="fr_FR"/>
        </w:rPr>
        <w:t>Matthieu utilise un mot comme « voici » pour indiquer que quelque chose d'important ou d'incroyable va se produire. Dans cette partie de l'histoire, la chose importante ou incroyable est le danger auquel les disciples seront confrontés. Jésus compare symboliquement ses disciples aux brebis. Il compare les personnes qu'ils rencontreront à des loups. Les brebis sont en danger quand elles sont parmi les loups. Les loups sont un type de chien sauvage. Ils vivent en groupes pour pouvoir attaquer d'autres animaux, comme les brebis, et les manger.</w:t>
      </w:r>
    </w:p>
    <w:p>
      <w:pPr/>
      <w:r>
        <w:rPr>
          <w:lang w:val="fr_FR" w:bidi="fr_FR"/>
        </w:rPr>
      </w:r>
      <w:r>
        <w:rPr>
          <w:lang w:val="fr_FR" w:bidi="fr_FR"/>
        </w:rPr>
        <w:t>Montrez une image de loups.</w:t>
      </w:r>
    </w:p>
    <w:p>
      <w:pPr/>
      <w:r>
        <w:rPr>
          <w:lang w:val="fr_FR" w:bidi="fr_FR"/>
        </w:rPr>
      </w:r>
      <w:r>
        <w:rPr>
          <w:lang w:val="fr_FR" w:bidi="fr_FR"/>
        </w:rPr>
        <w:t>À cause de cela, Jésus a donné deux ordres aux disciples. Il dit : « Soyez rusés, ou sages, comme les serpents et innocents, ou doux, comme les colombes ». C'est aussi symbolique. La sagesse, c'est penser soigneusement avant d'agir. Dans la culture juive, les serpents étaient considérés comme prudents et sages. Innocent, ou doux, fait référence au fait de ne pas faire de mal à son ennemi. Une colombe est un petit oiseau. Dans la culture juive, les colombes étaient considérées comme innocentes ou douces.</w:t>
      </w:r>
    </w:p>
    <w:p>
      <w:pPr/>
      <w:r>
        <w:rPr>
          <w:lang w:val="fr_FR" w:bidi="fr_FR"/>
        </w:rPr>
      </w:r>
      <w:r>
        <w:rPr>
          <w:lang w:val="fr_FR" w:bidi="fr_FR"/>
        </w:rPr>
        <w:t>Montrez une image de serpents. Montrez une image de colombes. Arrêtez-vous et discutez de la façon dont les animaux ou d'autres choses dans la nature sont utilisés dans votre langue pour décrire les caractéristiques ou le comportement humains. Quels animaux sont considérés sages ? Quels animaux sont considérés comme doux ?</w:t>
      </w:r>
    </w:p>
    <w:p>
      <w:pPr/>
      <w:r>
        <w:rPr>
          <w:lang w:val="fr_FR" w:bidi="fr_FR"/>
        </w:rPr>
      </w:r>
      <w:r>
        <w:rPr>
          <w:lang w:val="fr_FR" w:bidi="fr_FR"/>
        </w:rPr>
        <w:t>« Méfiez-vous des hommes » signifie être alerte au sujet des personnes, pas seulement des hommes. C'est un avertissement au sujet des personnes qui arrêteront les disciples de Jésus et qui les livreront aux autorités locales. Jésus avertit que les chefs religieux prendront les disciples et les battront à l'intérieur des synagogues, c'est-à-dire les lieux de culte juifs.</w:t>
      </w:r>
    </w:p>
    <w:p>
      <w:pPr/>
      <w:r>
        <w:rPr>
          <w:lang w:val="fr_FR" w:bidi="fr_FR"/>
        </w:rPr>
      </w:r>
      <w:r>
        <w:rPr>
          <w:lang w:val="fr_FR" w:bidi="fr_FR"/>
        </w:rPr>
        <w:t>Montrez une image d'une synagogue.</w:t>
      </w:r>
    </w:p>
    <w:p>
      <w:pPr/>
      <w:r>
        <w:rPr>
          <w:lang w:val="fr_FR" w:bidi="fr_FR"/>
        </w:rPr>
      </w:r>
      <w:r>
        <w:rPr>
          <w:lang w:val="fr_FR" w:bidi="fr_FR"/>
        </w:rPr>
        <w:t>Jésus avertit ses disciples que des personnes les traîneront ou les mèneront vers les gouverneurs et les rois. Ces chefs jugeront les disciples de Jésus. Gouverneurs fait référence aux chefs de gouvernement de la région. Rois fait référence à des personnes qui régnaient sur une nation entière. Jésus dit : « à cause de moi » ; il indique que les épreuves et les jugements se produiront parce que les disciples suivent Jésus. « Rendre témoignage » ou « donner un témoignage » indiquait que Dieu permettrait aux disciples d'être arrêtés. C'est pour qu'ils puissent dire aux chefs et aux Gentils, les non-Juifs, que Jésus est venu pour sauver le monde.</w:t>
      </w:r>
    </w:p>
    <w:p>
      <w:pPr/>
      <w:r>
        <w:rPr>
          <w:lang w:val="fr_FR" w:bidi="fr_FR"/>
        </w:rPr>
      </w:r>
      <w:r>
        <w:rPr>
          <w:lang w:val="fr_FR" w:bidi="fr_FR"/>
        </w:rPr>
        <w:t>Jésus dit : « Quand ils vous livrent, ou vous traînent en procès pour être jugés, ne vous inquiétez pas, ou ne soyez pas anxieux au sujet de ce qu'il faut dire ou de la façon de le dire ». Il dit aussi : « Les mots à dire vous seront donnés ».</w:t>
      </w:r>
    </w:p>
    <w:p>
      <w:pPr/>
      <w:r>
        <w:rPr>
          <w:lang w:val="fr_FR" w:bidi="fr_FR"/>
        </w:rPr>
      </w:r>
      <w:r>
        <w:rPr>
          <w:lang w:val="fr_FR" w:bidi="fr_FR"/>
        </w:rPr>
        <w:t>« En cette heure » signifie quand le moment vient. L'Esprit de votre Père ne parle pas de leurs pères terrestres. L'Esprit de votre Père est l'Esprit de Dieu, c'est-à-dire le Saint-Esprit. L'Esprit de votre Père parlera en vous signifie que le Saint-Esprit de Dieu vous dira ce qu'il faut dire. Le Saint-Esprit, ou l'Esprit de Dieu, permet aux personnes de faire quelque chose. Le Saint-Esprit instruira la personne ou dira à la personne exactement ce qu'elle doit faire.</w:t>
      </w:r>
    </w:p>
    <w:p>
      <w:pPr/>
      <w:r>
        <w:rPr>
          <w:lang w:val="fr_FR" w:bidi="fr_FR"/>
        </w:rPr>
      </w:r>
      <w:r>
        <w:rPr>
          <w:lang w:val="fr_FR" w:bidi="fr_FR"/>
        </w:rPr>
        <w:t>Jésus voulait que ses disciples comprennent que même les membres de leurs familles qui ne croient pas en Jésus pourront se retourner contre eux et les livrer aux autorités pour être tués. « Vous serez haïs par tous à cause de mon nom » indique que les personnes haïront les disciples de Jésus parce qu'ils étaient loyaux à Jésus.</w:t>
      </w:r>
    </w:p>
    <w:p>
      <w:pPr/>
      <w:r>
        <w:rPr>
          <w:lang w:val="fr_FR" w:bidi="fr_FR"/>
        </w:rPr>
      </w:r>
      <w:r>
        <w:rPr>
          <w:lang w:val="fr_FR" w:bidi="fr_FR"/>
        </w:rPr>
        <w:t>Jésus dit : « Celui qui persévère jusqu'à la fin sera sauvé ». Il s'agit d'une personne qui reste loyale à Jésus même si les gens la haïssent. « Jusqu'à la fin » pourrait signifier jusqu'à la fin de la vie d'une personne, ou jusqu'à la fin de la persécution. « Sera sauvé » signifie délivré, du danger ou du mal. Dans cet exemple, il fait référence à un disciple de Jésus qui est sauvé par Dieu de la punition éternelle. Ils iront au paradis pour être avec Dieu à la fin de leur vie terrestre.</w:t>
      </w:r>
    </w:p>
    <w:p>
      <w:pPr/>
      <w:r>
        <w:rPr>
          <w:lang w:val="fr_FR" w:bidi="fr_FR"/>
        </w:rPr>
      </w:r>
      <w:r>
        <w:rPr>
          <w:lang w:val="fr_FR" w:bidi="fr_FR"/>
        </w:rPr>
        <w:t>Arrêtez-vous et discutez d'un moment où deux membres d'une même famille ou des amis proches se sont opposés l'un à l'autre. Quelle était la cause du désaccord ? Comment les autres membres de la communauté ou de la famille ont-ils réagi par rapport à la situation ?</w:t>
      </w:r>
    </w:p>
    <w:p>
      <w:pPr/>
      <w:r>
        <w:rPr>
          <w:lang w:val="fr_FR" w:bidi="fr_FR"/>
        </w:rPr>
      </w:r>
      <w:r>
        <w:rPr>
          <w:lang w:val="fr_FR" w:bidi="fr_FR"/>
        </w:rPr>
        <w:t>Jésus dit : « Quand ils vous persécutent dans une ville, fuyez ou partez rapidement vers la ville suivante ». Ceci fait référence à n'importe laquelle des villes ou villages où les disciples se rendront. Lorsque Jésus est sur le point de dire quelque chose d'important, il dit parfois : « En vérité » ou « Je vous le dis en vérité ».</w:t>
      </w:r>
    </w:p>
    <w:p>
      <w:pPr/>
      <w:r>
        <w:rPr>
          <w:lang w:val="fr_FR" w:bidi="fr_FR"/>
        </w:rPr>
      </w:r>
      <w:r>
        <w:rPr>
          <w:lang w:val="fr_FR" w:bidi="fr_FR"/>
        </w:rPr>
        <w:t>Jésus dit : « Vous ne finirez pas de traverser les villes d'Israël ». Ceci indique que les disciples n'auront pas suffisamment de temps pour porter le message à toutes les villes en Israël avant que ne vienne le Fils de l'homme. Jésus, le Fils de l'homme, reviendra vers ses disciples après sa mort et sa résurrection. Il retournera également vers son Père dans les cieux. Et il reviendra un jour, à la fin du monde, pour rassembler son peuple. Jésus peut être en train de faire référence à n'importe lequel, ou chacun, de ces événements. La chose importante ici est que les temps sont courts pour accomplir tout ce qu'il y a à faire. Jésus s'appelle le Fils de l'homme parce qu'il est le Sauveur promis.</w:t>
      </w:r>
    </w:p>
    <w:p>
      <w:pPr/>
      <w:r>
        <w:rPr>
          <w:lang w:val="fr_FR" w:bidi="fr_FR"/>
        </w:rPr>
      </w:r>
      <w:r>
        <w:rPr>
          <w:lang w:val="fr_FR" w:bidi="fr_FR"/>
        </w:rPr>
        <w:t>Jésus dit : « Un disciple n'est pas plus grand que son maître. » Dans ce cas présent, « disciple » fait référence aux étudiants en général et pas juste aux douze disciples les plus proches de Jésus.</w:t>
      </w:r>
    </w:p>
    <w:p>
      <w:pPr/>
      <w:r>
        <w:rPr>
          <w:lang w:val="fr_FR" w:bidi="fr_FR"/>
        </w:rPr>
      </w:r>
      <w:r>
        <w:rPr>
          <w:lang w:val="fr_FR" w:bidi="fr_FR"/>
        </w:rPr>
        <w:t>Jésus dit aussi : « Un serviteur, ou esclave, n'est pas plus grand que son maître. » Serviteur, ou esclave, dans ce cas présent, fait référence à quelqu'un qui sert ou travaille pour une autre personne. Un disciple de Jésus est aussi un serviteur de Jésus. Un disciple de Jésus devrait être satisfait de devenir comme Jésus.</w:t>
      </w:r>
    </w:p>
    <w:p>
      <w:pPr/>
      <w:r>
        <w:rPr>
          <w:lang w:val="fr_FR" w:bidi="fr_FR"/>
        </w:rPr>
      </w:r>
      <w:r>
        <w:rPr>
          <w:lang w:val="fr_FR" w:bidi="fr_FR"/>
        </w:rPr>
        <w:t>Jésus dit aussi : « s'ils ont appelé le maître de la maison Béelzébul, à combien plus forte raison méprisent-ils, ou diront-ils des choses pires, aux membres de sa maison. » Le maître de la maison est la personne responsable de ceux qui vivaient dans la maison. Dans le cas présent, il représente Jésus. Béelzébul est un autre nom pour Satan. Satan est un être spirituel qui est le chef des esprits mauvais. Dans un passage précédent, Jésus a été faussement accusé de chasser les esprits mauvais par la puissance de Satan. Les disciples de Jésus sont les membres de la maison. Ils ne devraient pas s'attendre à être honorés plus que Jésus. Puisque Jésus a rencontré des difficultés, les disciples de Jésus devraient aussi s'attendre à des difficultés.</w:t>
      </w:r>
    </w:p>
    <w:p>
      <w:pPr/>
      <w:r>
        <w:rPr>
          <w:lang w:val="fr_FR" w:bidi="fr_FR"/>
        </w:rPr>
      </w:r>
      <w:r>
        <w:rPr>
          <w:lang w:val="fr_FR" w:bidi="fr_FR"/>
        </w:rPr>
        <w:t>Dans cette histoire, nous apprenons que les disciples de Jésus rencontreront des difficultés s'ils sont loyaux à Jésus dans chaque situation. Mais Dieu récompensera les disciples de Jésus dans les cieux.</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envoie ses douze disciples. Après avoir donné des instructions aux disciples au sujet de leur mission, Jésus les avertit au sujet des persécutions à venir.</w:t>
      </w:r>
    </w:p>
    <w:p>
      <w:pPr/>
      <w:r>
        <w:rPr>
          <w:lang w:val="fr_FR" w:bidi="fr_FR"/>
        </w:rPr>
      </w:r>
      <w:r>
        <w:rPr>
          <w:b/>
          <w:lang w:val="fr_FR" w:bidi="fr_FR"/>
        </w:rPr>
        <w:t>Deuxième partie :</w:t>
      </w:r>
      <w:r>
        <w:rPr>
          <w:lang w:val="fr_FR" w:bidi="fr_FR"/>
        </w:rPr>
        <w:t xml:space="preserve"> Jésus continue d'avertir ses disciples au sujet des persécutions. Il leur donne des instructions sur ce qu'ils doivent faire s'ils sont arrêtés.</w:t>
      </w:r>
    </w:p>
    <w:p>
      <w:pPr/>
      <w:r>
        <w:rPr>
          <w:lang w:val="fr_FR" w:bidi="fr_FR"/>
        </w:rPr>
      </w:r>
      <w:r>
        <w:rPr>
          <w:b/>
          <w:lang w:val="fr_FR" w:bidi="fr_FR"/>
        </w:rPr>
        <w:t>Troisième partie :</w:t>
      </w:r>
      <w:r>
        <w:rPr>
          <w:lang w:val="fr_FR" w:bidi="fr_FR"/>
        </w:rPr>
        <w:t xml:space="preserve"> Jésus les avertit au sujet du fait que les familles peuvent se retourner contre ses disciples et les assure que leur mission ne se terminera pas avant que le Fils de l'homme ne vienne.</w:t>
      </w:r>
    </w:p>
    <w:p>
      <w:pPr/>
      <w:r>
        <w:rPr>
          <w:lang w:val="fr_FR" w:bidi="fr_FR"/>
        </w:rPr>
      </w:r>
      <w:r>
        <w:rPr>
          <w:b/>
          <w:lang w:val="fr_FR" w:bidi="fr_FR"/>
        </w:rPr>
        <w:t>Quatrième partie :</w:t>
      </w:r>
      <w:r>
        <w:rPr>
          <w:lang w:val="fr_FR" w:bidi="fr_FR"/>
        </w:rPr>
        <w:t xml:space="preserve"> Jésus donne une explication pour la raison pour laquelle la persécution annoncée aura lieu.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autorités qui prennent et tuent les disciples de Jésus</w:t>
      </w:r>
    </w:p>
    <w:p>
      <w:pPr>
        <w:pStyle w:val="ListBullet"/>
        <w:spacing w:line="240" w:lineRule="auto"/>
        <w:ind w:left="720"/>
      </w:pPr>
      <w:r>
        <w:rPr>
          <w:lang w:val="fr_FR" w:bidi="fr_FR"/>
        </w:rPr>
      </w:r>
      <w:r>
        <w:rPr>
          <w:lang w:val="fr_FR" w:bidi="fr_FR"/>
        </w:rPr>
        <w:t>Les familles qui trahissent les membres de leur famille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envoie ses disciples pour parler à d'autres personnes en Israël au sujet de Jésus et de la raison pour laquelle il est venu. Rappelez-vous que Jésus utilise un langage symbolique. Il compare ses disciples à des brebis et les persécuteurs à des loups. Volà pourquoi Jésus dit à ses disciples d'être rusés comme des serpents et doux comme des colombes. Il est important de se rappeler que Jésus utilise un langage symbolique pour dire à ses disciples d'être rusés et doux. Ils seront comme des animaux innocents dans un environnement dangereux. Il est important de se rappeler que les disciples seront arrêtés parce qu'ils suivent Jésus. Il est important de se rappeler que Dieu va permettre les difficultés pour un but. Le but, en ce qui concerne les disciples, était qu'ils parlent de Jésus aux autorités.</w:t>
      </w:r>
    </w:p>
    <w:p>
      <w:pPr/>
      <w:r>
        <w:rPr>
          <w:lang w:val="fr_FR" w:bidi="fr_FR"/>
        </w:rPr>
      </w:r>
      <w:r>
        <w:rPr>
          <w:lang w:val="fr_FR" w:bidi="fr_FR"/>
        </w:rPr>
        <w:t>Il est important de se rappeler que Jésus a dit aux disciples de ne pas s'inquiéter de ce qu'ils diraient aux autorités. Jésus dit que l'Esprit de Dieu leur dirait ce qu'ils doivent dire quand le moment sera venu et non avant.</w:t>
      </w:r>
    </w:p>
    <w:p>
      <w:pPr/>
      <w:r>
        <w:rPr>
          <w:lang w:val="fr_FR" w:bidi="fr_FR"/>
        </w:rPr>
      </w:r>
      <w:r>
        <w:rPr>
          <w:lang w:val="fr_FR" w:bidi="fr_FR"/>
        </w:rPr>
        <w:t>Il est important de se rappeler que Jésus a dit que les membres de famille incroyants trahiraient les disciples en les livrant aux autorités pour être tués. Il est important de se rappeler que Jésus a dit : « Tout le monde vous haïra parce que vous me suivez ». Rappelez-vous que Jésus a dit aux disciples que quand ils sont persécutés dans une ville, ils doivent courir vers une autre ville. Il est important de se rappeler que Jésus a souligné que la mission des disciples ne sera pas achevée avant que le Fils de l'homme ne vienne.</w:t>
      </w:r>
    </w:p>
    <w:p>
      <w:pPr/>
      <w:r>
        <w:rPr>
          <w:lang w:val="fr_FR" w:bidi="fr_FR"/>
        </w:rPr>
      </w:r>
      <w:r>
        <w:rPr>
          <w:lang w:val="fr_FR" w:bidi="fr_FR"/>
        </w:rPr>
        <w:t>Il est important de se rappeler que Jésus a dit : « Un disciple n'est pas plus grand que son maître. » Il est important de se rappeler que les chefs religieux ont appelé Jésus Béelzébul. Jésus compare ce qu'ils ont dit à son sujet à ce qu'ils diront au sujet de ses disciples. Il dit : à combien plus forte raison diront-ils des choses qui sont fausses au sujet de ceux qui suivent Jésus. Cela signifie qu'ils diront certainement des choses pires au sujet des disciples.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autorités qui prennent et tuent les disciples de Jésus</w:t>
      </w:r>
    </w:p>
    <w:p>
      <w:pPr>
        <w:pStyle w:val="ListBullet"/>
        <w:spacing w:line="240" w:lineRule="auto"/>
        <w:ind w:left="720"/>
      </w:pPr>
      <w:r>
        <w:rPr>
          <w:lang w:val="fr_FR" w:bidi="fr_FR"/>
        </w:rPr>
      </w:r>
      <w:r>
        <w:rPr>
          <w:lang w:val="fr_FR" w:bidi="fr_FR"/>
        </w:rPr>
        <w:t>Les familles qui trahissent les membres de leur famille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envoie ses douze disciples. Après avoir donné des instructions aux disciples au sujet de leur mission, Jésus dit : « Je vous envoie comme des brebis au milieu d'une meute de loups. Soyez donc sages comme des serpents et doux comme des colombes.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à ses disciples qu'ils se feront arrêter et seront battus pour le fait de l'avoir suivi. Mais ils pourront parler de lui aux autorités.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leur donne des instructions sur ce qu'ils doivent faire quand ils sont arrêtés.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les avertit au sujet du fait que leurs familles pouront se retourner contre ses disciples et les assure que leur mission ne se terminera pas avant que le Fils de l'homme ne vienne.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explique pourquoi les disciples seront persécutés. Il leur dit que puisqu'il a été persécuté et accusé à tort, ils le seront aussi.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b/>
          <w:lang w:val="fr_FR" w:bidi="fr_FR"/>
        </w:rPr>
        <w:t>Voici</w:t>
      </w:r>
      <w:r>
        <w:rPr>
          <w:lang w:val="fr_FR" w:bidi="fr_FR"/>
        </w:rPr>
        <w:t xml:space="preserve"> est un mot utilisé pour indiquer que quelque chose d’important ou d’incroyable va se produire. Jésus envoie ses disciples en mission. Jésus compare symboliquement ses disciples à des brebis, et les gens qu’ils rencontreront à des loups. </w:t>
      </w:r>
      <w:r>
        <w:rPr>
          <w:b/>
          <w:lang w:val="fr_FR" w:bidi="fr_FR"/>
        </w:rPr>
        <w:t>Les loups</w:t>
      </w:r>
      <w:r>
        <w:rPr>
          <w:lang w:val="fr_FR" w:bidi="fr_FR"/>
        </w:rPr>
        <w:t xml:space="preserve"> sont un type de chien sauvage.</w:t>
      </w:r>
    </w:p>
    <w:p>
      <w:pPr/>
      <w:r>
        <w:rPr>
          <w:lang w:val="fr_FR" w:bidi="fr_FR"/>
        </w:rPr>
      </w:r>
      <w:r>
        <w:rPr>
          <w:lang w:val="fr_FR" w:bidi="fr_FR"/>
        </w:rPr>
        <w:t xml:space="preserve">Jésus dit « soyez rusés, ou </w:t>
      </w:r>
      <w:r>
        <w:rPr>
          <w:b/>
          <w:lang w:val="fr_FR" w:bidi="fr_FR"/>
        </w:rPr>
        <w:t>sages</w:t>
      </w:r>
      <w:r>
        <w:rPr>
          <w:lang w:val="fr_FR" w:bidi="fr_FR"/>
        </w:rPr>
        <w:t xml:space="preserve">, comme des </w:t>
      </w:r>
      <w:r>
        <w:rPr>
          <w:b/>
          <w:lang w:val="fr_FR" w:bidi="fr_FR"/>
        </w:rPr>
        <w:t>serpents</w:t>
      </w:r>
      <w:r>
        <w:rPr>
          <w:lang w:val="fr_FR" w:bidi="fr_FR"/>
        </w:rPr>
        <w:t xml:space="preserve"> et innocents, ou doux, comme des </w:t>
      </w:r>
      <w:r>
        <w:rPr>
          <w:b/>
          <w:lang w:val="fr_FR" w:bidi="fr_FR"/>
        </w:rPr>
        <w:t>colombes</w:t>
      </w:r>
      <w:r>
        <w:rPr>
          <w:lang w:val="fr_FR" w:bidi="fr_FR"/>
        </w:rPr>
        <w:t>. »</w:t>
      </w:r>
    </w:p>
    <w:p>
      <w:pPr/>
      <w:r>
        <w:rPr>
          <w:lang w:val="fr_FR" w:bidi="fr_FR"/>
        </w:rPr>
      </w:r>
      <w:r>
        <w:rPr>
          <w:lang w:val="fr_FR" w:bidi="fr_FR"/>
        </w:rPr>
        <w:t xml:space="preserve">La </w:t>
      </w:r>
      <w:r>
        <w:rPr>
          <w:b/>
          <w:lang w:val="fr_FR" w:bidi="fr_FR"/>
        </w:rPr>
        <w:t>sagesse</w:t>
      </w:r>
      <w:r>
        <w:rPr>
          <w:lang w:val="fr_FR" w:bidi="fr_FR"/>
        </w:rPr>
        <w:t xml:space="preserve"> consiste à réfléchir soigneusement avant d’agir. La sagesse fait référence au fait de faire preuve d'intelligence pratique dans des situations difficiles. Utilisez le même mot pour sagesse que dans les passages précédents. Référez-vous au Glossaire principal pour une définition plus complète de la </w:t>
      </w:r>
      <w:r>
        <w:rPr>
          <w:lang w:val="fr_FR" w:bidi="fr_FR"/>
        </w:rPr>
        <w:t>sagesse</w:t>
      </w:r>
      <w:r>
        <w:rPr>
          <w:lang w:val="fr_FR" w:bidi="fr_FR"/>
        </w:rPr>
        <w:t>.</w:t>
      </w:r>
    </w:p>
    <w:p>
      <w:pPr/>
      <w:r>
        <w:rPr>
          <w:lang w:val="fr_FR" w:bidi="fr_FR"/>
        </w:rPr>
      </w:r>
      <w:r>
        <w:rPr>
          <w:lang w:val="fr_FR" w:bidi="fr_FR"/>
        </w:rPr>
        <w:t xml:space="preserve">Un </w:t>
      </w:r>
      <w:r>
        <w:rPr>
          <w:b/>
          <w:lang w:val="fr_FR" w:bidi="fr_FR"/>
        </w:rPr>
        <w:t>serpent</w:t>
      </w:r>
      <w:r>
        <w:rPr>
          <w:lang w:val="fr_FR" w:bidi="fr_FR"/>
        </w:rPr>
        <w:t xml:space="preserve"> est un reptile sans pattes. </w:t>
      </w:r>
      <w:r>
        <w:rPr>
          <w:b/>
          <w:lang w:val="fr_FR" w:bidi="fr_FR"/>
        </w:rPr>
        <w:t>Les serpents</w:t>
      </w:r>
      <w:r>
        <w:rPr>
          <w:lang w:val="fr_FR" w:bidi="fr_FR"/>
        </w:rPr>
        <w:t xml:space="preserve"> dans la culture juive étaient considérés comme de bons exemples de prudence, de précaution ou de sagesse.</w:t>
      </w:r>
    </w:p>
    <w:p>
      <w:pPr/>
      <w:r>
        <w:rPr>
          <w:lang w:val="fr_FR" w:bidi="fr_FR"/>
        </w:rPr>
      </w:r>
      <w:r>
        <w:rPr>
          <w:lang w:val="fr_FR" w:bidi="fr_FR"/>
        </w:rPr>
        <w:t xml:space="preserve">Une </w:t>
      </w:r>
      <w:r>
        <w:rPr>
          <w:b/>
          <w:lang w:val="fr_FR" w:bidi="fr_FR"/>
        </w:rPr>
        <w:t>colombe</w:t>
      </w:r>
      <w:r>
        <w:rPr>
          <w:lang w:val="fr_FR" w:bidi="fr_FR"/>
        </w:rPr>
        <w:t xml:space="preserve"> est un petit oiseau semblable à un pigeon. Dans la culture juive, une colombe était considérée comme un bon exemple de douceur, d’innocence ou d’inoffensivité.</w:t>
      </w:r>
    </w:p>
    <w:p>
      <w:pPr/>
      <w:r>
        <w:rPr>
          <w:lang w:val="fr_FR" w:bidi="fr_FR"/>
        </w:rPr>
      </w:r>
      <w:r>
        <w:rPr>
          <w:b/>
          <w:lang w:val="fr_FR" w:bidi="fr_FR"/>
        </w:rPr>
        <w:t>Se méfier des hommes</w:t>
      </w:r>
      <w:r>
        <w:rPr>
          <w:lang w:val="fr_FR" w:bidi="fr_FR"/>
        </w:rPr>
        <w:t xml:space="preserve"> est un avertissement pour les disciples de faire attention, ou de se méfier des gens qui cherchent à leur faire du mal.</w:t>
      </w:r>
    </w:p>
    <w:p>
      <w:pPr/>
      <w:r>
        <w:rPr>
          <w:lang w:val="fr_FR" w:bidi="fr_FR"/>
        </w:rPr>
      </w:r>
      <w:r>
        <w:rPr>
          <w:lang w:val="fr_FR" w:bidi="fr_FR"/>
        </w:rPr>
        <w:t xml:space="preserve">« Ils vous livreront aux tribunaux et vous flagelleront, ou vous frapperont dans leurs </w:t>
      </w:r>
      <w:r>
        <w:rPr>
          <w:b/>
          <w:lang w:val="fr_FR" w:bidi="fr_FR"/>
        </w:rPr>
        <w:t>synagogues</w:t>
      </w:r>
      <w:r>
        <w:rPr>
          <w:lang w:val="fr_FR" w:bidi="fr_FR"/>
        </w:rPr>
        <w:t>. »</w:t>
      </w:r>
    </w:p>
    <w:p>
      <w:pPr/>
      <w:r>
        <w:rPr>
          <w:lang w:val="fr_FR" w:bidi="fr_FR"/>
        </w:rPr>
      </w:r>
      <w:r>
        <w:rPr>
          <w:lang w:val="fr_FR" w:bidi="fr_FR"/>
        </w:rPr>
        <w:t xml:space="preserve">Les gens livreront, ou arrêteront, les disciples de Jésus. Ils seront battus avec un fouet à l’intérieur d’une </w:t>
      </w:r>
      <w:r>
        <w:rPr>
          <w:b/>
          <w:lang w:val="fr_FR" w:bidi="fr_FR"/>
        </w:rPr>
        <w:t>synagogue</w:t>
      </w:r>
      <w:r>
        <w:rPr>
          <w:lang w:val="fr_FR" w:bidi="fr_FR"/>
        </w:rPr>
        <w:t xml:space="preserve">. Une synagogue est un lieu de culte juif. Utilisez le même mot pour synagogue que dans les passages précédents. Référez-vous au Glossaire principal pour une définition plus complète de </w:t>
      </w:r>
      <w:r>
        <w:rPr>
          <w:lang w:val="fr_FR" w:bidi="fr_FR"/>
        </w:rPr>
        <w:t>synagogue</w:t>
      </w:r>
      <w:r>
        <w:rPr>
          <w:lang w:val="fr_FR" w:bidi="fr_FR"/>
        </w:rPr>
        <w:t>.</w:t>
      </w:r>
    </w:p>
    <w:p>
      <w:pPr/>
      <w:r>
        <w:rPr>
          <w:lang w:val="fr_FR" w:bidi="fr_FR"/>
        </w:rPr>
      </w:r>
      <w:r>
        <w:rPr>
          <w:lang w:val="fr_FR" w:bidi="fr_FR"/>
        </w:rPr>
        <w:t xml:space="preserve">Les disciples de Jésus étaient avertis qu'ils allaient être « </w:t>
      </w:r>
      <w:r>
        <w:rPr>
          <w:b/>
          <w:lang w:val="fr_FR" w:bidi="fr_FR"/>
        </w:rPr>
        <w:t>traînés</w:t>
      </w:r>
      <w:r>
        <w:rPr>
          <w:lang w:val="fr_FR" w:bidi="fr_FR"/>
        </w:rPr>
        <w:t xml:space="preserve"> devant les </w:t>
      </w:r>
      <w:r>
        <w:rPr>
          <w:b/>
          <w:lang w:val="fr_FR" w:bidi="fr_FR"/>
        </w:rPr>
        <w:t>gouverneurs</w:t>
      </w:r>
      <w:r>
        <w:rPr>
          <w:lang w:val="fr_FR" w:bidi="fr_FR"/>
        </w:rPr>
        <w:t xml:space="preserve"> et les </w:t>
      </w:r>
      <w:r>
        <w:rPr>
          <w:b/>
          <w:lang w:val="fr_FR" w:bidi="fr_FR"/>
        </w:rPr>
        <w:t>rois</w:t>
      </w:r>
      <w:r>
        <w:rPr>
          <w:lang w:val="fr_FR" w:bidi="fr_FR"/>
        </w:rPr>
        <w:t xml:space="preserve"> ».</w:t>
      </w:r>
    </w:p>
    <w:p>
      <w:pPr/>
      <w:r>
        <w:rPr>
          <w:lang w:val="fr_FR" w:bidi="fr_FR"/>
        </w:rPr>
      </w:r>
      <w:r>
        <w:rPr>
          <w:b/>
          <w:lang w:val="fr_FR" w:bidi="fr_FR"/>
        </w:rPr>
        <w:t>Traîné</w:t>
      </w:r>
      <w:r>
        <w:rPr>
          <w:lang w:val="fr_FR" w:bidi="fr_FR"/>
        </w:rPr>
        <w:t xml:space="preserve"> indique être forcé de comparaître devant un juge.</w:t>
      </w:r>
    </w:p>
    <w:p>
      <w:pPr/>
      <w:r>
        <w:rPr>
          <w:lang w:val="fr_FR" w:bidi="fr_FR"/>
        </w:rPr>
      </w:r>
      <w:r>
        <w:rPr>
          <w:lang w:val="fr_FR" w:bidi="fr_FR"/>
        </w:rPr>
        <w:t>Les</w:t>
      </w:r>
      <w:r>
        <w:rPr>
          <w:b/>
          <w:lang w:val="fr_FR" w:bidi="fr_FR"/>
        </w:rPr>
        <w:t xml:space="preserve"> gouverneurs</w:t>
      </w:r>
      <w:r>
        <w:rPr>
          <w:lang w:val="fr_FR" w:bidi="fr_FR"/>
        </w:rPr>
        <w:t xml:space="preserve"> sont des chefs qui ne sont pas aussi puissants que les rois.</w:t>
      </w:r>
    </w:p>
    <w:p>
      <w:pPr/>
      <w:r>
        <w:rPr>
          <w:lang w:val="fr_FR" w:bidi="fr_FR"/>
        </w:rPr>
      </w:r>
      <w:r>
        <w:rPr>
          <w:lang w:val="fr_FR" w:bidi="fr_FR"/>
        </w:rPr>
        <w:t>Les rois</w:t>
      </w:r>
      <w:r>
        <w:rPr>
          <w:lang w:val="fr_FR" w:bidi="fr_FR"/>
        </w:rPr>
        <w:t xml:space="preserve"> sont les chefs suprêmes de la terre.</w:t>
      </w:r>
    </w:p>
    <w:p>
      <w:pPr/>
      <w:r>
        <w:rPr>
          <w:lang w:val="fr_FR" w:bidi="fr_FR"/>
        </w:rPr>
      </w:r>
      <w:r>
        <w:rPr>
          <w:lang w:val="fr_FR" w:bidi="fr_FR"/>
        </w:rPr>
        <w:t xml:space="preserve">Jésus dit que Dieu permettrait que ces choses se produisent pour que les disciples </w:t>
      </w:r>
      <w:r>
        <w:rPr>
          <w:b/>
          <w:lang w:val="fr_FR" w:bidi="fr_FR"/>
        </w:rPr>
        <w:t>rendent témoignage</w:t>
      </w:r>
      <w:r>
        <w:rPr>
          <w:lang w:val="fr_FR" w:bidi="fr_FR"/>
        </w:rPr>
        <w:t xml:space="preserve">, ou </w:t>
      </w:r>
      <w:r>
        <w:rPr>
          <w:b/>
          <w:lang w:val="fr_FR" w:bidi="fr_FR"/>
        </w:rPr>
        <w:t>donnent un témoignage</w:t>
      </w:r>
      <w:r>
        <w:rPr>
          <w:lang w:val="fr_FR" w:bidi="fr_FR"/>
        </w:rPr>
        <w:t xml:space="preserve">, aux chefs et aux </w:t>
      </w:r>
      <w:r>
        <w:rPr>
          <w:b/>
          <w:lang w:val="fr_FR" w:bidi="fr_FR"/>
        </w:rPr>
        <w:t>Gentils</w:t>
      </w:r>
      <w:r>
        <w:rPr>
          <w:lang w:val="fr_FR" w:bidi="fr_FR"/>
        </w:rPr>
        <w:t xml:space="preserve">. Rendre témoignage, ou donner un témoignage, dans ce cas, signifie parler de Jésus aux non-croyants. Un </w:t>
      </w:r>
      <w:r>
        <w:rPr>
          <w:b/>
          <w:lang w:val="fr_FR" w:bidi="fr_FR"/>
        </w:rPr>
        <w:t>Gentil</w:t>
      </w:r>
      <w:r>
        <w:rPr>
          <w:lang w:val="fr_FR" w:bidi="fr_FR"/>
        </w:rPr>
        <w:t xml:space="preserve"> est un non-Juif. Utilisez le même mot pour Gentil que dans les passages précédents. Référez-vous au Glossaire principal pour une définition plus complète du mot </w:t>
      </w:r>
      <w:r>
        <w:rPr>
          <w:lang w:val="fr_FR" w:bidi="fr_FR"/>
        </w:rPr>
        <w:t>Gentil</w:t>
      </w:r>
      <w:r>
        <w:rPr>
          <w:lang w:val="fr_FR" w:bidi="fr_FR"/>
        </w:rPr>
        <w:t>.</w:t>
      </w:r>
    </w:p>
    <w:p>
      <w:pPr/>
      <w:r>
        <w:rPr>
          <w:lang w:val="fr_FR" w:bidi="fr_FR"/>
        </w:rPr>
      </w:r>
      <w:r>
        <w:rPr>
          <w:lang w:val="fr_FR" w:bidi="fr_FR"/>
        </w:rPr>
        <w:t xml:space="preserve">Jésus leur dit de ne pas s’inquiéter de ce dont ils parleraient aux autorités parce que ce serait « l’Esprit de votre Père qui parle en vous. » L’« Esprit de votre Père » est le </w:t>
      </w:r>
      <w:r>
        <w:rPr>
          <w:b/>
          <w:lang w:val="fr_FR" w:bidi="fr_FR"/>
        </w:rPr>
        <w:t>Saint-Esprit</w:t>
      </w:r>
      <w:r>
        <w:rPr>
          <w:lang w:val="fr_FR" w:bidi="fr_FR"/>
        </w:rPr>
        <w:t xml:space="preserve">. Le Saint-Esprit est l’Esprit de Dieu dans les cieux. Utilisez le même mot pour Saint-Esprit que dans les passages précédents. Référez-vous au glossaire principal pour une définition plus complète du mot </w:t>
      </w:r>
      <w:r>
        <w:rPr>
          <w:lang w:val="fr_FR" w:bidi="fr_FR"/>
        </w:rPr>
        <w:t>Saint-Esprit</w:t>
      </w:r>
      <w:r>
        <w:rPr>
          <w:lang w:val="fr_FR" w:bidi="fr_FR"/>
        </w:rPr>
        <w:t>.</w:t>
      </w:r>
    </w:p>
    <w:p>
      <w:pPr/>
      <w:r>
        <w:rPr>
          <w:lang w:val="fr_FR" w:bidi="fr_FR"/>
        </w:rPr>
      </w:r>
      <w:r>
        <w:rPr>
          <w:lang w:val="fr_FR" w:bidi="fr_FR"/>
        </w:rPr>
        <w:t xml:space="preserve">Jésus dit que les persécutions, ou les difficultés, viendraient même à travers les membres de la famille. Jésus leur dit qu’ils seraient haïs par tous parce qu’ils le suivent. Jésus dit : « Celui qui persévère jusqu'à la fin sera </w:t>
      </w:r>
      <w:r>
        <w:rPr>
          <w:b/>
          <w:lang w:val="fr_FR" w:bidi="fr_FR"/>
        </w:rPr>
        <w:t>sauvé</w:t>
      </w:r>
      <w:r>
        <w:rPr>
          <w:lang w:val="fr_FR" w:bidi="fr_FR"/>
        </w:rPr>
        <w:t xml:space="preserve">. » </w:t>
      </w:r>
      <w:r>
        <w:rPr>
          <w:b/>
          <w:lang w:val="fr_FR" w:bidi="fr_FR"/>
        </w:rPr>
        <w:t>Être sauvé</w:t>
      </w:r>
      <w:r>
        <w:rPr>
          <w:lang w:val="fr_FR" w:bidi="fr_FR"/>
        </w:rPr>
        <w:t xml:space="preserve"> signifie être délivré du danger de la punition éternelle. Cela indique que le </w:t>
      </w:r>
      <w:r>
        <w:rPr>
          <w:b/>
          <w:lang w:val="fr_FR" w:bidi="fr_FR"/>
        </w:rPr>
        <w:t>salut</w:t>
      </w:r>
      <w:r>
        <w:rPr>
          <w:lang w:val="fr_FR" w:bidi="fr_FR"/>
        </w:rPr>
        <w:t xml:space="preserve"> par la croyance en Jésus entraîne une éternité au ciel avec Dieu. Utilisez le même mot pour salut que dans les passages précédents. Référez-vous au Glossaire principal pour une définition plus complète du mot </w:t>
      </w:r>
      <w:r>
        <w:rPr>
          <w:lang w:val="fr_FR" w:bidi="fr_FR"/>
        </w:rPr>
        <w:t>salut</w:t>
      </w:r>
      <w:r>
        <w:rPr>
          <w:lang w:val="fr_FR" w:bidi="fr_FR"/>
        </w:rPr>
        <w:t>.</w:t>
      </w:r>
    </w:p>
    <w:p>
      <w:pPr/>
      <w:r>
        <w:rPr>
          <w:lang w:val="fr_FR" w:bidi="fr_FR"/>
        </w:rPr>
      </w:r>
      <w:r>
        <w:rPr>
          <w:lang w:val="fr_FR" w:bidi="fr_FR"/>
        </w:rPr>
        <w:t xml:space="preserve">Jésus dit : « En vérité, je vous le dis, vous ne finirez pas de traverser les villes d’Israël avant que le Fils de l’homme ne vienne. » La signification exacte de cette phrase n’est pas claire. Jésus reviendra vers ses disciples après sa mort et sa résurrection. Il retournera vers son Père dans les cieux. Il reviendra un jour, à la fin du monde. Jésus peut être en train de faire référence à n'importe lequel, ou chacun, de ces événements. Le titre </w:t>
      </w:r>
      <w:r>
        <w:rPr>
          <w:b/>
          <w:lang w:val="fr_FR" w:bidi="fr_FR"/>
        </w:rPr>
        <w:t>Fils de l’homme</w:t>
      </w:r>
      <w:r>
        <w:rPr>
          <w:lang w:val="fr_FR" w:bidi="fr_FR"/>
        </w:rPr>
        <w:t xml:space="preserve"> indique que Jésus est le Sauveur promis.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 xml:space="preserve">Jésus dit : « Un </w:t>
      </w:r>
      <w:r>
        <w:rPr>
          <w:b/>
          <w:lang w:val="fr_FR" w:bidi="fr_FR"/>
        </w:rPr>
        <w:t>disciple</w:t>
      </w:r>
      <w:r>
        <w:rPr>
          <w:lang w:val="fr_FR" w:bidi="fr_FR"/>
        </w:rPr>
        <w:t xml:space="preserve"> n’est pas plus grand que son enseignant, ni un </w:t>
      </w:r>
      <w:r>
        <w:rPr>
          <w:b/>
          <w:lang w:val="fr_FR" w:bidi="fr_FR"/>
        </w:rPr>
        <w:t>serviteur</w:t>
      </w:r>
      <w:r>
        <w:rPr>
          <w:lang w:val="fr_FR" w:bidi="fr_FR"/>
        </w:rPr>
        <w:t xml:space="preserve">, ou un </w:t>
      </w:r>
      <w:r>
        <w:rPr>
          <w:b/>
          <w:lang w:val="fr_FR" w:bidi="fr_FR"/>
        </w:rPr>
        <w:t>esclave</w:t>
      </w:r>
      <w:r>
        <w:rPr>
          <w:lang w:val="fr_FR" w:bidi="fr_FR"/>
        </w:rPr>
        <w:t>, plus grand que son maître. »</w:t>
      </w:r>
    </w:p>
    <w:p>
      <w:pPr/>
      <w:r>
        <w:rPr>
          <w:lang w:val="fr_FR" w:bidi="fr_FR"/>
        </w:rPr>
      </w:r>
      <w:r>
        <w:rPr>
          <w:lang w:val="fr_FR" w:bidi="fr_FR"/>
        </w:rPr>
        <w:t xml:space="preserve">Dans ce cas présent, </w:t>
      </w:r>
      <w:r>
        <w:rPr>
          <w:b/>
          <w:lang w:val="fr_FR" w:bidi="fr_FR"/>
        </w:rPr>
        <w:t>disciple</w:t>
      </w:r>
      <w:r>
        <w:rPr>
          <w:lang w:val="fr_FR" w:bidi="fr_FR"/>
        </w:rPr>
        <w:t xml:space="preserve"> fait référence à n’importe quel étudiant ou suiveur, pas seulement les douze disciples les plus proches de Jésus. Utilisez le même mot pour disciple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b/>
          <w:lang w:val="fr_FR" w:bidi="fr_FR"/>
        </w:rPr>
        <w:t>Serviteur</w:t>
      </w:r>
      <w:r>
        <w:rPr>
          <w:lang w:val="fr_FR" w:bidi="fr_FR"/>
        </w:rPr>
        <w:t xml:space="preserve">, ou </w:t>
      </w:r>
      <w:r>
        <w:rPr>
          <w:b/>
          <w:lang w:val="fr_FR" w:bidi="fr_FR"/>
        </w:rPr>
        <w:t>esclave</w:t>
      </w:r>
      <w:r>
        <w:rPr>
          <w:lang w:val="fr_FR" w:bidi="fr_FR"/>
        </w:rPr>
        <w:t xml:space="preserve">, dans ce cas présent, fait référence à quelqu’un qui sert ou travaille pour une autre personne. Un disciple de Jésus est aussi un serviteur de Jésus. Utilisez le même mot pour serviteur ou esclave que dans les passages précédents. Référez-vous au Glossaire principal pour une définition plus complète de </w:t>
      </w:r>
      <w:r>
        <w:rPr>
          <w:lang w:val="fr_FR" w:bidi="fr_FR"/>
        </w:rPr>
        <w:t>serviteur</w:t>
      </w:r>
      <w:r>
        <w:rPr>
          <w:lang w:val="fr_FR" w:bidi="fr_FR"/>
        </w:rPr>
        <w:t xml:space="preserve"> ou </w:t>
      </w:r>
      <w:r>
        <w:rPr>
          <w:lang w:val="fr_FR" w:bidi="fr_FR"/>
        </w:rPr>
        <w:t>esclave</w:t>
      </w:r>
      <w:r>
        <w:rPr>
          <w:lang w:val="fr_FR" w:bidi="fr_FR"/>
        </w:rPr>
        <w:t>.</w:t>
      </w:r>
    </w:p>
    <w:p>
      <w:pPr/>
      <w:r>
        <w:rPr>
          <w:lang w:val="fr_FR" w:bidi="fr_FR"/>
        </w:rPr>
      </w:r>
      <w:r>
        <w:rPr>
          <w:lang w:val="fr_FR" w:bidi="fr_FR"/>
        </w:rPr>
        <w:t xml:space="preserve">Jésus dit : « s'ils ont appelé le </w:t>
      </w:r>
      <w:r>
        <w:rPr>
          <w:b/>
          <w:lang w:val="fr_FR" w:bidi="fr_FR"/>
        </w:rPr>
        <w:t>maître</w:t>
      </w:r>
      <w:r>
        <w:rPr>
          <w:lang w:val="fr_FR" w:bidi="fr_FR"/>
        </w:rPr>
        <w:t xml:space="preserve"> de la maison </w:t>
      </w:r>
      <w:r>
        <w:rPr>
          <w:b/>
          <w:lang w:val="fr_FR" w:bidi="fr_FR"/>
        </w:rPr>
        <w:t>Béelzébul</w:t>
      </w:r>
      <w:r>
        <w:rPr>
          <w:lang w:val="fr_FR" w:bidi="fr_FR"/>
        </w:rPr>
        <w:t xml:space="preserve">, à combien plus forte raison </w:t>
      </w:r>
      <w:r>
        <w:rPr>
          <w:b/>
          <w:lang w:val="fr_FR" w:bidi="fr_FR"/>
        </w:rPr>
        <w:t>méprisent</w:t>
      </w:r>
      <w:r>
        <w:rPr>
          <w:lang w:val="fr_FR" w:bidi="fr_FR"/>
        </w:rPr>
        <w:t xml:space="preserve">-ils, ou diront-ils des choses pires, aux </w:t>
      </w:r>
      <w:r>
        <w:rPr>
          <w:b/>
          <w:lang w:val="fr_FR" w:bidi="fr_FR"/>
        </w:rPr>
        <w:t>membres de sa maison</w:t>
      </w:r>
      <w:r>
        <w:rPr>
          <w:lang w:val="fr_FR" w:bidi="fr_FR"/>
        </w:rPr>
        <w:t xml:space="preserve">. » </w:t>
      </w:r>
    </w:p>
    <w:p>
      <w:pPr/>
      <w:r>
        <w:rPr>
          <w:lang w:val="fr_FR" w:bidi="fr_FR"/>
        </w:rPr>
      </w:r>
      <w:r>
        <w:rPr>
          <w:lang w:val="fr_FR" w:bidi="fr_FR"/>
        </w:rPr>
        <w:t xml:space="preserve">Le </w:t>
      </w:r>
      <w:r>
        <w:rPr>
          <w:b/>
          <w:lang w:val="fr_FR" w:bidi="fr_FR"/>
        </w:rPr>
        <w:t>maître de la maison</w:t>
      </w:r>
      <w:r>
        <w:rPr>
          <w:lang w:val="fr_FR" w:bidi="fr_FR"/>
        </w:rPr>
        <w:t xml:space="preserve"> est la personne responsable de ceux qui vivaient dans la maison. Jésus s’appelle lui-même le maître de la maison parce qu’il est le maître, ou chef, des disciples et de tous ceux qui suivent Jésus. Utilisez le même mot pour maître que dans les passages précédents. Référez-vous au Glossaire principal pour une définition plus complète du mot </w:t>
      </w:r>
      <w:r>
        <w:rPr>
          <w:lang w:val="fr_FR" w:bidi="fr_FR"/>
        </w:rPr>
        <w:t>maître</w:t>
      </w:r>
      <w:r>
        <w:rPr>
          <w:lang w:val="fr_FR" w:bidi="fr_FR"/>
        </w:rPr>
        <w:t>.</w:t>
      </w:r>
    </w:p>
    <w:p>
      <w:pPr/>
      <w:r>
        <w:rPr>
          <w:lang w:val="fr_FR" w:bidi="fr_FR"/>
        </w:rPr>
      </w:r>
      <w:r>
        <w:rPr>
          <w:b/>
          <w:lang w:val="fr_FR" w:bidi="fr_FR"/>
        </w:rPr>
        <w:t>Béelzébul</w:t>
      </w:r>
      <w:r>
        <w:rPr>
          <w:lang w:val="fr_FR" w:bidi="fr_FR"/>
        </w:rPr>
        <w:t xml:space="preserve"> est un autre nom pour Satan. </w:t>
      </w:r>
      <w:r>
        <w:rPr>
          <w:b/>
          <w:lang w:val="fr_FR" w:bidi="fr_FR"/>
        </w:rPr>
        <w:t>Satan</w:t>
      </w:r>
      <w:r>
        <w:rPr>
          <w:lang w:val="fr_FR" w:bidi="fr_FR"/>
        </w:rPr>
        <w:t xml:space="preserve"> est un être spirituel qui est le chef des esprits mauvais. Satan a été créé par Dieu, mais il s’est rebellé contre Dieu. Utilisez le même mot pour Satan que dans les passages précédents. Référez-vous au Glossaire principal pour une définition plus complète de </w:t>
      </w:r>
      <w:r>
        <w:rPr>
          <w:lang w:val="fr_FR" w:bidi="fr_FR"/>
        </w:rPr>
        <w:t>Satan</w:t>
      </w:r>
      <w:r>
        <w:rPr>
          <w:lang w:val="fr_FR" w:bidi="fr_FR"/>
        </w:rPr>
        <w:t>.</w:t>
      </w:r>
    </w:p>
    <w:p>
      <w:pPr/>
      <w:r>
        <w:rPr>
          <w:lang w:val="fr_FR" w:bidi="fr_FR"/>
        </w:rPr>
      </w:r>
      <w:r>
        <w:rPr>
          <w:b/>
          <w:lang w:val="fr_FR" w:bidi="fr_FR"/>
        </w:rPr>
        <w:t>Dénigrer</w:t>
      </w:r>
      <w:r>
        <w:rPr>
          <w:lang w:val="fr_FR" w:bidi="fr_FR"/>
        </w:rPr>
        <w:t>, ou dire des chosesencore pires, signifie dire des choses désagréables et fausses sur quelqu’un.</w:t>
      </w:r>
    </w:p>
    <w:p>
      <w:pPr/>
      <w:r>
        <w:rPr>
          <w:lang w:val="fr_FR" w:bidi="fr_FR"/>
        </w:rPr>
      </w:r>
      <w:r>
        <w:rPr>
          <w:lang w:val="fr_FR" w:bidi="fr_FR"/>
        </w:rPr>
        <w:t xml:space="preserve">Les </w:t>
      </w:r>
      <w:r>
        <w:rPr>
          <w:b/>
          <w:lang w:val="fr_FR" w:bidi="fr_FR"/>
        </w:rPr>
        <w:t>membres de sa maison</w:t>
      </w:r>
      <w:r>
        <w:rPr>
          <w:lang w:val="fr_FR" w:bidi="fr_FR"/>
        </w:rPr>
        <w:t xml:space="preserve"> sont des disciples de Jésus. Utilisez le même mot pour maisonnée que dans les passages précédents. Référez-vous au Glossaire principal pour une définition plus complète de </w:t>
      </w:r>
      <w:r>
        <w:rPr>
          <w:lang w:val="fr_FR" w:bidi="fr_FR"/>
        </w:rPr>
        <w:t>maisonnée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10:26–33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10.26–33.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vraie, Matthieu raconte l’enseignement et l’encouragement que Jésus a donnés aux disciples. Nous apprenons combien les disciples de Jésus sont précieux pour Dieu.</w:t>
      </w:r>
    </w:p>
    <w:p>
      <w:pPr/>
      <w:r>
        <w:rPr>
          <w:lang w:val="fr_FR" w:bidi="fr_FR"/>
        </w:rPr>
      </w:r>
      <w:r>
        <w:rPr>
          <w:lang w:val="fr_FR" w:bidi="fr_FR"/>
        </w:rPr>
        <w:t>Dans le passage précédent, Jésus parle à ses disciples de la persécution, ou des difficultés, qu’ils connaîtront du fait de l’avoir suivi publiquement.</w:t>
      </w:r>
    </w:p>
    <w:p>
      <w:pPr/>
      <w:r>
        <w:rPr>
          <w:lang w:val="fr_FR" w:bidi="fr_FR"/>
        </w:rPr>
      </w:r>
      <w:r>
        <w:rPr>
          <w:lang w:val="fr_FR" w:bidi="fr_FR"/>
        </w:rPr>
        <w:t>Jésus parle aux disciples, ses douze suiveurs les plus proches, des gens qui les persécuteront. Jésus dit aux disciples de ne pas avoir peur de ces gens. Quand Jésus dit : « Rien n’est couvert qui ne sera révélé, ou caché qui ne sera connu », Jésus répète la même pensée en utilisant des mots différents pour montrer l’importance de ce qu’il a dit. Nous ne savons pas ce que cela signifie : Les choses qui sont cachées sont peut-être les péchés secrets des gens qui persécutent les disciples de Jésus, ou les choses difficiles à comprendre au sujet du royaume de Dieu. Jésus dit : « Ce que je vous dis dans l'obscurité, dites-le dans la lumière, et ce que vous entendez chuchoté, proclamez-le sur les toits. » Pendant cette période, le sommet, ou toit, des maisons juives était plat et accessible par des escaliers. On utilisait le toit de sa maison à des fins multiples. Il était commun de se tenir sur le toit pour faire des annonces importantes.</w:t>
      </w:r>
    </w:p>
    <w:p>
      <w:pPr/>
      <w:r>
        <w:rPr>
          <w:lang w:val="fr_FR" w:bidi="fr_FR"/>
        </w:rPr>
      </w:r>
      <w:r>
        <w:rPr>
          <w:lang w:val="fr_FR" w:bidi="fr_FR"/>
        </w:rPr>
        <w:t>Montrez une image d’une maison avec un toit plat.</w:t>
      </w:r>
    </w:p>
    <w:p>
      <w:pPr/>
      <w:r>
        <w:rPr>
          <w:lang w:val="fr_FR" w:bidi="fr_FR"/>
        </w:rPr>
      </w:r>
      <w:r>
        <w:rPr>
          <w:lang w:val="fr_FR" w:bidi="fr_FR"/>
        </w:rPr>
        <w:t>Encore une fois, Jésus répète la même pensée en utilisant des mots différents pour montrer l’importance de ce qu’il a dit. Cette fois-ci, Jésus veut probablement dire que ses disciples doivent dire à tout le monde ce que Jésus leur a dit. Jésus dit à ses disciples de ne pas avoir peur des gens qui ne peuvent que tuer leur corps physique, mais ne peuvent pas tuer leur âme, ou vie intérieure. L’âme est la partie d’une personne qui continue d’exister quand le corps meurt.</w:t>
      </w:r>
    </w:p>
    <w:p>
      <w:pPr/>
      <w:r>
        <w:rPr>
          <w:lang w:val="fr_FR" w:bidi="fr_FR"/>
        </w:rPr>
      </w:r>
      <w:r>
        <w:rPr>
          <w:lang w:val="fr_FR" w:bidi="fr_FR"/>
        </w:rPr>
        <w:t>Jésus dit : « Craignez celui, ou craignez seul Dieu, qui peut détruire à la fois l’âme et le corps en enfer. » Dans ce cas présent, la peur signifie avoir de la révérence pour Dieu. Quand quelque chose est détruit, il ne peut pas fonctionner ou être réparé. L’enfer est le lieu de punition éternelle. Dieu est le seul à avoir le contrôle sur l’âme d’une personne parce qu’il est le seul qui peut détruire ou sauver les gens pour toujours.</w:t>
      </w:r>
    </w:p>
    <w:p>
      <w:pPr/>
      <w:r>
        <w:rPr>
          <w:lang w:val="fr_FR" w:bidi="fr_FR"/>
        </w:rPr>
      </w:r>
      <w:r>
        <w:rPr>
          <w:lang w:val="fr_FR" w:bidi="fr_FR"/>
        </w:rPr>
        <w:t>Arrêtez-vous et racontez une histoire concernant ce qui arrivera à une personne quand elle meurt. Comment appelez-vous généralement la partie de la personne qui existe encore après sa mort ?</w:t>
      </w:r>
    </w:p>
    <w:p>
      <w:pPr/>
      <w:r>
        <w:rPr>
          <w:lang w:val="fr_FR" w:bidi="fr_FR"/>
        </w:rPr>
      </w:r>
      <w:r>
        <w:rPr>
          <w:lang w:val="fr_FR" w:bidi="fr_FR"/>
        </w:rPr>
        <w:t>Puis Jésus enseigne en utilisant une parabole. Une parabole est une histoire spéciale racontée par Jésus qui utilise des choses de tous les jours pour décrire des choses plus profondes sur Dieu. Quand Jésus demande : « Deux moineaux ne se vendent-ils pas pour un sou, ou une petite pièce de cuivre ? » il n'est pas en train de demander à recevoir une réponse. Il montrait que les gens attachent peu de valeur aux moineaux. Un moineau est un petit oiseau. Un sou est une petite pièce de cuivre avec peu de valeur.</w:t>
      </w:r>
    </w:p>
    <w:p>
      <w:pPr/>
      <w:r>
        <w:rPr>
          <w:lang w:val="fr_FR" w:bidi="fr_FR"/>
        </w:rPr>
      </w:r>
      <w:r>
        <w:rPr>
          <w:lang w:val="fr_FR" w:bidi="fr_FR"/>
        </w:rPr>
        <w:t>Montrez une image d’un moineau. Montrez une image d’un sou, ou d’une petite pièce de cuivre.</w:t>
      </w:r>
    </w:p>
    <w:p>
      <w:pPr/>
      <w:r>
        <w:rPr>
          <w:lang w:val="fr_FR" w:bidi="fr_FR"/>
        </w:rPr>
      </w:r>
      <w:r>
        <w:rPr>
          <w:lang w:val="fr_FR" w:bidi="fr_FR"/>
        </w:rPr>
        <w:t>Jésus dit qu’un moineau ne tombera pas par terre, ou ne mourra pas, sans la permission de votre Père céleste. C’est une comparaison. Elle nous enseigne que, de la même manière qu’un moineau ne mourra pas sans que Dieu le permette, un disciple de Jésus ne connaîtra pas de difficultés sans que Dieu ne le permette. Jésus appelle Dieu notre Père pour montrer que quelqu’un qui croit en Jésus fait partie du royaume de Dieu. Dieu prend soin de nous comme un Père qui prend soin de ses enfants. Jésus dit : « Même les cheveux sur votre tête sont comptés. » Cela signifie que Dieu sait même combien de cheveux il y a sur la tête d’une personne. Cela montre que Dieu se soucie même du plus petit détail de la vie d’une personne. Voilà pourquoi Jésus dit : « N’ayez pas peur. » Il explique que ses disciples sont plus précieux pour Dieu que beaucoup de moineaux. Cela indique que Dieu prendra soin des disciples de Jésus.</w:t>
      </w:r>
    </w:p>
    <w:p>
      <w:pPr/>
      <w:r>
        <w:rPr>
          <w:lang w:val="fr_FR" w:bidi="fr_FR"/>
        </w:rPr>
      </w:r>
      <w:r>
        <w:rPr>
          <w:lang w:val="fr_FR" w:bidi="fr_FR"/>
        </w:rPr>
        <w:t>Arrêtez-vous et discutez des relations personnelles proches dans votre culture. Décrivez le lien spécial entre les parents et leurs enfants. Quel genre de mots est utilisé dans votre culture pour décrire ce genre de relation ?</w:t>
      </w:r>
    </w:p>
    <w:p>
      <w:pPr/>
      <w:r>
        <w:rPr>
          <w:lang w:val="fr_FR" w:bidi="fr_FR"/>
        </w:rPr>
      </w:r>
      <w:r>
        <w:rPr>
          <w:lang w:val="fr_FR" w:bidi="fr_FR"/>
        </w:rPr>
        <w:t>Jésus dit : « Ainsi, tous ceux qui me reconnaissent en présence, ou devant les hommes, je le reconnaîtrai aussi en présence, ou devant mon Père qui est dans les cieux. » Jésus dit cela parce qu’il a dit à ses disciples de ne pas avoir peur des difficultés qu’ils connaîtront. Les hommes, dans ce cas présent, font référence aux gens, pas seulement aux mâles. Jésus veut que ses disciples lui restent loyaux en public. Même devant ceux qui les persécuteront. Jésus déclarera au Père, ou à Dieu, qu’une personne appartient au ciel si elle lui reste fidèle. Mais, si une personne n’est pas loyale à Jésus en public, Jésus niera que cette personne est un vrai disciple.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continue de parler à ses disciples des gens qui les persécuteront. Il dit aux disciples de ne pas craindre ces gens.</w:t>
      </w:r>
    </w:p>
    <w:p>
      <w:pPr/>
      <w:r>
        <w:rPr>
          <w:lang w:val="fr_FR" w:bidi="fr_FR"/>
        </w:rPr>
      </w:r>
      <w:r>
        <w:rPr>
          <w:b/>
          <w:lang w:val="fr_FR" w:bidi="fr_FR"/>
        </w:rPr>
        <w:t>Deuxième partie :</w:t>
      </w:r>
      <w:r>
        <w:rPr>
          <w:lang w:val="fr_FR" w:bidi="fr_FR"/>
        </w:rPr>
        <w:t xml:space="preserve"> Jésus encourage ses disciples que Dieu prend grandement soin d’eux.</w:t>
      </w:r>
    </w:p>
    <w:p>
      <w:pPr/>
      <w:r>
        <w:rPr>
          <w:lang w:val="fr_FR" w:bidi="fr_FR"/>
        </w:rPr>
      </w:r>
      <w:r>
        <w:rPr>
          <w:b/>
          <w:lang w:val="fr_FR" w:bidi="fr_FR"/>
        </w:rPr>
        <w:t>Troisième partie :</w:t>
      </w:r>
      <w:r>
        <w:rPr>
          <w:lang w:val="fr_FR" w:bidi="fr_FR"/>
        </w:rPr>
        <w:t xml:space="preserve"> Jésus enseigne aux disciples combien il est important de parler de lui aux autres.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gens qui persécutent les disciples de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moineaux</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le passage précédent, Jésus a parlé de difficultés et de persécution. Ce passage commence par « donc » ou « ainsi » comme moyen de le connecter à ce que Jésus vient de leur dire. Il est important de se rappeler que Jésus parle des gens qui persécuteront ses disciples quand il dit : « N’ayez pas peur d’eux. » Rappelez-vous que Jésus a dit : « Rien n’est couvert qui ne sera révélé. »</w:t>
      </w:r>
    </w:p>
    <w:p>
      <w:pPr/>
      <w:r>
        <w:rPr>
          <w:lang w:val="fr_FR" w:bidi="fr_FR"/>
        </w:rPr>
      </w:r>
      <w:r>
        <w:rPr>
          <w:lang w:val="fr_FR" w:bidi="fr_FR"/>
        </w:rPr>
        <w:t>Il est important de se rappeler que Jésus répète la même pensée en utilisant des mots différents pour montrer l’importance de ce qu’il a dit. « Rien n’est couvert » est la même chose que « ce qui est caché. » Les choses qui sont cachées sont peut-être les péchés secrets des gens qui persécutent les disciples de Jésus, ou les choses difficiles à comprendre concernant le royaume de Dieu.</w:t>
      </w:r>
    </w:p>
    <w:p>
      <w:pPr/>
      <w:r>
        <w:rPr>
          <w:lang w:val="fr_FR" w:bidi="fr_FR"/>
        </w:rPr>
      </w:r>
      <w:r>
        <w:rPr>
          <w:lang w:val="fr_FR" w:bidi="fr_FR"/>
        </w:rPr>
        <w:t>Jésus dit : « Ce que je vous dis dans l'obscurité, dites-le dans la lumière, et ce que vous entendez chuchoté, proclamez-le sur les toits. » Jésus répète la même pensée en utilisant des mots différents pour montrer l’importance de ce qu’il a dit. Cette fois-ci, « Ce que je vous dis dans l’obscurité » et « ce que vous entendez chuchoté », ont tous les deux la même signification. Voilà ce que Jésus enseigne à ses disciples en secret. « Dire dans la lumière » et « Proclamer sur le toit », ont tous les deux la même signification. Jésus veut que ses disciples disent à tout le monde ce que Jésus leur enseigne.</w:t>
      </w:r>
    </w:p>
    <w:p>
      <w:pPr/>
      <w:r>
        <w:rPr>
          <w:lang w:val="fr_FR" w:bidi="fr_FR"/>
        </w:rPr>
      </w:r>
      <w:r>
        <w:rPr>
          <w:lang w:val="fr_FR" w:bidi="fr_FR"/>
        </w:rPr>
        <w:t>Rappelez-vous que Jésus a dit : « Ne craignez pas ceux qui tuent le corps mais ne peuvent pas tuer l’âme. »</w:t>
      </w:r>
    </w:p>
    <w:p>
      <w:pPr/>
      <w:r>
        <w:rPr>
          <w:lang w:val="fr_FR" w:bidi="fr_FR"/>
        </w:rPr>
      </w:r>
      <w:r>
        <w:rPr>
          <w:lang w:val="fr_FR" w:bidi="fr_FR"/>
        </w:rPr>
        <w:t>Il est important de se rappeler que dans la deuxième partie, Jésus utilise une parabole pour enseigner ses disciples. Une parabole est une histoire spéciale racontée par Jésus qui utilise des choses de tous les jours pour décrire des choses plus profondes sur Dieu. Dans ce cas présent, Jésus parle de moineaux qui ont peu de valeur. Mais Dieu se soucie quand même de ce qui arrive aux moineaux. Rappelez-vous que Jésus a dit que Dieu sait même combien de cheveux il y a sur votre tête. Il est important de se rappeler que Jésus a dit à ses disciples « n’ayez pas peur » trois fois dans ce passage.</w:t>
      </w:r>
    </w:p>
    <w:p>
      <w:pPr/>
      <w:r>
        <w:rPr>
          <w:lang w:val="fr_FR" w:bidi="fr_FR"/>
        </w:rPr>
      </w:r>
      <w:r>
        <w:rPr>
          <w:lang w:val="fr_FR" w:bidi="fr_FR"/>
        </w:rPr>
        <w:t>Il est important de se rappeler que Jésus a dit : « Tous ceux qui me reconnaissent devant les hommes, je les reconnaîtrai devant mon Père qui est dans les cieux. » Il est important de se rappeler que Jésus veut que ses disciples parlent de lui aux autres en public. Rappelez-vous ce que Jésus a dit au sujet de ceux qui ne parlent pas de lui aux autres en public.</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gens qui persécutent les disciples de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moineaux</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parle à ses disciples de gens qui les persécuteront. Il dit aux disciples de ne pas craindre ces personnes. Jésus dit : « Rien n’est couvert qui ne sera révélé, ou caché, qui ne sera connu.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 « Ce que je vous dis dans l'obscurité, dites-le dans la lumière, et ce que vous entendez chuchoté, proclamez-le sur les toits.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encourage ses disciples que Dieu prend grandement soin d’eux. Il raconte une parabole au sujet de moineaux qui tombent par terre et de Dieu qui le remarque.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moineaux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dit : « Même les cheveux de votre tête sont tous comptés.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à ses disciples combien il est important de parler de lui aux autres. Il dit : « Ainsi, tous ceux qui me reconnaissent devant les hommes, je les reconnaîtrai aussi devant mon Père qui est dans les cieux, mais ceux qui me nieront devant les gens, je les nierai aussi devant mon Père qui est dans les cieux.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a dit : « Ce que vous entendez chuchoté, proclamez-le sur les toits. » Le </w:t>
      </w:r>
      <w:r>
        <w:rPr>
          <w:b/>
          <w:lang w:val="fr_FR" w:bidi="fr_FR"/>
        </w:rPr>
        <w:t>toit de la maison</w:t>
      </w:r>
      <w:r>
        <w:rPr>
          <w:lang w:val="fr_FR" w:bidi="fr_FR"/>
        </w:rPr>
        <w:t xml:space="preserve"> fait référence au sommet d’une maison ou d’un autre bâtiment, accessible par des escaliers extérieurs. Le toit était utilisé pour beaucoup de choses, pas seulement pour fournir un abri. On construisait des rambardes autour du toit des maisons pour empêcher les gens de tomber.</w:t>
      </w:r>
    </w:p>
    <w:p>
      <w:pPr/>
      <w:r>
        <w:rPr>
          <w:lang w:val="fr_FR" w:bidi="fr_FR"/>
        </w:rPr>
      </w:r>
      <w:r>
        <w:rPr>
          <w:lang w:val="fr_FR" w:bidi="fr_FR"/>
        </w:rPr>
        <w:t xml:space="preserve">Jésus dit de ne pas avoir peur des gens qui ne peuvent que tuer votre corps physique, mais ne peuvent pas tuer votre </w:t>
      </w:r>
      <w:r>
        <w:rPr>
          <w:b/>
          <w:lang w:val="fr_FR" w:bidi="fr_FR"/>
        </w:rPr>
        <w:t>âme</w:t>
      </w:r>
      <w:r>
        <w:rPr>
          <w:lang w:val="fr_FR" w:bidi="fr_FR"/>
        </w:rPr>
        <w:t xml:space="preserve">. L’âme est la vie intérieure et les pensées d’une personne. L’âme est la partie d’une personne qui continue d’exister quand le corps meurt. Référez-vous au Glossaire principal pour une définition plus complète de </w:t>
      </w:r>
      <w:r>
        <w:rPr>
          <w:b/>
          <w:lang w:val="fr_FR" w:bidi="fr_FR"/>
        </w:rPr>
        <w:t>l’âme</w:t>
      </w:r>
      <w:r>
        <w:rPr>
          <w:lang w:val="fr_FR" w:bidi="fr_FR"/>
        </w:rPr>
        <w:t>.</w:t>
      </w:r>
    </w:p>
    <w:p>
      <w:pPr/>
      <w:r>
        <w:rPr>
          <w:lang w:val="fr_FR" w:bidi="fr_FR"/>
        </w:rPr>
      </w:r>
      <w:r>
        <w:rPr>
          <w:lang w:val="fr_FR" w:bidi="fr_FR"/>
        </w:rPr>
        <w:t xml:space="preserve">Jésus a dit : « Craignez celui, ou craignez seulement Dieu, qui peut </w:t>
      </w:r>
      <w:r>
        <w:rPr>
          <w:b/>
          <w:lang w:val="fr_FR" w:bidi="fr_FR"/>
        </w:rPr>
        <w:t>détruire</w:t>
      </w:r>
      <w:r>
        <w:rPr>
          <w:lang w:val="fr_FR" w:bidi="fr_FR"/>
        </w:rPr>
        <w:t xml:space="preserve"> à la fois l’âme et le corps en </w:t>
      </w:r>
      <w:r>
        <w:rPr>
          <w:b/>
          <w:lang w:val="fr_FR" w:bidi="fr_FR"/>
        </w:rPr>
        <w:t>enfer</w:t>
      </w:r>
      <w:r>
        <w:rPr>
          <w:lang w:val="fr_FR" w:bidi="fr_FR"/>
        </w:rPr>
        <w:t xml:space="preserve">. » La </w:t>
      </w:r>
      <w:r>
        <w:rPr>
          <w:b/>
          <w:lang w:val="fr_FR" w:bidi="fr_FR"/>
        </w:rPr>
        <w:t>crainte</w:t>
      </w:r>
      <w:r>
        <w:rPr>
          <w:lang w:val="fr_FR" w:bidi="fr_FR"/>
        </w:rPr>
        <w:t xml:space="preserve"> est la </w:t>
      </w:r>
      <w:r>
        <w:rPr>
          <w:b/>
          <w:lang w:val="fr_FR" w:bidi="fr_FR"/>
        </w:rPr>
        <w:t>crainte de Dieu</w:t>
      </w:r>
      <w:r>
        <w:rPr>
          <w:lang w:val="fr_FR" w:bidi="fr_FR"/>
        </w:rPr>
        <w:t xml:space="preserve">. La « crainte de Dieu » signifie avoir de la révérence pour Dieu. La crainte de Dieu est une composante essentielle de la foi en Dieu. Utilisez le même mot pour crainte de Dieu que dans les passages précédents. Référez-vous au Glossaire principal pour une définition plus complète de </w:t>
      </w:r>
      <w:r>
        <w:rPr>
          <w:b/>
          <w:lang w:val="fr_FR" w:bidi="fr_FR"/>
        </w:rPr>
        <w:t>la crainte de Dieu</w:t>
      </w:r>
      <w:r>
        <w:rPr>
          <w:lang w:val="fr_FR" w:bidi="fr_FR"/>
        </w:rPr>
        <w:t xml:space="preserve">. Quand quelque chose est </w:t>
      </w:r>
      <w:r>
        <w:rPr>
          <w:b/>
          <w:lang w:val="fr_FR" w:bidi="fr_FR"/>
        </w:rPr>
        <w:t>détruit</w:t>
      </w:r>
      <w:r>
        <w:rPr>
          <w:lang w:val="fr_FR" w:bidi="fr_FR"/>
        </w:rPr>
        <w:t>, il ne peut pas fonctionner ou être réparé.</w:t>
      </w:r>
    </w:p>
    <w:p>
      <w:pPr/>
      <w:r>
        <w:rPr>
          <w:lang w:val="fr_FR" w:bidi="fr_FR"/>
        </w:rPr>
      </w:r>
      <w:r>
        <w:rPr>
          <w:lang w:val="fr_FR" w:bidi="fr_FR"/>
        </w:rPr>
        <w:t>Arrêtez-vous et discutez de la façon dont vous traduiriez « détruire » dans votre langue. Quel genre de choses conduit quelque chose à être détruit ?</w:t>
      </w:r>
    </w:p>
    <w:p>
      <w:pPr/>
      <w:r>
        <w:rPr>
          <w:lang w:val="fr_FR" w:bidi="fr_FR"/>
        </w:rPr>
      </w:r>
      <w:r>
        <w:rPr>
          <w:b/>
          <w:lang w:val="fr_FR" w:bidi="fr_FR"/>
        </w:rPr>
        <w:t>L’enfer</w:t>
      </w:r>
      <w:r>
        <w:rPr>
          <w:lang w:val="fr_FR" w:bidi="fr_FR"/>
        </w:rPr>
        <w:t xml:space="preserve"> est l’endroit où vont les incroyants à la fin du monde pour être punis. Utilisez le même mot pour enfer que dans les passages précédents. Référez-vous au Glossaire principal pour une définition plus complète de </w:t>
      </w:r>
      <w:r>
        <w:rPr>
          <w:b/>
          <w:lang w:val="fr_FR" w:bidi="fr_FR"/>
        </w:rPr>
        <w:t>l’enfer</w:t>
      </w:r>
      <w:r>
        <w:rPr>
          <w:lang w:val="fr_FR" w:bidi="fr_FR"/>
        </w:rPr>
        <w:t>.</w:t>
      </w:r>
    </w:p>
    <w:p>
      <w:pPr/>
      <w:r>
        <w:rPr>
          <w:lang w:val="fr_FR" w:bidi="fr_FR"/>
        </w:rPr>
      </w:r>
      <w:r>
        <w:rPr>
          <w:lang w:val="fr_FR" w:bidi="fr_FR"/>
        </w:rPr>
        <w:t xml:space="preserve">Jésus enseigne en utilisant une parabole. Une parabole est une histoire spéciale racontée par Jésus qui utilise des choses de tous les jours pour décrire des choses plus profondes sur Dieu. Jésus demande : « Deux moineaux ne se vendent-ils pas pour un </w:t>
      </w:r>
      <w:r>
        <w:rPr>
          <w:b/>
          <w:lang w:val="fr_FR" w:bidi="fr_FR"/>
        </w:rPr>
        <w:t>sou</w:t>
      </w:r>
      <w:r>
        <w:rPr>
          <w:lang w:val="fr_FR" w:bidi="fr_FR"/>
        </w:rPr>
        <w:t xml:space="preserve">, ou une petite </w:t>
      </w:r>
      <w:r>
        <w:rPr>
          <w:b/>
          <w:lang w:val="fr_FR" w:bidi="fr_FR"/>
        </w:rPr>
        <w:t>pièce</w:t>
      </w:r>
      <w:r>
        <w:rPr>
          <w:lang w:val="fr_FR" w:bidi="fr_FR"/>
        </w:rPr>
        <w:t xml:space="preserve"> ? » Un </w:t>
      </w:r>
      <w:r>
        <w:rPr>
          <w:b/>
          <w:lang w:val="fr_FR" w:bidi="fr_FR"/>
        </w:rPr>
        <w:t>moineau</w:t>
      </w:r>
      <w:r>
        <w:rPr>
          <w:lang w:val="fr_FR" w:bidi="fr_FR"/>
        </w:rPr>
        <w:t xml:space="preserve"> est un petit oiseau qui était vendu pour de la nourriture. Le moineau avait peu de valeur. Deux moineaux étaient vendus pour un sou, ou une petite pièce. Un </w:t>
      </w:r>
      <w:r>
        <w:rPr>
          <w:b/>
          <w:lang w:val="fr_FR" w:bidi="fr_FR"/>
        </w:rPr>
        <w:t>sou</w:t>
      </w:r>
      <w:r>
        <w:rPr>
          <w:lang w:val="fr_FR" w:bidi="fr_FR"/>
        </w:rPr>
        <w:t>, ou petite pièce, fait référence à une pièce de cuivre romaine qui vaut environ un seizième de la pièce qui était utilisée pour payer un salaire quotidien.</w:t>
      </w:r>
    </w:p>
    <w:p>
      <w:pPr/>
      <w:r>
        <w:rPr>
          <w:lang w:val="fr_FR" w:bidi="fr_FR"/>
        </w:rPr>
      </w:r>
      <w:r>
        <w:rPr>
          <w:lang w:val="fr_FR" w:bidi="fr_FR"/>
        </w:rPr>
        <w:t>Si nécessaire, montrez une image d’un moineau. Montrez une image d’un sou, ou d’une petite pièce de cuivre.</w:t>
      </w:r>
    </w:p>
    <w:p>
      <w:pPr/>
      <w:r>
        <w:rPr>
          <w:lang w:val="fr_FR" w:bidi="fr_FR"/>
        </w:rPr>
      </w:r>
      <w:r>
        <w:rPr>
          <w:lang w:val="fr_FR" w:bidi="fr_FR"/>
        </w:rPr>
        <w:t xml:space="preserve">Jésus appelle Dieu « votre Père. » La raison en est que Dieu est le Père céleste de tous ceux qui suivent Jésus. Le </w:t>
      </w:r>
      <w:r>
        <w:rPr>
          <w:b/>
          <w:lang w:val="fr_FR" w:bidi="fr_FR"/>
        </w:rPr>
        <w:t>Père</w:t>
      </w:r>
      <w:r>
        <w:rPr>
          <w:lang w:val="fr_FR" w:bidi="fr_FR"/>
        </w:rPr>
        <w:t xml:space="preserve"> montre l’aspect relationnel de Dieu aux disciples de Jésus. Jésus appelle Dieu notre Père pour indiquer que nous pouvons avoir une relation personnelle étroite avec Dieu.</w:t>
      </w:r>
    </w:p>
    <w:p>
      <w:pPr/>
      <w:r>
        <w:rPr>
          <w:lang w:val="fr_FR" w:bidi="fr_FR"/>
        </w:rPr>
      </w:r>
      <w:r>
        <w:rPr>
          <w:lang w:val="fr_FR" w:bidi="fr_FR"/>
        </w:rPr>
        <w:t xml:space="preserve">Jésus dit : « Ainsi, tous ceux qui me reconnaissent devant les hommes, je les reconnaîtrai aussi devant mon Père qui est dans les cieux. » </w:t>
      </w:r>
      <w:r>
        <w:rPr>
          <w:b/>
          <w:lang w:val="fr_FR" w:bidi="fr_FR"/>
        </w:rPr>
        <w:t>Le ciel</w:t>
      </w:r>
      <w:r>
        <w:rPr>
          <w:lang w:val="fr_FR" w:bidi="fr_FR"/>
        </w:rPr>
        <w:t xml:space="preserve"> est le lieu où habite Dieu et la destination ultime de ceux qui croient en Jésus. Utilisez le même mot pour cieux que dans les passages précédents. Référez-vous au Glossaire principal pour une définition plus complète des </w:t>
      </w:r>
      <w:r>
        <w:rPr>
          <w:b/>
          <w:lang w:val="fr_FR" w:bidi="fr_FR"/>
        </w:rPr>
        <w:t>cieux</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10:34–42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10.34–42.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parlé à ses disciples des difficultés qu’ils rencontreront et leur a dit combien ils sont précieux pour Dieu. Dans ce passage, Matthieu relate l'enseignement de Jésus concernant ce à quoi nous pouvons nous attendre si nous attendre si nous suivons Jésus.</w:t>
      </w:r>
    </w:p>
    <w:p>
      <w:pPr/>
      <w:r>
        <w:rPr>
          <w:lang w:val="fr_FR" w:bidi="fr_FR"/>
        </w:rPr>
      </w:r>
      <w:r>
        <w:rPr>
          <w:lang w:val="fr_FR" w:bidi="fr_FR"/>
        </w:rPr>
        <w:t>Jésus dit : « Ne pensez pas que je suis venu apporter la paix. » Jésus fait référence à sa venue sur la terre depuis les cieux. Apporter la paix fait référence au fait de faire en sorte que les gens vivent dans de bonnes relations sans se battre. Jésus a dit qu’il n’est pas venu apporter la paix, mais une épée. Jésus utilise le mot épée comme symbole pour la guerre ou le conflit. Une épée est un long couteau utilisé pour les combats. Jésus disait que ses enseignements causeraient des conflits et de la division parmi les gens.</w:t>
      </w:r>
    </w:p>
    <w:p>
      <w:pPr/>
      <w:r>
        <w:rPr>
          <w:lang w:val="fr_FR" w:bidi="fr_FR"/>
        </w:rPr>
      </w:r>
      <w:r>
        <w:rPr>
          <w:lang w:val="fr_FR" w:bidi="fr_FR"/>
        </w:rPr>
        <w:t>Montrez une image d’une épée. Discutez des phrases ou mots symboliques employés dans votre culture pour décrire les conflits.</w:t>
      </w:r>
    </w:p>
    <w:p>
      <w:pPr/>
      <w:r>
        <w:rPr>
          <w:lang w:val="fr_FR" w:bidi="fr_FR"/>
        </w:rPr>
      </w:r>
      <w:r>
        <w:rPr>
          <w:lang w:val="fr_FR" w:bidi="fr_FR"/>
        </w:rPr>
        <w:t>Quand Jésus dit que quand un membre de la famille croit en Jésus et qu’un autre non, ils seront mis les uns contre les autres, il citait le prophète Michée. Ils se rebelleront, ou se retournent les uns contre les autres. Un fils incroyant se retournera contre son père croyant. Une fille incroyante se retournera contre sa mère croyante. Une belle-fille incroyante se retournera contre sa belle-mère croyante. Jésus commence à décrire le type de conflit que peut causer le fait de croire en lui et de suivre ses enseignements. Il y aura des conflits au sein des relations familiales étroites ainsi que d’autres relations pour ceux qui croient en Jésus.</w:t>
      </w:r>
    </w:p>
    <w:p>
      <w:pPr/>
      <w:r>
        <w:rPr>
          <w:lang w:val="fr_FR" w:bidi="fr_FR"/>
        </w:rPr>
      </w:r>
      <w:r>
        <w:rPr>
          <w:lang w:val="fr_FR" w:bidi="fr_FR"/>
        </w:rPr>
        <w:t>Arrêtez-vous et discutez dans votre culture quel mot vous utiliseriez pour quelqu’un qui est un parent par le mariage.</w:t>
      </w:r>
    </w:p>
    <w:p>
      <w:pPr/>
      <w:r>
        <w:rPr>
          <w:lang w:val="fr_FR" w:bidi="fr_FR"/>
        </w:rPr>
      </w:r>
      <w:r>
        <w:rPr>
          <w:lang w:val="fr_FR" w:bidi="fr_FR"/>
        </w:rPr>
        <w:t>Jésus dit : « Les ennemis d’une personne seront ceux de sa propre maisonnée. » La maisonnée fait référence aux gens qui vivent dans la maison d’une personne comme un parent ou un serviteur.</w:t>
      </w:r>
    </w:p>
    <w:p>
      <w:pPr/>
      <w:r>
        <w:rPr>
          <w:lang w:val="fr_FR" w:bidi="fr_FR"/>
        </w:rPr>
      </w:r>
      <w:r>
        <w:rPr>
          <w:lang w:val="fr_FR" w:bidi="fr_FR"/>
        </w:rPr>
        <w:t>Racontez une histoire de conflit entre deux membres de la famille au sein de votre famille. Comment le conflit a-t-il affecté le reste de la famille ?</w:t>
      </w:r>
    </w:p>
    <w:p>
      <w:pPr/>
      <w:r>
        <w:rPr>
          <w:lang w:val="fr_FR" w:bidi="fr_FR"/>
        </w:rPr>
      </w:r>
      <w:r>
        <w:rPr>
          <w:lang w:val="fr_FR" w:bidi="fr_FR"/>
        </w:rPr>
        <w:t>Jésus dit que si une personne aime les membres de sa famille plus qu’elle n’aime Jésus, elle n’est pas digne de lui. « Pas dignes » signifie qu’ils ne peuvent pas suivre Jésus.</w:t>
      </w:r>
    </w:p>
    <w:p>
      <w:pPr/>
      <w:r>
        <w:rPr>
          <w:lang w:val="fr_FR" w:bidi="fr_FR"/>
        </w:rPr>
      </w:r>
      <w:r>
        <w:rPr>
          <w:lang w:val="fr_FR" w:bidi="fr_FR"/>
        </w:rPr>
        <w:t>Jésus dit : « Ceux qui ne portent pas leur croix et ne me suivent pas ne sont pas dignes de moi. » Les Romains utilisaient la croix pour exécuter les criminels. Le prisonnier était tenu de porter sa croix jusqu’au lieu d’exécution. Puis les soldats clouaient le prisonnier à la croix où il était suspendu jusqu’à ce qu’il meure. Cela décrit la forme de mort que Jésus allait endurer. Jésus utilisait un langage symbolique. Jésus était en train de dire que les gens qui le suivent, ou désirent être son disciple, doivent être prêts à souffrir et, dans certains cas, à mourir pour avoir cru en lui.</w:t>
      </w:r>
    </w:p>
    <w:p>
      <w:pPr/>
      <w:r>
        <w:rPr>
          <w:lang w:val="fr_FR" w:bidi="fr_FR"/>
        </w:rPr>
      </w:r>
      <w:r>
        <w:rPr>
          <w:lang w:val="fr_FR" w:bidi="fr_FR"/>
        </w:rPr>
        <w:t>Montrez une image d’une croix.</w:t>
      </w:r>
    </w:p>
    <w:p>
      <w:pPr/>
      <w:r>
        <w:rPr>
          <w:lang w:val="fr_FR" w:bidi="fr_FR"/>
        </w:rPr>
      </w:r>
      <w:r>
        <w:rPr>
          <w:lang w:val="fr_FR" w:bidi="fr_FR"/>
        </w:rPr>
        <w:t>Jésus dit : « La personne qui trouve sa vie la perdra. » Cela signifie que si une personne essaie de sauver sa vie, ou n’est pas prête à souffrir pour Jésus, elle manquera la vraie vie avec Dieu qui dure pour toujours, ou la vie éternelle. Jésus dit : « Mais la personne qui perd sa vie pour moi la trouvera. » Cela indique qu’une personne qui est prête à souffrir pour avoir suivi Jésus gagnera la vie éternelle dans les cieux avec Dieu.</w:t>
      </w:r>
    </w:p>
    <w:p>
      <w:pPr/>
      <w:r>
        <w:rPr>
          <w:lang w:val="fr_FR" w:bidi="fr_FR"/>
        </w:rPr>
      </w:r>
      <w:r>
        <w:rPr>
          <w:lang w:val="fr_FR" w:bidi="fr_FR"/>
        </w:rPr>
        <w:t>Arrêtez-vous et discutez : Que croient les gens dans votre culture au sujet de ce qui arrive après la mort ? En quoi cela est-ce similaire ou différent de la vie éternelle dont parle Jésus ?</w:t>
      </w:r>
    </w:p>
    <w:p>
      <w:pPr/>
      <w:r>
        <w:rPr>
          <w:lang w:val="fr_FR" w:bidi="fr_FR"/>
        </w:rPr>
      </w:r>
      <w:r>
        <w:rPr>
          <w:lang w:val="fr_FR" w:bidi="fr_FR"/>
        </w:rPr>
        <w:t>Jésus commence à parler aux disciples d’hospitalité. Quand Jésus dit « quiconque vous reçoit », il disait que quand une personne accueille ou montre de l’hospitalité aux disciples, c’est comme si elle accueillait Jésus. Les disciples sont les messagers de Jésus. S’ils accueillent Jésus, c’est comme s’ils accueillaient Dieu, qui a envoyé Jésus. Jésus parle aussi d’une personne qui prend soin d’un prophète, ou d’un messager de Dieu. Cette personne recevra la même récompense que reçoit un prophète. Une récompense est un cadeau ou un salaire donné à quelqu’un pour ses actions. Quiconque prend soin d'une personne juste, ou quelqu'un qui vit selon les barèmes de Dieu, sera également récompensé. Si quelqu'un prend soin de ceux qui suivent Dieu, il s'agit d'un service envers lui. Jésus dit que si quelqu'un donne un verre d'eau à « l'un de ces petits » ou « le dernier de ceux-ci » parce qu'il est mon disciple ne perdra jamais sa récompense. Donner un verre d'eau est un petit geste d'hospitalité. Cela démontre que prendre soin de n'importe lequel des disciples de Jésus est importat pour Dieu, même si ce disciple est une personne ordinaire.</w:t>
      </w:r>
    </w:p>
    <w:p>
      <w:pPr/>
      <w:r>
        <w:rPr>
          <w:lang w:val="fr_FR" w:bidi="fr_FR"/>
        </w:rPr>
      </w:r>
      <w:r>
        <w:rPr>
          <w:lang w:val="fr_FR" w:bidi="fr_FR"/>
        </w:rPr>
        <w:t>Arrêtez-vous et discutez de l'hospitalité dans votre culture. Quel genre de choses une personne pourrait-elle faire pour quelqu'un qui est un invité dans votre maison ? Quelles sont les raisons pour lesquelles une personne dans votre culture prendrait soin des besoins de quelqu'un d'autre ? Comment votre hospitalité change-t-elle lorsque quelqu'un est important, ou qu'il représente une personne importante ?</w:t>
      </w:r>
    </w:p>
    <w:p>
      <w:pPr/>
      <w:r>
        <w:rPr>
          <w:lang w:val="fr_FR" w:bidi="fr_FR"/>
        </w:rPr>
      </w:r>
      <w:r>
        <w:rPr>
          <w:lang w:val="fr_FR" w:bidi="fr_FR"/>
        </w:rPr>
        <w:t>« Parce qu'il est mon disciple » montre que la personne savait qu'elle donnait de l'eau à un disciple de Jésus. Quand Jésus dit : « En vérité, je vous le dis » ou « Je vous dis la vérité », il est sur le point de dire quelque chose d'important et il veut que ses disciples y prêtent une attention particulière. Jésus dit : « Il ne perdra nullement sa récompense. » La personne qui prend soin de l'un de ses disciples recevra très certainement une récompense.</w:t>
      </w:r>
    </w:p>
    <w:p>
      <w:pPr/>
      <w:r>
        <w:rPr>
          <w:lang w:val="fr_FR" w:bidi="fr_FR"/>
        </w:rPr>
      </w:r>
      <w:r>
        <w:rPr>
          <w:lang w:val="fr_FR" w:bidi="fr_FR"/>
        </w:rPr>
        <w:t>Arrêtez-vous et discutez d'un moment où vous ou quelqu'un que vous connaissez a reçu une récompense. Quelles sont les occasions spéciales où quelqu'un pourrait recevoir une récompense ? Y a-t-il des cérémonies associées à la récompense ? Quel genre de personne reçoit une récompense ?</w:t>
      </w:r>
    </w:p>
    <w:p>
      <w:pPr/>
      <w:r>
        <w:rPr>
          <w:lang w:val="fr_FR" w:bidi="fr_FR"/>
        </w:rPr>
      </w:r>
      <w:r>
        <w:rPr>
          <w:lang w:val="fr_FR" w:bidi="fr_FR"/>
        </w:rPr>
        <w:t>Dans ce passage, Jésus continue de développer le même enseignement fondamental. Les disciples de Jésus doivent être prêts à souffrir à travers les conflits et les difficultés, et même à faire face à la mort pour le suivre. Ceux qui restent loyaux à Jésus recevront la récompense de vivre pour toujours dans les cieux avec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enseigne au sujet des désaccords qui surgiront à cause de lui, ou parce que les gens choisissent de le suivre.</w:t>
      </w:r>
    </w:p>
    <w:p>
      <w:pPr/>
      <w:r>
        <w:rPr>
          <w:lang w:val="fr_FR" w:bidi="fr_FR"/>
        </w:rPr>
      </w:r>
      <w:r>
        <w:rPr>
          <w:b/>
          <w:lang w:val="fr_FR" w:bidi="fr_FR"/>
        </w:rPr>
        <w:t>Deuxième partie :</w:t>
      </w:r>
      <w:r>
        <w:rPr>
          <w:lang w:val="fr_FR" w:bidi="fr_FR"/>
        </w:rPr>
        <w:t xml:space="preserve"> Jésus enseigne ce que cela coûte de le suivre.</w:t>
      </w:r>
    </w:p>
    <w:p>
      <w:pPr/>
      <w:r>
        <w:rPr>
          <w:lang w:val="fr_FR" w:bidi="fr_FR"/>
        </w:rPr>
      </w:r>
      <w:r>
        <w:rPr>
          <w:b/>
          <w:lang w:val="fr_FR" w:bidi="fr_FR"/>
        </w:rPr>
        <w:t>Troisième partie :</w:t>
      </w:r>
      <w:r>
        <w:rPr>
          <w:lang w:val="fr_FR" w:bidi="fr_FR"/>
        </w:rPr>
        <w:t xml:space="preserve"> Jésus enseigne au sujet des conséquences de l'hospitalité montrée aux disciples de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membres de la famille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est en train de parler à ses disciples avant de les envoyer parler de lui aux autres. Rappelez-vous que Jésus enseigne au sujet de la raison pour laquelle il est venu des cieux sur la terre. Il cite ce qui a été dit par le prophète Michée.</w:t>
      </w:r>
    </w:p>
    <w:p>
      <w:pPr/>
      <w:r>
        <w:rPr>
          <w:lang w:val="fr_FR" w:bidi="fr_FR"/>
        </w:rPr>
      </w:r>
      <w:r>
        <w:rPr>
          <w:lang w:val="fr_FR" w:bidi="fr_FR"/>
        </w:rPr>
        <w:t>Il est important de se rappeler que l'épée est un langage symbolique pour désigner la guerre et le conflit. Souvenez-vous que Jésus était en train de leur dire que le fait de croire en lui pouvait diviser les familles en deux. Il est important de se rappeler qu'une personne peut même avoir des ennemis qui vivent dans sa propre maison.</w:t>
      </w:r>
    </w:p>
    <w:p>
      <w:pPr/>
      <w:r>
        <w:rPr>
          <w:lang w:val="fr_FR" w:bidi="fr_FR"/>
        </w:rPr>
      </w:r>
      <w:r>
        <w:rPr>
          <w:lang w:val="fr_FR" w:bidi="fr_FR"/>
        </w:rPr>
        <w:t>Il est important de se rappeler que Jésus a dit : « Si vous aimez votre père ou votre mère plus que moi, vous n'êtes pas dignes de moi. » Jésus ne dit pas que nous ne devrions pas aimer nos parents, ou nos enfants ; il veut que nous lui fassions confiance plus que nous ne faisons confiance même à notre propre famille. Rappelez-vous que porter une croix est un langage symbolique qui représente le fait d'être prêt à souffrir parce que nous croyons en Jésus. Il est important de se rappeler que Jésus dit que ceux qui perdent leur vie parce qu'ils le suivent trouveront leur vraie vie en Dieu.</w:t>
      </w:r>
    </w:p>
    <w:p>
      <w:pPr/>
      <w:r>
        <w:rPr>
          <w:lang w:val="fr_FR" w:bidi="fr_FR"/>
        </w:rPr>
      </w:r>
      <w:r>
        <w:rPr>
          <w:lang w:val="fr_FR" w:bidi="fr_FR"/>
        </w:rPr>
        <w:t>Il est important de se rappeler que si une personne accueille un disciple de Jésus, elle accueille Jésus symboliquement. Rappelez-vous que la « récompense » fait référence à un cadeau ou à un salaire donné à quelqu'un pour des actions ou des comportements dignes. Il est important de se rappeler que montrer de l'hospitalité même aux gens ordinaires qui suivent Jésus est important pour Dieu.</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membres de la famille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enseigne au sujet des désaccords dans le monde. Il dit : « Je ne suis pas venu apporter la paix, mais une épée.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Je suis venu dresser un homme contre son père, et une fille contre sa mère, et une belle-fille contre sa belle-mère.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au sujet de ce qui devrait être le plus important pour quelqu'un qui le suit.</w:t>
      </w:r>
    </w:p>
    <w:p>
      <w:pPr/>
      <w:r>
        <w:rPr>
          <w:lang w:val="fr_FR" w:bidi="fr_FR"/>
        </w:rPr>
      </w:r>
      <w:r>
        <w:rPr>
          <w:lang w:val="fr_FR" w:bidi="fr_FR"/>
        </w:rPr>
        <w:t>Il dit : « Celui qui ne prend pas sa croix et ne me suit pas n'est pas digne de moi. Celui qui trouve sa vie la perdra, et celui qui perd sa vie pour moi la trouvera.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commence à enseigner au sujet des récompenses pour ceux qui le suivent. Il dit : « Celui qui vous reçoit me reçoit, et celui qui me reçoit reçoit celui qui m'a envoyé.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Celui qui reçoit un prophète parce qu'il est un prophète recevra la récompense d'un prophète, et celui qui reçoit une personne juste parce qu'il est une personne juste recevra la récompense d'une personne juste.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Si quelqu'un donne un verre d'eau à quelqu'un qui me suit, il recevra certainement une récompense.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nous ne devrions pas nous attendre à ce que son enseignement apporte toujours la paix. </w:t>
      </w:r>
      <w:r>
        <w:rPr>
          <w:b/>
          <w:lang w:val="fr_FR" w:bidi="fr_FR"/>
        </w:rPr>
        <w:t>La paix</w:t>
      </w:r>
      <w:r>
        <w:rPr>
          <w:lang w:val="fr_FR" w:bidi="fr_FR"/>
        </w:rPr>
        <w:t xml:space="preserve"> fait référence à l'harmonie et à l'unité entre les gens. Utilisez le même mot pour paix que dans les passages précédents. Référez-vous au Glossaire principal pour une définition plus complète de la </w:t>
      </w:r>
      <w:r>
        <w:rPr>
          <w:lang w:val="fr_FR" w:bidi="fr_FR"/>
        </w:rPr>
        <w:t>paix</w:t>
      </w:r>
      <w:r>
        <w:rPr>
          <w:lang w:val="fr_FR" w:bidi="fr_FR"/>
        </w:rPr>
        <w:t>.</w:t>
      </w:r>
    </w:p>
    <w:p>
      <w:pPr/>
      <w:r>
        <w:rPr>
          <w:lang w:val="fr_FR" w:bidi="fr_FR"/>
        </w:rPr>
      </w:r>
      <w:r>
        <w:rPr>
          <w:lang w:val="fr_FR" w:bidi="fr_FR"/>
        </w:rPr>
        <w:t xml:space="preserve">Jésus compare ses enseignements à une épée. Dans ce cas présent, </w:t>
      </w:r>
      <w:r>
        <w:rPr>
          <w:b/>
          <w:lang w:val="fr_FR" w:bidi="fr_FR"/>
        </w:rPr>
        <w:t>l'épée</w:t>
      </w:r>
      <w:r>
        <w:rPr>
          <w:lang w:val="fr_FR" w:bidi="fr_FR"/>
        </w:rPr>
        <w:t xml:space="preserve"> est un langage symbolique qui représente la guerre et le conflit. Les épées utilisées à cette époque mesuraient entre 60 et 120 cm de long. Jésus dit que les membres de la famille seront </w:t>
      </w:r>
      <w:r>
        <w:rPr>
          <w:b/>
          <w:lang w:val="fr_FR" w:bidi="fr_FR"/>
        </w:rPr>
        <w:t>dressés contre</w:t>
      </w:r>
      <w:r>
        <w:rPr>
          <w:lang w:val="fr_FR" w:bidi="fr_FR"/>
        </w:rPr>
        <w:t xml:space="preserve"> eux, ou se </w:t>
      </w:r>
      <w:r>
        <w:rPr>
          <w:b/>
          <w:lang w:val="fr_FR" w:bidi="fr_FR"/>
        </w:rPr>
        <w:t>rebelleront contre</w:t>
      </w:r>
      <w:r>
        <w:rPr>
          <w:lang w:val="fr_FR" w:bidi="fr_FR"/>
        </w:rPr>
        <w:t xml:space="preserve"> eux. Cela indique que les familles seront divisées en deux. Le conflit, ou « l'épée », causé par le fait de croire en lui diviserait les familles parce qu'elles croient en des choses différentes. C'est pourquoi Jésus dit : « Les ennemis d'une personne seront les gens de sa propre </w:t>
      </w:r>
      <w:r>
        <w:rPr>
          <w:b/>
          <w:lang w:val="fr_FR" w:bidi="fr_FR"/>
        </w:rPr>
        <w:t>maisonnée</w:t>
      </w:r>
      <w:r>
        <w:rPr>
          <w:lang w:val="fr_FR" w:bidi="fr_FR"/>
        </w:rPr>
        <w:t xml:space="preserve">. » Utilisez le même mot pour maisonnée que dans les passages précédents. Référez-vous au Glossaire principal pour une définition plus complète de </w:t>
      </w:r>
      <w:r>
        <w:rPr>
          <w:lang w:val="fr_FR" w:bidi="fr_FR"/>
        </w:rPr>
        <w:t>maisonnée</w:t>
      </w:r>
      <w:r>
        <w:rPr>
          <w:lang w:val="fr_FR" w:bidi="fr_FR"/>
        </w:rPr>
        <w:t>.</w:t>
      </w:r>
    </w:p>
    <w:p>
      <w:pPr/>
      <w:r>
        <w:rPr>
          <w:lang w:val="fr_FR" w:bidi="fr_FR"/>
        </w:rPr>
      </w:r>
      <w:r>
        <w:rPr>
          <w:lang w:val="fr_FR" w:bidi="fr_FR"/>
        </w:rPr>
        <w:t xml:space="preserve">Jésus dit : « Ceux qui ne </w:t>
      </w:r>
      <w:r>
        <w:rPr>
          <w:b/>
          <w:lang w:val="fr_FR" w:bidi="fr_FR"/>
        </w:rPr>
        <w:t>portent pas leur croix</w:t>
      </w:r>
      <w:r>
        <w:rPr>
          <w:lang w:val="fr_FR" w:bidi="fr_FR"/>
        </w:rPr>
        <w:t xml:space="preserve"> et ne me suivent pas ne sont pas dignes de moi. »</w:t>
      </w:r>
    </w:p>
    <w:p>
      <w:pPr/>
      <w:r>
        <w:rPr>
          <w:lang w:val="fr_FR" w:bidi="fr_FR"/>
        </w:rPr>
      </w:r>
      <w:r>
        <w:rPr>
          <w:lang w:val="fr_FR" w:bidi="fr_FR"/>
        </w:rPr>
        <w:t xml:space="preserve">La </w:t>
      </w:r>
      <w:r>
        <w:rPr>
          <w:b/>
          <w:lang w:val="fr_FR" w:bidi="fr_FR"/>
        </w:rPr>
        <w:t>croix</w:t>
      </w:r>
      <w:r>
        <w:rPr>
          <w:lang w:val="fr_FR" w:bidi="fr_FR"/>
        </w:rPr>
        <w:t xml:space="preserve"> était la forme romaine d'exécution. Ils clouaient deux morceaux de bois ensemble pour former une croix et étiraient dessus les bras et les jambes d'un prisonnier. Le prisonnier qui porte </w:t>
      </w:r>
      <w:r>
        <w:rPr>
          <w:b/>
          <w:lang w:val="fr_FR" w:bidi="fr_FR"/>
        </w:rPr>
        <w:t>la croix</w:t>
      </w:r>
      <w:r>
        <w:rPr>
          <w:lang w:val="fr_FR" w:bidi="fr_FR"/>
        </w:rPr>
        <w:t xml:space="preserve"> portait probablement le morceau de bois court qui était placé à travers le morceau de bois plus long. Ils auraient porté ce morceau de bois en haut d'une colline qui se trouvait loin de la ville. Le court morceau de bois était l'endroit où les mains du prisonnier seraient clouées à la croix. C'est important parce que cela décrit la façon dont Jésus souffrirait et mourrait. Utilisez le même mot pour croix que dans les passages précédents. Référez-vous au Glossaire principal pour une définition plus complète de la </w:t>
      </w:r>
      <w:r>
        <w:rPr>
          <w:lang w:val="fr_FR" w:bidi="fr_FR"/>
        </w:rPr>
        <w:t>croix</w:t>
      </w:r>
      <w:r>
        <w:rPr>
          <w:lang w:val="fr_FR" w:bidi="fr_FR"/>
        </w:rPr>
        <w:t>.</w:t>
      </w:r>
    </w:p>
    <w:p>
      <w:pPr/>
      <w:r>
        <w:rPr>
          <w:lang w:val="fr_FR" w:bidi="fr_FR"/>
        </w:rPr>
      </w:r>
      <w:r>
        <w:rPr>
          <w:lang w:val="fr_FR" w:bidi="fr_FR"/>
        </w:rPr>
        <w:t>Jésus dit : « Celui qui perd sa vie pour moi la trouvera. »</w:t>
      </w:r>
    </w:p>
    <w:p>
      <w:pPr/>
      <w:r>
        <w:rPr>
          <w:lang w:val="fr_FR" w:bidi="fr_FR"/>
        </w:rPr>
      </w:r>
      <w:r>
        <w:rPr>
          <w:b/>
          <w:lang w:val="fr_FR" w:bidi="fr_FR"/>
        </w:rPr>
        <w:t>Pour moi</w:t>
      </w:r>
      <w:r>
        <w:rPr>
          <w:lang w:val="fr_FR" w:bidi="fr_FR"/>
        </w:rPr>
        <w:t xml:space="preserve"> signifie croire en Jésus et vivre comme il nous dit de vivre.</w:t>
      </w:r>
    </w:p>
    <w:p>
      <w:pPr/>
      <w:r>
        <w:rPr>
          <w:lang w:val="fr_FR" w:bidi="fr_FR"/>
        </w:rPr>
      </w:r>
      <w:r>
        <w:rPr>
          <w:b/>
          <w:lang w:val="fr_FR" w:bidi="fr_FR"/>
        </w:rPr>
        <w:t>La trouvera</w:t>
      </w:r>
      <w:r>
        <w:rPr>
          <w:lang w:val="fr_FR" w:bidi="fr_FR"/>
        </w:rPr>
        <w:t xml:space="preserve"> signifie que l'esprit, ou </w:t>
      </w:r>
      <w:r>
        <w:rPr>
          <w:b/>
          <w:lang w:val="fr_FR" w:bidi="fr_FR"/>
        </w:rPr>
        <w:t>l'âme</w:t>
      </w:r>
      <w:r>
        <w:rPr>
          <w:lang w:val="fr_FR" w:bidi="fr_FR"/>
        </w:rPr>
        <w:t xml:space="preserve">, d'une personne continuera à vivre pour toujours dans les cieux avec Dieu. Cela s'appelle la vie éternelle. L’âme est la vie intérieure et les pensées d’une personne. Référez-vous au Glossaire principal pour une définition plus complète de </w:t>
      </w:r>
      <w:r>
        <w:rPr>
          <w:lang w:val="fr_FR" w:bidi="fr_FR"/>
        </w:rPr>
        <w:t>l’âme</w:t>
      </w:r>
      <w:r>
        <w:rPr>
          <w:lang w:val="fr_FR" w:bidi="fr_FR"/>
        </w:rPr>
        <w:t>.</w:t>
      </w:r>
    </w:p>
    <w:p>
      <w:pPr/>
      <w:r>
        <w:rPr>
          <w:lang w:val="fr_FR" w:bidi="fr_FR"/>
        </w:rPr>
      </w:r>
      <w:r>
        <w:rPr>
          <w:lang w:val="fr_FR" w:bidi="fr_FR"/>
        </w:rPr>
        <w:t xml:space="preserve">Jésus dit : « Celui qui reçoit un </w:t>
      </w:r>
      <w:r>
        <w:rPr>
          <w:b/>
          <w:lang w:val="fr_FR" w:bidi="fr_FR"/>
        </w:rPr>
        <w:t>prophète</w:t>
      </w:r>
      <w:r>
        <w:rPr>
          <w:lang w:val="fr_FR" w:bidi="fr_FR"/>
        </w:rPr>
        <w:t xml:space="preserve"> parce qu'il est un prophète recevra la </w:t>
      </w:r>
      <w:r>
        <w:rPr>
          <w:b/>
          <w:lang w:val="fr_FR" w:bidi="fr_FR"/>
        </w:rPr>
        <w:t>récompense</w:t>
      </w:r>
      <w:r>
        <w:rPr>
          <w:lang w:val="fr_FR" w:bidi="fr_FR"/>
        </w:rPr>
        <w:t xml:space="preserve"> d'un prophète, et celui qui reçoit une personne </w:t>
      </w:r>
      <w:r>
        <w:rPr>
          <w:b/>
          <w:lang w:val="fr_FR" w:bidi="fr_FR"/>
        </w:rPr>
        <w:t>juste</w:t>
      </w:r>
      <w:r>
        <w:rPr>
          <w:lang w:val="fr_FR" w:bidi="fr_FR"/>
        </w:rPr>
        <w:t xml:space="preserve"> parce qu'il est une personne juste recevra la </w:t>
      </w:r>
      <w:r>
        <w:rPr>
          <w:b/>
          <w:lang w:val="fr_FR" w:bidi="fr_FR"/>
        </w:rPr>
        <w:t>récompense</w:t>
      </w:r>
      <w:r>
        <w:rPr>
          <w:lang w:val="fr_FR" w:bidi="fr_FR"/>
        </w:rPr>
        <w:t xml:space="preserve"> d'une personne juste. »</w:t>
      </w:r>
    </w:p>
    <w:p>
      <w:pPr/>
      <w:r>
        <w:rPr>
          <w:lang w:val="fr_FR" w:bidi="fr_FR"/>
        </w:rPr>
      </w:r>
      <w:r>
        <w:rPr>
          <w:lang w:val="fr_FR" w:bidi="fr_FR"/>
        </w:rPr>
        <w:t xml:space="preserve">Un </w:t>
      </w:r>
      <w:r>
        <w:rPr>
          <w:b/>
          <w:lang w:val="fr_FR" w:bidi="fr_FR"/>
        </w:rPr>
        <w:t>prophète</w:t>
      </w:r>
      <w:r>
        <w:rPr>
          <w:lang w:val="fr_FR" w:bidi="fr_FR"/>
        </w:rPr>
        <w:t xml:space="preserve"> est un messager de la part de Dieu. Utilisez le même mot pour prophète que dans les passages précédents. Référez-vous au Glossaire principal pour une définition plus complète de </w:t>
      </w:r>
      <w:r>
        <w:rPr>
          <w:lang w:val="fr_FR" w:bidi="fr_FR"/>
        </w:rPr>
        <w:t>prophète</w:t>
      </w:r>
      <w:r>
        <w:rPr>
          <w:lang w:val="fr_FR" w:bidi="fr_FR"/>
        </w:rPr>
        <w:t>.</w:t>
      </w:r>
    </w:p>
    <w:p>
      <w:pPr/>
      <w:r>
        <w:rPr>
          <w:lang w:val="fr_FR" w:bidi="fr_FR"/>
        </w:rPr>
      </w:r>
      <w:r>
        <w:rPr>
          <w:b/>
          <w:lang w:val="fr_FR" w:bidi="fr_FR"/>
        </w:rPr>
        <w:t>La justice</w:t>
      </w:r>
      <w:r>
        <w:rPr>
          <w:lang w:val="fr_FR" w:bidi="fr_FR"/>
        </w:rPr>
        <w:t xml:space="preserve"> est la bonne tenue, ou l'absence de culpabilité, devant Dieu. Utilisez le même mot pour justice que dans les passages précédents. Référez-vous au Glossaire principal pour une définition plus complète de la </w:t>
      </w:r>
      <w:r>
        <w:rPr>
          <w:lang w:val="fr_FR" w:bidi="fr_FR"/>
        </w:rPr>
        <w:t>justice</w:t>
      </w:r>
      <w:r>
        <w:rPr>
          <w:lang w:val="fr_FR" w:bidi="fr_FR"/>
        </w:rPr>
        <w:t>.</w:t>
      </w:r>
    </w:p>
    <w:p>
      <w:pPr/>
      <w:r>
        <w:rPr>
          <w:lang w:val="fr_FR" w:bidi="fr_FR"/>
        </w:rPr>
      </w:r>
      <w:r>
        <w:rPr>
          <w:b/>
          <w:lang w:val="fr_FR" w:bidi="fr_FR"/>
        </w:rPr>
        <w:t>Récompense</w:t>
      </w:r>
      <w:r>
        <w:rPr>
          <w:lang w:val="fr_FR" w:bidi="fr_FR"/>
        </w:rPr>
        <w:t xml:space="preserve"> décrit quelque chose qui était donné en guise de salaire. La récompense, ou le salaire, d'une personne qui sert Dieu avec loyauté est la vie éternelle avec lui dans les cieux.</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11:1–6</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avait donné des ordres à ses disciples, leur disant qu'ils devaient rester loyaux envers lui pendant les difficultés. Il enseigne que Dieu récompensera les disciples pour leur loyauté. Dans cette histoire vraie, Matthieu relate la réponse de Jésus à une question posée par les disciples de Jean-Baptiste.</w:t>
      </w:r>
    </w:p>
    <w:p>
      <w:pPr/>
      <w:r>
        <w:rPr>
          <w:lang w:val="fr_FR" w:bidi="fr_FR"/>
        </w:rPr>
      </w:r>
      <w:r>
        <w:rPr>
          <w:lang w:val="fr_FR" w:bidi="fr_FR"/>
        </w:rPr>
        <w:t>Après que Jésus ait instruit, ou donné des ordres, à ses douze disciples, ou suiveurs les plus proches, il poursuit sa route. Jésus quitte le lieu où il parlait aux douze. Il s'agissait probablement des collines autour de la mer de Galilée. Jésus est allé enseigner dans certaines villes de Galilée. Vous vous souviendrez depuis les passages précédents que Jésus a envoyé les Douze pour proclamer ses enseignements. Nous ne savons pas si les disciples de Jésus sont avec lui dans ce passage, ou s'ils étaient déjà partis enseigner.</w:t>
      </w:r>
    </w:p>
    <w:p>
      <w:pPr/>
      <w:r>
        <w:rPr>
          <w:lang w:val="fr_FR" w:bidi="fr_FR"/>
        </w:rPr>
      </w:r>
      <w:r>
        <w:rPr>
          <w:lang w:val="fr_FR" w:bidi="fr_FR"/>
        </w:rPr>
        <w:t>Montrez une carte de la Galilée qui inclut la mer de Galilée.</w:t>
      </w:r>
    </w:p>
    <w:p>
      <w:pPr/>
      <w:r>
        <w:rPr>
          <w:lang w:val="fr_FR" w:bidi="fr_FR"/>
        </w:rPr>
      </w:r>
      <w:r>
        <w:rPr>
          <w:lang w:val="fr_FR" w:bidi="fr_FR"/>
        </w:rPr>
        <w:t>Jean-Baptiste, le messager de Dieu, était en prison, ou en garde à vue, parce que le roi était contrarié au sujet des enseignements de Jean. Jean n'avait pas enfreint la loi. Nous savons grâce à l'Évangile de Luc que Jean était le cousin de Jésus. Jean entend parler des actions puissantes de Dieu que faisait Jésus, le Christ. Jean envoie ses disciples, ou suiveurs, pour demander à Jésus s'il était le Christ, le Sauveur promis qu'ils attendaient. Tous les Juifs s'attendaient à ce que vienne le Sauveur promis de Dieu. Beaucoup d'entre eux s'attendaient à ce que le Christ renverse le gouvernement romain. Jésus répond aux disciples de Jean : « Allez dire à Jean ce que vous entendez et voyez. »</w:t>
      </w:r>
    </w:p>
    <w:p>
      <w:pPr/>
      <w:r>
        <w:rPr>
          <w:lang w:val="fr_FR" w:bidi="fr_FR"/>
        </w:rPr>
      </w:r>
      <w:r>
        <w:rPr>
          <w:lang w:val="fr_FR" w:bidi="fr_FR"/>
        </w:rPr>
        <w:t>Il y a longtemps, le prophète Ésaïe avait dit au peuple juif ce que le Christ ferait quand il viendrait. Jésus répond à la question des disciples de Jean en citant Ésaïe et en leur disant qu'il fait toutes les choses qu'Ésaïe avait dit que le Christ ferait. Une chose que Jésus a fait était de purifier, ou guérir les lépreux. Les lépreux sont des personnes atteintes d'une maladie de la peau qui les rend impurs, ou inaptes à servir Dieu. Jésus les guérissait ; ils étaient donc rendus purs à nouveau. Puis Jésus dit que Dieu bénit ou rend heureuse la personne qui n'est pas offensée par Jésus ou ne doute pas de Jésus. Jésus sait qu'il fait des choses que les gens ne s'attendaient pas à ce que le Christ fasse. Il dit que les gens qui croient en lui sont bénis quand même.</w:t>
      </w:r>
    </w:p>
    <w:p>
      <w:pPr/>
      <w:r>
        <w:rPr>
          <w:lang w:val="fr_FR" w:bidi="fr_FR"/>
        </w:rPr>
      </w:r>
      <w:r>
        <w:rPr>
          <w:lang w:val="fr_FR" w:bidi="fr_FR"/>
        </w:rPr>
        <w:t>Arrêtez-vous et discutez : Racontez des histoires au sujet de choses gentilles et étonnantes que les gens ont faites et qui incitent les autres à leur prêter attention. Quelles sont certaines choses que les gens disent à leur sujet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a fini d'instruire ses disciples. Il exerce donc son ministère dans les villes voisines.</w:t>
      </w:r>
    </w:p>
    <w:p>
      <w:pPr/>
      <w:r>
        <w:rPr>
          <w:lang w:val="fr_FR" w:bidi="fr_FR"/>
        </w:rPr>
      </w:r>
      <w:r>
        <w:rPr>
          <w:b/>
          <w:lang w:val="fr_FR" w:bidi="fr_FR"/>
        </w:rPr>
        <w:t>Deuxième partie :</w:t>
      </w:r>
      <w:r>
        <w:rPr>
          <w:lang w:val="fr_FR" w:bidi="fr_FR"/>
        </w:rPr>
        <w:t xml:space="preserve"> Jean-Baptiste envoie ses disciples poser une question à Jésus. Jésus répond à la question.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Les gens qui ont été guéris par Jésus</w:t>
      </w:r>
    </w:p>
    <w:p>
      <w:pPr>
        <w:pStyle w:val="ListBullet"/>
        <w:spacing w:line="240" w:lineRule="auto"/>
        <w:ind w:left="720"/>
      </w:pPr>
      <w:r>
        <w:rPr>
          <w:lang w:val="fr_FR" w:bidi="fr_FR"/>
        </w:rPr>
      </w:r>
      <w:r>
        <w:rPr>
          <w:lang w:val="fr_FR" w:bidi="fr_FR"/>
        </w:rPr>
        <w:t>La foule de gens (ils sont présents, mais ils n'agissent pas dans ce récit)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avait fini de donner des instructions à ses disciples. Il enseigne maintenant dans les villes de la Galilée. Rappelez-vous que les douze disciples de Jésus peuvent ne pas être avec lui dans ce passage.</w:t>
      </w:r>
    </w:p>
    <w:p>
      <w:pPr/>
      <w:r>
        <w:rPr>
          <w:lang w:val="fr_FR" w:bidi="fr_FR"/>
        </w:rPr>
      </w:r>
      <w:r>
        <w:rPr>
          <w:lang w:val="fr_FR" w:bidi="fr_FR"/>
        </w:rPr>
        <w:t>Au moment où se produit ce récit, Jean-Baptiste était en prison au palais du roi en Galilée. Jean entend parler de toutes les choses que faisait Jésus. Jean envoie donc ses disciples demander à Jésus s'il était le Sauveur promis de Dieu. Ces disciples ont parcouru une longue route pour trouver Jésus.</w:t>
      </w:r>
    </w:p>
    <w:p>
      <w:pPr/>
      <w:r>
        <w:rPr>
          <w:lang w:val="fr_FR" w:bidi="fr_FR"/>
        </w:rPr>
      </w:r>
      <w:r>
        <w:rPr>
          <w:lang w:val="fr_FR" w:bidi="fr_FR"/>
        </w:rPr>
        <w:t>Il est important de se rappeler que Jean-Baptiste est un messager envoyé par Dieu. Rappelez-vous ce que les disciples de Jean demandent à Jésus. Il est important de se rappeler que Jésus est le Christ, le Sauveur promis de Dieu. Rappelez-vous que Jésus dit aux disciples de Jean que les aveugles voient, les boiteux, c'est-à-dire les gens qui ne peuvent pas marcher, marchent maintenant, les gens atteints de lèpre sont purs, les sourds peuvent maintenant entendre et ceux qui sont pauvres, ou dans la pauvreté, ont reçu la bonne nouvelle au sujet du royaume de Dieu. Il est important de se rappeler que ce sont les choses que le prophète Ésaïe a dit que le Christ ferait.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Les gens que Jésus a guéris</w:t>
      </w:r>
    </w:p>
    <w:p>
      <w:pPr>
        <w:pStyle w:val="ListBullet"/>
        <w:spacing w:line="240" w:lineRule="auto"/>
        <w:ind w:left="720"/>
      </w:pPr>
      <w:r>
        <w:rPr>
          <w:lang w:val="fr_FR" w:bidi="fr_FR"/>
        </w:rPr>
      </w:r>
      <w:r>
        <w:rPr>
          <w:lang w:val="fr_FR" w:bidi="fr_FR"/>
        </w:rPr>
        <w:t>La foule de gens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a fini d'instruire ses disciples. Il commence donc à exercer son ministère auprès des gens dans les villes voisines. Vous voudrez peut-être représenter le fait que Jésus permet à l'aveugle de voir. Il rend purs ceux qui ont la lèpre. Il permet aux sourds d'entendre, et à ceux qui ne peuvent pas marcher de marcher. Il ressuscite les morts à la vie.</w:t>
      </w:r>
    </w:p>
    <w:p>
      <w:pPr/>
      <w:r>
        <w:rPr>
          <w:lang w:val="fr_FR" w:bidi="fr_FR"/>
        </w:rPr>
      </w:r>
      <w:r>
        <w:rPr>
          <w:lang w:val="fr_FR" w:bidi="fr_FR"/>
        </w:rPr>
        <w:t>Jean-Baptiste est en prison et il entend parler de ce que Jésus fait. Il envoie ses disciples poser une question à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Jean-Baptiste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de Jean demandent à Jésus : « Es-tu celui qui devait venir, ou devons-nous en attendre un autre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 rôle des disciples de Jean-Baptiste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répond à la question en disant : « Allez dire à Jean ce que vous entendez et voyez. » Puis Jésus leur rappelle qu'il a rendu la vue aux aveugles, qu'il a guéri les lépreux et qu'il a permis à des gens qui ne pouvaient pas marcher de marcher de nouveau.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de Jean-Baptiste : « Que ressentez-vous ? » Vous entendrez peut-être des choses comme :</w:t>
      </w:r>
    </w:p>
    <w:p>
      <w:pPr>
        <w:pStyle w:val="ListBullet"/>
        <w:spacing w:line="240" w:lineRule="auto"/>
        <w:ind w:left="720"/>
      </w:pPr>
      <w:r>
        <w:rPr>
          <w:lang w:val="fr_FR" w:bidi="fr_FR"/>
        </w:rPr>
      </w:r>
      <w:r>
        <w:rPr>
          <w:lang w:val="fr_FR" w:bidi="fr_FR"/>
        </w:rPr>
        <w:t>Demandez aux acteurs qui jouent les personnes que Jésus a guéries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donne des ordres aux douze </w:t>
      </w:r>
      <w:r>
        <w:rPr>
          <w:b/>
          <w:lang w:val="fr_FR" w:bidi="fr_FR"/>
        </w:rPr>
        <w:t>disciples</w:t>
      </w:r>
      <w:r>
        <w:rPr>
          <w:lang w:val="fr_FR" w:bidi="fr_FR"/>
        </w:rPr>
        <w:t xml:space="preserve">. Utilisez le même mot pour disciples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b/>
          <w:lang w:val="fr_FR" w:bidi="fr_FR"/>
        </w:rPr>
        <w:t>Jean</w:t>
      </w:r>
      <w:r>
        <w:rPr>
          <w:lang w:val="fr_FR" w:bidi="fr_FR"/>
        </w:rPr>
        <w:t xml:space="preserve"> entend en prison parler des actions du </w:t>
      </w:r>
      <w:r>
        <w:rPr>
          <w:b/>
          <w:lang w:val="fr_FR" w:bidi="fr_FR"/>
        </w:rPr>
        <w:t>Christ</w:t>
      </w:r>
      <w:r>
        <w:rPr>
          <w:lang w:val="fr_FR" w:bidi="fr_FR"/>
        </w:rPr>
        <w:t xml:space="preserve">. </w:t>
      </w:r>
      <w:r>
        <w:rPr>
          <w:lang w:val="fr_FR" w:bidi="fr_FR"/>
        </w:rPr>
        <w:t>Jean-Baptiste</w:t>
      </w:r>
      <w:r>
        <w:rPr>
          <w:lang w:val="fr_FR" w:bidi="fr_FR"/>
        </w:rPr>
        <w:t xml:space="preserve"> est un messager de Dieu qui a commencé à enseigner avant Jésus. Jean-Baptiste est le cousin de Jésus. Jean était en prison pour avoir désapprouvé du mariage du roi Hérode avec la femme du frère d'Hérode. L'un des titres de Jésus est le Christ parce qu'il est le Sauveur promis de Dieu. Utilisez le même mot pour Christ que dans les passages précédents. Référez-vous au Glossaire principal pour une définition plus complète du mot </w:t>
      </w:r>
      <w:r>
        <w:rPr>
          <w:lang w:val="fr_FR" w:bidi="fr_FR"/>
        </w:rPr>
        <w:t>Christ</w:t>
      </w:r>
      <w:r>
        <w:rPr>
          <w:lang w:val="fr_FR" w:bidi="fr_FR"/>
        </w:rPr>
        <w:t>.</w:t>
      </w:r>
    </w:p>
    <w:p>
      <w:pPr/>
      <w:r>
        <w:rPr>
          <w:lang w:val="fr_FR" w:bidi="fr_FR"/>
        </w:rPr>
      </w:r>
      <w:r>
        <w:rPr>
          <w:lang w:val="fr_FR" w:bidi="fr_FR"/>
        </w:rPr>
        <w:t xml:space="preserve">Ces actions incluent faire marcher le </w:t>
      </w:r>
      <w:r>
        <w:rPr>
          <w:b/>
          <w:lang w:val="fr_FR" w:bidi="fr_FR"/>
        </w:rPr>
        <w:t>boiteux</w:t>
      </w:r>
      <w:r>
        <w:rPr>
          <w:lang w:val="fr_FR" w:bidi="fr_FR"/>
        </w:rPr>
        <w:t xml:space="preserve">, faire en sorte que les </w:t>
      </w:r>
      <w:r>
        <w:rPr>
          <w:b/>
          <w:lang w:val="fr_FR" w:bidi="fr_FR"/>
        </w:rPr>
        <w:t>lépreux</w:t>
      </w:r>
      <w:r>
        <w:rPr>
          <w:lang w:val="fr_FR" w:bidi="fr_FR"/>
        </w:rPr>
        <w:t xml:space="preserve"> soient </w:t>
      </w:r>
      <w:r>
        <w:rPr>
          <w:b/>
          <w:lang w:val="fr_FR" w:bidi="fr_FR"/>
        </w:rPr>
        <w:t>purifiés</w:t>
      </w:r>
      <w:r>
        <w:rPr>
          <w:lang w:val="fr_FR" w:bidi="fr_FR"/>
        </w:rPr>
        <w:t xml:space="preserve">. </w:t>
      </w:r>
      <w:r>
        <w:rPr>
          <w:b/>
          <w:lang w:val="fr_FR" w:bidi="fr_FR"/>
        </w:rPr>
        <w:t>Boiteux</w:t>
      </w:r>
      <w:r>
        <w:rPr>
          <w:lang w:val="fr_FR" w:bidi="fr_FR"/>
        </w:rPr>
        <w:t xml:space="preserve"> signifie quelqu'un qui a des jambes mauvaises, ou paralysées, et qui est incapable de marcher. Utilisez le même mot pour boiteux que dans les passages précédents. Les </w:t>
      </w:r>
      <w:r>
        <w:rPr>
          <w:b/>
          <w:lang w:val="fr_FR" w:bidi="fr_FR"/>
        </w:rPr>
        <w:t>lépreux</w:t>
      </w:r>
      <w:r>
        <w:rPr>
          <w:lang w:val="fr_FR" w:bidi="fr_FR"/>
        </w:rPr>
        <w:t xml:space="preserve"> sont des personnes atteintes de l'une parmi plusieurs maladies de la peau appelées la lèpre. La lèpre rend une personne cérémoniellement </w:t>
      </w:r>
      <w:r>
        <w:rPr>
          <w:b/>
          <w:lang w:val="fr_FR" w:bidi="fr_FR"/>
        </w:rPr>
        <w:t>impure</w:t>
      </w:r>
      <w:r>
        <w:rPr>
          <w:lang w:val="fr_FR" w:bidi="fr_FR"/>
        </w:rPr>
        <w:t xml:space="preserve">. Quelqu'un qui est impur est inapte à servir Dieu ou à vivre dans la communauté. </w:t>
      </w:r>
      <w:r>
        <w:rPr>
          <w:b/>
          <w:lang w:val="fr_FR" w:bidi="fr_FR"/>
        </w:rPr>
        <w:t>Purifié</w:t>
      </w:r>
      <w:r>
        <w:rPr>
          <w:lang w:val="fr_FR" w:bidi="fr_FR"/>
        </w:rPr>
        <w:t xml:space="preserve"> signifie que Jésus a guéri leur lèpre, ce qui signifiait qu'ils seraient capables de servir Dieu et de vivre dans la communauté. Utilisez le même mot pour la lèpre et pur que dans les passages précédents. Référez-vous au Glossaire principal pour une définition plus complète de </w:t>
      </w:r>
      <w:r>
        <w:rPr>
          <w:lang w:val="fr_FR" w:bidi="fr_FR"/>
        </w:rPr>
        <w:t>la lèpre</w:t>
      </w:r>
      <w:r>
        <w:rPr>
          <w:lang w:val="fr_FR" w:bidi="fr_FR"/>
        </w:rPr>
        <w:t xml:space="preserve"> et de </w:t>
      </w:r>
      <w:r>
        <w:rPr>
          <w:lang w:val="fr_FR" w:bidi="fr_FR"/>
        </w:rPr>
        <w:t>la pureté</w:t>
      </w:r>
      <w:r>
        <w:rPr>
          <w:lang w:val="fr_FR" w:bidi="fr_FR"/>
        </w:rPr>
        <w:t>.</w:t>
      </w:r>
    </w:p>
    <w:p>
      <w:pPr/>
      <w:r>
        <w:rPr>
          <w:lang w:val="fr_FR" w:bidi="fr_FR"/>
        </w:rPr>
      </w:r>
      <w:r>
        <w:rPr>
          <w:lang w:val="fr_FR" w:bidi="fr_FR"/>
        </w:rPr>
        <w:t xml:space="preserve">Jésus prêche la </w:t>
      </w:r>
      <w:r>
        <w:rPr>
          <w:b/>
          <w:lang w:val="fr_FR" w:bidi="fr_FR"/>
        </w:rPr>
        <w:t>bonne nouvelle</w:t>
      </w:r>
      <w:r>
        <w:rPr>
          <w:lang w:val="fr_FR" w:bidi="fr_FR"/>
        </w:rPr>
        <w:t xml:space="preserve">, c'est-à-dire la nouvelle que Dieu vient régner dans le cœur de son peuple, aux pauvres. Référez-vous au Glossaire principal pour une définition plus complète de la </w:t>
      </w:r>
      <w:r>
        <w:rPr>
          <w:lang w:val="fr_FR" w:bidi="fr_FR"/>
        </w:rPr>
        <w:t>bonne nouvelle</w:t>
      </w:r>
      <w:r>
        <w:rPr>
          <w:lang w:val="fr_FR" w:bidi="fr_FR"/>
        </w:rPr>
        <w:t>, ou de l'</w:t>
      </w:r>
      <w:r>
        <w:rPr>
          <w:lang w:val="fr_FR" w:bidi="fr_FR"/>
        </w:rPr>
        <w:t>Évangile</w:t>
      </w:r>
      <w:r>
        <w:rPr>
          <w:lang w:val="fr_FR" w:bidi="fr_FR"/>
        </w:rPr>
        <w:t>.</w:t>
      </w:r>
    </w:p>
    <w:p>
      <w:pPr/>
      <w:r>
        <w:rPr>
          <w:lang w:val="fr_FR" w:bidi="fr_FR"/>
        </w:rPr>
      </w:r>
      <w:r>
        <w:rPr>
          <w:lang w:val="fr_FR" w:bidi="fr_FR"/>
        </w:rPr>
        <w:t xml:space="preserve">Jésus dit : « </w:t>
      </w:r>
      <w:r>
        <w:rPr>
          <w:b/>
          <w:lang w:val="fr_FR" w:bidi="fr_FR"/>
        </w:rPr>
        <w:t>Béni</w:t>
      </w:r>
      <w:r>
        <w:rPr>
          <w:lang w:val="fr_FR" w:bidi="fr_FR"/>
        </w:rPr>
        <w:t xml:space="preserve"> est celui qui n'est pas offensé par moi. » Béni est parfois traduit par « Heureux ». La bénédiction fait référence au fait que Dieu aide, ou fait du bien à quelqu'un. Ce n'est pas la même chose que la chance. Être béni signifie être favorisé par Dieu. Utilisez le même mot pour bénir que dans les passages précédents. Référez-vous au Glossaire principal pour une définition plus complète du mot </w:t>
      </w:r>
      <w:r>
        <w:rPr>
          <w:lang w:val="fr_FR" w:bidi="fr_FR"/>
        </w:rPr>
        <w:t>bénir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11:7–19</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11.7–19.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Dans le passage précédent, les disciples de Jean-Baptiste sont venus à Jésus. Ils ont demandé à Jésus s'il était le Sauveur promis de Dieu, c'est-à-dire le Christ. Jésus répond en citant ce que les prophètes ont dit au sujet du Christ il y a longtemps. Les disciples de Jean partent pour aller dire à Jean ce que Jésus leur a dit. Dans cette histoire vraie, Jésus enseigne aux gens qui ont entendu ce qu'il a dit aux disciples de Jean.</w:t>
      </w:r>
    </w:p>
    <w:p>
      <w:pPr/>
      <w:r>
        <w:rPr>
          <w:lang w:val="fr_FR" w:bidi="fr_FR"/>
        </w:rPr>
      </w:r>
      <w:r>
        <w:rPr>
          <w:lang w:val="fr_FR" w:bidi="fr_FR"/>
        </w:rPr>
        <w:t>Pendant que les disciples de Jean s'en allaient, Jésus commence à se concentrer sur Jean. Jésus fait référence au moment où Jean enseignait dans le désert, ou dans les lieux arides. Il pose trois questions pour montrer que les gens ont pris le temps d'aller dans le désert pour voir Jean parce qu'ils pensaient qu'il était un prophète.</w:t>
      </w:r>
    </w:p>
    <w:p>
      <w:pPr/>
      <w:r>
        <w:rPr>
          <w:lang w:val="fr_FR" w:bidi="fr_FR"/>
        </w:rPr>
      </w:r>
      <w:r>
        <w:rPr>
          <w:lang w:val="fr_FR" w:bidi="fr_FR"/>
        </w:rPr>
        <w:t xml:space="preserve">Arrêtez-vous et discutez : Dans votre culture, quel type de personne les foules de gens vont-elles voir ? Comment s'habillent-ils ou parlent-ils ? </w:t>
      </w:r>
    </w:p>
    <w:p>
      <w:pPr/>
      <w:r>
        <w:rPr>
          <w:lang w:val="fr_FR" w:bidi="fr_FR"/>
        </w:rPr>
      </w:r>
      <w:r>
        <w:rPr>
          <w:lang w:val="fr_FR" w:bidi="fr_FR"/>
        </w:rPr>
        <w:t>Jésus cite ce que Dieu dit au sujet de Jean. Par l'intermédiaire du prophète Malachie, Dieu dit : « Voici (ou prêtez attention), j'envoie mon messager devant vous, qui préparera votre voie devant vous. » Dans la culture juive, un roi choisissait un messager pour dire aux gens qu'il venait. Jésus dit que Jean est ce messager. Jean préparait les gens pour le Sauveur promis de Dieu en leur disant de se repentir ou de revenir à Dieu. Jean baptisait les gens pour montrer qu'ils ont arrêté de pécher et qu'ils voulaient obéir à Dieu.</w:t>
      </w:r>
    </w:p>
    <w:p>
      <w:pPr/>
      <w:r>
        <w:rPr>
          <w:lang w:val="fr_FR" w:bidi="fr_FR"/>
        </w:rPr>
      </w:r>
      <w:r>
        <w:rPr>
          <w:lang w:val="fr_FR" w:bidi="fr_FR"/>
        </w:rPr>
        <w:t>Arrêtez-vous et discutez : Dans votre culture, comment l'arrivée de personnes importantes est-elle annoncée ? Quelles sont certaines façons de se préparer à leur arrivée ? Quel genre de signaux ou de signes spéciaux est donné pour montrer qu'ils sont arrivés ?</w:t>
      </w:r>
    </w:p>
    <w:p>
      <w:pPr/>
      <w:r>
        <w:rPr>
          <w:lang w:val="fr_FR" w:bidi="fr_FR"/>
        </w:rPr>
      </w:r>
      <w:r>
        <w:rPr>
          <w:lang w:val="fr_FR" w:bidi="fr_FR"/>
        </w:rPr>
        <w:t>Après que Jésus ait cité Malachie, il attire à nouveau l'attention sur ce qu'il veut dire. Jésus leur dit que personne n'a jamais vécu qui ait eu un rôle plus important que Jean-Baptiste. Ceci parce que Jean prépare la voie pour le Sauveur promis de Dieu par ce qu'il enseigne au peuple. Jésus dit : « Cependant, celui qui est le moindre dans le royaume des cieux est plus grand que lui. » Cela signifie qu'être un citoyen dans le royaume de Dieu, le lieu où Dieu règne, est encore plus merveilleux que d'être le plus grand prophète sur la terre. Cela laisse entendre que Dieu gouverne et prend soin des gens d'une façon nouvelle qui est plus grande que l'ancienne façon. « Celui qui est le moindre » fait référence à une personne avec la position ou le rang le plus bas.</w:t>
      </w:r>
    </w:p>
    <w:p>
      <w:pPr/>
      <w:r>
        <w:rPr>
          <w:lang w:val="fr_FR" w:bidi="fr_FR"/>
        </w:rPr>
      </w:r>
      <w:r>
        <w:rPr>
          <w:lang w:val="fr_FR" w:bidi="fr_FR"/>
        </w:rPr>
        <w:t>Jésus dit : « Depuis les jours de Jean-Baptiste », c'est-à-dire depuis le moment où Jean a commencé à prêcher jusqu'à présent, le royaume des cieux a souffert de la violence. Des personnes violentes et mauvaises ont attaqué et essayé de la capturer ou d'y entrer par la force. Les prophètes et la Loi sont les livres écrits par les prophètes et les livres qui montrent les lois que Dieu a données à Moïse pour son peuple. Ces livres prophétisent, ou racontent un message de la part de Dieu, au sujet du royaume. Ils parlent aussi de la venue de Jean-Baptiste. Jésus dit : « Si vous êtes prêts à l'accepter, Jean est l'Élie qui doit venir. » Le prophète Malachie avait dit qu'Élie reviendrait. Élie était un prophète qui a vécu avant Malachie et a été pris dans les cieux par Dieu. Jésus dit aux gens que Jean est l'accomplissement de la prophétie de Malachie. Jean n'était pas le véritable Élie mais Jean était un grand prophète comme Élie. Quand Jésus dit : « Que celui qui a des oreilles pour entendre entende, qu'il entende », il exhorte les gens à réfléchir soigneusement à ce qu'il a dit.</w:t>
      </w:r>
    </w:p>
    <w:p>
      <w:pPr/>
      <w:r>
        <w:rPr>
          <w:lang w:val="fr_FR" w:bidi="fr_FR"/>
        </w:rPr>
      </w:r>
      <w:r>
        <w:rPr>
          <w:lang w:val="fr_FR" w:bidi="fr_FR"/>
        </w:rPr>
        <w:t>Jésus pose une question à laquelle il ne voulait pas qu'ils répondent : il demande : « À quoi puis-je comparer cette génération ? » Il voulait qu'ils réfléchissent soigneusement à ce qu'il disait. Jésus répond à sa propre question : « Elle est comme des enfants assis dans une place du marché, ou dans un lieu public, qui appellent leurs amis. » Jésus compare cette génération, ou les gens d'aujourd'hui, à des enfants qui jouent sur le marché. Un groupe d'enfants crie à un autre groupe qui refuse de jouer avec eux, peu importe qu'ils jouaient de la musique heureuse ou de la musique triste. Les Juifs jouaient de la musique sur une flûte pendant les fêtes et en d'autres occasions heureuses pour que les gens dansent. Les gens chantent généralement une complainte lors de funérailles ou d'enterrements.</w:t>
      </w:r>
    </w:p>
    <w:p>
      <w:pPr/>
      <w:r>
        <w:rPr>
          <w:lang w:val="fr_FR" w:bidi="fr_FR"/>
        </w:rPr>
      </w:r>
      <w:r>
        <w:rPr>
          <w:lang w:val="fr_FR" w:bidi="fr_FR"/>
        </w:rPr>
        <w:t>Montrez une image d'une place du marché juif. Montrez une image d'une flûte. Discutez du genre de jeu auquel jouent les enfants dans votre culture.</w:t>
      </w:r>
    </w:p>
    <w:p>
      <w:pPr/>
      <w:r>
        <w:rPr>
          <w:lang w:val="fr_FR" w:bidi="fr_FR"/>
        </w:rPr>
      </w:r>
      <w:r>
        <w:rPr>
          <w:lang w:val="fr_FR" w:bidi="fr_FR"/>
        </w:rPr>
        <w:t xml:space="preserve">Tout comme les enfants disent que leurs amis ne dansent pas, peu importe qu'ils jouent des chansons heureuses ou tristes, les gens critiquent à la fois Jean et Jésus. Jésus dit que Jean a montré son dévouement à Dieu parce qu'il ne mangeait pas de la nourriture normale ou ne buvait pas de boissons fermentées. Les gens disaient que Jean avait un démon. Ils ne croyaient pas que Jean était le messager de Dieu. Ils pensaient qu'un démon, ou un esprit mauvais, contrôlait ses actions parce qu'il n'agissait pas comme des personnes normales. Jésus s'appelle lui-même « Fils de l'homme » parce que Jésus est le Christ, ou le Sauveur promis. Jésus mangeait du pain et buvait du vin comme les autres Juifs. Mais les gens l'appelaient un glouton ou une personne qui mange trop de nourriture. Ils l'appelaient également un ivrogne ou une personne qui boit trop de vin. </w:t>
      </w:r>
    </w:p>
    <w:p>
      <w:pPr/>
      <w:r>
        <w:rPr>
          <w:lang w:val="fr_FR" w:bidi="fr_FR"/>
        </w:rPr>
      </w:r>
      <w:r>
        <w:rPr>
          <w:lang w:val="fr_FR" w:bidi="fr_FR"/>
        </w:rPr>
        <w:t>Jésus était l'ami des collecteurs d'impôts et des pécheurs. Le peuple juif considérait les collecteurs d'impôts comme des traîtres parce qu'ils collectaient des impôts pour le gouvernement romain. Les pécheurs font référence aux Juifs qui étaient immoraux et aussi aux Juifs qui ne suivaient pas les lois strictes des chefs religieux. Jésus se défend lui-même ainsi que Jean avec un proverbe, ou un dicton de sagesse. Il dit : « La sagesse, ou la compréhension, est justifiée par ses actions. » Ceci veut dire que ceux qui sont vraiment sages montreront leur sagesse par les bons résultats qui viendront de la façon dont ils vivent.</w:t>
      </w:r>
    </w:p>
    <w:p>
      <w:pPr/>
      <w:r>
        <w:rPr>
          <w:lang w:val="fr_FR" w:bidi="fr_FR"/>
        </w:rPr>
      </w:r>
      <w:r>
        <w:rPr>
          <w:lang w:val="fr_FR" w:bidi="fr_FR"/>
        </w:rPr>
        <w:t>Arrêtez-vous et discutez de ceux qui sont les exclus de la société dans votre culture. Quelles sont les choses que font les gens qui feraient d'eux des parias ? Parlez du genre de métiers que les gens peuvent faire et qui feraient d'eux des parias dans votre culture.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termine de parler aux disciples de Jean-Baptiste. Pendant que les disciples de Jean partent, Jésus enseigne au sujet de l'importance du ministère de Jean et de sa relation avec le royaume des cieux.</w:t>
      </w:r>
    </w:p>
    <w:p>
      <w:pPr/>
      <w:r>
        <w:rPr>
          <w:lang w:val="fr_FR" w:bidi="fr_FR"/>
        </w:rPr>
      </w:r>
      <w:r>
        <w:rPr>
          <w:b/>
          <w:lang w:val="fr_FR" w:bidi="fr_FR"/>
        </w:rPr>
        <w:t>Deuxième partie :</w:t>
      </w:r>
      <w:r>
        <w:rPr>
          <w:lang w:val="fr_FR" w:bidi="fr_FR"/>
        </w:rPr>
        <w:t xml:space="preserve"> Jésus fait une comparaison au sujet du peuple. Jésus parle de ce qu'ils disent au sujet de Jean et de lui-même.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enfants qui jouent, qui chantent, et qui jouent de la flûte</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gens de cette génération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commence à parler à la foule pendant que les disciples de Jean sont en train de partir. Rappelez-vous que Jésus demande à la foule : « Qu'êtes-vous allé voir dans le désert ? » Il pose cette question trois fois, mais à chaque fois, Jésus donne la réponse en posant une autre question. La première fois, Jésus dit : « Un roseau ébranlé par le vent ? » Un roseau est une plante de grande taille. L'image d'une plante à roseau qui se balance en avant et en arrière dans le vent fait sans doute référence à un homme qui change souvent d'opinion.</w:t>
      </w:r>
    </w:p>
    <w:p>
      <w:pPr/>
      <w:r>
        <w:rPr>
          <w:lang w:val="fr_FR" w:bidi="fr_FR"/>
        </w:rPr>
      </w:r>
      <w:r>
        <w:rPr>
          <w:lang w:val="fr_FR" w:bidi="fr_FR"/>
        </w:rPr>
        <w:t>Montrez une image d'une plante de roseau.</w:t>
      </w:r>
    </w:p>
    <w:p>
      <w:pPr/>
      <w:r>
        <w:rPr>
          <w:lang w:val="fr_FR" w:bidi="fr_FR"/>
        </w:rPr>
      </w:r>
      <w:r>
        <w:rPr>
          <w:lang w:val="fr_FR" w:bidi="fr_FR"/>
        </w:rPr>
        <w:t>La deuxième fois, Jésus dit : « Un homme vêtu de vêtements doux ? » Les vêtements doux signifient des vêtements coûteux ou bien fabriqués. Les gens avec des vêtements doux ne vivent pas dans le désert ou ne vont pas dans le désert. Au lieu de cela, ils vivent dans des maisons chères où ils profitent de leurs richesses. La dernière fois que Jésus pose la question, il donne la bonne réponse. Un prophète. Il est important de se rappeler que Jésus a dit que personne sur la terre n'est plus grand que Jean. Mais Jésus dit aussi : « Celui qui est le moindre dans le royaume des cieux est plus grand que Jean. » Il est important de se rappeler que Jésus a dit que Jean était l'accomplissement de ce qui a été dit par le prophète il y a longtemps. Jésus cite les paroles exactes du prophète Malachie.</w:t>
      </w:r>
    </w:p>
    <w:p>
      <w:pPr/>
      <w:r>
        <w:rPr>
          <w:lang w:val="fr_FR" w:bidi="fr_FR"/>
        </w:rPr>
      </w:r>
      <w:r>
        <w:rPr>
          <w:lang w:val="fr_FR" w:bidi="fr_FR"/>
        </w:rPr>
        <w:t>Discutez avec l'équipe de traduction de la façon dont ils montrent que quelqu'un cite un prophète ou une autre personne importante.</w:t>
      </w:r>
    </w:p>
    <w:p>
      <w:pPr/>
      <w:r>
        <w:rPr>
          <w:lang w:val="fr_FR" w:bidi="fr_FR"/>
        </w:rPr>
      </w:r>
      <w:r>
        <w:rPr>
          <w:lang w:val="fr_FR" w:bidi="fr_FR"/>
        </w:rPr>
        <w:t>Il est important de se rappeler que quand Jésus dit : « En vérité, » ou « Je vous le dis en vérité », il demande aux gens de prêter attention. Rappelez-vous que quand Jésus dit : « Que celui qui a des oreilles pour entendre, qu'il entende », Jésus veut que les gens réfléchissent soigneusement à ce qu'il a dit.</w:t>
      </w:r>
    </w:p>
    <w:p>
      <w:pPr/>
      <w:r>
        <w:rPr>
          <w:lang w:val="fr_FR" w:bidi="fr_FR"/>
        </w:rPr>
      </w:r>
      <w:r>
        <w:rPr>
          <w:lang w:val="fr_FR" w:bidi="fr_FR"/>
        </w:rPr>
        <w:t>Jésus compare cette génération à des enfants qui jouent sur le marché. Il est important de se rappeler que les personnes à propos de qui Jésus fait la comparaison sont ceux qui ont faussement affirmé que Jean avait un démon. Il est important de se rappeler que les gens appellent Jésus par beaucoup de noms. Rappelez-vous que Jésus était un ami des collecteurs d'impôts et des pécheurs. Rappelez-vous que ce que Jésus a dit au sujet de la sagesse était un proverbe, c'est-à-dire un dicton sage.</w:t>
      </w:r>
    </w:p>
    <w:p>
      <w:pPr/>
      <w:r>
        <w:rPr>
          <w:lang w:val="fr_FR" w:bidi="fr_FR"/>
        </w:rPr>
      </w:r>
      <w:r>
        <w:rPr>
          <w:lang w:val="fr_FR" w:bidi="fr_FR"/>
        </w:rPr>
        <w:t>Arrêtez-vous et discutez en équipe : Comment les gens dans votre culture parlent-ils de proverbes au milieu d'un enseignement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Jean-Baptiste</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enfants qui jouent, qui chantent, et qui jouent de la flûte</w:t>
      </w:r>
    </w:p>
    <w:p>
      <w:pPr>
        <w:pStyle w:val="ListBullet"/>
        <w:spacing w:line="240" w:lineRule="auto"/>
        <w:ind w:left="720"/>
      </w:pPr>
      <w:r>
        <w:rPr>
          <w:lang w:val="fr_FR" w:bidi="fr_FR"/>
        </w:rPr>
      </w:r>
      <w:r>
        <w:rPr>
          <w:lang w:val="fr_FR" w:bidi="fr_FR"/>
        </w:rPr>
        <w:t>Les collecteurs d’impôts</w:t>
      </w:r>
    </w:p>
    <w:p>
      <w:pPr>
        <w:pStyle w:val="ListBullet"/>
        <w:spacing w:line="240" w:lineRule="auto"/>
        <w:ind w:left="720"/>
      </w:pPr>
      <w:r>
        <w:rPr>
          <w:lang w:val="fr_FR" w:bidi="fr_FR"/>
        </w:rPr>
      </w:r>
      <w:r>
        <w:rPr>
          <w:lang w:val="fr_FR" w:bidi="fr_FR"/>
        </w:rPr>
        <w:t>Les gens de cette génération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Cette histoire commence par le départ des disciples de Jean.</w:t>
      </w:r>
    </w:p>
    <w:p>
      <w:pPr/>
      <w:r>
        <w:rPr>
          <w:lang w:val="fr_FR" w:bidi="fr_FR"/>
        </w:rPr>
      </w:r>
      <w:r>
        <w:rPr>
          <w:lang w:val="fr_FR" w:bidi="fr_FR"/>
        </w:rPr>
        <w:t>Jésus parle de Jean aux foules. Jésus leur demande : « Quel genre d'homme êtes-vous allés voir dans le désert ? Quelqu'un qui ressemble à un roseau qui se déplace d'un côté à l'autre ? » Jésus dit : « Non. » Jésus poursuit en demandant : « Quelqu'un qui s'habille comme une personne riche ? » Jésus répond : « Non. » Puis Jésus demande à nouveau : « Cherchiez-vous un prophète ? » Jésus dit : « Oui. » Il dit : « Jean est plus qu'un prophète. Jean accomplit ce que dit la parole de Dieu. Personne n'est plus grand que Jean, mais le plus petit dans le royaume des cieux est plus grand que Jean.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demande à quoi il peut comparer cette génération. Jésus les compare à des enfants qui jouent à un jeu.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enfants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Jean ne mange pas de pain ni ne boit de vin et les gens disent qu'il a un démon. Jésus mange, fait la fête et boit et les gens disent que Jésus est un glouton et un ivrogne, un ami des collecteurs d'impôts et des pécheurs. Jésus dit : « Pourtant, la sagesse est justifiée par ses actions.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aux acteurs qui jouent les gens de cette génération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demande : « Qu'êtes-vous allés voir dans le </w:t>
      </w:r>
      <w:r>
        <w:rPr>
          <w:b/>
          <w:lang w:val="fr_FR" w:bidi="fr_FR"/>
        </w:rPr>
        <w:t>désert</w:t>
      </w:r>
      <w:r>
        <w:rPr>
          <w:lang w:val="fr_FR" w:bidi="fr_FR"/>
        </w:rPr>
        <w:t xml:space="preserve"> ? Un </w:t>
      </w:r>
      <w:r>
        <w:rPr>
          <w:b/>
          <w:lang w:val="fr_FR" w:bidi="fr_FR"/>
        </w:rPr>
        <w:t>prophète</w:t>
      </w:r>
      <w:r>
        <w:rPr>
          <w:lang w:val="fr_FR" w:bidi="fr_FR"/>
        </w:rPr>
        <w:t xml:space="preserve"> ? » Un prophète est un messager envoyé par Dieu. Jean était un prophète particulièrement important parce que Jean préparait les gens pour le Christ en leur disant de se repentir, ou de se retourner vers Dieu. Utilisez les mêmes mots pour prophète et désert que dans les passages précédents. Référez-vous au Glossaire principal pour une définition plus complète de </w:t>
      </w:r>
      <w:r>
        <w:rPr>
          <w:lang w:val="fr_FR" w:bidi="fr_FR"/>
        </w:rPr>
        <w:t>prophète</w:t>
      </w:r>
      <w:r>
        <w:rPr>
          <w:lang w:val="fr_FR" w:bidi="fr_FR"/>
        </w:rPr>
        <w:t xml:space="preserve"> et de </w:t>
      </w:r>
      <w:r>
        <w:rPr>
          <w:lang w:val="fr_FR" w:bidi="fr_FR"/>
        </w:rPr>
        <w:t>désert</w:t>
      </w:r>
      <w:r>
        <w:rPr>
          <w:lang w:val="fr_FR" w:bidi="fr_FR"/>
        </w:rPr>
        <w:t>.</w:t>
      </w:r>
    </w:p>
    <w:p>
      <w:pPr/>
      <w:r>
        <w:rPr>
          <w:lang w:val="fr_FR" w:bidi="fr_FR"/>
        </w:rPr>
      </w:r>
      <w:r>
        <w:rPr>
          <w:lang w:val="fr_FR" w:bidi="fr_FR"/>
        </w:rPr>
        <w:t xml:space="preserve">Jésus dit que les </w:t>
      </w:r>
      <w:r>
        <w:rPr>
          <w:b/>
          <w:lang w:val="fr_FR" w:bidi="fr_FR"/>
        </w:rPr>
        <w:t>Écritures</w:t>
      </w:r>
      <w:r>
        <w:rPr>
          <w:lang w:val="fr_FR" w:bidi="fr_FR"/>
        </w:rPr>
        <w:t xml:space="preserve"> parlent de Jean. Jésus dit qu'« il est écrit » au sujet de Jean. Cela fait référence aux Écritures juives. Si vous utilisez ici le mot pour les Écritures juives, utilisez le même mot pour les Écritures que dans les passages précédents, et rappelez-vous que le terme </w:t>
      </w:r>
      <w:r>
        <w:rPr>
          <w:lang w:val="fr_FR" w:bidi="fr_FR"/>
        </w:rPr>
        <w:t>Écritures</w:t>
      </w:r>
      <w:r>
        <w:rPr>
          <w:lang w:val="fr_FR" w:bidi="fr_FR"/>
        </w:rPr>
        <w:t xml:space="preserve"> se trouve dans le Glossaire principal.</w:t>
      </w:r>
    </w:p>
    <w:p>
      <w:pPr/>
      <w:r>
        <w:rPr>
          <w:lang w:val="fr_FR" w:bidi="fr_FR"/>
        </w:rPr>
      </w:r>
      <w:r>
        <w:rPr>
          <w:lang w:val="fr_FR" w:bidi="fr_FR"/>
        </w:rPr>
        <w:t xml:space="preserve">Jésus dit que </w:t>
      </w:r>
      <w:r>
        <w:rPr>
          <w:b/>
          <w:lang w:val="fr_FR" w:bidi="fr_FR"/>
        </w:rPr>
        <w:t>parmi ceux qui sont nés d'une femme</w:t>
      </w:r>
      <w:r>
        <w:rPr>
          <w:lang w:val="fr_FR" w:bidi="fr_FR"/>
        </w:rPr>
        <w:t xml:space="preserve">, personne n'est plus grand que </w:t>
      </w:r>
      <w:r>
        <w:rPr>
          <w:lang w:val="fr_FR" w:bidi="fr_FR"/>
        </w:rPr>
        <w:t>Jean-Baptiste</w:t>
      </w:r>
      <w:r>
        <w:rPr>
          <w:lang w:val="fr_FR" w:bidi="fr_FR"/>
        </w:rPr>
        <w:t xml:space="preserve">. Mais celui qui est le moindre dans le </w:t>
      </w:r>
      <w:r>
        <w:rPr>
          <w:b/>
          <w:lang w:val="fr_FR" w:bidi="fr_FR"/>
        </w:rPr>
        <w:t>royaume des cieux</w:t>
      </w:r>
      <w:r>
        <w:rPr>
          <w:lang w:val="fr_FR" w:bidi="fr_FR"/>
        </w:rPr>
        <w:t xml:space="preserve"> est plus grand que Jean-Baptiste. « Ceux qui sont nés de femmes » est une autre façon de dire tous ceux qui vivent ou ont déjà vécu. Le royaume des cieux est l'endroit où Dieu vit et règne. Utilisez les mêmes mots pour royaume des cieux que dans les passages précédents. Référez-vous au Glossaire principal pour une définition plus complète du </w:t>
      </w:r>
      <w:r>
        <w:rPr>
          <w:lang w:val="fr_FR" w:bidi="fr_FR"/>
        </w:rPr>
        <w:t>royaume des cieux</w:t>
      </w:r>
      <w:r>
        <w:rPr>
          <w:lang w:val="fr_FR" w:bidi="fr_FR"/>
        </w:rPr>
        <w:t>.</w:t>
      </w:r>
    </w:p>
    <w:p>
      <w:pPr/>
      <w:r>
        <w:rPr>
          <w:lang w:val="fr_FR" w:bidi="fr_FR"/>
        </w:rPr>
      </w:r>
      <w:r>
        <w:rPr>
          <w:lang w:val="fr_FR" w:bidi="fr_FR"/>
        </w:rPr>
        <w:t xml:space="preserve">Jésus dit que les </w:t>
      </w:r>
      <w:r>
        <w:rPr>
          <w:b/>
          <w:lang w:val="fr_FR" w:bidi="fr_FR"/>
        </w:rPr>
        <w:t>prophètes</w:t>
      </w:r>
      <w:r>
        <w:rPr>
          <w:lang w:val="fr_FR" w:bidi="fr_FR"/>
        </w:rPr>
        <w:t xml:space="preserve"> et la </w:t>
      </w:r>
      <w:r>
        <w:rPr>
          <w:b/>
          <w:lang w:val="fr_FR" w:bidi="fr_FR"/>
        </w:rPr>
        <w:t>Loi</w:t>
      </w:r>
      <w:r>
        <w:rPr>
          <w:lang w:val="fr_FR" w:bidi="fr_FR"/>
        </w:rPr>
        <w:t xml:space="preserve"> parlent de la venue du Sauveur promis. Les prophètes est une expression qui fait référence aux écrits des prophètes juifs, et la Loi fait référence à la loi écrite que Dieu a donnée à Moïse pour son peuple. Utilisez les mêmes termes pour prophètes et loi que vous avez utilisés dans les passages précédents, et rappelez-vous que </w:t>
      </w:r>
      <w:r>
        <w:rPr>
          <w:lang w:val="fr_FR" w:bidi="fr_FR"/>
        </w:rPr>
        <w:t>prophètes</w:t>
      </w:r>
      <w:r>
        <w:rPr>
          <w:lang w:val="fr_FR" w:bidi="fr_FR"/>
        </w:rPr>
        <w:t xml:space="preserve"> et </w:t>
      </w:r>
      <w:r>
        <w:rPr>
          <w:lang w:val="fr_FR" w:bidi="fr_FR"/>
        </w:rPr>
        <w:t>loi</w:t>
      </w:r>
      <w:r>
        <w:rPr>
          <w:lang w:val="fr_FR" w:bidi="fr_FR"/>
        </w:rPr>
        <w:t xml:space="preserve"> se trouvent dans le glossaire principal.</w:t>
      </w:r>
    </w:p>
    <w:p>
      <w:pPr/>
      <w:r>
        <w:rPr>
          <w:lang w:val="fr_FR" w:bidi="fr_FR"/>
        </w:rPr>
      </w:r>
      <w:r>
        <w:rPr>
          <w:lang w:val="fr_FR" w:bidi="fr_FR"/>
        </w:rPr>
        <w:t xml:space="preserve">Jésus compare cette </w:t>
      </w:r>
      <w:r>
        <w:rPr>
          <w:b/>
          <w:lang w:val="fr_FR" w:bidi="fr_FR"/>
        </w:rPr>
        <w:t>génération</w:t>
      </w:r>
      <w:r>
        <w:rPr>
          <w:lang w:val="fr_FR" w:bidi="fr_FR"/>
        </w:rPr>
        <w:t xml:space="preserve">, c'est-à-dire les gens qui vivaient à son époque, à des enfants assis dans une place de </w:t>
      </w:r>
      <w:r>
        <w:rPr>
          <w:b/>
          <w:lang w:val="fr_FR" w:bidi="fr_FR"/>
        </w:rPr>
        <w:t>marché</w:t>
      </w:r>
      <w:r>
        <w:rPr>
          <w:lang w:val="fr_FR" w:bidi="fr_FR"/>
        </w:rPr>
        <w:t xml:space="preserve"> qui appellent leurs amis.</w:t>
      </w:r>
    </w:p>
    <w:p>
      <w:pPr/>
      <w:r>
        <w:rPr>
          <w:lang w:val="fr_FR" w:bidi="fr_FR"/>
        </w:rPr>
      </w:r>
      <w:r>
        <w:rPr>
          <w:lang w:val="fr_FR" w:bidi="fr_FR"/>
        </w:rPr>
        <w:t xml:space="preserve">Utilisez le même mot pour </w:t>
      </w:r>
      <w:r>
        <w:rPr>
          <w:b/>
          <w:lang w:val="fr_FR" w:bidi="fr_FR"/>
        </w:rPr>
        <w:t>génération</w:t>
      </w:r>
      <w:r>
        <w:rPr>
          <w:lang w:val="fr_FR" w:bidi="fr_FR"/>
        </w:rPr>
        <w:t xml:space="preserve"> que dans les passages précédents. Référez-vous au Glossaire </w:t>
      </w:r>
      <w:r>
        <w:rPr>
          <w:lang w:val="fr_FR" w:bidi="fr_FR"/>
        </w:rPr>
        <w:t>principal</w:t>
      </w:r>
    </w:p>
    <w:p>
      <w:pPr/>
      <w:r>
        <w:rPr>
          <w:lang w:val="fr_FR" w:bidi="fr_FR"/>
        </w:rPr>
      </w:r>
      <w:r>
        <w:rPr>
          <w:lang w:val="fr_FR" w:bidi="fr_FR"/>
        </w:rPr>
        <w:t xml:space="preserve">Un </w:t>
      </w:r>
      <w:r>
        <w:rPr>
          <w:b/>
          <w:lang w:val="fr_FR" w:bidi="fr_FR"/>
        </w:rPr>
        <w:t>marché</w:t>
      </w:r>
      <w:r>
        <w:rPr>
          <w:lang w:val="fr_FR" w:bidi="fr_FR"/>
        </w:rPr>
        <w:t xml:space="preserve"> est un lieu public, ou la place du village.</w:t>
      </w:r>
    </w:p>
    <w:p>
      <w:pPr/>
      <w:r>
        <w:rPr>
          <w:lang w:val="fr_FR" w:bidi="fr_FR"/>
        </w:rPr>
      </w:r>
      <w:r>
        <w:rPr>
          <w:lang w:val="fr_FR" w:bidi="fr_FR"/>
        </w:rPr>
        <w:t xml:space="preserve">Les Juifs jouaient de la musique avec une </w:t>
      </w:r>
      <w:r>
        <w:rPr>
          <w:b/>
          <w:lang w:val="fr_FR" w:bidi="fr_FR"/>
        </w:rPr>
        <w:t>flûte</w:t>
      </w:r>
      <w:r>
        <w:rPr>
          <w:lang w:val="fr_FR" w:bidi="fr_FR"/>
        </w:rPr>
        <w:t xml:space="preserve"> pendant les fêtes et en d'autres occasions heureuses pour que les gens dansent. Une flûte est un instrument de musique. Il s'agit d'un tube fermé à une extrémité avec des trous le long de sa longueur. On soufflait dans l'autre des extrémités de la flûte pour faire de la musique.</w:t>
      </w:r>
    </w:p>
    <w:p>
      <w:pPr/>
      <w:r>
        <w:rPr>
          <w:lang w:val="fr_FR" w:bidi="fr_FR"/>
        </w:rPr>
      </w:r>
      <w:r>
        <w:rPr>
          <w:lang w:val="fr_FR" w:bidi="fr_FR"/>
        </w:rPr>
        <w:t xml:space="preserve">Une </w:t>
      </w:r>
      <w:r>
        <w:rPr>
          <w:b/>
          <w:lang w:val="fr_FR" w:bidi="fr_FR"/>
        </w:rPr>
        <w:t>complainte</w:t>
      </w:r>
      <w:r>
        <w:rPr>
          <w:lang w:val="fr_FR" w:bidi="fr_FR"/>
        </w:rPr>
        <w:t xml:space="preserve"> est une chanson triste que les gens jouent généralement lors de funérailles ou d'enterrements.</w:t>
      </w:r>
    </w:p>
    <w:p>
      <w:pPr/>
      <w:r>
        <w:rPr>
          <w:lang w:val="fr_FR" w:bidi="fr_FR"/>
        </w:rPr>
      </w:r>
      <w:r>
        <w:rPr>
          <w:lang w:val="fr_FR" w:bidi="fr_FR"/>
        </w:rPr>
        <w:t xml:space="preserve">Les gens ont rejeté Jean-Baptiste et disent qu'il avait un </w:t>
      </w:r>
      <w:r>
        <w:rPr>
          <w:b/>
          <w:lang w:val="fr_FR" w:bidi="fr_FR"/>
        </w:rPr>
        <w:t>démon</w:t>
      </w:r>
      <w:r>
        <w:rPr>
          <w:lang w:val="fr_FR" w:bidi="fr_FR"/>
        </w:rPr>
        <w:t xml:space="preserve">. Cela indique qu'ils croyaient qu'un démon, ou un </w:t>
      </w:r>
      <w:r>
        <w:rPr>
          <w:lang w:val="fr_FR" w:bidi="fr_FR"/>
        </w:rPr>
        <w:t>esprit mauvais</w:t>
      </w:r>
      <w:r>
        <w:rPr>
          <w:lang w:val="fr_FR" w:bidi="fr_FR"/>
        </w:rPr>
        <w:t xml:space="preserve">, contrôlait les actions de Jean. Un démon est un être spirituel qui s'est rebellé contre Dieu. Utilisez le même mot pour démon que dans les passages précédents. Référez-vous au glossaire principal pour une définition plus complète de </w:t>
      </w:r>
      <w:r>
        <w:rPr>
          <w:lang w:val="fr_FR" w:bidi="fr_FR"/>
        </w:rPr>
        <w:t>démon</w:t>
      </w:r>
      <w:r>
        <w:rPr>
          <w:lang w:val="fr_FR" w:bidi="fr_FR"/>
        </w:rPr>
        <w:t>.</w:t>
      </w:r>
    </w:p>
    <w:p>
      <w:pPr/>
      <w:r>
        <w:rPr>
          <w:lang w:val="fr_FR" w:bidi="fr_FR"/>
        </w:rPr>
      </w:r>
      <w:r>
        <w:rPr>
          <w:lang w:val="fr_FR" w:bidi="fr_FR"/>
        </w:rPr>
        <w:t xml:space="preserve">Les gens rejettent aussi Jésus. Jésus se réfère à lui-même comme le </w:t>
      </w:r>
      <w:r>
        <w:rPr>
          <w:b/>
          <w:lang w:val="fr_FR" w:bidi="fr_FR"/>
        </w:rPr>
        <w:t>Fils de l’homme</w:t>
      </w:r>
      <w:r>
        <w:rPr>
          <w:lang w:val="fr_FR" w:bidi="fr_FR"/>
        </w:rPr>
        <w:t xml:space="preserve">. Le Fils de l'homme, dans la Bible, est la personne à laquelle Dieu donne toute autorité et puissance. Le Fils de l'homme est un autre titre pour le Sauveur promis.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Jésus était rejeté parce qu'il était l'ami des collecteurs d'</w:t>
      </w:r>
      <w:r>
        <w:rPr>
          <w:b/>
          <w:lang w:val="fr_FR" w:bidi="fr_FR"/>
        </w:rPr>
        <w:t>impôts</w:t>
      </w:r>
      <w:r>
        <w:rPr>
          <w:lang w:val="fr_FR" w:bidi="fr_FR"/>
        </w:rPr>
        <w:t xml:space="preserve"> et des </w:t>
      </w:r>
      <w:r>
        <w:rPr>
          <w:b/>
          <w:lang w:val="fr_FR" w:bidi="fr_FR"/>
        </w:rPr>
        <w:t>pécheurs</w:t>
      </w:r>
      <w:r>
        <w:rPr>
          <w:lang w:val="fr_FR" w:bidi="fr_FR"/>
        </w:rPr>
        <w:t>.</w:t>
      </w:r>
    </w:p>
    <w:p>
      <w:pPr/>
      <w:r>
        <w:rPr>
          <w:lang w:val="fr_FR" w:bidi="fr_FR"/>
        </w:rPr>
      </w:r>
      <w:r>
        <w:rPr>
          <w:lang w:val="fr_FR" w:bidi="fr_FR"/>
        </w:rPr>
        <w:t xml:space="preserve">Les </w:t>
      </w:r>
      <w:r>
        <w:rPr>
          <w:b/>
          <w:lang w:val="fr_FR" w:bidi="fr_FR"/>
        </w:rPr>
        <w:t>collecteurs d’impôts</w:t>
      </w:r>
      <w:r>
        <w:rPr>
          <w:lang w:val="fr_FR" w:bidi="fr_FR"/>
        </w:rPr>
        <w:t xml:space="preserve"> collectaient les impôts auprès des Juifs pour le gouvernement romain. Les Juifs considéraient les collecteurs d'impôts comme des traîtres envers leur peuple.</w:t>
      </w:r>
    </w:p>
    <w:p>
      <w:pPr/>
      <w:r>
        <w:rPr>
          <w:lang w:val="fr_FR" w:bidi="fr_FR"/>
        </w:rPr>
      </w:r>
      <w:r>
        <w:rPr>
          <w:lang w:val="fr_FR" w:bidi="fr_FR"/>
        </w:rPr>
        <w:t xml:space="preserve">Les </w:t>
      </w:r>
      <w:r>
        <w:rPr>
          <w:b/>
          <w:lang w:val="fr_FR" w:bidi="fr_FR"/>
        </w:rPr>
        <w:t>pécheurs</w:t>
      </w:r>
      <w:r>
        <w:rPr>
          <w:lang w:val="fr_FR" w:bidi="fr_FR"/>
        </w:rPr>
        <w:t xml:space="preserve"> fait référence aux Juifs qui étaient immoraux et aussi qui ne suivaient pas les lois strictes des chefs religieux. Utilisez le même mot pour </w:t>
      </w:r>
      <w:r>
        <w:rPr>
          <w:b/>
          <w:lang w:val="fr_FR" w:bidi="fr_FR"/>
        </w:rPr>
        <w:t>péché</w:t>
      </w:r>
      <w:r>
        <w:rPr>
          <w:lang w:val="fr_FR" w:bidi="fr_FR"/>
        </w:rPr>
        <w:t xml:space="preserve"> que dans les passages précédents. Référez-vous au glossaire principal pour une définition plus complète du </w:t>
      </w:r>
      <w:r>
        <w:rPr>
          <w:lang w:val="fr_FR" w:bidi="fr_FR"/>
        </w:rPr>
        <w:t>péché</w:t>
      </w:r>
      <w:r>
        <w:rPr>
          <w:lang w:val="fr_FR" w:bidi="fr_FR"/>
        </w:rPr>
        <w:t>.</w:t>
      </w:r>
    </w:p>
    <w:p>
      <w:pPr/>
      <w:r>
        <w:rPr>
          <w:lang w:val="fr_FR" w:bidi="fr_FR"/>
        </w:rPr>
      </w:r>
      <w:r>
        <w:rPr>
          <w:lang w:val="fr_FR" w:bidi="fr_FR"/>
        </w:rPr>
        <w:t xml:space="preserve">Jésus se défend lui-même ainsi que Jean avec un proverbe, ou un dicton de sagesse. Il dit : « La </w:t>
      </w:r>
      <w:r>
        <w:rPr>
          <w:b/>
          <w:lang w:val="fr_FR" w:bidi="fr_FR"/>
        </w:rPr>
        <w:t>sagesse</w:t>
      </w:r>
      <w:r>
        <w:rPr>
          <w:lang w:val="fr_FR" w:bidi="fr_FR"/>
        </w:rPr>
        <w:t xml:space="preserve"> est justifiée par ses actions. » La sagesse est la capacité de comprendre et d'agir selon cette compréhension. Utilisez le même mot pour sagesse que dans les passages précédents. Référez-vous au Glossaire principal pour une définition plus complète de la </w:t>
      </w:r>
      <w:r>
        <w:rPr>
          <w:lang w:val="fr_FR" w:bidi="fr_FR"/>
        </w:rPr>
        <w:t>sagesse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11:20–24</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11.20–24.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affirmé qu'il est le Sauveur promis de Dieu et que Jean est un grand messager envoyé par Dieu. Dans cette histoire vraie, Matthieu relate la désapprobation de Jésus envers les gens de certaines villes qui ne se sont pas détournés de leur péché.</w:t>
      </w:r>
    </w:p>
    <w:p>
      <w:pPr/>
      <w:r>
        <w:rPr>
          <w:lang w:val="fr_FR" w:bidi="fr_FR"/>
        </w:rPr>
      </w:r>
      <w:r>
        <w:rPr>
          <w:lang w:val="fr_FR" w:bidi="fr_FR"/>
        </w:rPr>
        <w:t>Jésus a probablement commencé à dire ces choses immédiatement après le passage précédent. Jésus commence à dénoncer, ou à critiquer, les gens dans certaines villes où il a fait des œuvres puissantes, ou des miracles que seul Dieu peut faire. Les gens ne se sont pas repentis, ni n'ont-ils arrêté de pécher et d'obéir à Dieu, même s'ils avaient vu les miracles.</w:t>
      </w:r>
    </w:p>
    <w:p>
      <w:pPr/>
      <w:r>
        <w:rPr>
          <w:lang w:val="fr_FR" w:bidi="fr_FR"/>
        </w:rPr>
      </w:r>
      <w:r>
        <w:rPr>
          <w:lang w:val="fr_FR" w:bidi="fr_FR"/>
        </w:rPr>
        <w:t>Jésus dit : « Malheur à vous » quand il s'adresse aux gens dans les villes. Dans la Bible, le malheur est un mot utilisé pour indiquer le jugement de Dieu qui vient et qui est inévitable.</w:t>
      </w:r>
    </w:p>
    <w:p>
      <w:pPr/>
      <w:r>
        <w:rPr>
          <w:lang w:val="fr_FR" w:bidi="fr_FR"/>
        </w:rPr>
      </w:r>
      <w:r>
        <w:rPr>
          <w:lang w:val="fr_FR" w:bidi="fr_FR"/>
        </w:rPr>
        <w:t>Montrez une carte qui inclut Chorazin et Bethsaïda.</w:t>
      </w:r>
    </w:p>
    <w:p>
      <w:pPr/>
      <w:r>
        <w:rPr>
          <w:lang w:val="fr_FR" w:bidi="fr_FR"/>
        </w:rPr>
      </w:r>
      <w:r>
        <w:rPr>
          <w:lang w:val="fr_FR" w:bidi="fr_FR"/>
        </w:rPr>
        <w:t>Discutez des avertissements dans votre culture. Quels sont certains des mots utilisés pour avertir les autres du danger ? Quel genre d'actions pourrait provoquer un tel avertissement ?</w:t>
      </w:r>
    </w:p>
    <w:p>
      <w:pPr/>
      <w:r>
        <w:rPr>
          <w:lang w:val="fr_FR" w:bidi="fr_FR"/>
        </w:rPr>
      </w:r>
      <w:r>
        <w:rPr>
          <w:lang w:val="fr_FR" w:bidi="fr_FR"/>
        </w:rPr>
        <w:t>Chorazin et Bethsaïda sont tous les deux villes où vivaient des Juifs dans le nord de la Galilée. Chorazin et Bethsaïda ont tous deux connu les miracles de Jésus. Jésus leur dit donc que les gens à Tyr et à Sidon se seraient repentis avec des sacs et de la cendre s'ils avaient été témoins de ses miracles. Jésus fait référence à quelque chose qui ne s'est pas produit pour qu'il puisse prouver un point.</w:t>
      </w:r>
    </w:p>
    <w:p>
      <w:pPr/>
      <w:r>
        <w:rPr>
          <w:lang w:val="fr_FR" w:bidi="fr_FR"/>
        </w:rPr>
      </w:r>
      <w:r>
        <w:rPr>
          <w:lang w:val="fr_FR" w:bidi="fr_FR"/>
        </w:rPr>
        <w:t>Tyr et Sidon étaient des villes le long de la côte méditerranéenne où vivaient des non-Juifs. Sidon se trouvait à environ 40 km au sud de Tyr. Le peuple juif connaissaient la désobéissance de Tyr et de Sidon. Dieu a puni Tyr et Sidon pour leur désobéissance des centaines d'années plus tôt. Au moment où Jésus prononce ces paroles, Tyr et Sidon étaient encore des villes. Mais ils avaient connu beaucoup de difficultés et de la guerre. Tyr et Sidon n'étaient donc plus forts, ni puissants.</w:t>
      </w:r>
    </w:p>
    <w:p>
      <w:pPr/>
      <w:r>
        <w:rPr>
          <w:lang w:val="fr_FR" w:bidi="fr_FR"/>
        </w:rPr>
      </w:r>
      <w:r>
        <w:rPr>
          <w:lang w:val="fr_FR" w:bidi="fr_FR"/>
        </w:rPr>
        <w:t>Montrez une carte de l'Assyrie à l'époque de Jésus qui inclut Tyr et Sidon.</w:t>
      </w:r>
    </w:p>
    <w:p>
      <w:pPr/>
      <w:r>
        <w:rPr>
          <w:lang w:val="fr_FR" w:bidi="fr_FR"/>
        </w:rPr>
      </w:r>
      <w:r>
        <w:rPr>
          <w:lang w:val="fr_FR" w:bidi="fr_FR"/>
        </w:rPr>
        <w:t>Les gens montraient leur repentance en portant un sac, un tissu inconfortable et gratteux fait de poils d'animaux. Et ils s'asseyaient dans la cendre, ou mettaient des cendres sur leur tête. Quand quelqu'un se repent, il est attristé, ou ressent du remords pour son péché.</w:t>
      </w:r>
    </w:p>
    <w:p>
      <w:pPr/>
      <w:r>
        <w:rPr>
          <w:lang w:val="fr_FR" w:bidi="fr_FR"/>
        </w:rPr>
      </w:r>
      <w:r>
        <w:rPr>
          <w:lang w:val="fr_FR" w:bidi="fr_FR"/>
        </w:rPr>
        <w:t>Montrez une photo d'un tissu de sac. Discutez de la façon dont les gens dans votre culture expriment la tristesse et le remords.</w:t>
      </w:r>
    </w:p>
    <w:p>
      <w:pPr/>
      <w:r>
        <w:rPr>
          <w:lang w:val="fr_FR" w:bidi="fr_FR"/>
        </w:rPr>
      </w:r>
      <w:r>
        <w:rPr>
          <w:lang w:val="fr_FR" w:bidi="fr_FR"/>
        </w:rPr>
        <w:t>Jésus dit : « Mais moi je vous dis », pour montrer l'importance de ce qu'il est sur le point de dire. Jésus dit : « Ce sera plus tolérable au jour du jugement pour Tyr et Sidon que pour vous. » Il compare la souffrance des non-Juifs à Tyr et à Sidon à la souffrance des Juifs à Chorazin et à Bethsaïda. Le jour du jugement est le moment où Dieu jugera toutes les personnes pour les choses qu'elles ont dites et faites sur la terre. Au jour du jugement, Dieu punira moins les gens de Tyr et de Sidon qu'il punira les gens de Chorazin et de Bethsaïda. Cette comparaison laisse entendre que les non-Juifs étaient plus susceptibles de se repentir et de croire en lui que les Juifs. Jésus voulait que les gens de Chorazin et de Bethsaïda se repentent et commencent à croire en lui.</w:t>
      </w:r>
    </w:p>
    <w:p>
      <w:pPr/>
      <w:r>
        <w:rPr>
          <w:lang w:val="fr_FR" w:bidi="fr_FR"/>
        </w:rPr>
      </w:r>
      <w:r>
        <w:rPr>
          <w:lang w:val="fr_FR" w:bidi="fr_FR"/>
        </w:rPr>
        <w:t>Quand Jésus a fini de s'adresser à Chorazin et à Bethsaïda, il s'adresse à Capernaüm. Jésus avait l'habitude de rester dans la ville de Capernaüm, près de la mer de Galilée, quand il enseignait et guérissait dans cette région. Il dit aux gens qui s'y trouvent : « Serez-vous exaltés au ciel ? » Une personne qui est exaltée est honorée ou a un statut élevé. La réponse implicite à cette question est « Non. » Voilà pourquoi Jésus dit : « Vous serez jetés dans l'Hadès, ou l'enfer. » Cela indique qu'ils seront jetés, de force, dans le lieu où vont les incroyants pour être punis. Jésus fait encore référence à quelque chose qui ne s'est pas produit. Il leur dit que les gens de Sodome se seraient repentis s'ils avaient été témoins de ses miracles. Sodome était une ville où vivaient des non-Juifs. Sodome était bien connue pour ses mauvaises actions et sa corruption. Dieu a complètement détruit Sodome des centaines d'années plus tôt avec du feu et de grandes pierres du ciel.</w:t>
      </w:r>
    </w:p>
    <w:p>
      <w:pPr/>
      <w:r>
        <w:rPr>
          <w:lang w:val="fr_FR" w:bidi="fr_FR"/>
        </w:rPr>
      </w:r>
      <w:r>
        <w:rPr>
          <w:lang w:val="fr_FR" w:bidi="fr_FR"/>
        </w:rPr>
        <w:t>Montrez une carte d'Israël qui inclut la Jordanie pour montrer où se trouvait Sodome.</w:t>
      </w:r>
    </w:p>
    <w:p>
      <w:pPr/>
      <w:r>
        <w:rPr>
          <w:lang w:val="fr_FR" w:bidi="fr_FR"/>
        </w:rPr>
      </w:r>
      <w:r>
        <w:rPr>
          <w:lang w:val="fr_FR" w:bidi="fr_FR"/>
        </w:rPr>
        <w:t>Jésus compare la souffrance des non-Juifs à Sodome à la souffrance des Juifs à Capernaüm. Au jour du jugement, Dieu punira moins les gens de Sodome qu'il ne punira les gens de Capernaüm.</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commence à parler aux gens dans les villes qui ne se sont pas détournés de leur péché même s'ils ont vu Jésus accomplir des miracles et l'ont entendu enseigner. Jésus s'adresse aux gens dans Chorazin et Bethsaïda.</w:t>
      </w:r>
    </w:p>
    <w:p>
      <w:pPr/>
      <w:r>
        <w:rPr>
          <w:lang w:val="fr_FR" w:bidi="fr_FR"/>
        </w:rPr>
      </w:r>
      <w:r>
        <w:rPr>
          <w:b/>
          <w:lang w:val="fr_FR" w:bidi="fr_FR"/>
        </w:rPr>
        <w:t>Deuxième partie :</w:t>
      </w:r>
      <w:r>
        <w:rPr>
          <w:lang w:val="fr_FR" w:bidi="fr_FR"/>
        </w:rPr>
        <w:t xml:space="preserve"> Jésus s'adresse aux gens à Capernaüm.</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de Chorazin et de Bethsaïda</w:t>
      </w:r>
    </w:p>
    <w:p>
      <w:pPr>
        <w:pStyle w:val="ListBullet"/>
        <w:spacing w:line="240" w:lineRule="auto"/>
        <w:ind w:left="720"/>
      </w:pPr>
      <w:r>
        <w:rPr>
          <w:lang w:val="fr_FR" w:bidi="fr_FR"/>
        </w:rPr>
      </w:r>
      <w:r>
        <w:rPr>
          <w:lang w:val="fr_FR" w:bidi="fr_FR"/>
        </w:rPr>
        <w:t>Les gens de Tyr et de Sidon</w:t>
      </w:r>
    </w:p>
    <w:p>
      <w:pPr>
        <w:pStyle w:val="ListBullet"/>
        <w:spacing w:line="240" w:lineRule="auto"/>
        <w:ind w:left="720"/>
      </w:pPr>
      <w:r>
        <w:rPr>
          <w:lang w:val="fr_FR" w:bidi="fr_FR"/>
        </w:rPr>
      </w:r>
      <w:r>
        <w:rPr>
          <w:lang w:val="fr_FR" w:bidi="fr_FR"/>
        </w:rPr>
        <w:t>Les gens de Capernaüm</w:t>
      </w:r>
    </w:p>
    <w:p>
      <w:pPr>
        <w:pStyle w:val="ListBullet"/>
        <w:spacing w:line="240" w:lineRule="auto"/>
        <w:ind w:left="720"/>
      </w:pPr>
      <w:r>
        <w:rPr>
          <w:lang w:val="fr_FR" w:bidi="fr_FR"/>
        </w:rPr>
      </w:r>
      <w:r>
        <w:rPr>
          <w:lang w:val="fr_FR" w:bidi="fr_FR"/>
        </w:rPr>
        <w:t>Les gens de Sodome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a probablement commencé à dire ces choses immédiatement après le passage précédent. Jésus commence à aborder un nouveau sujet dans ce récit. Il est important de se rappeler que Jésus s'adresse aux gens dans les villes parce qu'ils ne se sont pas détournés de leur péché et ont commencé à obéir à Dieu. Rappelez-vous que les œuvres puissantes sont les miracles, ou les actions puissantes de Dieu, que Jésus a faites.</w:t>
      </w:r>
    </w:p>
    <w:p>
      <w:pPr/>
      <w:r>
        <w:rPr>
          <w:lang w:val="fr_FR" w:bidi="fr_FR"/>
        </w:rPr>
      </w:r>
      <w:r>
        <w:rPr>
          <w:lang w:val="fr_FR" w:bidi="fr_FR"/>
        </w:rPr>
        <w:t>Il est important de se rappeler que Jésus utilise le mot « malheur » pour indiquer le jugement de Dieu à venir sur les gens de ces villes. Rappelez-vous que Tyr et Sidon étaient des villes non juives que Dieu a punies des centaines d'années plus tôt pour leur péché. Il est important de se rappeler que Jésus a dit que les gens à Tyr et à Sidon se seraient repentis dans un du sac et de la cendre s'ils avaient vu les miracles.</w:t>
      </w:r>
    </w:p>
    <w:p>
      <w:pPr/>
      <w:r>
        <w:rPr>
          <w:lang w:val="fr_FR" w:bidi="fr_FR"/>
        </w:rPr>
      </w:r>
      <w:r>
        <w:rPr>
          <w:lang w:val="fr_FR" w:bidi="fr_FR"/>
        </w:rPr>
        <w:t>Rappelez-vous que Jésus dit : « Mais je vous le dis » pour montrer l'importance de ce qu'il est sur le point de dire.</w:t>
      </w:r>
    </w:p>
    <w:p>
      <w:pPr/>
      <w:r>
        <w:rPr>
          <w:lang w:val="fr_FR" w:bidi="fr_FR"/>
        </w:rPr>
      </w:r>
      <w:r>
        <w:rPr>
          <w:lang w:val="fr_FR" w:bidi="fr_FR"/>
        </w:rPr>
        <w:t>Il est important de se rappeler que Capernaüm est la ville où Jésus a exercé une grande partie de son ministère. Jésus demande à Capernaüm : « Seras-tu exalté au ciel ? » Jésus n'a pas posé la question pour recevoir une réponse. Jésus faisait un point au sujet du peuple. Jésus dit que les gens de Capernaüm seraient jetés dans l'Hadès, ou l'enfer.</w:t>
      </w:r>
    </w:p>
    <w:p>
      <w:pPr/>
      <w:r>
        <w:rPr>
          <w:lang w:val="fr_FR" w:bidi="fr_FR"/>
        </w:rPr>
      </w:r>
      <w:r>
        <w:rPr>
          <w:lang w:val="fr_FR" w:bidi="fr_FR"/>
        </w:rPr>
        <w:t>Il est important de se rappeler que Sodome était une ville connue pour ses mauvaises actions. Rappelez-vous que Dieu a puni Sodome des centaines d'années plus tôt. Rappelez-vous que Jésus a dit que les gens de Sodome se seraient repentis s'ils avaient vu les miracles.</w:t>
      </w:r>
    </w:p>
    <w:p>
      <w:pPr/>
      <w:r>
        <w:rPr>
          <w:lang w:val="fr_FR" w:bidi="fr_FR"/>
        </w:rPr>
      </w:r>
      <w:r>
        <w:rPr>
          <w:lang w:val="fr_FR" w:bidi="fr_FR"/>
        </w:rPr>
        <w:t>Jésus dit les mots « mais je vous le dis » à deux reprises dans ce récit. Il fait cela pour expliquer combien la punition allait être dure pour ces villes.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de Chorazin et de Bethsaïda</w:t>
      </w:r>
    </w:p>
    <w:p>
      <w:pPr>
        <w:pStyle w:val="ListBullet"/>
        <w:spacing w:line="240" w:lineRule="auto"/>
        <w:ind w:left="720"/>
      </w:pPr>
      <w:r>
        <w:rPr>
          <w:lang w:val="fr_FR" w:bidi="fr_FR"/>
        </w:rPr>
      </w:r>
      <w:r>
        <w:rPr>
          <w:lang w:val="fr_FR" w:bidi="fr_FR"/>
        </w:rPr>
        <w:t>Les gens de Tyr et de Sidon</w:t>
      </w:r>
    </w:p>
    <w:p>
      <w:pPr>
        <w:pStyle w:val="ListBullet"/>
        <w:spacing w:line="240" w:lineRule="auto"/>
        <w:ind w:left="720"/>
      </w:pPr>
      <w:r>
        <w:rPr>
          <w:lang w:val="fr_FR" w:bidi="fr_FR"/>
        </w:rPr>
      </w:r>
      <w:r>
        <w:rPr>
          <w:lang w:val="fr_FR" w:bidi="fr_FR"/>
        </w:rPr>
        <w:t>Les gens de Capernaüm</w:t>
      </w:r>
    </w:p>
    <w:p>
      <w:pPr>
        <w:pStyle w:val="ListBullet"/>
        <w:spacing w:line="240" w:lineRule="auto"/>
        <w:ind w:left="720"/>
      </w:pPr>
      <w:r>
        <w:rPr>
          <w:lang w:val="fr_FR" w:bidi="fr_FR"/>
        </w:rPr>
      </w:r>
      <w:r>
        <w:rPr>
          <w:lang w:val="fr_FR" w:bidi="fr_FR"/>
        </w:rPr>
        <w:t>Les gens de Sodome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commence à parler aux gens dans les villes qui ne se sont pas détournés de leur péché même s'ils ont vu Jésus accomplir des miracles et l'ont entendu enseigner.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s'adresse aux gens à Chorazins et Béthsaïda. Il dit : « Malheur à toi, Chorazin ! Malheur à toi, Bethsaïda ! Tyr et Sidon se seraient repentis il y a longtemps dans du sac et de la cendre si les œuvres puissantes dont vous avez été témoins avaient été faites pour 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de Chorazin et de Bethsaïda : « Que ressentez-vous ? » Vous entendrez peut-être des choses comme :</w:t>
      </w:r>
    </w:p>
    <w:p>
      <w:pPr>
        <w:pStyle w:val="ListBullet"/>
        <w:spacing w:line="240" w:lineRule="auto"/>
        <w:ind w:left="720"/>
      </w:pPr>
      <w:r>
        <w:rPr>
          <w:lang w:val="fr_FR" w:bidi="fr_FR"/>
        </w:rPr>
      </w:r>
      <w:r>
        <w:rPr>
          <w:lang w:val="fr_FR" w:bidi="fr_FR"/>
        </w:rPr>
        <w:t>Demandez aux acteurs qui jouent les gens de Tyr et de Sidon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Mais je vous le dis, ce sera plus supportable au jour du jugement pour Tyr et Sidon que pour vous.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de Chorazin et de Bethsaïda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s'adresse aux gens à Capernaüm. Il leur dit : « Vous ne serez pas honorés dans le ciel. Vous serez jetés dans l'Hadès. Si les œuvres puissantes faites chez vous avaient été faites à Sodome, elle serait restée jusqu'à ce jour.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de Capernaüm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Mais je vous dis que ce sera plus tolérable le jour du jugement pour le pays de Sodome que pour vous.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de Capernaüm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commence à </w:t>
      </w:r>
      <w:r>
        <w:rPr>
          <w:b/>
          <w:lang w:val="fr_FR" w:bidi="fr_FR"/>
        </w:rPr>
        <w:t>dénoncer</w:t>
      </w:r>
      <w:r>
        <w:rPr>
          <w:lang w:val="fr_FR" w:bidi="fr_FR"/>
        </w:rPr>
        <w:t xml:space="preserve"> les gens dans certaines des villes où il a fait de grandes </w:t>
      </w:r>
      <w:r>
        <w:rPr>
          <w:b/>
          <w:lang w:val="fr_FR" w:bidi="fr_FR"/>
        </w:rPr>
        <w:t>œuvres</w:t>
      </w:r>
      <w:r>
        <w:rPr>
          <w:lang w:val="fr_FR" w:bidi="fr_FR"/>
        </w:rPr>
        <w:t>.</w:t>
      </w:r>
    </w:p>
    <w:p>
      <w:pPr/>
      <w:r>
        <w:rPr>
          <w:lang w:val="fr_FR" w:bidi="fr_FR"/>
        </w:rPr>
      </w:r>
      <w:r>
        <w:rPr>
          <w:lang w:val="fr_FR" w:bidi="fr_FR"/>
        </w:rPr>
        <w:t xml:space="preserve">Dans ce cas présent, </w:t>
      </w:r>
      <w:r>
        <w:rPr>
          <w:b/>
          <w:lang w:val="fr_FR" w:bidi="fr_FR"/>
        </w:rPr>
        <w:t>dénoncer</w:t>
      </w:r>
      <w:r>
        <w:rPr>
          <w:lang w:val="fr_FR" w:bidi="fr_FR"/>
        </w:rPr>
        <w:t xml:space="preserve"> signifie dire que quelqu'un a fait quelque chose de mal ou de mauvais.</w:t>
      </w:r>
    </w:p>
    <w:p>
      <w:pPr/>
      <w:r>
        <w:rPr>
          <w:lang w:val="fr_FR" w:bidi="fr_FR"/>
        </w:rPr>
      </w:r>
      <w:r>
        <w:rPr>
          <w:b/>
          <w:lang w:val="fr_FR" w:bidi="fr_FR"/>
        </w:rPr>
        <w:t>Œuvres puissantes</w:t>
      </w:r>
      <w:r>
        <w:rPr>
          <w:lang w:val="fr_FR" w:bidi="fr_FR"/>
        </w:rPr>
        <w:t xml:space="preserve"> fait référence aux </w:t>
      </w:r>
      <w:r>
        <w:rPr>
          <w:b/>
          <w:lang w:val="fr_FR" w:bidi="fr_FR"/>
        </w:rPr>
        <w:t>miracles</w:t>
      </w:r>
      <w:r>
        <w:rPr>
          <w:lang w:val="fr_FR" w:bidi="fr_FR"/>
        </w:rPr>
        <w:t xml:space="preserve"> accomplis par Jésus. Un miracle est une action puissante que seul Dieu peut accomplir. Utilisez le même mot pour miracle que dans les passages précédents. Référez-vous au Glossaire principal pour une définition plus complète du mot </w:t>
      </w:r>
      <w:r>
        <w:rPr>
          <w:lang w:val="fr_FR" w:bidi="fr_FR"/>
        </w:rPr>
        <w:t>miracle</w:t>
      </w:r>
      <w:r>
        <w:rPr>
          <w:lang w:val="fr_FR" w:bidi="fr_FR"/>
        </w:rPr>
        <w:t>.</w:t>
      </w:r>
    </w:p>
    <w:p>
      <w:pPr/>
      <w:r>
        <w:rPr>
          <w:lang w:val="fr_FR" w:bidi="fr_FR"/>
        </w:rPr>
      </w:r>
      <w:r>
        <w:rPr>
          <w:lang w:val="fr_FR" w:bidi="fr_FR"/>
        </w:rPr>
        <w:t xml:space="preserve">Jésus dénonce les villes parce qu'elles refusent de se </w:t>
      </w:r>
      <w:r>
        <w:rPr>
          <w:b/>
          <w:lang w:val="fr_FR" w:bidi="fr_FR"/>
        </w:rPr>
        <w:t>repentir</w:t>
      </w:r>
      <w:r>
        <w:rPr>
          <w:lang w:val="fr_FR" w:bidi="fr_FR"/>
        </w:rPr>
        <w:t xml:space="preserve"> après avoir été témoins de ses miracles. Une personne qui se repent se détourne de son péché, ou de sa désobéissance, et se tourne vers Dieu. Utilisez le même mot pour se repentir que dans les passages précédents. Référez‑vous au Glossaire principal pour une définition plus complète de la </w:t>
      </w:r>
      <w:r>
        <w:rPr>
          <w:lang w:val="fr_FR" w:bidi="fr_FR"/>
        </w:rPr>
        <w:t>repentance</w:t>
      </w:r>
      <w:r>
        <w:rPr>
          <w:lang w:val="fr_FR" w:bidi="fr_FR"/>
        </w:rPr>
        <w:t>.</w:t>
      </w:r>
    </w:p>
    <w:p>
      <w:pPr/>
      <w:r>
        <w:rPr>
          <w:lang w:val="fr_FR" w:bidi="fr_FR"/>
        </w:rPr>
      </w:r>
      <w:r>
        <w:rPr>
          <w:lang w:val="fr_FR" w:bidi="fr_FR"/>
        </w:rPr>
        <w:t xml:space="preserve">Le </w:t>
      </w:r>
      <w:r>
        <w:rPr>
          <w:b/>
          <w:lang w:val="fr_FR" w:bidi="fr_FR"/>
        </w:rPr>
        <w:t>malheur</w:t>
      </w:r>
      <w:r>
        <w:rPr>
          <w:lang w:val="fr_FR" w:bidi="fr_FR"/>
        </w:rPr>
        <w:t xml:space="preserve"> est un mot utilisé dans la Bible pour avertir du jugement à venir de Dieu. Dans beaucoup de cas, le « malheur » indique que le jugement ne peut pas être évité ou arrêté. Cela peut inclure un état de difficultés intenses ou de désastre.</w:t>
      </w:r>
    </w:p>
    <w:p>
      <w:pPr/>
      <w:r>
        <w:rPr>
          <w:lang w:val="fr_FR" w:bidi="fr_FR"/>
        </w:rPr>
      </w:r>
      <w:r>
        <w:rPr>
          <w:lang w:val="fr_FR" w:bidi="fr_FR"/>
        </w:rPr>
        <w:t>Le</w:t>
      </w:r>
      <w:r>
        <w:rPr>
          <w:b/>
          <w:lang w:val="fr_FR" w:bidi="fr_FR"/>
        </w:rPr>
        <w:t xml:space="preserve"> jour du jugement</w:t>
      </w:r>
      <w:r>
        <w:rPr>
          <w:lang w:val="fr_FR" w:bidi="fr_FR"/>
        </w:rPr>
        <w:t xml:space="preserve"> est le moment où Dieu jugera tout le monde pour les choses qu'ils ont dites et faites sur la terre. Le jour du Jugement se produira à la fin du monde.</w:t>
      </w:r>
    </w:p>
    <w:p>
      <w:pPr/>
      <w:r>
        <w:rPr>
          <w:lang w:val="fr_FR" w:bidi="fr_FR"/>
        </w:rPr>
      </w:r>
      <w:r>
        <w:rPr>
          <w:lang w:val="fr_FR" w:bidi="fr_FR"/>
        </w:rPr>
        <w:t>Jésus dit aux gens de Capernaüm qu'ils seront jetés dans l'</w:t>
      </w:r>
      <w:r>
        <w:rPr>
          <w:b/>
          <w:lang w:val="fr_FR" w:bidi="fr_FR"/>
        </w:rPr>
        <w:t>Hadès</w:t>
      </w:r>
      <w:r>
        <w:rPr>
          <w:lang w:val="fr_FR" w:bidi="fr_FR"/>
        </w:rPr>
        <w:t xml:space="preserve">, ou en </w:t>
      </w:r>
      <w:r>
        <w:rPr>
          <w:b/>
          <w:lang w:val="fr_FR" w:bidi="fr_FR"/>
        </w:rPr>
        <w:t>enfer</w:t>
      </w:r>
      <w:r>
        <w:rPr>
          <w:lang w:val="fr_FR" w:bidi="fr_FR"/>
        </w:rPr>
        <w:t xml:space="preserve">. L’enfer est l’endroit où vont les incroyants à la fin du monde pour être punis. Le Hadès est un terme plus général pour le lieu où les morts méchants sont punis. Utilisez le même mot pour enfer que dans les passages précédents. </w:t>
      </w:r>
      <w:r>
        <w:rPr>
          <w:lang w:val="fr_FR" w:bidi="fr_FR"/>
        </w:rPr>
        <w:t>Hadès</w:t>
      </w:r>
      <w:r>
        <w:rPr>
          <w:lang w:val="fr_FR" w:bidi="fr_FR"/>
        </w:rPr>
        <w:t xml:space="preserve"> et </w:t>
      </w:r>
      <w:r>
        <w:rPr>
          <w:lang w:val="fr_FR" w:bidi="fr_FR"/>
        </w:rPr>
        <w:t>enfer</w:t>
      </w:r>
      <w:r>
        <w:rPr>
          <w:lang w:val="fr_FR" w:bidi="fr_FR"/>
        </w:rPr>
        <w:t xml:space="preserve"> se trouvent tous les deux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11:25–30</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11.25–30.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annoncé le jugement à venir sur les gens dans les villes qui ne se sont pas repentis après avoir vu ses miracles. Dans cette histoire vraie, Matthieu relate la prière de Jésus au Père et l'invitation que Jésus donne à ceux qui sont fatigués et ont besoin de repos.</w:t>
      </w:r>
    </w:p>
    <w:p>
      <w:pPr/>
      <w:r>
        <w:rPr>
          <w:lang w:val="fr_FR" w:bidi="fr_FR"/>
        </w:rPr>
      </w:r>
      <w:r>
        <w:rPr>
          <w:lang w:val="fr_FR" w:bidi="fr_FR"/>
        </w:rPr>
        <w:t>Peu après que Jésus ait annoncé le jugement de Dieu à venir, il commence à prier, ou à parler à Dieu. Jésus n'a probablement pas quitté le lieu où il a fait l'annonce. Les gens de ces villes ne suivaient pas Jésus parce qu'ils pensaient qu'ils savaient mieux que lui. Jésus était reconnaissant quand il s'adressait à Dieu en l'appelant Père, Seigneur des cieux et de la terre. C'était une façon normale de s'adresser à Dieu dans les prières juives. Cependant, nous voyons dans cette histoire que Jésus commence à montrer à ses disciples qu'il s'adresse personnellement à Dieu en tant que Père d'une manière qu'une personne juive normale ne le ferait pas. Jésus a une relation spéciale avec son père. Dieu le Père est le Seigneur, ou le chef, sur tous les humains et sur toutes choses dans l'univers entier. Dieu a caché des choses que Jésus a enseignées à ceux qui pensent qu'ils sont sages et intelligents. Ce qui plaît à Dieu, c'est la volonté pleine de grâce de Dieu. Il était agréable à Dieu de cacher la signification des miracles et des enseignements de Jésus aux personnes sages et intelligentes. Jésus compare les croyants humbles à de petits enfants. Comme les enfants qui ne pensent pas qu'ils en savent beaucoup sur la vie et font confiance à leurs parents, les croyants humbles reconnaissent que Dieu en sait plus qu'eux. Les croyants humbles, comme les enfants, sont prêts à apprendre de la part de Dieu et à lui faire confiance comme les enfants font confiance à un père.</w:t>
      </w:r>
    </w:p>
    <w:p>
      <w:pPr/>
      <w:r>
        <w:rPr>
          <w:lang w:val="fr_FR" w:bidi="fr_FR"/>
        </w:rPr>
      </w:r>
      <w:r>
        <w:rPr>
          <w:lang w:val="fr_FR" w:bidi="fr_FR"/>
        </w:rPr>
        <w:t>Parlez d'un moment où vous étiez un enfant et où vous avez reçu de l'aide de la part d'un parent ou d'un proche pour accomplir quelque chose.</w:t>
      </w:r>
    </w:p>
    <w:p>
      <w:pPr/>
      <w:r>
        <w:rPr>
          <w:lang w:val="fr_FR" w:bidi="fr_FR"/>
        </w:rPr>
      </w:r>
      <w:r>
        <w:rPr>
          <w:lang w:val="fr_FR" w:bidi="fr_FR"/>
        </w:rPr>
        <w:t>Jésus termine de prier. Il commence à parler à la foule qui l'entoure. Quand Jésus dit : « Mon Père m'a donné toutes choses », il parle de Dieu le Père qui donne à Jésus toute l'autorité, la puissance et la connaissance de Dieu. C'est pourquoi Jésus dit : « Personne ne connaît vraiment le Fils sauf le Père, et personne ne connaît vraiment le Père sauf le Fils. » Dans ce cas présent, « connaître » quelqu'un signifie tout savoir au sujet d'une personne d'une manière unique comme personne d'autre ne le peut. Jésus se réfère à lui-même comme le Fils. Le Fils de Dieu est un titre pour Jésus qui montre que Jésus a la même nature et la même autorité que Dieu. Jésus dit que la relation spéciale entre lui-même et Dieu le Père est similaire à la relation entre les pères humains et leurs fils. Jésus dit qu'il pouvait choisir de révéler, ou de montrer, le Père à qui il désire.</w:t>
      </w:r>
    </w:p>
    <w:p>
      <w:pPr/>
      <w:r>
        <w:rPr>
          <w:lang w:val="fr_FR" w:bidi="fr_FR"/>
        </w:rPr>
      </w:r>
      <w:r>
        <w:rPr>
          <w:lang w:val="fr_FR" w:bidi="fr_FR"/>
        </w:rPr>
        <w:t>Arrêtez-vous et discutez de la relation entre les parents et leurs enfants. De quelle manière ce genre de relation est-il différent des autres relations ? De quelle manière est-ce le même ? Si quelqu'un vous connaît vraiment, que sait-il à votre sujet ? Quels types de personnes se connaissent vraiment dans votre culture ?</w:t>
      </w:r>
    </w:p>
    <w:p>
      <w:pPr/>
      <w:r>
        <w:rPr>
          <w:lang w:val="fr_FR" w:bidi="fr_FR"/>
        </w:rPr>
      </w:r>
      <w:r>
        <w:rPr>
          <w:lang w:val="fr_FR" w:bidi="fr_FR"/>
        </w:rPr>
        <w:t>Jésus commence maintenant à inviter les gens à le suivre. Tous ceux qui travaillent dur, ou sont fatigués, et portent une lourde charge font probablement référence au travail difficile que représente l'obéissance à la loi juive. Le repos, dans ce cas présent, signifie que Jésus nous donnera un soulagement de nos fardeaux.</w:t>
      </w:r>
    </w:p>
    <w:p>
      <w:pPr/>
      <w:r>
        <w:rPr>
          <w:lang w:val="fr_FR" w:bidi="fr_FR"/>
        </w:rPr>
      </w:r>
      <w:r>
        <w:rPr>
          <w:lang w:val="fr_FR" w:bidi="fr_FR"/>
        </w:rPr>
        <w:t>Jésus compare le fait d'être l'un de ses disciples au fait de porter un joug. Un joug est un morceau de bois fabriqué pour être posé par-dessus les épaules d'un animal. Une personne met un joug sur un animal pour qu'elle puisse tirer un chariot ou une charrue. Un disciple doit se soumettre à Jésus pour le suivre, comme un animal doit se soumettre à son maître, pour faire son travail.</w:t>
      </w:r>
    </w:p>
    <w:p>
      <w:pPr/>
      <w:r>
        <w:rPr>
          <w:lang w:val="fr_FR" w:bidi="fr_FR"/>
        </w:rPr>
      </w:r>
      <w:r>
        <w:rPr>
          <w:lang w:val="fr_FR" w:bidi="fr_FR"/>
        </w:rPr>
        <w:t>Montrez une photo ou un dessin d'un joug sur un animal.</w:t>
      </w:r>
    </w:p>
    <w:p>
      <w:pPr/>
      <w:r>
        <w:rPr>
          <w:lang w:val="fr_FR" w:bidi="fr_FR"/>
        </w:rPr>
      </w:r>
      <w:r>
        <w:rPr>
          <w:lang w:val="fr_FR" w:bidi="fr_FR"/>
        </w:rPr>
        <w:t>Jésus leur dit qu'ils peuvent prendre son joug et apprendre de sa part parce qu'il est doux, ou patient et non-violent avec ses disciples. Jésus est aussi inoffensif, ou humble de cœur, ce qui signifie qu'il n'a pas une attitude orgueilleuse. Jésus promet que s'ils font cela, ils trouveront le repos dans leur âme, ou dans leur être intérieur. Encore une fois, Jésus donne une comparaison en utilisant un joug. Jésus donne un joug qui est facile à utiliser. Jésus donne une charge qui est légère à porter. Cela signifie que se soumettre à Jésus est facile et que le travail qu'il donne n'est pas difficile.</w:t>
      </w:r>
    </w:p>
    <w:p>
      <w:pPr/>
      <w:r>
        <w:rPr>
          <w:lang w:val="fr_FR" w:bidi="fr_FR"/>
        </w:rPr>
      </w:r>
      <w:r>
        <w:rPr>
          <w:lang w:val="fr_FR" w:bidi="fr_FR"/>
        </w:rPr>
        <w:t>Jésus invite tout le monde à venir apprendre de lui. Mais ils doivent reconnaître qu'ils ont besoin de son aide. Cela développe ce que Jésus a mentionné plus tôt, à savoir que les gens qui sont comme de petits enfants sont plus susceptibles de penser qu'ils ont besoin de son aide.</w:t>
      </w:r>
    </w:p>
    <w:p>
      <w:pPr/>
      <w:r>
        <w:rPr>
          <w:lang w:val="fr_FR" w:bidi="fr_FR"/>
        </w:rPr>
      </w:r>
      <w:r>
        <w:rPr>
          <w:lang w:val="fr_FR" w:bidi="fr_FR"/>
        </w:rPr>
        <w:t>Racontez des histoires au sujet d'un moment où vous avez dû faire un travail difficile. Quel genre d'outils était nécessaire pour le travail ? Que serait-il arrivé si vous aviez eu les mauvais outils ? De quelle manière avoir le bon genre d'aide affecte-t-il le résultat du travail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Peu de temps après que Jésus ait prononcé le jugement de Dieu à venir sur des gens qui ne se repentiraient pas, Jésus prie le Père et le remercie d'avoir révélé la vérité aux gens ordinaires.</w:t>
      </w:r>
    </w:p>
    <w:p>
      <w:pPr/>
      <w:r>
        <w:rPr>
          <w:lang w:val="fr_FR" w:bidi="fr_FR"/>
        </w:rPr>
      </w:r>
      <w:r>
        <w:rPr>
          <w:b/>
          <w:lang w:val="fr_FR" w:bidi="fr_FR"/>
        </w:rPr>
        <w:t>Deuxième partie :</w:t>
      </w:r>
      <w:r>
        <w:rPr>
          <w:lang w:val="fr_FR" w:bidi="fr_FR"/>
        </w:rPr>
        <w:t xml:space="preserve"> Jésus termine de prier. Il enseigne la foule au sujet de la relation entre lui-même et le Père.</w:t>
      </w:r>
    </w:p>
    <w:p>
      <w:pPr/>
      <w:r>
        <w:rPr>
          <w:lang w:val="fr_FR" w:bidi="fr_FR"/>
        </w:rPr>
      </w:r>
      <w:r>
        <w:rPr>
          <w:b/>
          <w:lang w:val="fr_FR" w:bidi="fr_FR"/>
        </w:rPr>
        <w:t>Troisième partie :</w:t>
      </w:r>
      <w:r>
        <w:rPr>
          <w:lang w:val="fr_FR" w:bidi="fr_FR"/>
        </w:rPr>
        <w:t xml:space="preserve"> Jésus invite tous ceux qui sont fatigués du dur travail nécessaire pour obéir à la loi juive à se reposer en lui.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Les personnes sages et intelligentes</w:t>
      </w:r>
    </w:p>
    <w:p>
      <w:pPr>
        <w:pStyle w:val="ListBullet"/>
        <w:spacing w:line="240" w:lineRule="auto"/>
        <w:ind w:left="720"/>
      </w:pPr>
      <w:r>
        <w:rPr>
          <w:lang w:val="fr_FR" w:bidi="fr_FR"/>
        </w:rPr>
      </w:r>
      <w:r>
        <w:rPr>
          <w:lang w:val="fr_FR" w:bidi="fr_FR"/>
        </w:rPr>
        <w:t>Les croyants humbles en Jésus</w:t>
      </w:r>
    </w:p>
    <w:p>
      <w:pPr>
        <w:pStyle w:val="ListBullet"/>
        <w:spacing w:line="240" w:lineRule="auto"/>
        <w:ind w:left="720"/>
      </w:pPr>
      <w:r>
        <w:rPr>
          <w:lang w:val="fr_FR" w:bidi="fr_FR"/>
        </w:rPr>
      </w:r>
      <w:r>
        <w:rPr>
          <w:lang w:val="fr_FR" w:bidi="fr_FR"/>
        </w:rPr>
        <w:t>Les gens fatigués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La première partie commence peu après que Jésus ait parlé du jugement qui vient sur le peuple juif qui ne s'est pas repenti après avoir vu ses miracles. Cette scène a aussi lieu au même endroit. Il est important de se rappeler que Jésus prie, ou parle, à Dieu le Père qui est le chef de toutes choses dans l'univers. Il est important de se rappeler que Dieu choisit de révéler la signification plus profonde des miracles de Jésus à des croyants en Jésus humbles. Rappelez-vous que Jésus compare ses disciples à des enfants qui font confiance à leurs parents.</w:t>
      </w:r>
    </w:p>
    <w:p>
      <w:pPr/>
      <w:r>
        <w:rPr>
          <w:lang w:val="fr_FR" w:bidi="fr_FR"/>
        </w:rPr>
      </w:r>
      <w:r>
        <w:rPr>
          <w:lang w:val="fr_FR" w:bidi="fr_FR"/>
        </w:rPr>
        <w:t>Il est important de se rappeler que Jésus a dit : « Oui, Père ! Cela te fait plaisir d'agir de cette façon ! » Jésus exprime que Dieu est heureux de révéler les choses que Jésus enseigne à ceux qui savent qu'ils en ont besoin.</w:t>
      </w:r>
    </w:p>
    <w:p>
      <w:pPr/>
      <w:r>
        <w:rPr>
          <w:lang w:val="fr_FR" w:bidi="fr_FR"/>
        </w:rPr>
      </w:r>
      <w:r>
        <w:rPr>
          <w:lang w:val="fr_FR" w:bidi="fr_FR"/>
        </w:rPr>
        <w:t>Dans la deuxième partie, Jésus ne prie plus. Il est important de se rappeler que quand Jésus s'arrête de prier, il parle à la foule autour de lui. Il parle à ses disciples de sa relation avec Dieu. Rappelez-vous que Dieu le Père a donné à Jésus, ou au Fils de Dieu, toute autorité, la puissance et la connaissance. Il est important de se rappeler que Jésus peut choisir de révéler la vérité au sujet de Dieu à qui il désire.</w:t>
      </w:r>
    </w:p>
    <w:p>
      <w:pPr/>
      <w:r>
        <w:rPr>
          <w:lang w:val="fr_FR" w:bidi="fr_FR"/>
        </w:rPr>
      </w:r>
      <w:r>
        <w:rPr>
          <w:lang w:val="fr_FR" w:bidi="fr_FR"/>
        </w:rPr>
        <w:t>Dans la troisième partie, Jésus invite les gens à se reposer en lui, parce que Jésus peut apporter un soulagement des fardeaux et des problèmes. Rappelez-vous que la loi juive était un lourd fardeau. Cela fatiguait ceux qui essayaient d'obéir à tout dans la loi. Rappelez-vous que Jésus compare le fait d'être l'un de ses disciples au fait de porter un joug léger. Il est important de se rappeler que Jésus compare suivre un enseignant à un animal qui porte un joug. Jésus dit que son joug est léger.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 Père</w:t>
      </w:r>
    </w:p>
    <w:p>
      <w:pPr>
        <w:pStyle w:val="ListBullet"/>
        <w:spacing w:line="240" w:lineRule="auto"/>
        <w:ind w:left="720"/>
      </w:pPr>
      <w:r>
        <w:rPr>
          <w:lang w:val="fr_FR" w:bidi="fr_FR"/>
        </w:rPr>
      </w:r>
      <w:r>
        <w:rPr>
          <w:lang w:val="fr_FR" w:bidi="fr_FR"/>
        </w:rPr>
        <w:t>Les personnes sages et intelligentes</w:t>
      </w:r>
    </w:p>
    <w:p>
      <w:pPr>
        <w:pStyle w:val="ListBullet"/>
        <w:spacing w:line="240" w:lineRule="auto"/>
        <w:ind w:left="720"/>
      </w:pPr>
      <w:r>
        <w:rPr>
          <w:lang w:val="fr_FR" w:bidi="fr_FR"/>
        </w:rPr>
      </w:r>
      <w:r>
        <w:rPr>
          <w:lang w:val="fr_FR" w:bidi="fr_FR"/>
        </w:rPr>
        <w:t>Les croyants humbles en Jésus</w:t>
      </w:r>
    </w:p>
    <w:p>
      <w:pPr>
        <w:pStyle w:val="ListBullet"/>
        <w:spacing w:line="240" w:lineRule="auto"/>
        <w:ind w:left="720"/>
      </w:pPr>
      <w:r>
        <w:rPr>
          <w:lang w:val="fr_FR" w:bidi="fr_FR"/>
        </w:rPr>
      </w:r>
      <w:r>
        <w:rPr>
          <w:lang w:val="fr_FR" w:bidi="fr_FR"/>
        </w:rPr>
        <w:t>Les gens fatigués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Quand Jésus prie le Père, il dit : « Je te remercie, Père, Seigneur des cieux et de la terre, d'avoir caché ces choses aux sages et aux intelligents et de les avoir révélées aux croyants humbles.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r>
        <w:rPr>
          <w:lang w:val="fr_FR" w:bidi="fr_FR"/>
        </w:rPr>
      </w:r>
      <w:r>
        <w:rPr>
          <w:lang w:val="fr_FR" w:bidi="fr_FR"/>
        </w:rPr>
        <w:t>Jésus dit qu'il était agréable à Dieu que les croyants humbles comprennent la signification plus profonde de ses miracles.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sages et intelligentes : « Que ressentez-vous ? » Vous entendrez peut-être des choses comme :</w:t>
      </w:r>
    </w:p>
    <w:p>
      <w:pPr>
        <w:pStyle w:val="ListBullet"/>
        <w:spacing w:line="240" w:lineRule="auto"/>
        <w:ind w:left="720"/>
      </w:pPr>
      <w:r>
        <w:rPr>
          <w:lang w:val="fr_FR" w:bidi="fr_FR"/>
        </w:rPr>
      </w:r>
      <w:r>
        <w:rPr>
          <w:lang w:val="fr_FR" w:bidi="fr_FR"/>
        </w:rPr>
        <w:t>Demandez aux acteurs qui jouent les humbles croyants en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a terminé de prier. Puis il enseigne la foule au sujet de la relation entre lui-même et le Père. Jésus révèle que Dieu le Père lui a donné toute l'autorité, la puissance et la connaissance. Jésus dit qu'il peut choisir de révéler le Père à n'importe qui.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invite tous ceux qui sont fatigués du dur travail qui est nécessaire pour obéir à la loi juive à se reposer en lui. Jésus dit : « Prenez mon joug sur vous et apprenez de moi. » Il leur dit qu'il les enseignera et leur donnera du repos de leurs fardeaux. Jésus leur dit qu'il est doux et humble. Puis il dit : « Mon joug est facile et mon fardeau est léger.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fatigués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déclare à Dieu qu'il était reconnaissant. Il s'adresse à Dieu en tant que </w:t>
      </w:r>
      <w:r>
        <w:rPr>
          <w:b/>
          <w:lang w:val="fr_FR" w:bidi="fr_FR"/>
        </w:rPr>
        <w:t>Père</w:t>
      </w:r>
      <w:r>
        <w:rPr>
          <w:lang w:val="fr_FR" w:bidi="fr_FR"/>
        </w:rPr>
        <w:t xml:space="preserve">. Dieu est le Père céleste de tous ceux qui suivent Jésus. Père montre l’aspect relationnel de Dieu aux disciples de Jésus. </w:t>
      </w:r>
    </w:p>
    <w:p>
      <w:pPr/>
      <w:r>
        <w:rPr>
          <w:lang w:val="fr_FR" w:bidi="fr_FR"/>
        </w:rPr>
      </w:r>
      <w:r>
        <w:rPr>
          <w:lang w:val="fr_FR" w:bidi="fr_FR"/>
        </w:rPr>
        <w:t xml:space="preserve">Jésus s'adresse aussi au Père en tant que </w:t>
      </w:r>
      <w:r>
        <w:rPr>
          <w:b/>
          <w:lang w:val="fr_FR" w:bidi="fr_FR"/>
        </w:rPr>
        <w:t>Seigneur des cieux et de la terre</w:t>
      </w:r>
      <w:r>
        <w:rPr>
          <w:lang w:val="fr_FR" w:bidi="fr_FR"/>
        </w:rPr>
        <w:t xml:space="preserve">. Les Juifs s'adressaient souvent à Dieu par ce titre quand ils priaient. Dieu le Père est le </w:t>
      </w:r>
      <w:r>
        <w:rPr>
          <w:b/>
          <w:lang w:val="fr_FR" w:bidi="fr_FR"/>
        </w:rPr>
        <w:t>Seigneur</w:t>
      </w:r>
      <w:r>
        <w:rPr>
          <w:lang w:val="fr_FR" w:bidi="fr_FR"/>
        </w:rPr>
        <w:t xml:space="preserve">, ou le chef, sur tous les humains et sur toutes choses dans l'univers entier. Utilisez le même mot pour Seigneur que dans les passages précédents. Référez-vous au Glossaire principal pour une définition plus complète du mot </w:t>
      </w:r>
      <w:r>
        <w:rPr>
          <w:b/>
          <w:lang w:val="fr_FR" w:bidi="fr_FR"/>
        </w:rPr>
        <w:t>Seigneur</w:t>
      </w:r>
      <w:r>
        <w:rPr>
          <w:lang w:val="fr_FR" w:bidi="fr_FR"/>
        </w:rPr>
        <w:t>.</w:t>
      </w:r>
    </w:p>
    <w:p>
      <w:pPr/>
      <w:r>
        <w:rPr>
          <w:lang w:val="fr_FR" w:bidi="fr_FR"/>
        </w:rPr>
      </w:r>
      <w:r>
        <w:rPr>
          <w:lang w:val="fr_FR" w:bidi="fr_FR"/>
        </w:rPr>
        <w:t xml:space="preserve">Les </w:t>
      </w:r>
      <w:r>
        <w:rPr>
          <w:b/>
          <w:lang w:val="fr_FR" w:bidi="fr_FR"/>
        </w:rPr>
        <w:t>cieux</w:t>
      </w:r>
      <w:r>
        <w:rPr>
          <w:lang w:val="fr_FR" w:bidi="fr_FR"/>
        </w:rPr>
        <w:t xml:space="preserve"> est le lieu où habite Dieu et la destination ultime de ceux qui croient en Jésus. Utilisez le même mot pour cieux que dans les passages précédents. Référez-vous au Glossaire principal pour une définition plus complète des </w:t>
      </w:r>
      <w:r>
        <w:rPr>
          <w:b/>
          <w:lang w:val="fr_FR" w:bidi="fr_FR"/>
        </w:rPr>
        <w:t>cieux</w:t>
      </w:r>
      <w:r>
        <w:rPr>
          <w:lang w:val="fr_FR" w:bidi="fr_FR"/>
        </w:rPr>
        <w:t>.</w:t>
      </w:r>
    </w:p>
    <w:p>
      <w:pPr/>
      <w:r>
        <w:rPr>
          <w:lang w:val="fr_FR" w:bidi="fr_FR"/>
        </w:rPr>
      </w:r>
      <w:r>
        <w:rPr>
          <w:lang w:val="fr_FR" w:bidi="fr_FR"/>
        </w:rPr>
        <w:t xml:space="preserve">Dieu a caché la signification profonde des actions de Jésus aux </w:t>
      </w:r>
      <w:r>
        <w:rPr>
          <w:b/>
          <w:lang w:val="fr_FR" w:bidi="fr_FR"/>
        </w:rPr>
        <w:t>sages et aux intelligents</w:t>
      </w:r>
      <w:r>
        <w:rPr>
          <w:lang w:val="fr_FR" w:bidi="fr_FR"/>
        </w:rPr>
        <w:t xml:space="preserve">. Ce sont les personnes hautement éduquées qui ont vu Jésus accomplir les actes spéciaux de Dieu mais qui ne croyaient quand même pas en lui. </w:t>
      </w:r>
      <w:r>
        <w:rPr>
          <w:b/>
          <w:lang w:val="fr_FR" w:bidi="fr_FR"/>
        </w:rPr>
        <w:t>La sagesse</w:t>
      </w:r>
      <w:r>
        <w:rPr>
          <w:lang w:val="fr_FR" w:bidi="fr_FR"/>
        </w:rPr>
        <w:t xml:space="preserve"> dans ce cas n'est pas la même chose que la sagesse de la part de Dieu. La sagesse ici fait référence à la </w:t>
      </w:r>
      <w:r>
        <w:rPr>
          <w:b/>
          <w:lang w:val="fr_FR" w:bidi="fr_FR"/>
        </w:rPr>
        <w:t>sagesse de l'homme</w:t>
      </w:r>
      <w:r>
        <w:rPr>
          <w:lang w:val="fr_FR" w:bidi="fr_FR"/>
        </w:rPr>
        <w:t>. La sagesse de l'homme est inférieure à la sagesse de Dieu.</w:t>
      </w:r>
    </w:p>
    <w:p>
      <w:pPr/>
      <w:r>
        <w:rPr>
          <w:lang w:val="fr_FR" w:bidi="fr_FR"/>
        </w:rPr>
      </w:r>
      <w:r>
        <w:rPr>
          <w:lang w:val="fr_FR" w:bidi="fr_FR"/>
        </w:rPr>
        <w:t xml:space="preserve">La signification profonde des actions de Jésus était connue des </w:t>
      </w:r>
      <w:r>
        <w:rPr>
          <w:b/>
          <w:lang w:val="fr_FR" w:bidi="fr_FR"/>
        </w:rPr>
        <w:t>petits enfants</w:t>
      </w:r>
      <w:r>
        <w:rPr>
          <w:lang w:val="fr_FR" w:bidi="fr_FR"/>
        </w:rPr>
        <w:t>. Cela ne signifie pas les personnes qui ne sont pas des adultes. Les « petits enfants » fait référence à des gens ordinaires qui sont des croyants humbles en Jésus. Ils font confiance à Dieu, ou à Jésus, comme un enfant fait confiance à ses parents.</w:t>
      </w:r>
    </w:p>
    <w:p>
      <w:pPr/>
      <w:r>
        <w:rPr>
          <w:lang w:val="fr_FR" w:bidi="fr_FR"/>
        </w:rPr>
      </w:r>
      <w:r>
        <w:rPr>
          <w:lang w:val="fr_FR" w:bidi="fr_FR"/>
        </w:rPr>
        <w:t xml:space="preserve">Jésus dit à la foule qui l'entoure : « Mon Père m'a données </w:t>
      </w:r>
      <w:r>
        <w:rPr>
          <w:b/>
          <w:lang w:val="fr_FR" w:bidi="fr_FR"/>
        </w:rPr>
        <w:t>toutes choses</w:t>
      </w:r>
      <w:r>
        <w:rPr>
          <w:lang w:val="fr_FR" w:bidi="fr_FR"/>
        </w:rPr>
        <w:t>. »</w:t>
      </w:r>
    </w:p>
    <w:p>
      <w:pPr/>
      <w:r>
        <w:rPr>
          <w:lang w:val="fr_FR" w:bidi="fr_FR"/>
        </w:rPr>
      </w:r>
      <w:r>
        <w:rPr>
          <w:b/>
          <w:lang w:val="fr_FR" w:bidi="fr_FR"/>
        </w:rPr>
        <w:t>Toutes choses</w:t>
      </w:r>
      <w:r>
        <w:rPr>
          <w:lang w:val="fr_FR" w:bidi="fr_FR"/>
        </w:rPr>
        <w:t xml:space="preserve"> correspond à l'autorité et la puissance de Dieu. « Toutes choses » inclut aussi une compréhension et une connaissance complètes de Dieu.</w:t>
      </w:r>
    </w:p>
    <w:p>
      <w:pPr/>
      <w:r>
        <w:rPr>
          <w:lang w:val="fr_FR" w:bidi="fr_FR"/>
        </w:rPr>
      </w:r>
      <w:r>
        <w:rPr>
          <w:lang w:val="fr_FR" w:bidi="fr_FR"/>
        </w:rPr>
        <w:t xml:space="preserve">Jésus se réfère à lui-même comme le </w:t>
      </w:r>
      <w:r>
        <w:rPr>
          <w:b/>
          <w:lang w:val="fr_FR" w:bidi="fr_FR"/>
        </w:rPr>
        <w:t>Fils</w:t>
      </w:r>
      <w:r>
        <w:rPr>
          <w:lang w:val="fr_FR" w:bidi="fr_FR"/>
        </w:rPr>
        <w:t xml:space="preserve">. Le </w:t>
      </w:r>
      <w:r>
        <w:rPr>
          <w:b/>
          <w:lang w:val="fr_FR" w:bidi="fr_FR"/>
        </w:rPr>
        <w:t>Fils de Dieu</w:t>
      </w:r>
      <w:r>
        <w:rPr>
          <w:lang w:val="fr_FR" w:bidi="fr_FR"/>
        </w:rPr>
        <w:t xml:space="preserve"> est un titre pour Jésus qui montre que Jésus a la même nature et la même autorité que Dieu. Fils décrit la relation unique et spéciale de Jésus avec le vrai Dieu. Utilisez le même mot pour Fils de Dieu que vous avez utilisé dans les passages précédents. Référez-vous au Glossaire principal pour une définition plus complète de </w:t>
      </w:r>
      <w:r>
        <w:rPr>
          <w:b/>
          <w:lang w:val="fr_FR" w:bidi="fr_FR"/>
        </w:rPr>
        <w:t>Fils de Dieu</w:t>
      </w:r>
      <w:r>
        <w:rPr>
          <w:lang w:val="fr_FR" w:bidi="fr_FR"/>
        </w:rPr>
        <w:t>.</w:t>
      </w:r>
    </w:p>
    <w:p>
      <w:pPr/>
      <w:r>
        <w:rPr>
          <w:lang w:val="fr_FR" w:bidi="fr_FR"/>
        </w:rPr>
      </w:r>
      <w:r>
        <w:rPr>
          <w:lang w:val="fr_FR" w:bidi="fr_FR"/>
        </w:rPr>
        <w:t xml:space="preserve">Jésus dit : « Prenez mon </w:t>
      </w:r>
      <w:r>
        <w:rPr>
          <w:b/>
          <w:lang w:val="fr_FR" w:bidi="fr_FR"/>
        </w:rPr>
        <w:t>joug</w:t>
      </w:r>
      <w:r>
        <w:rPr>
          <w:lang w:val="fr_FR" w:bidi="fr_FR"/>
        </w:rPr>
        <w:t xml:space="preserve"> sur vous, et vous trouverez le repos pour vos </w:t>
      </w:r>
      <w:r>
        <w:rPr>
          <w:b/>
          <w:lang w:val="fr_FR" w:bidi="fr_FR"/>
        </w:rPr>
        <w:t>âmes</w:t>
      </w:r>
      <w:r>
        <w:rPr>
          <w:lang w:val="fr_FR" w:bidi="fr_FR"/>
        </w:rPr>
        <w:t>. »</w:t>
      </w:r>
    </w:p>
    <w:p>
      <w:pPr/>
      <w:r>
        <w:rPr>
          <w:lang w:val="fr_FR" w:bidi="fr_FR"/>
        </w:rPr>
      </w:r>
      <w:r>
        <w:rPr>
          <w:lang w:val="fr_FR" w:bidi="fr_FR"/>
        </w:rPr>
        <w:t xml:space="preserve">Un </w:t>
      </w:r>
      <w:r>
        <w:rPr>
          <w:b/>
          <w:lang w:val="fr_FR" w:bidi="fr_FR"/>
        </w:rPr>
        <w:t>joug</w:t>
      </w:r>
      <w:r>
        <w:rPr>
          <w:lang w:val="fr_FR" w:bidi="fr_FR"/>
        </w:rPr>
        <w:t xml:space="preserve"> est un morceau de bois fabriqué pour tenir sur les épaules d'un animal pour que l'animal puisse tirer un chariot ou une charrue.</w:t>
      </w:r>
    </w:p>
    <w:p>
      <w:pPr/>
      <w:r>
        <w:rPr>
          <w:lang w:val="fr_FR" w:bidi="fr_FR"/>
        </w:rPr>
      </w:r>
      <w:r>
        <w:rPr>
          <w:lang w:val="fr_FR" w:bidi="fr_FR"/>
        </w:rPr>
        <w:t>Si nécessaire, montrez une photo ou un dessin d'un joug sur un animal.</w:t>
      </w:r>
    </w:p>
    <w:p>
      <w:pPr/>
      <w:r>
        <w:rPr>
          <w:lang w:val="fr_FR" w:bidi="fr_FR"/>
        </w:rPr>
      </w:r>
      <w:r>
        <w:rPr>
          <w:lang w:val="fr_FR" w:bidi="fr_FR"/>
        </w:rPr>
        <w:t>L'</w:t>
      </w:r>
      <w:r>
        <w:rPr>
          <w:b/>
          <w:lang w:val="fr_FR" w:bidi="fr_FR"/>
        </w:rPr>
        <w:t>âme</w:t>
      </w:r>
      <w:r>
        <w:rPr>
          <w:lang w:val="fr_FR" w:bidi="fr_FR"/>
        </w:rPr>
        <w:t xml:space="preserve"> est le véritable moi d'un individu qui ne cesse pas d'exister après la mort. Utilisez le même mot pour âme que dans les passages précédents. Référez-vous au Glossaire principal pour une définition plus complète de </w:t>
      </w:r>
      <w:r>
        <w:rPr>
          <w:b/>
          <w:lang w:val="fr_FR" w:bidi="fr_FR"/>
        </w:rPr>
        <w:t>l’âme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12:1–14</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12.1–14.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parlé de sa relation avec Dieu le Père. Il a aussi invité les Juifs qui sont fatigués de la loi à le suivre. Dans cette histoire vraie, Matthieu donne un exemple de la façon dont Jésus a une autorité sur une loi juive au sujet du repos le jour du sabbat qui était en fait devenue un fardeau pour le peuple.</w:t>
      </w:r>
    </w:p>
    <w:p>
      <w:pPr/>
      <w:r>
        <w:rPr>
          <w:lang w:val="fr_FR" w:bidi="fr_FR"/>
        </w:rPr>
      </w:r>
      <w:r>
        <w:rPr>
          <w:lang w:val="fr_FR" w:bidi="fr_FR"/>
        </w:rPr>
        <w:t>Ce passage commence probablement quelques jours après que Jésus a invité tous ceux qui suivaient la loi juive à le suivre. Jésus et ses douze disciples marchaient à travers un champ de céréales le jour du sabbat. Le jour du sabbat était le dernier jour de la semaine. C'est le jour où les Juifs doivent se reposer et adorer Dieu. La loi juive disait que les gens n'étaient pas autorisés à travailler en ce jour. Les disciples cueillaient des graines sur leurs tiges et les mangeaient. C'était une coutume juive pour les agriculteurs de laisser un chemin qui traversait leurs champs. Ceux qui passaient par là étaient autorisés à manger le grain qui poussait le long du chemin. Certains pharisiens, ou chefs religieux, les ont vus faire cela. Ils disent à Jésus : « Regarde », parce qu'ils étaient surpris par ce qu'ils ont vu. Les pharisiens disent : « Tes disciples enfreignent la loi du sabbat. »</w:t>
      </w:r>
    </w:p>
    <w:p>
      <w:pPr/>
      <w:r>
        <w:rPr>
          <w:lang w:val="fr_FR" w:bidi="fr_FR"/>
        </w:rPr>
      </w:r>
      <w:r>
        <w:rPr>
          <w:lang w:val="fr_FR" w:bidi="fr_FR"/>
        </w:rPr>
        <w:t>Montrez une image d'un champ de grain et une image de grain brut.</w:t>
      </w:r>
    </w:p>
    <w:p>
      <w:pPr/>
      <w:r>
        <w:rPr>
          <w:lang w:val="fr_FR" w:bidi="fr_FR"/>
        </w:rPr>
      </w:r>
      <w:r>
        <w:rPr>
          <w:lang w:val="fr_FR" w:bidi="fr_FR"/>
        </w:rPr>
        <w:t>Dans votre culture, quels sont les jours spéciaux qui sont mis de côté quand les choses sont faites différemment ? Racontez des histoires au sujet d'un moment où quelqu'un n'a pas fait les choses différemment en ce jour. Quel genre de choses est fait différemment ? Que diraient ou feraient les autres face à cela ?</w:t>
      </w:r>
    </w:p>
    <w:p>
      <w:pPr/>
      <w:r>
        <w:rPr>
          <w:lang w:val="fr_FR" w:bidi="fr_FR"/>
        </w:rPr>
      </w:r>
      <w:r>
        <w:rPr>
          <w:lang w:val="fr_FR" w:bidi="fr_FR"/>
        </w:rPr>
        <w:t>Jésus répond aux pharisiens en posant deux questions auxquelles il ne s'attendait pas à ce qu'ils répondent. Dans la première question, Jésus leur rappelle un événement d'il y a longtemps. David devait être le prochain roi d'Israël. Lui et certains de ses soldats fuyaient un ennemi. Ils sont venus à la maison de Dieu, ou un lieu de culte spécial. Ils avaient faim. Les sacrificateurs leur ont donné le pain de proposition pour qu'ils en mangent. Le pain était la nourriture principale des Juifs. Le pain de proposition était du pain donné en offrande à Dieu. Seuls les sacrificateurs étaient autorisés à manger ce pain spécial.</w:t>
      </w:r>
    </w:p>
    <w:p>
      <w:pPr/>
      <w:r>
        <w:rPr>
          <w:lang w:val="fr_FR" w:bidi="fr_FR"/>
        </w:rPr>
      </w:r>
      <w:r>
        <w:rPr>
          <w:lang w:val="fr_FR" w:bidi="fr_FR"/>
        </w:rPr>
        <w:t>Montrez une photo du pain juif.</w:t>
      </w:r>
    </w:p>
    <w:p>
      <w:pPr/>
      <w:r>
        <w:rPr>
          <w:lang w:val="fr_FR" w:bidi="fr_FR"/>
        </w:rPr>
      </w:r>
      <w:r>
        <w:rPr>
          <w:lang w:val="fr_FR" w:bidi="fr_FR"/>
        </w:rPr>
        <w:t>Dans la deuxième question, Jésus a rappelé aux pharisiens le travail que font les sacrificateurs le jour du repos. Les sacrificateurs, dans la religion juive, connectaient les gens à Dieu en offrant des sacrifices à Dieu pour le peuple. Le sacrifice consistait à tuer et à cuire un animal. C'était considéré être du travail. Selon une autre Loi de Moïse, les sacrificateurs étaient tenus d'offrir des sacrifices le jour du sabbat. En obéissant à une loi, les sacrificateurs enfreignaient une autre loi. Les sacrificateurs ont profané, manqué de respect ou enfreint la loi du sabbat. Mais les sacrificateurs demeuraient non coupables parce qu'ils obéissaient à Dieu.</w:t>
      </w:r>
    </w:p>
    <w:p>
      <w:pPr/>
      <w:r>
        <w:rPr>
          <w:lang w:val="fr_FR" w:bidi="fr_FR"/>
        </w:rPr>
      </w:r>
      <w:r>
        <w:rPr>
          <w:lang w:val="fr_FR" w:bidi="fr_FR"/>
        </w:rPr>
        <w:t>Ce travail était fait dans le temple. Le temple était le lieu le plus important où les Juifs adoraient Dieu. Quand Jésus dit : « Quelque chose de plus grand que le temple est ici », il faisait référence à lui-même.</w:t>
      </w:r>
    </w:p>
    <w:p>
      <w:pPr/>
      <w:r>
        <w:rPr>
          <w:lang w:val="fr_FR" w:bidi="fr_FR"/>
        </w:rPr>
      </w:r>
      <w:r>
        <w:rPr>
          <w:lang w:val="fr_FR" w:bidi="fr_FR"/>
        </w:rPr>
        <w:t>Montrez une photo du parvis du temple. Montrez une photo d'un autel utilisé pour les sacrifices.</w:t>
      </w:r>
    </w:p>
    <w:p>
      <w:pPr/>
      <w:r>
        <w:rPr>
          <w:lang w:val="fr_FR" w:bidi="fr_FR"/>
        </w:rPr>
      </w:r>
      <w:r>
        <w:rPr>
          <w:lang w:val="fr_FR" w:bidi="fr_FR"/>
        </w:rPr>
        <w:t>Jésus était en train de condamner les pharisiens quand il disait : « si vous aviez su ce que cela signifie. » Ils ne comprenaient pas la signification de ce que Dieu avait dit par le prophète il y a longtemps. « Je désire la miséricorde, pas les sacrifices » montre que la miséricorde, ou la compassion pour les autres, est plus importante pour Dieu que la stricte observance des rituels religieux. Les disciples étaient non coupables d'avoir enfreint la loi du sabbat parce que le Fils de l'homme, ou Jésus, est le seigneur du sabbat. Dans ce cas présent, le Seigneur fait référence au fait que Jésus a l'autorité de déterminer ce qui est ou n'est pas permis le jour du sabbat.</w:t>
      </w:r>
    </w:p>
    <w:p>
      <w:pPr/>
      <w:r>
        <w:rPr>
          <w:lang w:val="fr_FR" w:bidi="fr_FR"/>
        </w:rPr>
      </w:r>
      <w:r>
        <w:rPr>
          <w:lang w:val="fr_FR" w:bidi="fr_FR"/>
        </w:rPr>
        <w:t>Arrêtez-vous et discutez de la compassion, ou de l'amour pour les autres : Quel genre d'actions montre de la compassion, ou de l'amour pour les autres ? Racontez des histoires au sujet d’un moment où vous ou quelqu’un que vous connaissez a montré de la compassion à quelqu’un au lieu de faire quelque chose d’autre.</w:t>
      </w:r>
    </w:p>
    <w:p>
      <w:pPr/>
      <w:r>
        <w:rPr>
          <w:lang w:val="fr_FR" w:bidi="fr_FR"/>
        </w:rPr>
      </w:r>
      <w:r>
        <w:rPr>
          <w:lang w:val="fr_FR" w:bidi="fr_FR"/>
        </w:rPr>
        <w:t>Après cela, Jésus et ses disciples sont allés dans le lieu de culte juif local, la synagogue. Un homme avec une main flétrie était présent. « Flétri » était une autre façon de dire paralysé, ou que l'homme ne pouvait pas utiliser sa main. Il n'est pas clair pourquoi la main de l'homme était flétrie. Cela aurait pu être le résultat d'une blessure ou cela aurait pu être quelque chose avec lequel l'homme était né.</w:t>
      </w:r>
    </w:p>
    <w:p>
      <w:pPr/>
      <w:r>
        <w:rPr>
          <w:lang w:val="fr_FR" w:bidi="fr_FR"/>
        </w:rPr>
      </w:r>
      <w:r>
        <w:rPr>
          <w:lang w:val="fr_FR" w:bidi="fr_FR"/>
        </w:rPr>
        <w:t>Les pharisiens doivent avoir pensé que Jésus guérirait l'homme. Ils demandent donc à Jésus : « La loi permet-elle la guérison le jour du sabbat ? » Ils voulaient que Jésus dise oui, parce que les pharisiens croyaient que guérir quelqu'un était du travail. Les pharisiens voulaient accuser Jésus d'avoir enfreint la loi juive. Jésus leur répond en posant une question à laquelle il ne s'attendait pas à ce qu'ils répondent. Prendre soin d'une brebis qui est tombée dans une fosse était une forme acceptable de travail le jour du sabbat parce que les brebis étaient précieuses pour leurs propriétaires. Jésus leur rappelle que les êtres humains sont plus précieux pour Dieu que les brebis. Puis Jésus déclare : « Il est licite de faire le bien le jour du sabbat. »</w:t>
      </w:r>
    </w:p>
    <w:p>
      <w:pPr/>
      <w:r>
        <w:rPr>
          <w:lang w:val="fr_FR" w:bidi="fr_FR"/>
        </w:rPr>
      </w:r>
      <w:r>
        <w:rPr>
          <w:lang w:val="fr_FR" w:bidi="fr_FR"/>
        </w:rPr>
        <w:t>Montrez une photo d'une synagogue. Montrez une photo d'une brebis dans une fosse.</w:t>
      </w:r>
    </w:p>
    <w:p>
      <w:pPr/>
      <w:r>
        <w:rPr>
          <w:lang w:val="fr_FR" w:bidi="fr_FR"/>
        </w:rPr>
      </w:r>
      <w:r>
        <w:rPr>
          <w:lang w:val="fr_FR" w:bidi="fr_FR"/>
        </w:rPr>
        <w:t>Puis Jésus ordonne à l'homme avec la main paralysée de tendre sa main. L'homme obéit à Jésus et Jésus restaure, ou guérit, la main de l'homme. Puis les pharisiens réagissent d'une manière inattendue. L'histoire dit : « Mais les pharisiens sont sortis. » Au lieu de louer Dieu, ils ont conspiré, c'est-à-dire planifié ensemble comment ils pourraient détruire Jésus, ou faire tuer Jésus.</w:t>
      </w:r>
    </w:p>
    <w:p>
      <w:pPr/>
      <w:r>
        <w:rPr>
          <w:lang w:val="fr_FR" w:bidi="fr_FR"/>
        </w:rPr>
      </w:r>
      <w:r>
        <w:rPr>
          <w:lang w:val="fr_FR" w:bidi="fr_FR"/>
        </w:rPr>
        <w:t>Ce passage montre que Jésus a l'autorité de nous instruire sur quelles actions sont acceptables le jour du sabbat.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Cette partie commence probablement quelques jours après que Jésus a invité tous ceux qui suivaient la loi juive à le suivre. Jésus et ses disciples marchaient à travers un champ de grain en mangeant le grain le jour du sabbat.</w:t>
      </w:r>
    </w:p>
    <w:p>
      <w:pPr/>
      <w:r>
        <w:rPr>
          <w:lang w:val="fr_FR" w:bidi="fr_FR"/>
        </w:rPr>
      </w:r>
      <w:r>
        <w:rPr>
          <w:b/>
          <w:lang w:val="fr_FR" w:bidi="fr_FR"/>
        </w:rPr>
        <w:t>Deuxième partie :</w:t>
      </w:r>
      <w:r>
        <w:rPr>
          <w:lang w:val="fr_FR" w:bidi="fr_FR"/>
        </w:rPr>
        <w:t xml:space="preserve"> Jésus répond aux pharisiens parce qu'ils lui ont dit que ses disciples enfreignaient la loi du sabbat. Jésus enseigne au sujet de ce qui était écrit il y a longtemps.</w:t>
      </w:r>
    </w:p>
    <w:p>
      <w:pPr/>
      <w:r>
        <w:rPr>
          <w:lang w:val="fr_FR" w:bidi="fr_FR"/>
        </w:rPr>
      </w:r>
      <w:r>
        <w:rPr>
          <w:b/>
          <w:lang w:val="fr_FR" w:bidi="fr_FR"/>
        </w:rPr>
        <w:t>Troisième partie :</w:t>
      </w:r>
      <w:r>
        <w:rPr>
          <w:lang w:val="fr_FR" w:bidi="fr_FR"/>
        </w:rPr>
        <w:t xml:space="preserve"> Dès que Jésus a fini de parler dans la deuxième partie, Jésus et ses disciples sont allés dans une synagogue. Les pharisiens accusent Jésus d'avoir enfreint la loi du sabbat. Jésus répond à ses accusateurs en enseignant avec une comparaison.</w:t>
      </w:r>
    </w:p>
    <w:p>
      <w:pPr/>
      <w:r>
        <w:rPr>
          <w:lang w:val="fr_FR" w:bidi="fr_FR"/>
        </w:rPr>
      </w:r>
      <w:r>
        <w:rPr>
          <w:b/>
          <w:lang w:val="fr_FR" w:bidi="fr_FR"/>
        </w:rPr>
        <w:t>Quatrième partie :</w:t>
      </w:r>
      <w:r>
        <w:rPr>
          <w:lang w:val="fr_FR" w:bidi="fr_FR"/>
        </w:rPr>
        <w:t xml:space="preserve"> Puis Jésus guérit un homme avec une main paralysée. Après cela, les pharisiens partent. Ils commencent à planifier comment faire tuer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David et ses hommes</w:t>
      </w:r>
    </w:p>
    <w:p>
      <w:pPr>
        <w:pStyle w:val="ListBullet"/>
        <w:spacing w:line="240" w:lineRule="auto"/>
        <w:ind w:left="720"/>
      </w:pPr>
      <w:r>
        <w:rPr>
          <w:lang w:val="fr_FR" w:bidi="fr_FR"/>
        </w:rPr>
      </w:r>
      <w:r>
        <w:rPr>
          <w:lang w:val="fr_FR" w:bidi="fr_FR"/>
        </w:rPr>
        <w:t>Le sacrificateur qui a donné le pain à David</w:t>
      </w:r>
    </w:p>
    <w:p>
      <w:pPr>
        <w:pStyle w:val="ListBullet"/>
        <w:spacing w:line="240" w:lineRule="auto"/>
        <w:ind w:left="720"/>
      </w:pPr>
      <w:r>
        <w:rPr>
          <w:lang w:val="fr_FR" w:bidi="fr_FR"/>
        </w:rPr>
      </w:r>
      <w:r>
        <w:rPr>
          <w:lang w:val="fr_FR" w:bidi="fr_FR"/>
        </w:rPr>
        <w:t>Un homme avec une main paralysée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la première partie commence au moins quelques jours après que Jésus a invité les Juifs qui suivaient la loi juive à le suivre et qu'il leur aurait donné du repos. Rappelez-vous que les disciples de Jésus avaient faim. Il est important de se rappeler que c'était le jour du sabbat, le jour de repos juif. Le travail n'était pas permis le jour du sabbat. Il est important de se rappeler que les pharisiens sont les chefs religieux des Juifs. Ils sont surpris de voir les disciples faire ce qu'ils considéraient être du travail le jour du sabbat. Rappelez-vous ce que les pharisiens ont dit à Jésus.</w:t>
      </w:r>
    </w:p>
    <w:p>
      <w:pPr/>
      <w:r>
        <w:rPr>
          <w:lang w:val="fr_FR" w:bidi="fr_FR"/>
        </w:rPr>
      </w:r>
      <w:r>
        <w:rPr>
          <w:lang w:val="fr_FR" w:bidi="fr_FR"/>
        </w:rPr>
        <w:t>Il est important de se rappeler que Jésus répondait à ce que les pharisiens disaient parce que les disciples avaient travaillé le jour du sabbat. Rappelez-vous que Jésus répond en posant une question à laquelle il ne s'attendait pas à ce qu'ils répondent. Sa question fait référence à une histoire d'il y a longtemps que les pharisiens connaissaient. L'histoire concerne David, un roi respecté d'Israël qui a mangé de la nourriture que seuls les sacrificateurs étaient autorisés à manger. Il est important de se rappeler que Jésus demande aux pharisiens : « N'avez-vous pas lu ce qui concerne le travail que font les sacrificateurs le jour du sabbat ? » Jésus voulait qu'ils réfléchissent soigneusement à ce qu'il disait. Jésus ne s'attendait pas à ce qu'ils répondent à la question. Jésus était en train de condamner les pharisiens quand il dit : « Si vous aviez su ce que signifie : "Je désire la miséricorde et pas le sacrifice." » La miséricorde, ou la compassion pour les autres, est plus importante pour Dieu que la stricte observance des rituels religieux. Jésus explique pourquoi il peut dire ces choses. Il dit que le Fils de l'homme est le Seigneur du sabbat.</w:t>
      </w:r>
    </w:p>
    <w:p>
      <w:pPr/>
      <w:r>
        <w:rPr>
          <w:lang w:val="fr_FR" w:bidi="fr_FR"/>
        </w:rPr>
      </w:r>
      <w:r>
        <w:rPr>
          <w:lang w:val="fr_FR" w:bidi="fr_FR"/>
        </w:rPr>
        <w:t>Il est important de se rappeler qu'une synagogue est un lieu de culte juif local. Rappelez-vous que les pharisiens demandent à Jésus s'il était licite de guérir le jour du sabbat. Les pharisiens veulent que Jésus dise qu'il est licite de guérir le jour du sabbat parce qu'ils veulent l'accuser d'activité illicite. Il est important de se rappeler que Jésus leur demande : « Lequel d'entre vous qui a une brebis, si elle tombe dans une fosse le jour du sabbat, ne la soulèvera pas pour l'en sortir ? » Jésus ne voulait pas qu'ils répondent à cette question. Jésus savait que la réponse à cette question était que tous prendraient soin de leurs brebis le jour du sabbat parce que même si c'était du travail, c'était permis le jour du sabbat. Jésus utilise les mêmes mots que les pharisiens mais il fait un contraste. Ils demandent s'il est licite de travailler le jour du sabbat. Jésus répond en demandant s'il était licite de faire le bien le jour du sabbat.</w:t>
      </w:r>
    </w:p>
    <w:p>
      <w:pPr/>
      <w:r>
        <w:rPr>
          <w:lang w:val="fr_FR" w:bidi="fr_FR"/>
        </w:rPr>
      </w:r>
      <w:r>
        <w:rPr>
          <w:lang w:val="fr_FR" w:bidi="fr_FR"/>
        </w:rPr>
        <w:t>Il est important de se rappeler ce que Jésus a dit à l'homme qui ne pouvait pas utiliser sa main. Rappelez-vous que l'homme a obéi à Jésus. Il est important de se rappeler que l'homme a obéi à Jésus et a été guéri à ce même instant. Les pharisiens ne veulent donc pas que les disciples de Jésus le louent en tant que Sauveur promis. Les pharisiens ne remercient pas Dieu pour la bonne chose que Jésus a faite. Au lieu de cela, ils commencent à planifier comment faire tuer Jésus.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David et ses hommes</w:t>
      </w:r>
    </w:p>
    <w:p>
      <w:pPr>
        <w:pStyle w:val="ListBullet"/>
        <w:spacing w:line="240" w:lineRule="auto"/>
        <w:ind w:left="720"/>
      </w:pPr>
      <w:r>
        <w:rPr>
          <w:lang w:val="fr_FR" w:bidi="fr_FR"/>
        </w:rPr>
      </w:r>
      <w:r>
        <w:rPr>
          <w:lang w:val="fr_FR" w:bidi="fr_FR"/>
        </w:rPr>
        <w:t>Le sacrificateur qui a donné le pain à David</w:t>
      </w:r>
    </w:p>
    <w:p>
      <w:pPr>
        <w:pStyle w:val="ListBullet"/>
        <w:spacing w:line="240" w:lineRule="auto"/>
        <w:ind w:left="720"/>
      </w:pPr>
      <w:r>
        <w:rPr>
          <w:lang w:val="fr_FR" w:bidi="fr_FR"/>
        </w:rPr>
      </w:r>
      <w:r>
        <w:rPr>
          <w:lang w:val="fr_FR" w:bidi="fr_FR"/>
        </w:rPr>
        <w:t>Un homme avec une main paralysée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Quelques jours après que Jésus a invité les gens à le suivre, lui et ses disciples marchaient à travers un champ de grain en en mangeant le grain. C'était le jour de repos.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Certains des pharisiens voient les disciples en train de faire du travail le jour du sabbat. Ils disent donc à Jésus : « Tes disciples font ce qu'il n'est pas licite de faire le jour du sabbat.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rappelle aux pharisiens ce qui était écrit il y a longtemps en posant deux questions pour lesquelles il ne s'attendait pas à recevoir une réponse. Il dit aux pharisiens : « N'avez-vous pas lu ce que David et ceux qui étaient avec lui ont fait, quand ils sont entrés dans la maison de Dieu et ont mangé le pain de proposition ? Seuls les sacrificateurs étaient autorisés à manger ce pain. » Jésus leur demande aussi s'ils se souviennent d'avoir lu au sujet des sacrificateurs qui travaillaient le jour du sabbat.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termine de parler aux pharisiens. Jésus et ses disciples vont dans une synagogue. Un homme qui ne pouvait pas utiliser sa main était aussi là. Les pharisiens demandent à Jésus : « Est-il licite de guérir le jour du sabbat ? » Ils font cela pour pouvoir accuser Jésus d'avoir enfreint la loi du sabbat.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pharisiens interrogent Jésus et disent : « Est-il licite de guérir le jour du sabbat ? » Jésus pose une autre question à laquelle il ne s'attend pas à ce que l'on réponde. Jésus dit : « Si ta brebis tombe dans une fosse le jour du sabbat, ferez-vous le travail nécessaire pour la sauver ? » Puis Jésus ordonne à l'homme avec une main paralysée de tendre sa main. L'homme obéit à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avec une main paralysée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guérit l'homme. Mais les pharisiens partent et commencent à planifier la façon de faire tuer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et ses douze </w:t>
      </w:r>
      <w:r>
        <w:rPr>
          <w:b/>
          <w:lang w:val="fr_FR" w:bidi="fr_FR"/>
        </w:rPr>
        <w:t>disciples</w:t>
      </w:r>
      <w:r>
        <w:rPr>
          <w:lang w:val="fr_FR" w:bidi="fr_FR"/>
        </w:rPr>
        <w:t xml:space="preserve"> marchaient à travers un champ de céréales le jour du </w:t>
      </w:r>
      <w:r>
        <w:rPr>
          <w:b/>
          <w:lang w:val="fr_FR" w:bidi="fr_FR"/>
        </w:rPr>
        <w:t>sabbat</w:t>
      </w:r>
      <w:r>
        <w:rPr>
          <w:lang w:val="fr_FR" w:bidi="fr_FR"/>
        </w:rPr>
        <w:t xml:space="preserve">. </w:t>
      </w:r>
    </w:p>
    <w:p>
      <w:pPr/>
      <w:r>
        <w:rPr>
          <w:lang w:val="fr_FR" w:bidi="fr_FR"/>
        </w:rPr>
      </w:r>
      <w:r>
        <w:rPr>
          <w:lang w:val="fr_FR" w:bidi="fr_FR"/>
        </w:rPr>
        <w:t xml:space="preserve">Les </w:t>
      </w:r>
      <w:r>
        <w:rPr>
          <w:b/>
          <w:lang w:val="fr_FR" w:bidi="fr_FR"/>
        </w:rPr>
        <w:t>disciples</w:t>
      </w:r>
      <w:r>
        <w:rPr>
          <w:lang w:val="fr_FR" w:bidi="fr_FR"/>
        </w:rPr>
        <w:t xml:space="preserve"> allaient partout avec Jésus et apprennent de ses enseignements. Utilisez le même mot pour disciples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Le jour du </w:t>
      </w:r>
      <w:r>
        <w:rPr>
          <w:b/>
          <w:lang w:val="fr_FR" w:bidi="fr_FR"/>
        </w:rPr>
        <w:t>sabbat</w:t>
      </w:r>
      <w:r>
        <w:rPr>
          <w:lang w:val="fr_FR" w:bidi="fr_FR"/>
        </w:rPr>
        <w:t xml:space="preserve"> était le dernier jour de la semaine. Le sabbat est le jour où les Juifs doivent se reposer et adorer Dieu. La loi juive disait que les gens n'étaient pas autorisés à travailler le jour du sabbat. Utilisez le même mot pour sabbat que dans les passages précédents. Référez-vous au Glossaire principal pour une définition plus complète du </w:t>
      </w:r>
      <w:r>
        <w:rPr>
          <w:lang w:val="fr_FR" w:bidi="fr_FR"/>
        </w:rPr>
        <w:t>sabbat</w:t>
      </w:r>
      <w:r>
        <w:rPr>
          <w:lang w:val="fr_FR" w:bidi="fr_FR"/>
        </w:rPr>
        <w:t>.</w:t>
      </w:r>
    </w:p>
    <w:p>
      <w:pPr/>
      <w:r>
        <w:rPr>
          <w:lang w:val="fr_FR" w:bidi="fr_FR"/>
        </w:rPr>
      </w:r>
      <w:r>
        <w:rPr>
          <w:lang w:val="fr_FR" w:bidi="fr_FR"/>
        </w:rPr>
        <w:t xml:space="preserve">Certains </w:t>
      </w:r>
      <w:r>
        <w:rPr>
          <w:b/>
          <w:lang w:val="fr_FR" w:bidi="fr_FR"/>
        </w:rPr>
        <w:t>pharisiens</w:t>
      </w:r>
      <w:r>
        <w:rPr>
          <w:lang w:val="fr_FR" w:bidi="fr_FR"/>
        </w:rPr>
        <w:t xml:space="preserve"> voient les disciples cueillir et manger le grain dans le champ. Les pharisiens disent à Jésus : « Tes disciples enfreignent la loi du sabbat. » Les pharisiens étaient le groupe de chefs religieux le plus influent. Utilisez le même mot pour pharisiens que dans les passages précédents. Référez-vous au Glossaire principal pour une définition plus complète des </w:t>
      </w:r>
      <w:r>
        <w:rPr>
          <w:lang w:val="fr_FR" w:bidi="fr_FR"/>
        </w:rPr>
        <w:t>pharisiens</w:t>
      </w:r>
      <w:r>
        <w:rPr>
          <w:lang w:val="fr_FR" w:bidi="fr_FR"/>
        </w:rPr>
        <w:t>.</w:t>
      </w:r>
    </w:p>
    <w:p>
      <w:pPr/>
      <w:r>
        <w:rPr>
          <w:lang w:val="fr_FR" w:bidi="fr_FR"/>
        </w:rPr>
      </w:r>
      <w:r>
        <w:rPr>
          <w:lang w:val="fr_FR" w:bidi="fr_FR"/>
        </w:rPr>
        <w:t xml:space="preserve">Jésus raconte une histoire vraie d'il y a longtemps au sujet de David et les hommes avec lui qui mangeaient le pain que seuls les </w:t>
      </w:r>
      <w:r>
        <w:rPr>
          <w:b/>
          <w:lang w:val="fr_FR" w:bidi="fr_FR"/>
        </w:rPr>
        <w:t>sacrificateurs</w:t>
      </w:r>
      <w:r>
        <w:rPr>
          <w:lang w:val="fr_FR" w:bidi="fr_FR"/>
        </w:rPr>
        <w:t xml:space="preserve"> étaient autorisés à manger.</w:t>
      </w:r>
    </w:p>
    <w:p>
      <w:pPr/>
      <w:r>
        <w:rPr>
          <w:lang w:val="fr_FR" w:bidi="fr_FR"/>
        </w:rPr>
      </w:r>
      <w:r>
        <w:rPr>
          <w:lang w:val="fr_FR" w:bidi="fr_FR"/>
        </w:rPr>
        <w:t xml:space="preserve">Un </w:t>
      </w:r>
      <w:r>
        <w:rPr>
          <w:b/>
          <w:lang w:val="fr_FR" w:bidi="fr_FR"/>
        </w:rPr>
        <w:t>sacrificateur</w:t>
      </w:r>
      <w:r>
        <w:rPr>
          <w:lang w:val="fr_FR" w:bidi="fr_FR"/>
        </w:rPr>
        <w:t xml:space="preserve">, dans la religion juive, connectait les gens à Dieu et connectait Dieu avec le peuple. Les sacrificateurs servent dans la maison de Dieu en accomplissant des rituels et en enseignant les gens au sujet de Dieu. Utilisez le même mot pour sacrificateur que dans les passages précédents. Référez-vous au Glossaire principal pour une définition plus complète de </w:t>
      </w:r>
      <w:r>
        <w:rPr>
          <w:lang w:val="fr_FR" w:bidi="fr_FR"/>
        </w:rPr>
        <w:t>sacrificateur</w:t>
      </w:r>
      <w:r>
        <w:rPr>
          <w:lang w:val="fr_FR" w:bidi="fr_FR"/>
        </w:rPr>
        <w:t>.</w:t>
      </w:r>
    </w:p>
    <w:p>
      <w:pPr/>
      <w:r>
        <w:rPr>
          <w:lang w:val="fr_FR" w:bidi="fr_FR"/>
        </w:rPr>
      </w:r>
      <w:r>
        <w:rPr>
          <w:lang w:val="fr_FR" w:bidi="fr_FR"/>
        </w:rPr>
        <w:t xml:space="preserve">Jésus rappelle aux pharisiens que les sacrificateurs travaillent dans le </w:t>
      </w:r>
      <w:r>
        <w:rPr>
          <w:b/>
          <w:lang w:val="fr_FR" w:bidi="fr_FR"/>
        </w:rPr>
        <w:t>temple</w:t>
      </w:r>
      <w:r>
        <w:rPr>
          <w:lang w:val="fr_FR" w:bidi="fr_FR"/>
        </w:rPr>
        <w:t xml:space="preserve"> le jour du sabbat. Le temple était un grand bâtiment contenant beaucoup de pièces et un autel pour faire des sacrifices à Dieu. Le temple était la maison de Dieu pendant le temps où Jésus vivait. Utilisez le même mot pour temple que dans les passages précédents. Référez-vous au Glossaire principal pour une définition plus complète du </w:t>
      </w:r>
      <w:r>
        <w:rPr>
          <w:lang w:val="fr_FR" w:bidi="fr_FR"/>
        </w:rPr>
        <w:t>temple</w:t>
      </w:r>
      <w:r>
        <w:rPr>
          <w:lang w:val="fr_FR" w:bidi="fr_FR"/>
        </w:rPr>
        <w:t>.</w:t>
      </w:r>
    </w:p>
    <w:p>
      <w:pPr/>
      <w:r>
        <w:rPr>
          <w:lang w:val="fr_FR" w:bidi="fr_FR"/>
        </w:rPr>
      </w:r>
      <w:r>
        <w:rPr>
          <w:lang w:val="fr_FR" w:bidi="fr_FR"/>
        </w:rPr>
        <w:t xml:space="preserve">Jésus déclare que les pharisiens ne comprenaient pas la signification de ce que Dieu a dit par le prophète il y a longtemps : « Je désire la </w:t>
      </w:r>
      <w:r>
        <w:rPr>
          <w:b/>
          <w:lang w:val="fr_FR" w:bidi="fr_FR"/>
        </w:rPr>
        <w:t>miséricorde</w:t>
      </w:r>
      <w:r>
        <w:rPr>
          <w:lang w:val="fr_FR" w:bidi="fr_FR"/>
        </w:rPr>
        <w:t xml:space="preserve">, pas le </w:t>
      </w:r>
      <w:r>
        <w:rPr>
          <w:b/>
          <w:lang w:val="fr_FR" w:bidi="fr_FR"/>
        </w:rPr>
        <w:t>sacrifice</w:t>
      </w:r>
      <w:r>
        <w:rPr>
          <w:lang w:val="fr_FR" w:bidi="fr_FR"/>
        </w:rPr>
        <w:t>. »</w:t>
      </w:r>
    </w:p>
    <w:p>
      <w:pPr/>
      <w:r>
        <w:rPr>
          <w:lang w:val="fr_FR" w:bidi="fr_FR"/>
        </w:rPr>
      </w:r>
      <w:r>
        <w:rPr>
          <w:b/>
          <w:lang w:val="fr_FR" w:bidi="fr_FR"/>
        </w:rPr>
        <w:t>La miséricorde</w:t>
      </w:r>
      <w:r>
        <w:rPr>
          <w:lang w:val="fr_FR" w:bidi="fr_FR"/>
        </w:rPr>
        <w:t xml:space="preserve"> signifie montrer de la compassion. Un </w:t>
      </w:r>
      <w:r>
        <w:rPr>
          <w:b/>
          <w:lang w:val="fr_FR" w:bidi="fr_FR"/>
        </w:rPr>
        <w:t>sacrifice</w:t>
      </w:r>
      <w:r>
        <w:rPr>
          <w:lang w:val="fr_FR" w:bidi="fr_FR"/>
        </w:rPr>
        <w:t xml:space="preserve"> est quelque chose qui est offert à Dieu pour le remercier ou demander pardon. Utilisez le même mot pour miséricorde et sacrifice que dans les passages précédents. Référez-vous au Glossaire principal pour une définition plus complète de la </w:t>
      </w:r>
      <w:r>
        <w:rPr>
          <w:lang w:val="fr_FR" w:bidi="fr_FR"/>
        </w:rPr>
        <w:t>miséricorde</w:t>
      </w:r>
      <w:r>
        <w:rPr>
          <w:lang w:val="fr_FR" w:bidi="fr_FR"/>
        </w:rPr>
        <w:t xml:space="preserve"> et du </w:t>
      </w:r>
      <w:r>
        <w:rPr>
          <w:lang w:val="fr_FR" w:bidi="fr_FR"/>
        </w:rPr>
        <w:t>sacrifice</w:t>
      </w:r>
      <w:r>
        <w:rPr>
          <w:lang w:val="fr_FR" w:bidi="fr_FR"/>
        </w:rPr>
        <w:t>.</w:t>
      </w:r>
    </w:p>
    <w:p>
      <w:pPr/>
      <w:r>
        <w:rPr>
          <w:lang w:val="fr_FR" w:bidi="fr_FR"/>
        </w:rPr>
      </w:r>
      <w:r>
        <w:rPr>
          <w:lang w:val="fr_FR" w:bidi="fr_FR"/>
        </w:rPr>
        <w:t xml:space="preserve">Les disciples étaient non coupables d'avoir enfreint la loi du sabbat parce que le </w:t>
      </w:r>
      <w:r>
        <w:rPr>
          <w:b/>
          <w:lang w:val="fr_FR" w:bidi="fr_FR"/>
        </w:rPr>
        <w:t>Fils de l'homme</w:t>
      </w:r>
      <w:r>
        <w:rPr>
          <w:lang w:val="fr_FR" w:bidi="fr_FR"/>
        </w:rPr>
        <w:t xml:space="preserve"> est </w:t>
      </w:r>
      <w:r>
        <w:rPr>
          <w:b/>
          <w:lang w:val="fr_FR" w:bidi="fr_FR"/>
        </w:rPr>
        <w:t>le seigneur</w:t>
      </w:r>
      <w:r>
        <w:rPr>
          <w:lang w:val="fr_FR" w:bidi="fr_FR"/>
        </w:rPr>
        <w:t xml:space="preserve"> du sabbat.</w:t>
      </w:r>
    </w:p>
    <w:p>
      <w:pPr/>
      <w:r>
        <w:rPr>
          <w:lang w:val="fr_FR" w:bidi="fr_FR"/>
        </w:rPr>
      </w:r>
      <w:r>
        <w:rPr>
          <w:lang w:val="fr_FR" w:bidi="fr_FR"/>
        </w:rPr>
        <w:t xml:space="preserve">Le </w:t>
      </w:r>
      <w:r>
        <w:rPr>
          <w:b/>
          <w:lang w:val="fr_FR" w:bidi="fr_FR"/>
        </w:rPr>
        <w:t>Fils de l'homme</w:t>
      </w:r>
      <w:r>
        <w:rPr>
          <w:lang w:val="fr_FR" w:bidi="fr_FR"/>
        </w:rPr>
        <w:t xml:space="preserve"> est un titre pour Jésus qui indique qu'il est le Sauveur promis de Dieu.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 xml:space="preserve">Dans ce cas présent, </w:t>
      </w:r>
      <w:r>
        <w:rPr>
          <w:b/>
          <w:lang w:val="fr_FR" w:bidi="fr_FR"/>
        </w:rPr>
        <w:t>Seigneur</w:t>
      </w:r>
      <w:r>
        <w:rPr>
          <w:lang w:val="fr_FR" w:bidi="fr_FR"/>
        </w:rPr>
        <w:t xml:space="preserve"> fait référence au fait que Jésus a l'autorité de déterminer ce qui est ou n'est pas permis le jour du sabbat. Utilisez le même mot pour Seigneur que dans les passages précédents. Référez-vous au Glossaire principal pour une définition plus complète du mot </w:t>
      </w:r>
      <w:r>
        <w:rPr>
          <w:lang w:val="fr_FR" w:bidi="fr_FR"/>
        </w:rPr>
        <w:t>Seigneur</w:t>
      </w:r>
      <w:r>
        <w:rPr>
          <w:lang w:val="fr_FR" w:bidi="fr_FR"/>
        </w:rPr>
        <w:t>.</w:t>
      </w:r>
    </w:p>
    <w:p>
      <w:pPr/>
      <w:r>
        <w:rPr>
          <w:lang w:val="fr_FR" w:bidi="fr_FR"/>
        </w:rPr>
      </w:r>
      <w:r>
        <w:rPr>
          <w:lang w:val="fr_FR" w:bidi="fr_FR"/>
        </w:rPr>
        <w:t xml:space="preserve">Après cela, Jésus et ses disciples vont dans la </w:t>
      </w:r>
      <w:r>
        <w:rPr>
          <w:b/>
          <w:lang w:val="fr_FR" w:bidi="fr_FR"/>
        </w:rPr>
        <w:t>synagogue</w:t>
      </w:r>
      <w:r>
        <w:rPr>
          <w:lang w:val="fr_FR" w:bidi="fr_FR"/>
        </w:rPr>
        <w:t xml:space="preserve">. Une synagogue était un lieu de culte juif local. Utilisez le même mot pour synagogue que dans les passages précédents. Référez-vous au Glossaire principal pour une définition plus complète de </w:t>
      </w:r>
      <w:r>
        <w:rPr>
          <w:lang w:val="fr_FR" w:bidi="fr_FR"/>
        </w:rPr>
        <w:t>synagogue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12:15–21</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12.15–21.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vraie, Matthieu relate le fait que Jésus a guéri beaucoup de gens. Puis Matthieu récite ce que le prophète Ésaïe a dit il y a longtemps au sujet du Sauveur promis.</w:t>
      </w:r>
    </w:p>
    <w:p>
      <w:pPr/>
      <w:r>
        <w:rPr>
          <w:lang w:val="fr_FR" w:bidi="fr_FR"/>
        </w:rPr>
      </w:r>
      <w:r>
        <w:rPr>
          <w:lang w:val="fr_FR" w:bidi="fr_FR"/>
        </w:rPr>
        <w:t>Dans le passage précédent, Jésus a déclaré qu'il a autorité sur la loi juive. Puis il a guéri un homme avec une main paralysée le jour de repos juif. Les pharisiens qui ont vu Jésus faire cela disparaissent. Ils commencent à faire des plans pour faire tuer Jésus.</w:t>
      </w:r>
    </w:p>
    <w:p>
      <w:pPr/>
      <w:r>
        <w:rPr>
          <w:lang w:val="fr_FR" w:bidi="fr_FR"/>
        </w:rPr>
      </w:r>
      <w:r>
        <w:rPr>
          <w:lang w:val="fr_FR" w:bidi="fr_FR"/>
        </w:rPr>
        <w:t>Jésus savait ce que faisaient les pharisiens, les chefs religieux. Jésus s'éloigne du danger. Jésus ne part pas parce qu'il avait peur. Jésus part parce qu'il n'était pas encore temps pour lui de mourir. Une foule de gens suivait Jésus jusqu'à l'endroit où il allait. Jésus a donc guéri tous ceux qui étaient malades. Après les avoir guéris, Jésus ordonne aux gens de ne pas dire aux autres ce qu'il avait fait. Il a fait ça pour accomplir ce que le prophète Ésaïe a dit au sujet du Sauveur promis de Dieu, le Christ.</w:t>
      </w:r>
    </w:p>
    <w:p>
      <w:pPr/>
      <w:r>
        <w:rPr>
          <w:lang w:val="fr_FR" w:bidi="fr_FR"/>
        </w:rPr>
      </w:r>
      <w:r>
        <w:rPr>
          <w:lang w:val="fr_FR" w:bidi="fr_FR"/>
        </w:rPr>
        <w:t>Matthieu nous dit que ce que Jésus a fait était d'accomplir, ou de faire survenir, ce qu'Ésaïe le messager de Dieu avait annoncé il y a longtemps. Puis Matthieu cite ce que Dieu a dit par le prophète Ésaïe. Ésaïe commence en attirant l'attention en disant : « Voici » ou « Voyez ». Dieu a choisi le Sauveur promis, ou le Christ, pour être son serviteur. Un serviteur travaille pour une autre personne et se soumet aux désirs de cette personne. Dieu dit qu'il aime le Sauveur promis, son serviteur, et que son âme est très contente, ou heureuse, de lui. L'âme est l'être intérieur, les pensées et les sentiments d'une personne. Parfois, les gens se réfèrent à l'âme d'une personne comme leur cœur.</w:t>
      </w:r>
    </w:p>
    <w:p>
      <w:pPr/>
      <w:r>
        <w:rPr>
          <w:lang w:val="fr_FR" w:bidi="fr_FR"/>
        </w:rPr>
      </w:r>
      <w:r>
        <w:rPr>
          <w:lang w:val="fr_FR" w:bidi="fr_FR"/>
        </w:rPr>
        <w:t>Arrêtez-vous et discutez : Partagez des histoires avec les autres concernant un moment où vous avez été très heureux avec quelqu'un d'autre. Qu'est-ce qui vous a rendu heureux dans leurs actions ?</w:t>
      </w:r>
    </w:p>
    <w:p>
      <w:pPr/>
      <w:r>
        <w:rPr>
          <w:lang w:val="fr_FR" w:bidi="fr_FR"/>
        </w:rPr>
      </w:r>
      <w:r>
        <w:rPr>
          <w:lang w:val="fr_FR" w:bidi="fr_FR"/>
        </w:rPr>
        <w:t>Dieu dit qu'il mettrait son Esprit sur son Sauveur promis. Cela signifiait que Dieu remplirait son serviteur de sa puissance. Puis le Sauveur promis proclamera, ou dira aux Gentils comment ils recevront la justice de Dieu. Dans ce cas présent, le mot Gentils fait référence à toutes les personnes de chaque nation. La justice est quand une personne reçoit une punition ou une récompense pour ses actions. La justice de Dieu est sa décision de récompenser ceux qui l'acceptent et de punir ceux qui sont mauvais. Les décisions de Dieu sont toujours honnêtes et justes.</w:t>
      </w:r>
    </w:p>
    <w:p>
      <w:pPr/>
      <w:r>
        <w:rPr>
          <w:lang w:val="fr_FR" w:bidi="fr_FR"/>
        </w:rPr>
      </w:r>
      <w:r>
        <w:rPr>
          <w:lang w:val="fr_FR" w:bidi="fr_FR"/>
        </w:rPr>
        <w:t>Racontez des histoires au sujet de quelqu'un qui a rendu justice à quelqu'un d'autre. Que s’est-il passé ? Qui est responsable d'administrer la justice dans votre culture ? De quelle manière cela se fait-il ?</w:t>
      </w:r>
    </w:p>
    <w:p>
      <w:pPr/>
      <w:r>
        <w:rPr>
          <w:lang w:val="fr_FR" w:bidi="fr_FR"/>
        </w:rPr>
      </w:r>
      <w:r>
        <w:rPr>
          <w:lang w:val="fr_FR" w:bidi="fr_FR"/>
        </w:rPr>
        <w:t>Le Sauveur promis de Dieu ne se querellera pas, ou ne se disputera pas avec les gens. Il ne criera pas à haute voix, ni ne hurlera pas. Le Sauveur promis ne fera pas de discours fort dans les rues. À l'époque de Jésus, beaucoup de gens se rassemblaient dans les rues. Il s'agissait de zones publiques bruyantes et de zones où les gens pouvaient essayer de donner des discours et d'enseigner.</w:t>
      </w:r>
    </w:p>
    <w:p>
      <w:pPr/>
      <w:r>
        <w:rPr>
          <w:lang w:val="fr_FR" w:bidi="fr_FR"/>
        </w:rPr>
      </w:r>
      <w:r>
        <w:rPr>
          <w:lang w:val="fr_FR" w:bidi="fr_FR"/>
        </w:rPr>
        <w:t>Dieu dit que le Sauveur promis ne briserait pas un roseau meurtri ou n'éteindrait pas une mèche fumante. Un roseau est une plante de grande taille qui pousse dans le désert. Les Juifs utilisaient la plante de roseau pour mesurer la longueur des objets. Un roseau meurtri est un roseau qui a été plié et n'est plus utile pour mesurer quoi que ce soit. Le roseau sera donc mis au rebut. Une mèche est la partie d'une lampe qui brûle. Si la mèche est fumante, la flamme est éteinte mais la mèche brille quand même, et elle dégage de la fumée. Éteindre une mèche fumante signifie terminer d'éteindre le feu. Ésaïe utilise le roseau et la mèche pour faire une seule et même comparaison symbolique. Le roseau meurtri et la mèche fumante symbolisent une personne qui est blessée d'une manière ou qui est spirituellement faible. Jésus, le serviteur de Dieu et le Sauveur promis, serait doux avec les gens qui sont faibles et ont besoin d'aide. Jésus continuerait à être doux avec ces personnes. C'est l'une des manières dont il s'assure que la justice de Dieu est rendue, ou que la justice de Dieu l'emporte sur le mal.</w:t>
      </w:r>
    </w:p>
    <w:p>
      <w:pPr/>
      <w:r>
        <w:rPr>
          <w:lang w:val="fr_FR" w:bidi="fr_FR"/>
        </w:rPr>
      </w:r>
      <w:r>
        <w:rPr>
          <w:lang w:val="fr_FR" w:bidi="fr_FR"/>
        </w:rPr>
        <w:t>Montrez une image d'une plante de roseau. Montrez une image d'une lampe avec une mèche.</w:t>
      </w:r>
    </w:p>
    <w:p>
      <w:pPr/>
      <w:r>
        <w:rPr>
          <w:lang w:val="fr_FR" w:bidi="fr_FR"/>
        </w:rPr>
      </w:r>
      <w:r>
        <w:rPr>
          <w:lang w:val="fr_FR" w:bidi="fr_FR"/>
        </w:rPr>
        <w:t>Dieu dit que les Gentils, ou tous les peuples, espèreront, ou feront confiance et auront de l'assurance, dans le nom du Sauveur promis de Dieu. « Gentil » dans le Nouveau Testament est parfois utilisé pour faire référence à toutes les nations. Dans ce cas présent, le nom d'une personne représente la personne elle-même. Faire confiance au nom de Jésus, c'est avoir confiance et croire en Jésus.</w:t>
      </w:r>
    </w:p>
    <w:p>
      <w:pPr/>
      <w:r>
        <w:rPr>
          <w:lang w:val="fr_FR" w:bidi="fr_FR"/>
        </w:rPr>
      </w:r>
      <w:r>
        <w:rPr>
          <w:lang w:val="fr_FR" w:bidi="fr_FR"/>
        </w:rPr>
        <w:t>Arrêtez-vous et discutez de la confiance dans votre culture. Quelles sont certaines choses que les gens peuvent faire qui feront en sorte que vous leur fassiez confiance ? Quelles sont les choses qu'une personne peut faire qui feront que vous ne lui fassiez pas confiance ? Racontez des histoires au sujet d'un moment où quelqu'un a fait quelque chose qui vous a amené à commencer à lui faire confiance.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savait que les pharisiens prévoyaient de le tuer. Il s'est donc rendu autre part. Jésus guérit certaines des personnes qui sont allées avec lui parce qu'elles étaient malades. Jésus leur a dit de ne pas parler de lui aux autres. Il fait cela pour s'assurer que ce que Dieu avait dit par le prophète Ésaïe se réalise.</w:t>
      </w:r>
    </w:p>
    <w:p>
      <w:pPr/>
      <w:r>
        <w:rPr>
          <w:lang w:val="fr_FR" w:bidi="fr_FR"/>
        </w:rPr>
      </w:r>
      <w:r>
        <w:rPr>
          <w:b/>
          <w:lang w:val="fr_FR" w:bidi="fr_FR"/>
        </w:rPr>
        <w:t>Deuxième partie :</w:t>
      </w:r>
      <w:r>
        <w:rPr>
          <w:lang w:val="fr_FR" w:bidi="fr_FR"/>
        </w:rPr>
        <w:t xml:space="preserve"> Matthieu cite ce qu'a dit Ésaïe le prophète.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qui suivait Jésus</w:t>
      </w:r>
    </w:p>
    <w:p>
      <w:pPr>
        <w:pStyle w:val="ListBullet"/>
        <w:spacing w:line="240" w:lineRule="auto"/>
        <w:ind w:left="720"/>
      </w:pPr>
      <w:r>
        <w:rPr>
          <w:lang w:val="fr_FR" w:bidi="fr_FR"/>
        </w:rPr>
      </w:r>
      <w:r>
        <w:rPr>
          <w:lang w:val="fr_FR" w:bidi="fr_FR"/>
        </w:rPr>
        <w:t>Le prophète Ésaïe</w:t>
      </w:r>
    </w:p>
    <w:p>
      <w:pPr>
        <w:pStyle w:val="ListBullet"/>
        <w:spacing w:line="240" w:lineRule="auto"/>
        <w:ind w:left="720"/>
      </w:pPr>
      <w:r>
        <w:rPr>
          <w:lang w:val="fr_FR" w:bidi="fr_FR"/>
        </w:rPr>
      </w:r>
      <w:r>
        <w:rPr>
          <w:lang w:val="fr_FR" w:bidi="fr_FR"/>
        </w:rPr>
        <w:t>Les gens faibles et blessés représentés par un roseau ou une mèche</w:t>
      </w:r>
    </w:p>
    <w:p>
      <w:pPr>
        <w:pStyle w:val="ListBullet"/>
        <w:spacing w:line="240" w:lineRule="auto"/>
        <w:ind w:left="720"/>
      </w:pPr>
      <w:r>
        <w:rPr>
          <w:lang w:val="fr_FR" w:bidi="fr_FR"/>
        </w:rPr>
      </w:r>
      <w:r>
        <w:rPr>
          <w:lang w:val="fr_FR" w:bidi="fr_FR"/>
        </w:rPr>
        <w:t>Les Gentils, ou toutes les nations</w:t>
      </w:r>
    </w:p>
    <w:p>
      <w:pPr>
        <w:pStyle w:val="ListBullet"/>
        <w:spacing w:line="240" w:lineRule="auto"/>
        <w:ind w:left="720"/>
      </w:pPr>
      <w:r>
        <w:rPr>
          <w:lang w:val="fr_FR" w:bidi="fr_FR"/>
        </w:rPr>
      </w:r>
      <w:r>
        <w:rPr>
          <w:lang w:val="fr_FR" w:bidi="fr_FR"/>
        </w:rPr>
        <w:t>Matthieu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savait que les responsables religieux planifiaient de le tuer. Jésus est parti parce qu'il n'était pas encore temps pour lui de mourir plutôt que parce qu'il avait peur. Beaucoup de gens sont allés avec Jésus. Souvenez Mais Jésus leur dit de ne pas en parler aux autres.</w:t>
      </w:r>
    </w:p>
    <w:p>
      <w:pPr/>
      <w:r>
        <w:rPr>
          <w:lang w:val="fr_FR" w:bidi="fr_FR"/>
        </w:rPr>
      </w:r>
      <w:r>
        <w:rPr>
          <w:lang w:val="fr_FR" w:bidi="fr_FR"/>
        </w:rPr>
        <w:t>Il est important de se rappeler qu'en faisant cela, Jésus accomplit ce qui avait été annoncé au sujet du Sauveur promis de Dieu longtemps auparavant.</w:t>
      </w:r>
    </w:p>
    <w:p>
      <w:pPr/>
      <w:r>
        <w:rPr>
          <w:lang w:val="fr_FR" w:bidi="fr_FR"/>
        </w:rPr>
      </w:r>
      <w:r>
        <w:rPr>
          <w:lang w:val="fr_FR" w:bidi="fr_FR"/>
        </w:rPr>
        <w:t>Il est important de se rappeler que Matthieu dit les paroles exactes du prophète Ésaïe. Dieu choisit Jésus pour être son serviteur, ou le Sauveur promis. Rappelez-vous que Dieu remplit Jésus de sa puissance, ou de son Esprit. Et que Jésus dit aux Gentils, c'est-à-dire à toutes les personnes de chaque nation, comment ils recevront la justice de Dieu.</w:t>
      </w:r>
    </w:p>
    <w:p>
      <w:pPr/>
      <w:r>
        <w:rPr>
          <w:lang w:val="fr_FR" w:bidi="fr_FR"/>
        </w:rPr>
      </w:r>
      <w:r>
        <w:rPr>
          <w:lang w:val="fr_FR" w:bidi="fr_FR"/>
        </w:rPr>
        <w:t>Il est important de se rappeler que le Sauveur promis de Dieu n'attirerait pas l'attention sur lui-même en se battant avec les autres ou en faisant des discours forts dans les lieux publics. Rappelez-vous que le Sauveur promis de Dieu est quelqu'un qui ne brisera pas un roseau meurtri ou n'éteindra pas une mèche fumante. Rappelez-vous qu'Ésaïe compare une personne qui est blessée ou spirituellement faible à un roseau meurtri ou à une mèche fumante. Cela montre que l'une des façons dont Jésus s'assure que la justice de Dieu est faite est en étant doux envers ceux qui sont faibles et qui ont besoin d'aide.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qui suivait Jésus</w:t>
      </w:r>
    </w:p>
    <w:p>
      <w:pPr>
        <w:pStyle w:val="ListBullet"/>
        <w:spacing w:line="240" w:lineRule="auto"/>
        <w:ind w:left="720"/>
      </w:pPr>
      <w:r>
        <w:rPr>
          <w:lang w:val="fr_FR" w:bidi="fr_FR"/>
        </w:rPr>
      </w:r>
      <w:r>
        <w:rPr>
          <w:lang w:val="fr_FR" w:bidi="fr_FR"/>
        </w:rPr>
        <w:t>Le prophète Ésaïe</w:t>
      </w:r>
    </w:p>
    <w:p>
      <w:pPr>
        <w:pStyle w:val="ListBullet"/>
        <w:spacing w:line="240" w:lineRule="auto"/>
        <w:ind w:left="720"/>
      </w:pPr>
      <w:r>
        <w:rPr>
          <w:lang w:val="fr_FR" w:bidi="fr_FR"/>
        </w:rPr>
      </w:r>
      <w:r>
        <w:rPr>
          <w:lang w:val="fr_FR" w:bidi="fr_FR"/>
        </w:rPr>
        <w:t>Les gens faibles et blessés représentés par un roseau ou une mèche</w:t>
      </w:r>
    </w:p>
    <w:p>
      <w:pPr>
        <w:pStyle w:val="ListBullet"/>
        <w:spacing w:line="240" w:lineRule="auto"/>
        <w:ind w:left="720"/>
      </w:pPr>
      <w:r>
        <w:rPr>
          <w:lang w:val="fr_FR" w:bidi="fr_FR"/>
        </w:rPr>
      </w:r>
      <w:r>
        <w:rPr>
          <w:lang w:val="fr_FR" w:bidi="fr_FR"/>
        </w:rPr>
        <w:t>Les Gentils, ou toutes les nations</w:t>
      </w:r>
    </w:p>
    <w:p>
      <w:pPr>
        <w:pStyle w:val="ListBullet"/>
        <w:spacing w:line="240" w:lineRule="auto"/>
        <w:ind w:left="720"/>
      </w:pPr>
      <w:r>
        <w:rPr>
          <w:lang w:val="fr_FR" w:bidi="fr_FR"/>
        </w:rPr>
      </w:r>
      <w:r>
        <w:rPr>
          <w:lang w:val="fr_FR" w:bidi="fr_FR"/>
        </w:rPr>
        <w:t>Matthieu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Jésus savait que les pharisiens prévoyaient de le tuer. Il s'est donc rendu autre part. Jésus guérit certaines des personnes qui sont allées avec lui parce qu'elles étaient malades.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qui suivait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leur a dit de ne pas parler de lui aux autres. Il fait cela pour s'assurer que ce que Dieu avait dit par le prophète Ésaïe se réalise.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à l'acteur qui joue le prophète Ésaïe, si il était là à cette époque pour voir cela arriver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Matthieu dit les mots exacts qu'Ésaïe, le messager de Dieu, a dits il y a longtemps. Il dit : « Prêtez attention, j'ai choisi mon serviteur. Je l'aime et il m'est agréable. Je le remplirai de ma puissance et il parlera aux Gentils de ma justice.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Gentils : « Que ressentez-vous ? » Vous entendrez peut-être des choses comme :</w:t>
      </w:r>
    </w:p>
    <w:p>
      <w:pPr>
        <w:pStyle w:val="ListBullet"/>
        <w:spacing w:line="240" w:lineRule="auto"/>
        <w:ind w:left="720"/>
      </w:pPr>
      <w:r>
        <w:rPr>
          <w:lang w:val="fr_FR" w:bidi="fr_FR"/>
        </w:rPr>
      </w:r>
      <w:r>
        <w:rPr>
          <w:lang w:val="fr_FR" w:bidi="fr_FR"/>
        </w:rPr>
        <w:t>Demandez à l'acteur qui joue le rôle de Matthieu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Matthieu continue de dire les mots qu'Ésaïe a dits il y a longtemps. Il dit : « Mon serviteur n'attirera pas l'attention sur lui-même en se battant avec les autres ou en faisant des discours forts dans les lieux publics. Il s'assurera que justice soit faite en étant doux avec ceux qui sont faibles et qui ont besoin d'aide. Les Gentils lui feront confiance et auront de l'assurance en lui.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faibles et blessés : « Que ressentez-vous ? » Vous entendrez peut-être des choses comme :</w:t>
      </w:r>
    </w:p>
    <w:p>
      <w:pPr>
        <w:pStyle w:val="ListBullet"/>
        <w:spacing w:line="240" w:lineRule="auto"/>
        <w:ind w:left="720"/>
      </w:pPr>
      <w:r>
        <w:rPr>
          <w:lang w:val="fr_FR" w:bidi="fr_FR"/>
        </w:rPr>
      </w:r>
      <w:r>
        <w:rPr>
          <w:lang w:val="fr_FR" w:bidi="fr_FR"/>
        </w:rPr>
        <w:t>Demandez aux acteurs qui jouent les Gentils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guérit beaucoup de gens qui marchaient avec lui. Il leur ordonne de ne pas parler de lui aux autres. Il fait cela pour accomplir ce qui a été dit par Ésaïe le </w:t>
      </w:r>
      <w:r>
        <w:rPr>
          <w:b/>
          <w:lang w:val="fr_FR" w:bidi="fr_FR"/>
        </w:rPr>
        <w:t>prophète</w:t>
      </w:r>
      <w:r>
        <w:rPr>
          <w:lang w:val="fr_FR" w:bidi="fr_FR"/>
        </w:rPr>
        <w:t xml:space="preserve">. Un prophète est une personne qui porte le message de Dieu aux gens. Utilisez le même mot pour prophète que dans les passages précédents. Référez-vous au Glossaire principal pour une définition plus complète de </w:t>
      </w:r>
      <w:r>
        <w:rPr>
          <w:lang w:val="fr_FR" w:bidi="fr_FR"/>
        </w:rPr>
        <w:t>prophète</w:t>
      </w:r>
      <w:r>
        <w:rPr>
          <w:lang w:val="fr_FR" w:bidi="fr_FR"/>
        </w:rPr>
        <w:t>.</w:t>
      </w:r>
    </w:p>
    <w:p>
      <w:pPr/>
      <w:r>
        <w:rPr>
          <w:lang w:val="fr_FR" w:bidi="fr_FR"/>
        </w:rPr>
      </w:r>
      <w:r>
        <w:rPr>
          <w:lang w:val="fr_FR" w:bidi="fr_FR"/>
        </w:rPr>
        <w:t xml:space="preserve">Matthieu dit les paroles exactes d'Ésaïe aux gens qui étaient là. « Le </w:t>
      </w:r>
      <w:r>
        <w:rPr>
          <w:b/>
          <w:lang w:val="fr_FR" w:bidi="fr_FR"/>
        </w:rPr>
        <w:t>serviteur</w:t>
      </w:r>
      <w:r>
        <w:rPr>
          <w:lang w:val="fr_FR" w:bidi="fr_FR"/>
        </w:rPr>
        <w:t xml:space="preserve"> de Dieu qu'il a </w:t>
      </w:r>
      <w:r>
        <w:rPr>
          <w:b/>
          <w:lang w:val="fr_FR" w:bidi="fr_FR"/>
        </w:rPr>
        <w:t>choisi</w:t>
      </w:r>
      <w:r>
        <w:rPr>
          <w:lang w:val="fr_FR" w:bidi="fr_FR"/>
        </w:rPr>
        <w:t xml:space="preserve"> » fait référence au </w:t>
      </w:r>
      <w:r>
        <w:rPr>
          <w:b/>
          <w:lang w:val="fr_FR" w:bidi="fr_FR"/>
        </w:rPr>
        <w:t>Sauveur promis</w:t>
      </w:r>
      <w:r>
        <w:rPr>
          <w:lang w:val="fr_FR" w:bidi="fr_FR"/>
        </w:rPr>
        <w:t xml:space="preserve"> de Dieu, ou le </w:t>
      </w:r>
      <w:r>
        <w:rPr>
          <w:lang w:val="fr_FR" w:bidi="fr_FR"/>
        </w:rPr>
        <w:t>Christ</w:t>
      </w:r>
      <w:r>
        <w:rPr>
          <w:lang w:val="fr_FR" w:bidi="fr_FR"/>
        </w:rPr>
        <w:t xml:space="preserve">. Un serviteur travaille pour une autre personne et se soumet aux désirs de cette personne. Utilisez le même mot pour serviteur que dans les passages précédents. Référez-vous au Glossaire principal pour une définition plus complète du mot </w:t>
      </w:r>
      <w:r>
        <w:rPr>
          <w:lang w:val="fr_FR" w:bidi="fr_FR"/>
        </w:rPr>
        <w:t>serviteur</w:t>
      </w:r>
      <w:r>
        <w:rPr>
          <w:lang w:val="fr_FR" w:bidi="fr_FR"/>
        </w:rPr>
        <w:t>.</w:t>
      </w:r>
    </w:p>
    <w:p>
      <w:pPr/>
      <w:r>
        <w:rPr>
          <w:lang w:val="fr_FR" w:bidi="fr_FR"/>
        </w:rPr>
      </w:r>
      <w:r>
        <w:rPr>
          <w:lang w:val="fr_FR" w:bidi="fr_FR"/>
        </w:rPr>
        <w:t xml:space="preserve">Dieu dit qu'il aime son serviteur et que son </w:t>
      </w:r>
      <w:r>
        <w:rPr>
          <w:b/>
          <w:lang w:val="fr_FR" w:bidi="fr_FR"/>
        </w:rPr>
        <w:t>âme</w:t>
      </w:r>
      <w:r>
        <w:rPr>
          <w:lang w:val="fr_FR" w:bidi="fr_FR"/>
        </w:rPr>
        <w:t xml:space="preserve"> est bien satisfaite de lui. L'âme est l'être intérieur, les pensées et les sentiments d'une personne. Utilisez le même mot pour âme que dans les passages précédents. Référez-vous au Glossaire principal pour une définition plus complète de </w:t>
      </w:r>
      <w:r>
        <w:rPr>
          <w:lang w:val="fr_FR" w:bidi="fr_FR"/>
        </w:rPr>
        <w:t>l’âme</w:t>
      </w:r>
      <w:r>
        <w:rPr>
          <w:lang w:val="fr_FR" w:bidi="fr_FR"/>
        </w:rPr>
        <w:t>.</w:t>
      </w:r>
    </w:p>
    <w:p>
      <w:pPr/>
      <w:r>
        <w:rPr>
          <w:lang w:val="fr_FR" w:bidi="fr_FR"/>
        </w:rPr>
      </w:r>
      <w:r>
        <w:rPr>
          <w:lang w:val="fr_FR" w:bidi="fr_FR"/>
        </w:rPr>
        <w:t xml:space="preserve">Dieu a aussi mis son </w:t>
      </w:r>
      <w:r>
        <w:rPr>
          <w:b/>
          <w:lang w:val="fr_FR" w:bidi="fr_FR"/>
        </w:rPr>
        <w:t>Esprit</w:t>
      </w:r>
      <w:r>
        <w:rPr>
          <w:lang w:val="fr_FR" w:bidi="fr_FR"/>
        </w:rPr>
        <w:t xml:space="preserve"> sur son serviteur. Et son serviteur proclame, ou annonce, la justice aux </w:t>
      </w:r>
      <w:r>
        <w:rPr>
          <w:b/>
          <w:lang w:val="fr_FR" w:bidi="fr_FR"/>
        </w:rPr>
        <w:t>Gentils</w:t>
      </w:r>
      <w:r>
        <w:rPr>
          <w:lang w:val="fr_FR" w:bidi="fr_FR"/>
        </w:rPr>
        <w:t>.</w:t>
      </w:r>
    </w:p>
    <w:p>
      <w:pPr/>
      <w:r>
        <w:rPr>
          <w:lang w:val="fr_FR" w:bidi="fr_FR"/>
        </w:rPr>
      </w:r>
      <w:r>
        <w:rPr>
          <w:b/>
          <w:lang w:val="fr_FR" w:bidi="fr_FR"/>
        </w:rPr>
        <w:t>L'Esprit</w:t>
      </w:r>
      <w:r>
        <w:rPr>
          <w:lang w:val="fr_FR" w:bidi="fr_FR"/>
        </w:rPr>
        <w:t xml:space="preserve"> est le </w:t>
      </w:r>
      <w:r>
        <w:rPr>
          <w:b/>
          <w:lang w:val="fr_FR" w:bidi="fr_FR"/>
        </w:rPr>
        <w:t>Saint-Esprit</w:t>
      </w:r>
      <w:r>
        <w:rPr>
          <w:lang w:val="fr_FR" w:bidi="fr_FR"/>
        </w:rPr>
        <w:t xml:space="preserve">. Dans ce cas présent, le Saint-Esprit fait référence à la puissance de Dieu. Utilisez le même mot pour Saint-Esprit que dans les passages précédents. Référez-vous au glossaire principal pour une définition plus complète du mot </w:t>
      </w:r>
      <w:r>
        <w:rPr>
          <w:lang w:val="fr_FR" w:bidi="fr_FR"/>
        </w:rPr>
        <w:t>Saint-Esprit</w:t>
      </w:r>
      <w:r>
        <w:rPr>
          <w:lang w:val="fr_FR" w:bidi="fr_FR"/>
        </w:rPr>
        <w:t>.</w:t>
      </w:r>
    </w:p>
    <w:p>
      <w:pPr/>
      <w:r>
        <w:rPr>
          <w:lang w:val="fr_FR" w:bidi="fr_FR"/>
        </w:rPr>
      </w:r>
      <w:r>
        <w:rPr>
          <w:lang w:val="fr_FR" w:bidi="fr_FR"/>
        </w:rPr>
        <w:t xml:space="preserve">Dans ce passage, les </w:t>
      </w:r>
      <w:r>
        <w:rPr>
          <w:b/>
          <w:lang w:val="fr_FR" w:bidi="fr_FR"/>
        </w:rPr>
        <w:t>Gentils</w:t>
      </w:r>
      <w:r>
        <w:rPr>
          <w:lang w:val="fr_FR" w:bidi="fr_FR"/>
        </w:rPr>
        <w:t xml:space="preserve"> est utilisé dans un sens général. Utilisez le même mot pour Gentil que dans les passages précédents. Référez-vous au Glossaire principal pour une définition plus complète des </w:t>
      </w:r>
      <w:r>
        <w:rPr>
          <w:lang w:val="fr_FR" w:bidi="fr_FR"/>
        </w:rPr>
        <w:t>Gentils</w:t>
      </w:r>
      <w:r>
        <w:rPr>
          <w:lang w:val="fr_FR" w:bidi="fr_FR"/>
        </w:rPr>
        <w:t>.</w:t>
      </w:r>
    </w:p>
    <w:p>
      <w:pPr/>
      <w:r>
        <w:rPr>
          <w:lang w:val="fr_FR" w:bidi="fr_FR"/>
        </w:rPr>
      </w:r>
      <w:r>
        <w:rPr>
          <w:lang w:val="fr_FR" w:bidi="fr_FR"/>
        </w:rPr>
        <w:t xml:space="preserve">Le Sauveur promis de Dieu serait doux et aiderait ceux qui sont faibles et dans le besoin </w:t>
      </w:r>
      <w:r>
        <w:rPr>
          <w:b/>
          <w:lang w:val="fr_FR" w:bidi="fr_FR"/>
        </w:rPr>
        <w:t>jusqu'à ce qu'il apporte la justice à la victoire</w:t>
      </w:r>
      <w:r>
        <w:rPr>
          <w:lang w:val="fr_FR" w:bidi="fr_FR"/>
        </w:rPr>
        <w:t xml:space="preserve"> et que les Gentils </w:t>
      </w:r>
      <w:r>
        <w:rPr>
          <w:b/>
          <w:lang w:val="fr_FR" w:bidi="fr_FR"/>
        </w:rPr>
        <w:t>espèrent en son nom</w:t>
      </w:r>
      <w:r>
        <w:rPr>
          <w:lang w:val="fr_FR" w:bidi="fr_FR"/>
        </w:rPr>
        <w:t>. Cela ne signifie pas qu'il arrêtera d'être doux après que la justice de Dieu sera faite. Cela signifie qu'être doux est l'une des façons de s'assurer que la justice de Dieu soit faite. Jésus est la personne qui rend cette victoire possible parce qu'il est un juge équitable. Jésus s'assurera que les gens mauvais soient punis et que les justes, ou les bons, soient récompensés. En ce sens, Jésus s'assurera que la justice de Dieu soit victorieuse sur le mal.</w:t>
      </w:r>
    </w:p>
    <w:p>
      <w:pPr/>
      <w:r>
        <w:rPr>
          <w:lang w:val="fr_FR" w:bidi="fr_FR"/>
        </w:rPr>
      </w:r>
      <w:r>
        <w:rPr>
          <w:lang w:val="fr_FR" w:bidi="fr_FR"/>
        </w:rPr>
        <w:t xml:space="preserve">Dans ce cas présent, </w:t>
      </w:r>
      <w:r>
        <w:rPr>
          <w:b/>
          <w:lang w:val="fr_FR" w:bidi="fr_FR"/>
        </w:rPr>
        <w:t>espérer en son nom</w:t>
      </w:r>
      <w:r>
        <w:rPr>
          <w:lang w:val="fr_FR" w:bidi="fr_FR"/>
        </w:rPr>
        <w:t xml:space="preserve"> signifie faire confiance, avoir de l'assurance et croire en Jésus parce que Jésus est le Sauveur promis de Dieu.</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12:22–32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12.22–32.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vraie, une foule de personnes amène à Jésus un homme possédé par un démon. Jésus guérit donc l'homme. Mais certains pharisiens pensent que Jésus utilise la puissance de Satan. Puis Jésus enseigne au sujet du Saint-Esprit. Dans la dernière histoire, Jésus a guéri beaucoup de gens. Puis Matthieu cite ce que les prophètes ont dit il y a longtemps au sujet du Sauveur promis. Les choses que faisait Matthieu étaient toutes les choses que Jésus était en train de faire.</w:t>
      </w:r>
    </w:p>
    <w:p>
      <w:pPr/>
      <w:r>
        <w:rPr>
          <w:lang w:val="fr_FR" w:bidi="fr_FR"/>
        </w:rPr>
      </w:r>
      <w:r>
        <w:rPr>
          <w:lang w:val="fr_FR" w:bidi="fr_FR"/>
        </w:rPr>
        <w:t>Matthieu ne nous dit pas quand ni où cette histoire se produit. Une foule de personnes amène à Jésus un homme possédé par un démon. Un démon, ou un esprit mauvais, contrôlait l'homme, le rendant aveugle et muet, c'est-à-dire incapable de parler. Jésus guérit l'homme en faisant en sorte que l'esprit mauvais quitte l'homme. Puis l'homme est capable de voir et de parler. Les gens dans la foule sont étonnés et disent : « Celui-ci peut-il être le Fils de David ? » Fils de David était un titre que les Juifs utilisaient souvent pour le Messie, le Sauveur promis. La foule posait une question qui montrait à la fois sa surprise et son incertitude. Ils ne s'attendaient pas à une réponse à leur question. Mais certains pharisiens, ou chefs religieux, entendent ce que les gens disent. Les pharisiens disent donc que Jésus chasse les démons en utilisant la puissance de Béelzébul. Béelzébul est ce qu'ils appellent le chef des démons qui est aussi connu sous le nom de Satan. Cela aurait signifié que Jésus était un faux prophète, ou un faux enseignant, et n'utilisait pas la puissance de Dieu.</w:t>
      </w:r>
    </w:p>
    <w:p>
      <w:pPr/>
      <w:r>
        <w:rPr>
          <w:lang w:val="fr_FR" w:bidi="fr_FR"/>
        </w:rPr>
      </w:r>
      <w:r>
        <w:rPr>
          <w:lang w:val="fr_FR" w:bidi="fr_FR"/>
        </w:rPr>
        <w:t>Jésus n'a pas entendu les pharisiens, mais Jésus savait ce qu'ils pensaient. Jésus se défend en disant que s'il utilisait la puissance de Satan, alors Satan serait divisé contre sa propre maison ou son royaume. Satan se battrait contre ses propres démons puisque Satan est le dirigeant de tous les esprits mauvais. Cette division détruirait le royaume de Satan. Quand Jésus demande : « Comment le royaume de Satan peut-il subsister ? » Jésus est en train de demander comment le règne de Satan pourrait continuer à exister. Jésus ne s'attendait pas à ce qu'on réponde à sa question. Il voulait que tous ceux qui écoutaient réfléchissent attentivement à ce qu'il disait.</w:t>
      </w:r>
    </w:p>
    <w:p>
      <w:pPr/>
      <w:r>
        <w:rPr>
          <w:lang w:val="fr_FR" w:bidi="fr_FR"/>
        </w:rPr>
      </w:r>
      <w:r>
        <w:rPr>
          <w:lang w:val="fr_FR" w:bidi="fr_FR"/>
        </w:rPr>
        <w:t>Arrêtez-vous et discutez : Dans votre culture, qui est le plus puissant dans le monde spirituel ? Quel genre de personnes a du pouvoir sur les mauvais esprits ?</w:t>
      </w:r>
    </w:p>
    <w:p>
      <w:pPr/>
      <w:r>
        <w:rPr>
          <w:lang w:val="fr_FR" w:bidi="fr_FR"/>
        </w:rPr>
      </w:r>
      <w:r>
        <w:rPr>
          <w:lang w:val="fr_FR" w:bidi="fr_FR"/>
        </w:rPr>
        <w:t>Jésus dit que s'il utilisait la puissance de Satan pour chasser les démons, les pharisiens auraient besoin d'expliquer pourquoi ils n'accusaient pas leurs disciples de faire la même chose. Jésus ne dit pas qu'il a utilisé la puissance de Satan. Une fois de plus, Jésus veut qu'ils réfléchissent attentivement à ce qu'il dit. Jésus appelle les disciples des pharisiens leurs fils. Cela ne signifie pas que leurs disciples étaient des enfants des pharisiens. Cela signifie que leurs disciples étaient membres du même groupe de chefs religieux.</w:t>
      </w:r>
    </w:p>
    <w:p>
      <w:pPr/>
      <w:r>
        <w:rPr>
          <w:lang w:val="fr_FR" w:bidi="fr_FR"/>
        </w:rPr>
      </w:r>
      <w:r>
        <w:rPr>
          <w:lang w:val="fr_FR" w:bidi="fr_FR"/>
        </w:rPr>
        <w:t>Arrêtez-vous et discutez : Quels mots gentils sont utilisés dans votre culture pour décrire quelqu'un qui suit et apprend de la part d'une autre personne ? Quelles sont certaines choses qu'ils feraient pour la personne qu'ils suivaient ? Quelles sont certaines choses qui seraient attendues d'eux ?</w:t>
      </w:r>
    </w:p>
    <w:p>
      <w:pPr/>
      <w:r>
        <w:rPr>
          <w:lang w:val="fr_FR" w:bidi="fr_FR"/>
        </w:rPr>
      </w:r>
      <w:r>
        <w:rPr>
          <w:lang w:val="fr_FR" w:bidi="fr_FR"/>
        </w:rPr>
        <w:t>Les pharisiens croyaient que leurs disciples chassaient les démons en utilisant la puissance de Dieu. Jésus dit donc que les pharisiens ne pouvaient pas dire qu'il chassait des démons en utilisant la puissance de Satan. Ceux qui suivent les pharisiens deviendraient juges en prouvant que ce que les pharisiens disaient au sujet de Jésus n'était pas vrai.</w:t>
      </w:r>
    </w:p>
    <w:p>
      <w:pPr/>
      <w:r>
        <w:rPr>
          <w:lang w:val="fr_FR" w:bidi="fr_FR"/>
        </w:rPr>
      </w:r>
      <w:r>
        <w:rPr>
          <w:lang w:val="fr_FR" w:bidi="fr_FR"/>
        </w:rPr>
        <w:t>Jésus dit que s'il chasse les démons par l'Esprit de Dieu, le royaume de Dieu s'est approché du peuple. L'Esprit de Dieu est le Saint-Esprit. Dans ce cas présent, cela signifie la puissance active de Dieu. Jésus dit que Dieu a déjà commencé à régner dans le cœur des gens à qui il parlait. Dieu utilisait sa puissance et son autorité à travers Jésus, et c'est pourquoi Jésus pouvait chasser le démon.</w:t>
      </w:r>
    </w:p>
    <w:p>
      <w:pPr/>
      <w:r>
        <w:rPr>
          <w:lang w:val="fr_FR" w:bidi="fr_FR"/>
        </w:rPr>
      </w:r>
      <w:r>
        <w:rPr>
          <w:lang w:val="fr_FR" w:bidi="fr_FR"/>
        </w:rPr>
        <w:t>Puis Jésus enseigne plus pleinement que la puissance de Dieu est plus forte que la puissance de Satan en posant une question. La question était une façon pour Jésus de raconter une histoire. Dans l'histoire, l'homme fort est Satan. La maison de l'homme fort est le royaume de Satan. Et les biens de l'homme fort sont les gens que Satan contrôle. Mais Jésus est celui qui est capable de lier l'homme fort et de libérer ces gens. Jésus montre qu'il est plus fort que Satan parce que Jésus est capable d'empêcher Satan de contrôler les gens.</w:t>
      </w:r>
    </w:p>
    <w:p>
      <w:pPr/>
      <w:r>
        <w:rPr>
          <w:lang w:val="fr_FR" w:bidi="fr_FR"/>
        </w:rPr>
      </w:r>
      <w:r>
        <w:rPr>
          <w:lang w:val="fr_FR" w:bidi="fr_FR"/>
        </w:rPr>
        <w:t>Arrêtez-vous et discutez d'histoires au sujet du monde des esprits dans votre culture. Quelles sont certaines histoires dans votre culture qui concernent la lutte entre les bons et les mauvais esprits ? Quel genre de comparaisons est utilisé pour montrer que le bien triomphe des esprits mauvais ?</w:t>
      </w:r>
    </w:p>
    <w:p>
      <w:pPr/>
      <w:r>
        <w:rPr>
          <w:lang w:val="fr_FR" w:bidi="fr_FR"/>
        </w:rPr>
      </w:r>
      <w:r>
        <w:rPr>
          <w:lang w:val="fr_FR" w:bidi="fr_FR"/>
        </w:rPr>
        <w:t>Après avoir utilisé la comparaison, Jésus dit que quiconque n'est pas avec lui, ou n'est pas son ami, est son ennemi. Jésus utilise aussi un exemple de rassemblement et de dispersion. Jésus peut dire que quiconque ne rassemble pas ses brebis les éloigne. Jésus pourrait aussi dire que quiconque ne recueille pas la récolte disperse les récoltes à la place. Quoi qu'il en soit, ceux qui ne l'aident pas à rassembler les gens pour Dieu les éloignent en réalité de Dieu. Jésus dit : « Dieu pardonnera donc chaque péché et les mauvaises choses que les gens se disent les uns aux autres, mais Dieu ne pardonnera pas le blasphème, c'est-à-dire le mal, au sujet du Saint-Esprit. » Le péché est la désobéissance à Dieu. Le blasphème est un type de péché qui signifie dire de mauvaises choses au sujet de Dieu. Les pharisiens avaient mal parlé du Saint-Esprit de Dieu. Ils étaient donc coupables d'avoir commis ce péché.</w:t>
      </w:r>
    </w:p>
    <w:p>
      <w:pPr/>
      <w:r>
        <w:rPr>
          <w:lang w:val="fr_FR" w:bidi="fr_FR"/>
        </w:rPr>
      </w:r>
      <w:r>
        <w:rPr>
          <w:lang w:val="fr_FR" w:bidi="fr_FR"/>
        </w:rPr>
        <w:t>Arrêtez-vous et discutez de parler mal des autres dans votre culture. Quel genre de choses méchantes ou mauvaises les gens pourraient-ils dire les uns aux autres ? Quels sont certains sentiments que ces choses mauvaises pourraient faire ressentir ? Dans votre culture, comment les gens réagissent-ils aux autres qui parlent de cette façon, en s'adressant à eux ou en parlant à leur sujet ?</w:t>
      </w:r>
    </w:p>
    <w:p>
      <w:pPr/>
      <w:r>
        <w:rPr>
          <w:lang w:val="fr_FR" w:bidi="fr_FR"/>
        </w:rPr>
      </w:r>
      <w:r>
        <w:rPr>
          <w:lang w:val="fr_FR" w:bidi="fr_FR"/>
        </w:rPr>
        <w:t>Jésus dit que Dieu peut pardonner aux gens d'avoir parlé contre le Fils de l'homme, ou le Sauveur promis. Vous vous souvenez peut-être que le Fils de l'homme est un titre que Jésus utilise souvent pour faire référence à lui-même. Puis Jésus répète que Dieu ne pardonnera pas le blasphème contre le Saint-Esprit. Mais cette fois-ci Jésus ajoute : « Soit dans cet âge ou dans l'âge à venir. » Les enseignants religieux pendant cette période parlaient de deux ères. Le premier âge fait référence au temps dans lequel nous vivons maintenant. Le mal et le péché sont présents dans cet âge. L'âge à venir fait référence à un temps futur de vie dans les cieux. Dieu régnera sur toutes choses et le mal et le péché ne seront plus présents.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La foule amène à Jésus un homme possédé par un démon. Jésus guérit l'homme. Les gens dans la foule sont étonnés. Mais certains pharisiens pensent que Jésus utilise la puissance de Satan.</w:t>
      </w:r>
    </w:p>
    <w:p>
      <w:pPr/>
      <w:r>
        <w:rPr>
          <w:lang w:val="fr_FR" w:bidi="fr_FR"/>
        </w:rPr>
      </w:r>
      <w:r>
        <w:rPr>
          <w:b/>
          <w:lang w:val="fr_FR" w:bidi="fr_FR"/>
        </w:rPr>
        <w:t>Deuxième partie :</w:t>
      </w:r>
      <w:r>
        <w:rPr>
          <w:lang w:val="fr_FR" w:bidi="fr_FR"/>
        </w:rPr>
        <w:t xml:space="preserve"> Jésus connaissait les pensées des pharisiens. Jésus enseigne que sa puissance vient de l'Esprit de Dieu.</w:t>
      </w:r>
    </w:p>
    <w:p>
      <w:pPr/>
      <w:r>
        <w:rPr>
          <w:lang w:val="fr_FR" w:bidi="fr_FR"/>
        </w:rPr>
      </w:r>
      <w:r>
        <w:rPr>
          <w:b/>
          <w:lang w:val="fr_FR" w:bidi="fr_FR"/>
        </w:rPr>
        <w:t>Troisième partie :</w:t>
      </w:r>
      <w:r>
        <w:rPr>
          <w:lang w:val="fr_FR" w:bidi="fr_FR"/>
        </w:rPr>
        <w:t xml:space="preserve"> Jésus enseigne au sujet du péché impardonnable.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Certains des disciples des pharisiens</w:t>
      </w:r>
    </w:p>
    <w:p>
      <w:pPr>
        <w:pStyle w:val="ListBullet"/>
        <w:spacing w:line="240" w:lineRule="auto"/>
        <w:ind w:left="720"/>
      </w:pPr>
      <w:r>
        <w:rPr>
          <w:lang w:val="fr_FR" w:bidi="fr_FR"/>
        </w:rPr>
      </w:r>
      <w:r>
        <w:rPr>
          <w:lang w:val="fr_FR" w:bidi="fr_FR"/>
        </w:rPr>
        <w:t>Un homme fort dans sa maison</w:t>
      </w:r>
    </w:p>
    <w:p>
      <w:pPr>
        <w:pStyle w:val="ListBullet"/>
        <w:spacing w:line="240" w:lineRule="auto"/>
        <w:ind w:left="720"/>
      </w:pPr>
      <w:r>
        <w:rPr>
          <w:lang w:val="fr_FR" w:bidi="fr_FR"/>
        </w:rPr>
      </w:r>
      <w:r>
        <w:rPr>
          <w:lang w:val="fr_FR" w:bidi="fr_FR"/>
        </w:rPr>
        <w:t>Les gens qui sont libérés de l'homme fort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Matthieu ne nous dit pas quand ni où cette histoire se produit. Mais nous savons que cela arrive après que Matthieu a redit ce qui a été dit au sujet du Sauveur promis il y a longtemps. Rappelez-vous que l'homme possédé par un démon ne pouvait pas voir ou parler avant que Jésus n'ait forcé le démon à partir. Il est important de se rappeler que la foule qui amène l'homme possédé par un démon était étonnée et se demande si Jésus était le Sauveur promis.</w:t>
      </w:r>
    </w:p>
    <w:p>
      <w:pPr/>
      <w:r>
        <w:rPr>
          <w:lang w:val="fr_FR" w:bidi="fr_FR"/>
        </w:rPr>
      </w:r>
      <w:r>
        <w:rPr>
          <w:lang w:val="fr_FR" w:bidi="fr_FR"/>
        </w:rPr>
        <w:t>Les pharisiens parlaient entre eux et aux gens quand ils disent que Jésus chasse les démons en utilisant la puissance de Béelzébul, ou de Satan. Il est important de se rappeler que Jésus ne les a pas entendus dire cela. Il savait ce qu'ils disaient parce qu'il savait ce qu'ils pensaient.</w:t>
      </w:r>
    </w:p>
    <w:p>
      <w:pPr/>
      <w:r>
        <w:rPr>
          <w:lang w:val="fr_FR" w:bidi="fr_FR"/>
        </w:rPr>
      </w:r>
      <w:r>
        <w:rPr>
          <w:lang w:val="fr_FR" w:bidi="fr_FR"/>
        </w:rPr>
        <w:t>Jésus explique qu'un royaume ou une maison ne peut pas être divisé contre lui-même sinon il sera mis en désolation, ou détruit. Jésus dit aussi que Satan ne peut pas se jeter dehors lui-même, sinon il détruirait son propre royaume. Rappelez-vous que quand Jésus demande : « Comment le royaume de Satan peut-il subsister ? » il ne s'attendait pas à une réponse. Il voulait que les gens réfléchissent attentivement à ce qu'il disait.</w:t>
      </w:r>
    </w:p>
    <w:p>
      <w:pPr/>
      <w:r>
        <w:rPr>
          <w:lang w:val="fr_FR" w:bidi="fr_FR"/>
        </w:rPr>
      </w:r>
      <w:r>
        <w:rPr>
          <w:lang w:val="fr_FR" w:bidi="fr_FR"/>
        </w:rPr>
        <w:t>Jésus dit que s'il utilisait la puissance de Satan pour chasser les démons, les pharisiens auraient besoin d'expliquer pourquoi ils n'accusaient pas leurs disciples de faire la même chose. Jésus ne dit pas qu'il a utilisé la puissance de Satan. Une fois de plus, Jésus veut qu'ils réfléchissent attentivement à ce qu'il dit. Jésus appelle les disciples des pharisiens leurs fils. Cela ne signifie pas que leurs disciples étaient des enfants des pharisiens. Cela signifie que leurs disciples étaient membres du même groupe de chefs religieux.</w:t>
      </w:r>
    </w:p>
    <w:p>
      <w:pPr/>
      <w:r>
        <w:rPr>
          <w:lang w:val="fr_FR" w:bidi="fr_FR"/>
        </w:rPr>
      </w:r>
      <w:r>
        <w:rPr>
          <w:lang w:val="fr_FR" w:bidi="fr_FR"/>
        </w:rPr>
        <w:t>Il est important de se rappeler que puisque Jésus chassait les démons par la puissance de Dieu, Dieu avait déjà commencé à régner dans le cœur des gens.</w:t>
      </w:r>
    </w:p>
    <w:p>
      <w:pPr/>
      <w:r>
        <w:rPr>
          <w:lang w:val="fr_FR" w:bidi="fr_FR"/>
        </w:rPr>
      </w:r>
      <w:r>
        <w:rPr>
          <w:lang w:val="fr_FR" w:bidi="fr_FR"/>
        </w:rPr>
        <w:t>Dans la troisième partie, Jésus enseigne en utilisant une parabole. Une parabole est une histoire qui utilise les choses de tous les jours pour expliquer les choses plus profondes de Dieu. Jésus pose une question parce qu'il voulait qu'ils réfléchissent soigneusement à ce qu'il disait. Il demande : « Qui est assez puissant pour entrer dans la maison d'un homme fort et piller, ou prendre, ses biens ? » L'homme fort dans l'histoire est Satan. La maison de l'homme fort est le royaume de Satan. Et les biens de l'homme fort sont les gens que Satan contrôle. Mais Jésus est celui qui est capable de lier l'homme fort et de libérer ces gens. Cela montre que Jésus est plus puissant que Satan. Cela montre aussi que Jésus se bat contre Satan.</w:t>
      </w:r>
    </w:p>
    <w:p>
      <w:pPr/>
      <w:r>
        <w:rPr>
          <w:lang w:val="fr_FR" w:bidi="fr_FR"/>
        </w:rPr>
      </w:r>
      <w:r>
        <w:rPr>
          <w:lang w:val="fr_FR" w:bidi="fr_FR"/>
        </w:rPr>
        <w:t>Il est important de se rappeler que Jésus dit que quiconque n'est pas son ami est son ennemi. Il dit aussi que Dieu pardonnera aux gens leur péché, qu'il pardonnera le fait de parler mal des autres, et même le fait de parler mal du Fils de l'homme, ou de Jésus. Mais Dieu ne pardonnera pas le blasphème, c'est-à-dire le fait de parler mal du Saint-Esprit. Il est important de se rappeler que Jésus a dit qu'ils ne seront pas pardonnés dans cet âge ou dans l'âge à venir.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Un homme possédé par des démons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Certains pharisiens</w:t>
      </w:r>
    </w:p>
    <w:p>
      <w:pPr>
        <w:pStyle w:val="ListBullet"/>
        <w:spacing w:line="240" w:lineRule="auto"/>
        <w:ind w:left="720"/>
      </w:pPr>
      <w:r>
        <w:rPr>
          <w:lang w:val="fr_FR" w:bidi="fr_FR"/>
        </w:rPr>
      </w:r>
      <w:r>
        <w:rPr>
          <w:lang w:val="fr_FR" w:bidi="fr_FR"/>
        </w:rPr>
        <w:t>Certains des disciples des pharisiens</w:t>
      </w:r>
    </w:p>
    <w:p>
      <w:pPr>
        <w:pStyle w:val="ListBullet"/>
        <w:spacing w:line="240" w:lineRule="auto"/>
        <w:ind w:left="720"/>
      </w:pPr>
      <w:r>
        <w:rPr>
          <w:lang w:val="fr_FR" w:bidi="fr_FR"/>
        </w:rPr>
      </w:r>
      <w:r>
        <w:rPr>
          <w:lang w:val="fr_FR" w:bidi="fr_FR"/>
        </w:rPr>
        <w:t>Un homme fort dans sa maison</w:t>
      </w:r>
    </w:p>
    <w:p>
      <w:pPr>
        <w:pStyle w:val="ListBullet"/>
        <w:spacing w:line="240" w:lineRule="auto"/>
        <w:ind w:left="720"/>
      </w:pPr>
      <w:r>
        <w:rPr>
          <w:lang w:val="fr_FR" w:bidi="fr_FR"/>
        </w:rPr>
      </w:r>
      <w:r>
        <w:rPr>
          <w:lang w:val="fr_FR" w:bidi="fr_FR"/>
        </w:rPr>
        <w:t>Des personnes qui sont libérées de l'homme fort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Les gens amènent un homme possédé par un démon qui ne pouvait pas voir, ni parler à Jésus. Jésus guérit l'homme pour que l'homme puisse voir et parler à nouveau. Cela étonne la foule. Ils disent : « Celui-ci peut-il être le Fils de David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l'homme possédé par le démon : « Que ressentez-vous ? » Vous entendrez peut-être des choses comme :</w:t>
      </w:r>
    </w:p>
    <w:p>
      <w:pPr>
        <w:pStyle w:val="ListBullet"/>
        <w:spacing w:line="240" w:lineRule="auto"/>
        <w:ind w:left="720"/>
      </w:pPr>
      <w:r>
        <w:rPr>
          <w:lang w:val="fr_FR" w:bidi="fr_FR"/>
        </w:rPr>
      </w:r>
      <w:r>
        <w:rPr>
          <w:lang w:val="fr_FR" w:bidi="fr_FR"/>
        </w:rPr>
        <w:t>Demandez aux acteurs qui jouent la foule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Mais certains pharisiens pensent que Jésus utilise la puissance de Satan. Ils disent donc au peuple que Jésus chassait les démons en utilisant la puissance de Satan. Jésus sait ce que les pharisiens disaient même s'il ne les a pas entendus.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qui se défend en disant qu’une maison ne peut pas tenir si les personnes qui y habitent se battent les unes contre les autres. Jésus dit qu’il serait insensé pour Satan de diviser son royaume en combattant ses propres démons. Puis Jésus leur dit que puisqu'il chasse les démons par la puissance de Dieu, cela veut dire que Dieu a commencé à régner dans le cœur des gens.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demande pourquoi les pharisiens n’accusent pas leurs disciples de chasser des démons, en utilisant la puissance de Satan.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des pharisiens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l'histoire que Jésus raconte au sujet du fait d'entrer dans la maison d'un homme fort et de l'attacher pour libérer les gens qu'il contrôle.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qui ont été libérés de l'homme fort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que quiconque n'est pas son ami est son ennemi. Il dit aussi que Dieu pardonnera aux gens leur péché, parlant mal des autres, et parlant même mal du Fils de l'homme. Mais Dieu ne pardonnera pas le blasphème, c'est-à-dire le fait de parler mal du Saint-Esprit.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Une foule de personnes amène à Jésus un homme </w:t>
      </w:r>
      <w:r>
        <w:rPr>
          <w:b/>
          <w:lang w:val="fr_FR" w:bidi="fr_FR"/>
        </w:rPr>
        <w:t>possédé par un démon</w:t>
      </w:r>
      <w:r>
        <w:rPr>
          <w:lang w:val="fr_FR" w:bidi="fr_FR"/>
        </w:rPr>
        <w:t xml:space="preserve">. Un </w:t>
      </w:r>
      <w:r>
        <w:rPr>
          <w:b/>
          <w:lang w:val="fr_FR" w:bidi="fr_FR"/>
        </w:rPr>
        <w:t>démon</w:t>
      </w:r>
      <w:r>
        <w:rPr>
          <w:lang w:val="fr_FR" w:bidi="fr_FR"/>
        </w:rPr>
        <w:t xml:space="preserve"> est un </w:t>
      </w:r>
      <w:r>
        <w:rPr>
          <w:lang w:val="fr_FR" w:bidi="fr_FR"/>
        </w:rPr>
        <w:t>esprit mauvais</w:t>
      </w:r>
      <w:r>
        <w:rPr>
          <w:lang w:val="fr_FR" w:bidi="fr_FR"/>
        </w:rPr>
        <w:t xml:space="preserve">. Quand quelqu'un est </w:t>
      </w:r>
      <w:r>
        <w:rPr>
          <w:lang w:val="fr_FR" w:bidi="fr_FR"/>
        </w:rPr>
        <w:t>possédé par</w:t>
      </w:r>
      <w:r>
        <w:rPr>
          <w:lang w:val="fr_FR" w:bidi="fr_FR"/>
        </w:rPr>
        <w:t xml:space="preserve"> un démon, l'esprit mauvais contrôle ses actions. Dans ce cas présent, le démon rend l'homme aveugle (incapable de voir) et muet (incapable de parler). Utilisez le même mot pour démon que dans les passages précédents. Référez-vous au glossaire principal pour une définition plus complète de </w:t>
      </w:r>
      <w:r>
        <w:rPr>
          <w:lang w:val="fr_FR" w:bidi="fr_FR"/>
        </w:rPr>
        <w:t>démon</w:t>
      </w:r>
      <w:r>
        <w:rPr>
          <w:lang w:val="fr_FR" w:bidi="fr_FR"/>
        </w:rPr>
        <w:t>.</w:t>
      </w:r>
    </w:p>
    <w:p>
      <w:pPr/>
      <w:r>
        <w:rPr>
          <w:lang w:val="fr_FR" w:bidi="fr_FR"/>
        </w:rPr>
      </w:r>
      <w:r>
        <w:rPr>
          <w:lang w:val="fr_FR" w:bidi="fr_FR"/>
        </w:rPr>
        <w:t xml:space="preserve">Jésus force le démon à quitter l'homme et la foule est étonnée. Ils disent : « Celui-ci peut-il être le </w:t>
      </w:r>
      <w:r>
        <w:rPr>
          <w:b/>
          <w:lang w:val="fr_FR" w:bidi="fr_FR"/>
        </w:rPr>
        <w:t>Fils de David</w:t>
      </w:r>
      <w:r>
        <w:rPr>
          <w:lang w:val="fr_FR" w:bidi="fr_FR"/>
        </w:rPr>
        <w:t xml:space="preserve"> ? » Ce titre est utilisé pour </w:t>
      </w:r>
      <w:r>
        <w:rPr>
          <w:lang w:val="fr_FR" w:bidi="fr_FR"/>
        </w:rPr>
        <w:t>Christ</w:t>
      </w:r>
      <w:r>
        <w:rPr>
          <w:lang w:val="fr_FR" w:bidi="fr_FR"/>
        </w:rPr>
        <w:t xml:space="preserve">, c'est-à-dire le </w:t>
      </w:r>
      <w:r>
        <w:rPr>
          <w:b/>
          <w:lang w:val="fr_FR" w:bidi="fr_FR"/>
        </w:rPr>
        <w:t>Sauveur promis</w:t>
      </w:r>
      <w:r>
        <w:rPr>
          <w:lang w:val="fr_FR" w:bidi="fr_FR"/>
        </w:rPr>
        <w:t xml:space="preserve">, parce que Dieu dit que quelqu'un de la famille de David sauverait Israël et serait roi. Utilisez le même mot pour Fils de David que dans les passages précédents. Référez-vous au glossaire principal pour une définition plus complète de l'expression </w:t>
      </w:r>
      <w:r>
        <w:rPr>
          <w:lang w:val="fr_FR" w:bidi="fr_FR"/>
        </w:rPr>
        <w:t>Fils de David</w:t>
      </w:r>
      <w:r>
        <w:rPr>
          <w:lang w:val="fr_FR" w:bidi="fr_FR"/>
        </w:rPr>
        <w:t>.</w:t>
      </w:r>
    </w:p>
    <w:p>
      <w:pPr/>
      <w:r>
        <w:rPr>
          <w:lang w:val="fr_FR" w:bidi="fr_FR"/>
        </w:rPr>
      </w:r>
      <w:r>
        <w:rPr>
          <w:lang w:val="fr_FR" w:bidi="fr_FR"/>
        </w:rPr>
        <w:t xml:space="preserve">Certains des </w:t>
      </w:r>
      <w:r>
        <w:rPr>
          <w:b/>
          <w:lang w:val="fr_FR" w:bidi="fr_FR"/>
        </w:rPr>
        <w:t>pharisiens</w:t>
      </w:r>
      <w:r>
        <w:rPr>
          <w:lang w:val="fr_FR" w:bidi="fr_FR"/>
        </w:rPr>
        <w:t xml:space="preserve"> entendent cela et disent que Jésus force les démons à partir en utilisant la puissance de </w:t>
      </w:r>
      <w:r>
        <w:rPr>
          <w:b/>
          <w:lang w:val="fr_FR" w:bidi="fr_FR"/>
        </w:rPr>
        <w:t>Béelzébul, le prince des démons</w:t>
      </w:r>
      <w:r>
        <w:rPr>
          <w:lang w:val="fr_FR" w:bidi="fr_FR"/>
        </w:rPr>
        <w:t xml:space="preserve">. Les pharisiens étaient le groupe principal de chefs religieux en Israël pendant cette période. Béelzéul est un autre nom pour </w:t>
      </w:r>
      <w:r>
        <w:rPr>
          <w:b/>
          <w:lang w:val="fr_FR" w:bidi="fr_FR"/>
        </w:rPr>
        <w:t>Satan</w:t>
      </w:r>
      <w:r>
        <w:rPr>
          <w:lang w:val="fr_FR" w:bidi="fr_FR"/>
        </w:rPr>
        <w:t xml:space="preserve">, l'être spirituel qui est le chef des esprits mauvais. Utilisez le même mot pour pharisien et Satan que dans les passages précédents. Référez-vous au Glossaire principal pour une définition plus complète de </w:t>
      </w:r>
      <w:r>
        <w:rPr>
          <w:lang w:val="fr_FR" w:bidi="fr_FR"/>
        </w:rPr>
        <w:t>pharisien</w:t>
      </w:r>
      <w:r>
        <w:rPr>
          <w:lang w:val="fr_FR" w:bidi="fr_FR"/>
        </w:rPr>
        <w:t xml:space="preserve"> et de </w:t>
      </w:r>
      <w:r>
        <w:rPr>
          <w:lang w:val="fr_FR" w:bidi="fr_FR"/>
        </w:rPr>
        <w:t>Satan</w:t>
      </w:r>
      <w:r>
        <w:rPr>
          <w:lang w:val="fr_FR" w:bidi="fr_FR"/>
        </w:rPr>
        <w:t>.</w:t>
      </w:r>
    </w:p>
    <w:p>
      <w:pPr/>
      <w:r>
        <w:rPr>
          <w:lang w:val="fr_FR" w:bidi="fr_FR"/>
        </w:rPr>
      </w:r>
      <w:r>
        <w:rPr>
          <w:lang w:val="fr_FR" w:bidi="fr_FR"/>
        </w:rPr>
        <w:t xml:space="preserve">Jésus se défend en disant : « Chaque </w:t>
      </w:r>
      <w:r>
        <w:rPr>
          <w:b/>
          <w:lang w:val="fr_FR" w:bidi="fr_FR"/>
        </w:rPr>
        <w:t>royaume</w:t>
      </w:r>
      <w:r>
        <w:rPr>
          <w:lang w:val="fr_FR" w:bidi="fr_FR"/>
        </w:rPr>
        <w:t xml:space="preserve"> divisé contre lui‑même est mis en ruine, ou détruit. » Un royaume est un territoire gouverné par un </w:t>
      </w:r>
      <w:r>
        <w:rPr>
          <w:lang w:val="fr_FR" w:bidi="fr_FR"/>
        </w:rPr>
        <w:t>roi</w:t>
      </w:r>
      <w:r>
        <w:rPr>
          <w:lang w:val="fr_FR" w:bidi="fr_FR"/>
        </w:rPr>
        <w:t xml:space="preserve">. Utilisez les mêmes mots pour royaume que dans les passages précédents. Référez-vous au Glossaire principal pour une définition plus complète du mot </w:t>
      </w:r>
      <w:r>
        <w:rPr>
          <w:lang w:val="fr_FR" w:bidi="fr_FR"/>
        </w:rPr>
        <w:t>royaume</w:t>
      </w:r>
      <w:r>
        <w:rPr>
          <w:lang w:val="fr_FR" w:bidi="fr_FR"/>
        </w:rPr>
        <w:t>.</w:t>
      </w:r>
    </w:p>
    <w:p>
      <w:pPr/>
      <w:r>
        <w:rPr>
          <w:lang w:val="fr_FR" w:bidi="fr_FR"/>
        </w:rPr>
      </w:r>
      <w:r>
        <w:rPr>
          <w:lang w:val="fr_FR" w:bidi="fr_FR"/>
        </w:rPr>
        <w:t>Jésus dit aussi que puisqu'il chassait les démons par l'</w:t>
      </w:r>
      <w:r>
        <w:rPr>
          <w:b/>
          <w:lang w:val="fr_FR" w:bidi="fr_FR"/>
        </w:rPr>
        <w:t>Esprit de Dieu</w:t>
      </w:r>
      <w:r>
        <w:rPr>
          <w:lang w:val="fr_FR" w:bidi="fr_FR"/>
        </w:rPr>
        <w:t xml:space="preserve">, le </w:t>
      </w:r>
      <w:r>
        <w:rPr>
          <w:b/>
          <w:lang w:val="fr_FR" w:bidi="fr_FR"/>
        </w:rPr>
        <w:t>royaume de Dieu</w:t>
      </w:r>
      <w:r>
        <w:rPr>
          <w:lang w:val="fr_FR" w:bidi="fr_FR"/>
        </w:rPr>
        <w:t xml:space="preserve"> était venu parmi le peuple. L'Esprit de Dieu est le </w:t>
      </w:r>
      <w:r>
        <w:rPr>
          <w:b/>
          <w:lang w:val="fr_FR" w:bidi="fr_FR"/>
        </w:rPr>
        <w:t>Saint-Esprit</w:t>
      </w:r>
      <w:r>
        <w:rPr>
          <w:lang w:val="fr_FR" w:bidi="fr_FR"/>
        </w:rPr>
        <w:t xml:space="preserve">. Le Saint-Esprit est la puissance de Dieu. Le royaume de Dieu est le lieu où Dieu règne. Le royaume de Dieu fait référence au fait que Dieu règne dans le cœur des gens plutôt qu'un lieu physique. Cependant, le peuple juif de l'époque de Jésus voulait le royaume parfait de Dieu immédiatement et physiquement. Le </w:t>
      </w:r>
      <w:r>
        <w:rPr>
          <w:b/>
          <w:lang w:val="fr_FR" w:bidi="fr_FR"/>
        </w:rPr>
        <w:t>royaume de Dieu</w:t>
      </w:r>
      <w:r>
        <w:rPr>
          <w:lang w:val="fr_FR" w:bidi="fr_FR"/>
        </w:rPr>
        <w:t xml:space="preserve"> et </w:t>
      </w:r>
      <w:r>
        <w:rPr>
          <w:b/>
          <w:lang w:val="fr_FR" w:bidi="fr_FR"/>
        </w:rPr>
        <w:t>le royaume des cieux</w:t>
      </w:r>
      <w:r>
        <w:rPr>
          <w:lang w:val="fr_FR" w:bidi="fr_FR"/>
        </w:rPr>
        <w:t xml:space="preserve"> font tous deux référence à la même chose. Utilisez le même mot pour Saint-Esprit et royaume de Dieu que dans les passages précédents. Référez-vous au glossaire principal pour une définition plus complète du </w:t>
      </w:r>
      <w:r>
        <w:rPr>
          <w:lang w:val="fr_FR" w:bidi="fr_FR"/>
        </w:rPr>
        <w:t>Saint-Esprit</w:t>
      </w:r>
      <w:r>
        <w:rPr>
          <w:lang w:val="fr_FR" w:bidi="fr_FR"/>
        </w:rPr>
        <w:t xml:space="preserve"> et du </w:t>
      </w:r>
      <w:r>
        <w:rPr>
          <w:lang w:val="fr_FR" w:bidi="fr_FR"/>
        </w:rPr>
        <w:t>royaume de Dieu</w:t>
      </w:r>
      <w:r>
        <w:rPr>
          <w:lang w:val="fr_FR" w:bidi="fr_FR"/>
        </w:rPr>
        <w:t>.</w:t>
      </w:r>
    </w:p>
    <w:p>
      <w:pPr/>
      <w:r>
        <w:rPr>
          <w:lang w:val="fr_FR" w:bidi="fr_FR"/>
        </w:rPr>
      </w:r>
      <w:r>
        <w:rPr>
          <w:lang w:val="fr_FR" w:bidi="fr_FR"/>
        </w:rPr>
        <w:t xml:space="preserve">Jésus dit que Dieu pardonnerait chaque </w:t>
      </w:r>
      <w:r>
        <w:rPr>
          <w:b/>
          <w:lang w:val="fr_FR" w:bidi="fr_FR"/>
        </w:rPr>
        <w:t>péché</w:t>
      </w:r>
      <w:r>
        <w:rPr>
          <w:lang w:val="fr_FR" w:bidi="fr_FR"/>
        </w:rPr>
        <w:t xml:space="preserve"> et chaque </w:t>
      </w:r>
      <w:r>
        <w:rPr>
          <w:b/>
          <w:lang w:val="fr_FR" w:bidi="fr_FR"/>
        </w:rPr>
        <w:t>blasphème</w:t>
      </w:r>
      <w:r>
        <w:rPr>
          <w:lang w:val="fr_FR" w:bidi="fr_FR"/>
        </w:rPr>
        <w:t xml:space="preserve">, mais que Dieu ne pardonnerait pas le blasphème contre le Saint-Esprit. Le péché est la désobéissance à Dieu. Le blasphème est un type de péché qui signifie dire de mauvaises choses au sujet de Dieu. Utilisez le même mot pour péché et blasphème que dans les passages précédents. Référez-vous au glossaire principal pour une définition plus complète du </w:t>
      </w:r>
      <w:r>
        <w:rPr>
          <w:lang w:val="fr_FR" w:bidi="fr_FR"/>
        </w:rPr>
        <w:t>péché</w:t>
      </w:r>
      <w:r>
        <w:rPr>
          <w:lang w:val="fr_FR" w:bidi="fr_FR"/>
        </w:rPr>
        <w:t xml:space="preserve"> et du </w:t>
      </w:r>
      <w:r>
        <w:rPr>
          <w:lang w:val="fr_FR" w:bidi="fr_FR"/>
        </w:rPr>
        <w:t>blasphème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12:33–37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12.33–37.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Jésus utilise une comparaison au sujet des arbres pour montrer que les paroles d'une personne révèlent si cette personne est bonne ou mauvaise. Dans la dernière histoire, certains pharisiens ont accusé Jésus de chasser les démons avec la puissance de Satan. Mais Jésus enseigne qu'il travaille contre Satan. Il a aussi dit que parler contre le Saint-Esprit de Dieu est le péché impardonnable.</w:t>
      </w:r>
    </w:p>
    <w:p>
      <w:pPr/>
      <w:r>
        <w:rPr>
          <w:lang w:val="fr_FR" w:bidi="fr_FR"/>
        </w:rPr>
      </w:r>
      <w:r>
        <w:rPr>
          <w:lang w:val="fr_FR" w:bidi="fr_FR"/>
        </w:rPr>
        <w:t>Cette histoire se produit probablement immédiatement après la dernière histoire. La chose importante ici est ce que Jésus enseigne. Ce que les gens disent et font montre la vraie nature de leur relation avec Dieu. Dans ce cas présent, Jésus enseigne avec un proverbe, c'est-à-dire un dicton sage. Jésus compare les gens aux arbres et à ce qu'ils disent et font pour porter du fruit. Jésus dit aux pharisiens qu'ils devaient décider. Jésus voulait qu'ils considèrent si les arbres et son fruit sont bons, ou si l'arbre et son fruit sont mauvais. On ne peut pas dire que les actions d'une personne sont bonnes, mais que la personne est mauvaise. Vous vous souvenez peut-être que dans les histoires précédentes Jésus a utilisé la même comparaison pour parler des actions des gens.</w:t>
      </w:r>
    </w:p>
    <w:p>
      <w:pPr/>
      <w:r>
        <w:rPr>
          <w:lang w:val="fr_FR" w:bidi="fr_FR"/>
        </w:rPr>
      </w:r>
      <w:r>
        <w:rPr>
          <w:lang w:val="fr_FR" w:bidi="fr_FR"/>
        </w:rPr>
        <w:t>Jésus compare les pharisiens à une couvée, c'est-à-dire à des enfants, de vipères. La vipère fait référence à presque n'importe quel type de serpent venimeux dont la morsure cause la mort. De plus, Satan est souvent désigné comme un serpent. « Race de vipères » est un nom commun que les gens utilisaient pour s'insulter les uns des autres. Jésus et Jean-Baptiste appellent les chefs religieux une « race de vipères » à différents moments, peut-être parce que les pharisiens étaient comme des serpents venimeux, parce que les serpents venimeux sont mauvais et dangereux.</w:t>
      </w:r>
    </w:p>
    <w:p>
      <w:pPr/>
      <w:r>
        <w:rPr>
          <w:lang w:val="fr_FR" w:bidi="fr_FR"/>
        </w:rPr>
      </w:r>
      <w:r>
        <w:rPr>
          <w:lang w:val="fr_FR" w:bidi="fr_FR"/>
        </w:rPr>
        <w:t>Jésus demande aux pharisiens : « Comment pouvez-vous dire le bien, alors que vous êtes mauvais ? » Il ne voulait pas qu'ils répondent. Il enseignait que ce qu'une personne dit révèle ses vrais pensées et sentiments intérieurs. Jésus exprime sa surprise face au fait qu'ils pensent pouvoir couvrir leurs mauvaises actions avec de bonnes paroles.</w:t>
      </w:r>
    </w:p>
    <w:p>
      <w:pPr/>
      <w:r>
        <w:rPr>
          <w:lang w:val="fr_FR" w:bidi="fr_FR"/>
        </w:rPr>
      </w:r>
      <w:r>
        <w:rPr>
          <w:lang w:val="fr_FR" w:bidi="fr_FR"/>
        </w:rPr>
        <w:t>Montrez une image ou une illustration d'un serpent venimeux.</w:t>
      </w:r>
    </w:p>
    <w:p>
      <w:pPr/>
      <w:r>
        <w:rPr>
          <w:lang w:val="fr_FR" w:bidi="fr_FR"/>
        </w:rPr>
      </w:r>
      <w:r>
        <w:rPr>
          <w:lang w:val="fr_FR" w:bidi="fr_FR"/>
        </w:rPr>
        <w:t>Jésus dit que ce qu'une personne dit vient de ce qui remplit et déborde de l'abondance du cœur. Dans la culture juive, le cœur d'une personne est son être intérieur. Il représente ce sur quoi une personne pense, ressent et prend des décisions. Puis Jésus souligne le même point en comparant les paroles d'une personne au trésor, ou aux biens précieux, qu'elle fait ressortir. Cela montre que les paroles d'une personne révèlent ce qui est important pour cette personne.</w:t>
      </w:r>
    </w:p>
    <w:p>
      <w:pPr/>
      <w:r>
        <w:rPr>
          <w:lang w:val="fr_FR" w:bidi="fr_FR"/>
        </w:rPr>
      </w:r>
      <w:r>
        <w:rPr>
          <w:lang w:val="fr_FR" w:bidi="fr_FR"/>
        </w:rPr>
        <w:t>Arrêtez-vous et discutez des pensées intérieures d'une personne dans votre culture : dans votre langue, comment décrivez-vous la vie intérieure d'une personne ? Quelles comparaisons faites-vous ou quelles objets utilisez-vous pour décrire si une personne est bonne ou mauvaise ?</w:t>
      </w:r>
    </w:p>
    <w:p>
      <w:pPr/>
      <w:r>
        <w:rPr>
          <w:lang w:val="fr_FR" w:bidi="fr_FR"/>
        </w:rPr>
      </w:r>
      <w:r>
        <w:rPr>
          <w:lang w:val="fr_FR" w:bidi="fr_FR"/>
        </w:rPr>
        <w:t>Jésus dit : « Je vous le dis » parce qu'il veut que les gens prêtent attention à ce qu'il est sur le point de dire. Puis Jésus dit que tout le monde devra expliquer chaque parole irréfléchie qu'il a prononcé le jour du jugement, c'est-à-dire quand Dieu jugera tous les peuples. Dans ce cas présent, « irréfléchi » ou « vide » signifie que quelqu'un a dit qu'il ferait quelque chose mais qu'il ne l'a ensuite pas fait. Dieu jugera et déclarera qu'une personne est innocente d'avoir commis des actes répréhensibles ou coupable d'avoir commis des actes répréhensibles selon ses paroles.</w:t>
      </w:r>
    </w:p>
    <w:p>
      <w:pPr/>
      <w:r>
        <w:rPr>
          <w:lang w:val="fr_FR" w:bidi="fr_FR"/>
        </w:rPr>
      </w:r>
      <w:r>
        <w:rPr>
          <w:lang w:val="fr_FR" w:bidi="fr_FR"/>
        </w:rPr>
        <w:t>Cette histoire nous montre combien les mots peuvent être importants pour Dieu même si les mots semblent sans signification. Nos paroles montrent ce que nous pensons, ressentons et avons l'intention de faire.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utilise une comparaison au sujet des arbres et des fruits pour expliquer qu'une bonne personne fera et dira de bonnes choses, mais qu'une mauvaise personne fera et dira de mauvaises choses.</w:t>
      </w:r>
    </w:p>
    <w:p>
      <w:pPr/>
      <w:r>
        <w:rPr>
          <w:lang w:val="fr_FR" w:bidi="fr_FR"/>
        </w:rPr>
      </w:r>
      <w:r>
        <w:rPr>
          <w:b/>
          <w:lang w:val="fr_FR" w:bidi="fr_FR"/>
        </w:rPr>
        <w:t>Deuxième partie :</w:t>
      </w:r>
      <w:r>
        <w:rPr>
          <w:lang w:val="fr_FR" w:bidi="fr_FR"/>
        </w:rPr>
        <w:t xml:space="preserve"> Jésus enseigne au sujet de l'importance des mots que les gens disent.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Les gens qui sont représentés par les arbres</w:t>
      </w:r>
    </w:p>
    <w:p>
      <w:pPr>
        <w:pStyle w:val="ListBullet"/>
        <w:spacing w:line="240" w:lineRule="auto"/>
        <w:ind w:left="720"/>
      </w:pPr>
      <w:r>
        <w:rPr>
          <w:lang w:val="fr_FR" w:bidi="fr_FR"/>
        </w:rPr>
      </w:r>
      <w:r>
        <w:rPr>
          <w:lang w:val="fr_FR" w:bidi="fr_FR"/>
        </w:rPr>
        <w:t>Certains pharisiens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venait de terminer de dire aux pharisiens et à la foule de gens que parler contre le Saint-Esprit de Dieu est le péché impardonnable. Jésus enseigne en disant un proverbe, c'est-à-dire un dicton sage. Dans ce proverbe, il pourrait sembler que Jésus donnait un ordre aux gens de rendre un arbre bon ou mauvais. Jésus ne donne pas un ordre aux gens. Il dit cette comparaison selon la manière dont les gens donnaient des proverbes. Les arbres représentent les gens et le fruit des arbres représente les mots que les gens disent et leurs actions.</w:t>
      </w:r>
    </w:p>
    <w:p>
      <w:pPr/>
      <w:r>
        <w:rPr>
          <w:lang w:val="fr_FR" w:bidi="fr_FR"/>
        </w:rPr>
      </w:r>
      <w:r>
        <w:rPr>
          <w:lang w:val="fr_FR" w:bidi="fr_FR"/>
        </w:rPr>
        <w:t>Rappelez-vous que Jésus appelle les pharisiens des enfants de serpents venimeux. Jésus parle d'un type de serpent qui tient son poison dans ses lèvres. Quand Jésus demande aux pharisiens : « Comment pouvez-vous dire le bien, alors que vous êtes mauvais ? » il ne voulait pas qu'ils répondent. Il enseignait que ce qu'une personne dit révèle ses pensées et ses sentiments intérieurs.</w:t>
      </w:r>
    </w:p>
    <w:p>
      <w:pPr/>
      <w:r>
        <w:rPr>
          <w:lang w:val="fr_FR" w:bidi="fr_FR"/>
        </w:rPr>
      </w:r>
      <w:r>
        <w:rPr>
          <w:lang w:val="fr_FR" w:bidi="fr_FR"/>
        </w:rPr>
        <w:t>Arrêtez-vous et discutez de la façon dont les gens utilisent les proverbes dans votre langue : Dites autant de dictons ou de proverbes sages dont vous pouvez vous souvenir.</w:t>
      </w:r>
    </w:p>
    <w:p>
      <w:pPr/>
      <w:r>
        <w:rPr>
          <w:lang w:val="fr_FR" w:bidi="fr_FR"/>
        </w:rPr>
      </w:r>
      <w:r>
        <w:rPr>
          <w:lang w:val="fr_FR" w:bidi="fr_FR"/>
        </w:rPr>
        <w:t>Il est important de se rappeler que Jésus utilise différentes comparaisons pour souligner le même point quand il parle d'une personne qui sort un bon ou mauvais trésor. Le bon cœur est comme un magasin qui détient un trésor. Mais un cœur mauvais est comme un magasin qui contient des choses mauvaises.</w:t>
      </w:r>
    </w:p>
    <w:p>
      <w:pPr/>
      <w:r>
        <w:rPr>
          <w:lang w:val="fr_FR" w:bidi="fr_FR"/>
        </w:rPr>
      </w:r>
      <w:r>
        <w:rPr>
          <w:lang w:val="fr_FR" w:bidi="fr_FR"/>
        </w:rPr>
        <w:t>Dans la deuxième partie, Jésus continue d'enseigner en disant : « Je vous le dis. » Jésus dit cela parce que ce qu'il est sur le point de dire est important et il veut que les gens y prêtent attention. Il est important de se rappeler que le jour du jugement est un moment dans le futur où Dieu jugera tout le monde pour les choses qu'ils ont dites et faites. Il est important de se rappeler que Dieu jugera et déclarera qu'une personne est soit innocente d'avoir commis des actes répréhensibles, soit coupable d'avoir commis des actes répréhensibles en raison des paroles qu'elle a prononcées. Jésus dit qu'un juge déterminera qu'une personne est innocente si ses paroles sont vraies et bonnes, et coupable si ses paroles ne le sont pas. Jésus utilise la forme singulière « tu » parce qu'il veut que chaque personne dans son auditoire ait l'impression qu'il lui parle directement. Il veut que chaque personne pense à la façon dont sa propre vie doit changer.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foule</w:t>
      </w:r>
    </w:p>
    <w:p>
      <w:pPr>
        <w:pStyle w:val="ListBullet"/>
        <w:spacing w:line="240" w:lineRule="auto"/>
        <w:ind w:left="720"/>
      </w:pPr>
      <w:r>
        <w:rPr>
          <w:lang w:val="fr_FR" w:bidi="fr_FR"/>
        </w:rPr>
      </w:r>
      <w:r>
        <w:rPr>
          <w:lang w:val="fr_FR" w:bidi="fr_FR"/>
        </w:rPr>
        <w:t>Les gens qui sont représentés par les arbres</w:t>
      </w:r>
    </w:p>
    <w:p>
      <w:pPr>
        <w:pStyle w:val="ListBullet"/>
        <w:spacing w:line="240" w:lineRule="auto"/>
        <w:ind w:left="720"/>
      </w:pPr>
      <w:r>
        <w:rPr>
          <w:lang w:val="fr_FR" w:bidi="fr_FR"/>
        </w:rPr>
      </w:r>
      <w:r>
        <w:rPr>
          <w:lang w:val="fr_FR" w:bidi="fr_FR"/>
        </w:rPr>
        <w:t>Certains pharisiens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Représentez la comparaison que Jésus donne au sujet des arbres qui représentent les gens. Jésus dit que les mots que disent les gens et leurs actes sont comme le fruit que produisent les arbres.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gens comparés à des arbres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maintenant que les pharisiens sont comme des enfants de serpents venimeux parce que leurs paroles sont dangereuses. Il leur dit que leurs paroles révèlent que leurs pensées et leurs sentiments intérieurs sont mauvais.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ce qu'une personne dit révèle ce qui est important pour elle. Puis Jésus enseigne que Dieu jugera les gens par les choses qu'ils disent même s'ils disent quelque chose de bon mais ne le font pas.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compare les gens aux arbres et le fruit des arbres aux paroles que les gens disent. Il appelle les </w:t>
      </w:r>
      <w:r>
        <w:rPr>
          <w:b/>
          <w:lang w:val="fr_FR" w:bidi="fr_FR"/>
        </w:rPr>
        <w:t>pharisiens</w:t>
      </w:r>
      <w:r>
        <w:rPr>
          <w:lang w:val="fr_FR" w:bidi="fr_FR"/>
        </w:rPr>
        <w:t xml:space="preserve">, ou les chefs religieux, une </w:t>
      </w:r>
      <w:r>
        <w:rPr>
          <w:b/>
          <w:lang w:val="fr_FR" w:bidi="fr_FR"/>
        </w:rPr>
        <w:t>couvée de vipères</w:t>
      </w:r>
      <w:r>
        <w:rPr>
          <w:lang w:val="fr_FR" w:bidi="fr_FR"/>
        </w:rPr>
        <w:t>.</w:t>
      </w:r>
    </w:p>
    <w:p>
      <w:pPr/>
      <w:r>
        <w:rPr>
          <w:lang w:val="fr_FR" w:bidi="fr_FR"/>
        </w:rPr>
      </w:r>
      <w:r>
        <w:rPr>
          <w:b/>
          <w:lang w:val="fr_FR" w:bidi="fr_FR"/>
        </w:rPr>
        <w:t>Couvée</w:t>
      </w:r>
      <w:r>
        <w:rPr>
          <w:lang w:val="fr_FR" w:bidi="fr_FR"/>
        </w:rPr>
        <w:t xml:space="preserve"> signifie enfants ou descendance. La </w:t>
      </w:r>
      <w:r>
        <w:rPr>
          <w:b/>
          <w:lang w:val="fr_FR" w:bidi="fr_FR"/>
        </w:rPr>
        <w:t>vipère</w:t>
      </w:r>
      <w:r>
        <w:rPr>
          <w:lang w:val="fr_FR" w:bidi="fr_FR"/>
        </w:rPr>
        <w:t xml:space="preserve"> est n'importe quel type de serpent venimeux dont la morsure peut tuer. Dans la Bible, </w:t>
      </w:r>
      <w:r>
        <w:rPr>
          <w:lang w:val="fr_FR" w:bidi="fr_FR"/>
        </w:rPr>
        <w:t>Satan</w:t>
      </w:r>
      <w:r>
        <w:rPr>
          <w:lang w:val="fr_FR" w:bidi="fr_FR"/>
        </w:rPr>
        <w:t xml:space="preserve"> est souvent désigné comme un serpent.</w:t>
      </w:r>
    </w:p>
    <w:p>
      <w:pPr/>
      <w:r>
        <w:rPr>
          <w:lang w:val="fr_FR" w:bidi="fr_FR"/>
        </w:rPr>
      </w:r>
      <w:r>
        <w:rPr>
          <w:lang w:val="fr_FR" w:bidi="fr_FR"/>
        </w:rPr>
        <w:t xml:space="preserve">Jésus dit que les chefs religieux qui parlent </w:t>
      </w:r>
      <w:r>
        <w:rPr>
          <w:b/>
          <w:lang w:val="fr_FR" w:bidi="fr_FR"/>
        </w:rPr>
        <w:t>mal</w:t>
      </w:r>
      <w:r>
        <w:rPr>
          <w:lang w:val="fr_FR" w:bidi="fr_FR"/>
        </w:rPr>
        <w:t xml:space="preserve"> ne peuvent pas être bons. Le mal fait référence à tout ce qui vient contre Dieu. Le mal est le contraire du bien en ce que ce n'est pas juste : c'est une chose fausse ou une mauvaise chose à faire. Utilisez le même mot pour mal que dans les passages précédents. Référez-vous au Glossaire principal pour une définition plus complète du </w:t>
      </w:r>
      <w:r>
        <w:rPr>
          <w:lang w:val="fr_FR" w:bidi="fr_FR"/>
        </w:rPr>
        <w:t>mal</w:t>
      </w:r>
      <w:r>
        <w:rPr>
          <w:lang w:val="fr_FR" w:bidi="fr_FR"/>
        </w:rPr>
        <w:t>.</w:t>
      </w:r>
    </w:p>
    <w:p>
      <w:pPr/>
      <w:r>
        <w:rPr>
          <w:lang w:val="fr_FR" w:bidi="fr_FR"/>
        </w:rPr>
      </w:r>
      <w:r>
        <w:rPr>
          <w:lang w:val="fr_FR" w:bidi="fr_FR"/>
        </w:rPr>
        <w:t xml:space="preserve">Jésus dit qu'une personne fera sortir de son trésor des choses bonnes ou </w:t>
      </w:r>
      <w:r>
        <w:rPr>
          <w:b/>
          <w:lang w:val="fr_FR" w:bidi="fr_FR"/>
        </w:rPr>
        <w:t>mauvaises</w:t>
      </w:r>
      <w:r>
        <w:rPr>
          <w:lang w:val="fr_FR" w:bidi="fr_FR"/>
        </w:rPr>
        <w:t>. Le trésor fait référence à quelque chose qui est précieux pour une personne. Dans ce cas présent, une personne peut accorder de la valeur soit aux bonnes choses, soit aux choses mauvaises.</w:t>
      </w:r>
    </w:p>
    <w:p>
      <w:pPr/>
      <w:r>
        <w:rPr>
          <w:lang w:val="fr_FR" w:bidi="fr_FR"/>
        </w:rPr>
      </w:r>
      <w:r>
        <w:rPr>
          <w:lang w:val="fr_FR" w:bidi="fr_FR"/>
        </w:rPr>
        <w:t xml:space="preserve">Jésus dit que les gens </w:t>
      </w:r>
      <w:r>
        <w:rPr>
          <w:b/>
          <w:lang w:val="fr_FR" w:bidi="fr_FR"/>
        </w:rPr>
        <w:t>rendront compte</w:t>
      </w:r>
      <w:r>
        <w:rPr>
          <w:lang w:val="fr_FR" w:bidi="fr_FR"/>
        </w:rPr>
        <w:t xml:space="preserve"> le </w:t>
      </w:r>
      <w:r>
        <w:rPr>
          <w:b/>
          <w:lang w:val="fr_FR" w:bidi="fr_FR"/>
        </w:rPr>
        <w:t>jour du jugement</w:t>
      </w:r>
      <w:r>
        <w:rPr>
          <w:lang w:val="fr_FR" w:bidi="fr_FR"/>
        </w:rPr>
        <w:t xml:space="preserve"> de chaque parole irréfléchie qu'ils ont prononcée.</w:t>
      </w:r>
    </w:p>
    <w:p>
      <w:pPr/>
      <w:r>
        <w:rPr>
          <w:lang w:val="fr_FR" w:bidi="fr_FR"/>
        </w:rPr>
      </w:r>
      <w:r>
        <w:rPr>
          <w:lang w:val="fr_FR" w:bidi="fr_FR"/>
        </w:rPr>
        <w:t xml:space="preserve">Dans ce cas présent, </w:t>
      </w:r>
      <w:r>
        <w:rPr>
          <w:b/>
          <w:lang w:val="fr_FR" w:bidi="fr_FR"/>
        </w:rPr>
        <w:t>rendre des comptes</w:t>
      </w:r>
      <w:r>
        <w:rPr>
          <w:lang w:val="fr_FR" w:bidi="fr_FR"/>
        </w:rPr>
        <w:t xml:space="preserve"> signifie que les gens seront tenus de dire à Dieu les raisons de dire ce qu'ils ont dit. Le </w:t>
      </w:r>
      <w:r>
        <w:rPr>
          <w:b/>
          <w:lang w:val="fr_FR" w:bidi="fr_FR"/>
        </w:rPr>
        <w:t>jour du jugement</w:t>
      </w:r>
      <w:r>
        <w:rPr>
          <w:lang w:val="fr_FR" w:bidi="fr_FR"/>
        </w:rPr>
        <w:t xml:space="preserve"> est un moment dans le futur où Dieu jugera tout le monde pour ce qu'ils ont dit et fait. Jésus dit qu'une personne sera soit </w:t>
      </w:r>
      <w:r>
        <w:rPr>
          <w:b/>
          <w:lang w:val="fr_FR" w:bidi="fr_FR"/>
        </w:rPr>
        <w:t>acquittée</w:t>
      </w:r>
      <w:r>
        <w:rPr>
          <w:lang w:val="fr_FR" w:bidi="fr_FR"/>
        </w:rPr>
        <w:t xml:space="preserve"> par ses paroles, soit </w:t>
      </w:r>
      <w:r>
        <w:rPr>
          <w:b/>
          <w:lang w:val="fr_FR" w:bidi="fr_FR"/>
        </w:rPr>
        <w:t>condamnée</w:t>
      </w:r>
      <w:r>
        <w:rPr>
          <w:lang w:val="fr_FR" w:bidi="fr_FR"/>
        </w:rPr>
        <w:t xml:space="preserve"> par ses paroles. Quand une personne est acquittée, ou justifiée, Dieu considère cette personne comme innocente d'avoir mal agi. Quand une personne est condamnée, Dieu considère cette personne comme coupable d'avoir mal agi.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12:38–45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12.38–45.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une conversation se poursuit entre Jésus et les chefs religieux. Jésus et les pharisiens ont eu une conversation qui a commencé quand Jésus a guéri un homme qui ne pouvait pas voir ou parler. Un esprit mauvais contrôlait l'homme. Les pharisiens accusent Jésus d'avoir la puissance de Satan. Puis Jésus explique que les pharisiens disaient une chose horrible et pécheresse. Jésus explique que les mots qu'une personne dit reflètent ce qui se trouve dans son cœur. Après cela, les scribes, ou enseignants de la loi juive, et les pharisiens demandent à Jésus un signe qui prouve que Jésus a l'autorité d'enseigner et de faire les choses qu'il fait.</w:t>
      </w:r>
    </w:p>
    <w:p>
      <w:pPr/>
      <w:r>
        <w:rPr>
          <w:lang w:val="fr_FR" w:bidi="fr_FR"/>
        </w:rPr>
      </w:r>
      <w:r>
        <w:rPr>
          <w:lang w:val="fr_FR" w:bidi="fr_FR"/>
        </w:rPr>
        <w:t>Les chefs religieux appellent Jésus « Maître », ce qui était une manière pour les étrangers qui n'étaient pas les disciples de Jésus de s'adresser à Jésus. Les chefs religieux avaient vu Jésus faire beaucoup de miracles, ou d'actions de Dieu. Mais ils voulaient que Jésus fasse un signe, ou un miracle spécial, pour prouver que Jésus est celui qu'il dit être et que son autorité vient de Dieu. Cela montre qu'ils ne croyaient toujours pas que Jésus vient de Dieu. Jésus les appelle donc une « génération perverse et adultère. » Quelqu'un qui est adultère est infidèle à son conjoint. Il s'agit d'une façon symbolique pour Jésus de dire que les gens de son époque, ou de sa génération, étaient infidèles à Dieu.</w:t>
      </w:r>
    </w:p>
    <w:p>
      <w:pPr/>
      <w:r>
        <w:rPr>
          <w:lang w:val="fr_FR" w:bidi="fr_FR"/>
        </w:rPr>
      </w:r>
      <w:r>
        <w:rPr>
          <w:lang w:val="fr_FR" w:bidi="fr_FR"/>
        </w:rPr>
        <w:t>Jésus dit qu'ils verront le signe de Jonas. Jonas était un prophète venu de Dieu qui vivait longtemps avant Jésus. Dieu avait dit à Jonas d'aller dire aux gens de Ninive de revenir à Dieu. Mais Jonas ne voulait pas aller à Ninive. Il est donc monté dans un bateau pour aller autre part. Les autres personnes sur le bateau ont jeté Jonas à l'eau. C'est à ce moment là qu'un grand poisson l'a avalé, mais après trois jours, Dieu a fait que le poisson a vomi Jonas sur la terre ferme. L'expérience de Jonas est une comparaison de ce qui arrivera au Fils de l'homme, ou au Sauveur promis de Dieu, dans l'avenir. Jésus dit que le Fils de l'homme, ou le Sauveur promis, passera trois jours et trois nuits dans le « cœur de la terre », ou dans la tombe. Jésus parle de la façon dont il mourra et sera enterré pour trois jours avant de revenir à la vie.</w:t>
      </w:r>
    </w:p>
    <w:p>
      <w:pPr/>
      <w:r>
        <w:rPr>
          <w:lang w:val="fr_FR" w:bidi="fr_FR"/>
        </w:rPr>
      </w:r>
      <w:r>
        <w:rPr>
          <w:lang w:val="fr_FR" w:bidi="fr_FR"/>
        </w:rPr>
        <w:t>Jésus compare Jonas à lui-même, parce que Dieu a sauvé Jonas de la mort, et que Dieu sauvera Jésus en le faisant vivre de nouveau. Le jour où Dieu juge tous les peuples pour ce qu'ils ont dit et fait, les hommes ou les gens de la ville de Ninive se lèveront pour accuser ou dire comment les gens de l'époque de Jésus avaient péché.</w:t>
      </w:r>
    </w:p>
    <w:p>
      <w:pPr/>
      <w:r>
        <w:rPr>
          <w:lang w:val="fr_FR" w:bidi="fr_FR"/>
        </w:rPr>
      </w:r>
      <w:r>
        <w:rPr>
          <w:lang w:val="fr_FR" w:bidi="fr_FR"/>
        </w:rPr>
        <w:t>Jonas va vers les gens de Ninive et les convainc de revenir à Dieu. Ils se repentent donc, arrêtent de pécher et se tournent vers Dieu. Jésus utilise le mot « Voyez » ou « Regardez » pour attirer l'attention sur ce que Jésus a dit. Il dit : « Quelque chose de plus grand que Jonas se trouve ici. » Jésus est plus important que Jonas parce que Jésus est le Sauveur promis.</w:t>
      </w:r>
    </w:p>
    <w:p>
      <w:pPr/>
      <w:r>
        <w:rPr>
          <w:lang w:val="fr_FR" w:bidi="fr_FR"/>
        </w:rPr>
      </w:r>
      <w:r>
        <w:rPr>
          <w:lang w:val="fr_FR" w:bidi="fr_FR"/>
        </w:rPr>
        <w:t>Jésus dit aux chefs religieux que, tout comme les hommes de Ninive, la reine de Saba les jugerait également. Il y a bien des années, la Reine de Séba est venue d'un pays étranger dans le sud, loin d'Israël. Elle voulait entendre les paroles du roi Salomon. Il y a longtemps, Salomon était connu pour sa sagesse. Jésus souligne le point qu'il vient de faire en leur disant qu'il est aussi plus grand que Salomon.</w:t>
      </w:r>
    </w:p>
    <w:p>
      <w:pPr/>
      <w:r>
        <w:rPr>
          <w:lang w:val="fr_FR" w:bidi="fr_FR"/>
        </w:rPr>
      </w:r>
      <w:r>
        <w:rPr>
          <w:lang w:val="fr_FR" w:bidi="fr_FR"/>
        </w:rPr>
        <w:t>Montrez une carte d'Israël, de Ninive et de Séba.</w:t>
      </w:r>
    </w:p>
    <w:p>
      <w:pPr/>
      <w:r>
        <w:rPr>
          <w:lang w:val="fr_FR" w:bidi="fr_FR"/>
        </w:rPr>
      </w:r>
      <w:r>
        <w:rPr>
          <w:lang w:val="fr_FR" w:bidi="fr_FR"/>
        </w:rPr>
        <w:t>Arrêtez-vous et discutez : Décrivez un moment où vous ou quelqu'un que vous connaissez est allé devant quelqu'un pour être jugé au tribunal. Qui était autorisé à parler au juge et pourquoi ? Qui n'était pas autorisé à parler au juge et pourquoi ?</w:t>
      </w:r>
    </w:p>
    <w:p>
      <w:pPr/>
      <w:r>
        <w:rPr>
          <w:lang w:val="fr_FR" w:bidi="fr_FR"/>
        </w:rPr>
      </w:r>
      <w:r>
        <w:rPr>
          <w:lang w:val="fr_FR" w:bidi="fr_FR"/>
        </w:rPr>
        <w:t>Puis Jésus a parlé de personnes qui sont délivrées d'esprits impurs, ou mauvais. Lorsqu'un esprit mauvais est forcé de quitter une personne, il ère dans des lieux sans eau, ou isolés et ne veut pas rester. À la place, l'esprit mauvais veut retourner vers la personne qu'elle contrôlait auparavant. Jésus compare une maison propre à une personne qui est spirituellement vide et disponible pour un esprit, qu'il soit bon ou mauvais. Quand l'esprit mauvais revient à la personne dans laquelle il vivait avant et trouve cette personne spirituellement vide, il s'en va apporter sept autres esprits qui sont plus mauvais qu'il ne l'est. Les huit esprits prennent le contrôle de la personne ou vivent dans la maison, et ils s'assurent que des choses encore pires arrivent à la personne possédée.</w:t>
      </w:r>
    </w:p>
    <w:p>
      <w:pPr/>
      <w:r>
        <w:rPr>
          <w:lang w:val="fr_FR" w:bidi="fr_FR"/>
        </w:rPr>
      </w:r>
      <w:r>
        <w:rPr>
          <w:lang w:val="fr_FR" w:bidi="fr_FR"/>
        </w:rPr>
        <w:t>Arrêtez-vous et discutez : Que croient les gens concernant les esprits dans votre culture ? Où les esprits vivent-ils ? Quels types d'esprits y a-t-il et que font-ils faire aux gens ?</w:t>
      </w:r>
    </w:p>
    <w:p>
      <w:pPr/>
      <w:r>
        <w:rPr>
          <w:lang w:val="fr_FR" w:bidi="fr_FR"/>
        </w:rPr>
      </w:r>
      <w:r>
        <w:rPr>
          <w:lang w:val="fr_FR" w:bidi="fr_FR"/>
        </w:rPr>
        <w:t>Jésus fait cette comparaison pour montrer que la fin de la vie sera pire que le début de la vie pour les gens de sa génération. Il dit cela parce que ces personnes avaient vu Jésus faire beaucoup de choses qui montrent qu'il est le Sauveur promis. Mais ces personnes souffriraient s'ils voyaient tout ce que Jésus faisait pour montrer qu'il était le Sauveur promis, mais ne s'engagaient pas à suivre Jésus. Ils devraient ôter les choses mauvaises, puis les remplacer par la puissance de Dieu qu'offre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vient de finir d'enseigner que ce qu'une personne dit reflète ce qui se trouve dans son cœur. Puis certains des chefs religieux qui l'ont entendu disent à Jésus qu'ils voulaient qu'il montre un signe prouvant qu'il venait de Dieu. Jésus leur donne le signe de Jonas.</w:t>
      </w:r>
    </w:p>
    <w:p>
      <w:pPr/>
      <w:r>
        <w:rPr>
          <w:lang w:val="fr_FR" w:bidi="fr_FR"/>
        </w:rPr>
      </w:r>
      <w:r>
        <w:rPr>
          <w:b/>
          <w:lang w:val="fr_FR" w:bidi="fr_FR"/>
        </w:rPr>
        <w:t>Deuxième partie :</w:t>
      </w:r>
      <w:r>
        <w:rPr>
          <w:lang w:val="fr_FR" w:bidi="fr_FR"/>
        </w:rPr>
        <w:t xml:space="preserve"> Jésus parle de différents moments dans le passé pour montrer qu'il est plus grand que les gens du passé.</w:t>
      </w:r>
    </w:p>
    <w:p>
      <w:pPr/>
      <w:r>
        <w:rPr>
          <w:lang w:val="fr_FR" w:bidi="fr_FR"/>
        </w:rPr>
      </w:r>
      <w:r>
        <w:rPr>
          <w:b/>
          <w:lang w:val="fr_FR" w:bidi="fr_FR"/>
        </w:rPr>
        <w:t>Troisième partie :</w:t>
      </w:r>
      <w:r>
        <w:rPr>
          <w:lang w:val="fr_FR" w:bidi="fr_FR"/>
        </w:rPr>
        <w:t xml:space="preserve"> Jésus enseigne au sujet de ce qui arrivera aux gens mauvais de son époque.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Des enseignants de la loi et des pharisiens</w:t>
      </w:r>
    </w:p>
    <w:p>
      <w:pPr>
        <w:pStyle w:val="ListBullet"/>
        <w:spacing w:line="240" w:lineRule="auto"/>
        <w:ind w:left="720"/>
      </w:pPr>
      <w:r>
        <w:rPr>
          <w:lang w:val="fr_FR" w:bidi="fr_FR"/>
        </w:rPr>
      </w:r>
      <w:r>
        <w:rPr>
          <w:lang w:val="fr_FR" w:bidi="fr_FR"/>
        </w:rPr>
        <w:t>Le prophète Jonas</w:t>
      </w:r>
    </w:p>
    <w:p>
      <w:pPr>
        <w:pStyle w:val="ListBullet"/>
        <w:spacing w:line="240" w:lineRule="auto"/>
        <w:ind w:left="720"/>
      </w:pPr>
      <w:r>
        <w:rPr>
          <w:lang w:val="fr_FR" w:bidi="fr_FR"/>
        </w:rPr>
      </w:r>
      <w:r>
        <w:rPr>
          <w:lang w:val="fr_FR" w:bidi="fr_FR"/>
        </w:rPr>
        <w:t>Un poisson géant</w:t>
      </w:r>
    </w:p>
    <w:p>
      <w:pPr>
        <w:pStyle w:val="ListBullet"/>
        <w:spacing w:line="240" w:lineRule="auto"/>
        <w:ind w:left="720"/>
      </w:pPr>
      <w:r>
        <w:rPr>
          <w:lang w:val="fr_FR" w:bidi="fr_FR"/>
        </w:rPr>
      </w:r>
      <w:r>
        <w:rPr>
          <w:lang w:val="fr_FR" w:bidi="fr_FR"/>
        </w:rPr>
        <w:t>Le peuple de Ninive</w:t>
      </w:r>
    </w:p>
    <w:p>
      <w:pPr>
        <w:pStyle w:val="ListBullet"/>
        <w:spacing w:line="240" w:lineRule="auto"/>
        <w:ind w:left="720"/>
      </w:pPr>
      <w:r>
        <w:rPr>
          <w:lang w:val="fr_FR" w:bidi="fr_FR"/>
        </w:rPr>
      </w:r>
      <w:r>
        <w:rPr>
          <w:lang w:val="fr_FR" w:bidi="fr_FR"/>
        </w:rPr>
        <w:t>La reine de Séba</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Huit esprits mauvais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et les pharisiens ont eu une conversation qui a commencé quand Jésus a guéri un homme qui ne pouvait pas voir ou parler. Jésus venait d'enseigner que les bonnes personnes diront et feront de bonnes choses et que les mauvaises personnes diront et feront de mauvaises choses. Les enseignants de la loi juive et les pharisiens appellent Jésus Maître mais ils n'étaient pas ses disciples. Rappelez-vous que les chefs religieux ont vu Jésus faire beaucoup de miracles, mais ce n'est pas pour autant qu'ils croyaient en lui. Ils demandent un signe, ou un miracle spécial, pour montrer que Jésus venait vraiment de la part de Dieu. Il est important de se rappeler que Jésus les appelle une « génération perverse et adultère » pour dire qu'ils sont infidèles à Dieu.</w:t>
      </w:r>
    </w:p>
    <w:p>
      <w:pPr/>
      <w:r>
        <w:rPr>
          <w:lang w:val="fr_FR" w:bidi="fr_FR"/>
        </w:rPr>
      </w:r>
      <w:r>
        <w:rPr>
          <w:lang w:val="fr_FR" w:bidi="fr_FR"/>
        </w:rPr>
        <w:t>Dans la deuxième partie, Jésus explique pourquoi il leur donne le signe de Jonas. Il est important de se rappeler que Jonas était un prophète de Dieu qui vivait longtemps avant Jésus. Un grand poisson l'a avalé, mais après trois jours, Dieu a fait que le poisson a vomi Jonas sur la terre ferme. L'expérience de Jonas est une comparaison de ce qui arrivera à Jésus à l'avenir.</w:t>
      </w:r>
    </w:p>
    <w:p>
      <w:pPr/>
      <w:r>
        <w:rPr>
          <w:lang w:val="fr_FR" w:bidi="fr_FR"/>
        </w:rPr>
      </w:r>
      <w:r>
        <w:rPr>
          <w:lang w:val="fr_FR" w:bidi="fr_FR"/>
        </w:rPr>
        <w:t>Rappelez-vous que les gens de Ninive se détournent du péché et se tournent vers Dieu à cause de ce que Jonas leur a dit. Il est important de se rappeler que quand Jésus utilise le mot « voici » ou « regardez », cela signifie que nous devrions prêter une attention particulière à ce qui suit. Rappelez-vous que Jésus dit que quelque chose de plus grand que Jonas est ici.</w:t>
      </w:r>
    </w:p>
    <w:p>
      <w:pPr/>
      <w:r>
        <w:rPr>
          <w:lang w:val="fr_FR" w:bidi="fr_FR"/>
        </w:rPr>
      </w:r>
      <w:r>
        <w:rPr>
          <w:lang w:val="fr_FR" w:bidi="fr_FR"/>
        </w:rPr>
        <w:t>Il est important de se rappeler qu'au jugement, les gens de la ville de Ninive accuseront les gens de l'époque de Jésus. Jésus dit qu'il est plus grand, ou plus important, que Jonas. Jésus rappelle aussi aux chefs religieux que la Reine de Séba est venue d'un pays étranger qui était très loin d'Israël. Elle voulait entendre les paroles de Salomon. Il y a longtemps, Salomon était un roi juif connu pour sa sagesse. Il est important de se rappeler que Jésus a dit que la reine de Séba accuserait aussi les gens de l'époque de Jésus au jugement.</w:t>
      </w:r>
    </w:p>
    <w:p>
      <w:pPr/>
      <w:r>
        <w:rPr>
          <w:lang w:val="fr_FR" w:bidi="fr_FR"/>
        </w:rPr>
      </w:r>
      <w:r>
        <w:rPr>
          <w:lang w:val="fr_FR" w:bidi="fr_FR"/>
        </w:rPr>
        <w:t>Jésus dit qu'il est plus grand que Jonas et que le roi Salomon. Cela aurait été choquant pour l'auditoire de Jésus, parce que Jonas et Salomon étaient bien respectés par les Juifs. Mais puisque Jésus est le Fils de l'homme, ou le Sauveur promis de Dieu, il est beaucoup plus important que tous les deux.</w:t>
      </w:r>
    </w:p>
    <w:p>
      <w:pPr/>
      <w:r>
        <w:rPr>
          <w:lang w:val="fr_FR" w:bidi="fr_FR"/>
        </w:rPr>
      </w:r>
      <w:r>
        <w:rPr>
          <w:lang w:val="fr_FR" w:bidi="fr_FR"/>
        </w:rPr>
        <w:t>Dans la troisième partie, Jésus raconte une histoire pour faire une comparaison. Cela ne signifie pas que cette histoire était un événement réel. Il est important de se souvenir que Jésus compare l’intérieur d’une personne à une maison. Si une personne n’est pas la maison de l’Esprit de Dieu, alors cette personne peut devenir une maison pour des esprits mauvais. Les gens à qui Jésus parle devaient remplacer le mal dans leur vie par la puissance de Dieu.</w:t>
      </w:r>
    </w:p>
    <w:p>
      <w:pPr/>
      <w:r>
        <w:rPr>
          <w:lang w:val="fr_FR" w:bidi="fr_FR"/>
        </w:rPr>
      </w:r>
      <w:r>
        <w:rPr>
          <w:lang w:val="fr_FR" w:bidi="fr_FR"/>
        </w:rPr>
        <w:t>Jésus termine ce passage avec un résumé. Il dit que les gens de son époque seront comme cette maison pleine d'esprits mauvais s'ils ne changent pas.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Des enseignants de la loi et des pharisiens</w:t>
      </w:r>
    </w:p>
    <w:p>
      <w:pPr>
        <w:pStyle w:val="ListBullet"/>
        <w:spacing w:line="240" w:lineRule="auto"/>
        <w:ind w:left="720"/>
      </w:pPr>
      <w:r>
        <w:rPr>
          <w:lang w:val="fr_FR" w:bidi="fr_FR"/>
        </w:rPr>
      </w:r>
      <w:r>
        <w:rPr>
          <w:lang w:val="fr_FR" w:bidi="fr_FR"/>
        </w:rPr>
        <w:t>Le prophète Jonas</w:t>
      </w:r>
    </w:p>
    <w:p>
      <w:pPr>
        <w:pStyle w:val="ListBullet"/>
        <w:spacing w:line="240" w:lineRule="auto"/>
        <w:ind w:left="720"/>
      </w:pPr>
      <w:r>
        <w:rPr>
          <w:lang w:val="fr_FR" w:bidi="fr_FR"/>
        </w:rPr>
      </w:r>
      <w:r>
        <w:rPr>
          <w:lang w:val="fr_FR" w:bidi="fr_FR"/>
        </w:rPr>
        <w:t>Un poisson géant</w:t>
      </w:r>
    </w:p>
    <w:p>
      <w:pPr>
        <w:pStyle w:val="ListBullet"/>
        <w:spacing w:line="240" w:lineRule="auto"/>
        <w:ind w:left="720"/>
      </w:pPr>
      <w:r>
        <w:rPr>
          <w:lang w:val="fr_FR" w:bidi="fr_FR"/>
        </w:rPr>
      </w:r>
      <w:r>
        <w:rPr>
          <w:lang w:val="fr_FR" w:bidi="fr_FR"/>
        </w:rPr>
        <w:t>Le peuple de Ninive</w:t>
      </w:r>
    </w:p>
    <w:p>
      <w:pPr>
        <w:pStyle w:val="ListBullet"/>
        <w:spacing w:line="240" w:lineRule="auto"/>
        <w:ind w:left="720"/>
      </w:pPr>
      <w:r>
        <w:rPr>
          <w:lang w:val="fr_FR" w:bidi="fr_FR"/>
        </w:rPr>
      </w:r>
      <w:r>
        <w:rPr>
          <w:lang w:val="fr_FR" w:bidi="fr_FR"/>
        </w:rPr>
        <w:t>La reine de Séba</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Huit esprits mauvais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vient de finir d'enseigner que ce qu'une personne dit reflète ce qui se trouve dans son cœur. Ensuite, certains des enseignants de la loi et des pharisiens disent à Jésus : « Nous voulons que tu nous montres un signe miraculeux pour prouver que tu viens de Dieu. » Jésus leur dit qu'ils sont mauvais et infidèles à Dieu. Jésus leur dit que le signe de Jonas était le seul signe qu'ils obtiendront.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enseignants de la loi et les pharisiens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Jonas en train d'être avalé par un poisson géant. Jonas est à l'intérieur du poisson pendant trois jours, et il prie Dieu de le sauver. Puis Dieu conduit le poisson à vomir Jonas sur la terre ferme.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Jonas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Dieu conduit le poisson à vomir Jonas sur la terre ferme. Puis Jonas continue sa route vers Ninive et prêche aux gens de cette ville pour qu'ils se tournent vers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de Ninive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Puisque les chefs religieux ne croyaient pas en Jésus, Jésus leur dit que les gens de Ninive se tiendront pour les accuser au jour du Jugement. Jésus rappelle aussi aux chefs religieux le moment où la Reine de Séba voulait entendre les paroles de Salomon. Jésus dit que la reine de Séba les accuserait au jour du jugement. Jésus dit aux chefs religieux qu'il est plus important que Jonas et qu'il est plus important que Salomon.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la reine de Séba : « Que ressentez-vous ? » Vous entendrez peut-être des choses comme :</w:t>
      </w:r>
    </w:p>
    <w:p>
      <w:pPr>
        <w:pStyle w:val="ListBullet"/>
        <w:spacing w:line="240" w:lineRule="auto"/>
        <w:ind w:left="720"/>
      </w:pPr>
      <w:r>
        <w:rPr>
          <w:lang w:val="fr_FR" w:bidi="fr_FR"/>
        </w:rPr>
      </w:r>
      <w:r>
        <w:rPr>
          <w:lang w:val="fr_FR" w:bidi="fr_FR"/>
        </w:rPr>
        <w:t>Demandez à l'acteur qui joue le roi Salomon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enseigne au sujet de ce qui arrivera aux gens mauvais de son époque en comparant l'intérieur d'une personne à une maison qu'un esprit mauvais a été forcé de quitter. Si une personne n'est pas la maison de l’Esprit de Dieu, alors cette personne peut devenir une maison pour plus d’esprits mauvais.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Certains des </w:t>
      </w:r>
      <w:r>
        <w:rPr>
          <w:b/>
          <w:lang w:val="fr_FR" w:bidi="fr_FR"/>
        </w:rPr>
        <w:t>scribes</w:t>
      </w:r>
      <w:r>
        <w:rPr>
          <w:lang w:val="fr_FR" w:bidi="fr_FR"/>
        </w:rPr>
        <w:t xml:space="preserve">, ou </w:t>
      </w:r>
      <w:r>
        <w:rPr>
          <w:b/>
          <w:lang w:val="fr_FR" w:bidi="fr_FR"/>
        </w:rPr>
        <w:t>enseignants de la loi</w:t>
      </w:r>
      <w:r>
        <w:rPr>
          <w:lang w:val="fr_FR" w:bidi="fr_FR"/>
        </w:rPr>
        <w:t xml:space="preserve">, et les </w:t>
      </w:r>
      <w:r>
        <w:rPr>
          <w:b/>
          <w:lang w:val="fr_FR" w:bidi="fr_FR"/>
        </w:rPr>
        <w:t>pharisiens</w:t>
      </w:r>
      <w:r>
        <w:rPr>
          <w:lang w:val="fr_FR" w:bidi="fr_FR"/>
        </w:rPr>
        <w:t xml:space="preserve"> disent à Jésus : « </w:t>
      </w:r>
      <w:r>
        <w:rPr>
          <w:b/>
          <w:lang w:val="fr_FR" w:bidi="fr_FR"/>
        </w:rPr>
        <w:t>Maître</w:t>
      </w:r>
      <w:r>
        <w:rPr>
          <w:lang w:val="fr_FR" w:bidi="fr_FR"/>
        </w:rPr>
        <w:t xml:space="preserve">, montre-nous un </w:t>
      </w:r>
      <w:r>
        <w:rPr>
          <w:b/>
          <w:lang w:val="fr_FR" w:bidi="fr_FR"/>
        </w:rPr>
        <w:t>signe</w:t>
      </w:r>
      <w:r>
        <w:rPr>
          <w:lang w:val="fr_FR" w:bidi="fr_FR"/>
        </w:rPr>
        <w:t>. »</w:t>
      </w:r>
    </w:p>
    <w:p>
      <w:pPr/>
      <w:r>
        <w:rPr>
          <w:lang w:val="fr_FR" w:bidi="fr_FR"/>
        </w:rPr>
      </w:r>
      <w:r>
        <w:rPr>
          <w:lang w:val="fr_FR" w:bidi="fr_FR"/>
        </w:rPr>
        <w:t xml:space="preserve">Un </w:t>
      </w:r>
      <w:r>
        <w:rPr>
          <w:b/>
          <w:lang w:val="fr_FR" w:bidi="fr_FR"/>
        </w:rPr>
        <w:t>scribe</w:t>
      </w:r>
      <w:r>
        <w:rPr>
          <w:lang w:val="fr_FR" w:bidi="fr_FR"/>
        </w:rPr>
        <w:t xml:space="preserve"> était une personne qui étudiait la loi juive et était respectée par les gens parce qu'elle savait beaucoup de choses. Les </w:t>
      </w:r>
      <w:r>
        <w:rPr>
          <w:b/>
          <w:lang w:val="fr_FR" w:bidi="fr_FR"/>
        </w:rPr>
        <w:t>pharisiens</w:t>
      </w:r>
      <w:r>
        <w:rPr>
          <w:lang w:val="fr_FR" w:bidi="fr_FR"/>
        </w:rPr>
        <w:t xml:space="preserve"> étaient le groupe de chefs religieux juifs le plus influent. Utilisez le même mot pour scribes et pharisiens que dans les passages précédents. </w:t>
      </w:r>
      <w:r>
        <w:rPr>
          <w:lang w:val="fr_FR" w:bidi="fr_FR"/>
        </w:rPr>
        <w:t>Docteurs de la loi</w:t>
      </w:r>
      <w:r>
        <w:rPr>
          <w:lang w:val="fr_FR" w:bidi="fr_FR"/>
        </w:rPr>
        <w:t xml:space="preserve"> et </w:t>
      </w:r>
      <w:r>
        <w:rPr>
          <w:lang w:val="fr_FR" w:bidi="fr_FR"/>
        </w:rPr>
        <w:t>pharisiens</w:t>
      </w:r>
      <w:r>
        <w:rPr>
          <w:lang w:val="fr_FR" w:bidi="fr_FR"/>
        </w:rPr>
        <w:t xml:space="preserve"> se trouvent tous les deux dans le Glossaire principal.</w:t>
      </w:r>
    </w:p>
    <w:p>
      <w:pPr/>
      <w:r>
        <w:rPr>
          <w:lang w:val="fr_FR" w:bidi="fr_FR"/>
        </w:rPr>
      </w:r>
      <w:r>
        <w:rPr>
          <w:b/>
          <w:lang w:val="fr_FR" w:bidi="fr_FR"/>
        </w:rPr>
        <w:t>Maître</w:t>
      </w:r>
      <w:r>
        <w:rPr>
          <w:lang w:val="fr_FR" w:bidi="fr_FR"/>
        </w:rPr>
        <w:t xml:space="preserve"> était une manière polie de s'adresser à quelqu'un qui était un enseignant des choses de Dieu. Dans le livre de Matthieu, seuls ceux qui ne suivaient pas Jésus l'appellent maître. Utilisez le même mot pour maître que dans les passages précédents. Référez-vous au Glossaire principal pour une définition plus complète du mot </w:t>
      </w:r>
      <w:r>
        <w:rPr>
          <w:lang w:val="fr_FR" w:bidi="fr_FR"/>
        </w:rPr>
        <w:t>maître</w:t>
      </w:r>
      <w:r>
        <w:rPr>
          <w:lang w:val="fr_FR" w:bidi="fr_FR"/>
        </w:rPr>
        <w:t xml:space="preserve"> ou enseignant.</w:t>
      </w:r>
    </w:p>
    <w:p>
      <w:pPr/>
      <w:r>
        <w:rPr>
          <w:lang w:val="fr_FR" w:bidi="fr_FR"/>
        </w:rPr>
      </w:r>
      <w:r>
        <w:rPr>
          <w:lang w:val="fr_FR" w:bidi="fr_FR"/>
        </w:rPr>
        <w:t xml:space="preserve">Un </w:t>
      </w:r>
      <w:r>
        <w:rPr>
          <w:b/>
          <w:lang w:val="fr_FR" w:bidi="fr_FR"/>
        </w:rPr>
        <w:t>signe</w:t>
      </w:r>
      <w:r>
        <w:rPr>
          <w:lang w:val="fr_FR" w:bidi="fr_FR"/>
        </w:rPr>
        <w:t xml:space="preserve"> dans la Bible est un signal ou une indication que quelque chose est vrai ou va arriver. Référez-vous au Glossaire principal pour une définition plus complète du mot </w:t>
      </w:r>
      <w:r>
        <w:rPr>
          <w:lang w:val="fr_FR" w:bidi="fr_FR"/>
        </w:rPr>
        <w:t>signe</w:t>
      </w:r>
      <w:r>
        <w:rPr>
          <w:lang w:val="fr_FR" w:bidi="fr_FR"/>
        </w:rPr>
        <w:t>.</w:t>
      </w:r>
    </w:p>
    <w:p>
      <w:pPr/>
      <w:r>
        <w:rPr>
          <w:lang w:val="fr_FR" w:bidi="fr_FR"/>
        </w:rPr>
      </w:r>
      <w:r>
        <w:rPr>
          <w:lang w:val="fr_FR" w:bidi="fr_FR"/>
        </w:rPr>
        <w:t xml:space="preserve">Jésus répond aux chefs religieux en disant qu'ils sont une </w:t>
      </w:r>
      <w:r>
        <w:rPr>
          <w:b/>
          <w:lang w:val="fr_FR" w:bidi="fr_FR"/>
        </w:rPr>
        <w:t>génération</w:t>
      </w:r>
      <w:r>
        <w:rPr>
          <w:lang w:val="fr_FR" w:bidi="fr_FR"/>
        </w:rPr>
        <w:t xml:space="preserve"> mauvaise et adultère parce qu'ils demandent un signe. Il dit aussi que le seul signe qu'ils obtiendront est le signe du </w:t>
      </w:r>
      <w:r>
        <w:rPr>
          <w:b/>
          <w:lang w:val="fr_FR" w:bidi="fr_FR"/>
        </w:rPr>
        <w:t>prophète</w:t>
      </w:r>
      <w:r>
        <w:rPr>
          <w:lang w:val="fr_FR" w:bidi="fr_FR"/>
        </w:rPr>
        <w:t xml:space="preserve"> Jonas. Dans ce cas présent, « </w:t>
      </w:r>
      <w:r>
        <w:rPr>
          <w:b/>
          <w:lang w:val="fr_FR" w:bidi="fr_FR"/>
        </w:rPr>
        <w:t>génération</w:t>
      </w:r>
      <w:r>
        <w:rPr>
          <w:lang w:val="fr_FR" w:bidi="fr_FR"/>
        </w:rPr>
        <w:t xml:space="preserve"> » désigne les personnes qui vivent en même temps les uns que les autres. Un </w:t>
      </w:r>
      <w:r>
        <w:rPr>
          <w:b/>
          <w:lang w:val="fr_FR" w:bidi="fr_FR"/>
        </w:rPr>
        <w:t>prophète</w:t>
      </w:r>
      <w:r>
        <w:rPr>
          <w:lang w:val="fr_FR" w:bidi="fr_FR"/>
        </w:rPr>
        <w:t xml:space="preserve"> est un messager envoyé de la part de Dieu. Utilisez le même mot pour génération et prophète que dans les passages précédents. </w:t>
      </w:r>
      <w:r>
        <w:rPr>
          <w:lang w:val="fr_FR" w:bidi="fr_FR"/>
        </w:rPr>
        <w:t>Génération</w:t>
      </w:r>
      <w:r>
        <w:rPr>
          <w:lang w:val="fr_FR" w:bidi="fr_FR"/>
        </w:rPr>
        <w:t xml:space="preserve"> et </w:t>
      </w:r>
      <w:r>
        <w:rPr>
          <w:lang w:val="fr_FR" w:bidi="fr_FR"/>
        </w:rPr>
        <w:t>prophète</w:t>
      </w:r>
      <w:r>
        <w:rPr>
          <w:lang w:val="fr_FR" w:bidi="fr_FR"/>
        </w:rPr>
        <w:t xml:space="preserve"> se trouvent tous les deux dans le glossaire principal.</w:t>
      </w:r>
    </w:p>
    <w:p>
      <w:pPr/>
      <w:r>
        <w:rPr>
          <w:lang w:val="fr_FR" w:bidi="fr_FR"/>
        </w:rPr>
      </w:r>
      <w:r>
        <w:rPr>
          <w:lang w:val="fr_FR" w:bidi="fr_FR"/>
        </w:rPr>
        <w:t xml:space="preserve">Jésus dit que le </w:t>
      </w:r>
      <w:r>
        <w:rPr>
          <w:b/>
          <w:lang w:val="fr_FR" w:bidi="fr_FR"/>
        </w:rPr>
        <w:t>Fils de l'homme</w:t>
      </w:r>
      <w:r>
        <w:rPr>
          <w:lang w:val="fr_FR" w:bidi="fr_FR"/>
        </w:rPr>
        <w:t xml:space="preserve"> passera trois jours et trois nuits dans le « cœur de la terre », ou dans la tombe. Le Fils de l'homme est un titre pour Jésus qui montre qu'il est le Sauveur promis et qu'il a la même nature et la même autorité que Dieu.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 xml:space="preserve">Jésus dit que les gens de Ninive accuseraient les gens de sa génération au moment du </w:t>
      </w:r>
      <w:r>
        <w:rPr>
          <w:b/>
          <w:lang w:val="fr_FR" w:bidi="fr_FR"/>
        </w:rPr>
        <w:t>jugement</w:t>
      </w:r>
      <w:r>
        <w:rPr>
          <w:lang w:val="fr_FR" w:bidi="fr_FR"/>
        </w:rPr>
        <w:t xml:space="preserve">. Le jugement est un moment à la fin du monde où Dieu jugera tous les peuples pour ce qu'ils ont dit et fait. Jonas est envoyé à Ninive des centaines d'années avant cette histoire. Dieu voulait que Jonas enseigne les gens de Ninive à son sujet. Les gens de Ninive se sont repentis de leur péché après que Jonas leur a parlé de Dieu. </w:t>
      </w:r>
      <w:r>
        <w:rPr>
          <w:b/>
          <w:lang w:val="fr_FR" w:bidi="fr_FR"/>
        </w:rPr>
        <w:t>Se repentir</w:t>
      </w:r>
      <w:r>
        <w:rPr>
          <w:lang w:val="fr_FR" w:bidi="fr_FR"/>
        </w:rPr>
        <w:t xml:space="preserve"> signifie se détourner du péché et se tourner vers Dieu. </w:t>
      </w:r>
      <w:r>
        <w:rPr>
          <w:b/>
          <w:lang w:val="fr_FR" w:bidi="fr_FR"/>
        </w:rPr>
        <w:t>Le péché</w:t>
      </w:r>
      <w:r>
        <w:rPr>
          <w:lang w:val="fr_FR" w:bidi="fr_FR"/>
        </w:rPr>
        <w:t xml:space="preserve"> est tout acte de désobéissance envers Dieu. Utilisez le même mot pour se repentir et péché que dans les passages précédents. Référez‑vous au Glossaire principal pour une définition plus complète de la </w:t>
      </w:r>
      <w:r>
        <w:rPr>
          <w:lang w:val="fr_FR" w:bidi="fr_FR"/>
        </w:rPr>
        <w:t>repentance</w:t>
      </w:r>
      <w:r>
        <w:rPr>
          <w:lang w:val="fr_FR" w:bidi="fr_FR"/>
        </w:rPr>
        <w:t xml:space="preserve"> et </w:t>
      </w:r>
      <w:r>
        <w:rPr>
          <w:lang w:val="fr_FR" w:bidi="fr_FR"/>
        </w:rPr>
        <w:t>du péché</w:t>
      </w:r>
      <w:r>
        <w:rPr>
          <w:lang w:val="fr_FR" w:bidi="fr_FR"/>
        </w:rPr>
        <w:t>.</w:t>
      </w:r>
    </w:p>
    <w:p>
      <w:pPr/>
      <w:r>
        <w:rPr>
          <w:lang w:val="fr_FR" w:bidi="fr_FR"/>
        </w:rPr>
      </w:r>
      <w:r>
        <w:rPr>
          <w:lang w:val="fr_FR" w:bidi="fr_FR"/>
        </w:rPr>
        <w:t xml:space="preserve">Jésus leur dit aussi que la reine du Midi les accusera au jugement. La reine du Midi est la reine de Séba. Des centaines d'années avant cette histoire, elle s'est rendue en Israël pour entendre la </w:t>
      </w:r>
      <w:r>
        <w:rPr>
          <w:b/>
          <w:lang w:val="fr_FR" w:bidi="fr_FR"/>
        </w:rPr>
        <w:t>sagesse</w:t>
      </w:r>
      <w:r>
        <w:rPr>
          <w:lang w:val="fr_FR" w:bidi="fr_FR"/>
        </w:rPr>
        <w:t xml:space="preserve"> du roi Salomon. La sagesse, c'est penser à des choses qui sont vraies et de faire des choses qui sont bonnes. Utilisez le même mot pour sagesse que dans les passages précédents. Référez-vous au Glossaire principal pour une définition plus complète de la </w:t>
      </w:r>
      <w:r>
        <w:rPr>
          <w:lang w:val="fr_FR" w:bidi="fr_FR"/>
        </w:rPr>
        <w:t>sagesse</w:t>
      </w:r>
      <w:r>
        <w:rPr>
          <w:lang w:val="fr_FR" w:bidi="fr_FR"/>
        </w:rPr>
        <w:t>.</w:t>
      </w:r>
    </w:p>
    <w:p>
      <w:pPr/>
      <w:r>
        <w:rPr>
          <w:lang w:val="fr_FR" w:bidi="fr_FR"/>
        </w:rPr>
      </w:r>
      <w:r>
        <w:rPr>
          <w:lang w:val="fr_FR" w:bidi="fr_FR"/>
        </w:rPr>
        <w:t>Puis Jésus a parlé de personnes qui sont délivrées d'esprits impurs, ou mauvais. Quand l'</w:t>
      </w:r>
      <w:r>
        <w:rPr>
          <w:b/>
          <w:lang w:val="fr_FR" w:bidi="fr_FR"/>
        </w:rPr>
        <w:t>esprit impur</w:t>
      </w:r>
      <w:r>
        <w:rPr>
          <w:lang w:val="fr_FR" w:bidi="fr_FR"/>
        </w:rPr>
        <w:t xml:space="preserve"> quitte une personne, elle voyage vers des </w:t>
      </w:r>
      <w:r>
        <w:rPr>
          <w:b/>
          <w:lang w:val="fr_FR" w:bidi="fr_FR"/>
        </w:rPr>
        <w:t>lieux sans eau</w:t>
      </w:r>
      <w:r>
        <w:rPr>
          <w:lang w:val="fr_FR" w:bidi="fr_FR"/>
        </w:rPr>
        <w:t xml:space="preserve">, ou vers le </w:t>
      </w:r>
      <w:r>
        <w:rPr>
          <w:b/>
          <w:lang w:val="fr_FR" w:bidi="fr_FR"/>
        </w:rPr>
        <w:t>désert</w:t>
      </w:r>
      <w:r>
        <w:rPr>
          <w:lang w:val="fr_FR" w:bidi="fr_FR"/>
        </w:rPr>
        <w:t xml:space="preserve">. </w:t>
      </w:r>
      <w:r>
        <w:rPr>
          <w:b/>
          <w:lang w:val="fr_FR" w:bidi="fr_FR"/>
        </w:rPr>
        <w:t>Impur</w:t>
      </w:r>
      <w:r>
        <w:rPr>
          <w:lang w:val="fr_FR" w:bidi="fr_FR"/>
        </w:rPr>
        <w:t xml:space="preserve"> fait référence à quelqu'un ou quelque chose qui est inapte à être utilisé par Dieu. Tous les </w:t>
      </w:r>
      <w:r>
        <w:rPr>
          <w:b/>
          <w:lang w:val="fr_FR" w:bidi="fr_FR"/>
        </w:rPr>
        <w:t>esprits mauvais</w:t>
      </w:r>
      <w:r>
        <w:rPr>
          <w:lang w:val="fr_FR" w:bidi="fr_FR"/>
        </w:rPr>
        <w:t xml:space="preserve"> sont impurs. Le désert, ou les </w:t>
      </w:r>
      <w:r>
        <w:rPr>
          <w:b/>
          <w:lang w:val="fr_FR" w:bidi="fr_FR"/>
        </w:rPr>
        <w:t>lieux arides</w:t>
      </w:r>
      <w:r>
        <w:rPr>
          <w:lang w:val="fr_FR" w:bidi="fr_FR"/>
        </w:rPr>
        <w:t>, fait référence à une région de la terre où personne ne vit et où peu de choses poussent. Utilisez le même mot pour esprit impur, ou esprit mauvais, et désert que dans les passages précédents. Référez-vous au Glossaire principal pour une définition plus complète d'</w:t>
      </w:r>
      <w:r>
        <w:rPr>
          <w:lang w:val="fr_FR" w:bidi="fr_FR"/>
        </w:rPr>
        <w:t>esprit mauvais</w:t>
      </w:r>
      <w:r>
        <w:rPr>
          <w:lang w:val="fr_FR" w:bidi="fr_FR"/>
        </w:rPr>
        <w:t xml:space="preserve"> ou impur et de </w:t>
      </w:r>
      <w:r>
        <w:rPr>
          <w:lang w:val="fr_FR" w:bidi="fr_FR"/>
        </w:rPr>
        <w:t>désert</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12:46–50</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12.46–50.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Matthieu relate la conversation de Jésus avec un homme au sujet de ceux que Jésus considérait être sa vraie famille. Dans la dernière histoire, certains des chefs religieux ont demandé à Jésus de leur montrer un miracle spécial pour prouver que ses actions venaient de Dieu. Jésus leur a rappelé combien le prophète Jonas et le roi Salomon étaient importants pour le peuple juif. Mais Jésus leur a dit qu'il est plus important qu'eux deux. Il a également fait une comparaison au sujet d'un esprit mauvais qui a été contraint de quitter une maison, mais est revenu dans la maison parce qu'elle était vide. Jésus fait cette comparaison pour leur enseigner qu'ils doivent remplacer le mal dans leur vie par la puissance de Dieu, et s'engager à suivre Jésus complètement.</w:t>
      </w:r>
    </w:p>
    <w:p>
      <w:pPr/>
      <w:r>
        <w:rPr>
          <w:lang w:val="fr_FR" w:bidi="fr_FR"/>
        </w:rPr>
      </w:r>
      <w:r>
        <w:rPr>
          <w:lang w:val="fr_FR" w:bidi="fr_FR"/>
        </w:rPr>
        <w:t>D'autres personnes ont entendu les choses que Jésus disait aux chefs religieux. Matthieu utilise le mot « voici » pour montrer qu'il était inattendu que la mère et les frères de Jésus se tiennent à l'extérieur de la maison où il parlait. La mère de Jésus, Marie, et ses frères sont venus pour le voir et lui parler. Le mot utilisé pour « frères » pouvait faire référence aux frères littéraux de Jésus qui étaient plus jeunes que lui ou pouvait aussi faire référence aux cousins de Jésus. L'Évangile de Luc nous dit que la famille de Jésus ne pouvait pas se voir avec lui parce qu'il y avait tant de gens qui l'entouraient.</w:t>
      </w:r>
    </w:p>
    <w:p>
      <w:pPr/>
      <w:r>
        <w:rPr>
          <w:lang w:val="fr_FR" w:bidi="fr_FR"/>
        </w:rPr>
      </w:r>
      <w:r>
        <w:rPr>
          <w:lang w:val="fr_FR" w:bidi="fr_FR"/>
        </w:rPr>
        <w:t>Arrêtez-vous et discutez : À quelle fréquence les parents vont-ils rendre visite à d'autres membres de la famille ? Quelles sont certaines raisons pour lesquelles les parents iront rendre visite les uns aux autres ?</w:t>
      </w:r>
    </w:p>
    <w:p>
      <w:pPr/>
      <w:r>
        <w:rPr>
          <w:lang w:val="fr_FR" w:bidi="fr_FR"/>
        </w:rPr>
      </w:r>
      <w:r>
        <w:rPr>
          <w:lang w:val="fr_FR" w:bidi="fr_FR"/>
        </w:rPr>
        <w:t>Un homme qui était dans la foule dit à Jésus que sa famille voulait lui parler. Nous ne savons pas qui était cet homme. Puis Jésus demande à l'homme : « Qui est ma mère, et qui sont mes frères ? » Jésus ne voulait pas que l'homme réponde à cette question. Jésus voulait que l'homme et les autres personnes réfléchissent soigneusement à ce qu'il disait. Jésus désigne avec son doigt ses douze disciples les plus proches pour montrer à la foule de qui il parlait. Puis Jésus dit à la foule : « Ces personnes-là sont ma mère et mes frères. » Cela montre que Jésus aimait ses disciples et qu'ils sont devenus sa famille.</w:t>
      </w:r>
    </w:p>
    <w:p>
      <w:pPr/>
      <w:r>
        <w:rPr>
          <w:lang w:val="fr_FR" w:bidi="fr_FR"/>
        </w:rPr>
      </w:r>
      <w:r>
        <w:rPr>
          <w:lang w:val="fr_FR" w:bidi="fr_FR"/>
        </w:rPr>
        <w:t>Jésus explique ce qu'il veut dire par cela quand il dit : « Car celui qui fait la volonté de Dieu, mon Père dans les cieux, est mon frère, ma sœur, et ma mère. » Jésus fait référence à Dieu comme son Père, ce qui souligne que ceux qui suivent Jésus deviennent la vraie famille de Dieu. Les gens qui font la volonté de Dieu font ce que Dieu veut qu'ils fassent. Les gens n'avaient pas à être de sa parenté pour que Jésus les considère comme sa famille. Ils n'ont qu'à faire ce qu'il leur enseigne de faire. Jésus ajoute le mot sœur même si seuls ses frères et sa mère étaient venus le voir. Cela montre que les femmes qui suivaient Jésus étaient aussi ses disciples et faisaient partie de la vraie famille de Dieu.</w:t>
      </w:r>
    </w:p>
    <w:p>
      <w:pPr/>
      <w:r>
        <w:rPr>
          <w:lang w:val="fr_FR" w:bidi="fr_FR"/>
        </w:rPr>
      </w:r>
      <w:r>
        <w:rPr>
          <w:lang w:val="fr_FR" w:bidi="fr_FR"/>
        </w:rPr>
        <w:t>Arrêtez-vous et discutez : Décrivez votre famille. Comment identifiez-vous quelqu'un qui fait partie de la famille proche par opposition à quelqu'un qui fait partie de la famille élargie ou éloignée ? Comment quelqu'un d'extérieur à la famille peut-il être considéré comme faisant partie d'une famille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enseignait la foule. Soudain, un homme dit à Jésus que sa mère et ses frères voulaient lui parler.</w:t>
      </w:r>
    </w:p>
    <w:p>
      <w:pPr/>
      <w:r>
        <w:rPr>
          <w:lang w:val="fr_FR" w:bidi="fr_FR"/>
        </w:rPr>
      </w:r>
      <w:r>
        <w:rPr>
          <w:b/>
          <w:lang w:val="fr_FR" w:bidi="fr_FR"/>
        </w:rPr>
        <w:t>Deuxième partie :</w:t>
      </w:r>
      <w:r>
        <w:rPr>
          <w:lang w:val="fr_FR" w:bidi="fr_FR"/>
        </w:rPr>
        <w:t xml:space="preserve"> Jésus répond à l'homme. Jésus dit que celui qui fait ce que son Père veut qu'il fasse fait partie de sa famille.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dans la foule</w:t>
      </w:r>
    </w:p>
    <w:p>
      <w:pPr>
        <w:pStyle w:val="ListBullet"/>
        <w:spacing w:line="240" w:lineRule="auto"/>
        <w:ind w:left="720"/>
      </w:pPr>
      <w:r>
        <w:rPr>
          <w:lang w:val="fr_FR" w:bidi="fr_FR"/>
        </w:rPr>
      </w:r>
      <w:r>
        <w:rPr>
          <w:lang w:val="fr_FR" w:bidi="fr_FR"/>
        </w:rPr>
        <w:t>La mère et les frères de Jésus</w:t>
      </w:r>
    </w:p>
    <w:p>
      <w:pPr>
        <w:pStyle w:val="ListBullet"/>
        <w:spacing w:line="240" w:lineRule="auto"/>
        <w:ind w:left="720"/>
      </w:pPr>
      <w:r>
        <w:rPr>
          <w:lang w:val="fr_FR" w:bidi="fr_FR"/>
        </w:rPr>
      </w:r>
      <w:r>
        <w:rPr>
          <w:lang w:val="fr_FR" w:bidi="fr_FR"/>
        </w:rPr>
        <w:t>Un homme qui parle avec Jésus</w:t>
      </w:r>
    </w:p>
    <w:p>
      <w:pPr>
        <w:pStyle w:val="ListBullet"/>
        <w:spacing w:line="240" w:lineRule="auto"/>
        <w:ind w:left="720"/>
      </w:pPr>
      <w:r>
        <w:rPr>
          <w:lang w:val="fr_FR" w:bidi="fr_FR"/>
        </w:rPr>
      </w:r>
      <w:r>
        <w:rPr>
          <w:lang w:val="fr_FR" w:bidi="fr_FR"/>
        </w:rPr>
        <w:t>Les douze disciples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dans la dernière histoire, Jésus vient de faire une comparaison au sujet d'un esprit mauvais qui était forcé de quitter une maison, mais qui est revenu dans la maison parce qu'elle était vide. Jésus fait cette comparaison pour leur enseigner qu'ils doivent remplacer le mal dans leur vie par la puissance de Dieu et s'engager à suivre Jésus complètement, sans quoi ils souffriraient.</w:t>
      </w:r>
    </w:p>
    <w:p>
      <w:pPr/>
      <w:r>
        <w:rPr>
          <w:lang w:val="fr_FR" w:bidi="fr_FR"/>
        </w:rPr>
      </w:r>
      <w:r>
        <w:rPr>
          <w:lang w:val="fr_FR" w:bidi="fr_FR"/>
        </w:rPr>
        <w:t>Jésus parlait toujours avec les mêmes personnes et se trouvait à l'intérieur d'une maison. Matthieu utilise le mot « voici » pour montrer qu'il était inattendu que la famille de Jésus se trouve à l'extérieur de la maison. Un homme qui était là dit à Jésus que sa mère et ses frères se trouvaient à l'extérieur de la maison.</w:t>
      </w:r>
    </w:p>
    <w:p>
      <w:pPr/>
      <w:r>
        <w:rPr>
          <w:lang w:val="fr_FR" w:bidi="fr_FR"/>
        </w:rPr>
      </w:r>
      <w:r>
        <w:rPr>
          <w:lang w:val="fr_FR" w:bidi="fr_FR"/>
        </w:rPr>
        <w:t>Dans la deuxième partie, Jésus demande : « Qui est ma mère, et qui sont mes frères ? » Il ne voulait pas que l'homme réponde. Jésus voulait que l'homme et les autres personnes réfléchissent soigneusement à ce qu'il disait.</w:t>
      </w:r>
    </w:p>
    <w:p>
      <w:pPr/>
      <w:r>
        <w:rPr>
          <w:lang w:val="fr_FR" w:bidi="fr_FR"/>
        </w:rPr>
      </w:r>
      <w:r>
        <w:rPr>
          <w:lang w:val="fr_FR" w:bidi="fr_FR"/>
        </w:rPr>
        <w:t>Puis Jésus montre du doigt ses douze disciples et dit qu'ils sont sa famille. Il est important de se rappeler que Jésus dit : « Celui qui fait la volonté de Dieu, mon Père dans les cieux, est mon frère, ma sœur, et ma mère. » Rappelez-vous que dans ce cas présent, Jésus fait référence à un frère ou une sœur plus jeune.</w:t>
      </w:r>
    </w:p>
    <w:p>
      <w:pPr/>
      <w:r>
        <w:rPr>
          <w:lang w:val="fr_FR" w:bidi="fr_FR"/>
        </w:rPr>
      </w:r>
      <w:r>
        <w:rPr>
          <w:lang w:val="fr_FR" w:bidi="fr_FR"/>
        </w:rPr>
        <w:t>Arrêtez-vous et discutez : Quel mot ou groupe de mots dans votre langue décrivent quelqu'un qui est un frère ou une sœur plus jeune ?</w:t>
      </w:r>
    </w:p>
    <w:p>
      <w:pPr/>
      <w:r>
        <w:rPr>
          <w:lang w:val="fr_FR" w:bidi="fr_FR"/>
        </w:rPr>
      </w:r>
      <w:r>
        <w:rPr>
          <w:lang w:val="fr_FR" w:bidi="fr_FR"/>
        </w:rPr>
        <w:t>Il est important de se rappeler que Jésus ajoute une sœur même si sa sœur n'est pas venue lui rendre visite parce que des femmes suivaient aussi Jésus. Rappelez-vous que les gens qui font la volonté de Dieu font ce que Dieu veut qu'ils fassent.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gens dans la foule</w:t>
      </w:r>
    </w:p>
    <w:p>
      <w:pPr>
        <w:pStyle w:val="ListBullet"/>
        <w:spacing w:line="240" w:lineRule="auto"/>
        <w:ind w:left="720"/>
      </w:pPr>
      <w:r>
        <w:rPr>
          <w:lang w:val="fr_FR" w:bidi="fr_FR"/>
        </w:rPr>
      </w:r>
      <w:r>
        <w:rPr>
          <w:lang w:val="fr_FR" w:bidi="fr_FR"/>
        </w:rPr>
        <w:t>La mère et les frères de Jésus</w:t>
      </w:r>
    </w:p>
    <w:p>
      <w:pPr>
        <w:pStyle w:val="ListBullet"/>
        <w:spacing w:line="240" w:lineRule="auto"/>
        <w:ind w:left="720"/>
      </w:pPr>
      <w:r>
        <w:rPr>
          <w:lang w:val="fr_FR" w:bidi="fr_FR"/>
        </w:rPr>
      </w:r>
      <w:r>
        <w:rPr>
          <w:lang w:val="fr_FR" w:bidi="fr_FR"/>
        </w:rPr>
        <w:t>Un homme qui parle avec Jésus</w:t>
      </w:r>
    </w:p>
    <w:p>
      <w:pPr>
        <w:pStyle w:val="ListBullet"/>
        <w:spacing w:line="240" w:lineRule="auto"/>
        <w:ind w:left="720"/>
      </w:pPr>
      <w:r>
        <w:rPr>
          <w:lang w:val="fr_FR" w:bidi="fr_FR"/>
        </w:rPr>
      </w:r>
      <w:r>
        <w:rPr>
          <w:lang w:val="fr_FR" w:bidi="fr_FR"/>
        </w:rPr>
        <w:t>Les douze disciples de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enseignait la foule. Soudain, un homme dit à Jésus que sa mère et ses frères voulaient parler avec lui.</w:t>
      </w:r>
    </w:p>
    <w:p>
      <w:pPr/>
      <w:r>
        <w:rPr>
          <w:lang w:val="fr_FR" w:bidi="fr_FR"/>
        </w:rPr>
      </w:r>
      <w:r>
        <w:rPr>
          <w:lang w:val="fr_FR" w:bidi="fr_FR"/>
        </w:rPr>
        <w:t>Représentez la mère et les frères de Jésus qui se tiennent à l'extérieur de la maison avec des personnes de la foule et qui demandent à un homme de dire à Jésus qu'ils voulaient le voir.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mère et les frères de Jésus : « Que ressentez-vous ? » Vous entendrez peut-être des choses comme : « Je veux vraiment parler à mon fils. » « Nous n'avons pas vu Jésus depuis longtemps. Nous voulons passer du temps avec lui. » Ou « Il y a beaucoup de gens ici. J'espère que nous aurons l'occasion de parler à Jésus. » Demandez à la personne qui joue le rôle de Jésus : « Que ressentez-vous ? » Vous entendrez peut-être des choses comme : « J'aime ma famille. Mais je dois enseigner aux gens ce que cela signifie vraiment faire partie de la famille de Dieu » ou « Je suis heureux que ma famille soit ici. Ils doivent entendre cela aussi.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pose une question pour amener les gens à réfléchir attentivement à ce qu'il disait. Il dit : « Qui est ma mère, et qui sont mes frères ? » Puis Jésus montre du doigt la direction des disciples et déclare qu'ils sont sa famille.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l'homme : « Que ressentez-vous ? » Vous entendrez peut-être des choses comme : « Pourquoi Jésus a-t-il posé cette question ? Il sait sûrement qui sont sa mère et ses frères. » « Je pensais que Jésus serait plus heureux d'apprendre que sa famille est ici. » Ou « Jésus nous enseigne toujours quelque chose de nouveau. Cela doit être important à apprendre. » Demandez aux acteurs qui jouent les personnes dans la foule : « Que ressentez-vous ? » Vous entendrez peut-être des choses comme : « Jésus doit vouloir que nous réfléchissions attentivement à ce qu'il dit » ou « Cela doit vouloir dire que nous pouvons faire partie de la famille de Jésus simplement en obéissant à Dieu.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celui qui fait ce que veut son Père fait partie de sa famille.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Jésus nous considère comme sa famille. C'est un honneur ! » « Il n'est pas toujours facile de faire ce que Dieu veut que nous fassions mais il est important de le faire. » Ou « Je suis reconnaissant de faire partie de la famille de Dieu.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était en train d'enseigner et sa mère et ses frères se tenaient à l'extérieur de la maison où il se trouvait. Un homme dit à Jésus que sa famille était là, mais Jésus dit que ses </w:t>
      </w:r>
      <w:r>
        <w:rPr>
          <w:b/>
          <w:lang w:val="fr_FR" w:bidi="fr_FR"/>
        </w:rPr>
        <w:t>disciples</w:t>
      </w:r>
      <w:r>
        <w:rPr>
          <w:lang w:val="fr_FR" w:bidi="fr_FR"/>
        </w:rPr>
        <w:t xml:space="preserve"> sont sa famille.</w:t>
      </w:r>
    </w:p>
    <w:p>
      <w:pPr/>
      <w:r>
        <w:rPr>
          <w:lang w:val="fr_FR" w:bidi="fr_FR"/>
        </w:rPr>
      </w:r>
      <w:r>
        <w:rPr>
          <w:lang w:val="fr_FR" w:bidi="fr_FR"/>
        </w:rPr>
        <w:t xml:space="preserve">Un disciple est quelqu'un qui suit un enseignant et apprend de sa part. Jésus avait douze disciples qui étaient ses plus proches suiveurs. Utilisez le même mot pour disciple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Jésus dit : « Celui qui fait la volonté de mon </w:t>
      </w:r>
      <w:r>
        <w:rPr>
          <w:b/>
          <w:lang w:val="fr_FR" w:bidi="fr_FR"/>
        </w:rPr>
        <w:t>Père dans les cieux</w:t>
      </w:r>
      <w:r>
        <w:rPr>
          <w:lang w:val="fr_FR" w:bidi="fr_FR"/>
        </w:rPr>
        <w:t xml:space="preserve"> est mon </w:t>
      </w:r>
      <w:r>
        <w:rPr>
          <w:b/>
          <w:lang w:val="fr_FR" w:bidi="fr_FR"/>
        </w:rPr>
        <w:t>frère, ma sœur</w:t>
      </w:r>
      <w:r>
        <w:rPr>
          <w:lang w:val="fr_FR" w:bidi="fr_FR"/>
        </w:rPr>
        <w:t xml:space="preserve"> et ma mère. »</w:t>
      </w:r>
    </w:p>
    <w:p>
      <w:pPr/>
      <w:r>
        <w:rPr>
          <w:lang w:val="fr_FR" w:bidi="fr_FR"/>
        </w:rPr>
      </w:r>
      <w:r>
        <w:rPr>
          <w:lang w:val="fr_FR" w:bidi="fr_FR"/>
        </w:rPr>
        <w:t xml:space="preserve">Jésus se réfère à Dieu dans les cieux comme son </w:t>
      </w:r>
      <w:r>
        <w:rPr>
          <w:b/>
          <w:lang w:val="fr_FR" w:bidi="fr_FR"/>
        </w:rPr>
        <w:t>Père</w:t>
      </w:r>
      <w:r>
        <w:rPr>
          <w:lang w:val="fr_FR" w:bidi="fr_FR"/>
        </w:rPr>
        <w:t xml:space="preserve">. Ce n'était pas le père terrestre de Jésus. Dieu le Père est le Père spirituel de tous ceux qui suivent Jésus. </w:t>
      </w:r>
      <w:r>
        <w:rPr>
          <w:b/>
          <w:lang w:val="fr_FR" w:bidi="fr_FR"/>
        </w:rPr>
        <w:t>Les cieux</w:t>
      </w:r>
      <w:r>
        <w:rPr>
          <w:lang w:val="fr_FR" w:bidi="fr_FR"/>
        </w:rPr>
        <w:t xml:space="preserve"> sont le lieu où Dieu vit et règne. Utilisez le même mot pour cieux que dans les passages précédents. Référez-vous au Glossaire principal pour une définition plus complète des </w:t>
      </w:r>
      <w:r>
        <w:rPr>
          <w:lang w:val="fr_FR" w:bidi="fr_FR"/>
        </w:rPr>
        <w:t>cieux</w:t>
      </w:r>
      <w:r>
        <w:rPr>
          <w:lang w:val="fr_FR" w:bidi="fr_FR"/>
        </w:rPr>
        <w:t>.</w:t>
      </w:r>
    </w:p>
    <w:p>
      <w:pPr/>
      <w:r>
        <w:rPr>
          <w:lang w:val="fr_FR" w:bidi="fr_FR"/>
        </w:rPr>
      </w:r>
      <w:r>
        <w:rPr>
          <w:lang w:val="fr_FR" w:bidi="fr_FR"/>
        </w:rPr>
        <w:t xml:space="preserve">Dans ce cas présent, </w:t>
      </w:r>
      <w:r>
        <w:rPr>
          <w:b/>
          <w:lang w:val="fr_FR" w:bidi="fr_FR"/>
        </w:rPr>
        <w:t>frère et sœur</w:t>
      </w:r>
      <w:r>
        <w:rPr>
          <w:lang w:val="fr_FR" w:bidi="fr_FR"/>
        </w:rPr>
        <w:t xml:space="preserve"> font référence à quelqu'un de plus jeune.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13:1–9</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 passage relate un récit qui se passe le même jour que le passage précédent. Dans le passage précédent, Jésus a enseigné dans une maison. Il quitte la maison et descend pour s'asseoir au bord du lac. Ce lac est la mer de Galilée. Jésus s'assied pour enseigner comme le faisait un enseignant religieux dans cette culture. Une grande foule de personnes se rassemble autour de Jésus, et il est prêt à les enseigner. Jésus monte dans un bateau qui se trouve dans l'eau et s'assied dedans. L'eau amplifie la voix de Jésus pour que toute la foule puisse l'entendre. Jésus commence ensuite à enseigner le grand groupe de personnes qui se trouvent sur le rivage.</w:t>
      </w:r>
    </w:p>
    <w:p>
      <w:pPr/>
      <w:r>
        <w:rPr>
          <w:lang w:val="fr_FR" w:bidi="fr_FR"/>
        </w:rPr>
      </w:r>
      <w:r>
        <w:rPr>
          <w:lang w:val="fr_FR" w:bidi="fr_FR"/>
        </w:rPr>
        <w:t>Arrêtez-vous et discutez : Comment les enseignants religieux dans votre culture enseignent-ils ? Sont-ils assis ou debout ? Où sont-ils quand ils enseignent ? Parlez d'un moment où vous êtes allé entendre un enseignant religieux enseigner.</w:t>
      </w:r>
    </w:p>
    <w:p>
      <w:pPr/>
      <w:r>
        <w:rPr>
          <w:lang w:val="fr_FR" w:bidi="fr_FR"/>
        </w:rPr>
      </w:r>
      <w:r>
        <w:rPr>
          <w:lang w:val="fr_FR" w:bidi="fr_FR"/>
        </w:rPr>
        <w:t>Arrêtez-vous et montrez à l'équipe une carte de la mer de Galilée. Jésus est près de Capernaüm dans cette histoire. Montrez Capernaüm à l'équipe sur la carte.</w:t>
      </w:r>
    </w:p>
    <w:p>
      <w:pPr/>
      <w:r>
        <w:rPr>
          <w:lang w:val="fr_FR" w:bidi="fr_FR"/>
        </w:rPr>
      </w:r>
      <w:r>
        <w:rPr>
          <w:lang w:val="fr_FR" w:bidi="fr_FR"/>
        </w:rPr>
        <w:t>Jésus commence à enseigner la foule en utilisant des histoires appelées des paraboles. C'est la première fois dans Matthieu que le mot parabole est mentionné. Cependant, Jésus a utilisé des paraboles dans ses enseignements précédents. Les paraboles utilisent des situations de tous les jours pour donner une signification plus profonde au point que Jésus essayait de faire. Les paraboles ne sont pas faciles à comprendre à moins que ceux qui entendent l'histoire ne réfléchissent et n'essaient de comprendre leur vraie signification. Tout le monde ne comprendra pas la parabole. La parabole dans ce passage est la première de sept paraboles que Jésus raconte.</w:t>
      </w:r>
    </w:p>
    <w:p>
      <w:pPr/>
      <w:r>
        <w:rPr>
          <w:lang w:val="fr_FR" w:bidi="fr_FR"/>
        </w:rPr>
      </w:r>
      <w:r>
        <w:rPr>
          <w:lang w:val="fr_FR" w:bidi="fr_FR"/>
        </w:rPr>
        <w:t>Arrêtez-vous et discutez avec votre groupe de la façon dont les gens dans votre culture utilisent des histoires pour faire passer un point. Partagez une histoire que les gens dans votre culture pourraient utiliser pour enseigner aux enfants une leçon importante.</w:t>
      </w:r>
    </w:p>
    <w:p>
      <w:pPr/>
      <w:r>
        <w:rPr>
          <w:lang w:val="fr_FR" w:bidi="fr_FR"/>
        </w:rPr>
      </w:r>
      <w:r>
        <w:rPr>
          <w:lang w:val="fr_FR" w:bidi="fr_FR"/>
        </w:rPr>
        <w:t>Matthieu met probablement Jésus en train de raconter cette parabole ici pour expliquer pourquoi les gens dans les histoires précédentes répondent de différentes manières à Jésus. La parabole utilise un exemple tiré de l'agriculture, parce que les gens dans cette partie d'Israël le comprendraient bien. L'agriculteur sème des graines autour d'un champ. Semer, c'est une façon de planter des graines en les dispersant sur le sol, puis de labourer ensuite les graines dans le sol. L'agriculteur n'était pas négligent dans la façon dont il dispersait les graines. Il n'aurait pas connu les différents types de sols qui étaient là avant qu'il ne laboure après. Les graines tombent dans quatre zones différentes et quatre résultats différents se produisent. Certaines graines tombent à côté du chemin, certaines sur le sol pierreux qui avait un peu de sol au-dessus, certaines parmi les zones épineuses, et certaines dans un bon sol. Jésus ne se concentre ni sur la graine, ni sur l'agriculteur, mais sur les zones où les graines tombent.</w:t>
      </w:r>
    </w:p>
    <w:p>
      <w:pPr/>
      <w:r>
        <w:rPr>
          <w:lang w:val="fr_FR" w:bidi="fr_FR"/>
        </w:rPr>
      </w:r>
      <w:r>
        <w:rPr>
          <w:lang w:val="fr_FR" w:bidi="fr_FR"/>
        </w:rPr>
        <w:t>Arrêtez-vous et regardez les images des quatre types de sol différents où les graines sont tombées.</w:t>
      </w:r>
    </w:p>
    <w:p>
      <w:pPr/>
      <w:r>
        <w:rPr>
          <w:lang w:val="fr_FR" w:bidi="fr_FR"/>
        </w:rPr>
      </w:r>
      <w:r>
        <w:rPr>
          <w:lang w:val="fr_FR" w:bidi="fr_FR"/>
        </w:rPr>
        <w:t>Regardez l'image de l'agriculteur qui disperse les graines, ainsi qu'une image du champ après qu'il a été labouré.</w:t>
      </w:r>
    </w:p>
    <w:p>
      <w:pPr/>
      <w:r>
        <w:rPr>
          <w:lang w:val="fr_FR" w:bidi="fr_FR"/>
        </w:rPr>
      </w:r>
      <w:r>
        <w:rPr>
          <w:lang w:val="fr_FR" w:bidi="fr_FR"/>
        </w:rPr>
        <w:t>Les trois premières régions du champ ne sont pas bénéfiques pour la graine. Les oiseaux mangent toutes les graines qui tombent le long du chemin. Les graines qui tombent sur le sol pierreux germent à cause du soleil chaud et du peu de sol. L'expression « surgir » signifie grandir rapidement. Cependant, ce même soleil sèche la jeune plante et elle se dessèche parce qu'il n'y a pas d'endroit où les racines peuvent pousser. Beaucoup croient que la troisième zone, les épines, n'était pas pleine de buissons adultes, munis d'épines. La parabole dit que les épines poussaient et qu'il est donc possible que la région ait eu des graines ou des racines de buissons épineuses qui étaient sur le point de pousser. Quand les épines et les graines poussent, les épines étouffent les jeunes plantes. Le mot étouffer signifie que les épines ont rendu impossible la croissance des jeunes plantes. La dernière zone où les graines tombent est le bon sol qui traite les graines comme il était censé le faire. Ces graines poussent en une grande récolte, environ cent fois ce qui a été planté, environ soixante fois ce qui a été planté, et environ trente fois ce qui a été planté.</w:t>
      </w:r>
    </w:p>
    <w:p>
      <w:pPr/>
      <w:r>
        <w:rPr>
          <w:lang w:val="fr_FR" w:bidi="fr_FR"/>
        </w:rPr>
      </w:r>
      <w:r>
        <w:rPr>
          <w:lang w:val="fr_FR" w:bidi="fr_FR"/>
        </w:rPr>
        <w:t>Arrêtez-vous et discutez avec votre groupe : Sur quelles régions de vos communautés agricoles pourraient tomber des graines qui ne produiraient pas une bonne récolte ? Discutez de ce qui est nécessaire pour que le bon sol produise une bonne récolte. Prenez le temps d'aller dehors et de regarder différents types de sol. Regardez la photo d'un champ qui est prêt à être récolté avec du grain.</w:t>
      </w:r>
    </w:p>
    <w:p>
      <w:pPr/>
      <w:r>
        <w:rPr>
          <w:lang w:val="fr_FR" w:bidi="fr_FR"/>
        </w:rPr>
      </w:r>
      <w:r>
        <w:rPr>
          <w:lang w:val="fr_FR" w:bidi="fr_FR"/>
        </w:rPr>
        <w:t>Jésus termine cette parabole par la phrase suivante : « Que celui qui a des oreilles entende. » L'expression « celui qui a des oreilles » ne signifie pas les gens qui ont littéralement des oreilles sur la tête. Cette expression indique des personnes qui sont prêtes à écouter et à essayer de comprendre ce qui a été dit. Jésus veut que les gens comprennent et perçoivent le point que Jésus fait. Jésus veut aussi que les gens agissent quand ils comprennent la signification. Nous remarquons que dans ce passage, la parabole n'est pas expliquée aux foules. Le manque d'explication peut créer des réponses différentes de la part de la foule alors qu'elle essaie de comprendre la signification.</w:t>
      </w:r>
    </w:p>
    <w:p>
      <w:pPr/>
      <w:r>
        <w:rPr>
          <w:lang w:val="fr_FR" w:bidi="fr_FR"/>
        </w:rPr>
      </w:r>
      <w:r>
        <w:rPr>
          <w:lang w:val="fr_FR" w:bidi="fr_FR"/>
        </w:rPr>
        <w:t>Discutez avec votre groupe de ce que vous pourriez ressentir en entendant cette parabole sans l'explication.</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quitte la maison et va s'asseoir au bord du lac. Une grande foule de personnes vient pour entendre Jésus enseigner. Jésus monte dans un bateau, s'assied et commence à raconter des histoires.</w:t>
      </w:r>
    </w:p>
    <w:p>
      <w:pPr/>
      <w:r>
        <w:rPr>
          <w:lang w:val="fr_FR" w:bidi="fr_FR"/>
        </w:rPr>
      </w:r>
      <w:r>
        <w:rPr>
          <w:b/>
          <w:lang w:val="fr_FR" w:bidi="fr_FR"/>
        </w:rPr>
        <w:t>Deuxième partie :</w:t>
      </w:r>
      <w:r>
        <w:rPr>
          <w:lang w:val="fr_FR" w:bidi="fr_FR"/>
        </w:rPr>
        <w:t xml:space="preserve"> Jésus raconte une parabole au sujet d'un agriculteur qui disperse les graines. Les graines tombent sur quatre lieux différents produisant quatre résultats différents. Jésus termine la parabole par la phrase : « Que celui qui a des oreilles pour entendre entende.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grande foule de personnes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Celui qui disperse les graines</w:t>
      </w:r>
    </w:p>
    <w:p>
      <w:pPr>
        <w:pStyle w:val="ListBullet"/>
        <w:spacing w:line="240" w:lineRule="auto"/>
        <w:ind w:left="720"/>
      </w:pPr>
      <w:r>
        <w:rPr>
          <w:lang w:val="fr_FR" w:bidi="fr_FR"/>
        </w:rPr>
      </w:r>
      <w:r>
        <w:rPr>
          <w:lang w:val="fr_FR" w:bidi="fr_FR"/>
        </w:rPr>
        <w:t>Les graines</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Le soleil</w:t>
      </w:r>
    </w:p>
    <w:p>
      <w:pPr>
        <w:pStyle w:val="ListBullet"/>
        <w:spacing w:line="240" w:lineRule="auto"/>
        <w:ind w:left="720"/>
      </w:pPr>
      <w:r>
        <w:rPr>
          <w:lang w:val="fr_FR" w:bidi="fr_FR"/>
        </w:rPr>
      </w:r>
      <w:r>
        <w:rPr>
          <w:lang w:val="fr_FR" w:bidi="fr_FR"/>
        </w:rPr>
        <w:t>Les jeunes plantes</w:t>
      </w:r>
    </w:p>
    <w:p>
      <w:pPr>
        <w:pStyle w:val="ListBullet"/>
        <w:spacing w:line="240" w:lineRule="auto"/>
        <w:ind w:left="720"/>
      </w:pPr>
      <w:r>
        <w:rPr>
          <w:lang w:val="fr_FR" w:bidi="fr_FR"/>
        </w:rPr>
      </w:r>
      <w:r>
        <w:rPr>
          <w:lang w:val="fr_FR" w:bidi="fr_FR"/>
        </w:rPr>
        <w:t>Les épines qui poussent</w:t>
      </w:r>
    </w:p>
    <w:p>
      <w:pPr>
        <w:pStyle w:val="ListBullet"/>
        <w:spacing w:line="240" w:lineRule="auto"/>
        <w:ind w:left="720"/>
      </w:pPr>
      <w:r>
        <w:rPr>
          <w:lang w:val="fr_FR" w:bidi="fr_FR"/>
        </w:rPr>
      </w:r>
      <w:r>
        <w:rPr>
          <w:lang w:val="fr_FR" w:bidi="fr_FR"/>
        </w:rPr>
        <w:t>Les récoltes qui poussent bien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histoire a lieu pendant la journée. Jésus quitte une maison et descend au bord du lac et s'assied. La mer de Galilée est un grand corps d'eau d'environ 21 km de long sur 13 km de large. Une grande foule de personnes suit Jésus. Jésus monte dans un bateau qui se trouve sur le lac. Cela aide la grande foule à entendre Jésus. Jésus s'assied pour enseigner. La foule se tient sur le rivage pour entendre Jésus.</w:t>
      </w:r>
    </w:p>
    <w:p>
      <w:pPr/>
      <w:r>
        <w:rPr>
          <w:lang w:val="fr_FR" w:bidi="fr_FR"/>
        </w:rPr>
      </w:r>
      <w:r>
        <w:rPr>
          <w:lang w:val="fr_FR" w:bidi="fr_FR"/>
        </w:rPr>
        <w:t>Jésus raconte la parabole au sujet de la semence qui est dispersée sur différents types de sol dans le même champ. La semence tombe sur quatre types de sol différents. Certaines des graines tombent près d'un chemin dans le champ. Mais les oiseaux viennent et le mangent rapidement. Certaines des graines tombent près d'une zone rocheuse. Les graines commencent à pousser rapidement mais le soleil sèche les petites plantes parce qu'il n'y a pas de place pour que les racines poussent. Certaines graines tombent dans une zone où des buissons épineux pousseront avec elles. Quand ils poussent tous les deux ensemble, les buissons à épines rendent impossible la croissance des petites plantes. Certaines des graines tombent sur un bon sol et produisent une récolte qui représente cent fois, soixante fois et trente fois ce qui était planté.</w:t>
      </w:r>
    </w:p>
    <w:p>
      <w:pPr/>
      <w:r>
        <w:rPr>
          <w:lang w:val="fr_FR" w:bidi="fr_FR"/>
        </w:rPr>
      </w:r>
      <w:r>
        <w:rPr>
          <w:lang w:val="fr_FR" w:bidi="fr_FR"/>
        </w:rPr>
        <w:t>Passez du temps à l'extérieur à regarder différents types de sol et de terreau. Discutez de ce qui est nécessaire pour qu'une plante pousse bien.</w:t>
      </w:r>
    </w:p>
    <w:p>
      <w:pPr/>
      <w:r>
        <w:rPr>
          <w:lang w:val="fr_FR" w:bidi="fr_FR"/>
        </w:rPr>
      </w:r>
      <w:r>
        <w:rPr>
          <w:lang w:val="fr_FR" w:bidi="fr_FR"/>
        </w:rPr>
        <w:t>Jésus termine la parabole en disant aux gens de réfléchir à la parabole et de découvrir sa signification. Jésus n'offre aucune explication au peuple.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grande foule</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Celui qui disperse les graines</w:t>
      </w:r>
    </w:p>
    <w:p>
      <w:pPr>
        <w:pStyle w:val="ListBullet"/>
        <w:spacing w:line="240" w:lineRule="auto"/>
        <w:ind w:left="720"/>
      </w:pPr>
      <w:r>
        <w:rPr>
          <w:lang w:val="fr_FR" w:bidi="fr_FR"/>
        </w:rPr>
      </w:r>
      <w:r>
        <w:rPr>
          <w:lang w:val="fr_FR" w:bidi="fr_FR"/>
        </w:rPr>
        <w:t>Les graines</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Le soleil</w:t>
      </w:r>
    </w:p>
    <w:p>
      <w:pPr>
        <w:pStyle w:val="ListBullet"/>
        <w:spacing w:line="240" w:lineRule="auto"/>
        <w:ind w:left="720"/>
      </w:pPr>
      <w:r>
        <w:rPr>
          <w:lang w:val="fr_FR" w:bidi="fr_FR"/>
        </w:rPr>
      </w:r>
      <w:r>
        <w:rPr>
          <w:lang w:val="fr_FR" w:bidi="fr_FR"/>
        </w:rPr>
        <w:t>Les jeunes plantes</w:t>
      </w:r>
    </w:p>
    <w:p>
      <w:pPr>
        <w:pStyle w:val="ListBullet"/>
        <w:spacing w:line="240" w:lineRule="auto"/>
        <w:ind w:left="720"/>
      </w:pPr>
      <w:r>
        <w:rPr>
          <w:lang w:val="fr_FR" w:bidi="fr_FR"/>
        </w:rPr>
      </w:r>
      <w:r>
        <w:rPr>
          <w:lang w:val="fr_FR" w:bidi="fr_FR"/>
        </w:rPr>
        <w:t>Les épines qui poussent</w:t>
      </w:r>
    </w:p>
    <w:p>
      <w:pPr>
        <w:pStyle w:val="ListBullet"/>
        <w:spacing w:line="240" w:lineRule="auto"/>
        <w:ind w:left="720"/>
      </w:pPr>
      <w:r>
        <w:rPr>
          <w:lang w:val="fr_FR" w:bidi="fr_FR"/>
        </w:rPr>
      </w:r>
      <w:r>
        <w:rPr>
          <w:lang w:val="fr_FR" w:bidi="fr_FR"/>
        </w:rPr>
        <w:t>Les récoltes qui poussent bien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a lieu pendant la journée. Jésus quitte une maison et descend au bord Une grande foule de personnes suit Jésus. Jésus monte dans un bateau qui se trouve sur le lac. Jésus s'assied pour enseigner. La foule se tient sur le rivage pour entendre Jésus.</w:t>
      </w:r>
    </w:p>
    <w:p>
      <w:pPr/>
      <w:r>
        <w:rPr>
          <w:lang w:val="fr_FR" w:bidi="fr_FR"/>
        </w:rPr>
      </w:r>
      <w:r>
        <w:rPr>
          <w:lang w:val="fr_FR" w:bidi="fr_FR"/>
        </w:rPr>
        <w:t>Arrêtez la représentation. Demandez à certaines personnes qui jouent le rôle des foules ce qu'elles ressentent. Vous entendrez des choses comme : « excité », « curieux », « dans l'anticipation de quelque chose de grand. »</w:t>
      </w:r>
    </w:p>
    <w:p>
      <w:pPr/>
      <w:r>
        <w:rPr>
          <w:lang w:val="fr_FR" w:bidi="fr_FR"/>
        </w:rPr>
      </w:r>
      <w:r>
        <w:rPr>
          <w:lang w:val="fr_FR" w:bidi="fr_FR"/>
        </w:rPr>
        <w:t>Jésus raconte la parabole au sujet de la semence qui est dispersée sur différents types de sol dans le même champ. La semence tombe sur quatre types de sol différents. Certaines des graines tombent près d'un chemin dans le champ. Mais les oiseaux viennent et le mangent rapidement.</w:t>
      </w:r>
    </w:p>
    <w:p>
      <w:pPr/>
      <w:r>
        <w:rPr>
          <w:lang w:val="fr_FR" w:bidi="fr_FR"/>
        </w:rPr>
      </w:r>
      <w:r>
        <w:rPr>
          <w:lang w:val="fr_FR" w:bidi="fr_FR"/>
        </w:rPr>
        <w:t xml:space="preserve">Certaines des graines tombent près d'une zone rocheuse. Les graines commencent à pousser rapidement mais le soleil sèche les petites plantes parce qu'il n'y a pas de place pour que les racines poussent. </w:t>
      </w:r>
    </w:p>
    <w:p>
      <w:pPr/>
      <w:r>
        <w:rPr>
          <w:lang w:val="fr_FR" w:bidi="fr_FR"/>
        </w:rPr>
      </w:r>
      <w:r>
        <w:rPr>
          <w:lang w:val="fr_FR" w:bidi="fr_FR"/>
        </w:rPr>
        <w:t>Certaines graines tombent dans une zone où des buissons épineux pousseront avec elles. Quand ils poussent tous les deux ensemble, les buissons à épines rendent impossible la croissance des petites plantes.</w:t>
      </w:r>
    </w:p>
    <w:p>
      <w:pPr/>
      <w:r>
        <w:rPr>
          <w:lang w:val="fr_FR" w:bidi="fr_FR"/>
        </w:rPr>
      </w:r>
      <w:r>
        <w:rPr>
          <w:lang w:val="fr_FR" w:bidi="fr_FR"/>
        </w:rPr>
        <w:t>Arrêtez la représentation. Demandez à l'acteur qui joue celui qui sème ce qu'il ressent. Vous entendrez des choses comme : « frustré », « découragé », « déçu. »</w:t>
      </w:r>
    </w:p>
    <w:p>
      <w:pPr/>
      <w:r>
        <w:rPr>
          <w:lang w:val="fr_FR" w:bidi="fr_FR"/>
        </w:rPr>
      </w:r>
      <w:r>
        <w:rPr>
          <w:lang w:val="fr_FR" w:bidi="fr_FR"/>
        </w:rPr>
        <w:t>Certaines des graines tombent sur un bon sol et produisent une récolte qui représente cent fois, soixante fois et trente fois ce qui était planté.</w:t>
      </w:r>
    </w:p>
    <w:p>
      <w:pPr/>
      <w:r>
        <w:rPr>
          <w:lang w:val="fr_FR" w:bidi="fr_FR"/>
        </w:rPr>
      </w:r>
      <w:r>
        <w:rPr>
          <w:lang w:val="fr_FR" w:bidi="fr_FR"/>
        </w:rPr>
        <w:t>Arrêtez la représentation. Demandez à l'acteur qui joue celui qui sème ce qu'il ressent. Vous entendrez des choses comme : « enthousiaste », « encouragé », « plein d'espoir. »</w:t>
      </w:r>
    </w:p>
    <w:p>
      <w:pPr/>
      <w:r>
        <w:rPr>
          <w:lang w:val="fr_FR" w:bidi="fr_FR"/>
        </w:rPr>
      </w:r>
      <w:r>
        <w:rPr>
          <w:lang w:val="fr_FR" w:bidi="fr_FR"/>
        </w:rPr>
        <w:t>Jésus termine la parabole en disant aux gens de réfléchir à la parabole et de découvrir sa signification. Jésus n'offre aucune explication au peuple.</w:t>
      </w:r>
    </w:p>
    <w:p>
      <w:pPr/>
      <w:r>
        <w:rPr>
          <w:lang w:val="fr_FR" w:bidi="fr_FR"/>
        </w:rPr>
      </w:r>
      <w:r>
        <w:rPr>
          <w:lang w:val="fr_FR" w:bidi="fr_FR"/>
        </w:rPr>
        <w:t>Arrêtez la représentation. Demandez aux acteurs qui jouent le rôle de la foule ce qu'ils ressentent maintenant. Vous entendrez des choses comme : « confus », « curieux », « incertain.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Cette histoire a lieu pendant la journée. Jésus quitte une maison et descend au bord Ce lac est la </w:t>
      </w:r>
      <w:r>
        <w:rPr>
          <w:b/>
          <w:lang w:val="fr_FR" w:bidi="fr_FR"/>
        </w:rPr>
        <w:t>mer de Galilée</w:t>
      </w:r>
      <w:r>
        <w:rPr>
          <w:lang w:val="fr_FR" w:bidi="fr_FR"/>
        </w:rPr>
        <w:t xml:space="preserve">. Utilisez la même traduction que dans les passages précédents de Matthieu. </w:t>
      </w:r>
      <w:r>
        <w:rPr>
          <w:lang w:val="fr_FR" w:bidi="fr_FR"/>
        </w:rPr>
        <w:t>Mer de Galilée</w:t>
      </w:r>
      <w:r>
        <w:rPr>
          <w:lang w:val="fr_FR" w:bidi="fr_FR"/>
        </w:rPr>
        <w:t xml:space="preserve"> se trouve aussi dans le glossaire principal.</w:t>
      </w:r>
    </w:p>
    <w:p>
      <w:pPr/>
      <w:r>
        <w:rPr>
          <w:lang w:val="fr_FR" w:bidi="fr_FR"/>
        </w:rPr>
      </w:r>
      <w:r>
        <w:rPr>
          <w:lang w:val="fr_FR" w:bidi="fr_FR"/>
        </w:rPr>
        <w:t xml:space="preserve">Une grande foule de personnes suit Jésus pour entendre Jésus enseigner. Jésus monte dans un </w:t>
      </w:r>
      <w:r>
        <w:rPr>
          <w:b/>
          <w:lang w:val="fr_FR" w:bidi="fr_FR"/>
        </w:rPr>
        <w:t>bateau</w:t>
      </w:r>
      <w:r>
        <w:rPr>
          <w:lang w:val="fr_FR" w:bidi="fr_FR"/>
        </w:rPr>
        <w:t xml:space="preserve"> qui se trouve sur le lac. Traduisez bateau de la même manière que dans les passages précédents. Le mot </w:t>
      </w:r>
      <w:r>
        <w:rPr>
          <w:lang w:val="fr_FR" w:bidi="fr_FR"/>
        </w:rPr>
        <w:t>bateau</w:t>
      </w:r>
      <w:r>
        <w:rPr>
          <w:lang w:val="fr_FR" w:bidi="fr_FR"/>
        </w:rPr>
        <w:t xml:space="preserve"> se trouve également dans le glossaire principal. Jésus s'assied pour enseigner. La foule se tient sur le rivage pour entendre Jésus.</w:t>
      </w:r>
    </w:p>
    <w:p>
      <w:pPr/>
      <w:r>
        <w:rPr>
          <w:lang w:val="fr_FR" w:bidi="fr_FR"/>
        </w:rPr>
      </w:r>
      <w:r>
        <w:rPr>
          <w:lang w:val="fr_FR" w:bidi="fr_FR"/>
        </w:rPr>
        <w:t xml:space="preserve">Jésus raconte une </w:t>
      </w:r>
      <w:r>
        <w:rPr>
          <w:b/>
          <w:lang w:val="fr_FR" w:bidi="fr_FR"/>
        </w:rPr>
        <w:t>parabole</w:t>
      </w:r>
      <w:r>
        <w:rPr>
          <w:lang w:val="fr_FR" w:bidi="fr_FR"/>
        </w:rPr>
        <w:t xml:space="preserve"> au sujet de la semence qui est dispersée sur différents types de sol dans le même champ. Référez-vous au Glossaire principal pour une définition du mot </w:t>
      </w:r>
      <w:r>
        <w:rPr>
          <w:lang w:val="fr_FR" w:bidi="fr_FR"/>
        </w:rPr>
        <w:t>parabole</w:t>
      </w:r>
      <w:r>
        <w:rPr>
          <w:lang w:val="fr_FR" w:bidi="fr_FR"/>
        </w:rPr>
        <w:t>.</w:t>
      </w:r>
    </w:p>
    <w:p>
      <w:pPr/>
      <w:r>
        <w:rPr>
          <w:lang w:val="fr_FR" w:bidi="fr_FR"/>
        </w:rPr>
      </w:r>
      <w:r>
        <w:rPr>
          <w:lang w:val="fr_FR" w:bidi="fr_FR"/>
        </w:rPr>
        <w:t xml:space="preserve">Les graines tombent sur quatre types de sol différents. Le mot pour </w:t>
      </w:r>
      <w:r>
        <w:rPr>
          <w:b/>
          <w:lang w:val="fr_FR" w:bidi="fr_FR"/>
        </w:rPr>
        <w:t>semence</w:t>
      </w:r>
      <w:r>
        <w:rPr>
          <w:lang w:val="fr_FR" w:bidi="fr_FR"/>
        </w:rPr>
        <w:t xml:space="preserve"> se trouve au singulier dans la langue d'origine, mais cela signifie beaucoup de graines individuelles du même genre de plante. Le mot </w:t>
      </w:r>
      <w:r>
        <w:rPr>
          <w:lang w:val="fr_FR" w:bidi="fr_FR"/>
        </w:rPr>
        <w:t>semence</w:t>
      </w:r>
      <w:r>
        <w:rPr>
          <w:lang w:val="fr_FR" w:bidi="fr_FR"/>
        </w:rPr>
        <w:t xml:space="preserve"> se trouve dans le Glossaire principal.</w:t>
      </w:r>
    </w:p>
    <w:p>
      <w:pPr/>
      <w:r>
        <w:rPr>
          <w:lang w:val="fr_FR" w:bidi="fr_FR"/>
        </w:rPr>
      </w:r>
      <w:r>
        <w:rPr>
          <w:lang w:val="fr_FR" w:bidi="fr_FR"/>
        </w:rPr>
        <w:t xml:space="preserve">Jésus termine la parabole en disant à la foule : « Que </w:t>
      </w:r>
      <w:r>
        <w:rPr>
          <w:b/>
          <w:lang w:val="fr_FR" w:bidi="fr_FR"/>
        </w:rPr>
        <w:t>celui qui a des oreilles entende</w:t>
      </w:r>
      <w:r>
        <w:rPr>
          <w:lang w:val="fr_FR" w:bidi="fr_FR"/>
        </w:rPr>
        <w:t>. » Il ne s'agit pas d'une traduction littérale de personnes qui ont de vraies oreilles. Cela doit être compris comme faisant référence à des personnes qui sont prêtes à comprendre le point que Jésus essaie de faire.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13:10–17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13.10–17.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Beaucoup s'interrogent sur la chronologie des événements dans ce passage. Si ce passage suit le passage précédent, alors Jésus était toujours dans le bateau et au moins certains des disciples devaient aussi être dans le bateau. Si Matthieu met ce passage ici comme une explication rapide de pourquoi Jésus utilisait des paraboles, alors il est probable que Jésus était déjà sorti du bateau et s'était éloigné de la foule. Beaucoup pensent que c'est le cas et que ce passage appartient en fait chronologiquement après que Jésus a raconté la parabole du grain de moutarde plus tard. Les disciples demandent à Jésus pourquoi Jésus parle en paraboles, au pluriel, même si Jésus n'en a partagé qu'une seule à ce moment de l'histoire.</w:t>
      </w:r>
    </w:p>
    <w:p>
      <w:pPr/>
      <w:r>
        <w:rPr>
          <w:lang w:val="fr_FR" w:bidi="fr_FR"/>
        </w:rPr>
      </w:r>
      <w:r>
        <w:rPr>
          <w:lang w:val="fr_FR" w:bidi="fr_FR"/>
        </w:rPr>
        <w:t>Les disciples, ou suiveurs de Jésus, s'approchent de Jésus. Les disciples demandent à Jésus pourquoi Jésus parle aux gens en utilisant des paraboles. Rappelez-vous que les paraboles sont des histoires qui utilisent des situations de tous les jours pour enseigner une signification plus profonde.</w:t>
      </w:r>
    </w:p>
    <w:p>
      <w:pPr/>
      <w:r>
        <w:rPr>
          <w:lang w:val="fr_FR" w:bidi="fr_FR"/>
        </w:rPr>
      </w:r>
      <w:r>
        <w:rPr>
          <w:lang w:val="fr_FR" w:bidi="fr_FR"/>
        </w:rPr>
        <w:t>Jésus répond aux disciples. Jésus explique que les disciples ont reçu la capacité de comprendre les secrets du royaume des cieux. Jésus laisse entendre que Dieu est celui qui donne aux disciples la capacité de comprendre. Les secrets du royaume des cieux sont les vérités cachées, c'est-à-dire les choses que tout le monde ne connaît pas, au sujet de la volonté de Dieu et du règne de Dieu sur le monde. Jésus dit que ces choses cachées ne sont pas révélées à n'importe qui, mais à ceux qui le suivent. Jésus déclare que les personnes qui écoutent les paraboles n'ont pas toutes reçu la capacité de comprendre la signification plus profonde.</w:t>
      </w:r>
    </w:p>
    <w:p>
      <w:pPr/>
      <w:r>
        <w:rPr>
          <w:lang w:val="fr_FR" w:bidi="fr_FR"/>
        </w:rPr>
      </w:r>
      <w:r>
        <w:rPr>
          <w:lang w:val="fr_FR" w:bidi="fr_FR"/>
        </w:rPr>
        <w:t>Arrêtez-vous et discutez avec l'équipe : Y a-t-il certaines personnes dans votre culture que l'on croit avoir une connaissance et une compréhension des choses spirituelles ? Parlez de ce que votre culture croit au sujet de ces personnes. Parlez d'un moment où l'un de vous a rencontré l'une de ces personnes et de comment elle vous a semblé.</w:t>
      </w:r>
    </w:p>
    <w:p>
      <w:pPr/>
      <w:r>
        <w:rPr>
          <w:lang w:val="fr_FR" w:bidi="fr_FR"/>
        </w:rPr>
      </w:r>
      <w:r>
        <w:rPr>
          <w:lang w:val="fr_FR" w:bidi="fr_FR"/>
        </w:rPr>
        <w:t>Jésus explique à ses disciples qu'il y a différents types de personnes qui entendent les paraboles : celles qui ont de la compréhension et celles qui n'ont pas de compréhension. Jésus veut probablement dire que les disciples, qui ont la foi ou croient en Jésus, et sont réceptifs, recevront plus de compréhension. Jésus veut aussi dire que les autres, qui manquent de foi, deviendront plus aveugles à la vérité de Dieu. Certaines personnes ne croiront pas les choses que Jésus dit, et Jésus ne leur dira donc pas plus au sujet des secrets du royaume des cieux.</w:t>
      </w:r>
    </w:p>
    <w:p>
      <w:pPr/>
      <w:r>
        <w:rPr>
          <w:lang w:val="fr_FR" w:bidi="fr_FR"/>
        </w:rPr>
      </w:r>
      <w:r>
        <w:rPr>
          <w:lang w:val="fr_FR" w:bidi="fr_FR"/>
        </w:rPr>
        <w:t>Jésus utilise donc les expressions : « En voyant, ils ne voient pas, et en entendant, ils n'entendent pas, ou ne comprennent pas. » Jésus dit que ces personnes ont la capacité de voir physiquement et d'entendre physiquement, mais elles n'ont pas la capacité de percevoir ou de comprendre la signification plus profonde des choses de Dieu.</w:t>
      </w:r>
    </w:p>
    <w:p>
      <w:pPr/>
      <w:r>
        <w:rPr>
          <w:lang w:val="fr_FR" w:bidi="fr_FR"/>
        </w:rPr>
      </w:r>
      <w:r>
        <w:rPr>
          <w:lang w:val="fr_FR" w:bidi="fr_FR"/>
        </w:rPr>
        <w:t>Juste après cela, Jésus cite une prophétie d'un prophète, ou d'un messager de Dieu bien connu. Une prophétie est un message inspiré de Dieu qui est prononcé ou écrit de la part d'un prophète. Ce prophète était Ésaïe.</w:t>
      </w:r>
    </w:p>
    <w:p>
      <w:pPr/>
      <w:r>
        <w:rPr>
          <w:lang w:val="fr_FR" w:bidi="fr_FR"/>
        </w:rPr>
      </w:r>
      <w:r>
        <w:rPr>
          <w:lang w:val="fr_FR" w:bidi="fr_FR"/>
        </w:rPr>
        <w:t>Jésus dit que les choses qu'Ésaïe a annoncées sont en train d'arriver maintenant, alors que Jésus parle au peuple. Ce passage d'Ésaïe commence par la forme plurielle du mot « vous » qui s'adresse à un groupe de personnes. Puis il est remplacé par « ces personnes ». Les deux mots font référence au même groupe de personnes.</w:t>
      </w:r>
    </w:p>
    <w:p>
      <w:pPr/>
      <w:r>
        <w:rPr>
          <w:lang w:val="fr_FR" w:bidi="fr_FR"/>
        </w:rPr>
      </w:r>
      <w:r>
        <w:rPr>
          <w:lang w:val="fr_FR" w:bidi="fr_FR"/>
        </w:rPr>
        <w:t>La première référence au fait de voir signifie voir quelque chose, comme une personne ou un objet. La deuxième référence au fait de voir signifie non seulement voir, mais également comprendre la signification de ce qui est vu. La même chose s'applique à l'ouïe. La première référence signifie l'acte physique d'entendre tandis que la deuxième référence, qui consiste à entendre, signifie comprendre ce qui était entendu. Les gens qui entendent et voient ne perçoivent pas ou ne comprennent pas parce que leur cœur est devenu terne. Le terme « cœur » ici n'est pas le cœur physique. Dans la Bible, le cœur est le lieu où se produisent les sentiments et les décisions d'une personne. Le terme « terne » pourrait signifier ne pas reconnaître la vérité. Jésus utilise cette prophétie pour faire passer l'idée que les gens se ferment à la vérité de Dieu. Sinon ils comprendraient et retourneraient vers Dieu et Dieu les restaurerait dans la bonne relation avec lui.</w:t>
      </w:r>
    </w:p>
    <w:p>
      <w:pPr/>
      <w:r>
        <w:rPr>
          <w:lang w:val="fr_FR" w:bidi="fr_FR"/>
        </w:rPr>
      </w:r>
      <w:r>
        <w:rPr>
          <w:lang w:val="fr_FR" w:bidi="fr_FR"/>
        </w:rPr>
        <w:t>Arrêtez-vous et discutez avec l'équipe de groupes de personnes dans votre culture qui se sont détournés de la vérité de Dieu. Partagez au sujet des personnes que vous connaissez et dont le cœur semble endurci aux yeux de Dieu. Arrêtez-vous et priez pour eux ensemble.</w:t>
      </w:r>
    </w:p>
    <w:p>
      <w:pPr/>
      <w:r>
        <w:rPr>
          <w:lang w:val="fr_FR" w:bidi="fr_FR"/>
        </w:rPr>
      </w:r>
      <w:r>
        <w:rPr>
          <w:lang w:val="fr_FR" w:bidi="fr_FR"/>
        </w:rPr>
        <w:t>Jésus contraste avec la capacité des disciples de voir et d'entendre, ce qui signifie comprendre, et dit que les disciples sont bénis à cause de cela. Être béni signifie avoir la faveur de Dieu. Beaucoup de prophètes, qui étaient ceux qui portaient la parole de Dieu au peuple de Dieu, et les hommes justes, c'est-à-dire les hommes qui étaient mis à part pour les desseins de Dieu, voulaient vivre pour voir le moment du Messie. Mais ces hommes n'ont pas vécu assez longtemps pour voir cela. Les disciples sont bénis de voir la promesse de Dieu accomplie en Jésus et d'entendre et de comprendre les enseignements de Jésus.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une seule partie dans ce passage.</w:t>
      </w:r>
    </w:p>
    <w:p>
      <w:pPr/>
      <w:r>
        <w:rPr>
          <w:lang w:val="fr_FR" w:bidi="fr_FR"/>
        </w:rPr>
      </w:r>
      <w:r>
        <w:rPr>
          <w:b/>
          <w:lang w:val="fr_FR" w:bidi="fr_FR"/>
        </w:rPr>
        <w:t>Première partie :</w:t>
      </w:r>
      <w:r>
        <w:rPr>
          <w:lang w:val="fr_FR" w:bidi="fr_FR"/>
        </w:rPr>
        <w:t xml:space="preserve"> Les disciples viennent à Jésus pour poser des questions au sujet des paraboles. Jésus leur donne une explication en citant Ésaïe 6.9–10.</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Parcourez le début de l'histoire en réfléchissant à la question de savoir si Jésus se trouvait encore dans le bateau ou si Jésus était déjà sorti du bateau. Où se trouveraient les disciples dans chaque cadre ? Comment pensez-vous que cela se déroulerait dans chaque scénario ?</w:t>
      </w:r>
    </w:p>
    <w:p>
      <w:pPr/>
      <w:r>
        <w:rPr>
          <w:lang w:val="fr_FR" w:bidi="fr_FR"/>
        </w:rPr>
      </w:r>
      <w:r>
        <w:rPr>
          <w:lang w:val="fr_FR" w:bidi="fr_FR"/>
        </w:rPr>
        <w:t>Les disciples de Jésus viennent à Jésus. Ils demandent à Jésus d'expliquer pourquoi Jésus utilise des paraboles. Jésus dit : « Vous avez reçu la capacité de connaître les choses profondes concernant Dieu. Les autres n'ont pas eu la capacité de comprendre. » Jésus fait un contraste entre ceux qui comprennent et ceux qui ne comprennent pas.</w:t>
      </w:r>
    </w:p>
    <w:p>
      <w:pPr/>
      <w:r>
        <w:rPr>
          <w:lang w:val="fr_FR" w:bidi="fr_FR"/>
        </w:rPr>
      </w:r>
      <w:r>
        <w:rPr>
          <w:lang w:val="fr_FR" w:bidi="fr_FR"/>
        </w:rPr>
        <w:t>Arrêtez-vous ici et parlez en groupe de la façon dont vous faites ressortir un contraste entre différents groupes de personnes alors que vous racontez des histoires à leur sujet.</w:t>
      </w:r>
    </w:p>
    <w:p>
      <w:pPr/>
      <w:r>
        <w:rPr>
          <w:lang w:val="fr_FR" w:bidi="fr_FR"/>
        </w:rPr>
      </w:r>
      <w:r>
        <w:rPr>
          <w:lang w:val="fr_FR" w:bidi="fr_FR"/>
        </w:rPr>
        <w:t>Jésus cite Ésaïe pour expliquer pourquoi il raconte des paraboles : pour que les gens qui n'écoutent pas des choses spirituelles ne le comprennent pas.</w:t>
      </w:r>
    </w:p>
    <w:p>
      <w:pPr/>
      <w:r>
        <w:rPr>
          <w:lang w:val="fr_FR" w:bidi="fr_FR"/>
        </w:rPr>
      </w:r>
      <w:r>
        <w:rPr>
          <w:lang w:val="fr_FR" w:bidi="fr_FR"/>
        </w:rPr>
        <w:t>Demandez au groupe de se représenter cette discussion. Où sont les disciples et où se trouve Jésus dans cette partie ? Qu'est-ce que Jésus essaie de leur expliquer ?</w:t>
      </w:r>
    </w:p>
    <w:p>
      <w:pPr/>
      <w:r>
        <w:rPr>
          <w:lang w:val="fr_FR" w:bidi="fr_FR"/>
        </w:rPr>
      </w:r>
      <w:r>
        <w:rPr>
          <w:lang w:val="fr_FR" w:bidi="fr_FR"/>
        </w:rPr>
        <w:t>Jésus commence cette section par la phrase : « Je vous le dis en vérité. » Cette phrase montre que Jésus est sur le point de dire quelque chose de très important. Jésus dit que les disciples sont bénis parce qu'ils voient et entendent le Messie qui a apporté le royaume des cieux sur la terre. Beaucoup des anciens prophètes et d'hommes mis à part souhaitaient pouvoir voir et entendre les choses que les disciples voient et entendent.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Les disciples viennent à Jésus. Ils lui demandent pourquoi Jésus utilise des paraboles pour parler au peuple. Jésus répond : « Il vous a été donné de comprendre les secrets du royaume de Dieu. Les autres personnes ne sont pas capables de comprendre. Mais j'utilise des paraboles quand je parle aux gens de l'extérieur pour que la prophétie d'Ésaïe puisse s'accomplir. La prophétie dit : « Quand ils verront ce que je fais, ils n'apprendront rien ; quand ils entendront ce que je dis, ils ne comprendront pas ; sinon ils se tourneraient vers moi et seraient pardonnés.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ceux qui jouent les disciples : « Que pensez-vous que Jésus essaie de dire ici ? » Vous entendrez peut-être des choses comme : « Jésus raconte ces histoires pour que les personnes qui veulent vraiment le suivre puissent les comprendre, tandis que les personnes qui ne veulent pas vraiment le suivre ne peuvent pas comprendre ou ne prennent pas le temps de comprendre », ou « Il y a des personnes qui sont à l'intérieur et des personnes qui sont à l'extérieur. » S'il y a une certaine confusion au sujet de ce que Jésus voulait dire, vous voudrez peut-être passer un certain temps à discuter de ce que Jésus faisait dans cette section de l'histoire.</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ensuite aux disciples : « Vous êtes bénis parce que Dieu vous a donné la capacité de comprendre. Vous êtes bénis parce que vous voyez et entendez ce que les prophètes espéraient voir et entendre. »</w:t>
      </w:r>
    </w:p>
    <w:p>
      <w:pPr/>
      <w:r>
        <w:rPr>
          <w:lang w:val="fr_FR" w:bidi="fr_FR"/>
        </w:rPr>
      </w:r>
      <w:r>
        <w:rPr>
          <w:lang w:val="fr_FR" w:bidi="fr_FR"/>
        </w:rPr>
        <w:t>Arrêtez la représentation. Demandez à ceux qui jouent les disciples : « Que ressentez-vous en entendant que vous êtes béni ? » Vous entendrez peut-être des choses comme : « honorés », « spéciaux », « mis à part » parce qu'ils ont reçu une capacité que tout le monde ne possède pas.</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w:t>
      </w:r>
      <w:r>
        <w:rPr>
          <w:b/>
          <w:lang w:val="fr_FR" w:bidi="fr_FR"/>
        </w:rPr>
        <w:t>disciples</w:t>
      </w:r>
      <w:r>
        <w:rPr>
          <w:lang w:val="fr_FR" w:bidi="fr_FR"/>
        </w:rPr>
        <w:t xml:space="preserve"> viennent à Jésus pour demander pourquoi il parle en </w:t>
      </w:r>
      <w:r>
        <w:rPr>
          <w:b/>
          <w:lang w:val="fr_FR" w:bidi="fr_FR"/>
        </w:rPr>
        <w:t>paraboles</w:t>
      </w:r>
      <w:r>
        <w:rPr>
          <w:lang w:val="fr_FR" w:bidi="fr_FR"/>
        </w:rPr>
        <w:t xml:space="preserve"> au peuple.</w:t>
      </w:r>
    </w:p>
    <w:p>
      <w:pPr/>
      <w:r>
        <w:rPr>
          <w:lang w:val="fr_FR" w:bidi="fr_FR"/>
        </w:rPr>
      </w:r>
      <w:r>
        <w:rPr>
          <w:b/>
          <w:lang w:val="fr_FR" w:bidi="fr_FR"/>
        </w:rPr>
        <w:t>Les disciples</w:t>
      </w:r>
      <w:r>
        <w:rPr>
          <w:lang w:val="fr_FR" w:bidi="fr_FR"/>
        </w:rPr>
        <w:t xml:space="preserve"> sont les suiveurs les plus proches de Jésus qui étaient avec lui pendant une grande partie de son ministère public. Ils voyageaient partout avec lui, apprenaient de sa part, et étaient parfois envoyés par lui pour prêcher la bonne nouvelle du royaume et guérir les malades. Référez vous au glossaire principal pour la définition de </w:t>
      </w:r>
      <w:r>
        <w:rPr>
          <w:lang w:val="fr_FR" w:bidi="fr_FR"/>
        </w:rPr>
        <w:t>disciples</w:t>
      </w:r>
      <w:r>
        <w:rPr>
          <w:lang w:val="fr_FR" w:bidi="fr_FR"/>
        </w:rPr>
        <w:t xml:space="preserve">. </w:t>
      </w:r>
    </w:p>
    <w:p>
      <w:pPr/>
      <w:r>
        <w:rPr>
          <w:lang w:val="fr_FR" w:bidi="fr_FR"/>
        </w:rPr>
      </w:r>
      <w:r>
        <w:rPr>
          <w:b/>
          <w:lang w:val="fr_FR" w:bidi="fr_FR"/>
        </w:rPr>
        <w:t>Les paraboles</w:t>
      </w:r>
      <w:r>
        <w:rPr>
          <w:lang w:val="fr_FR" w:bidi="fr_FR"/>
        </w:rPr>
        <w:t xml:space="preserve"> sont des histoires qui utilisent des situations de tous les jours pour expliquer une signification plus profonde. Référez-vous au Glossaire principal pour une définition de </w:t>
      </w:r>
      <w:r>
        <w:rPr>
          <w:lang w:val="fr_FR" w:bidi="fr_FR"/>
        </w:rPr>
        <w:t>paraboles</w:t>
      </w:r>
      <w:r>
        <w:rPr>
          <w:lang w:val="fr_FR" w:bidi="fr_FR"/>
        </w:rPr>
        <w:t>.</w:t>
      </w:r>
    </w:p>
    <w:p>
      <w:pPr/>
      <w:r>
        <w:rPr>
          <w:lang w:val="fr_FR" w:bidi="fr_FR"/>
        </w:rPr>
      </w:r>
      <w:r>
        <w:rPr>
          <w:lang w:val="fr_FR" w:bidi="fr_FR"/>
        </w:rPr>
        <w:t xml:space="preserve">Jésus dit aux disciples qu'ils ont reçu la compréhension des </w:t>
      </w:r>
      <w:r>
        <w:rPr>
          <w:b/>
          <w:lang w:val="fr_FR" w:bidi="fr_FR"/>
        </w:rPr>
        <w:t>secrets</w:t>
      </w:r>
      <w:r>
        <w:rPr>
          <w:lang w:val="fr_FR" w:bidi="fr_FR"/>
        </w:rPr>
        <w:t xml:space="preserve"> du </w:t>
      </w:r>
      <w:r>
        <w:rPr>
          <w:b/>
          <w:lang w:val="fr_FR" w:bidi="fr_FR"/>
        </w:rPr>
        <w:t>royaume des cieux</w:t>
      </w:r>
      <w:r>
        <w:rPr>
          <w:lang w:val="fr_FR" w:bidi="fr_FR"/>
        </w:rPr>
        <w:t xml:space="preserve">, mais tout le monde n'a pas reçu cette compréhension. Dans ce cas présent, le secret concerne le </w:t>
      </w:r>
      <w:r>
        <w:rPr>
          <w:b/>
          <w:lang w:val="fr_FR" w:bidi="fr_FR"/>
        </w:rPr>
        <w:t>royaume de Dieu</w:t>
      </w:r>
      <w:r>
        <w:rPr>
          <w:lang w:val="fr_FR" w:bidi="fr_FR"/>
        </w:rPr>
        <w:t>, ou des cieux. Parce que le royaume semblera si différent de tout ce que quelqu'un aurait pu imaginer ou attendre, son secret est certainement quelque chose que seul Dieu peut donner. Vous ne devriez pas utiliser un mot pour secret qui a une signification négative ou qui est lié à des pratiques mauvaises.</w:t>
      </w:r>
    </w:p>
    <w:p>
      <w:pPr/>
      <w:r>
        <w:rPr>
          <w:lang w:val="fr_FR" w:bidi="fr_FR"/>
        </w:rPr>
      </w:r>
      <w:r>
        <w:rPr>
          <w:lang w:val="fr_FR" w:bidi="fr_FR"/>
        </w:rPr>
        <w:t xml:space="preserve">Matthieu fait référence au </w:t>
      </w:r>
      <w:r>
        <w:rPr>
          <w:b/>
          <w:lang w:val="fr_FR" w:bidi="fr_FR"/>
        </w:rPr>
        <w:t>royaume des cieux</w:t>
      </w:r>
      <w:r>
        <w:rPr>
          <w:lang w:val="fr_FR" w:bidi="fr_FR"/>
        </w:rPr>
        <w:t xml:space="preserve"> au lieu du </w:t>
      </w:r>
      <w:r>
        <w:rPr>
          <w:b/>
          <w:lang w:val="fr_FR" w:bidi="fr_FR"/>
        </w:rPr>
        <w:t>royaume de Dieu</w:t>
      </w:r>
      <w:r>
        <w:rPr>
          <w:lang w:val="fr_FR" w:bidi="fr_FR"/>
        </w:rPr>
        <w:t xml:space="preserve"> pour qu'il n'ait pas à dire le nom de Dieu. Un </w:t>
      </w:r>
      <w:r>
        <w:rPr>
          <w:lang w:val="fr_FR" w:bidi="fr_FR"/>
        </w:rPr>
        <w:t>royaume</w:t>
      </w:r>
      <w:r>
        <w:rPr>
          <w:lang w:val="fr_FR" w:bidi="fr_FR"/>
        </w:rPr>
        <w:t xml:space="preserve"> est un lieu où un </w:t>
      </w:r>
      <w:r>
        <w:rPr>
          <w:lang w:val="fr_FR" w:bidi="fr_FR"/>
        </w:rPr>
        <w:t>roi</w:t>
      </w:r>
      <w:r>
        <w:rPr>
          <w:lang w:val="fr_FR" w:bidi="fr_FR"/>
        </w:rPr>
        <w:t xml:space="preserve"> règne sur un groupe de personnes. Dans l'Ancien Testament, le royaume de Dieu était son peuple Israël. Mais le peuple d'Israël désobéissait tout le temps à Dieu. Le royaume de Dieu fait maintenant référence à tous ceux qui le suivent, mais nous savons que tout le monde désobéit toujours à Dieu et que son royaume n'est pas encore parfait. Mais Jésus vient aussi apporter une partie du royaume de Dieu maintenant. Le royaume de Dieu, c'est maintenant des gens qui suivent Jésus en tant que roi, s'aident les uns les autres et répandent l'amour de Jésus aux autres. Plus tard, Dieu fera survenir le royaume parfait. Dieu régnera parfaitement sur son peuple, quand il n'y aura plus de souffrance ou de mal et que tous lui obéiront. Dieu viendra, jugera les personnes mauvaises, et le monde sera parfait.</w:t>
      </w:r>
    </w:p>
    <w:p>
      <w:pPr/>
      <w:r>
        <w:rPr>
          <w:lang w:val="fr_FR" w:bidi="fr_FR"/>
        </w:rPr>
      </w:r>
      <w:r>
        <w:rPr>
          <w:lang w:val="fr_FR" w:bidi="fr_FR"/>
        </w:rPr>
        <w:t>Quand Jésus parle du royaume de Dieu, les gens ne comprenaient pas cela, et il s'agit donc d'un mystère pour eux. Ils avaient besoin de vraiment écouter Jésus pour comprendre ce qu'il disait. Jésus explique ce mystère du royaume de Dieu à travers ses paraboles.</w:t>
      </w:r>
    </w:p>
    <w:p>
      <w:pPr/>
      <w:r>
        <w:rPr>
          <w:lang w:val="fr_FR" w:bidi="fr_FR"/>
        </w:rPr>
      </w:r>
      <w:r>
        <w:rPr>
          <w:lang w:val="fr_FR" w:bidi="fr_FR"/>
        </w:rPr>
        <w:t xml:space="preserve">Le royaume de Dieu dans le Nouveau Testament fait référence au moment où Dieu vient régner : son règne et son autorité qui commencent à s'accomplir par le ministère de Jésus sur la terre et son acceptation par les gens. Plus tard, le royaume parfait viendra. Nous faisons l'expérience du royaume de Dieu dès maintenant alors que nous l'écoutons et lui obéissons en suivant Jésus. Référez-vous au Glossaire principal pour une définition du </w:t>
      </w:r>
      <w:r>
        <w:rPr>
          <w:lang w:val="fr_FR" w:bidi="fr_FR"/>
        </w:rPr>
        <w:t>royaume de Dieu</w:t>
      </w:r>
      <w:r>
        <w:rPr>
          <w:lang w:val="fr_FR" w:bidi="fr_FR"/>
        </w:rPr>
        <w:t>.</w:t>
      </w:r>
    </w:p>
    <w:p>
      <w:pPr/>
      <w:r>
        <w:rPr>
          <w:lang w:val="fr_FR" w:bidi="fr_FR"/>
        </w:rPr>
      </w:r>
      <w:r>
        <w:rPr>
          <w:lang w:val="fr_FR" w:bidi="fr_FR"/>
        </w:rPr>
        <w:t xml:space="preserve">Jésus dit aussi qu'il parle en paraboles pour accomplir la </w:t>
      </w:r>
      <w:r>
        <w:rPr>
          <w:b/>
          <w:lang w:val="fr_FR" w:bidi="fr_FR"/>
        </w:rPr>
        <w:t>prophétie</w:t>
      </w:r>
      <w:r>
        <w:rPr>
          <w:lang w:val="fr_FR" w:bidi="fr_FR"/>
        </w:rPr>
        <w:t xml:space="preserve"> prononcée par le </w:t>
      </w:r>
      <w:r>
        <w:rPr>
          <w:b/>
          <w:lang w:val="fr_FR" w:bidi="fr_FR"/>
        </w:rPr>
        <w:t>prophète</w:t>
      </w:r>
      <w:r>
        <w:rPr>
          <w:lang w:val="fr_FR" w:bidi="fr_FR"/>
        </w:rPr>
        <w:t xml:space="preserve"> Ésaïe.</w:t>
      </w:r>
    </w:p>
    <w:p>
      <w:pPr/>
      <w:r>
        <w:rPr>
          <w:lang w:val="fr_FR" w:bidi="fr_FR"/>
        </w:rPr>
      </w:r>
      <w:r>
        <w:rPr>
          <w:lang w:val="fr_FR" w:bidi="fr_FR"/>
        </w:rPr>
        <w:t xml:space="preserve">Une </w:t>
      </w:r>
      <w:r>
        <w:rPr>
          <w:b/>
          <w:lang w:val="fr_FR" w:bidi="fr_FR"/>
        </w:rPr>
        <w:t>prophétie</w:t>
      </w:r>
      <w:r>
        <w:rPr>
          <w:lang w:val="fr_FR" w:bidi="fr_FR"/>
        </w:rPr>
        <w:t xml:space="preserve"> est un message écrit ou parlé inspiré de la volonté de Dieu pour le peuple de Dieu. Un </w:t>
      </w:r>
      <w:r>
        <w:rPr>
          <w:b/>
          <w:lang w:val="fr_FR" w:bidi="fr_FR"/>
        </w:rPr>
        <w:t>prophète</w:t>
      </w:r>
      <w:r>
        <w:rPr>
          <w:lang w:val="fr_FR" w:bidi="fr_FR"/>
        </w:rPr>
        <w:t xml:space="preserve"> est quelqu'un qui reçoit le message de Dieu et l'apporte au peuple de Dieu. Voyez le Glossaire principal pour une définition des mots </w:t>
      </w:r>
      <w:r>
        <w:rPr>
          <w:lang w:val="fr_FR" w:bidi="fr_FR"/>
        </w:rPr>
        <w:t>prophète</w:t>
      </w:r>
      <w:r>
        <w:rPr>
          <w:lang w:val="fr_FR" w:bidi="fr_FR"/>
        </w:rPr>
        <w:t xml:space="preserve"> et </w:t>
      </w:r>
      <w:r>
        <w:rPr>
          <w:lang w:val="fr_FR" w:bidi="fr_FR"/>
        </w:rPr>
        <w:t>prophétie</w:t>
      </w:r>
      <w:r>
        <w:rPr>
          <w:lang w:val="fr_FR" w:bidi="fr_FR"/>
        </w:rPr>
        <w:t>.</w:t>
      </w:r>
    </w:p>
    <w:p>
      <w:pPr/>
      <w:r>
        <w:rPr>
          <w:lang w:val="fr_FR" w:bidi="fr_FR"/>
        </w:rPr>
      </w:r>
      <w:r>
        <w:rPr>
          <w:lang w:val="fr_FR" w:bidi="fr_FR"/>
        </w:rPr>
        <w:t>Jésus cite le prophète Ésaïe au sujet de ceux qui ont des yeux et des oreilles mais qui ne voient pas ou n'entendent pas vraiment la vérité. Cela signifie qu'ils ne comprennent pas ce qui leur est dit. Le prophète dit aussi que le cœur des gens est devenu terne, sans quoi ils comprendraient la vérité et reviendraient à Dieu. Quelqu'un avec un cœur qui est devenu terne est quelqu'un qui n'est pas prêt à essayer de comprendre la vérité.</w:t>
      </w:r>
    </w:p>
    <w:p>
      <w:pPr/>
      <w:r>
        <w:rPr>
          <w:lang w:val="fr_FR" w:bidi="fr_FR"/>
        </w:rPr>
      </w:r>
      <w:r>
        <w:rPr>
          <w:lang w:val="fr_FR" w:bidi="fr_FR"/>
        </w:rPr>
        <w:t xml:space="preserve">Jésus dit aux disciples qu'ils sont </w:t>
      </w:r>
      <w:r>
        <w:rPr>
          <w:b/>
          <w:lang w:val="fr_FR" w:bidi="fr_FR"/>
        </w:rPr>
        <w:t>bénis</w:t>
      </w:r>
      <w:r>
        <w:rPr>
          <w:lang w:val="fr_FR" w:bidi="fr_FR"/>
        </w:rPr>
        <w:t xml:space="preserve"> d'avoir vu et entendu des choses que les prophètes et les hommes justes </w:t>
      </w:r>
      <w:r>
        <w:rPr>
          <w:b/>
          <w:lang w:val="fr_FR" w:bidi="fr_FR"/>
        </w:rPr>
        <w:t>voulaient</w:t>
      </w:r>
      <w:r>
        <w:rPr>
          <w:lang w:val="fr_FR" w:bidi="fr_FR"/>
        </w:rPr>
        <w:t xml:space="preserve"> voir et entendre. Dieu bénit les gens quand il leur donne sa faveur. Voir le Glossaire principal pour une définition de </w:t>
      </w:r>
      <w:r>
        <w:rPr>
          <w:lang w:val="fr_FR" w:bidi="fr_FR"/>
        </w:rPr>
        <w:t>bénir</w:t>
      </w:r>
      <w:r>
        <w:rPr>
          <w:lang w:val="fr_FR" w:bidi="fr_FR"/>
        </w:rPr>
        <w:t xml:space="preserve">. Les personnes justes sont celles qui se sont trouvées être acceptées par Dieu. Voyez le Glossaire principal pour une définition de la </w:t>
      </w:r>
      <w:r>
        <w:rPr>
          <w:lang w:val="fr_FR" w:bidi="fr_FR"/>
        </w:rPr>
        <w:t>justice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13:18–23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13.18–23.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explique la parabole à ses disciples. Certaines versions donnent l'impression que Jésus va raconter à nouveau la parabole quand il dit : « Écoutez la parabole du semeur. » Mais une meilleure compréhension est que Jésus veut que les disciples entendent l'explication de la parabole. L'interprétation de base de la parabole est que les graines représentent le message ou la parole de Dieu, que les semailles représentent le fait de transmettre le message aux gens, et que les différents types de sol représentent la façon dont les gens entendent, ou les différents types de personnes qui entendent le message.</w:t>
      </w:r>
    </w:p>
    <w:p>
      <w:pPr/>
      <w:r>
        <w:rPr>
          <w:lang w:val="fr_FR" w:bidi="fr_FR"/>
        </w:rPr>
      </w:r>
      <w:r>
        <w:rPr>
          <w:lang w:val="fr_FR" w:bidi="fr_FR"/>
        </w:rPr>
        <w:t>Jésus explique que les graines qui tombent sur le sol dur ne sont pas comprises par le peuple. Le malin vient ensuite et enlève les graines. Le malin est Satan ou ses démons. La phrase « ce qui a été semé dans son cœur » signifie le message concernant Dieu qu'il a entendu. Puis Jésus explique que le sol rocheux représente les personnes qui reçoivent le message immédiatement avec joie, mais seulement pendant une courte période parce qu'elles ne suivent pas vraiment le message. Au moment de la persécution ou de problèmes à cause du message, ils arrêtent de suivre Dieu. La persécution a lieu quand les gens blessent le peuple de Dieu ou le font souffrir. C'est le seul endroit dans Matthieu où se trouve le mot persécution. Ce sol commence bien mais à la fin il ne « s'avère pas fécond ». Cela signifie qu'avec le temps rien d'utile n'est produit à partir de cette graine.</w:t>
      </w:r>
    </w:p>
    <w:p>
      <w:pPr/>
      <w:r>
        <w:rPr>
          <w:lang w:val="fr_FR" w:bidi="fr_FR"/>
        </w:rPr>
      </w:r>
      <w:r>
        <w:rPr>
          <w:lang w:val="fr_FR" w:bidi="fr_FR"/>
        </w:rPr>
        <w:t>Arrêtez-vous et discutez avec votre équipe. Dans votre culture, à quel genre de persécution ou de problèmes les gens sont-ils confrontés à cause de la parole de Dieu ? Racontez une histoire de quelqu'un que vous connaissez qui a fait face à la persécution.</w:t>
      </w:r>
    </w:p>
    <w:p>
      <w:pPr/>
      <w:r>
        <w:rPr>
          <w:lang w:val="fr_FR" w:bidi="fr_FR"/>
        </w:rPr>
      </w:r>
      <w:r>
        <w:rPr>
          <w:lang w:val="fr_FR" w:bidi="fr_FR"/>
        </w:rPr>
        <w:t>Puis Jésus explique que les graines qui tombent parmi les épines représentent les gens qui entendent le message mais qui sont submergés par les soucis et les richesses, de sorte que la parole ne reste pas dans leur cœur.</w:t>
      </w:r>
    </w:p>
    <w:p>
      <w:pPr/>
      <w:r>
        <w:rPr>
          <w:lang w:val="fr_FR" w:bidi="fr_FR"/>
        </w:rPr>
      </w:r>
      <w:r>
        <w:rPr>
          <w:lang w:val="fr_FR" w:bidi="fr_FR"/>
        </w:rPr>
        <w:t>Arrêtez-vous et discutez avec votre équipe. Dans votre culture, comment décririez-vous les richesses ? Quelles situations font que les gens s'inquiètent dans votre culture ?</w:t>
      </w:r>
    </w:p>
    <w:p>
      <w:pPr/>
      <w:r>
        <w:rPr>
          <w:lang w:val="fr_FR" w:bidi="fr_FR"/>
        </w:rPr>
      </w:r>
      <w:r>
        <w:rPr>
          <w:lang w:val="fr_FR" w:bidi="fr_FR"/>
        </w:rPr>
        <w:t>Puis Jésus explique que le bon sol représente les personnes qui entendent le message, le comprennent et qu'en conséquence leur vie est comme la plante qui produit une récolte.</w:t>
      </w:r>
    </w:p>
    <w:p>
      <w:pPr/>
      <w:r>
        <w:rPr>
          <w:lang w:val="fr_FR" w:bidi="fr_FR"/>
        </w:rPr>
      </w:r>
      <w:r>
        <w:rPr>
          <w:lang w:val="fr_FR" w:bidi="fr_FR"/>
        </w:rPr>
        <w:t>Arrêtez-vous et regardez les photos de l'agriculteur qui disperse les graines, les différents types de sol, ainsi que la photo de la récolte prête pour la moisson.</w:t>
      </w:r>
    </w:p>
    <w:p>
      <w:pPr/>
      <w:r>
        <w:rPr>
          <w:lang w:val="fr_FR" w:bidi="fr_FR"/>
        </w:rPr>
      </w:r>
      <w:r>
        <w:rPr>
          <w:lang w:val="fr_FR" w:bidi="fr_FR"/>
        </w:rPr>
        <w:t>Il est important de noter qu'il y a beaucoup d'interprétations différentes concernant la signification des graines après qu'elles aient été semées. Certains érudits croient que les graines continuent à faire référence au message de Dieu et que les sols représentent quatre façons différentes dont les gens entendent et répondent au message de Dieu. D'autres érudits croient que les sols font référence à différents types de personnes.</w:t>
      </w:r>
    </w:p>
    <w:p>
      <w:pPr/>
      <w:r>
        <w:rPr>
          <w:lang w:val="fr_FR" w:bidi="fr_FR"/>
        </w:rPr>
      </w:r>
      <w:r>
        <w:rPr>
          <w:lang w:val="fr_FR" w:bidi="fr_FR"/>
        </w:rPr>
        <w:t>Dans la parabole, Jésus parle de la façon dont l'agriculteur sème la semence. Cependant, dans l'explication de la parabole que donne Jésus, il s'agit davantage de la semence et de ce qui lui arrive. « Parabole des quatre sortes de sol » ou « Parabole des graines » pourrait être un titre plus approprié.</w:t>
      </w:r>
    </w:p>
    <w:p>
      <w:pPr/>
      <w:r>
        <w:rPr>
          <w:lang w:val="fr_FR" w:bidi="fr_FR"/>
        </w:rPr>
      </w:r>
      <w:r>
        <w:rPr>
          <w:lang w:val="fr_FR" w:bidi="fr_FR"/>
        </w:rPr>
        <w:t>L'interprétation de la parabole par Jésus n'est qu'une description du symbolisme qui s'y trouve, mais pas une explication de qui est exactement celui qui s'y trouve, pourquoi les sols sont différents, ou à quoi ressemble la moisson. Jésus n'explique pas s'il parle de chrétiens qui doivent grandir spirituellement, ou de non-chrétiens qui entendent et acceptent la parole de Dieu. Les paraboles ont souvent une signification plus large qu'une situation ou une période spécifique. N'assignez pas de signification ou d'explication à la parabole qui n'est pas donnée dans les Écritures.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une seule partie dans ce passage.</w:t>
      </w:r>
    </w:p>
    <w:p>
      <w:pPr/>
      <w:r>
        <w:rPr>
          <w:lang w:val="fr_FR" w:bidi="fr_FR"/>
        </w:rPr>
      </w:r>
      <w:r>
        <w:rPr>
          <w:b/>
          <w:lang w:val="fr_FR" w:bidi="fr_FR"/>
        </w:rPr>
        <w:t>Première partie :</w:t>
      </w:r>
      <w:r>
        <w:rPr>
          <w:lang w:val="fr_FR" w:bidi="fr_FR"/>
        </w:rPr>
        <w:t xml:space="preserve"> Jésus explique que l'agriculteur qui sème des graines est comme quelqu'un qui partage le message de Dieu avec les gens. Les graines représentent le message de Dieu, et les différents sols représentent différentes façons de répondre à ce message.</w:t>
      </w:r>
    </w:p>
    <w:p>
      <w:pPr/>
      <w:r>
        <w:rPr>
          <w:lang w:val="fr_FR" w:bidi="fr_FR"/>
        </w:rPr>
      </w:r>
      <w:r>
        <w:rPr>
          <w:lang w:val="fr_FR" w:bidi="fr_FR"/>
        </w:rPr>
        <w:t>Les graines qui tombent sur un sol dur représentent les personnes qui entendent la parole de Dieu, mais avant qu'elles ne puissent même la comprendre, Satan l'enlève.</w:t>
      </w:r>
    </w:p>
    <w:p>
      <w:pPr/>
      <w:r>
        <w:rPr>
          <w:lang w:val="fr_FR" w:bidi="fr_FR"/>
        </w:rPr>
      </w:r>
      <w:r>
        <w:rPr>
          <w:lang w:val="fr_FR" w:bidi="fr_FR"/>
        </w:rPr>
        <w:t>Les graines qui tombent sur le sol avec des rochers sont comme des personnes qui acceptent le message de Dieu rapidement, mais leur foi ne prend pas racine. Quand les problèmes viennent, ils se détachent de Dieu.</w:t>
      </w:r>
    </w:p>
    <w:p>
      <w:pPr/>
      <w:r>
        <w:rPr>
          <w:lang w:val="fr_FR" w:bidi="fr_FR"/>
        </w:rPr>
      </w:r>
      <w:r>
        <w:rPr>
          <w:lang w:val="fr_FR" w:bidi="fr_FR"/>
        </w:rPr>
        <w:t>Les graines qui poussent avec les mauvaises herbes sont comme des personnes qui acceptent le message de Dieu, mais commencent à s'inquiéter de la vie ou à regarder d'autres choses. Ils commencent à courir après l'argent. Ils ne produisent pas de récolte.</w:t>
      </w:r>
    </w:p>
    <w:p>
      <w:pPr/>
      <w:r>
        <w:rPr>
          <w:lang w:val="fr_FR" w:bidi="fr_FR"/>
        </w:rPr>
      </w:r>
      <w:r>
        <w:rPr>
          <w:lang w:val="fr_FR" w:bidi="fr_FR"/>
        </w:rPr>
        <w:t>Mais les graines qui tombent sur un bon sol sont comme des personnes qui acceptent le message de Dieu et font pousser des racines. Ce sont des personnes qui se concentrent sur la parole de Dieu et la mettent en pratique. Ce sont les personnes qui produisent une récolte de trente, soixante ou cent fois plus.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Les personnages dans l'explication de la parabole incluent :</w:t>
      </w:r>
    </w:p>
    <w:p>
      <w:pPr>
        <w:pStyle w:val="ListBullet"/>
        <w:spacing w:line="240" w:lineRule="auto"/>
        <w:ind w:left="720"/>
      </w:pPr>
      <w:r>
        <w:rPr>
          <w:lang w:val="fr_FR" w:bidi="fr_FR"/>
        </w:rPr>
      </w:r>
      <w:r>
        <w:rPr>
          <w:lang w:val="fr_FR" w:bidi="fr_FR"/>
        </w:rPr>
        <w:t>Une personne qui représente le chemin</w:t>
      </w:r>
    </w:p>
    <w:p>
      <w:pPr>
        <w:pStyle w:val="ListBullet"/>
        <w:spacing w:line="240" w:lineRule="auto"/>
        <w:ind w:left="720"/>
      </w:pPr>
      <w:r>
        <w:rPr>
          <w:lang w:val="fr_FR" w:bidi="fr_FR"/>
        </w:rPr>
      </w:r>
      <w:r>
        <w:rPr>
          <w:lang w:val="fr_FR" w:bidi="fr_FR"/>
        </w:rPr>
        <w:t>Une personne qui représente la zone avec des rochers</w:t>
      </w:r>
    </w:p>
    <w:p>
      <w:pPr>
        <w:pStyle w:val="ListBullet"/>
        <w:spacing w:line="240" w:lineRule="auto"/>
        <w:ind w:left="720"/>
      </w:pPr>
      <w:r>
        <w:rPr>
          <w:lang w:val="fr_FR" w:bidi="fr_FR"/>
        </w:rPr>
      </w:r>
      <w:r>
        <w:rPr>
          <w:lang w:val="fr_FR" w:bidi="fr_FR"/>
        </w:rPr>
        <w:t>Une personne qui représente la zone avec des épines</w:t>
      </w:r>
    </w:p>
    <w:p>
      <w:pPr>
        <w:pStyle w:val="ListBullet"/>
        <w:spacing w:line="240" w:lineRule="auto"/>
        <w:ind w:left="720"/>
      </w:pPr>
      <w:r>
        <w:rPr>
          <w:lang w:val="fr_FR" w:bidi="fr_FR"/>
        </w:rPr>
      </w:r>
      <w:r>
        <w:rPr>
          <w:lang w:val="fr_FR" w:bidi="fr_FR"/>
        </w:rPr>
        <w:t>Une personne qui représente la zone avec un sol fertile</w:t>
      </w:r>
    </w:p>
    <w:p>
      <w:pPr>
        <w:pStyle w:val="ListBullet"/>
        <w:spacing w:line="240" w:lineRule="auto"/>
        <w:ind w:left="720"/>
      </w:pPr>
      <w:r>
        <w:rPr>
          <w:lang w:val="fr_FR" w:bidi="fr_FR"/>
        </w:rPr>
      </w:r>
      <w:r>
        <w:rPr>
          <w:lang w:val="fr_FR" w:bidi="fr_FR"/>
        </w:rPr>
        <w:t>Le diable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Demandez à votre équipe de trouver une graine et de parler de la façon dont la semence ressemble à la parole de Dieu. Demandez à votre équipe de sortir et de regarder les différents types de sol alentours. Que se passe-t-il quand les graines tombent sur un mauvais sol ? Où cette graine pousserait-elle le mieux ? Si vous avez le temps pour cela, demandez à votre équipe de parler à un agriculteur local de ces questions. Demandez à l'agriculteur s'il peut expliquer comment les graines poussent après avoir été plantées.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une seule partie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Les personnages dans l'explication de la parabole incluent :</w:t>
      </w:r>
    </w:p>
    <w:p>
      <w:pPr>
        <w:pStyle w:val="ListBullet"/>
        <w:spacing w:line="240" w:lineRule="auto"/>
        <w:ind w:left="720"/>
      </w:pPr>
      <w:r>
        <w:rPr>
          <w:lang w:val="fr_FR" w:bidi="fr_FR"/>
        </w:rPr>
      </w:r>
      <w:r>
        <w:rPr>
          <w:lang w:val="fr_FR" w:bidi="fr_FR"/>
        </w:rPr>
        <w:t>Une personne qui représente le chemin</w:t>
      </w:r>
    </w:p>
    <w:p>
      <w:pPr>
        <w:pStyle w:val="ListBullet"/>
        <w:spacing w:line="240" w:lineRule="auto"/>
        <w:ind w:left="720"/>
      </w:pPr>
      <w:r>
        <w:rPr>
          <w:lang w:val="fr_FR" w:bidi="fr_FR"/>
        </w:rPr>
      </w:r>
      <w:r>
        <w:rPr>
          <w:lang w:val="fr_FR" w:bidi="fr_FR"/>
        </w:rPr>
        <w:t>Une personne qui représente la zone avec des rochers</w:t>
      </w:r>
    </w:p>
    <w:p>
      <w:pPr>
        <w:pStyle w:val="ListBullet"/>
        <w:spacing w:line="240" w:lineRule="auto"/>
        <w:ind w:left="720"/>
      </w:pPr>
      <w:r>
        <w:rPr>
          <w:lang w:val="fr_FR" w:bidi="fr_FR"/>
        </w:rPr>
      </w:r>
      <w:r>
        <w:rPr>
          <w:lang w:val="fr_FR" w:bidi="fr_FR"/>
        </w:rPr>
        <w:t>Une personne qui représente la zone avec des épines</w:t>
      </w:r>
    </w:p>
    <w:p>
      <w:pPr>
        <w:pStyle w:val="ListBullet"/>
        <w:spacing w:line="240" w:lineRule="auto"/>
        <w:ind w:left="720"/>
      </w:pPr>
      <w:r>
        <w:rPr>
          <w:lang w:val="fr_FR" w:bidi="fr_FR"/>
        </w:rPr>
      </w:r>
      <w:r>
        <w:rPr>
          <w:lang w:val="fr_FR" w:bidi="fr_FR"/>
        </w:rPr>
        <w:t>Une personne qui représente la zone avec un sol fertile</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Autre personne possible pour dire le message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explique que l'agriculteur dans l'histoire représente quelqu'un qui porte le message de Dieu (ou la Parole) aux gens, et les graines représentent le message de Dieu. Quand les graines tombent sur le sol dur et que les oiseaux les mangent, ce sont des personnes qui entendent le message de Dieu mais le malin vient et l'enlève. Les graines qui tombent sur le sol peu profond avec de la roche en dessous, dont les plantes sont brûlées par le soleil, représentent les personnes qui reçoivent le message mais ne sont pas profondément enracinées dans la foi. Ils ne durent pas longtemps quand ils sont persécutés.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 xml:space="preserve">Demandez au groupe : Pouvez-vous penser à des personnes qui auraient pu se trouver sur le chemin difficile ? Pouvez-vous penser à des personnes qui auraient pu se trouver sur le sol peu profond ? Décrivez-les.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graines qui tombent parmi la mauvaise herbe représentent ceux qui entendent le message de Dieu, mais dont la foi est étouffée par les soucis de la vie, le désir de choses et l'appât de la richesse. Ces graines ne produisent pas de moisson.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ou aux personnes qui représentent ces graines : « Que ressentez-vous ? Qu'est-ce qui étouffe votre vie ou votre moisson ? » Demandez à la personne qui joue Jésus ce qu'il ressent au sujet des sols qui ne produisent rien.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graines qui tombent sur le bon sol représentent ceux qui entendent et acceptent la parole de Dieu. Ils produisent une moisson trente, soixante, voire cent fois ce qui avait été planté. Demandez à l'équipe : « Que font les gens qui sont comme le bon sol ? Connaissez-vous des personnes qui représentent le bon sol ?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explique la parabole du semeur qui a dispersé des graines dans quatre sols différents. Une </w:t>
      </w:r>
      <w:r>
        <w:rPr>
          <w:b/>
          <w:lang w:val="fr_FR" w:bidi="fr_FR"/>
        </w:rPr>
        <w:t>parabole</w:t>
      </w:r>
      <w:r>
        <w:rPr>
          <w:lang w:val="fr_FR" w:bidi="fr_FR"/>
        </w:rPr>
        <w:t xml:space="preserve"> était un type particulier d'histoire que Jésus racontait. La parabole était racontée en utilisant des choses de tous les jours pour décrire des choses plus profondes à propos de Dieu. Les paraboles étaient souvent difficiles à comprendre, à moins que les gens essaient vraiment d'écouter. Référez-vous au Glossaire principal pour une définition de </w:t>
      </w:r>
      <w:r>
        <w:rPr>
          <w:lang w:val="fr_FR" w:bidi="fr_FR"/>
        </w:rPr>
        <w:t>parabole</w:t>
      </w:r>
      <w:r>
        <w:rPr>
          <w:lang w:val="fr_FR" w:bidi="fr_FR"/>
        </w:rPr>
        <w:t xml:space="preserve">. </w:t>
      </w:r>
    </w:p>
    <w:p>
      <w:pPr/>
      <w:r>
        <w:rPr>
          <w:lang w:val="fr_FR" w:bidi="fr_FR"/>
        </w:rPr>
      </w:r>
      <w:r>
        <w:rPr>
          <w:lang w:val="fr_FR" w:bidi="fr_FR"/>
        </w:rPr>
        <w:t xml:space="preserve">Le sol dur où la semence est tombée représente les personnes qui ne comprennent pas le message de Dieu. Le mot </w:t>
      </w:r>
      <w:r>
        <w:rPr>
          <w:b/>
          <w:lang w:val="fr_FR" w:bidi="fr_FR"/>
        </w:rPr>
        <w:t>grain</w:t>
      </w:r>
      <w:r>
        <w:rPr>
          <w:lang w:val="fr_FR" w:bidi="fr_FR"/>
        </w:rPr>
        <w:t xml:space="preserve"> se trouve au singulier dans la langue d'origine, mais signifie beaucoup de graines individuelles du même genre de plante. Référez-vous au Glossaire principal pour une définition de la </w:t>
      </w:r>
      <w:r>
        <w:rPr>
          <w:lang w:val="fr_FR" w:bidi="fr_FR"/>
        </w:rPr>
        <w:t>semence ou du grain</w:t>
      </w:r>
      <w:r>
        <w:rPr>
          <w:lang w:val="fr_FR" w:bidi="fr_FR"/>
        </w:rPr>
        <w:t>.</w:t>
      </w:r>
    </w:p>
    <w:p>
      <w:pPr/>
      <w:r>
        <w:rPr>
          <w:lang w:val="fr_FR" w:bidi="fr_FR"/>
        </w:rPr>
      </w:r>
      <w:r>
        <w:rPr>
          <w:lang w:val="fr_FR" w:bidi="fr_FR"/>
        </w:rPr>
        <w:t xml:space="preserve">La Parole ou le message du royaume fait référence à l'enseignement concernant le royaume de Dieu et de la façon dont nous pouvons en faire partie quand nous suivons Jésus. Référez‑vous au Glossaire principal pour la définition de </w:t>
      </w:r>
      <w:r>
        <w:rPr>
          <w:lang w:val="fr_FR" w:bidi="fr_FR"/>
        </w:rPr>
        <w:t>royaume de Dieu</w:t>
      </w:r>
      <w:r>
        <w:rPr>
          <w:lang w:val="fr_FR" w:bidi="fr_FR"/>
        </w:rPr>
        <w:t>.</w:t>
      </w:r>
    </w:p>
    <w:p>
      <w:pPr/>
      <w:r>
        <w:rPr>
          <w:lang w:val="fr_FR" w:bidi="fr_FR"/>
        </w:rPr>
      </w:r>
      <w:r>
        <w:rPr>
          <w:lang w:val="fr_FR" w:bidi="fr_FR"/>
        </w:rPr>
        <w:t>Ceux qui ne comprennent pas le message voient la graine mangée rapidement par le malin. Le malin fait référence à Satan ou à ses démons. Utilisez la même traduction pour malin que dans les passages précédents de Matthieu.</w:t>
      </w:r>
    </w:p>
    <w:p>
      <w:pPr/>
      <w:r>
        <w:rPr>
          <w:lang w:val="fr_FR" w:bidi="fr_FR"/>
        </w:rPr>
      </w:r>
      <w:r>
        <w:rPr>
          <w:lang w:val="fr_FR" w:bidi="fr_FR"/>
        </w:rPr>
        <w:t xml:space="preserve">La graine qui tombe sur le sol rocheux est celle qui la reçoit mais qui se détourne ensuite de Dieu quand les problèmes ou la persécution viennent à cause de la Parole de Dieu. La </w:t>
      </w:r>
      <w:r>
        <w:rPr>
          <w:b/>
          <w:lang w:val="fr_FR" w:bidi="fr_FR"/>
        </w:rPr>
        <w:t>persécution</w:t>
      </w:r>
      <w:r>
        <w:rPr>
          <w:lang w:val="fr_FR" w:bidi="fr_FR"/>
        </w:rPr>
        <w:t xml:space="preserve"> a lieu quand les autres blessent le peuple de Dieu ou le font souffrir parce qu'ils suivent Dieu et Jésus. La persécution dans ce contexte vient du fait que les gens entendent le message et le reçoivent. La persécution peut venir sous beaucoup de formes pour n'importe quel type de croyances religieuses ou différentes. Référez-vous au Glossaire principal pour une définition de la </w:t>
      </w:r>
      <w:r>
        <w:rPr>
          <w:lang w:val="fr_FR" w:bidi="fr_FR"/>
        </w:rPr>
        <w:t>persécution</w:t>
      </w:r>
      <w:r>
        <w:rPr>
          <w:lang w:val="fr_FR" w:bidi="fr_FR"/>
        </w:rPr>
        <w:t>.</w:t>
      </w:r>
    </w:p>
    <w:p>
      <w:pPr/>
      <w:r>
        <w:rPr>
          <w:lang w:val="fr_FR" w:bidi="fr_FR"/>
        </w:rPr>
      </w:r>
      <w:r>
        <w:rPr>
          <w:b/>
          <w:lang w:val="fr_FR" w:bidi="fr_FR"/>
        </w:rPr>
        <w:t>La parole de Dieu</w:t>
      </w:r>
      <w:r>
        <w:rPr>
          <w:lang w:val="fr_FR" w:bidi="fr_FR"/>
        </w:rPr>
        <w:t xml:space="preserve"> correspond aux paroles et aux enseignements concernant Jésus et la bonne nouvelle du royaume de Dieu qui est venu sur terre.</w:t>
      </w:r>
    </w:p>
    <w:p>
      <w:pPr/>
      <w:r>
        <w:rPr>
          <w:lang w:val="fr_FR" w:bidi="fr_FR"/>
        </w:rPr>
      </w:r>
      <w:r>
        <w:rPr>
          <w:lang w:val="fr_FR" w:bidi="fr_FR"/>
        </w:rPr>
        <w:t xml:space="preserve">Le concept de « personnes qui </w:t>
      </w:r>
      <w:r>
        <w:rPr>
          <w:b/>
          <w:lang w:val="fr_FR" w:bidi="fr_FR"/>
        </w:rPr>
        <w:t>portent du fruit</w:t>
      </w:r>
      <w:r>
        <w:rPr>
          <w:lang w:val="fr_FR" w:bidi="fr_FR"/>
        </w:rPr>
        <w:t>, ou une récolte, tirée du bon sol » peut être difficile à comprendre pour votre auditoire si la métaphore n'a pas de sens pour lui. Cela signifie suivre les voies du royaume de Dieu. Vous devrez peut-être dire quelque chose comme « produire des résultats, vivre selon le royaume de Dieu, ou conduire à la bénédiction.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13:24–35</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12.24–35.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commence à raconter aux foules trois autres paraboles sur le royaume des cieux, sans en donner l'explication. Rappelez-vous que l'expression royaume des cieux était utilisé à la place de royaume de Dieu pour que Matthieu n'ait pas à dire le nom de Dieu. Le royaume des cieux fait référence à la domination et au règne de Dieu dans le monde.</w:t>
      </w:r>
    </w:p>
    <w:p>
      <w:pPr/>
      <w:r>
        <w:rPr>
          <w:lang w:val="fr_FR" w:bidi="fr_FR"/>
        </w:rPr>
      </w:r>
      <w:r>
        <w:rPr>
          <w:lang w:val="fr_FR" w:bidi="fr_FR"/>
        </w:rPr>
        <w:t>La première parabole n'apparaît que dans le livre de Matthieu. Cette parabole compare le royaume des cieux à l'action de l'agriculteur qui sème de la bonne graine dans son champ. L'homme, ou l'agriculteur, au début de la parabole est aussi le propriétaire foncier ou le maître de la maison. L'idée est que cet homme possède le champ dans lequel il a planté du bon grain. Rappelez-vous que semer du grain, c'est planter ou disperser des graines dans un champ.</w:t>
      </w:r>
    </w:p>
    <w:p>
      <w:pPr/>
      <w:r>
        <w:rPr>
          <w:lang w:val="fr_FR" w:bidi="fr_FR"/>
        </w:rPr>
      </w:r>
      <w:r>
        <w:rPr>
          <w:lang w:val="fr_FR" w:bidi="fr_FR"/>
        </w:rPr>
        <w:t>Pendant qu'ils dormaient, l'ennemi de l'homme vient et sème de l'ivraie, ou des mauvaises herbes, parmi le blé. Il s'agissait probablement d'une mauvaise herbe spécifique qui semble similaire au blé quand la plante était encore jeune. Cependant, pendant qu'ils poussent et que la tête de grain apparaît, ils sont faciles à distinguer.</w:t>
      </w:r>
    </w:p>
    <w:p>
      <w:pPr/>
      <w:r>
        <w:rPr>
          <w:lang w:val="fr_FR" w:bidi="fr_FR"/>
        </w:rPr>
      </w:r>
      <w:r>
        <w:rPr>
          <w:lang w:val="fr_FR" w:bidi="fr_FR"/>
        </w:rPr>
        <w:t>De nombreuses versions appellent les ouvriers du champ des domestiques, des serviteurs ou même des esclaves. Ils demandent au propriétaire de la maison : « Seigneur, n'as-tu pas semé du bon grain dans ton champ ? » Ils ne s'attendaient pas à une réponse parce qu'ils connaissent déjà la réponse à cette question. Leur véritable question est : d'où viennent les mauvaises herbes ? Que s’est-il passé ? Le propriétaire foncier déclare que c'est son ennemi qui a planté les mauvaises herbes.</w:t>
      </w:r>
    </w:p>
    <w:p>
      <w:pPr/>
      <w:r>
        <w:rPr>
          <w:lang w:val="fr_FR" w:bidi="fr_FR"/>
        </w:rPr>
      </w:r>
      <w:r>
        <w:rPr>
          <w:lang w:val="fr_FR" w:bidi="fr_FR"/>
        </w:rPr>
        <w:t>Arrêtez-vous et discutez de quels types de choses subtiles l'ennemi de quelqu'un pourrait faire pour causer des problèmes, dans votre culture. Racontez une histoire de quelqu'un que vous connaissez et dont l'ennemi lui a causé des problèmes.</w:t>
      </w:r>
    </w:p>
    <w:p>
      <w:pPr/>
      <w:r>
        <w:rPr>
          <w:lang w:val="fr_FR" w:bidi="fr_FR"/>
        </w:rPr>
      </w:r>
      <w:r>
        <w:rPr>
          <w:lang w:val="fr_FR" w:bidi="fr_FR"/>
        </w:rPr>
        <w:t>Quand les ouvriers demandent s'ils devraient aller de l'avant et arracher les mauvaises herbes, l'agriculteur répond non. Il veut les laisser pousser jusqu'à ce qu'ils soient prêts pour la moisson afin de s'assurer de séparer les deux de manière appropriée. Cette mauvaise herbe particulière avait des racines plus fortes que le blé et donc tirer trop tôt sur les mauvaises herbes aurait pu sortir accidentellement le blé qui poussait encore. Attendre donc que le blé soit prêt à être retiré du sol permettrait aussi de garder le blé en bonne santé.</w:t>
      </w:r>
    </w:p>
    <w:p>
      <w:pPr/>
      <w:r>
        <w:rPr>
          <w:lang w:val="fr_FR" w:bidi="fr_FR"/>
        </w:rPr>
      </w:r>
      <w:r>
        <w:rPr>
          <w:lang w:val="fr_FR" w:bidi="fr_FR"/>
        </w:rPr>
        <w:t>Arrêtez-vous et regardez l'image du champ avec une bonne récolte et des mauvaises herbes qui y poussent.</w:t>
      </w:r>
    </w:p>
    <w:p>
      <w:pPr/>
      <w:r>
        <w:rPr>
          <w:lang w:val="fr_FR" w:bidi="fr_FR"/>
        </w:rPr>
      </w:r>
      <w:r>
        <w:rPr>
          <w:lang w:val="fr_FR" w:bidi="fr_FR"/>
        </w:rPr>
        <w:t>Le propriétaire foncier dit aux ouvriers qu'il dira à ceux qui moissonnent, ou rassemblent les récoltes, de rassembler les mauvaises herbes et de les brûler, puis d'amener le blé dans sa grange, ou sa maison de stockage. Certains croyaient que le Sauveur les délivrerait des Romains qui les opprimaient. Jésus raconte cette parabole pour les aider à comprendre que les personnes qui croient et suivent Jésus, et les personnes qui ne suivent pas Jésus grandiraient ensemble. Le moment où Dieu vient pour juger le monde est comparé au moment de la moisson. Jésus dit que quand Dieu viendra juger, il déterminera qui suit Jésus et qui ne le suit pas.</w:t>
      </w:r>
    </w:p>
    <w:p>
      <w:pPr/>
      <w:r>
        <w:rPr>
          <w:lang w:val="fr_FR" w:bidi="fr_FR"/>
        </w:rPr>
      </w:r>
      <w:r>
        <w:rPr>
          <w:lang w:val="fr_FR" w:bidi="fr_FR"/>
        </w:rPr>
        <w:t>Il y a maintenant deux paraboles qui parlent de la façon dont le royaume des cieux grandit. C'est ainsi que le royaume des cieux commence avec Jésus et ses disciples. Il peut passer inaperçu ou même ne pas être apprécié par beaucoup. Mais Jésus commence par un petit groupe d'hommes et le royaume finit par se développer dans toute la région et dans le monde entier. Les oiseaux qui viennent faire leur nid trouvent le repos, le réconfort et la protection à l'ombre de l'arbre. Les gens viendront de partout pour trouver le repos et la protection dans le royaume des cieux.</w:t>
      </w:r>
    </w:p>
    <w:p>
      <w:pPr/>
      <w:r>
        <w:rPr>
          <w:lang w:val="fr_FR" w:bidi="fr_FR"/>
        </w:rPr>
      </w:r>
      <w:r>
        <w:rPr>
          <w:lang w:val="fr_FR" w:bidi="fr_FR"/>
        </w:rPr>
        <w:t>La parabole du grain de moutarde continue en parlant de la façon dont Dieu produit une grande moisson à partir d'une petite quantité. La moutarde n'est pas la plus petite graine, mais il était utilisé pour parler de choses qui sont les plus petites ou qui en ont la plus petite quantité. Cette petite graine pousse pour devenir un grand buisson et finalement un arbre de 20 à 30 m de haut où les oiseaux peuvent venir et faire leur nid dans ses branches.</w:t>
      </w:r>
    </w:p>
    <w:p>
      <w:pPr/>
      <w:r>
        <w:rPr>
          <w:lang w:val="fr_FR" w:bidi="fr_FR"/>
        </w:rPr>
      </w:r>
      <w:r>
        <w:rPr>
          <w:lang w:val="fr_FR" w:bidi="fr_FR"/>
        </w:rPr>
        <w:t>Arrêtez-vous et regardez une image d'un grain de moutarde ainsi que d'un arbre de moutarde. Quelle est l’une des plus petites graines dans votre culture ? Avez-vous une façon de décrire la plus petite chose ? Discutez de ce qui dans votre culture commence de très petit et devient quelque chose de très grand.</w:t>
      </w:r>
    </w:p>
    <w:p>
      <w:pPr/>
      <w:r>
        <w:rPr>
          <w:lang w:val="fr_FR" w:bidi="fr_FR"/>
        </w:rPr>
      </w:r>
      <w:r>
        <w:rPr>
          <w:lang w:val="fr_FR" w:bidi="fr_FR"/>
        </w:rPr>
        <w:t>La troisième parabole racontée dans cette section dit que le royaume des cieux est comparé à une femme qui a pris du levain et l'a travaillé de fond en comble pour créer une grande quantité de pâte. Le levain est ce qui fait que la pâte gonfle. Il est dit que la grande quantité équivaut à environ 25 kg de farine. Être levé est le moment où toute la pâte se lève.</w:t>
      </w:r>
    </w:p>
    <w:p>
      <w:pPr/>
      <w:r>
        <w:rPr>
          <w:lang w:val="fr_FR" w:bidi="fr_FR"/>
        </w:rPr>
      </w:r>
      <w:r>
        <w:rPr>
          <w:lang w:val="fr_FR" w:bidi="fr_FR"/>
        </w:rPr>
        <w:t>Arrêtez-vous et regardez l'image de la femme qui travaille le levain dans la pâte. Discutez avec votre équipe de la façon dont les gens dans votre culture fabriquent une pâte. Le levain est-il utilisé dans votre culture, ou y a-t-il quelque chose d'autre qui fait lever la farine et l'eau ?</w:t>
      </w:r>
    </w:p>
    <w:p>
      <w:pPr/>
      <w:r>
        <w:rPr>
          <w:lang w:val="fr_FR" w:bidi="fr_FR"/>
        </w:rPr>
      </w:r>
      <w:r>
        <w:rPr>
          <w:lang w:val="fr_FR" w:bidi="fr_FR"/>
        </w:rPr>
        <w:t>Jésus dit toutes ces choses à la foule en paraboles. C'était la coutume pour Jésus. La phrase qui déclare qu'il ne leur parlait pas sans utiliser de paraboles ne signifie pas qu'il ne leur disait que des paraboles et rien d'autre. Cela signifie que Jésus ne parle pas aux gens du royaume des cieux à moins qu'il n'utilise une parabole. Cela devait accomplir la prophétie des Psaumes selon laquelle Jésus parlerait en paraboles et expliquerait les choses qui avaient été cachées depuis le début du monde.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commence à raconter aux foules une parabole au sujet du royaume des cieux qui est devenu comme un homme qui sème de bonnes graines dans son champ. L'ennemi de l'homme vient au milieu de la nuit et plante de mauvaises herbes parmi le blé dans le champ.</w:t>
      </w:r>
    </w:p>
    <w:p>
      <w:pPr/>
      <w:r>
        <w:rPr>
          <w:lang w:val="fr_FR" w:bidi="fr_FR"/>
        </w:rPr>
      </w:r>
      <w:r>
        <w:rPr>
          <w:b/>
          <w:lang w:val="fr_FR" w:bidi="fr_FR"/>
        </w:rPr>
        <w:t>Deuxième partie :</w:t>
      </w:r>
      <w:r>
        <w:rPr>
          <w:lang w:val="fr_FR" w:bidi="fr_FR"/>
        </w:rPr>
        <w:t xml:space="preserve"> Le blé et les mauvaises herbes commencent à pousser et les ouvriers de l'homme remarquent qu'il y a des mauvaises herbes parmi le blé. Ils vont vers leur maître et lui demandent comment cela s'est produit. Le maître dit que c'est un ennemi qui l'a fait. Puis une conversation sur la façon de prendre soin des mauvaises herbes se poursuit.</w:t>
      </w:r>
    </w:p>
    <w:p>
      <w:pPr/>
      <w:r>
        <w:rPr>
          <w:lang w:val="fr_FR" w:bidi="fr_FR"/>
        </w:rPr>
      </w:r>
      <w:r>
        <w:rPr>
          <w:b/>
          <w:lang w:val="fr_FR" w:bidi="fr_FR"/>
        </w:rPr>
        <w:t>Troisième partie :</w:t>
      </w:r>
      <w:r>
        <w:rPr>
          <w:lang w:val="fr_FR" w:bidi="fr_FR"/>
        </w:rPr>
        <w:t xml:space="preserve"> Jésus raconte à la foule que la parabole selon laquelle le royaume des cieux est semblable au grain de moutarde qui commence très petit et devient un grand arbre où les oiseaux viennent faire leur nid. Jésus raconte une autre parabole au sujet du fait que le royaume des cieux est semblable à une femme qui met du levain dans une grande quantité de pâte jusqu'à ce que toute la pâte soit levée.</w:t>
      </w:r>
    </w:p>
    <w:p>
      <w:pPr/>
      <w:r>
        <w:rPr>
          <w:lang w:val="fr_FR" w:bidi="fr_FR"/>
        </w:rPr>
      </w:r>
      <w:r>
        <w:rPr>
          <w:b/>
          <w:lang w:val="fr_FR" w:bidi="fr_FR"/>
        </w:rPr>
        <w:t>Quatrième partie :</w:t>
      </w:r>
      <w:r>
        <w:rPr>
          <w:lang w:val="fr_FR" w:bidi="fr_FR"/>
        </w:rPr>
        <w:t xml:space="preserve"> Matthieu donne une explication de pourquoi Jésus raconte des paraboles aux foules et à quelle fréquence Jésus raconte des paraboles aux foules.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grande foule</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propriétaire foncier</w:t>
      </w:r>
    </w:p>
    <w:p>
      <w:pPr>
        <w:pStyle w:val="ListBullet"/>
        <w:spacing w:line="240" w:lineRule="auto"/>
        <w:ind w:left="720"/>
      </w:pPr>
      <w:r>
        <w:rPr>
          <w:lang w:val="fr_FR" w:bidi="fr_FR"/>
        </w:rPr>
      </w:r>
      <w:r>
        <w:rPr>
          <w:lang w:val="fr_FR" w:bidi="fr_FR"/>
        </w:rPr>
        <w:t>Les serviteurs du propriétaire foncier</w:t>
      </w:r>
    </w:p>
    <w:p>
      <w:pPr>
        <w:pStyle w:val="ListBullet"/>
        <w:spacing w:line="240" w:lineRule="auto"/>
        <w:ind w:left="720"/>
      </w:pPr>
      <w:r>
        <w:rPr>
          <w:lang w:val="fr_FR" w:bidi="fr_FR"/>
        </w:rPr>
      </w:r>
      <w:r>
        <w:rPr>
          <w:lang w:val="fr_FR" w:bidi="fr_FR"/>
        </w:rPr>
        <w:t>L'ennemi</w:t>
      </w:r>
    </w:p>
    <w:p>
      <w:pPr>
        <w:pStyle w:val="ListBullet"/>
        <w:spacing w:line="240" w:lineRule="auto"/>
        <w:ind w:left="720"/>
      </w:pPr>
      <w:r>
        <w:rPr>
          <w:lang w:val="fr_FR" w:bidi="fr_FR"/>
        </w:rPr>
      </w:r>
      <w:r>
        <w:rPr>
          <w:lang w:val="fr_FR" w:bidi="fr_FR"/>
        </w:rPr>
        <w:t>Le blé</w:t>
      </w:r>
    </w:p>
    <w:p>
      <w:pPr>
        <w:pStyle w:val="ListBullet"/>
        <w:spacing w:line="240" w:lineRule="auto"/>
        <w:ind w:left="720"/>
      </w:pPr>
      <w:r>
        <w:rPr>
          <w:lang w:val="fr_FR" w:bidi="fr_FR"/>
        </w:rPr>
      </w:r>
      <w:r>
        <w:rPr>
          <w:lang w:val="fr_FR" w:bidi="fr_FR"/>
        </w:rPr>
        <w:t>Les mauvaises herbes</w:t>
      </w:r>
    </w:p>
    <w:p>
      <w:pPr>
        <w:pStyle w:val="ListBullet"/>
        <w:spacing w:line="240" w:lineRule="auto"/>
        <w:ind w:left="720"/>
      </w:pPr>
      <w:r>
        <w:rPr>
          <w:lang w:val="fr_FR" w:bidi="fr_FR"/>
        </w:rPr>
      </w:r>
      <w:r>
        <w:rPr>
          <w:lang w:val="fr_FR" w:bidi="fr_FR"/>
        </w:rPr>
        <w:t>Les moissonneurs</w:t>
      </w:r>
    </w:p>
    <w:p>
      <w:pPr>
        <w:pStyle w:val="ListBullet"/>
        <w:spacing w:line="240" w:lineRule="auto"/>
        <w:ind w:left="720"/>
      </w:pPr>
      <w:r>
        <w:rPr>
          <w:lang w:val="fr_FR" w:bidi="fr_FR"/>
        </w:rPr>
      </w:r>
      <w:r>
        <w:rPr>
          <w:lang w:val="fr_FR" w:bidi="fr_FR"/>
        </w:rPr>
        <w:t>Le grain de moutarde</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La femme avec le levain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raconte des paraboles au sujet du royaume des cieux aux foules. Le royaume des cieux est la domination et le règne de Dieu dans le monde. D'après le dernier passage, Jésus est très probablement encore dans le bateau pour que les foules puissent entendre Jésus parler. Cependant, nous ne le savons pas avec certitude. Jésus commence par la parabole du blé et des mauvaises herbes.</w:t>
      </w:r>
    </w:p>
    <w:p>
      <w:pPr/>
      <w:r>
        <w:rPr>
          <w:lang w:val="fr_FR" w:bidi="fr_FR"/>
        </w:rPr>
      </w:r>
      <w:r>
        <w:rPr>
          <w:lang w:val="fr_FR" w:bidi="fr_FR"/>
        </w:rPr>
        <w:t>Parlez du genre de mot que vous avez pour décrire une mauvaise herbe qui est similaire au blé ou à une récolte.</w:t>
      </w:r>
    </w:p>
    <w:p>
      <w:pPr/>
      <w:r>
        <w:rPr>
          <w:lang w:val="fr_FR" w:bidi="fr_FR"/>
        </w:rPr>
      </w:r>
      <w:r>
        <w:rPr>
          <w:lang w:val="fr_FR" w:bidi="fr_FR"/>
        </w:rPr>
        <w:t>La parabole parle de la façon dont le royaume des cieux est devenu comme le blé et les mauvaises herbes qui poussent ensemble jusqu'à ce qu'ils soient prêts à être moissonnés.</w:t>
      </w:r>
    </w:p>
    <w:p>
      <w:pPr/>
      <w:r>
        <w:rPr>
          <w:lang w:val="fr_FR" w:bidi="fr_FR"/>
        </w:rPr>
      </w:r>
      <w:r>
        <w:rPr>
          <w:lang w:val="fr_FR" w:bidi="fr_FR"/>
        </w:rPr>
        <w:t>La deuxième parabole que Jésus raconte dans cette section parle du fait que le royaume est comme un grain de moutarde.</w:t>
      </w:r>
    </w:p>
    <w:p>
      <w:pPr/>
      <w:r>
        <w:rPr>
          <w:lang w:val="fr_FR" w:bidi="fr_FR"/>
        </w:rPr>
      </w:r>
      <w:r>
        <w:rPr>
          <w:lang w:val="fr_FR" w:bidi="fr_FR"/>
        </w:rPr>
        <w:t>Regardez à nouveau l'image du grain de moutarde.</w:t>
      </w:r>
    </w:p>
    <w:p>
      <w:pPr/>
      <w:r>
        <w:rPr>
          <w:lang w:val="fr_FR" w:bidi="fr_FR"/>
        </w:rPr>
      </w:r>
      <w:r>
        <w:rPr>
          <w:lang w:val="fr_FR" w:bidi="fr_FR"/>
        </w:rPr>
        <w:t>Le royaume des cieux commence petit mais grandit pour devenir quelque chose de grand.</w:t>
      </w:r>
    </w:p>
    <w:p>
      <w:pPr/>
      <w:r>
        <w:rPr>
          <w:lang w:val="fr_FR" w:bidi="fr_FR"/>
        </w:rPr>
      </w:r>
      <w:r>
        <w:rPr>
          <w:lang w:val="fr_FR" w:bidi="fr_FR"/>
        </w:rPr>
        <w:t>La troisième parabole montre comment le royaume des cieux est comme le levain qui fait lever beaucoup de pâte. C'est similaire à la deuxième parabole dans ce passage, en ce que quelque chose de petit a un grand effet.</w:t>
      </w:r>
    </w:p>
    <w:p>
      <w:pPr/>
      <w:r>
        <w:rPr>
          <w:lang w:val="fr_FR" w:bidi="fr_FR"/>
        </w:rPr>
      </w:r>
      <w:r>
        <w:rPr>
          <w:lang w:val="fr_FR" w:bidi="fr_FR"/>
        </w:rPr>
        <w:t>Matthieu explique ensuite que Jésus parle souvent en paraboles aux foules, et que cela devait accomplir une prophétie : « Je vous parlerai en paraboles. J'expliquerai les choses cachées depuis la création du monde. »</w:t>
      </w:r>
    </w:p>
    <w:p>
      <w:pPr/>
      <w:r>
        <w:rPr>
          <w:lang w:val="fr_FR" w:bidi="fr_FR"/>
        </w:rPr>
      </w:r>
      <w:r>
        <w:rPr>
          <w:lang w:val="fr_FR" w:bidi="fr_FR"/>
        </w:rPr>
        <w:t>Discutez en équipe de la façon dont vous introduirez du contenu prophétique dans votre récit.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grande foule</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propriétaire foncier</w:t>
      </w:r>
    </w:p>
    <w:p>
      <w:pPr>
        <w:pStyle w:val="ListBullet"/>
        <w:spacing w:line="240" w:lineRule="auto"/>
        <w:ind w:left="720"/>
      </w:pPr>
      <w:r>
        <w:rPr>
          <w:lang w:val="fr_FR" w:bidi="fr_FR"/>
        </w:rPr>
      </w:r>
      <w:r>
        <w:rPr>
          <w:lang w:val="fr_FR" w:bidi="fr_FR"/>
        </w:rPr>
        <w:t>Les serviteurs du propriétaire foncier</w:t>
      </w:r>
    </w:p>
    <w:p>
      <w:pPr>
        <w:pStyle w:val="ListBullet"/>
        <w:spacing w:line="240" w:lineRule="auto"/>
        <w:ind w:left="720"/>
      </w:pPr>
      <w:r>
        <w:rPr>
          <w:lang w:val="fr_FR" w:bidi="fr_FR"/>
        </w:rPr>
      </w:r>
      <w:r>
        <w:rPr>
          <w:lang w:val="fr_FR" w:bidi="fr_FR"/>
        </w:rPr>
        <w:t>L'ennemi</w:t>
      </w:r>
    </w:p>
    <w:p>
      <w:pPr>
        <w:pStyle w:val="ListBullet"/>
        <w:spacing w:line="240" w:lineRule="auto"/>
        <w:ind w:left="720"/>
      </w:pPr>
      <w:r>
        <w:rPr>
          <w:lang w:val="fr_FR" w:bidi="fr_FR"/>
        </w:rPr>
      </w:r>
      <w:r>
        <w:rPr>
          <w:lang w:val="fr_FR" w:bidi="fr_FR"/>
        </w:rPr>
        <w:t>Le blé</w:t>
      </w:r>
    </w:p>
    <w:p>
      <w:pPr>
        <w:pStyle w:val="ListBullet"/>
        <w:spacing w:line="240" w:lineRule="auto"/>
        <w:ind w:left="720"/>
      </w:pPr>
      <w:r>
        <w:rPr>
          <w:lang w:val="fr_FR" w:bidi="fr_FR"/>
        </w:rPr>
      </w:r>
      <w:r>
        <w:rPr>
          <w:lang w:val="fr_FR" w:bidi="fr_FR"/>
        </w:rPr>
        <w:t>Les mauvaises herbes</w:t>
      </w:r>
    </w:p>
    <w:p>
      <w:pPr>
        <w:pStyle w:val="ListBullet"/>
        <w:spacing w:line="240" w:lineRule="auto"/>
        <w:ind w:left="720"/>
      </w:pPr>
      <w:r>
        <w:rPr>
          <w:lang w:val="fr_FR" w:bidi="fr_FR"/>
        </w:rPr>
      </w:r>
      <w:r>
        <w:rPr>
          <w:lang w:val="fr_FR" w:bidi="fr_FR"/>
        </w:rPr>
        <w:t>Les moissonneurs</w:t>
      </w:r>
    </w:p>
    <w:p>
      <w:pPr>
        <w:pStyle w:val="ListBullet"/>
        <w:spacing w:line="240" w:lineRule="auto"/>
        <w:ind w:left="720"/>
      </w:pPr>
      <w:r>
        <w:rPr>
          <w:lang w:val="fr_FR" w:bidi="fr_FR"/>
        </w:rPr>
      </w:r>
      <w:r>
        <w:rPr>
          <w:lang w:val="fr_FR" w:bidi="fr_FR"/>
        </w:rPr>
        <w:t>Le grain de moutarde</w:t>
      </w:r>
    </w:p>
    <w:p>
      <w:pPr>
        <w:pStyle w:val="ListBullet"/>
        <w:spacing w:line="240" w:lineRule="auto"/>
        <w:ind w:left="720"/>
      </w:pPr>
      <w:r>
        <w:rPr>
          <w:lang w:val="fr_FR" w:bidi="fr_FR"/>
        </w:rPr>
      </w:r>
      <w:r>
        <w:rPr>
          <w:lang w:val="fr_FR" w:bidi="fr_FR"/>
        </w:rPr>
        <w:t>Les oiseaux</w:t>
      </w:r>
    </w:p>
    <w:p>
      <w:pPr>
        <w:pStyle w:val="ListBullet"/>
        <w:spacing w:line="240" w:lineRule="auto"/>
        <w:ind w:left="720"/>
      </w:pPr>
      <w:r>
        <w:rPr>
          <w:lang w:val="fr_FR" w:bidi="fr_FR"/>
        </w:rPr>
      </w:r>
      <w:r>
        <w:rPr>
          <w:lang w:val="fr_FR" w:bidi="fr_FR"/>
        </w:rPr>
        <w:t>La femme avec le levain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raconte la parabole au sujet de l'homme qui sème du grain dans son champ, puis de l'ennemi qui vient la nuit et sème de mauvaises herbes dans le champ. Quand les mauvaises herbes commencent à se montrer, les ouvriers le remarquent.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ouvriers : « Que ressentez-vous quand vous voyez les mauvaises herbes pousser avec les récoltes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ouvriers viennent vers l'homme ou le propriétaire foncier et lui demandent comment cela s'est produit. Le propriétaire foncier dit que c'était l'un de ses ennemis.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foncier : « Que ressentez-vous, sachant qu'un ennemi a mis des mauvaises herbes avec vos bonnes récoltes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ouvriers demandent s'ils devraient arracher les mauvaises herbes tout de suite et le propriétaire foncier dit non, mais d'attendre que la récolte soit prête à être arrachée aussi. Puis les mauvaises herbes seront brûlées et la récolte sera mise dans la grange.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 la foule et des disciples : « Que ressentez-vous ? » Vous entendrez peut-être des choses de la part des disciples comme : « Confus », « Heureux que Jésus me l'expliquera probablement plus tard. » Peut-être de la part de la foule : « Anxieux au sujet de ce que Jésus essaie de dire. Suis-je une mauvaise herbe ou suis-je du blé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une autre parabole au sujet du grain de moutarde et une autre parabole au sujet de la femme qui travaille le levain dans la pâte.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ce qu'ils ressentent. Vous entendrez peut-être des choses comme :</w:t>
      </w:r>
    </w:p>
    <w:p>
      <w:pPr/>
      <w:r>
        <w:rPr>
          <w:lang w:val="fr_FR" w:bidi="fr_FR"/>
        </w:rPr>
      </w:r>
      <w:r>
        <w:rPr>
          <w:lang w:val="fr_FR" w:bidi="fr_FR"/>
        </w:rPr>
        <w:t>Matthieu explique ensuite que la raison derrière les paraboles de Jésus est d'accomplir une prophétie.</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raconte des paraboles à la </w:t>
      </w:r>
      <w:r>
        <w:rPr>
          <w:b/>
          <w:lang w:val="fr_FR" w:bidi="fr_FR"/>
        </w:rPr>
        <w:t>foule</w:t>
      </w:r>
      <w:r>
        <w:rPr>
          <w:lang w:val="fr_FR" w:bidi="fr_FR"/>
        </w:rPr>
        <w:t xml:space="preserve">. Les paraboles sont des histoires qui utilisent des situations de tous les jours pour expliquer la significations plus profonde des choses de Dieu et de la parole de Dieu. Utilisez le même mot que vous avez utilisé pour paraboles. Voir le Glossaire principal pour une définition des </w:t>
      </w:r>
      <w:r>
        <w:rPr>
          <w:lang w:val="fr_FR" w:bidi="fr_FR"/>
        </w:rPr>
        <w:t>paraboles</w:t>
      </w:r>
      <w:r>
        <w:rPr>
          <w:lang w:val="fr_FR" w:bidi="fr_FR"/>
        </w:rPr>
        <w:t>. Les paraboles que Jésus raconte concernent le royaume des cieux.</w:t>
      </w:r>
    </w:p>
    <w:p>
      <w:pPr/>
      <w:r>
        <w:rPr>
          <w:lang w:val="fr_FR" w:bidi="fr_FR"/>
        </w:rPr>
      </w:r>
      <w:r>
        <w:rPr>
          <w:lang w:val="fr_FR" w:bidi="fr_FR"/>
        </w:rPr>
        <w:t xml:space="preserve">Matthieu fait référence au </w:t>
      </w:r>
      <w:r>
        <w:rPr>
          <w:b/>
          <w:lang w:val="fr_FR" w:bidi="fr_FR"/>
        </w:rPr>
        <w:t>royaume des cieux</w:t>
      </w:r>
      <w:r>
        <w:rPr>
          <w:lang w:val="fr_FR" w:bidi="fr_FR"/>
        </w:rPr>
        <w:t xml:space="preserve"> au lieu du royaume de Dieu pour qu'il n'ait pas à dire le nom de Dieu. Un </w:t>
      </w:r>
      <w:r>
        <w:rPr>
          <w:lang w:val="fr_FR" w:bidi="fr_FR"/>
        </w:rPr>
        <w:t>royaume</w:t>
      </w:r>
      <w:r>
        <w:rPr>
          <w:lang w:val="fr_FR" w:bidi="fr_FR"/>
        </w:rPr>
        <w:t xml:space="preserve"> est un lieu où un roi règne sur un groupe de personnes. Le royaume des cieux ou le royaume de Dieu dans le Nouveau Testament fait référence au moment où Dieu vient régner : son règne et son autorité qui commencent à s'accomplir par le ministère de Jésus sur la terre et son acceptation par les gens. Plus tard, le royaume parfait viendra. Nous faisons l'expérience du royaume de Dieu dès maintenant alors que nous l'écoutons et lui obéissons en suivant Jésus. Utilisez la même expression pour royaume des cieux que celle que vous avez utilisée auparavant. Référez-vous au Glossaire principal pour la définition du </w:t>
      </w:r>
      <w:r>
        <w:rPr>
          <w:lang w:val="fr_FR" w:bidi="fr_FR"/>
        </w:rPr>
        <w:t>royaume des cieux</w:t>
      </w:r>
      <w:r>
        <w:rPr>
          <w:lang w:val="fr_FR" w:bidi="fr_FR"/>
        </w:rPr>
        <w:t>.</w:t>
      </w:r>
    </w:p>
    <w:p>
      <w:pPr/>
      <w:r>
        <w:rPr>
          <w:lang w:val="fr_FR" w:bidi="fr_FR"/>
        </w:rPr>
      </w:r>
      <w:r>
        <w:rPr>
          <w:lang w:val="fr_FR" w:bidi="fr_FR"/>
        </w:rPr>
        <w:t xml:space="preserve">La première parabole concerne le </w:t>
      </w:r>
      <w:r>
        <w:rPr>
          <w:b/>
          <w:lang w:val="fr_FR" w:bidi="fr_FR"/>
        </w:rPr>
        <w:t>blé</w:t>
      </w:r>
      <w:r>
        <w:rPr>
          <w:lang w:val="fr_FR" w:bidi="fr_FR"/>
        </w:rPr>
        <w:t xml:space="preserve"> et l'</w:t>
      </w:r>
      <w:r>
        <w:rPr>
          <w:b/>
          <w:lang w:val="fr_FR" w:bidi="fr_FR"/>
        </w:rPr>
        <w:t>ivraie</w:t>
      </w:r>
      <w:r>
        <w:rPr>
          <w:lang w:val="fr_FR" w:bidi="fr_FR"/>
        </w:rPr>
        <w:t>. Le blé est n'importe quel grain comestible qui est planté dans un champ. Il pourrait s'agir d'orge. L'ivraie correspond à des mauvaises herbes qui poussent exactement comme le blé jusqu'à ce qu'elle commence à produire la partie comestible. Il est ensuite facile de distinguer les deux.</w:t>
      </w:r>
    </w:p>
    <w:p>
      <w:pPr/>
      <w:r>
        <w:rPr>
          <w:lang w:val="fr_FR" w:bidi="fr_FR"/>
        </w:rPr>
      </w:r>
      <w:r>
        <w:rPr>
          <w:lang w:val="fr_FR" w:bidi="fr_FR"/>
        </w:rPr>
        <w:t xml:space="preserve">La deuxième parabole parle du fait que le royaume est comme un </w:t>
      </w:r>
      <w:r>
        <w:rPr>
          <w:b/>
          <w:lang w:val="fr_FR" w:bidi="fr_FR"/>
        </w:rPr>
        <w:t>grain de moutarde</w:t>
      </w:r>
      <w:r>
        <w:rPr>
          <w:lang w:val="fr_FR" w:bidi="fr_FR"/>
        </w:rPr>
        <w:t xml:space="preserve"> qui commence petit et grandit peu à peu. On dit que cette graine est l'une des plus petites qui pousse pour devenir un très grand buisson ou arbre mesurant jusqu'à 2,5 ou 3 m.</w:t>
      </w:r>
    </w:p>
    <w:p>
      <w:pPr/>
      <w:r>
        <w:rPr>
          <w:lang w:val="fr_FR" w:bidi="fr_FR"/>
        </w:rPr>
      </w:r>
      <w:r>
        <w:rPr>
          <w:lang w:val="fr_FR" w:bidi="fr_FR"/>
        </w:rPr>
        <w:t xml:space="preserve">La troisième parabole que Jésus raconte au sujet du royaume parle d'une femme qui travaille le </w:t>
      </w:r>
      <w:r>
        <w:rPr>
          <w:b/>
          <w:lang w:val="fr_FR" w:bidi="fr_FR"/>
        </w:rPr>
        <w:t>levain</w:t>
      </w:r>
      <w:r>
        <w:rPr>
          <w:lang w:val="fr_FR" w:bidi="fr_FR"/>
        </w:rPr>
        <w:t xml:space="preserve"> dans sa pâte jusqu'à ce que toute la pâte soit levée. Le levain est ce qui crée du gaz dans la pâte et fait que la pâte se dilate ou se lève.</w:t>
      </w:r>
    </w:p>
    <w:p>
      <w:pPr/>
      <w:r>
        <w:rPr>
          <w:lang w:val="fr_FR" w:bidi="fr_FR"/>
        </w:rPr>
      </w:r>
      <w:r>
        <w:rPr>
          <w:lang w:val="fr_FR" w:bidi="fr_FR"/>
        </w:rPr>
        <w:t xml:space="preserve">Matthieu dit que Jésus parle en paraboles pour accomplir une </w:t>
      </w:r>
      <w:r>
        <w:rPr>
          <w:b/>
          <w:lang w:val="fr_FR" w:bidi="fr_FR"/>
        </w:rPr>
        <w:t>prophétie</w:t>
      </w:r>
      <w:r>
        <w:rPr>
          <w:lang w:val="fr_FR" w:bidi="fr_FR"/>
        </w:rPr>
        <w:t xml:space="preserve">. Une prophétie est un message écrit ou parlé inspiré de la volonté de Dieu pour le peuple de Dieu. Utilisez le même mot que vous avez utilisé pour prophétie. Référez-vous au Glossaire principal pour la définition du mot </w:t>
      </w:r>
      <w:r>
        <w:rPr>
          <w:lang w:val="fr_FR" w:bidi="fr_FR"/>
        </w:rPr>
        <w:t>prophétie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13:36–43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13.36–43.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avait été en train de parler aux foules en paraboles. Rappelez-vous qu'une parabole est une histoire qui utilise des situations de tous les jours pour enseigner des leçons plus profondes au sujet de Dieu. Les disciples de Jésus sont avec Jésus. Dans ce passage, Jésus quitte la foule sur les rives de la mer de Galilée. Les disciples de Jésus suivent Jésus dans une maison. Cette maison est probablement le lieu où Jésus logeait à Capernaüm. Les disciples demandent à Jésus de leur expliquer la parabole des mauvaises herbes dans le champ. Jésus l'explique donc.</w:t>
      </w:r>
    </w:p>
    <w:p>
      <w:pPr/>
      <w:r>
        <w:rPr>
          <w:lang w:val="fr_FR" w:bidi="fr_FR"/>
        </w:rPr>
      </w:r>
      <w:r>
        <w:rPr>
          <w:lang w:val="fr_FR" w:bidi="fr_FR"/>
        </w:rPr>
        <w:t>Regardez l'image du champ avec une récolte et des mauvaises herbes qui y poussent.</w:t>
      </w:r>
    </w:p>
    <w:p>
      <w:pPr/>
      <w:r>
        <w:rPr>
          <w:lang w:val="fr_FR" w:bidi="fr_FR"/>
        </w:rPr>
      </w:r>
      <w:r>
        <w:rPr>
          <w:lang w:val="fr_FR" w:bidi="fr_FR"/>
        </w:rPr>
        <w:t>Jésus quitte la foule. Le mot « quitter » dans cette phrase implique que Jésus ne s'éloigne pas des gens, mais que Jésus a renvoyé la foule et l'a laissé partir. Puisque Jésus parlait à la foule depuis un bateau à l'origine, nous croyons que Jésus sort du bateau et entre dans la maison où il logeait avant de monter dans le bateau. Il s'agit probablement de la maison de Simon Pierre où Jésus loge pendant que Jésus est à Capernaüm.</w:t>
      </w:r>
    </w:p>
    <w:p>
      <w:pPr/>
      <w:r>
        <w:rPr>
          <w:lang w:val="fr_FR" w:bidi="fr_FR"/>
        </w:rPr>
      </w:r>
      <w:r>
        <w:rPr>
          <w:lang w:val="fr_FR" w:bidi="fr_FR"/>
        </w:rPr>
        <w:t>Les disciples de Jésus suivent Jésus dans la maison et demandent à Jésus d'expliquer la parabole des mauvaises herbes qui ont été plantées dans le champ. Jésus se concentre sur l'explication des mauvaises herbes dans ce passage.</w:t>
      </w:r>
    </w:p>
    <w:p>
      <w:pPr/>
      <w:r>
        <w:rPr>
          <w:lang w:val="fr_FR" w:bidi="fr_FR"/>
        </w:rPr>
      </w:r>
      <w:r>
        <w:rPr>
          <w:lang w:val="fr_FR" w:bidi="fr_FR"/>
        </w:rPr>
        <w:t>Jésus commence par expliquer les sept personnages principaux de la parabole. Le propriétaire foncier, c'est-à-dire celui qui sème des graines dans son champ, représente le Fils de l'homme, c'est-à-dire Jésus lui-même. Le champ lui-même représente le monde, ou la terre. Cela aurait pu surprendre les disciples, car Jésus n'inclut pas seulement les Israélites dans ce commentaire, mais le monde entier. Le bon grain représente les fils du royaume. Les fils du royaume sont ceux qui suivent Jésus et appartiennent au royaume de Jésus. Les mauvaises herbes représentent ceux qui appartiennent au malin. Le malin est le diable ou Satan. La moisson est la fin de l'ère mauvaise actuelle. L'expression « fin de l'âge » est utilisée parce que l'on pensait à l'époque qu'il y avait deux âges : le premier était le moment présent mauvais sur la terre, et le deuxième âge était une ère future glorieuse. Les Juifs et les chrétiens croyaient cela, mais les chrétiens savaient que l'ère à venir était le moment où Jésus régnera pour toujours. Les moissonneurs, ou les vendangeurs, sont les anges de Dieu. Les anges sont des serviteurs ou des messagers célestes de Dieu qui accomplissent la volonté de Dieu.</w:t>
      </w:r>
    </w:p>
    <w:p>
      <w:pPr/>
      <w:r>
        <w:rPr>
          <w:lang w:val="fr_FR" w:bidi="fr_FR"/>
        </w:rPr>
      </w:r>
      <w:r>
        <w:rPr>
          <w:lang w:val="fr_FR" w:bidi="fr_FR"/>
        </w:rPr>
        <w:t>Jésus explique ce qui arrivera à la fin des temps. Le travail du Fils de l'homme est de venir juger les personnes mauvaises et les justes. Jésus est le Fils de l'homme. Jésus règne dans son royaume. À la fin des temps, Jésus explique que tout comme l'agriculteur sépare les mauvaises herbes du blé à la moisson, Dieu séparera les gens en ceux qui font le mal et ceux qui sont justes, c'est-à-dire qui suivent Dieu. Jésus, le Fils de l'homme, enverra ses anges pour rassembler hors de son royaume toutes ces personnes qui sont méchantes et commettent le péché, et les enverra vers leur punition. Ces personnes mauvaises sont parfois décrites comme des « pierres d'achoppement ». Les « pierres d'achoppement » sont des obstacles qui empêchent les gens d'avancer. Dans le cas présent, les pierres d'achoppement éloignent les gens de Jésus et amènent les gens à désobéir à Dieu. Ceux qui commettent l'impiété refusent d'obéir aux lois de Dieu, quelles qu'elles soient.</w:t>
      </w:r>
    </w:p>
    <w:p>
      <w:pPr/>
      <w:r>
        <w:rPr>
          <w:lang w:val="fr_FR" w:bidi="fr_FR"/>
        </w:rPr>
      </w:r>
      <w:r>
        <w:rPr>
          <w:lang w:val="fr_FR" w:bidi="fr_FR"/>
        </w:rPr>
        <w:t>Arrêtez-vous et discutez avec votre équipe : Que font les personnes dans votre culture qui sont considérés comme « mauvaises » ? Que croit-on qui arrivera à ces personnes à la fin des temps dans votre culture ?</w:t>
      </w:r>
    </w:p>
    <w:p>
      <w:pPr/>
      <w:r>
        <w:rPr>
          <w:lang w:val="fr_FR" w:bidi="fr_FR"/>
        </w:rPr>
      </w:r>
      <w:r>
        <w:rPr>
          <w:lang w:val="fr_FR" w:bidi="fr_FR"/>
        </w:rPr>
        <w:t>Les anges les jetteront dans une fournaise de feu où il y aura des pleurs et des grincements de dents. On pense que la fournaise de feu représente l'enfer ou la punition éternelle. L'expression « grincer de dents » est utilisée comme expression de la colère, de la souffrance ou de la douleur.</w:t>
      </w:r>
    </w:p>
    <w:p>
      <w:pPr/>
      <w:r>
        <w:rPr>
          <w:lang w:val="fr_FR" w:bidi="fr_FR"/>
        </w:rPr>
      </w:r>
      <w:r>
        <w:rPr>
          <w:lang w:val="fr_FR" w:bidi="fr_FR"/>
        </w:rPr>
        <w:t>Arrêtez-vous et discutez avec votre équipe si votre culture a une notion de l'enfer et de ce que votre culture comprend de l'enfer. Partagez des histoires utilisées dans votre culture qui ont pour but d'essayer d'amener les gens à faire la bonne chose. Quelles sont certaines des choses que quelqu'un dans votre culture ferait qui donneraient aux autres l'impression qu'ils « iront en enfer » ?</w:t>
      </w:r>
    </w:p>
    <w:p>
      <w:pPr/>
      <w:r>
        <w:rPr>
          <w:lang w:val="fr_FR" w:bidi="fr_FR"/>
        </w:rPr>
      </w:r>
      <w:r>
        <w:rPr>
          <w:lang w:val="fr_FR" w:bidi="fr_FR"/>
        </w:rPr>
        <w:t>Jésus dit aux disciples que les justes, c'est-à-dire ceux qui font la volonté de Dieu, brilleront comme le soleil dans le royaume de leur Père, c'est-à-dire de Dieu. Cela signifie que ces personnes justes recevront de l'honneur et de la louange de la part de Dieu et que tout le monde le verra. Les gens les remarqueront tout comme ils remarquent le soleil brillant. Ce royaume du Père est le même que le royaume de Jésus. Ce royaume du Père pourrait signifier le nouveau monde du Père, c'est-à-dire le lieu où la domination de Dieu est établie pour toujours.</w:t>
      </w:r>
    </w:p>
    <w:p>
      <w:pPr/>
      <w:r>
        <w:rPr>
          <w:lang w:val="fr_FR" w:bidi="fr_FR"/>
        </w:rPr>
      </w:r>
      <w:r>
        <w:rPr>
          <w:lang w:val="fr_FR" w:bidi="fr_FR"/>
        </w:rPr>
        <w:t>Arrêtez-vous et discutez avec votre équipe de la façon dont votre culture distingue entre les personnes qu'ils pensent qui iront au ciel et les personnes qu'ils pensent qui iront en enfer.</w:t>
      </w:r>
    </w:p>
    <w:p>
      <w:pPr/>
      <w:r>
        <w:rPr>
          <w:lang w:val="fr_FR" w:bidi="fr_FR"/>
        </w:rPr>
      </w:r>
      <w:r>
        <w:rPr>
          <w:lang w:val="fr_FR" w:bidi="fr_FR"/>
        </w:rPr>
        <w:t xml:space="preserve">Jésus termine l'explication par la phrase suivante : « Que celui qui a des oreilles entende. » Rappelez-vous que l'expression « celui qui a des oreilles » ne signifie pas les gens qui ont littéralement des oreilles sur la tête. Cette expression indique des personnes qui sont prêtes à écouter et à essayer de comprendre ce qui a été dit.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une seule partie dans ce passage.</w:t>
      </w:r>
    </w:p>
    <w:p>
      <w:pPr/>
      <w:r>
        <w:rPr>
          <w:lang w:val="fr_FR" w:bidi="fr_FR"/>
        </w:rPr>
      </w:r>
      <w:r>
        <w:rPr>
          <w:b/>
          <w:lang w:val="fr_FR" w:bidi="fr_FR"/>
        </w:rPr>
        <w:t>Première partie :</w:t>
      </w:r>
      <w:r>
        <w:rPr>
          <w:lang w:val="fr_FR" w:bidi="fr_FR"/>
        </w:rPr>
        <w:t xml:space="preserve"> Jésus quitte le rivage de la mer et entre dans une maison. Les disciples suivent Jésus et demandent à Jésus d'expliquer la parabole du blé et des mauvaises herbes. Jésus explique la parabole aux disciples.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Les fils du royaume</w:t>
      </w:r>
    </w:p>
    <w:p>
      <w:pPr>
        <w:pStyle w:val="ListBullet"/>
        <w:spacing w:line="240" w:lineRule="auto"/>
        <w:ind w:left="720"/>
      </w:pPr>
      <w:r>
        <w:rPr>
          <w:lang w:val="fr_FR" w:bidi="fr_FR"/>
        </w:rPr>
      </w:r>
      <w:r>
        <w:rPr>
          <w:lang w:val="fr_FR" w:bidi="fr_FR"/>
        </w:rPr>
        <w:t>Les fils du malin</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renvoie la foule et entre dans une maison. Les disciples suivent Jésus et viennent à lui pour demander une explication de la parabole des mauvaises herbes. Regardez à nouveau les images du champ avec du grain et des mauvaises herbes qui y poussent.</w:t>
      </w:r>
    </w:p>
    <w:p>
      <w:pPr/>
      <w:r>
        <w:rPr>
          <w:lang w:val="fr_FR" w:bidi="fr_FR"/>
        </w:rPr>
      </w:r>
      <w:r>
        <w:rPr>
          <w:lang w:val="fr_FR" w:bidi="fr_FR"/>
        </w:rPr>
        <w:t>Jésus leur répond et explique ce que représentent les termes clés de la parabole. Puis Jésus leur explique que la parabole explique ce qui arrivera à la fin des temps. Jésus enverra les anges rassembler les méchants et les envoyer dans le feu, où il y aura des pleurs et de la souffrance.</w:t>
      </w:r>
    </w:p>
    <w:p>
      <w:pPr/>
      <w:r>
        <w:rPr>
          <w:lang w:val="fr_FR" w:bidi="fr_FR"/>
        </w:rPr>
      </w:r>
      <w:r>
        <w:rPr>
          <w:lang w:val="fr_FR" w:bidi="fr_FR"/>
        </w:rPr>
        <w:t>Si vous avez le temps, sortez et trouvez des mauvaises herbes. Dans un lieu sûr à l'extérieur, ou dans une cheminée, faites un feu et brûlez-y les mauvaises herbes. Discutez avec l'équipe de ce que vous ressentez en regardant les mauvaises herbes brûler dans le feu.</w:t>
      </w:r>
    </w:p>
    <w:p>
      <w:pPr/>
      <w:r>
        <w:rPr>
          <w:lang w:val="fr_FR" w:bidi="fr_FR"/>
        </w:rPr>
      </w:r>
      <w:r>
        <w:rPr>
          <w:lang w:val="fr_FR" w:bidi="fr_FR"/>
        </w:rPr>
        <w:t>Jésus dit aux disciples que ceux qui suivent Jésus brilleront comme le soleil dans le royaume de leur Père. Jésus demande ensuite à ceux qui sont prêts à écouter et à essayer de comprendre de le faire.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une seule partie dans ce passage.</w:t>
      </w:r>
    </w:p>
    <w:p>
      <w:pPr/>
      <w:r>
        <w:rPr>
          <w:lang w:val="fr_FR" w:bidi="fr_FR"/>
        </w:rPr>
      </w:r>
      <w:r>
        <w:rPr>
          <w:b/>
          <w:lang w:val="fr_FR" w:bidi="fr_FR"/>
        </w:rPr>
        <w:t>Première partie :</w:t>
      </w:r>
      <w:r>
        <w:rPr>
          <w:lang w:val="fr_FR" w:bidi="fr_FR"/>
        </w:rPr>
        <w:t xml:space="preserve"> Jésus quitte le rivage de la mer et entre dans une maison. Les disciples suivent Jésus et demandent à Jésus d'expliquer la parabole du blé et des mauvaises herbes. Jésus explique la parabole aux disciples.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Les fils du royaume</w:t>
      </w:r>
    </w:p>
    <w:p>
      <w:pPr>
        <w:pStyle w:val="ListBullet"/>
        <w:spacing w:line="240" w:lineRule="auto"/>
        <w:ind w:left="720"/>
      </w:pPr>
      <w:r>
        <w:rPr>
          <w:lang w:val="fr_FR" w:bidi="fr_FR"/>
        </w:rPr>
      </w:r>
      <w:r>
        <w:rPr>
          <w:lang w:val="fr_FR" w:bidi="fr_FR"/>
        </w:rPr>
        <w:t>Les fils du malin</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Mettez en scène les sections de la parabole ainsi que Jésus la raconte.</w:t>
      </w:r>
    </w:p>
    <w:p>
      <w:pPr/>
      <w:r>
        <w:rPr>
          <w:lang w:val="fr_FR" w:bidi="fr_FR"/>
        </w:rPr>
      </w:r>
      <w:r>
        <w:rPr>
          <w:lang w:val="fr_FR" w:bidi="fr_FR"/>
        </w:rPr>
        <w:t>Les disciples de Jésus suivent Jésus dans la maison et demandent à Jésus d'expliquer la parabole des mauvaises herbes qui ont été plantées dans le champ. Jésus leur répond en expliquant les représentations essentielles dans la parabole. Puis Jésus leur dit que ceux qui ne suivent pas Jésus seront rassemblés et jetés dans la fournaise de feu.</w:t>
      </w:r>
    </w:p>
    <w:p>
      <w:pPr/>
      <w:r>
        <w:rPr>
          <w:lang w:val="fr_FR" w:bidi="fr_FR"/>
        </w:rPr>
      </w:r>
      <w:r>
        <w:rPr>
          <w:lang w:val="fr_FR" w:bidi="fr_FR"/>
        </w:rPr>
        <w:t>Arrêtez la représentation : Demandez à l’acteur qui joue Jésus ce qu’il ressent. Vous entendrez des choses comme : « Triste parce qu'ils ont refusé de me suivre et qu'ils souffrent donc maintenant. » Demandez aux acteurs qui jouent les disciples ce qu’ils ressentent. Vous entendrez des choses comme : « Effrayé, inquiet, nous commençons à comprendre pourquoi la mission de Jésus est si importante. »</w:t>
      </w:r>
    </w:p>
    <w:p>
      <w:pPr/>
      <w:r>
        <w:rPr>
          <w:lang w:val="fr_FR" w:bidi="fr_FR"/>
        </w:rPr>
      </w:r>
      <w:r>
        <w:rPr>
          <w:lang w:val="fr_FR" w:bidi="fr_FR"/>
        </w:rPr>
        <w:t>Puis Jésus dit aux disciples qu'après, ceux qui ont obéi à Jésus seront rayonnants dans le royaume de Dieu. Que ceux qui sont prêts à écouter entendent et obéissent.</w:t>
      </w:r>
    </w:p>
    <w:p>
      <w:pPr/>
      <w:r>
        <w:rPr>
          <w:lang w:val="fr_FR" w:bidi="fr_FR"/>
        </w:rPr>
      </w:r>
      <w:r>
        <w:rPr>
          <w:lang w:val="fr_FR" w:bidi="fr_FR"/>
        </w:rPr>
        <w:t>Arrêtez la représentation : Demandez aux acteurs qui jouent les disciples ce qu’ils ressentent. Vous entendrez des choses comme : « Heureux », « Prêts à dire à tout le monde ce qu'il a besoin d'entendre », « Préoccupé par le fait que tout le monde ne suivra pas Jésus.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renvoie la foule et entre dans une maison. Les </w:t>
      </w:r>
      <w:r>
        <w:rPr>
          <w:b/>
          <w:lang w:val="fr_FR" w:bidi="fr_FR"/>
        </w:rPr>
        <w:t>disciples</w:t>
      </w:r>
      <w:r>
        <w:rPr>
          <w:lang w:val="fr_FR" w:bidi="fr_FR"/>
        </w:rPr>
        <w:t xml:space="preserve"> de Jésus le suivent. Les disciples sont les suiveurs les plus proches de Jésus. Référez vous au glossaire principal pour la définition de </w:t>
      </w:r>
      <w:r>
        <w:rPr>
          <w:lang w:val="fr_FR" w:bidi="fr_FR"/>
        </w:rPr>
        <w:t>disciples</w:t>
      </w:r>
      <w:r>
        <w:rPr>
          <w:lang w:val="fr_FR" w:bidi="fr_FR"/>
        </w:rPr>
        <w:t>. Traduisez ce mot de la même manière que dans les autres passages.</w:t>
      </w:r>
    </w:p>
    <w:p>
      <w:pPr/>
      <w:r>
        <w:rPr>
          <w:lang w:val="fr_FR" w:bidi="fr_FR"/>
        </w:rPr>
      </w:r>
      <w:r>
        <w:rPr>
          <w:lang w:val="fr_FR" w:bidi="fr_FR"/>
        </w:rPr>
        <w:t xml:space="preserve">Les disciples viennent à Jésus et demandent à Jésus d'expliquer la </w:t>
      </w:r>
      <w:r>
        <w:rPr>
          <w:b/>
          <w:lang w:val="fr_FR" w:bidi="fr_FR"/>
        </w:rPr>
        <w:t>parabole</w:t>
      </w:r>
      <w:r>
        <w:rPr>
          <w:lang w:val="fr_FR" w:bidi="fr_FR"/>
        </w:rPr>
        <w:t xml:space="preserve"> des mauvaises herbes. Une parabole est une histoire qui utilise des situations de tous les jours pour communiquer un point plus profond au sujet de Dieu. Référez-vous au Glossaire principal pour une définition de </w:t>
      </w:r>
      <w:r>
        <w:rPr>
          <w:lang w:val="fr_FR" w:bidi="fr_FR"/>
        </w:rPr>
        <w:t>parabole</w:t>
      </w:r>
      <w:r>
        <w:rPr>
          <w:lang w:val="fr_FR" w:bidi="fr_FR"/>
        </w:rPr>
        <w:t xml:space="preserve">. </w:t>
      </w:r>
    </w:p>
    <w:p>
      <w:pPr/>
      <w:r>
        <w:rPr>
          <w:lang w:val="fr_FR" w:bidi="fr_FR"/>
        </w:rPr>
      </w:r>
      <w:r>
        <w:rPr>
          <w:lang w:val="fr_FR" w:bidi="fr_FR"/>
        </w:rPr>
        <w:t xml:space="preserve">Jésus explique les composants principaux de la parabole. Le propriétaire foncier, c'est-à-dire celui qui sème des graines dans son champ, représente le </w:t>
      </w:r>
      <w:r>
        <w:rPr>
          <w:b/>
          <w:lang w:val="fr_FR" w:bidi="fr_FR"/>
        </w:rPr>
        <w:t>Fils de l'homme</w:t>
      </w:r>
      <w:r>
        <w:rPr>
          <w:lang w:val="fr_FR" w:bidi="fr_FR"/>
        </w:rPr>
        <w:t xml:space="preserve">, c'est-à-dire Jésus. Traduisez propriétaire et Fils de l'homme de la même manière que dans les passages précédents. Le </w:t>
      </w:r>
      <w:r>
        <w:rPr>
          <w:lang w:val="fr_FR" w:bidi="fr_FR"/>
        </w:rPr>
        <w:t>Fils de l'homme</w:t>
      </w:r>
      <w:r>
        <w:rPr>
          <w:lang w:val="fr_FR" w:bidi="fr_FR"/>
        </w:rPr>
        <w:t xml:space="preserve"> est un terme que Jésus utilise souvent pour se décrire lui-même. Jésus utilise ce terme au lieu de </w:t>
      </w:r>
      <w:r>
        <w:rPr>
          <w:lang w:val="fr_FR" w:bidi="fr_FR"/>
        </w:rPr>
        <w:t>Messie</w:t>
      </w:r>
      <w:r>
        <w:rPr>
          <w:lang w:val="fr_FR" w:bidi="fr_FR"/>
        </w:rPr>
        <w:t xml:space="preserve"> pour se tenir à l'écart de ce que les gens pensaient être un chef militaire. Le Fils de l'homme est une référence au fait d'être un descendant d'Adam. Cela fait aussi référence à l'humanité de Jésus et au fait que le fait que Jésus est pleinement Dieu et pleinement humain.</w:t>
      </w:r>
    </w:p>
    <w:p>
      <w:pPr/>
      <w:r>
        <w:rPr>
          <w:lang w:val="fr_FR" w:bidi="fr_FR"/>
        </w:rPr>
      </w:r>
      <w:r>
        <w:rPr>
          <w:lang w:val="fr_FR" w:bidi="fr_FR"/>
        </w:rPr>
        <w:t xml:space="preserve">Les mauvaises herbes représentent ceux qui appartiennent au </w:t>
      </w:r>
      <w:r>
        <w:rPr>
          <w:b/>
          <w:lang w:val="fr_FR" w:bidi="fr_FR"/>
        </w:rPr>
        <w:t>malin</w:t>
      </w:r>
      <w:r>
        <w:rPr>
          <w:lang w:val="fr_FR" w:bidi="fr_FR"/>
        </w:rPr>
        <w:t xml:space="preserve">. Le malin est le </w:t>
      </w:r>
      <w:r>
        <w:rPr>
          <w:b/>
          <w:lang w:val="fr_FR" w:bidi="fr_FR"/>
        </w:rPr>
        <w:t>diable</w:t>
      </w:r>
      <w:r>
        <w:rPr>
          <w:lang w:val="fr_FR" w:bidi="fr_FR"/>
        </w:rPr>
        <w:t xml:space="preserve"> ou </w:t>
      </w:r>
      <w:r>
        <w:rPr>
          <w:b/>
          <w:lang w:val="fr_FR" w:bidi="fr_FR"/>
        </w:rPr>
        <w:t>Satan</w:t>
      </w:r>
      <w:r>
        <w:rPr>
          <w:lang w:val="fr_FR" w:bidi="fr_FR"/>
        </w:rPr>
        <w:t xml:space="preserve">. Traduisez cela de la même manière que dans les passages précédents. Référez-vous au Glossaire principal pour une définition de </w:t>
      </w:r>
      <w:r>
        <w:rPr>
          <w:lang w:val="fr_FR" w:bidi="fr_FR"/>
        </w:rPr>
        <w:t>Satan</w:t>
      </w:r>
      <w:r>
        <w:rPr>
          <w:lang w:val="fr_FR" w:bidi="fr_FR"/>
        </w:rPr>
        <w:t>.</w:t>
      </w:r>
    </w:p>
    <w:p>
      <w:pPr/>
      <w:r>
        <w:rPr>
          <w:lang w:val="fr_FR" w:bidi="fr_FR"/>
        </w:rPr>
      </w:r>
      <w:r>
        <w:rPr>
          <w:lang w:val="fr_FR" w:bidi="fr_FR"/>
        </w:rPr>
        <w:t xml:space="preserve">La moisson est la </w:t>
      </w:r>
      <w:r>
        <w:rPr>
          <w:b/>
          <w:lang w:val="fr_FR" w:bidi="fr_FR"/>
        </w:rPr>
        <w:t>fin de l'âge</w:t>
      </w:r>
      <w:r>
        <w:rPr>
          <w:lang w:val="fr_FR" w:bidi="fr_FR"/>
        </w:rPr>
        <w:t>. La fin de l'âge fait référence à la fin des temps, c'est-à-dire au moment où Jésus reviendra et renouvellera toutes choses.</w:t>
      </w:r>
    </w:p>
    <w:p>
      <w:pPr/>
      <w:r>
        <w:rPr>
          <w:lang w:val="fr_FR" w:bidi="fr_FR"/>
        </w:rPr>
      </w:r>
      <w:r>
        <w:rPr>
          <w:lang w:val="fr_FR" w:bidi="fr_FR"/>
        </w:rPr>
        <w:t xml:space="preserve">Les moissonneurs, c'est-à-dire ceux qui arrachent la récolte et le blé, sont des </w:t>
      </w:r>
      <w:r>
        <w:rPr>
          <w:b/>
          <w:lang w:val="fr_FR" w:bidi="fr_FR"/>
        </w:rPr>
        <w:t>anges</w:t>
      </w:r>
      <w:r>
        <w:rPr>
          <w:lang w:val="fr_FR" w:bidi="fr_FR"/>
        </w:rPr>
        <w:t xml:space="preserve"> de Dieu. Un ange est un être surnaturel qui est un messager de Dieu. Utilisez le même mot que vous avez utilisé auparavant pour les anges. Référez-vous au Glossaire principal pour la définition du mot </w:t>
      </w:r>
      <w:r>
        <w:rPr>
          <w:lang w:val="fr_FR" w:bidi="fr_FR"/>
        </w:rPr>
        <w:t>ange</w:t>
      </w:r>
      <w:r>
        <w:rPr>
          <w:lang w:val="fr_FR" w:bidi="fr_FR"/>
        </w:rPr>
        <w:t>.</w:t>
      </w:r>
    </w:p>
    <w:p>
      <w:pPr/>
      <w:r>
        <w:rPr>
          <w:lang w:val="fr_FR" w:bidi="fr_FR"/>
        </w:rPr>
      </w:r>
      <w:r>
        <w:rPr>
          <w:lang w:val="fr_FR" w:bidi="fr_FR"/>
        </w:rPr>
        <w:t xml:space="preserve">Jésus dit aux disciples que tout comme les mauvaises herbes ont été brûlées, à la fin de l'âge, les anges rassembleront ceux qui ne suivent pas Jésus et tout ce qui cause le </w:t>
      </w:r>
      <w:r>
        <w:rPr>
          <w:b/>
          <w:lang w:val="fr_FR" w:bidi="fr_FR"/>
        </w:rPr>
        <w:t>péché</w:t>
      </w:r>
      <w:r>
        <w:rPr>
          <w:lang w:val="fr_FR" w:bidi="fr_FR"/>
        </w:rPr>
        <w:t xml:space="preserve">. Pécher, c'est désobéir à Dieu. Utilisez le même mot que vous avez déjà utilisé pour le péché. Référez-vous au Glossaire principal pour une définition du </w:t>
      </w:r>
      <w:r>
        <w:rPr>
          <w:lang w:val="fr_FR" w:bidi="fr_FR"/>
        </w:rPr>
        <w:t>péché</w:t>
      </w:r>
      <w:r>
        <w:rPr>
          <w:lang w:val="fr_FR" w:bidi="fr_FR"/>
        </w:rPr>
        <w:t>. Les anges les jetteront ensuite tous dans la fournaise de feu. Ceci est censé représenter l'enfer, ou la punition éternelle.</w:t>
      </w:r>
    </w:p>
    <w:p>
      <w:pPr/>
      <w:r>
        <w:rPr>
          <w:lang w:val="fr_FR" w:bidi="fr_FR"/>
        </w:rPr>
      </w:r>
      <w:r>
        <w:rPr>
          <w:lang w:val="fr_FR" w:bidi="fr_FR"/>
        </w:rPr>
        <w:t xml:space="preserve">Jésus dit ensuite aux disciples que ceux qui sont justes, c'est-à-dire acceptés par Dieu à cause du fait qu'ils suivant Jésus, brilleront dans le </w:t>
      </w:r>
      <w:r>
        <w:rPr>
          <w:b/>
          <w:lang w:val="fr_FR" w:bidi="fr_FR"/>
        </w:rPr>
        <w:t>royaume du Père</w:t>
      </w:r>
      <w:r>
        <w:rPr>
          <w:lang w:val="fr_FR" w:bidi="fr_FR"/>
        </w:rPr>
        <w:t xml:space="preserve">. Cela peut aussi être traduit par royaume de Dieu. Utilisez le même mot pour royaume du Père que celui que vous avez utilisé dans le passé pour </w:t>
      </w:r>
      <w:r>
        <w:rPr>
          <w:b/>
          <w:lang w:val="fr_FR" w:bidi="fr_FR"/>
        </w:rPr>
        <w:t>royaume des cieux</w:t>
      </w:r>
      <w:r>
        <w:rPr>
          <w:lang w:val="fr_FR" w:bidi="fr_FR"/>
        </w:rPr>
        <w:t xml:space="preserve"> ou </w:t>
      </w:r>
      <w:r>
        <w:rPr>
          <w:b/>
          <w:lang w:val="fr_FR" w:bidi="fr_FR"/>
        </w:rPr>
        <w:t>royaume de Dieu</w:t>
      </w:r>
      <w:r>
        <w:rPr>
          <w:lang w:val="fr_FR" w:bidi="fr_FR"/>
        </w:rPr>
        <w:t xml:space="preserve">. Référez‑vous au Glossaire principal pour la définition de </w:t>
      </w:r>
      <w:r>
        <w:rPr>
          <w:lang w:val="fr_FR" w:bidi="fr_FR"/>
        </w:rPr>
        <w:t>royaume de Dieu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13:44–53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13.44–53.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continue de parler à ses disciples en paraboles. Jésus et les disciples sont encore dans une maison dans la région de Capernaüm. Jésus parle en paraboles pour aider les disciples à comprendre le royaume des cieux. Jésus associe la parabole du trésor caché dans le champ et la parabole de la perle de grand prix. Jésus raconte souvent deux paraboles similaires ensemble pour souligner un point important.</w:t>
      </w:r>
    </w:p>
    <w:p>
      <w:pPr/>
      <w:r>
        <w:rPr>
          <w:lang w:val="fr_FR" w:bidi="fr_FR"/>
        </w:rPr>
      </w:r>
      <w:r>
        <w:rPr>
          <w:lang w:val="fr_FR" w:bidi="fr_FR"/>
        </w:rPr>
        <w:t>La parabole du trésor dans le champ et la parabole de la perle montrent à quel point le royaume des cieux est précieux. Jésus commence les deux paraboles par la phrase suivante : « Le royaume des cieux est comme... » Jésus décrit le royaume de façon à le comparer à une situation, pas à un objet. Le royaume des cieux est similaire à la situation où quelqu'un a caché un trésor dans un champ. Dans la culture de l'époque, il était très courant d'enterrer ou de cacher des objets de valeur dans une propriété. L'homme qui a trouvé le trésor dans le champ l'a très probablement trouvé par accident. Cependant, si quelqu'un avait trouvé un trésor dans un champ et l'avait sorti de terre ou du champ, il appartiendrait automatiquement à celui qui possède actuellement le champ. Il est donc probable que l'homme qui a trouvé le trésor ne l'a pas sorti de terre. Il a peut-être tout simplement découvert le trésor. Puis l'homme le cache à nouveau et s'en va avec une grande joie. L'homme a vendu tout ce qu'il avait pour pouvoir acheter le champ afin de pouvoir ensuite réclamer le trésor comme sa propre possession.</w:t>
      </w:r>
    </w:p>
    <w:p>
      <w:pPr/>
      <w:r>
        <w:rPr>
          <w:lang w:val="fr_FR" w:bidi="fr_FR"/>
        </w:rPr>
      </w:r>
      <w:r>
        <w:rPr>
          <w:lang w:val="fr_FR" w:bidi="fr_FR"/>
        </w:rPr>
        <w:t>Discutez en groupe : Y a-t-il des objets de valeur dans votre culture pour lesquels certaines personnes seraient prêtes à abandonner tous leurs biens ? Y a-t-il quelqu'un que vous connaissez qui a beaucoup abandonné pour obtenir quelque chose ?</w:t>
      </w:r>
    </w:p>
    <w:p>
      <w:pPr/>
      <w:r>
        <w:rPr>
          <w:lang w:val="fr_FR" w:bidi="fr_FR"/>
        </w:rPr>
      </w:r>
      <w:r>
        <w:rPr>
          <w:lang w:val="fr_FR" w:bidi="fr_FR"/>
        </w:rPr>
        <w:t>Jésus raconte ensuite la parabole de la perle. Une perle est un bijou rond blanc argenté que créent des poissons particuliers dans l'océan. Les gens dans cette culture considéraient que les perles sont plus précieuses que l'or. Le marchand dans cette parabole va chercher la perle. Il ne tombe pas dessus par accident. Il vend aussi tout ce qu'il a afin d'obtenir la perle qui est très précieuse. Certaines personnes pensent que le royaume des cieux est comme le marchand et le peuple de Dieu est la perle puisque Jésus a tout donné pour nous acheter. Tout le monde n'est pas d'accord avec cette explication. Puisque cette parabole est associée au trésor dans le champ, la plupart des exégètes croient que Jésus montre que le royaume des cieux est aussi précieux que la perle dans la parabole.</w:t>
      </w:r>
    </w:p>
    <w:p>
      <w:pPr/>
      <w:r>
        <w:rPr>
          <w:lang w:val="fr_FR" w:bidi="fr_FR"/>
        </w:rPr>
      </w:r>
      <w:r>
        <w:rPr>
          <w:lang w:val="fr_FR" w:bidi="fr_FR"/>
        </w:rPr>
        <w:t>Arrêtez-vous et regardez un image de perles. Y a-t-il un bijou dans votre culture qui a une grande valeur ? Racontez une histoire de ce que les gens ont fait pour obtenir ce bijou.</w:t>
      </w:r>
    </w:p>
    <w:p>
      <w:pPr/>
      <w:r>
        <w:rPr>
          <w:lang w:val="fr_FR" w:bidi="fr_FR"/>
        </w:rPr>
      </w:r>
      <w:r>
        <w:rPr>
          <w:lang w:val="fr_FR" w:bidi="fr_FR"/>
        </w:rPr>
        <w:t>Jésus raconte une autre parabole selon laquelle le royaume des cieux est comme quand un filet de pêche est jeté dans l'eau et attrape toutes sortes de poissons. Puis quand le filet est plein, les pêcheurs l'amènent sur le rivage et gardent le poisson qui est bon à manger dans des caisses ou des seaux. Ils jettent le mauvais poisson. Jésus explique qu'il en sera ainsi à la fin de l'âge. L'expression « il en sera ainsi à la fin de l'âge » est un lien avec la déclaration suivante. Elle pourrait se lire plutôt ainsi : « Tout comme ce qui s'est passé avec les poissons, les anges viendront et sépareront les méchants des justes. » Jésus dit que le bon et le mauvais poisson sont comme les justes et les personnes méchantes. Les anges jetteront ceux qui sont méchants dans une fournaise de feu où il y aura des pleurs et des grincements de dents. La fournaise de feu représente sans doute l'enfer ou la punition éternelle. L'expression « grincer de dents » est une expression de colère, de souffrance ou de douleur.</w:t>
      </w:r>
    </w:p>
    <w:p>
      <w:pPr/>
      <w:r>
        <w:rPr>
          <w:lang w:val="fr_FR" w:bidi="fr_FR"/>
        </w:rPr>
      </w:r>
      <w:r>
        <w:rPr>
          <w:lang w:val="fr_FR" w:bidi="fr_FR"/>
        </w:rPr>
        <w:t>Arrêtez-vous et regardez une image du filet avec tous les poissons. Les gens dans votre culture mangent-ils du poisson ? Si c'est le cas, comment les gens les attrapent-ils ?</w:t>
      </w:r>
    </w:p>
    <w:p>
      <w:pPr/>
      <w:r>
        <w:rPr>
          <w:lang w:val="fr_FR" w:bidi="fr_FR"/>
        </w:rPr>
      </w:r>
      <w:r>
        <w:rPr>
          <w:lang w:val="fr_FR" w:bidi="fr_FR"/>
        </w:rPr>
        <w:t>Discutez d'une récolte dans votre culture qui est d'abord rassemblée en entier, puis triée entre les bons et les mauvais éléments.</w:t>
      </w:r>
    </w:p>
    <w:p>
      <w:pPr/>
      <w:r>
        <w:rPr>
          <w:lang w:val="fr_FR" w:bidi="fr_FR"/>
        </w:rPr>
      </w:r>
      <w:r>
        <w:rPr>
          <w:lang w:val="fr_FR" w:bidi="fr_FR"/>
        </w:rPr>
        <w:t>Jésus demande à ses disciples s'ils comprennent tous les enseignements. Ils disent oui. Jésus dit : « ainsi », ce qui relie l'idée suivante à la question que pose Jésus et à laquelle les disciples répondent. Jésus leur parle ensuite de scribes qui apprennent ce qui concerne le royaume des cieux. Le mot « apprendre » dans certaines versions dit « être formés ». Le mot scribe signifie enseignant de la loi. Il est utilisé à plusieurs reprises dans Matthieu. Cependant, c'est le seul moment où il fait référence à un scribe qui croit en Jésus parce qu'il apprend ce qui concerne le royaume des cieux. Ces enseignants de la loi sont comme un maître d'une maison qui sort de son trésor des choses nouvelles et des choses anciennes. Nous ne savons pas ce que sont les choses nouvelles et anciennes. Gardez donc un sens vague pour ce mot dans votre traduction.</w:t>
      </w:r>
    </w:p>
    <w:p>
      <w:pPr/>
      <w:r>
        <w:rPr>
          <w:lang w:val="fr_FR" w:bidi="fr_FR"/>
        </w:rPr>
      </w:r>
      <w:r>
        <w:rPr>
          <w:lang w:val="fr_FR" w:bidi="fr_FR"/>
        </w:rPr>
        <w:t>Après que Jésus a fini de raconter ces paraboles, Jésus part pour une autre partie du pays.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raconte la parabole du trésor dans le champ.</w:t>
      </w:r>
    </w:p>
    <w:p>
      <w:pPr/>
      <w:r>
        <w:rPr>
          <w:lang w:val="fr_FR" w:bidi="fr_FR"/>
        </w:rPr>
      </w:r>
      <w:r>
        <w:rPr>
          <w:b/>
          <w:lang w:val="fr_FR" w:bidi="fr_FR"/>
        </w:rPr>
        <w:t>Deuxième partie :</w:t>
      </w:r>
      <w:r>
        <w:rPr>
          <w:lang w:val="fr_FR" w:bidi="fr_FR"/>
        </w:rPr>
        <w:t xml:space="preserve"> Jésus raconte la parabole de la perle.</w:t>
      </w:r>
    </w:p>
    <w:p>
      <w:pPr/>
      <w:r>
        <w:rPr>
          <w:lang w:val="fr_FR" w:bidi="fr_FR"/>
        </w:rPr>
      </w:r>
      <w:r>
        <w:rPr>
          <w:b/>
          <w:lang w:val="fr_FR" w:bidi="fr_FR"/>
        </w:rPr>
        <w:t>Troisième partie :</w:t>
      </w:r>
      <w:r>
        <w:rPr>
          <w:lang w:val="fr_FR" w:bidi="fr_FR"/>
        </w:rPr>
        <w:t xml:space="preserve"> Jésus raconte la parabole du filet de pêche.</w:t>
      </w:r>
    </w:p>
    <w:p>
      <w:pPr/>
      <w:r>
        <w:rPr>
          <w:lang w:val="fr_FR" w:bidi="fr_FR"/>
        </w:rPr>
      </w:r>
      <w:r>
        <w:rPr>
          <w:b/>
          <w:lang w:val="fr_FR" w:bidi="fr_FR"/>
        </w:rPr>
        <w:t>Quatrième partie :</w:t>
      </w:r>
      <w:r>
        <w:rPr>
          <w:lang w:val="fr_FR" w:bidi="fr_FR"/>
        </w:rPr>
        <w:t xml:space="preserve"> Jésus parle à ses disciples de leur compréhension.</w:t>
      </w:r>
    </w:p>
    <w:p>
      <w:pPr/>
      <w:r>
        <w:rPr>
          <w:lang w:val="fr_FR" w:bidi="fr_FR"/>
        </w:rPr>
      </w:r>
      <w:r>
        <w:rPr>
          <w:b/>
          <w:lang w:val="fr_FR" w:bidi="fr_FR"/>
        </w:rPr>
        <w:t>Cinquième partie :</w:t>
      </w:r>
      <w:r>
        <w:rPr>
          <w:lang w:val="fr_FR" w:bidi="fr_FR"/>
        </w:rPr>
        <w:t xml:space="preserve"> Jésus part pour une autre partie du pays.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r>
        <w:rPr>
          <w:lang w:val="fr_FR" w:bidi="fr_FR"/>
        </w:rPr>
      </w:r>
      <w:r>
        <w:rPr>
          <w:lang w:val="fr_FR" w:bidi="fr_FR"/>
        </w:rPr>
        <w:t>Les personnages dans les paraboles incluent :</w:t>
      </w:r>
    </w:p>
    <w:p>
      <w:pPr>
        <w:pStyle w:val="ListBullet"/>
        <w:spacing w:line="240" w:lineRule="auto"/>
        <w:ind w:left="720"/>
      </w:pPr>
      <w:r>
        <w:rPr>
          <w:lang w:val="fr_FR" w:bidi="fr_FR"/>
        </w:rPr>
      </w:r>
      <w:r>
        <w:rPr>
          <w:lang w:val="fr_FR" w:bidi="fr_FR"/>
        </w:rPr>
        <w:t>L'homme qui trouve le trésor</w:t>
      </w:r>
    </w:p>
    <w:p>
      <w:pPr>
        <w:pStyle w:val="ListBullet"/>
        <w:spacing w:line="240" w:lineRule="auto"/>
        <w:ind w:left="720"/>
      </w:pPr>
      <w:r>
        <w:rPr>
          <w:lang w:val="fr_FR" w:bidi="fr_FR"/>
        </w:rPr>
      </w:r>
      <w:r>
        <w:rPr>
          <w:lang w:val="fr_FR" w:bidi="fr_FR"/>
        </w:rPr>
        <w:t>Le marchand qui cherche la perle</w:t>
      </w:r>
    </w:p>
    <w:p>
      <w:pPr>
        <w:pStyle w:val="ListBullet"/>
        <w:spacing w:line="240" w:lineRule="auto"/>
        <w:ind w:left="720"/>
      </w:pPr>
      <w:r>
        <w:rPr>
          <w:lang w:val="fr_FR" w:bidi="fr_FR"/>
        </w:rPr>
      </w:r>
      <w:r>
        <w:rPr>
          <w:lang w:val="fr_FR" w:bidi="fr_FR"/>
        </w:rPr>
        <w:t>Le pêcheur (bien qu'il n'en soit pas fait mention)</w:t>
      </w:r>
    </w:p>
    <w:p>
      <w:pPr>
        <w:pStyle w:val="ListBullet"/>
        <w:spacing w:line="240" w:lineRule="auto"/>
        <w:ind w:left="720"/>
      </w:pPr>
      <w:r>
        <w:rPr>
          <w:lang w:val="fr_FR" w:bidi="fr_FR"/>
        </w:rPr>
      </w:r>
      <w:r>
        <w:rPr>
          <w:lang w:val="fr_FR" w:bidi="fr_FR"/>
        </w:rPr>
        <w:t>Le mauvais poisson</w:t>
      </w:r>
    </w:p>
    <w:p>
      <w:pPr>
        <w:pStyle w:val="ListBullet"/>
        <w:spacing w:line="240" w:lineRule="auto"/>
        <w:ind w:left="720"/>
      </w:pPr>
      <w:r>
        <w:rPr>
          <w:lang w:val="fr_FR" w:bidi="fr_FR"/>
        </w:rPr>
      </w:r>
      <w:r>
        <w:rPr>
          <w:lang w:val="fr_FR" w:bidi="fr_FR"/>
        </w:rPr>
        <w:t>Le bon poisson</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Les personnes méchantes</w:t>
      </w:r>
    </w:p>
    <w:p>
      <w:pPr>
        <w:pStyle w:val="ListBullet"/>
        <w:spacing w:line="240" w:lineRule="auto"/>
        <w:ind w:left="720"/>
      </w:pPr>
      <w:r>
        <w:rPr>
          <w:lang w:val="fr_FR" w:bidi="fr_FR"/>
        </w:rPr>
      </w:r>
      <w:r>
        <w:rPr>
          <w:lang w:val="fr_FR" w:bidi="fr_FR"/>
        </w:rPr>
        <w:t>Les personnes justes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 propriétaire de la maison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est encore dans la maison et enseigne les disciples quand cette histoire commence. Jésus raconte la parabole de l'homme qui trouve un trésor dans le champ et vend tous ses biens pour acheter le champ. Au début de chaque parabole, Jésus commence par « De plus » ou « Encore une fois. » Jésus fait cela pour introduire une nouvelle parabole qui concerne le même sujet, le royaume des cieux. Jésus raconte ensuite la parabole du marchand qui trouve la perle de grande valeur et vend tous ses biens pour l'acheter.</w:t>
      </w:r>
    </w:p>
    <w:p>
      <w:pPr/>
      <w:r>
        <w:rPr>
          <w:lang w:val="fr_FR" w:bidi="fr_FR"/>
        </w:rPr>
      </w:r>
      <w:r>
        <w:rPr>
          <w:lang w:val="fr_FR" w:bidi="fr_FR"/>
        </w:rPr>
        <w:t>Regardez à nouveau l'image des perles. Pouvez-vous dire laquelle est plus précieuse que l'autre ? Qu'est-ce qui rend une perle plus précieuse qu'une autre ?</w:t>
      </w:r>
    </w:p>
    <w:p>
      <w:pPr/>
      <w:r>
        <w:rPr>
          <w:lang w:val="fr_FR" w:bidi="fr_FR"/>
        </w:rPr>
      </w:r>
      <w:r>
        <w:rPr>
          <w:lang w:val="fr_FR" w:bidi="fr_FR"/>
        </w:rPr>
        <w:t>Discutez de la façon dont vous introduirez une nouvelle parabole dans votre langue.</w:t>
      </w:r>
    </w:p>
    <w:p>
      <w:pPr/>
      <w:r>
        <w:rPr>
          <w:lang w:val="fr_FR" w:bidi="fr_FR"/>
        </w:rPr>
      </w:r>
      <w:r>
        <w:rPr>
          <w:lang w:val="fr_FR" w:bidi="fr_FR"/>
        </w:rPr>
        <w:t>Jésus raconte la parabole du filet de pêche.</w:t>
      </w:r>
    </w:p>
    <w:p>
      <w:pPr/>
      <w:r>
        <w:rPr>
          <w:lang w:val="fr_FR" w:bidi="fr_FR"/>
        </w:rPr>
      </w:r>
      <w:r>
        <w:rPr>
          <w:lang w:val="fr_FR" w:bidi="fr_FR"/>
        </w:rPr>
        <w:t>Regardez à nouveau l'image du poisson dans le filet. Pouvez-vous dire quels poissons sont bons et lesquels sont mauvais ? Quelles sont les différences entre le bon et le mauvais poisson ?</w:t>
      </w:r>
    </w:p>
    <w:p>
      <w:pPr/>
      <w:r>
        <w:rPr>
          <w:lang w:val="fr_FR" w:bidi="fr_FR"/>
        </w:rPr>
      </w:r>
      <w:r>
        <w:rPr>
          <w:lang w:val="fr_FR" w:bidi="fr_FR"/>
        </w:rPr>
        <w:t>Si vous en avez le temps et la capacité, amenez plusieurs produits d'une récolte de votre région. Parlez de la différence entre ceux qui sont bons à manger et ceux qui ne sont pas bons. Pouvez-vous toujours dire de l'extérieur s'ils sont bons ou mauvais ?</w:t>
      </w:r>
    </w:p>
    <w:p>
      <w:pPr/>
      <w:r>
        <w:rPr>
          <w:lang w:val="fr_FR" w:bidi="fr_FR"/>
        </w:rPr>
      </w:r>
      <w:r>
        <w:rPr>
          <w:lang w:val="fr_FR" w:bidi="fr_FR"/>
        </w:rPr>
        <w:t>Jésus demande à ses disciples s'ils comprennent ce que Jésus leur a enseigné. Ils affirment comprendre. Jésus explique ensuite comment les enseignants de la loi qui suivent Jésus sont comme le maître d'une maison qui sort des trésors nouveaux et anciens.</w:t>
      </w:r>
    </w:p>
    <w:p>
      <w:pPr/>
      <w:r>
        <w:rPr>
          <w:lang w:val="fr_FR" w:bidi="fr_FR"/>
        </w:rPr>
      </w:r>
      <w:r>
        <w:rPr>
          <w:lang w:val="fr_FR" w:bidi="fr_FR"/>
        </w:rPr>
        <w:t>Jésus part pour une autre partie du pays.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r>
        <w:rPr>
          <w:lang w:val="fr_FR" w:bidi="fr_FR"/>
        </w:rPr>
      </w:r>
      <w:r>
        <w:rPr>
          <w:lang w:val="fr_FR" w:bidi="fr_FR"/>
        </w:rPr>
        <w:t>Les personnages dans les paraboles incluent :</w:t>
      </w:r>
    </w:p>
    <w:p>
      <w:pPr>
        <w:pStyle w:val="ListBullet"/>
        <w:spacing w:line="240" w:lineRule="auto"/>
        <w:ind w:left="720"/>
      </w:pPr>
      <w:r>
        <w:rPr>
          <w:lang w:val="fr_FR" w:bidi="fr_FR"/>
        </w:rPr>
      </w:r>
      <w:r>
        <w:rPr>
          <w:lang w:val="fr_FR" w:bidi="fr_FR"/>
        </w:rPr>
        <w:t>L'homme qui trouve le trésor</w:t>
      </w:r>
    </w:p>
    <w:p>
      <w:pPr>
        <w:pStyle w:val="ListBullet"/>
        <w:spacing w:line="240" w:lineRule="auto"/>
        <w:ind w:left="720"/>
      </w:pPr>
      <w:r>
        <w:rPr>
          <w:lang w:val="fr_FR" w:bidi="fr_FR"/>
        </w:rPr>
      </w:r>
      <w:r>
        <w:rPr>
          <w:lang w:val="fr_FR" w:bidi="fr_FR"/>
        </w:rPr>
        <w:t>Le marchand qui cherche la perle</w:t>
      </w:r>
    </w:p>
    <w:p>
      <w:pPr>
        <w:pStyle w:val="ListBullet"/>
        <w:spacing w:line="240" w:lineRule="auto"/>
        <w:ind w:left="720"/>
      </w:pPr>
      <w:r>
        <w:rPr>
          <w:lang w:val="fr_FR" w:bidi="fr_FR"/>
        </w:rPr>
      </w:r>
      <w:r>
        <w:rPr>
          <w:lang w:val="fr_FR" w:bidi="fr_FR"/>
        </w:rPr>
        <w:t>Le pêcheur (bien qu'il n'en soit pas fait mention)</w:t>
      </w:r>
    </w:p>
    <w:p>
      <w:pPr>
        <w:pStyle w:val="ListBullet"/>
        <w:spacing w:line="240" w:lineRule="auto"/>
        <w:ind w:left="720"/>
      </w:pPr>
      <w:r>
        <w:rPr>
          <w:lang w:val="fr_FR" w:bidi="fr_FR"/>
        </w:rPr>
      </w:r>
      <w:r>
        <w:rPr>
          <w:lang w:val="fr_FR" w:bidi="fr_FR"/>
        </w:rPr>
        <w:t>Le mauvais poisson</w:t>
      </w:r>
    </w:p>
    <w:p>
      <w:pPr>
        <w:pStyle w:val="ListBullet"/>
        <w:spacing w:line="240" w:lineRule="auto"/>
        <w:ind w:left="720"/>
      </w:pPr>
      <w:r>
        <w:rPr>
          <w:lang w:val="fr_FR" w:bidi="fr_FR"/>
        </w:rPr>
      </w:r>
      <w:r>
        <w:rPr>
          <w:lang w:val="fr_FR" w:bidi="fr_FR"/>
        </w:rPr>
        <w:t>Le bon poisson</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Les personnes méchantes</w:t>
      </w:r>
    </w:p>
    <w:p>
      <w:pPr>
        <w:pStyle w:val="ListBullet"/>
        <w:spacing w:line="240" w:lineRule="auto"/>
        <w:ind w:left="720"/>
      </w:pPr>
      <w:r>
        <w:rPr>
          <w:lang w:val="fr_FR" w:bidi="fr_FR"/>
        </w:rPr>
      </w:r>
      <w:r>
        <w:rPr>
          <w:lang w:val="fr_FR" w:bidi="fr_FR"/>
        </w:rPr>
        <w:t>Les personnes justes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 propriétaire de la maison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Veillez à bien représenter la parabole que Jésus raconte.</w:t>
      </w:r>
    </w:p>
    <w:p>
      <w:pPr/>
      <w:r>
        <w:rPr>
          <w:lang w:val="fr_FR" w:bidi="fr_FR"/>
        </w:rPr>
      </w:r>
      <w:r>
        <w:rPr>
          <w:lang w:val="fr_FR" w:bidi="fr_FR"/>
        </w:rPr>
        <w:t>Jésus raconte la parabole de l'homme qui trouve le trésor caché et vend tout pour acheter le champ dans lequel il se trouve. Jésus parle ensuite du marchand qui trouve la perle de grand prix et vend aussi tout pour l'acheter.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ce qu’ils ressentent.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la parabole du filet qui amène les poissons qui sont triés entre les bons et les mauvais. Jésus explique ensuite que c'est ce qui arrivera à la fin de l'âge. Les anges sépareront les méchants et les justes et jetteront les méchants dans la fournaise de feu.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w:t>
      </w:r>
    </w:p>
    <w:p>
      <w:pPr>
        <w:pStyle w:val="ListBullet"/>
        <w:spacing w:line="240" w:lineRule="auto"/>
        <w:ind w:left="720"/>
      </w:pPr>
      <w:r>
        <w:rPr>
          <w:lang w:val="fr_FR" w:bidi="fr_FR"/>
        </w:rPr>
      </w:r>
      <w:r>
        <w:rPr>
          <w:lang w:val="fr_FR" w:bidi="fr_FR"/>
        </w:rPr>
        <w:t>Demandez aux acteurs qui jouent le mauvais poisson ce qu'ils ressentent. Vous entendrez des choses comme :</w:t>
      </w:r>
    </w:p>
    <w:p>
      <w:pPr>
        <w:pStyle w:val="ListBullet"/>
        <w:spacing w:line="240" w:lineRule="auto"/>
        <w:ind w:left="720"/>
      </w:pPr>
      <w:r>
        <w:rPr>
          <w:lang w:val="fr_FR" w:bidi="fr_FR"/>
        </w:rPr>
      </w:r>
      <w:r>
        <w:rPr>
          <w:lang w:val="fr_FR" w:bidi="fr_FR"/>
        </w:rPr>
        <w:t>Demandez aux acteurs qui jouent les disciples et le bon poisson ce qu'ils ressentent.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demande aux disciples s'ils comprennent et ils disent oui. Jésus parle ensuite de ceux qui sont des docteurs de la loi qui deviennent disciples, disant qu'ils sont comme le maître d'une maison qui en sort des trésors anciens et nouveaux.</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disciples de Jésus ce qu'ils ressentent maintenant. Vous entendrez des choses comme :</w:t>
      </w:r>
    </w:p>
    <w:p>
      <w:pPr/>
      <w:r>
        <w:rPr>
          <w:lang w:val="fr_FR" w:bidi="fr_FR"/>
        </w:rPr>
      </w:r>
      <w:r>
        <w:rPr>
          <w:lang w:val="fr_FR" w:bidi="fr_FR"/>
        </w:rPr>
        <w:t>Jésus quitte cette partie du pays.</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enseigne dans une maison à Capernaüm. Jésus raconte à ses </w:t>
      </w:r>
      <w:r>
        <w:rPr>
          <w:b/>
          <w:lang w:val="fr_FR" w:bidi="fr_FR"/>
        </w:rPr>
        <w:t>disciples</w:t>
      </w:r>
      <w:r>
        <w:rPr>
          <w:lang w:val="fr_FR" w:bidi="fr_FR"/>
        </w:rPr>
        <w:t xml:space="preserve"> plusieurs </w:t>
      </w:r>
      <w:r>
        <w:rPr>
          <w:b/>
          <w:lang w:val="fr_FR" w:bidi="fr_FR"/>
        </w:rPr>
        <w:t>paraboles</w:t>
      </w:r>
      <w:r>
        <w:rPr>
          <w:lang w:val="fr_FR" w:bidi="fr_FR"/>
        </w:rPr>
        <w:t xml:space="preserve"> au sujet du </w:t>
      </w:r>
      <w:r>
        <w:rPr>
          <w:b/>
          <w:lang w:val="fr_FR" w:bidi="fr_FR"/>
        </w:rPr>
        <w:t>royaume des cieux</w:t>
      </w:r>
      <w:r>
        <w:rPr>
          <w:lang w:val="fr_FR" w:bidi="fr_FR"/>
        </w:rPr>
        <w:t>.</w:t>
      </w:r>
    </w:p>
    <w:p>
      <w:pPr/>
      <w:r>
        <w:rPr>
          <w:lang w:val="fr_FR" w:bidi="fr_FR"/>
        </w:rPr>
      </w:r>
      <w:r>
        <w:rPr>
          <w:b/>
          <w:lang w:val="fr_FR" w:bidi="fr_FR"/>
        </w:rPr>
        <w:t>Les disciples</w:t>
      </w:r>
      <w:r>
        <w:rPr>
          <w:lang w:val="fr_FR" w:bidi="fr_FR"/>
        </w:rPr>
        <w:t xml:space="preserve"> sont des suiveurs de Jésus. Utilisez le même mot que vous avez déjà utilisé pour </w:t>
      </w:r>
      <w:r>
        <w:rPr>
          <w:lang w:val="fr_FR" w:bidi="fr_FR"/>
        </w:rPr>
        <w:t>disciples</w:t>
      </w:r>
      <w:r>
        <w:rPr>
          <w:lang w:val="fr_FR" w:bidi="fr_FR"/>
        </w:rPr>
        <w:t>.</w:t>
      </w:r>
    </w:p>
    <w:p>
      <w:pPr/>
      <w:r>
        <w:rPr>
          <w:lang w:val="fr_FR" w:bidi="fr_FR"/>
        </w:rPr>
      </w:r>
      <w:r>
        <w:rPr>
          <w:lang w:val="fr_FR" w:bidi="fr_FR"/>
        </w:rPr>
        <w:t xml:space="preserve">Une </w:t>
      </w:r>
      <w:r>
        <w:rPr>
          <w:b/>
          <w:lang w:val="fr_FR" w:bidi="fr_FR"/>
        </w:rPr>
        <w:t>parabole</w:t>
      </w:r>
      <w:r>
        <w:rPr>
          <w:lang w:val="fr_FR" w:bidi="fr_FR"/>
        </w:rPr>
        <w:t xml:space="preserve"> est une histoire qui utilise des situations de tous les jours pour expliquer une signification plus profonde. Référez-vous au Glossaire principal pour une définition de </w:t>
      </w:r>
      <w:r>
        <w:rPr>
          <w:lang w:val="fr_FR" w:bidi="fr_FR"/>
        </w:rPr>
        <w:t>parabole</w:t>
      </w:r>
      <w:r>
        <w:rPr>
          <w:lang w:val="fr_FR" w:bidi="fr_FR"/>
        </w:rPr>
        <w:t xml:space="preserve">. </w:t>
      </w:r>
    </w:p>
    <w:p>
      <w:pPr/>
      <w:r>
        <w:rPr>
          <w:lang w:val="fr_FR" w:bidi="fr_FR"/>
        </w:rPr>
      </w:r>
      <w:r>
        <w:rPr>
          <w:lang w:val="fr_FR" w:bidi="fr_FR"/>
        </w:rPr>
        <w:t xml:space="preserve">Le </w:t>
      </w:r>
      <w:r>
        <w:rPr>
          <w:b/>
          <w:lang w:val="fr_FR" w:bidi="fr_FR"/>
        </w:rPr>
        <w:t>royaume des cieux</w:t>
      </w:r>
      <w:r>
        <w:rPr>
          <w:lang w:val="fr_FR" w:bidi="fr_FR"/>
        </w:rPr>
        <w:t xml:space="preserve"> est quand Dieu règne sur toutes choses. Utilisez le même mot que vous avez utilisé pour royaume des cieux dans le livre de Matthieu. Référez-vous au glossaire principal pour une définition du </w:t>
      </w:r>
      <w:r>
        <w:rPr>
          <w:lang w:val="fr_FR" w:bidi="fr_FR"/>
        </w:rPr>
        <w:t>royaume des cieux</w:t>
      </w:r>
      <w:r>
        <w:rPr>
          <w:lang w:val="fr_FR" w:bidi="fr_FR"/>
        </w:rPr>
        <w:t>.</w:t>
      </w:r>
    </w:p>
    <w:p>
      <w:pPr/>
      <w:r>
        <w:rPr>
          <w:lang w:val="fr_FR" w:bidi="fr_FR"/>
        </w:rPr>
      </w:r>
      <w:r>
        <w:rPr>
          <w:lang w:val="fr_FR" w:bidi="fr_FR"/>
        </w:rPr>
        <w:t xml:space="preserve">Jésus raconte deux paraboles au sujet de la valeur du royaume des cieux et sur le fait qu'il vaut la peine de sacrifier tout ce que l'on trouve et ce que l'on possède. Jésus utilise deux objets de valeur dans les paraboles : une boîte au trésor et une </w:t>
      </w:r>
      <w:r>
        <w:rPr>
          <w:b/>
          <w:lang w:val="fr_FR" w:bidi="fr_FR"/>
        </w:rPr>
        <w:t>perle</w:t>
      </w:r>
      <w:r>
        <w:rPr>
          <w:lang w:val="fr_FR" w:bidi="fr_FR"/>
        </w:rPr>
        <w:t>. Une perle est un bijou de grande valeur que créent des poissons particuliers dans l'océan.</w:t>
      </w:r>
    </w:p>
    <w:p>
      <w:pPr/>
      <w:r>
        <w:rPr>
          <w:lang w:val="fr_FR" w:bidi="fr_FR"/>
        </w:rPr>
      </w:r>
      <w:r>
        <w:rPr>
          <w:lang w:val="fr_FR" w:bidi="fr_FR"/>
        </w:rPr>
        <w:t xml:space="preserve">Puis Jésus raconte une parabole sur ce à quoi ressemblera le royaume à la </w:t>
      </w:r>
      <w:r>
        <w:rPr>
          <w:b/>
          <w:lang w:val="fr_FR" w:bidi="fr_FR"/>
        </w:rPr>
        <w:t>fin de l'âge</w:t>
      </w:r>
      <w:r>
        <w:rPr>
          <w:lang w:val="fr_FR" w:bidi="fr_FR"/>
        </w:rPr>
        <w:t>. La fin de l'âge fait référence à la fin des temps, c'est-à-dire au moment où Jésus reviendra et renouvellera toutes choses.</w:t>
      </w:r>
    </w:p>
    <w:p>
      <w:pPr/>
      <w:r>
        <w:rPr>
          <w:lang w:val="fr_FR" w:bidi="fr_FR"/>
        </w:rPr>
      </w:r>
      <w:r>
        <w:rPr>
          <w:lang w:val="fr_FR" w:bidi="fr_FR"/>
        </w:rPr>
        <w:t xml:space="preserve">Les </w:t>
      </w:r>
      <w:r>
        <w:rPr>
          <w:b/>
          <w:lang w:val="fr_FR" w:bidi="fr_FR"/>
        </w:rPr>
        <w:t>anges</w:t>
      </w:r>
      <w:r>
        <w:rPr>
          <w:lang w:val="fr_FR" w:bidi="fr_FR"/>
        </w:rPr>
        <w:t xml:space="preserve"> sépareront les personnes mauvaises des personnes que Dieu accepte parce qu'elles suivent Jésus. Les anges sont des êtres surnaturels qui sont des messagers et des serviteurs de Dieu. Utilisez le même mot que vous avez utilisé pour anges auparavant. Référez‑vous au Glossaire principal pour une définition du mot </w:t>
      </w:r>
      <w:r>
        <w:rPr>
          <w:lang w:val="fr_FR" w:bidi="fr_FR"/>
        </w:rPr>
        <w:t>ange</w:t>
      </w:r>
      <w:r>
        <w:rPr>
          <w:lang w:val="fr_FR" w:bidi="fr_FR"/>
        </w:rPr>
        <w:t>.</w:t>
      </w:r>
    </w:p>
    <w:p>
      <w:pPr/>
      <w:r>
        <w:rPr>
          <w:lang w:val="fr_FR" w:bidi="fr_FR"/>
        </w:rPr>
      </w:r>
      <w:r>
        <w:rPr>
          <w:lang w:val="fr_FR" w:bidi="fr_FR"/>
        </w:rPr>
        <w:t xml:space="preserve">Les anges jetteront ensuite toutes les personnes méchantes dans la fournaise de feu. Cela est censé représenter </w:t>
      </w:r>
      <w:r>
        <w:rPr>
          <w:b/>
          <w:lang w:val="fr_FR" w:bidi="fr_FR"/>
        </w:rPr>
        <w:t>l'enfer</w:t>
      </w:r>
      <w:r>
        <w:rPr>
          <w:lang w:val="fr_FR" w:bidi="fr_FR"/>
        </w:rPr>
        <w:t xml:space="preserve">, ou la punition éternelle. Référez-vous au glossaire principal pour une définition de </w:t>
      </w:r>
      <w:r>
        <w:rPr>
          <w:lang w:val="fr_FR" w:bidi="fr_FR"/>
        </w:rPr>
        <w:t>l'enfer</w:t>
      </w:r>
      <w:r>
        <w:rPr>
          <w:lang w:val="fr_FR" w:bidi="fr_FR"/>
        </w:rPr>
        <w:t>.</w:t>
      </w:r>
    </w:p>
    <w:p>
      <w:pPr/>
      <w:r>
        <w:rPr>
          <w:lang w:val="fr_FR" w:bidi="fr_FR"/>
        </w:rPr>
      </w:r>
      <w:r>
        <w:rPr>
          <w:lang w:val="fr_FR" w:bidi="fr_FR"/>
        </w:rPr>
        <w:t>Jésus vérifie avec les disciples pour s'assurer qu'ils comprennent tout ce qu'il a dit.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13:54–58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13.54–58.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Nous sommes à la fin de la série de paraboles que Jésus avait racontée à une foule et aux disciples de Jésus. Après avoir fini de raconter les paraboles, Jésus quitte Capernaüm et va dans la ville natale de Jésus.</w:t>
      </w:r>
    </w:p>
    <w:p>
      <w:pPr/>
      <w:r>
        <w:rPr>
          <w:lang w:val="fr_FR" w:bidi="fr_FR"/>
        </w:rPr>
      </w:r>
      <w:r>
        <w:rPr>
          <w:lang w:val="fr_FR" w:bidi="fr_FR"/>
        </w:rPr>
        <w:t>Jésus arrive dans sa ville natale. Certaines versions ajoutent que Jésus arrive dans sa ville natale, Nazareth. Cependant, il aurait pu s'agir de la région autour de Nazareth.</w:t>
      </w:r>
    </w:p>
    <w:p>
      <w:pPr/>
      <w:r>
        <w:rPr>
          <w:lang w:val="fr_FR" w:bidi="fr_FR"/>
        </w:rPr>
      </w:r>
      <w:r>
        <w:rPr>
          <w:lang w:val="fr_FR" w:bidi="fr_FR"/>
        </w:rPr>
        <w:t>Arrêtez-vous et regardez la carte de la Galilée sur laquelle Capernaüm et Nazareth sont indiqués.</w:t>
      </w:r>
    </w:p>
    <w:p>
      <w:pPr/>
      <w:r>
        <w:rPr>
          <w:lang w:val="fr_FR" w:bidi="fr_FR"/>
        </w:rPr>
      </w:r>
      <w:r>
        <w:rPr>
          <w:lang w:val="fr_FR" w:bidi="fr_FR"/>
        </w:rPr>
        <w:t>Jésus commence à enseigner aux gens dans la synagogue, le lieu de culte local pour les Juifs. Jésus a très certainement enseigné plusieurs fois dans cette synagogue. Ce n'était pas un seul enseignement. Les personnes qui écoutaient Jésus enseigner étaient étonnées par la sagesse de l'enseignement de Jésus. Ils s'interrogent les uns les autres sur la source de la sagesse et de la puissance de Jésus pour faire des miracles. Les miracles sont les actions puissantes que seul Dieu peut accomplir que les gens soient émerveillés devant Dieu.</w:t>
      </w:r>
    </w:p>
    <w:p>
      <w:pPr/>
      <w:r>
        <w:rPr>
          <w:lang w:val="fr_FR" w:bidi="fr_FR"/>
        </w:rPr>
      </w:r>
      <w:r>
        <w:rPr>
          <w:lang w:val="fr_FR" w:bidi="fr_FR"/>
        </w:rPr>
        <w:t>Les personnes dans la synagogue posent plusieurs questions au sujet de la famille de Jésus. Ce sont des questions rhétoriques qui ne demandent pas de réponse. La signification de toutes ces questions suggère que Jésus est quelqu'un qu'ils pensent bien connaître. Les questions laissent entendre qu'ils ont grandi avec la famille de Jésus et qu'ils connaissent Jésus depuis longtemps. Les gens connaissent la famille de Jésus : le père, la mère, les frères et les sœurs de Jésus. Ils appellent Jésus le fils du charpentier, ce qui signifie qu'ils savent que Jésus est sans instruction et qu'il suit le métier du père de Jésus. Malheureusement, cette familiarité avec Jésus ne les conduit pas à croire en Jésus. Au lieu de cela, ils sont offensés par Jésus. Être offensé, c'est ressentir de la colère ou un choc vis-à-vis de quelque chose qui a été dit ou fait. Certaines versions disent que les gens ont rejeté ou n'auraient rien à voir avec Jésus.</w:t>
      </w:r>
    </w:p>
    <w:p>
      <w:pPr/>
      <w:r>
        <w:rPr>
          <w:lang w:val="fr_FR" w:bidi="fr_FR"/>
        </w:rPr>
      </w:r>
      <w:r>
        <w:rPr>
          <w:lang w:val="fr_FR" w:bidi="fr_FR"/>
        </w:rPr>
        <w:t>Discutez avec l'équipe : Y a-t-il des familles dans votre culture, votre ville ou votre village qui ne quittent jamais la région ? Connaissez-vous bien ces familles ? Racontez une histoire au sujet d'une famille que vous avez vue grandir au fil des années.</w:t>
      </w:r>
    </w:p>
    <w:p>
      <w:pPr/>
      <w:r>
        <w:rPr>
          <w:lang w:val="fr_FR" w:bidi="fr_FR"/>
        </w:rPr>
      </w:r>
      <w:r>
        <w:rPr>
          <w:lang w:val="fr_FR" w:bidi="fr_FR"/>
        </w:rPr>
        <w:t>Il y a un certain débat pour savoir si les frères et sœurs de Jésus dans ce passage sont ou non les enfants de Marie et Joseph qu'ils ont eu après Jésus. Beaucoup croient que c'est le cas, mais certains croient qu'ils étaient des cousins ​​de Jésus. Dans les deux cas, ils étaient des parents proches de Jésus. Le fait que les personnes qui les remettent en question soient liées à Jésus indique que les gens connaissaient et vivaient parmi la famille de Jésus.</w:t>
      </w:r>
    </w:p>
    <w:p>
      <w:pPr/>
      <w:r>
        <w:rPr>
          <w:lang w:val="fr_FR" w:bidi="fr_FR"/>
        </w:rPr>
      </w:r>
      <w:r>
        <w:rPr>
          <w:lang w:val="fr_FR" w:bidi="fr_FR"/>
        </w:rPr>
        <w:t>Jésus leur dit qu'un prophète est honoré partout, sauf dans sa ville natale et parmi sa famille. Les gens pensaient que Jésus n'était qu'un prophète. Jésus n'était pas honoré par les personnes à Nazareth ont été offensées par Jésus. Jésus n'y a donc fait que quelques miracles à cause de l'incrédulité des gens. C'est le seul moment où Matthieu utilise ce mot : « incrédulité ». Cela signifie leur incrédulité en Jésus. Ils refusent de croire en Jésus même s'ils pouvaient clairement voir la sagesse et les miracles de Jésus.</w:t>
      </w:r>
    </w:p>
    <w:p>
      <w:pPr/>
      <w:r>
        <w:rPr>
          <w:lang w:val="fr_FR" w:bidi="fr_FR"/>
        </w:rPr>
      </w:r>
      <w:r>
        <w:rPr>
          <w:lang w:val="fr_FR" w:bidi="fr_FR"/>
        </w:rPr>
        <w:t>Discutez avec votre équipe : Dans votre culture, qui sont les personnes qui sont considérées comme sages, et pourquoi sont-elles considérées comme sages ? Ces personnes sont-elles respectées dans leur propre ville ? Y a-t-il des personnes qui ne respectent pas les personnes sages ? Si oui, pourquoi pas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arrive dans la ville natale de Jésus. Jésus enseigne dans la synagogue et les gens sont étonnés.</w:t>
      </w:r>
    </w:p>
    <w:p>
      <w:pPr/>
      <w:r>
        <w:rPr>
          <w:lang w:val="fr_FR" w:bidi="fr_FR"/>
        </w:rPr>
      </w:r>
      <w:r>
        <w:rPr>
          <w:b/>
          <w:lang w:val="fr_FR" w:bidi="fr_FR"/>
        </w:rPr>
        <w:t>Deuxième partie :</w:t>
      </w:r>
      <w:r>
        <w:rPr>
          <w:lang w:val="fr_FR" w:bidi="fr_FR"/>
        </w:rPr>
        <w:t xml:space="preserve"> Les gens s'interrogent sur la source de la sagesse et de la puissance de Jésus. Les gens remettent Jésus en question parce qu'ils connaissent la famille de Jésus et ont vécu parmi elle depuis longtemps. Jésus leur dit qu'un prophète n'est pas sans honneur, sauf dans sa ville natale. Jésus ne fait que quelques miracles parce qu'ils ne croient pas en lui.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dans la synagogue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Regardez à nouveau la carte de Capernaüm à Nazareth.</w:t>
      </w:r>
    </w:p>
    <w:p>
      <w:pPr/>
      <w:r>
        <w:rPr>
          <w:lang w:val="fr_FR" w:bidi="fr_FR"/>
        </w:rPr>
      </w:r>
      <w:r>
        <w:rPr>
          <w:lang w:val="fr_FR" w:bidi="fr_FR"/>
        </w:rPr>
        <w:t>L'expression « se rendre dans sa ville natale » signifie que Jésus est arrivé dans sa ville natale, ou est retourné dans sa ville natale. C'était la ville où Jésus a grandi. Jésus commence à enseigner dans la synagogue qui est probablement l'endroit où Jésus est allé quand il était plus jeune. Les personnes qui ont entendu Jésus étaient étonnées.</w:t>
      </w:r>
    </w:p>
    <w:p>
      <w:pPr/>
      <w:r>
        <w:rPr>
          <w:lang w:val="fr_FR" w:bidi="fr_FR"/>
        </w:rPr>
      </w:r>
      <w:r>
        <w:rPr>
          <w:lang w:val="fr_FR" w:bidi="fr_FR"/>
        </w:rPr>
        <w:t>Les gens commencent à se demander d'où Jésus tire sa sagesse et sa puissance. Il s'agissait de personnes qui connaissaient Jésus quand il était plus jeune et connaissaient la famille de Jésus. Il n'est pas déraisonnable de supposer qu'ils auraient accueilli Jésus à la maison avant que Jésus n'aille à la synagogue pour enseigner. Ce sont les personnes qui rejettent Jésus et sont offensées par Jésus.</w:t>
      </w:r>
    </w:p>
    <w:p>
      <w:pPr/>
      <w:r>
        <w:rPr>
          <w:lang w:val="fr_FR" w:bidi="fr_FR"/>
        </w:rPr>
      </w:r>
      <w:r>
        <w:rPr>
          <w:lang w:val="fr_FR" w:bidi="fr_FR"/>
        </w:rPr>
        <w:t>Jésus dit aux personnes dans la synagogue qu'un prophète n'est pas sans honneur, sauf dans sa ville natale et parmi sa propre famille. Jésus n'a pas fait beaucoup de miracles parce que les gens n'avaient pas la foi en lui.</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personnes dans la synagogue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arrive dans la ville natale de Jésus. Jésus commence à enseigner dans la synagogue.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est allé à la synagogue et a enseigné. Les gens étaient étonnés et ont demandé : « D'où cet homme tient-il cette sagesse et cette puissance ? N'est-il pas l'un des nôtres, qui a grandi ici ? Ceux-ci ne sont-ils pas les membres de sa famille ? » Ils étaient offensés par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peuple : « Pourquoi êtes-vous si offensés par Jésus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leur dit qu'un prophète n'est pas sans honneur, sauf dans sa ville natale et dans sa propre maison. Jésus n'y a pas fait beaucoup de miracles parce qu'ils ne croyaient pas en lui.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arrive dans la ville natale de Jésus. Jésus enseigne aux personnes dans la </w:t>
      </w:r>
      <w:r>
        <w:rPr>
          <w:b/>
          <w:lang w:val="fr_FR" w:bidi="fr_FR"/>
        </w:rPr>
        <w:t>synagogue</w:t>
      </w:r>
      <w:r>
        <w:rPr>
          <w:lang w:val="fr_FR" w:bidi="fr_FR"/>
        </w:rPr>
        <w:t xml:space="preserve">. La synagogue est un lieu de culte pour les Juifs. Utilisez le même mot que vous avez déjà utilisé pour synagogue. Référez-vous au glossaire principal pour la définition de </w:t>
      </w:r>
      <w:r>
        <w:rPr>
          <w:lang w:val="fr_FR" w:bidi="fr_FR"/>
        </w:rPr>
        <w:t>synagogue</w:t>
      </w:r>
      <w:r>
        <w:rPr>
          <w:lang w:val="fr_FR" w:bidi="fr_FR"/>
        </w:rPr>
        <w:t>.</w:t>
      </w:r>
    </w:p>
    <w:p>
      <w:pPr/>
      <w:r>
        <w:rPr>
          <w:lang w:val="fr_FR" w:bidi="fr_FR"/>
        </w:rPr>
      </w:r>
      <w:r>
        <w:rPr>
          <w:lang w:val="fr_FR" w:bidi="fr_FR"/>
        </w:rPr>
        <w:t xml:space="preserve">Tous étaient étonnés et ont commencé à poser des questions sur la </w:t>
      </w:r>
      <w:r>
        <w:rPr>
          <w:b/>
          <w:lang w:val="fr_FR" w:bidi="fr_FR"/>
        </w:rPr>
        <w:t>sagesse</w:t>
      </w:r>
      <w:r>
        <w:rPr>
          <w:lang w:val="fr_FR" w:bidi="fr_FR"/>
        </w:rPr>
        <w:t xml:space="preserve"> et la puissance de Jésus pour faire des </w:t>
      </w:r>
      <w:r>
        <w:rPr>
          <w:b/>
          <w:lang w:val="fr_FR" w:bidi="fr_FR"/>
        </w:rPr>
        <w:t>miracles</w:t>
      </w:r>
      <w:r>
        <w:rPr>
          <w:lang w:val="fr_FR" w:bidi="fr_FR"/>
        </w:rPr>
        <w:t>.</w:t>
      </w:r>
    </w:p>
    <w:p>
      <w:pPr/>
      <w:r>
        <w:rPr>
          <w:lang w:val="fr_FR" w:bidi="fr_FR"/>
        </w:rPr>
      </w:r>
      <w:r>
        <w:rPr>
          <w:lang w:val="fr_FR" w:bidi="fr_FR"/>
        </w:rPr>
        <w:t xml:space="preserve">La </w:t>
      </w:r>
      <w:r>
        <w:rPr>
          <w:b/>
          <w:lang w:val="fr_FR" w:bidi="fr_FR"/>
        </w:rPr>
        <w:t>sagesse</w:t>
      </w:r>
      <w:r>
        <w:rPr>
          <w:lang w:val="fr_FR" w:bidi="fr_FR"/>
        </w:rPr>
        <w:t xml:space="preserve">, c'est penser à des choses qui sont vraies et faire des choses qui sont bonnes. Référez-vous au glossaire principal pour une définition de la </w:t>
      </w:r>
      <w:r>
        <w:rPr>
          <w:lang w:val="fr_FR" w:bidi="fr_FR"/>
        </w:rPr>
        <w:t>sagesse</w:t>
      </w:r>
      <w:r>
        <w:rPr>
          <w:lang w:val="fr_FR" w:bidi="fr_FR"/>
        </w:rPr>
        <w:t>.</w:t>
      </w:r>
    </w:p>
    <w:p>
      <w:pPr/>
      <w:r>
        <w:rPr>
          <w:lang w:val="fr_FR" w:bidi="fr_FR"/>
        </w:rPr>
      </w:r>
      <w:r>
        <w:rPr>
          <w:b/>
          <w:lang w:val="fr_FR" w:bidi="fr_FR"/>
        </w:rPr>
        <w:t>Les miracles</w:t>
      </w:r>
      <w:r>
        <w:rPr>
          <w:lang w:val="fr_FR" w:bidi="fr_FR"/>
        </w:rPr>
        <w:t xml:space="preserve"> sont les actions puissantes que seul Dieu peut accomplir pour que les gens soient émerveillés devant Dieu. Référez-vous au Glossaire principal pour une définition du mot </w:t>
      </w:r>
      <w:r>
        <w:rPr>
          <w:lang w:val="fr_FR" w:bidi="fr_FR"/>
        </w:rPr>
        <w:t>miracles</w:t>
      </w:r>
      <w:r>
        <w:rPr>
          <w:lang w:val="fr_FR" w:bidi="fr_FR"/>
        </w:rPr>
        <w:t>.</w:t>
      </w:r>
    </w:p>
    <w:p>
      <w:pPr/>
      <w:r>
        <w:rPr>
          <w:lang w:val="fr_FR" w:bidi="fr_FR"/>
        </w:rPr>
      </w:r>
      <w:r>
        <w:rPr>
          <w:lang w:val="fr_FR" w:bidi="fr_FR"/>
        </w:rPr>
        <w:t xml:space="preserve">Le peuple connaissait la famille de Jésus et faisait référence à Jésus comme « le fils du charpentier. » Un </w:t>
      </w:r>
      <w:r>
        <w:rPr>
          <w:b/>
          <w:lang w:val="fr_FR" w:bidi="fr_FR"/>
        </w:rPr>
        <w:t>charpentier</w:t>
      </w:r>
      <w:r>
        <w:rPr>
          <w:lang w:val="fr_FR" w:bidi="fr_FR"/>
        </w:rPr>
        <w:t xml:space="preserve"> est une personne qui construit en utilisant du bois et éventuellement de la pierre.</w:t>
      </w:r>
    </w:p>
    <w:p>
      <w:pPr/>
      <w:r>
        <w:rPr>
          <w:lang w:val="fr_FR" w:bidi="fr_FR"/>
        </w:rPr>
      </w:r>
      <w:r>
        <w:rPr>
          <w:lang w:val="fr_FR" w:bidi="fr_FR"/>
        </w:rPr>
        <w:t xml:space="preserve">Le peuple a été </w:t>
      </w:r>
      <w:r>
        <w:rPr>
          <w:b/>
          <w:lang w:val="fr_FR" w:bidi="fr_FR"/>
        </w:rPr>
        <w:t>offensé</w:t>
      </w:r>
      <w:r>
        <w:rPr>
          <w:lang w:val="fr_FR" w:bidi="fr_FR"/>
        </w:rPr>
        <w:t xml:space="preserve"> par Jésus. L'offense, c'est être en colère ou choqué par quelque chose qui est dit ou fait. Ils ont rejeté Jésus et n'avaient pas foi en Jésus. À cause de leur manque de foi, Jésus n'a pas fait beaucoup de miracles.</w:t>
      </w:r>
    </w:p>
    <w:p>
      <w:pPr/>
      <w:r>
        <w:rPr>
          <w:lang w:val="fr_FR" w:bidi="fr_FR"/>
        </w:rPr>
      </w:r>
      <w:r>
        <w:rPr>
          <w:lang w:val="fr_FR" w:bidi="fr_FR"/>
        </w:rPr>
        <w:t xml:space="preserve">Jésus dit qu'un </w:t>
      </w:r>
      <w:r>
        <w:rPr>
          <w:b/>
          <w:lang w:val="fr_FR" w:bidi="fr_FR"/>
        </w:rPr>
        <w:t>prophète</w:t>
      </w:r>
      <w:r>
        <w:rPr>
          <w:lang w:val="fr_FR" w:bidi="fr_FR"/>
        </w:rPr>
        <w:t xml:space="preserve"> n'est sans honneur que dans sa ville natale. Un prophète est un messager de Dieu qui apporte la parole de Dieu au peuple. Utilisez le même mot que vous avez déjà utilisé pour prophète. Référez-vous au glossaire principal pour une définition du mot </w:t>
      </w:r>
      <w:r>
        <w:rPr>
          <w:lang w:val="fr_FR" w:bidi="fr_FR"/>
        </w:rPr>
        <w:t>prophète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14:1–12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14.1–12.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 récit se sert d'une rétrospective, c'est-à-dire une explication d'événements qui se sont produits plus tôt dans le temps. Hérode répond à la fois à ce qu'il a entendu au sujet de Jésus et à ce qu'Hérode a fait à Jean-Baptiste. Jean-Baptiste était le cousin de Jésus, le fils d'Élisabeth. Jean était celui qui a préparé la voie pour Jésus, le Messie, ou le Sauveur promis.</w:t>
      </w:r>
    </w:p>
    <w:p>
      <w:pPr/>
      <w:r>
        <w:rPr>
          <w:lang w:val="fr_FR" w:bidi="fr_FR"/>
        </w:rPr>
      </w:r>
      <w:r>
        <w:rPr>
          <w:lang w:val="fr_FR" w:bidi="fr_FR"/>
        </w:rPr>
        <w:t>Ce passage commence par « à ce moment-là. » Cela ne doit pas être pris au pied de la lettre, mais il pourrait être juste de dire que c'était « autour de l'époque où » Jésus a été rejeté à Nazareth. Hérode le tétrarque était le fils d'Hérode le Grand, l'homme qui était roi quand Jésus est né. Le titre « le tétrarque » signifiait qu'Hérode était chef sur un quart de la région, autour de la Galilée. Hérode le tétrarque est aussi connu sous le nom d'Hérode Antipas.</w:t>
      </w:r>
    </w:p>
    <w:p>
      <w:pPr/>
      <w:r>
        <w:rPr>
          <w:lang w:val="fr_FR" w:bidi="fr_FR"/>
        </w:rPr>
      </w:r>
      <w:r>
        <w:rPr>
          <w:lang w:val="fr_FR" w:bidi="fr_FR"/>
        </w:rPr>
        <w:t>Hérode a entendu des rapports au sujet de Jésus. La zone sur laquelle régnait Hérode allait de près de la mer de Galilée à la région de la Pérée près de la mer Morte. La renommée de Jésus avait grandi en Galilée. Il est donc probable qu'Hérode aurait entendu des histoires au sujet de Jésus.</w:t>
      </w:r>
    </w:p>
    <w:p>
      <w:pPr/>
      <w:r>
        <w:rPr>
          <w:lang w:val="fr_FR" w:bidi="fr_FR"/>
        </w:rPr>
      </w:r>
      <w:r>
        <w:rPr>
          <w:lang w:val="fr_FR" w:bidi="fr_FR"/>
        </w:rPr>
        <w:t>Arrêtez-vous et regardez la carte de la région de la Galilée à la Pérée.</w:t>
      </w:r>
    </w:p>
    <w:p>
      <w:pPr/>
      <w:r>
        <w:rPr>
          <w:lang w:val="fr_FR" w:bidi="fr_FR"/>
        </w:rPr>
      </w:r>
      <w:r>
        <w:rPr>
          <w:lang w:val="fr_FR" w:bidi="fr_FR"/>
        </w:rPr>
        <w:t>Hérode a dit à ses serviteurs, c'est-à-dire à ses officiers dans sa cour, que Jésus doit être Jean-Baptiste qui est ressuscité d'entre les morts. Dans cette culture, même les pharisiens croyaient que les prophètes pouvaient revenir d'entre les morts et posséderaient des pouvoirs spéciaux pour accomplir des miracles. La croyance d'Hérode que Jésus était Jean-Baptiste ressuscité d'entre les morts aurait eu du sens pour les fonctionnaires d'Hérode. C'est ici que nous apprenons pour la première fois que Jean-Baptiste est mort. C'est ici que nous avons maintenant l'histoire sur la façon dont Jean est mort. Hérode a pensé à Jean-Baptiste quand il a entendu des histoires au sujet de Jésus parce qu'il avait arrêté et emprisonné Jean auparavant.</w:t>
      </w:r>
    </w:p>
    <w:p>
      <w:pPr/>
      <w:r>
        <w:rPr>
          <w:lang w:val="fr_FR" w:bidi="fr_FR"/>
        </w:rPr>
      </w:r>
      <w:r>
        <w:rPr>
          <w:lang w:val="fr_FR" w:bidi="fr_FR"/>
        </w:rPr>
        <w:t>L'histoire revient ensuite sur ces événements passés. L'histoire de l'emprisonnement et de la mort de Jean-Baptiste s'est produite avant qu'Hérode n'entende des rapports au sujet de Jésus. Jean-Baptiste affronte Hérode plusieurs fois au sujet de son mariage avec Hérodiade. Hérodiade était la belle-sœur d'Hérode. Le frère d'Hérode était encore vivant et pourtant Hérode a néanmoins épousé l'ancienne femme de Phillip, Hérodiade. Jean s'est assuré qu'Hérode savait que c'était contraire à la loi de Dieu. Hérode a enchaîné Jean et l'a mis en prison. Ceci ne signifie pas que c'est Hérode qui a fait cette action. Cela signifie plutôt qu'Hérode a donné l'ordre pour faire arrêter, enchaîner et emprisonner Jean.</w:t>
      </w:r>
    </w:p>
    <w:p>
      <w:pPr/>
      <w:r>
        <w:rPr>
          <w:lang w:val="fr_FR" w:bidi="fr_FR"/>
        </w:rPr>
      </w:r>
      <w:r>
        <w:rPr>
          <w:lang w:val="fr_FR" w:bidi="fr_FR"/>
        </w:rPr>
        <w:t>Arrêtez-vous et discutez en équipe : Y a-t-il des lois religieuses dans votre culture que les fonctionnaires gouvernementaux enfreignent ? Que se passe-t-il lorsque l'on dénonce les torts des fonctionnaires gouvernementaux ?</w:t>
      </w:r>
    </w:p>
    <w:p>
      <w:pPr/>
      <w:r>
        <w:rPr>
          <w:lang w:val="fr_FR" w:bidi="fr_FR"/>
        </w:rPr>
      </w:r>
      <w:r>
        <w:rPr>
          <w:lang w:val="fr_FR" w:bidi="fr_FR"/>
        </w:rPr>
        <w:t>La loi de l'Ancien Testament à laquelle Jean faisait référence ne disait pas seulement qu'Hérodiade était divorcée, puis remariée. La loi lévitique mentionne aussi que découvrir la nudité de la femme d'un frère est immoral et la rend impure. Hérode Antipas prétendait être un Juif loyal. On aurait pu s'attendre à ce que Jean se soit prononcé contre ce mariage. Certaines versions disent que Jean a dit : « Il n'est pas licite pour vous de l'avoir. » Cela signifie qu'il n'était pas licite pour Hérode d'épouser Hérodiade.</w:t>
      </w:r>
    </w:p>
    <w:p>
      <w:pPr/>
      <w:r>
        <w:rPr>
          <w:lang w:val="fr_FR" w:bidi="fr_FR"/>
        </w:rPr>
      </w:r>
      <w:r>
        <w:rPr>
          <w:lang w:val="fr_FR" w:bidi="fr_FR"/>
        </w:rPr>
        <w:t>Arrêtez-vous et discutez en équipe : Quelles sont les lois sur le mariage dans votre culture ? Comment les gens réagissent-ils quand on enfreint les lois sur le mariage dans votre culture ?</w:t>
      </w:r>
    </w:p>
    <w:p>
      <w:pPr/>
      <w:r>
        <w:rPr>
          <w:lang w:val="fr_FR" w:bidi="fr_FR"/>
        </w:rPr>
      </w:r>
      <w:r>
        <w:rPr>
          <w:lang w:val="fr_FR" w:bidi="fr_FR"/>
        </w:rPr>
        <w:t>Hérode craignait qu'il y ait une émeute si Hérode mettait Jean-Baptiste à mort. Hérode savait que le peuple juif croyait que Jean était un prophète. Un prophète est une personne qui porte le message de Dieu aux gens.</w:t>
      </w:r>
    </w:p>
    <w:p>
      <w:pPr/>
      <w:r>
        <w:rPr>
          <w:lang w:val="fr_FR" w:bidi="fr_FR"/>
        </w:rPr>
      </w:r>
      <w:r>
        <w:rPr>
          <w:lang w:val="fr_FR" w:bidi="fr_FR"/>
        </w:rPr>
        <w:t>Un autre changement dans le temps se produit. On ne nous dit pas combien de temps Jean a été en prison avant la célébration de l'anniversaire d'Hérode. Certaines versions commencent cette partie de l'histoire par le mot « or ». Cela montre un contraste. Hérode avait peur de tuer Jean à cause du fait que le peuple juif croyait que Jean était un prophète. Mais Hérode l'a fait tuer quand même, et nous entendons comment cela s'est produit dans l'histoire au sujet de l'anniversaire d'Hérode.</w:t>
      </w:r>
    </w:p>
    <w:p>
      <w:pPr/>
      <w:r>
        <w:rPr>
          <w:lang w:val="fr_FR" w:bidi="fr_FR"/>
        </w:rPr>
      </w:r>
      <w:r>
        <w:rPr>
          <w:lang w:val="fr_FR" w:bidi="fr_FR"/>
        </w:rPr>
        <w:t>À la célébration de l'anniversaire d'Hérode, la fille d'Hérodiade a dansé et a diverti Hérode et tous les invités. Cela a tant plu à Hérode qu'Hérode a fait un serment devant tout le peuple. Hérode a promis à la fille d'Hérodiade tout ce qu'elle demanderait. Ce serment n'était pas seulement une promesse, mais il faisait appel à Dieu pour punir Hérode si Hérode ne tenait pas sa promesse.</w:t>
      </w:r>
    </w:p>
    <w:p>
      <w:pPr/>
      <w:r>
        <w:rPr>
          <w:lang w:val="fr_FR" w:bidi="fr_FR"/>
        </w:rPr>
      </w:r>
      <w:r>
        <w:rPr>
          <w:lang w:val="fr_FR" w:bidi="fr_FR"/>
        </w:rPr>
        <w:t xml:space="preserve">Arrêtez-vous et discutez : Quelles sont les façons de faire un serment ou une promesse à quelqu'un dans votre culture ? Racontez une histoire d'un moment où vous avez fait un serment et où ensuite vous n'avez pas voulu le tenir. Que s’est-il passé ? </w:t>
      </w:r>
    </w:p>
    <w:p>
      <w:pPr/>
      <w:r>
        <w:rPr>
          <w:lang w:val="fr_FR" w:bidi="fr_FR"/>
        </w:rPr>
      </w:r>
      <w:r>
        <w:rPr>
          <w:lang w:val="fr_FR" w:bidi="fr_FR"/>
        </w:rPr>
        <w:t>Hérodiade avait demandé à sa fille de demander la tête de Jean-Baptiste sur un plateau. Un plateau est une assiette de service pour la nourriture. Nous ne savons pas où se trouvait Hérodiade pendant la célébration. La danse et le divertissement auraient été centrés sur les hommes, et il était peu probable que les femmes aient été là, mais ce n'est pas clair dans ce passage. Il est possible que la fille soit partie pour demander le conseil de sa mère et soit ensuite revenue à la célébration. Ou encore Hérodiade a pu le lui dire avant la célébration. Quoi qu'il en soit, c'était à cause d'Hérodiade que sa fille a demandé que la tête de Jean lui soit apportée.</w:t>
      </w:r>
    </w:p>
    <w:p>
      <w:pPr/>
      <w:r>
        <w:rPr>
          <w:lang w:val="fr_FR" w:bidi="fr_FR"/>
        </w:rPr>
      </w:r>
      <w:r>
        <w:rPr>
          <w:lang w:val="fr_FR" w:bidi="fr_FR"/>
        </w:rPr>
        <w:t>Même si Hérode n'était pas un roi, mais un dirigeant, il est appelé roi dans ce passage. Hérode était triste, soit à cause de la demande, soit parce qu'Hérode avait fait le serment et devait maintenant le tenir. Hérode a donc tenu son serment devant les invités et a ordonné que la tête de Jean-Baptiste soit coupée. La décapitation était illégale dans la culture juive. Il était également illégal dans la culture juive d'exécuter quelqu'un sans procès.</w:t>
      </w:r>
    </w:p>
    <w:p>
      <w:pPr/>
      <w:r>
        <w:rPr>
          <w:lang w:val="fr_FR" w:bidi="fr_FR"/>
        </w:rPr>
      </w:r>
      <w:r>
        <w:rPr>
          <w:lang w:val="fr_FR" w:bidi="fr_FR"/>
        </w:rPr>
        <w:t>Arrêtez-vous et discutez : Quelles sont les lois au sujet de l'exécution de prisonniers dans votre culture ? Y a-t-il des crimes spécifiques qui appellent à une exécution ? Quelles sont les lois qui régissent quand quelqu'un mérite un procès ? Est-il licite dans votre culture d'exécuter quelqu'un qui n'a pas eu de procès ?</w:t>
      </w:r>
    </w:p>
    <w:p>
      <w:pPr/>
      <w:r>
        <w:rPr>
          <w:lang w:val="fr_FR" w:bidi="fr_FR"/>
        </w:rPr>
      </w:r>
      <w:r>
        <w:rPr>
          <w:lang w:val="fr_FR" w:bidi="fr_FR"/>
        </w:rPr>
        <w:t>La tête de Jean a été apportée, sur un plateau, à la fille qui est ensuite allée la donner à sa mère. Les disciples de Jean ont enterré le corps de Jean et sont ensuite allés parler à Jésus de la mort de Jean.</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Hérode entend les rapports au sujet de Jésus. Hérode dit à ses serviteurs qu'il croit que c'est Jean-Baptiste qui est revenu d'entre les morts et que c'est pour cela que Jésus peut faire des miracles.</w:t>
      </w:r>
    </w:p>
    <w:p>
      <w:pPr/>
      <w:r>
        <w:rPr>
          <w:lang w:val="fr_FR" w:bidi="fr_FR"/>
        </w:rPr>
      </w:r>
      <w:r>
        <w:rPr>
          <w:b/>
          <w:lang w:val="fr_FR" w:bidi="fr_FR"/>
        </w:rPr>
        <w:t>Deuxième partie :</w:t>
      </w:r>
      <w:r>
        <w:rPr>
          <w:lang w:val="fr_FR" w:bidi="fr_FR"/>
        </w:rPr>
        <w:t xml:space="preserve"> Hérode a mis Jean en prison mais ne voulait pas tuer Jean. Jean s'est prononcé contre le mariage d'Hérode avec Hérodiade.</w:t>
      </w:r>
    </w:p>
    <w:p>
      <w:pPr/>
      <w:r>
        <w:rPr>
          <w:lang w:val="fr_FR" w:bidi="fr_FR"/>
        </w:rPr>
      </w:r>
      <w:r>
        <w:rPr>
          <w:b/>
          <w:lang w:val="fr_FR" w:bidi="fr_FR"/>
        </w:rPr>
        <w:t>Troisième partie :</w:t>
      </w:r>
      <w:r>
        <w:rPr>
          <w:lang w:val="fr_FR" w:bidi="fr_FR"/>
        </w:rPr>
        <w:t xml:space="preserve"> Cependant, à la célébration d'Hérode, la fille d'Hérodiade a dansé et a diverti tout le monde. Hérode a fait un serment de lui donner ce qu'elle voulait, puisqu'Hérode était si heureux d'elle. Hérodiade a dit à la fille de demander la tête de Jean-Baptiste sur un plateau. Hérode était triste mais a tenu son serment et a ordonné que Jean soit décapité. La tête a été apportée à la fille qui l'a donnée à sa mère.</w:t>
      </w:r>
    </w:p>
    <w:p>
      <w:pPr/>
      <w:r>
        <w:rPr>
          <w:lang w:val="fr_FR" w:bidi="fr_FR"/>
        </w:rPr>
      </w:r>
      <w:r>
        <w:rPr>
          <w:b/>
          <w:lang w:val="fr_FR" w:bidi="fr_FR"/>
        </w:rPr>
        <w:t>Quatrième partie :</w:t>
      </w:r>
      <w:r>
        <w:rPr>
          <w:lang w:val="fr_FR" w:bidi="fr_FR"/>
        </w:rPr>
        <w:t xml:space="preserve"> Les disciples de Jean ont enterré le reste du corps de Jean. Puis ils sont allés dire à Jésus ce qui était arrivé.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Hérode Antipas (Hérode le tétrarque)</w:t>
      </w:r>
    </w:p>
    <w:p>
      <w:pPr>
        <w:pStyle w:val="ListBullet"/>
        <w:spacing w:line="240" w:lineRule="auto"/>
        <w:ind w:left="720"/>
      </w:pPr>
      <w:r>
        <w:rPr>
          <w:lang w:val="fr_FR" w:bidi="fr_FR"/>
        </w:rPr>
      </w:r>
      <w:r>
        <w:rPr>
          <w:lang w:val="fr_FR" w:bidi="fr_FR"/>
        </w:rPr>
        <w:t>Jésus est mentionné</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serviteurs/fonctionnaires d'Hérode</w:t>
      </w:r>
    </w:p>
    <w:p>
      <w:pPr>
        <w:pStyle w:val="ListBullet"/>
        <w:spacing w:line="240" w:lineRule="auto"/>
        <w:ind w:left="720"/>
      </w:pPr>
      <w:r>
        <w:rPr>
          <w:lang w:val="fr_FR" w:bidi="fr_FR"/>
        </w:rPr>
      </w:r>
      <w:r>
        <w:rPr>
          <w:lang w:val="fr_FR" w:bidi="fr_FR"/>
        </w:rPr>
        <w:t>Hérodiade</w:t>
      </w:r>
    </w:p>
    <w:p>
      <w:pPr>
        <w:pStyle w:val="ListBullet"/>
        <w:spacing w:line="240" w:lineRule="auto"/>
        <w:ind w:left="720"/>
      </w:pPr>
      <w:r>
        <w:rPr>
          <w:lang w:val="fr_FR" w:bidi="fr_FR"/>
        </w:rPr>
      </w:r>
      <w:r>
        <w:rPr>
          <w:lang w:val="fr_FR" w:bidi="fr_FR"/>
        </w:rPr>
        <w:t>La fille d'Hérodiade</w:t>
      </w:r>
    </w:p>
    <w:p>
      <w:pPr>
        <w:pStyle w:val="ListBullet"/>
        <w:spacing w:line="240" w:lineRule="auto"/>
        <w:ind w:left="720"/>
      </w:pPr>
      <w:r>
        <w:rPr>
          <w:lang w:val="fr_FR" w:bidi="fr_FR"/>
        </w:rPr>
      </w:r>
      <w:r>
        <w:rPr>
          <w:lang w:val="fr_FR" w:bidi="fr_FR"/>
        </w:rPr>
        <w:t>Les invités à la célébration</w:t>
      </w:r>
    </w:p>
    <w:p>
      <w:pPr>
        <w:pStyle w:val="ListBullet"/>
        <w:spacing w:line="240" w:lineRule="auto"/>
        <w:ind w:left="720"/>
      </w:pPr>
      <w:r>
        <w:rPr>
          <w:lang w:val="fr_FR" w:bidi="fr_FR"/>
        </w:rPr>
      </w:r>
      <w:r>
        <w:rPr>
          <w:lang w:val="fr_FR" w:bidi="fr_FR"/>
        </w:rPr>
        <w:t>Les disciples de Jean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cette histoire n'est pas racontée dans l'ordre chronologique dans la Bible. La majorité de cette histoire a lieu dans le palais d'Hérode. Il est probable que la prison où Jean était détenu était bien plus au sud. On pense qu'Hérode Antipas a passé la plupart de son temps à Tibériade près de la mer de Galilée. La région d'Hérode s'étendait de la Galilée à la Pérée près de la mer Morte, et le ministère de Jésus a donc eu lieu dans la région d'Hérode. On croit que la prison de Jean se trouvait juste à l'est de la mer Morte.</w:t>
      </w:r>
    </w:p>
    <w:p>
      <w:pPr/>
      <w:r>
        <w:rPr>
          <w:lang w:val="fr_FR" w:bidi="fr_FR"/>
        </w:rPr>
      </w:r>
      <w:r>
        <w:rPr>
          <w:lang w:val="fr_FR" w:bidi="fr_FR"/>
        </w:rPr>
        <w:t>Arrêtez-vous et regardez la carte de Tibériade et de la Pérée avec la forteresse de Machaéron. La forteresse de Machaéron se trouvait dans la région sud du territoire d'Hérode. Elle contenait la prison où Jean était détenu.</w:t>
      </w:r>
    </w:p>
    <w:p>
      <w:pPr/>
      <w:r>
        <w:rPr>
          <w:lang w:val="fr_FR" w:bidi="fr_FR"/>
        </w:rPr>
      </w:r>
      <w:r>
        <w:rPr>
          <w:lang w:val="fr_FR" w:bidi="fr_FR"/>
        </w:rPr>
        <w:t>Hérode a épousé Hérodiade, l'ancienne femme de son frère. Hérodiade est la belle-sœur d'Hérode et sa nièce d'un autre frère. Hérode prétendait être un Juif dévoué. Jean-Baptiste a entendu parler de ce mariage et a confronté Hérode, lui disant à plusieurs reprises qu'il n'était pas licite pour Hérode de prendre Hérodiade en mariage. Hérodiade a demandé à Hérode de mettre Jean en prison. Hérode a arrêté Jean, lié Jean et mis Jean en prison comme sa femme l'a demandé. Hérode voulait tuer Jean mais Hérode avait peur du peuple juif parce qu'il croyait que Jean était un prophète.</w:t>
      </w:r>
    </w:p>
    <w:p>
      <w:pPr/>
      <w:r>
        <w:rPr>
          <w:lang w:val="fr_FR" w:bidi="fr_FR"/>
        </w:rPr>
      </w:r>
      <w:r>
        <w:rPr>
          <w:lang w:val="fr_FR" w:bidi="fr_FR"/>
        </w:rPr>
        <w:t>Cependant, un certain temps plus tard pendant la célébration de l'anniversaire d'Hérode, la fille d'Hérodiade a dansé et a diverti Hérode et ses invités. Hérode était si heureux qu'il a fait un serment d'offrir à la fille tout ce qu'elle voudrait. Hérodiade a dit à la fille de demander la tête de Jean-Baptiste sur un plateau. La fille le demande. La fille voulait qu'Hérode soit surpris par sa demande et elle crée donc du suspense quand elle le demande. Elle dit : « Donne-moi, sur un plateau, la tête de Jean-Baptiste. » Elle dit le nom de Jean-Baptiste en dernier pour qu'Hérode ne sache pas la tête de qui elle allait demander jusqu'à la fin.</w:t>
      </w:r>
    </w:p>
    <w:p>
      <w:pPr/>
      <w:r>
        <w:rPr>
          <w:lang w:val="fr_FR" w:bidi="fr_FR"/>
        </w:rPr>
      </w:r>
      <w:r>
        <w:rPr>
          <w:lang w:val="fr_FR" w:bidi="fr_FR"/>
        </w:rPr>
        <w:t>Arrêtez-vous et discutez en tant qu'équipe de traduction : Avez-vous eu une façon de demander quelque chose et de faire de la chose que vous demandez une surprise ?</w:t>
      </w:r>
    </w:p>
    <w:p>
      <w:pPr/>
      <w:r>
        <w:rPr>
          <w:lang w:val="fr_FR" w:bidi="fr_FR"/>
        </w:rPr>
      </w:r>
      <w:r>
        <w:rPr>
          <w:lang w:val="fr_FR" w:bidi="fr_FR"/>
        </w:rPr>
        <w:t>Hérode était triste, mais afin de tenir son serment devant ses invités, Hérode a ordonné que Jean soit décapité. La tête de Jean est apportée à la fille sur un plateau. Ces célébrations étaient censées durer plusieurs jours. Regardez à nouveau la carte de la région. Il est possible que la tête de Jean soit arrivée alors que la célébration était encore en cours, même si c'était quelques jours plus tard.</w:t>
      </w:r>
    </w:p>
    <w:p>
      <w:pPr/>
      <w:r>
        <w:rPr>
          <w:lang w:val="fr_FR" w:bidi="fr_FR"/>
        </w:rPr>
      </w:r>
      <w:r>
        <w:rPr>
          <w:lang w:val="fr_FR" w:bidi="fr_FR"/>
        </w:rPr>
        <w:t>La fille donne la tête à sa mère. Plus tard, les disciples de Jean enterrent son corps. Ils vont ensuite parler à Jésus de la mort de Jean.</w:t>
      </w:r>
    </w:p>
    <w:p>
      <w:pPr/>
      <w:r>
        <w:rPr>
          <w:lang w:val="fr_FR" w:bidi="fr_FR"/>
        </w:rPr>
      </w:r>
      <w:r>
        <w:rPr>
          <w:lang w:val="fr_FR" w:bidi="fr_FR"/>
        </w:rPr>
        <w:t>Quand Hérode a entendu parler de Jésus et des miracles que Jésus faisait, Hérode a dit à ses serviteurs que cela devait être Jean-Baptiste qui était revenu d'entre les morts. Hérode croit que c'est là la raison pour laquelle Jésus fait tant de miracles. C'était autour du moment où Jésus a été rejeté à Nazareth.</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Hérode Antipas (Hérode le tétrarque)</w:t>
      </w:r>
    </w:p>
    <w:p>
      <w:pPr>
        <w:pStyle w:val="ListBullet"/>
        <w:spacing w:line="240" w:lineRule="auto"/>
        <w:ind w:left="720"/>
      </w:pPr>
      <w:r>
        <w:rPr>
          <w:lang w:val="fr_FR" w:bidi="fr_FR"/>
        </w:rPr>
      </w:r>
      <w:r>
        <w:rPr>
          <w:lang w:val="fr_FR" w:bidi="fr_FR"/>
        </w:rPr>
        <w:t>Jésus est mentionné</w:t>
      </w:r>
    </w:p>
    <w:p>
      <w:pPr>
        <w:pStyle w:val="ListBullet"/>
        <w:spacing w:line="240" w:lineRule="auto"/>
        <w:ind w:left="720"/>
      </w:pPr>
      <w:r>
        <w:rPr>
          <w:lang w:val="fr_FR" w:bidi="fr_FR"/>
        </w:rPr>
      </w:r>
      <w:r>
        <w:rPr>
          <w:lang w:val="fr_FR" w:bidi="fr_FR"/>
        </w:rPr>
        <w:t>Jean le Baptiste</w:t>
      </w:r>
    </w:p>
    <w:p>
      <w:pPr>
        <w:pStyle w:val="ListBullet"/>
        <w:spacing w:line="240" w:lineRule="auto"/>
        <w:ind w:left="720"/>
      </w:pPr>
      <w:r>
        <w:rPr>
          <w:lang w:val="fr_FR" w:bidi="fr_FR"/>
        </w:rPr>
      </w:r>
      <w:r>
        <w:rPr>
          <w:lang w:val="fr_FR" w:bidi="fr_FR"/>
        </w:rPr>
        <w:t>Les serviteurs/fonctionnaires d'Hérode</w:t>
      </w:r>
    </w:p>
    <w:p>
      <w:pPr>
        <w:pStyle w:val="ListBullet"/>
        <w:spacing w:line="240" w:lineRule="auto"/>
        <w:ind w:left="720"/>
      </w:pPr>
      <w:r>
        <w:rPr>
          <w:lang w:val="fr_FR" w:bidi="fr_FR"/>
        </w:rPr>
      </w:r>
      <w:r>
        <w:rPr>
          <w:lang w:val="fr_FR" w:bidi="fr_FR"/>
        </w:rPr>
        <w:t>Hérodiade</w:t>
      </w:r>
    </w:p>
    <w:p>
      <w:pPr>
        <w:pStyle w:val="ListBullet"/>
        <w:spacing w:line="240" w:lineRule="auto"/>
        <w:ind w:left="720"/>
      </w:pPr>
      <w:r>
        <w:rPr>
          <w:lang w:val="fr_FR" w:bidi="fr_FR"/>
        </w:rPr>
      </w:r>
      <w:r>
        <w:rPr>
          <w:lang w:val="fr_FR" w:bidi="fr_FR"/>
        </w:rPr>
        <w:t>La fille d'Hérodiade</w:t>
      </w:r>
    </w:p>
    <w:p>
      <w:pPr>
        <w:pStyle w:val="ListBullet"/>
        <w:spacing w:line="240" w:lineRule="auto"/>
        <w:ind w:left="720"/>
      </w:pPr>
      <w:r>
        <w:rPr>
          <w:lang w:val="fr_FR" w:bidi="fr_FR"/>
        </w:rPr>
      </w:r>
      <w:r>
        <w:rPr>
          <w:lang w:val="fr_FR" w:bidi="fr_FR"/>
        </w:rPr>
        <w:t>Les invités à la célébration</w:t>
      </w:r>
    </w:p>
    <w:p>
      <w:pPr>
        <w:pStyle w:val="ListBullet"/>
        <w:spacing w:line="240" w:lineRule="auto"/>
        <w:ind w:left="720"/>
      </w:pPr>
      <w:r>
        <w:rPr>
          <w:lang w:val="fr_FR" w:bidi="fr_FR"/>
        </w:rPr>
      </w:r>
      <w:r>
        <w:rPr>
          <w:lang w:val="fr_FR" w:bidi="fr_FR"/>
        </w:rPr>
        <w:t>Les disciples de Jean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À ce moment-là, Hérode entend les rapports concernant Jésus et il dit à ses serviteurs : « C'est Jean-Baptiste ressuscité d'entre les morts. Voilà pourquoi il peut faire tant de miracles.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d'Hérode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Hérode avait emprisonné Jean. Hérode avait voulu tuer Jean mais ne l'a pas fait parce que le peuple juif croyait que Jean était un prophète. Un prophète est un messager de Dieu.</w:t>
      </w:r>
    </w:p>
    <w:p>
      <w:pPr/>
      <w:r>
        <w:rPr>
          <w:lang w:val="fr_FR" w:bidi="fr_FR"/>
        </w:rPr>
      </w:r>
      <w:r>
        <w:rPr>
          <w:lang w:val="fr_FR" w:bidi="fr_FR"/>
        </w:rPr>
        <w:t>La célébration de l'anniversaire d'Hérode commence par une rétrospective, c'est-à-dire un regard en arrière sur les événements passés.</w:t>
      </w:r>
    </w:p>
    <w:p>
      <w:pPr/>
      <w:r>
        <w:rPr>
          <w:lang w:val="fr_FR" w:bidi="fr_FR"/>
        </w:rPr>
      </w:r>
      <w:r>
        <w:rPr>
          <w:lang w:val="fr_FR" w:bidi="fr_FR"/>
        </w:rPr>
        <w:t>Comment représenterez-vous une rétrospective vers un événement passé ?</w:t>
      </w:r>
    </w:p>
    <w:p>
      <w:pPr/>
      <w:r>
        <w:rPr>
          <w:lang w:val="fr_FR" w:bidi="fr_FR"/>
        </w:rPr>
      </w:r>
      <w:r>
        <w:rPr>
          <w:lang w:val="fr_FR" w:bidi="fr_FR"/>
        </w:rPr>
        <w:t>Mais quand l'anniversaire d'Hérode est venu, la fille d'Hérodiade a dansé pour lui. Hérode était si heureux qu'il lui a promis qu'elle pourrait avoir ce qu'elle voulait. Sa mère lui a dit de demander la tête de Jean sur un plateau. La fille l'a fait.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la fille ce qu'elle ressent. Vous entendrez des choses comme :</w:t>
      </w:r>
    </w:p>
    <w:p>
      <w:pPr>
        <w:pStyle w:val="ListBullet"/>
        <w:spacing w:line="240" w:lineRule="auto"/>
        <w:ind w:left="720"/>
      </w:pPr>
      <w:r>
        <w:rPr>
          <w:lang w:val="fr_FR" w:bidi="fr_FR"/>
        </w:rPr>
      </w:r>
      <w:r>
        <w:rPr>
          <w:lang w:val="fr_FR" w:bidi="fr_FR"/>
        </w:rPr>
        <w:t>Demandez à l'acteur qui joue le rôle d'Hérode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de Jean ont pris le corps de Jean et l'ont enterré et sont allés dire à Jésus ce qui était arrivé.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 Triste » ou « Affligé parce que Jean était mon cousin », « Contrarié parce que Jean ne méritait pas de mourir.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Hérode le </w:t>
      </w:r>
      <w:r>
        <w:rPr>
          <w:b/>
          <w:lang w:val="fr_FR" w:bidi="fr_FR"/>
        </w:rPr>
        <w:t>tétrarque</w:t>
      </w:r>
      <w:r>
        <w:rPr>
          <w:lang w:val="fr_FR" w:bidi="fr_FR"/>
        </w:rPr>
        <w:t>, chef sur la Galilée, entend parler de la renommée de Jésus. Un tétrarque, similaire à un gouverneur, était un chef qui était inférieur à un roi, mais qui avait reçu l'approbation romaine.</w:t>
      </w:r>
    </w:p>
    <w:p>
      <w:pPr/>
      <w:r>
        <w:rPr>
          <w:lang w:val="fr_FR" w:bidi="fr_FR"/>
        </w:rPr>
      </w:r>
      <w:r>
        <w:rPr>
          <w:lang w:val="fr_FR" w:bidi="fr_FR"/>
        </w:rPr>
        <w:t>Discutez du mot que vous utiliserez pour dire chef ou tétrarque.</w:t>
      </w:r>
    </w:p>
    <w:p>
      <w:pPr/>
      <w:r>
        <w:rPr>
          <w:lang w:val="fr_FR" w:bidi="fr_FR"/>
        </w:rPr>
      </w:r>
      <w:r>
        <w:rPr>
          <w:lang w:val="fr_FR" w:bidi="fr_FR"/>
        </w:rPr>
        <w:t xml:space="preserve">Hérode doit avoir cru que ceux qui reviennent d'entre les morts ont des pouvoirs spéciaux pour faire des miracles. Hérode avait entendu parler des </w:t>
      </w:r>
      <w:r>
        <w:rPr>
          <w:b/>
          <w:lang w:val="fr_FR" w:bidi="fr_FR"/>
        </w:rPr>
        <w:t>miracles</w:t>
      </w:r>
      <w:r>
        <w:rPr>
          <w:lang w:val="fr_FR" w:bidi="fr_FR"/>
        </w:rPr>
        <w:t xml:space="preserve"> de Jésus. Les miracles sont des actes surnaturels que Dieu seul peut accomplir. Utilisez le même mot que vous avez déjà utilisé pour désigner les miracles. Référez-vous au Glossaire principal pour une définition du mot </w:t>
      </w:r>
      <w:r>
        <w:rPr>
          <w:lang w:val="fr_FR" w:bidi="fr_FR"/>
        </w:rPr>
        <w:t>miracles</w:t>
      </w:r>
      <w:r>
        <w:rPr>
          <w:lang w:val="fr_FR" w:bidi="fr_FR"/>
        </w:rPr>
        <w:t>.</w:t>
      </w:r>
    </w:p>
    <w:p>
      <w:pPr/>
      <w:r>
        <w:rPr>
          <w:lang w:val="fr_FR" w:bidi="fr_FR"/>
        </w:rPr>
      </w:r>
      <w:r>
        <w:rPr>
          <w:lang w:val="fr_FR" w:bidi="fr_FR"/>
        </w:rPr>
        <w:t xml:space="preserve">Hérode pensait que Jésus était </w:t>
      </w:r>
      <w:r>
        <w:rPr>
          <w:lang w:val="fr_FR" w:bidi="fr_FR"/>
        </w:rPr>
        <w:t>Jean-Baptiste</w:t>
      </w:r>
      <w:r>
        <w:rPr>
          <w:lang w:val="fr_FR" w:bidi="fr_FR"/>
        </w:rPr>
        <w:t xml:space="preserve"> qui était revenu d'entre les morts. Jean était le cousin de Jésus, qui a aussi préparé le chemin pour Jésus en disant aux gens de se repentir et d’être baptisés. Utilisez le même nom pour Jean que dans les passages précédents qui parlent de Jean‑Baptiste.</w:t>
      </w:r>
    </w:p>
    <w:p>
      <w:pPr/>
      <w:r>
        <w:rPr>
          <w:lang w:val="fr_FR" w:bidi="fr_FR"/>
        </w:rPr>
      </w:r>
      <w:r>
        <w:rPr>
          <w:lang w:val="fr_FR" w:bidi="fr_FR"/>
        </w:rPr>
        <w:t xml:space="preserve">Précédemment, Hérode avait mis Jean en prison parce que Jean s'était prononcé contre le mariage d'Hérode avec l'ancienne femme de son frère, Hérodiade. Hérode voulait tuer Jean mais les Juifs pensaient que Jean était un </w:t>
      </w:r>
      <w:r>
        <w:rPr>
          <w:b/>
          <w:lang w:val="fr_FR" w:bidi="fr_FR"/>
        </w:rPr>
        <w:t>prophète</w:t>
      </w:r>
      <w:r>
        <w:rPr>
          <w:lang w:val="fr_FR" w:bidi="fr_FR"/>
        </w:rPr>
        <w:t xml:space="preserve">. Un prophète est un messager envoyé de la part de Dieu. Utilisez le même mot pour prophète que vous celui que vous avez déjà utilisé. Référez-vous au glossaire principal pour le mot </w:t>
      </w:r>
      <w:r>
        <w:rPr>
          <w:lang w:val="fr_FR" w:bidi="fr_FR"/>
        </w:rPr>
        <w:t>prophète</w:t>
      </w:r>
      <w:r>
        <w:rPr>
          <w:lang w:val="fr_FR" w:bidi="fr_FR"/>
        </w:rPr>
        <w:t>.</w:t>
      </w:r>
    </w:p>
    <w:p>
      <w:pPr/>
      <w:r>
        <w:rPr>
          <w:lang w:val="fr_FR" w:bidi="fr_FR"/>
        </w:rPr>
      </w:r>
      <w:r>
        <w:rPr>
          <w:lang w:val="fr_FR" w:bidi="fr_FR"/>
        </w:rPr>
        <w:t xml:space="preserve">Durant la fête d'anniversaire d'Hérode, la fille d'Hérodiade a dansé et a plu à Hérode. Hérode a fait un </w:t>
      </w:r>
      <w:r>
        <w:rPr>
          <w:b/>
          <w:lang w:val="fr_FR" w:bidi="fr_FR"/>
        </w:rPr>
        <w:t>serment</w:t>
      </w:r>
      <w:r>
        <w:rPr>
          <w:lang w:val="fr_FR" w:bidi="fr_FR"/>
        </w:rPr>
        <w:t xml:space="preserve"> de lui donner ce qu'elle voulait. Un serment est une manière d'être certain que quelqu'un tiendra sa promesse. Référez-vous au glossaire principal pour le mot </w:t>
      </w:r>
      <w:r>
        <w:rPr>
          <w:lang w:val="fr_FR" w:bidi="fr_FR"/>
        </w:rPr>
        <w:t>serment</w:t>
      </w:r>
      <w:r>
        <w:rPr>
          <w:lang w:val="fr_FR" w:bidi="fr_FR"/>
        </w:rPr>
        <w:t>.</w:t>
      </w:r>
    </w:p>
    <w:p>
      <w:pPr/>
      <w:r>
        <w:rPr>
          <w:lang w:val="fr_FR" w:bidi="fr_FR"/>
        </w:rPr>
      </w:r>
      <w:r>
        <w:rPr>
          <w:lang w:val="fr_FR" w:bidi="fr_FR"/>
        </w:rPr>
        <w:t xml:space="preserve">Hérode a tenu son serment et a fait décapiter Jean. Puis plus tard, les </w:t>
      </w:r>
      <w:r>
        <w:rPr>
          <w:b/>
          <w:lang w:val="fr_FR" w:bidi="fr_FR"/>
        </w:rPr>
        <w:t>disciples</w:t>
      </w:r>
      <w:r>
        <w:rPr>
          <w:lang w:val="fr_FR" w:bidi="fr_FR"/>
        </w:rPr>
        <w:t xml:space="preserve"> de Jean ont pris son corps et l'ont enterré. Les </w:t>
      </w:r>
      <w:r>
        <w:rPr>
          <w:lang w:val="fr_FR" w:bidi="fr_FR"/>
        </w:rPr>
        <w:t>disciples</w:t>
      </w:r>
      <w:r>
        <w:rPr>
          <w:lang w:val="fr_FR" w:bidi="fr_FR"/>
        </w:rPr>
        <w:t xml:space="preserve"> sont des suiveurs d'une certaine personne. Utilisez le même mot que celui que vous avez déjà utilisé pour disciples. Référez-vous au glossaire principal pour une définition complète du mot disciple.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14:13–21</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14.13–21.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La plupart des spécialistes de la Bible croient que ce récit reprend là où l'histoire précédente concernant la mort de Jean-Baptiste s'est terminée. Jean-Baptiste était le cousin de Jésus et était celui qui a préparé le chemin pour Jésus en disant aux gens de se repentir et d’être baptisés. L'histoire de la mort de Jean-Baptiste est une rétrospective, c'est-à-dire un regard sur les événements passés. Nous voyons l'histoire de la mort de Jean parce qu'Hérode demande si Jésus est Jean-Baptiste ressuscité d'entre les morts. Certaines personnes croient que Jésus va dans un lieu éloigné parce qu'Hérode pose des questions au sujet de Jésus. D'autres croient que Jésus va dans un lieu éloigné pour pleurer la mort de Jean. Quoi qu'il en soit, nous savons que Jésus s'en va vers un lieu éloigné. Jésus est probablement de retour à Capernaüm quand il entend la nouvelle.</w:t>
      </w:r>
    </w:p>
    <w:p>
      <w:pPr/>
      <w:r>
        <w:rPr>
          <w:lang w:val="fr_FR" w:bidi="fr_FR"/>
        </w:rPr>
      </w:r>
      <w:r>
        <w:rPr>
          <w:lang w:val="fr_FR" w:bidi="fr_FR"/>
        </w:rPr>
        <w:t>Arrêtez-vous et regardez la carte de la région de Galilée et voyez où se trouve Nazareth, ainsi que Capernaüm. Regardez l'image de la mer de Galilée depuis le haut.</w:t>
      </w:r>
    </w:p>
    <w:p>
      <w:pPr/>
      <w:r>
        <w:rPr>
          <w:lang w:val="fr_FR" w:bidi="fr_FR"/>
        </w:rPr>
      </w:r>
      <w:r>
        <w:rPr>
          <w:lang w:val="fr_FR" w:bidi="fr_FR"/>
        </w:rPr>
        <w:t>Jésus se retire en bateau vers un lieu où Jésus peut être seul. Les bateaux de cette époque mesuraient environ 8 m de long et pouvaient facilement accueillir treize personnes. Beaucoup d'érudits croient que Jésus s'est retiré sur la rive nord-est de la mer de Galilée. La mer de Galilée se trouve au nord de Jérusalem et mesure environ 21 km de long et 13 km de large. Jésus aurait pu être en danger parce qu'Hérode posait des questions au sujet de Jésus. Une fois que Jésus avait navigué vers l'autre côté de la mer, Jésus aurait alors été hors de la région d'Hérode et en sécurité pour l'heure. Jésus aurait pu trouver une zone plus désertée de ce côté-là du lac.</w:t>
      </w:r>
    </w:p>
    <w:p>
      <w:pPr/>
      <w:r>
        <w:rPr>
          <w:lang w:val="fr_FR" w:bidi="fr_FR"/>
        </w:rPr>
      </w:r>
      <w:r>
        <w:rPr>
          <w:lang w:val="fr_FR" w:bidi="fr_FR"/>
        </w:rPr>
        <w:t>Arrêtez-vous et regardez à nouveau la carte du territoire d'Hérode Antipas.</w:t>
      </w:r>
    </w:p>
    <w:p>
      <w:pPr/>
      <w:r>
        <w:rPr>
          <w:lang w:val="fr_FR" w:bidi="fr_FR"/>
        </w:rPr>
      </w:r>
      <w:r>
        <w:rPr>
          <w:lang w:val="fr_FR" w:bidi="fr_FR"/>
        </w:rPr>
        <w:t>Cependant, la grande foule de personnes a soit entendu où Jésus allait, soit elle a vu Jésus depuis le rivage. Les foules ont ensuite quitté leurs villes et ont couru autour du rivage vers le lieu éloigné. Les gens sont arrivés avant Jésus. Quand Jésus est sorti du bateau, Jésus a vu les foules et a eu de la compassion d'elles et a guéri les malades. La compassion est un amour ou une affection profonde pour quelqu'un.</w:t>
      </w:r>
    </w:p>
    <w:p>
      <w:pPr/>
      <w:r>
        <w:rPr>
          <w:lang w:val="fr_FR" w:bidi="fr_FR"/>
        </w:rPr>
      </w:r>
      <w:r>
        <w:rPr>
          <w:lang w:val="fr_FR" w:bidi="fr_FR"/>
        </w:rPr>
        <w:t>Arrêtez-vous et discutez avec votre équipe : Dans votre culture, où les gens vont-ils, ou que font les gens pour être seuls ? Y a-t-il un lieu dans votre région où il est facile d'être seul ? Parlez d'un moment où vous vouliez être seul mais où ce n'était pas possible de l'être.</w:t>
      </w:r>
    </w:p>
    <w:p>
      <w:pPr/>
      <w:r>
        <w:rPr>
          <w:lang w:val="fr_FR" w:bidi="fr_FR"/>
        </w:rPr>
      </w:r>
      <w:r>
        <w:rPr>
          <w:lang w:val="fr_FR" w:bidi="fr_FR"/>
        </w:rPr>
        <w:t>Ce soir-là, les disciples sont venus à Jésus. Les disciples de Jésus sont ceux qui suivent Jésus de près. Il est plus que probable que les disciples étaient déjà dans la région avec Jésus. Il est plus que probable que les disciples étaient venus sur le bateau avec Jésus. On pourrait dire que les disciples se sont approchés de Jésus. Il ne faisait pas encore tout à fait sombre. Une fois qu'il ferait sombre, il serait trop tard pour aller trouver de la nourriture. Les disciples remarquent qu'il est tard et s'approchent de Jésus. Les disciples disent à Jésus d'envoyer les gens dans les villages voisins, qui ne sont pas là d'où sont venus les gens.</w:t>
      </w:r>
    </w:p>
    <w:p>
      <w:pPr/>
      <w:r>
        <w:rPr>
          <w:lang w:val="fr_FR" w:bidi="fr_FR"/>
        </w:rPr>
      </w:r>
      <w:r>
        <w:rPr>
          <w:lang w:val="fr_FR" w:bidi="fr_FR"/>
        </w:rPr>
        <w:t>La conversation de Jésus avec les disciples est assez simple. La réponse de Jésus doit avoir pris les disciples par surprise, puisqu'ils répondent par ce qui semble être un manque de croyance. Nous pouvons lire : « Comment pouvons-nous leur donner quelque chose à manger quand tout ce que nous avons est cinq pains et deux poissons ? » Le pain et le poisson étaient des aliments très communs à manger pour ceux qui étaient plus pauvres. Les pains étaient petits. Trois pains auraient nourri une personne. Cette quantité de nourriture était donc à peine suffisante pour deux personnes.</w:t>
      </w:r>
    </w:p>
    <w:p>
      <w:pPr/>
      <w:r>
        <w:rPr>
          <w:lang w:val="fr_FR" w:bidi="fr_FR"/>
        </w:rPr>
      </w:r>
      <w:r>
        <w:rPr>
          <w:lang w:val="fr_FR" w:bidi="fr_FR"/>
        </w:rPr>
        <w:t>Jésus a dit aux disciples d'apporter les pains et les poissons à Jésus. Puis Jésus leur a dit de faire en sorte que les gens se mettent assis sur l'herbe. Le mot « s'asseoir » est le mot utilisé quand on se repose lors d'un banquet. Jésus a pris les pains et les poissons, a regardé vers le ciel et a béni la nourriture, a rompu le pain et a donné la nourriture aux disciples pour la donner à la foule. Quand les gens bénissent quelque chose, cela signifie généralement qu'ils en expriment de la reconnaissance. Jésus a probablement dit la bénédiction traditionnelle : « Béni sois-tu, Seigneur Dieu, Roi de l'univers qui donne le pain de la terre. »</w:t>
      </w:r>
    </w:p>
    <w:p>
      <w:pPr/>
      <w:r>
        <w:rPr>
          <w:lang w:val="fr_FR" w:bidi="fr_FR"/>
        </w:rPr>
      </w:r>
      <w:r>
        <w:rPr>
          <w:lang w:val="fr_FR" w:bidi="fr_FR"/>
        </w:rPr>
        <w:t>Matthieu n'inclut pas d'explication du miracle qui se produit, mais seulement que toute la foule a mangé jusqu'à ce qu'elle soit repue. Matthieu déclare aussi qu'il y avait assez pour que douze paniers soient remplis des restes de la nourriture. La foule était composée de cinq mille hommes, en plus des femmes et des enfants. Les paniers étaient des paniers en osier rigides utilisés pour transporter la nourriture quotidienne.</w:t>
      </w:r>
    </w:p>
    <w:p>
      <w:pPr/>
      <w:r>
        <w:rPr>
          <w:lang w:val="fr_FR" w:bidi="fr_FR"/>
        </w:rPr>
      </w:r>
      <w:r>
        <w:rPr>
          <w:lang w:val="fr_FR" w:bidi="fr_FR"/>
        </w:rPr>
        <w:t>Arrêtez-vous et regardez les images de paniers en osier.</w:t>
      </w:r>
    </w:p>
    <w:p>
      <w:pPr/>
      <w:r>
        <w:rPr>
          <w:lang w:val="fr_FR" w:bidi="fr_FR"/>
        </w:rPr>
      </w:r>
      <w:r>
        <w:rPr>
          <w:lang w:val="fr_FR" w:bidi="fr_FR"/>
        </w:rPr>
        <w:t>Arrêtez-vous et discutez avec votre équipe : Dans votre culture, combien de personnes nourriraient cinq petits pains et deux poissons ? Combien de nourriture faudrait-il dans votre culture pour nourrir et satisfaire cinq mille hommes, ainsi que des femmes et des enfants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entend la nouvelle de la mort de Jean. Jésus monte dans le bateau pour trouver un lieu où être seul. Les gens suivent Jésus à pied.</w:t>
      </w:r>
    </w:p>
    <w:p>
      <w:pPr/>
      <w:r>
        <w:rPr>
          <w:lang w:val="fr_FR" w:bidi="fr_FR"/>
        </w:rPr>
      </w:r>
      <w:r>
        <w:rPr>
          <w:b/>
          <w:lang w:val="fr_FR" w:bidi="fr_FR"/>
        </w:rPr>
        <w:t>Deuxième partie :</w:t>
      </w:r>
      <w:r>
        <w:rPr>
          <w:lang w:val="fr_FR" w:bidi="fr_FR"/>
        </w:rPr>
        <w:t xml:space="preserve"> Jésus sort du bateau et voit que la foule est déjà là. Jésus ressent de la compassion pour eux. Jésus guérit les malades.</w:t>
      </w:r>
    </w:p>
    <w:p>
      <w:pPr/>
      <w:r>
        <w:rPr>
          <w:lang w:val="fr_FR" w:bidi="fr_FR"/>
        </w:rPr>
      </w:r>
      <w:r>
        <w:rPr>
          <w:b/>
          <w:lang w:val="fr_FR" w:bidi="fr_FR"/>
        </w:rPr>
        <w:t>Troisième partie :</w:t>
      </w:r>
      <w:r>
        <w:rPr>
          <w:lang w:val="fr_FR" w:bidi="fr_FR"/>
        </w:rPr>
        <w:t xml:space="preserve"> Les disciples s'approchent de Jésus et disent à Jésus qu'il est tard et que les gens doivent aller chercher de la nourriture. Jésus dit aux disciples que les foules n'ont pas besoin de partir. Jésus dit aux disciples qu'ils devraient nourrir les gens. Les disciples répondent qu'ils n'ont pas assez de nourriture, ils n'ont que deux poissons et cinq pains.</w:t>
      </w:r>
    </w:p>
    <w:p>
      <w:pPr/>
      <w:r>
        <w:rPr>
          <w:lang w:val="fr_FR" w:bidi="fr_FR"/>
        </w:rPr>
      </w:r>
      <w:r>
        <w:rPr>
          <w:b/>
          <w:lang w:val="fr_FR" w:bidi="fr_FR"/>
        </w:rPr>
        <w:t>Quatrième partie :</w:t>
      </w:r>
      <w:r>
        <w:rPr>
          <w:lang w:val="fr_FR" w:bidi="fr_FR"/>
        </w:rPr>
        <w:t xml:space="preserve"> Jésus demande que la nourriture lui soit apportée. Jésus dit aux foules de s'asseoir. Jésus bénit la nourriture, rompt les pains et donne la nourriture aux disciples. Les disciples la distribuent ensuite à la foule. La foule mange et est repue. Les disciples ramassent douze paniers de restes remplis de nourriture.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(y compris ceux qui sont malades)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Le passage commence ainsi : « Or quand Jésus a entendu cela... » Le mot « or » est un mot de transition. Cela ne signifie pas ici et maintenant. Ce que cela signifie vraiment est que quand Jésus a entendu parler de la mort de son cousin Jean, Jésus est parti en bateau sur la mer de Galilée pour être seul. Nous ne savons pas où exactement Jésus s'est rendu, mais nous pensons que Jésus est allé de Capernaüm vers le côté nord-est de la mer de Galilée. Cela aurait conduit Jésus vers un lieu désert et aurait aussi sorti Jésus du territoire d'Hérode Antipas. Les foules ont entendu que Jésus partait, et elles ont donc suivi Jésus à pied. Les foules ont probablement vu Jésus depuis le rivage et ont gardé un œil sur l'endroit où allait le bateau de Jésus. Il est important de noter que la plupart des personnages sont sur la terre ferme et que Jésus et les disciples sont sur un bateau sur la mer de Galilée.</w:t>
      </w:r>
    </w:p>
    <w:p>
      <w:pPr/>
      <w:r>
        <w:rPr>
          <w:lang w:val="fr_FR" w:bidi="fr_FR"/>
        </w:rPr>
      </w:r>
      <w:r>
        <w:rPr>
          <w:lang w:val="fr_FR" w:bidi="fr_FR"/>
        </w:rPr>
        <w:t>Regardez à nouveau la carte de Galilée et l'image prise depuis les airs du paysage sur le côté nord-ouest de la mer de Galilée.</w:t>
      </w:r>
    </w:p>
    <w:p>
      <w:pPr/>
      <w:r>
        <w:rPr>
          <w:lang w:val="fr_FR" w:bidi="fr_FR"/>
        </w:rPr>
      </w:r>
      <w:r>
        <w:rPr>
          <w:lang w:val="fr_FR" w:bidi="fr_FR"/>
        </w:rPr>
        <w:t>Quand Jésus est sorti du bateau sur le rivage, Jésus a vu la grande foule : cinq mille hommes, ainsi que des femmes et des enfants. Jésus a ressenti un grand amour pour eux et a guéri les malades.</w:t>
      </w:r>
    </w:p>
    <w:p>
      <w:pPr/>
      <w:r>
        <w:rPr>
          <w:lang w:val="fr_FR" w:bidi="fr_FR"/>
        </w:rPr>
      </w:r>
      <w:r>
        <w:rPr>
          <w:lang w:val="fr_FR" w:bidi="fr_FR"/>
        </w:rPr>
        <w:t>Faites une pause et parlez de ce à quoi cela aurait pu ressembler. Les gens se sont-ils rués autour de Jésus ? Sont-ils venus faire la queue ? Les parents ont-ils apporté leurs êtres chers à Jésus ? Les gens sont-ils venus de leur propre chef ?</w:t>
      </w:r>
    </w:p>
    <w:p>
      <w:pPr/>
      <w:r>
        <w:rPr>
          <w:lang w:val="fr_FR" w:bidi="fr_FR"/>
        </w:rPr>
      </w:r>
      <w:r>
        <w:rPr>
          <w:lang w:val="fr_FR" w:bidi="fr_FR"/>
        </w:rPr>
        <w:t>Jésus sert les gens toute la journée jusqu'au soir. Alors que le soleil commence à se coucher, les disciples viennent à Jésus et disent à Jésus de renvoyer les foules pour qu'elles puissent obtenir de la nourriture. Une foule aussi grande aurait eu de la difficulté à trouver de la nourriture dans un lieu désert ou éloigné.</w:t>
      </w:r>
    </w:p>
    <w:p>
      <w:pPr/>
      <w:r>
        <w:rPr>
          <w:lang w:val="fr_FR" w:bidi="fr_FR"/>
        </w:rPr>
      </w:r>
      <w:r>
        <w:rPr>
          <w:lang w:val="fr_FR" w:bidi="fr_FR"/>
        </w:rPr>
        <w:t>Jésus demande que les cinq pains et les deux poissons soient apportés à Jésus. Puis Jésus dit aux gens de s'asseoir, et Jésus bénit la nourriture. Puis Jésus rompt les pains et la donne aux disciples. Les disciples la distribuent à la grande foule. Toute la foule mange et est repue. Après, les disciples ont ramassé douze paniers remplis de restes.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(y compris ceux qui sont malades)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entend la nouvelle de la mort de Jean. Jésus monte dans le bateau pour trouver un lieu où être seul.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foules courent le long du rivage pour suivre Jésus qui est dans le bateau. Quand Jésus sort du bateau et voit la foule, Jésus éprouve de la compassion pour elle. Jésus commence à guérir les malades jusqu'au soir.</w:t>
      </w:r>
    </w:p>
    <w:p>
      <w:pPr/>
      <w:r>
        <w:rPr>
          <w:lang w:val="fr_FR" w:bidi="fr_FR"/>
        </w:rPr>
      </w:r>
      <w:r>
        <w:rPr>
          <w:lang w:val="fr_FR" w:bidi="fr_FR"/>
        </w:rPr>
        <w:t>Les disciples s'approchent de Jésus et disent à Jésus qu'il est tard et que les gens doivent aller chercher de la nourriture. Jésus dit aux disciples que les foules n'ont pas besoin de partir. Jésus dit aux disciples qu'ils devraient nourrir les gens. Les disciples répondent qu'ils n'ont pas assez de nourriture, ils n'ont que deux poissons et cinq pains.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ce qu'ils ressentent.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demande que la nourriture lui soit apportée. Jésus dit aux foules de s'asseoir. Jésus bénit la nourriture, rompt les pains et donne la nourriture aux disciples. Les disciples la distribuent ensuite à la foule. La foule mange et est repue. Les disciples ramassent douze paniers de restes remplis de nourriture.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ce qu'ils ressentent. Vous entendrez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est monté dans un bateau pour aller dans une région </w:t>
      </w:r>
      <w:r>
        <w:rPr>
          <w:b/>
          <w:lang w:val="fr_FR" w:bidi="fr_FR"/>
        </w:rPr>
        <w:t>éloignée</w:t>
      </w:r>
      <w:r>
        <w:rPr>
          <w:lang w:val="fr_FR" w:bidi="fr_FR"/>
        </w:rPr>
        <w:t xml:space="preserve"> ou </w:t>
      </w:r>
      <w:r>
        <w:rPr>
          <w:b/>
          <w:lang w:val="fr_FR" w:bidi="fr_FR"/>
        </w:rPr>
        <w:t>déserte</w:t>
      </w:r>
      <w:r>
        <w:rPr>
          <w:lang w:val="fr_FR" w:bidi="fr_FR"/>
        </w:rPr>
        <w:t xml:space="preserve"> pour être seul. Éloigné ou désert signifie sans personnes ni même beaucoup de végétation.</w:t>
      </w:r>
    </w:p>
    <w:p>
      <w:pPr/>
      <w:r>
        <w:rPr>
          <w:lang w:val="fr_FR" w:bidi="fr_FR"/>
        </w:rPr>
      </w:r>
      <w:r>
        <w:rPr>
          <w:lang w:val="fr_FR" w:bidi="fr_FR"/>
        </w:rPr>
        <w:t xml:space="preserve">Le lac sur lequel se trouvait Jésus était la </w:t>
      </w:r>
      <w:r>
        <w:rPr>
          <w:b/>
          <w:lang w:val="fr_FR" w:bidi="fr_FR"/>
        </w:rPr>
        <w:t>mer de Galilée</w:t>
      </w:r>
      <w:r>
        <w:rPr>
          <w:lang w:val="fr_FR" w:bidi="fr_FR"/>
        </w:rPr>
        <w:t xml:space="preserve">. La mer de Galilée mesure 21 km de long et 13 km de large. C'est autour de cette mer que Jésus a fait une grande partie de son ministère. Utilisez le même mot que celui que vous avez déjà utilisé pour la mer de Galilée. Référez-vous au glossaire principal pour une définition de la </w:t>
      </w:r>
      <w:r>
        <w:rPr>
          <w:lang w:val="fr_FR" w:bidi="fr_FR"/>
        </w:rPr>
        <w:t>mer de Galilée</w:t>
      </w:r>
      <w:r>
        <w:rPr>
          <w:lang w:val="fr_FR" w:bidi="fr_FR"/>
        </w:rPr>
        <w:t>.</w:t>
      </w:r>
    </w:p>
    <w:p>
      <w:pPr/>
      <w:r>
        <w:rPr>
          <w:lang w:val="fr_FR" w:bidi="fr_FR"/>
        </w:rPr>
      </w:r>
      <w:r>
        <w:rPr>
          <w:lang w:val="fr_FR" w:bidi="fr_FR"/>
        </w:rPr>
        <w:t xml:space="preserve">Quand Jésus est sorti du bateau, Jésus a vu la grande foule et a ressenti de la </w:t>
      </w:r>
      <w:r>
        <w:rPr>
          <w:b/>
          <w:lang w:val="fr_FR" w:bidi="fr_FR"/>
        </w:rPr>
        <w:t>compassion</w:t>
      </w:r>
      <w:r>
        <w:rPr>
          <w:lang w:val="fr_FR" w:bidi="fr_FR"/>
        </w:rPr>
        <w:t xml:space="preserve"> pour elle. La compassion est un sentiment profond d'amour et d'affection. Référez-vous au glossaire principal pour une définition de la </w:t>
      </w:r>
      <w:r>
        <w:rPr>
          <w:lang w:val="fr_FR" w:bidi="fr_FR"/>
        </w:rPr>
        <w:t>compassion</w:t>
      </w:r>
      <w:r>
        <w:rPr>
          <w:lang w:val="fr_FR" w:bidi="fr_FR"/>
        </w:rPr>
        <w:t xml:space="preserve">. Jésus guérit les malades. </w:t>
      </w:r>
    </w:p>
    <w:p>
      <w:pPr/>
      <w:r>
        <w:rPr>
          <w:lang w:val="fr_FR" w:bidi="fr_FR"/>
        </w:rPr>
      </w:r>
      <w:r>
        <w:rPr>
          <w:lang w:val="fr_FR" w:bidi="fr_FR"/>
        </w:rPr>
        <w:t xml:space="preserve">Au moment où le soleil a commencé à se coucher, les </w:t>
      </w:r>
      <w:r>
        <w:rPr>
          <w:b/>
          <w:lang w:val="fr_FR" w:bidi="fr_FR"/>
        </w:rPr>
        <w:t>disciples</w:t>
      </w:r>
      <w:r>
        <w:rPr>
          <w:lang w:val="fr_FR" w:bidi="fr_FR"/>
        </w:rPr>
        <w:t xml:space="preserve"> sont venus voir Jésus pour demander à Jésus de renvoyer les gens pour qu'ils se procurent à manger. Les disciples sont les suiveurs les plus proches de Jésus. Utilisez le même mot que celui que vous avez déjà utilisé pour disciples. Référez vous au glossaire principal pour la définition de </w:t>
      </w:r>
      <w:r>
        <w:rPr>
          <w:lang w:val="fr_FR" w:bidi="fr_FR"/>
        </w:rPr>
        <w:t>disciples</w:t>
      </w:r>
      <w:r>
        <w:rPr>
          <w:lang w:val="fr_FR" w:bidi="fr_FR"/>
        </w:rPr>
        <w:t xml:space="preserve">. </w:t>
      </w:r>
    </w:p>
    <w:p>
      <w:pPr/>
      <w:r>
        <w:rPr>
          <w:lang w:val="fr_FR" w:bidi="fr_FR"/>
        </w:rPr>
      </w:r>
      <w:r>
        <w:rPr>
          <w:lang w:val="fr_FR" w:bidi="fr_FR"/>
        </w:rPr>
        <w:t xml:space="preserve">Jésus dit que les foules n'avaient pas besoin de partir et que les disciples pouvaient leur donner de la nourriture. Les disciples ont dit qu'ils n'avaient qu'un peu de nourriture. Jésus a demandé la nourriture et a dit à tout le monde de s'asseoir. Jésus </w:t>
      </w:r>
      <w:r>
        <w:rPr>
          <w:b/>
          <w:lang w:val="fr_FR" w:bidi="fr_FR"/>
        </w:rPr>
        <w:t>a béni</w:t>
      </w:r>
      <w:r>
        <w:rPr>
          <w:lang w:val="fr_FR" w:bidi="fr_FR"/>
        </w:rPr>
        <w:t xml:space="preserve"> la nourriture, rompu la nourriture et l'a distribuée. Quand les gens </w:t>
      </w:r>
      <w:r>
        <w:rPr>
          <w:lang w:val="fr_FR" w:bidi="fr_FR"/>
        </w:rPr>
        <w:t>bénissent</w:t>
      </w:r>
      <w:r>
        <w:rPr>
          <w:lang w:val="fr_FR" w:bidi="fr_FR"/>
        </w:rPr>
        <w:t xml:space="preserve"> quelque chose, cela signifie qu'ils rendent grâce à Dieu pour la chose. Tout le monde a mangé et était repu. Les disciples ont ramassé douze paniers remplis de restes de nourriture.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14:22–36</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14.22–36.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suit l'histoire de Jésus qui a nourri plus de cinq mille personnes avec seulement cinq pains et deux poissons. Les gens étaient étonnés par la puissance de Jésus.</w:t>
      </w:r>
    </w:p>
    <w:p>
      <w:pPr/>
      <w:r>
        <w:rPr>
          <w:lang w:val="fr_FR" w:bidi="fr_FR"/>
        </w:rPr>
      </w:r>
      <w:r>
        <w:rPr>
          <w:lang w:val="fr_FR" w:bidi="fr_FR"/>
        </w:rPr>
        <w:t>Peu de temps après avoir nourri ce grand groupe de personnes, Jésus les laisse retourner dans leurs maisons. Jésus dit aux disciples de monter dans un bateau et de se rendre de l'autre côté d'un lac, la mer de Galilée. Jésus s'en va ensuite seul dans un lieu vallonné pour prier, c'est-à-dire parler à Dieu, s'éloignant des gens.</w:t>
      </w:r>
    </w:p>
    <w:p>
      <w:pPr/>
      <w:r>
        <w:rPr>
          <w:lang w:val="fr_FR" w:bidi="fr_FR"/>
        </w:rPr>
      </w:r>
      <w:r>
        <w:rPr>
          <w:lang w:val="fr_FR" w:bidi="fr_FR"/>
        </w:rPr>
        <w:t xml:space="preserve">Arrêtez-vous ici et montrez une image de la mer de Galilée. Montrez aussi une image d'un </w:t>
      </w:r>
      <w:r>
        <w:rPr>
          <w:b/>
          <w:lang w:val="fr_FR" w:bidi="fr_FR"/>
        </w:rPr>
        <w:t>bateau</w:t>
      </w:r>
      <w:r>
        <w:rPr>
          <w:lang w:val="fr_FR" w:bidi="fr_FR"/>
        </w:rPr>
        <w:t xml:space="preserve"> avec des rames.</w:t>
      </w:r>
    </w:p>
    <w:p>
      <w:pPr/>
      <w:r>
        <w:rPr>
          <w:lang w:val="fr_FR" w:bidi="fr_FR"/>
        </w:rPr>
      </w:r>
      <w:r>
        <w:rPr>
          <w:lang w:val="fr_FR" w:bidi="fr_FR"/>
        </w:rPr>
        <w:t>Alors qu'il fait sombre, Jésus parlait encore à Dieu, et les disciples dans le bateau étaient loin de la terre et luttaient pour traverser le lac. Il y avait un vent fort, et les vagues frappaient contre le bateau. De fortes tempêtes pourraient venir soudainement à cause de l'emplacement du lac.</w:t>
      </w:r>
    </w:p>
    <w:p>
      <w:pPr/>
      <w:r>
        <w:rPr>
          <w:lang w:val="fr_FR" w:bidi="fr_FR"/>
        </w:rPr>
      </w:r>
      <w:r>
        <w:rPr>
          <w:lang w:val="fr_FR" w:bidi="fr_FR"/>
        </w:rPr>
        <w:t>Parlez d'un moment difficile dans votre vie où les choses étaient si difficiles que vous ne saviez pas quoi faire.</w:t>
      </w:r>
    </w:p>
    <w:p>
      <w:pPr/>
      <w:r>
        <w:rPr>
          <w:lang w:val="fr_FR" w:bidi="fr_FR"/>
        </w:rPr>
      </w:r>
      <w:r>
        <w:rPr>
          <w:lang w:val="fr_FR" w:bidi="fr_FR"/>
        </w:rPr>
        <w:t>Puis pendant la « quatrième veille » de la nuit qui était entre 3 h et 6 h du matin, Jésus est allé vers les disciples en marchant sur la surface de l'eau ! « Dans la quatrième veille de la nuit » reflète la coutume romaine de diviser le temps entre 18 heures et 6 heures en quatre périodes égales de trois heures chacune. Chacune de ces périodes était appelée une veilles.</w:t>
      </w:r>
    </w:p>
    <w:p>
      <w:pPr/>
      <w:r>
        <w:rPr>
          <w:lang w:val="fr_FR" w:bidi="fr_FR"/>
        </w:rPr>
      </w:r>
      <w:r>
        <w:rPr>
          <w:lang w:val="fr_FR" w:bidi="fr_FR"/>
        </w:rPr>
        <w:t>Les disciples ont vu Jésus venir vers eux au milieu de la tempête. Ils étaient très effrayés et ont crié : « C'est un fantôme ! » Cette déclaration des disciples représente peut-être une superstition et reflète peut-être la croyance populaire que des esprits mauvais vivaient dans la mer, ou que ceux qui avaient été noyés hantaient l'eau.</w:t>
      </w:r>
    </w:p>
    <w:p>
      <w:pPr/>
      <w:r>
        <w:rPr>
          <w:lang w:val="fr_FR" w:bidi="fr_FR"/>
        </w:rPr>
      </w:r>
      <w:r>
        <w:rPr>
          <w:lang w:val="fr_FR" w:bidi="fr_FR"/>
        </w:rPr>
        <w:t>Jésus a immédiatement parlé aux disciples et a dit : « N'ayez pas peur ; c'est moi. » Certaines versions utilisent les mots « soyez de bon cœur », qui peuvent aussi être traduits par « Soyez courageux ! Je suis Jésus. N'ayez pas peur ! » ou « Calmez-vous, c'est moi. N'ayez pas peur ! »</w:t>
      </w:r>
    </w:p>
    <w:p>
      <w:pPr/>
      <w:r>
        <w:rPr>
          <w:lang w:val="fr_FR" w:bidi="fr_FR"/>
        </w:rPr>
      </w:r>
      <w:r>
        <w:rPr>
          <w:lang w:val="fr_FR" w:bidi="fr_FR"/>
        </w:rPr>
        <w:t>Pierre dit ensuite à Jésus qui était encore à la surface de l'eau : « Seigneur, si c'est vraiment toi, dis-moi de venir vers toi en marchant sur l'eau. » Le mot « Seigneur » dans ce cas peut être traduit par « monsieur », « seigneur » ou « maître. » Pierre voulait que Jésus confirme que la personne sur l'eau était vraiment lui. Il faisait sombre et orageux, et les disciples ne pouvaient pas voir clairement. Mais ils avaient entendu la voix de Jésus. Pierre croyait que si c'était vraiment Jésus, il permettrait à Pierre de marcher vers Jésus sur l'eau. Jésus a ensuite dit à Pierre de venir à lui !</w:t>
      </w:r>
    </w:p>
    <w:p>
      <w:pPr/>
      <w:r>
        <w:rPr>
          <w:lang w:val="fr_FR" w:bidi="fr_FR"/>
        </w:rPr>
      </w:r>
      <w:r>
        <w:rPr>
          <w:lang w:val="fr_FR" w:bidi="fr_FR"/>
        </w:rPr>
        <w:t>Pierre est sorti du bateau et a commencé à marcher vers Jésus sur la surface de l'eau. Mais Pierre est devenu conscient du vent fort et des vagues autour de lui et il a commencé à couler dans l'eau. Pierre a rapidement crié à Jésus : « Sauve-moi de la noyade, Seigneur ! »</w:t>
      </w:r>
    </w:p>
    <w:p>
      <w:pPr/>
      <w:r>
        <w:rPr>
          <w:lang w:val="fr_FR" w:bidi="fr_FR"/>
        </w:rPr>
      </w:r>
      <w:r>
        <w:rPr>
          <w:lang w:val="fr_FR" w:bidi="fr_FR"/>
        </w:rPr>
        <w:t>Jésus a immédiatement tendu la main pour aider Pierre et Jésus lui a dit : « Pourquoi ne m'as-tu pas fait confiance pour t'aider à marcher sur l'eau ? » Jésus et Pierre sont ensuite montés dans le bateau et le vent s'est arrêté. Les disciples qui étaient dans le bateau étaient étonnés de ce qui venait d'arriver et ont adoré Jésus, déclarant qu'il était le Fils de Dieu. L'expression « Fils de Dieu » est un titre pour Jésus. Ce titre indique que les disciples voient Jésus comme ayant la même nature et le même caractère que Dieu.</w:t>
      </w:r>
    </w:p>
    <w:p>
      <w:pPr/>
      <w:r>
        <w:rPr>
          <w:lang w:val="fr_FR" w:bidi="fr_FR"/>
        </w:rPr>
      </w:r>
      <w:r>
        <w:rPr>
          <w:lang w:val="fr_FR" w:bidi="fr_FR"/>
        </w:rPr>
        <w:t>Les disciples reconnaissent que Jésus n'est pas une personne ordinaire. Les disciples sont surpris de ce que Jésus fait. Ils sont si submergés par l'émotion qu'ils reconnaissent que Jésus doit être divin et l'appelent le Fils de Dieu. Dans la dernière histoire d'une tempête sur l'eau, ils ont conclu en demandant « Qui est cet homme ? » Désormais, ils l'appellent le Fils de Dieu.</w:t>
      </w:r>
    </w:p>
    <w:p>
      <w:pPr/>
      <w:r>
        <w:rPr>
          <w:lang w:val="fr_FR" w:bidi="fr_FR"/>
        </w:rPr>
      </w:r>
      <w:r>
        <w:rPr>
          <w:lang w:val="fr_FR" w:bidi="fr_FR"/>
        </w:rPr>
        <w:t>Jésus et les disciples ont atteint l'autre côté du lac et sont sortis du bateau sur la terre ferme, dans un lieu appelé Génésareth. Génésareth était un village situé sur la rive nord-ouest de la mer de Galilée. Mais le nom s'appliquait aussi à la plaine fertile et densément peuplée à l'ouest de la mer de Galilée et au sud de Capernaüm. Par l'utilisation du mot « lieu » pour décrire Génésareth, il fait probablement référence à la plaine ou au territoire de Génésareth plutôt qu'au village.</w:t>
      </w:r>
    </w:p>
    <w:p>
      <w:pPr/>
      <w:r>
        <w:rPr>
          <w:lang w:val="fr_FR" w:bidi="fr_FR"/>
        </w:rPr>
      </w:r>
      <w:r>
        <w:rPr>
          <w:lang w:val="fr_FR" w:bidi="fr_FR"/>
        </w:rPr>
        <w:t>Montrez une carte qui inclut Bethsaïda et Génésareth, où Jésus et les disciples ont atterri.</w:t>
      </w:r>
    </w:p>
    <w:p>
      <w:pPr/>
      <w:r>
        <w:rPr>
          <w:lang w:val="fr_FR" w:bidi="fr_FR"/>
        </w:rPr>
      </w:r>
      <w:r>
        <w:rPr>
          <w:lang w:val="fr_FR" w:bidi="fr_FR"/>
        </w:rPr>
        <w:t>Les habitants ont vu que c'était Jésus et ils ont envoyé des gens pour dire à tout le monde dans cette région que Jésus était là. La foule a apporté ceux qui étaient malades à Jésus, suppliant Jésus de leur permettre de toucher la frange de sa robe. Et Jésus a guéri toutes les personnes malades qui l'ont touché, les guérissant. Les gens croyaient que la puissance de guérison de Jésus allait jusque dans la frange de son vêtement. La frange peut être « le bas » ou « le pied » ou « le bord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six parties dans ce récit.</w:t>
      </w:r>
    </w:p>
    <w:p>
      <w:pPr/>
      <w:r>
        <w:rPr>
          <w:lang w:val="fr_FR" w:bidi="fr_FR"/>
        </w:rPr>
      </w:r>
      <w:r>
        <w:rPr>
          <w:b/>
          <w:lang w:val="fr_FR" w:bidi="fr_FR"/>
        </w:rPr>
        <w:t>Première partie :</w:t>
      </w:r>
      <w:r>
        <w:rPr>
          <w:lang w:val="fr_FR" w:bidi="fr_FR"/>
        </w:rPr>
        <w:t xml:space="preserve"> Jésus dit aux disciples de monter dans un bateau et d'aller de l'autre côté du lac. Il renvoie la foule dans leurs maisons. Jésus va ensuite dans une région vallonnée pour prier, parler avec Dieu. Il faisait nuit pendant que Jésus priait.</w:t>
      </w:r>
    </w:p>
    <w:p>
      <w:pPr/>
      <w:r>
        <w:rPr>
          <w:lang w:val="fr_FR" w:bidi="fr_FR"/>
        </w:rPr>
      </w:r>
      <w:r>
        <w:rPr>
          <w:b/>
          <w:lang w:val="fr_FR" w:bidi="fr_FR"/>
        </w:rPr>
        <w:t>Deuxième partie :</w:t>
      </w:r>
      <w:r>
        <w:rPr>
          <w:lang w:val="fr_FR" w:bidi="fr_FR"/>
        </w:rPr>
        <w:t xml:space="preserve"> Les disciples luttent dans leur bateau à cause du vent fort et des grandes vagues. Entre 3 h et 6 h du matin, Jésus est allé vers les disciples en marchant sur la surface de l'eau. Les disciples se demandaient si c'était un fantôme !</w:t>
      </w:r>
    </w:p>
    <w:p>
      <w:pPr/>
      <w:r>
        <w:rPr>
          <w:lang w:val="fr_FR" w:bidi="fr_FR"/>
        </w:rPr>
      </w:r>
      <w:r>
        <w:rPr>
          <w:b/>
          <w:lang w:val="fr_FR" w:bidi="fr_FR"/>
        </w:rPr>
        <w:t>Troisième partie :</w:t>
      </w:r>
      <w:r>
        <w:rPr>
          <w:lang w:val="fr_FR" w:bidi="fr_FR"/>
        </w:rPr>
        <w:t xml:space="preserve"> Jésus leur parle pour les encourager en leur disant de ne pas avoir peur parce que c'était lui sur l'eau. Il leur dit : « N'ayez pas peur ; c'est moi. » Pierre parle à Jésus en disant : « Seigneur, si c'est vraiment toi, dis-moi de venir à toi en marchant sur l'eau. » Jésus dit ensuite à Pierre de venir à lui !</w:t>
      </w:r>
    </w:p>
    <w:p>
      <w:pPr/>
      <w:r>
        <w:rPr>
          <w:lang w:val="fr_FR" w:bidi="fr_FR"/>
        </w:rPr>
      </w:r>
      <w:r>
        <w:rPr>
          <w:b/>
          <w:lang w:val="fr_FR" w:bidi="fr_FR"/>
        </w:rPr>
        <w:t>Quartième partie</w:t>
      </w:r>
      <w:r>
        <w:rPr>
          <w:lang w:val="fr_FR" w:bidi="fr_FR"/>
        </w:rPr>
        <w:t xml:space="preserve"> : Pierre sort du bateau et marche sur la surface de l'eau et commence à couler. Il a peur et appelle Jésus pour qu'il le sauve de la noyade. Jésus prend la main de Pierre et le sauve. Jésus demande à Pierre pourquoi il a si peu de foi et de doutes.</w:t>
      </w:r>
    </w:p>
    <w:p>
      <w:pPr/>
      <w:r>
        <w:rPr>
          <w:lang w:val="fr_FR" w:bidi="fr_FR"/>
        </w:rPr>
      </w:r>
      <w:r>
        <w:rPr>
          <w:b/>
          <w:lang w:val="fr_FR" w:bidi="fr_FR"/>
        </w:rPr>
        <w:t>Cinquième partie :</w:t>
      </w:r>
      <w:r>
        <w:rPr>
          <w:lang w:val="fr_FR" w:bidi="fr_FR"/>
        </w:rPr>
        <w:t xml:space="preserve"> Jésus et Pierre retournent dans le bateau et le vent s'arrête. Les disciples étaient étonnés et ont réalisé que Jésus est le Fils de Dieu et ils l'adorent.</w:t>
      </w:r>
    </w:p>
    <w:p>
      <w:pPr/>
      <w:r>
        <w:rPr>
          <w:lang w:val="fr_FR" w:bidi="fr_FR"/>
        </w:rPr>
      </w:r>
      <w:r>
        <w:rPr>
          <w:b/>
          <w:lang w:val="fr_FR" w:bidi="fr_FR"/>
        </w:rPr>
        <w:t>Sixième partie :</w:t>
      </w:r>
      <w:r>
        <w:rPr>
          <w:lang w:val="fr_FR" w:bidi="fr_FR"/>
        </w:rPr>
        <w:t xml:space="preserve"> Jésus et les disciples traversent le lac jusqu'à Génésareth. Les habitants de cette région étaient conscients que c'était Jésus et bientôt la nouvelle que Jésus était là se répand à beaucoup d'autres personnes. Ces personnes ont apporté ceux qui étaient malades, suppliant Jésus de les laisser toucher le bord de sa robe. Jésus a guéri tous ceux qui l'ont touché.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La foule du miracle précédent, les cinq mille personnes nourries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vent et les vagues</w:t>
      </w:r>
    </w:p>
    <w:p>
      <w:pPr>
        <w:pStyle w:val="ListBullet"/>
        <w:spacing w:line="240" w:lineRule="auto"/>
        <w:ind w:left="720"/>
      </w:pPr>
      <w:r>
        <w:rPr>
          <w:lang w:val="fr_FR" w:bidi="fr_FR"/>
        </w:rPr>
      </w:r>
      <w:r>
        <w:rPr>
          <w:lang w:val="fr_FR" w:bidi="fr_FR"/>
        </w:rPr>
        <w:t>Les habitants de Génésareth, des personnes en bonne santé et des malades</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Jésus vient de nourrir la foule avec deux poissons et cinq pains. Il renvoie ses disciples vers le bateau, et renvoie la foule. Puis il va sur une colline pour prier. Il fait désormais nuit et sombre.</w:t>
      </w:r>
    </w:p>
    <w:p>
      <w:pPr/>
      <w:r>
        <w:rPr>
          <w:lang w:val="fr_FR" w:bidi="fr_FR"/>
        </w:rPr>
      </w:r>
      <w:r>
        <w:rPr>
          <w:lang w:val="fr_FR" w:bidi="fr_FR"/>
        </w:rPr>
        <w:t>Il est important de reconnaître que même si Jésus n'était pas présent avec les disciples, il priait et doit avoir été conscient des disciples qui luttaient dans le bateau à cause de ce qui arrive ensuite.</w:t>
      </w:r>
    </w:p>
    <w:p>
      <w:pPr/>
      <w:r>
        <w:rPr>
          <w:lang w:val="fr_FR" w:bidi="fr_FR"/>
        </w:rPr>
      </w:r>
      <w:r>
        <w:rPr>
          <w:lang w:val="fr_FR" w:bidi="fr_FR"/>
        </w:rPr>
        <w:t>Parce que le lac est large, les vagues et le vent causaient de la peur chez les disciples, et ils se demandaient sans doute s'ils allaient survivre à la tempête. Les vagues et le vent devaient bouger fortement contre le bateau.</w:t>
      </w:r>
    </w:p>
    <w:p>
      <w:pPr/>
      <w:r>
        <w:rPr>
          <w:lang w:val="fr_FR" w:bidi="fr_FR"/>
        </w:rPr>
      </w:r>
      <w:r>
        <w:rPr>
          <w:lang w:val="fr_FR" w:bidi="fr_FR"/>
        </w:rPr>
        <w:t>Jésus vient vers les disciples en marchant sur l'eau. Il est important de se rappeler de la réaction des disciples et de la réponse de Jésus.</w:t>
      </w:r>
    </w:p>
    <w:p>
      <w:pPr/>
      <w:r>
        <w:rPr>
          <w:lang w:val="fr_FR" w:bidi="fr_FR"/>
        </w:rPr>
      </w:r>
      <w:r>
        <w:rPr>
          <w:lang w:val="fr_FR" w:bidi="fr_FR"/>
        </w:rPr>
        <w:t>L'expression de Jésus est d'offrir des encouragements. « Soyez calmes » ou « N'ayez pas peur » sont des traductions fréquentes de cette phrase.</w:t>
      </w:r>
    </w:p>
    <w:p>
      <w:pPr/>
      <w:r>
        <w:rPr>
          <w:lang w:val="fr_FR" w:bidi="fr_FR"/>
        </w:rPr>
      </w:r>
      <w:r>
        <w:rPr>
          <w:lang w:val="fr_FR" w:bidi="fr_FR"/>
        </w:rPr>
        <w:t>Il est important de se rappeler de la réponse de Pierre à Jésus.</w:t>
      </w:r>
    </w:p>
    <w:p>
      <w:pPr/>
      <w:r>
        <w:rPr>
          <w:lang w:val="fr_FR" w:bidi="fr_FR"/>
        </w:rPr>
      </w:r>
      <w:r>
        <w:rPr>
          <w:lang w:val="fr_FR" w:bidi="fr_FR"/>
        </w:rPr>
        <w:t>Il est utile de noter que Pierre perd rapidement de vue Jésus et commence à regarder la tempête à la place. C'est à ce moment-là que Pierre commence à couler.</w:t>
      </w:r>
    </w:p>
    <w:p>
      <w:pPr/>
      <w:r>
        <w:rPr>
          <w:lang w:val="fr_FR" w:bidi="fr_FR"/>
        </w:rPr>
      </w:r>
      <w:r>
        <w:rPr>
          <w:lang w:val="fr_FR" w:bidi="fr_FR"/>
        </w:rPr>
        <w:t>Après que Jésus et Pierre soient revenus dans le bateau, les disciples adorent Jésus. Ensuite, un certain temps plus tard, le bateau atterrit sur le rivage de l'autre côté du lac. De grandes foules de personnes entendent que Jésus a atterri et elles viennent le voir. Jésus continue de montrer sa puissance en guérissant tous ceux qui étaient malades. Les gens sont venus à Jésus en croyant que s'ils touchaient le bord de sa robe, Jésus les guérirait.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six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La foule du miracle précédent, les cinq mille personnes nourries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vent et les vagues</w:t>
      </w:r>
    </w:p>
    <w:p>
      <w:pPr>
        <w:pStyle w:val="ListBullet"/>
        <w:spacing w:line="240" w:lineRule="auto"/>
        <w:ind w:left="720"/>
      </w:pPr>
      <w:r>
        <w:rPr>
          <w:lang w:val="fr_FR" w:bidi="fr_FR"/>
        </w:rPr>
      </w:r>
      <w:r>
        <w:rPr>
          <w:lang w:val="fr_FR" w:bidi="fr_FR"/>
        </w:rPr>
        <w:t>Les habitants de Génésareth, des personnes en bonne santé et des malades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renvoie la foule à la maison, qui envoie les disciples de l'autre côté du lac, et qui monte sur une colline pour prier.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 « Que ressentez-vous ? » Vous entendrez peut-être des choses comme : « Pourquoi Jésus ne vient-il pas avec nous ? » ou « Comment Jésus nous rejoindra-t-il plus tard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qui luttent dans le bateau, se battant contre le vent et les vagues.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Nous avons peur, nous sommes épuisés et très frustrés » ou : « Nous sommes confus quant à la raison pour laquelle Jésus nous a envoyés de l'autre côté du lac et il n'est pas ici pour nous aider » ou « Nous avons peur de ne pas survivre à cette tempête ! »</w:t>
      </w:r>
    </w:p>
    <w:p>
      <w:pPr>
        <w:pStyle w:val="ListBullet"/>
        <w:spacing w:line="240" w:lineRule="auto"/>
        <w:ind w:left="720"/>
      </w:pPr>
      <w:r>
        <w:rPr>
          <w:lang w:val="fr_FR" w:bidi="fr_FR"/>
        </w:rPr>
      </w:r>
      <w:r>
        <w:rPr>
          <w:lang w:val="fr_FR" w:bidi="fr_FR"/>
        </w:rPr>
        <w:t>Demandez aussi à l'acteur qui joue Jésus ce qu'il ressent alors qu'il continue de prier sur la colline pendant que les disciples luttent sur l'eau. Vous entendrez peut-être quelque chose comme : « Je les vois, j'entends leur cri et je suis blessé pour eux.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qui marche sur la surface de l'eau, les disciples qui pensent que Jésus est un fantôme, et Jésus qui dit aux disciples de ne pas avoir peur. Représentez aussi Pierre en train de dire à Jésus : « Seigneur, si c'est toi, dis-moi de venir vers toi sur l'eau », puis d'entendre Jésus dire : « Viens.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et à Pierre ce qu'ils ressentent. Vous entendrez peut-être des choses comme : « Nous sommes terrifiés de voir ce qui ressemble à un fantôme ! » ou « Nous sommes soulagés parce que nous voyons ce qui ressemble à un fantôme, mais nous avons entendu la voix de Jésus ! » ou Pierre pourrait dire : « J'ai peur d'aller vers Jésus sur l'eau, mais je suis aussi enthousiaste et prêt à faire assez confiance à Jésus pour sortir du bateau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Pierre en train de sortir du bateau pour marcher vers Jésus sur la surface de l'eau, puis couler alors qu'il voit le vent et les vagues, et enfin être aidé par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Que ressentez-vous ? » Vous entendrez peut-être des choses comme : « J'étais étonné de pouvoir marcher sur l'eau pendant un moment ! » ou « J'étais terrifié quand j'ai perdu de vue Jésus et que je coulais dans l'eau ! » ou « J'ai ressenti un grand soulagement quand Jésus a tendu la main pour me sauver ! »</w:t>
      </w:r>
    </w:p>
    <w:p>
      <w:pPr>
        <w:pStyle w:val="ListBullet"/>
        <w:spacing w:line="240" w:lineRule="auto"/>
        <w:ind w:left="720"/>
      </w:pPr>
      <w:r>
        <w:rPr>
          <w:lang w:val="fr_FR" w:bidi="fr_FR"/>
        </w:rPr>
      </w:r>
      <w:r>
        <w:rPr>
          <w:lang w:val="fr_FR" w:bidi="fr_FR"/>
        </w:rPr>
        <w:t>Demandez aussi à l'acteur qui joue Jésus : « Que ressentez-vous ? » Vous entendrez peut-être des choses comme : « Je suis heureux que Pierre m'ait fait confiance pour marcher sur l'eau » ou « Je veux qu'il apprenne à me faire confiance, même quand la tempête autour d'eux est forte.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qui voient Jésus et Pierre remonter dans le bateau et le vent et les vagues devenir calmes.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 « Que ressentez-vous ? » Vous entendrez peut-être des choses comme : « Notre peur de la tempête a changé en une crainte de Jésus, sachant qu'il est le Fils de Dieu ! » ou « Nous sommes étonnés que Jésus ait le pouvoir de calmer la tempête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qui arrivent de l'autre côté du lac et les personnes malades qui sont guéries en touchant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ceux qui sont guéris ce qu'ils ressentent. Vous entendrez peut-être des choses comme : « Je suis si soulagé de ne plus avoir mal ! » ou « Il ne peut pas être un être humain ordinaire, s'il a pu guérir ma maladie et ma souffrance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Peu de temps après avoir nourri le grand groupe de personnes, Jésus dit aux </w:t>
      </w:r>
      <w:r>
        <w:rPr>
          <w:b/>
          <w:lang w:val="fr_FR" w:bidi="fr_FR"/>
        </w:rPr>
        <w:t>disciples</w:t>
      </w:r>
      <w:r>
        <w:rPr>
          <w:lang w:val="fr_FR" w:bidi="fr_FR"/>
        </w:rPr>
        <w:t xml:space="preserve">, c'est-à-dire aux douze hommes que Jésus a choisis pour le suivre, de monter dans un </w:t>
      </w:r>
      <w:r>
        <w:rPr>
          <w:b/>
          <w:lang w:val="fr_FR" w:bidi="fr_FR"/>
        </w:rPr>
        <w:t>bateau</w:t>
      </w:r>
      <w:r>
        <w:rPr>
          <w:lang w:val="fr_FR" w:bidi="fr_FR"/>
        </w:rPr>
        <w:t xml:space="preserve"> et d'aller de l'autre côté d'un lac, la </w:t>
      </w:r>
      <w:r>
        <w:rPr>
          <w:b/>
          <w:lang w:val="fr_FR" w:bidi="fr_FR"/>
        </w:rPr>
        <w:t>mer de Galilée</w:t>
      </w:r>
      <w:r>
        <w:rPr>
          <w:lang w:val="fr_FR" w:bidi="fr_FR"/>
        </w:rPr>
        <w:t xml:space="preserve">. Utilisez le même mot pour disciples, bateau et mer de Galilée que dans les passages précédents. Pour plus d'informations sur les termes </w:t>
      </w:r>
      <w:r>
        <w:rPr>
          <w:b/>
          <w:lang w:val="fr_FR" w:bidi="fr_FR"/>
        </w:rPr>
        <w:t>disciple</w:t>
      </w:r>
      <w:r>
        <w:rPr>
          <w:lang w:val="fr_FR" w:bidi="fr_FR"/>
        </w:rPr>
        <w:t xml:space="preserve">, </w:t>
      </w:r>
      <w:r>
        <w:rPr>
          <w:b/>
          <w:lang w:val="fr_FR" w:bidi="fr_FR"/>
        </w:rPr>
        <w:t>bateau</w:t>
      </w:r>
      <w:r>
        <w:rPr>
          <w:lang w:val="fr_FR" w:bidi="fr_FR"/>
        </w:rPr>
        <w:t xml:space="preserve"> et </w:t>
      </w:r>
      <w:r>
        <w:rPr>
          <w:b/>
          <w:lang w:val="fr_FR" w:bidi="fr_FR"/>
        </w:rPr>
        <w:t>mer de Galilée</w:t>
      </w:r>
      <w:r>
        <w:rPr>
          <w:lang w:val="fr_FR" w:bidi="fr_FR"/>
        </w:rPr>
        <w:t>, référez-vous au glossaire principal.</w:t>
      </w:r>
    </w:p>
    <w:p>
      <w:pPr/>
      <w:r>
        <w:rPr>
          <w:lang w:val="fr_FR" w:bidi="fr_FR"/>
        </w:rPr>
      </w:r>
      <w:r>
        <w:rPr>
          <w:lang w:val="fr_FR" w:bidi="fr_FR"/>
        </w:rPr>
        <w:t>Montrez une image de la mer de Galilée et de la région environnante, si votre équipe a besoin de la voir.</w:t>
      </w:r>
    </w:p>
    <w:p>
      <w:pPr/>
      <w:r>
        <w:rPr>
          <w:lang w:val="fr_FR" w:bidi="fr_FR"/>
        </w:rPr>
      </w:r>
      <w:r>
        <w:rPr>
          <w:lang w:val="fr_FR" w:bidi="fr_FR"/>
        </w:rPr>
        <w:t xml:space="preserve">Alors </w:t>
      </w:r>
      <w:r>
        <w:rPr>
          <w:b/>
          <w:lang w:val="fr_FR" w:bidi="fr_FR"/>
        </w:rPr>
        <w:t>qu'il</w:t>
      </w:r>
      <w:r>
        <w:rPr>
          <w:lang w:val="fr_FR" w:bidi="fr_FR"/>
        </w:rPr>
        <w:t xml:space="preserve"> fait sombre, Jésus priait encore, c'est-à-dire qu'il parlait avec Dieu, et les disciples étaient loin de la terre et luttaient pour traverser le lac. Utilisez le même mot pour prier que celui que vous avez utilisé dans les passages précédents. Pour plus d'informations sur la </w:t>
      </w:r>
      <w:r>
        <w:rPr>
          <w:b/>
          <w:lang w:val="fr_FR" w:bidi="fr_FR"/>
        </w:rPr>
        <w:t>prière</w:t>
      </w:r>
      <w:r>
        <w:rPr>
          <w:lang w:val="fr_FR" w:bidi="fr_FR"/>
        </w:rPr>
        <w:t>, consultez le glossaire principal.</w:t>
      </w:r>
    </w:p>
    <w:p>
      <w:pPr/>
      <w:r>
        <w:rPr>
          <w:lang w:val="fr_FR" w:bidi="fr_FR"/>
        </w:rPr>
      </w:r>
      <w:r>
        <w:rPr>
          <w:lang w:val="fr_FR" w:bidi="fr_FR"/>
        </w:rPr>
        <w:t xml:space="preserve">Puis pendant la </w:t>
      </w:r>
      <w:r>
        <w:rPr>
          <w:b/>
          <w:lang w:val="fr_FR" w:bidi="fr_FR"/>
        </w:rPr>
        <w:t>quatrième veille</w:t>
      </w:r>
      <w:r>
        <w:rPr>
          <w:lang w:val="fr_FR" w:bidi="fr_FR"/>
        </w:rPr>
        <w:t xml:space="preserve"> de la nuit, c'est-à-dire entre 3 h et 6 h du matin, Jésus est allé vers les disciples en marchant sur la surface de l'eau ! La quatrième veille de la nuit : Selon la manière romaine de compter l'heure, ils divisaient le temps entre 18 h et 6 h en quatre périodes égales de trois heures chacune. Chacune de ces périodes était appelée une veilles.</w:t>
      </w:r>
    </w:p>
    <w:p>
      <w:pPr/>
      <w:r>
        <w:rPr>
          <w:lang w:val="fr_FR" w:bidi="fr_FR"/>
        </w:rPr>
      </w:r>
      <w:r>
        <w:rPr>
          <w:lang w:val="fr_FR" w:bidi="fr_FR"/>
        </w:rPr>
        <w:t xml:space="preserve">Les disciples ont vu Jésus venir vers eux au milieu de la tempête. Ils étaient très effrayés et ont crié : « C'est un </w:t>
      </w:r>
      <w:r>
        <w:rPr>
          <w:b/>
          <w:lang w:val="fr_FR" w:bidi="fr_FR"/>
        </w:rPr>
        <w:t>fantôme</w:t>
      </w:r>
      <w:r>
        <w:rPr>
          <w:lang w:val="fr_FR" w:bidi="fr_FR"/>
        </w:rPr>
        <w:t xml:space="preserve"> ! » Jésus a immédiatement parlé aux disciples pour les rassurer en disant : « N'ayez pas peur ; c'est moi. » Fantôme, ici, fait référence à ce qu'ils croient être un « esprit ».</w:t>
      </w:r>
    </w:p>
    <w:p>
      <w:pPr/>
      <w:r>
        <w:rPr>
          <w:lang w:val="fr_FR" w:bidi="fr_FR"/>
        </w:rPr>
      </w:r>
      <w:r>
        <w:rPr>
          <w:lang w:val="fr_FR" w:bidi="fr_FR"/>
        </w:rPr>
        <w:t xml:space="preserve">Pierre dit ensuite à Jésus, qui se trouvait encore à la surface de l'eau : « </w:t>
      </w:r>
      <w:r>
        <w:rPr>
          <w:b/>
          <w:lang w:val="fr_FR" w:bidi="fr_FR"/>
        </w:rPr>
        <w:t>Seigneur</w:t>
      </w:r>
      <w:r>
        <w:rPr>
          <w:lang w:val="fr_FR" w:bidi="fr_FR"/>
        </w:rPr>
        <w:t xml:space="preserve">, si c'est vraiment toi, dis-moi de venir à toi en marchant sur l'eau. » Jésus a ensuite dit à Pierre de venir à lui ! Dans ce cas présent, Seigneur est probablement un terme poli pour « maître » ou « monsieur ». Traduisez cela de la même manière que vous l'avez fait auparavant. Pour plus d'informations sur le terme </w:t>
      </w:r>
      <w:r>
        <w:rPr>
          <w:b/>
          <w:lang w:val="fr_FR" w:bidi="fr_FR"/>
        </w:rPr>
        <w:t>Seigneur</w:t>
      </w:r>
      <w:r>
        <w:rPr>
          <w:lang w:val="fr_FR" w:bidi="fr_FR"/>
        </w:rPr>
        <w:t>, consultez le glossaire principal.</w:t>
      </w:r>
    </w:p>
    <w:p>
      <w:pPr/>
      <w:r>
        <w:rPr>
          <w:lang w:val="fr_FR" w:bidi="fr_FR"/>
        </w:rPr>
      </w:r>
      <w:r>
        <w:rPr>
          <w:lang w:val="fr_FR" w:bidi="fr_FR"/>
        </w:rPr>
        <w:t>Pierre est sorti du bateau et a commencé à marcher vers Jésus sur la surface de l'eau. Mais Pierre est bientôt devenu conscient du vent fort et des vagues autour de lui, et il a commencé à couler dans l'eau. Pierre a rapidement crié à Jésus : « Sauve-moi de la noyade, Seigneur ! »</w:t>
      </w:r>
    </w:p>
    <w:p>
      <w:pPr/>
      <w:r>
        <w:rPr>
          <w:lang w:val="fr_FR" w:bidi="fr_FR"/>
        </w:rPr>
      </w:r>
      <w:r>
        <w:rPr>
          <w:lang w:val="fr_FR" w:bidi="fr_FR"/>
        </w:rPr>
        <w:t xml:space="preserve">Jésus a immédiatement tendu la main pour aider Pierre et Jésus lui a dit : « Pourquoi ne m'as-tu pas fait confiance pour t'aider à marcher sur l'eau ? » </w:t>
      </w:r>
      <w:r>
        <w:rPr>
          <w:b/>
          <w:lang w:val="fr_FR" w:bidi="fr_FR"/>
        </w:rPr>
        <w:t>La foi</w:t>
      </w:r>
      <w:r>
        <w:rPr>
          <w:lang w:val="fr_FR" w:bidi="fr_FR"/>
        </w:rPr>
        <w:t xml:space="preserve">, ou la confiance, est importante pour le récit parce que nous voyons le manque de confiance de Pierre en Jésus. Pour une meilleure compréhension de ce terme, voyez le terme </w:t>
      </w:r>
      <w:r>
        <w:rPr>
          <w:b/>
          <w:lang w:val="fr_FR" w:bidi="fr_FR"/>
        </w:rPr>
        <w:t>foi</w:t>
      </w:r>
      <w:r>
        <w:rPr>
          <w:lang w:val="fr_FR" w:bidi="fr_FR"/>
        </w:rPr>
        <w:t xml:space="preserve"> dans le glossaire principal.</w:t>
      </w:r>
    </w:p>
    <w:p>
      <w:pPr/>
      <w:r>
        <w:rPr>
          <w:lang w:val="fr_FR" w:bidi="fr_FR"/>
        </w:rPr>
      </w:r>
      <w:r>
        <w:rPr>
          <w:lang w:val="fr_FR" w:bidi="fr_FR"/>
        </w:rPr>
        <w:t xml:space="preserve">Jésus et Pierre sont ensuite montés dans le bateau et le vent s'est arrêté. Les disciples qui étaient dans le bateau étaient étonnés de ce qui était arrivé et </w:t>
      </w:r>
      <w:r>
        <w:rPr>
          <w:b/>
          <w:lang w:val="fr_FR" w:bidi="fr_FR"/>
        </w:rPr>
        <w:t>ont adoré</w:t>
      </w:r>
      <w:r>
        <w:rPr>
          <w:lang w:val="fr_FR" w:bidi="fr_FR"/>
        </w:rPr>
        <w:t xml:space="preserve"> Jésus, déclarant qu'il était le </w:t>
      </w:r>
      <w:r>
        <w:rPr>
          <w:b/>
          <w:lang w:val="fr_FR" w:bidi="fr_FR"/>
        </w:rPr>
        <w:t>Fils de Dieu</w:t>
      </w:r>
      <w:r>
        <w:rPr>
          <w:lang w:val="fr_FR" w:bidi="fr_FR"/>
        </w:rPr>
        <w:t xml:space="preserve">. Pour comprendre le titre de Jésus appelé le </w:t>
      </w:r>
      <w:r>
        <w:rPr>
          <w:b/>
          <w:lang w:val="fr_FR" w:bidi="fr_FR"/>
        </w:rPr>
        <w:t>Fils de Dieu</w:t>
      </w:r>
      <w:r>
        <w:rPr>
          <w:lang w:val="fr_FR" w:bidi="fr_FR"/>
        </w:rPr>
        <w:t>, référez-vous au glossaire principal.</w:t>
      </w:r>
    </w:p>
    <w:p>
      <w:pPr/>
      <w:r>
        <w:rPr>
          <w:lang w:val="fr_FR" w:bidi="fr_FR"/>
        </w:rPr>
      </w:r>
      <w:r>
        <w:rPr>
          <w:b/>
          <w:lang w:val="fr_FR" w:bidi="fr_FR"/>
        </w:rPr>
        <w:t>Adoré</w:t>
      </w:r>
      <w:r>
        <w:rPr>
          <w:lang w:val="fr_FR" w:bidi="fr_FR"/>
        </w:rPr>
        <w:t xml:space="preserve"> signifie plus que simplement honorer Jésus. Les disciples ont reconnu que Jésus était le Fils de Dieu. Nous adorons quand nous montrons de la crainte et de l'émerveillement pour Dieu. Traduisez ce mot de la même manière que dans les passages précédents. Pour une meilleure compréhension du mot </w:t>
      </w:r>
      <w:r>
        <w:rPr>
          <w:b/>
          <w:lang w:val="fr_FR" w:bidi="fr_FR"/>
        </w:rPr>
        <w:t>adorer</w:t>
      </w:r>
      <w:r>
        <w:rPr>
          <w:lang w:val="fr_FR" w:bidi="fr_FR"/>
        </w:rPr>
        <w:t>, voyez le glossaire principal.</w:t>
      </w:r>
    </w:p>
    <w:p>
      <w:pPr/>
      <w:r>
        <w:rPr>
          <w:lang w:val="fr_FR" w:bidi="fr_FR"/>
        </w:rPr>
      </w:r>
      <w:r>
        <w:rPr>
          <w:lang w:val="fr_FR" w:bidi="fr_FR"/>
        </w:rPr>
        <w:t xml:space="preserve">Quand Jésus est arrivé de l'autre côté du lac, les gens ont apporté ceux qui étaient malades à Jésus, suppliant Jésus de leur permettre de toucher la </w:t>
      </w:r>
      <w:r>
        <w:rPr>
          <w:b/>
          <w:lang w:val="fr_FR" w:bidi="fr_FR"/>
        </w:rPr>
        <w:t>frange</w:t>
      </w:r>
      <w:r>
        <w:rPr>
          <w:lang w:val="fr_FR" w:bidi="fr_FR"/>
        </w:rPr>
        <w:t>, c'est-à-dire le bord de ses vêtements. Et Jésus a guéri toutes les personnes malades qui l'ont touché, les guérissant.</w:t>
      </w:r>
    </w:p>
    <w:p>
      <w:pPr/>
      <w:r>
        <w:rPr>
          <w:lang w:val="fr_FR" w:bidi="fr_FR"/>
        </w:rPr>
      </w:r>
      <w:r>
        <w:rPr>
          <w:lang w:val="fr_FR" w:bidi="fr_FR"/>
        </w:rPr>
        <w:t xml:space="preserve">La frange fait spécifiquement référence à la partie de la </w:t>
      </w:r>
      <w:r>
        <w:rPr>
          <w:b/>
          <w:lang w:val="fr_FR" w:bidi="fr_FR"/>
        </w:rPr>
        <w:t>robe</w:t>
      </w:r>
      <w:r>
        <w:rPr>
          <w:lang w:val="fr_FR" w:bidi="fr_FR"/>
        </w:rPr>
        <w:t xml:space="preserve"> qui atteignait les pieds. Toucher le bord de la robe de Jésus était l'équivalent de croire que Jésus était capable de la guérir. Pour en comprendre plus sur les </w:t>
      </w:r>
      <w:r>
        <w:rPr>
          <w:b/>
          <w:lang w:val="fr_FR" w:bidi="fr_FR"/>
        </w:rPr>
        <w:t>robes</w:t>
      </w:r>
      <w:r>
        <w:rPr>
          <w:lang w:val="fr_FR" w:bidi="fr_FR"/>
        </w:rPr>
        <w:t xml:space="preserve"> que les gens portaient, référez-vous au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15:1–20</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15.1–20.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et ses disciples avaient traversé le lac de Galilée et étaient arrivés dans la région appelée Génésareth. Jésus y a guéri beaucoup de personnes malades. Cette nouvelle histoire est arrivée un certain temps après cela ; Matthieu ne dit pas combien de temps s'est écoulé entre les deux.</w:t>
      </w:r>
    </w:p>
    <w:p>
      <w:pPr/>
      <w:r>
        <w:rPr>
          <w:lang w:val="fr_FR" w:bidi="fr_FR"/>
        </w:rPr>
      </w:r>
      <w:r>
        <w:rPr>
          <w:lang w:val="fr_FR" w:bidi="fr_FR"/>
        </w:rPr>
        <w:t>Les pharisiens et les enseignants de la loi étaient des groupes de chefs religieux. Nous avons aussi entendu dans des histoires précédentes qu'ils ont posé des questions à Jésus sur les choses qu'il a dites et a faites. Dans cette histoire, ils sont venus de Jérusalem, probablement pour poursuivre leur enquête sur Jésus.</w:t>
      </w:r>
    </w:p>
    <w:p>
      <w:pPr/>
      <w:r>
        <w:rPr>
          <w:lang w:val="fr_FR" w:bidi="fr_FR"/>
        </w:rPr>
      </w:r>
      <w:r>
        <w:rPr>
          <w:lang w:val="fr_FR" w:bidi="fr_FR"/>
        </w:rPr>
        <w:t>Montrez aux gens une carte et indiquez Jérusalem et Génésareth.</w:t>
      </w:r>
    </w:p>
    <w:p>
      <w:pPr/>
      <w:r>
        <w:rPr>
          <w:lang w:val="fr_FR" w:bidi="fr_FR"/>
        </w:rPr>
      </w:r>
      <w:r>
        <w:rPr>
          <w:lang w:val="fr_FR" w:bidi="fr_FR"/>
        </w:rPr>
        <w:t xml:space="preserve">Ces groupes de chefs religieux étaient veillaient de façon rigoureuse à obéir à tout ce que Dieu avait commandé. Pendant des centaines d'années, les gens qui appartenaient à ce groupe ont discuté des lois de Dieu, qu'il avait données aux Israélites par l'intermédiaire de Moïse. Ils avaient peur de désobéir à Dieu d'une façon ou d'une autre. Ils ont donc ajouté de plus en plus de règles à la loi de Dieu. Ces règles ont été incluses dans leur tradition. Pour eux, ces règles de leur tradition étaient tout aussi importantes que les lois que Dieu lui-même avait données. Ils ont ajouté tant de règles qu'il était très, très difficile pour les gens de toutes les suivre. </w:t>
      </w:r>
    </w:p>
    <w:p>
      <w:pPr/>
      <w:r>
        <w:rPr>
          <w:lang w:val="fr_FR" w:bidi="fr_FR"/>
        </w:rPr>
      </w:r>
      <w:r>
        <w:rPr>
          <w:lang w:val="fr_FR" w:bidi="fr_FR"/>
        </w:rPr>
        <w:t>Arrêtez-vous ici et discutez en tant qu'équipe de traduction : Dans votre communauté, qui établit les règles que les gens doivent suivre ? Pouvez-vous donner des exemples de règles que les gens suivent depuis des générations ? Pouvez-vous raconter une histoire de quelqu'un qui a enfreint l'une de ces règles ?</w:t>
      </w:r>
    </w:p>
    <w:p>
      <w:pPr/>
      <w:r>
        <w:rPr>
          <w:lang w:val="fr_FR" w:bidi="fr_FR"/>
        </w:rPr>
      </w:r>
      <w:r>
        <w:rPr>
          <w:lang w:val="fr_FR" w:bidi="fr_FR"/>
        </w:rPr>
        <w:t>L'une des nombreuses règles qu'ils avaient inventées avait à voir avec un type de lavage spécial que les gens devaient faire avant de manger. Les chefs religieux ont remarqué que les disciples de Jésus ne se lavaient pas les mains de cette manière spéciale avant de manger. Cela signifie probablement que Jésus lui-même ne le faisait pas non plus. Peut-être que les chefs religieux ne voulaient pas se plaindre directement de Jésus, et ils se plaignent donc à lui de ses disciples.</w:t>
      </w:r>
    </w:p>
    <w:p>
      <w:pPr/>
      <w:r>
        <w:rPr>
          <w:lang w:val="fr_FR" w:bidi="fr_FR"/>
        </w:rPr>
      </w:r>
      <w:r>
        <w:rPr>
          <w:lang w:val="fr_FR" w:bidi="fr_FR"/>
        </w:rPr>
        <w:t>Les chefs religieux demandent à Jésus pourquoi ses disciples ne se lavent pas les mains de cette façon. Ils ne s'attendent pas à ce que Jésus donne une explication. C'était leur façon de dire à Jésus qu'ils sont contrariés à ce sujet.</w:t>
      </w:r>
    </w:p>
    <w:p>
      <w:pPr/>
      <w:r>
        <w:rPr>
          <w:lang w:val="fr_FR" w:bidi="fr_FR"/>
        </w:rPr>
      </w:r>
      <w:r>
        <w:rPr>
          <w:lang w:val="fr_FR" w:bidi="fr_FR"/>
        </w:rPr>
        <w:t>Jésus leur pose une question en retour. Il leur demande pourquoi ils désobéissent eux-mêmes à Dieu. Il ne s'attend pas à ce qu'ils répondent ; c'est sa façon de leur dire qu'ils désobéissent à Dieu. Il les avertit que leur tradition (ce qui signifie toutes les règles qu'eux et leurs ancêtres ont eux-mêmes établies) est devenue si importante pour eux que cela les pousse en fait à désobéir à Dieu. Pour le prouver, Jésus donne ensuite un exemple des choses que les chefs religieux font. Dieu avait donné aux gens une loi selon laquelle ils devraient honorer leur père et leur mère. Une façon importante pour les gens d'honorer leur père et leur mère est de prendre soin d'eux quand ils deviennent vieux. Mais les chefs religieux ont dit que si quelqu'un ne voulait pas aider ses parents, il pouvait dire qu'il voulait donner son argent ou ses biens à Dieu. Parce que son argent appartenait à Dieu, il n'avait pas besoin de le dépenser pour aider ses parents. C'était la règle que les chefs religieux avaient inventée, et ce n'était bien sûr pas une bonne règle !</w:t>
      </w:r>
    </w:p>
    <w:p>
      <w:pPr/>
      <w:r>
        <w:rPr>
          <w:lang w:val="fr_FR" w:bidi="fr_FR"/>
        </w:rPr>
      </w:r>
      <w:r>
        <w:rPr>
          <w:lang w:val="fr_FR" w:bidi="fr_FR"/>
        </w:rPr>
        <w:t>Jésus leur montre à quel point il est mauvais de rendre les règles et les traditions des humains plus importants que la loi de Dieu. Il appelle les chefs religieux des hypocrites. Un hypocrite est quelqu'un qui prétend être bon mais qui ne l'est pas.</w:t>
      </w:r>
    </w:p>
    <w:p>
      <w:pPr/>
      <w:r>
        <w:rPr>
          <w:lang w:val="fr_FR" w:bidi="fr_FR"/>
        </w:rPr>
      </w:r>
      <w:r>
        <w:rPr>
          <w:lang w:val="fr_FR" w:bidi="fr_FR"/>
        </w:rPr>
        <w:t>Jésus dit que les chefs religieux sont comme les personnes dont le prophète Ésaïe a parlé il y a longtemps. Ésaïe avait dit que le peuple d'Israël ne faisait que faire semblant d'honorer Dieu. Ils rendaient les règles humaines plus importantes que les lois de Dieu. Cela a rendu leur adoration sans valeur. On ne peut pas adorer Dieu, mais lui désobéir en même temps !</w:t>
      </w:r>
    </w:p>
    <w:p>
      <w:pPr/>
      <w:r>
        <w:rPr>
          <w:lang w:val="fr_FR" w:bidi="fr_FR"/>
        </w:rPr>
      </w:r>
      <w:r>
        <w:rPr>
          <w:lang w:val="fr_FR" w:bidi="fr_FR"/>
        </w:rPr>
        <w:t>Jésus dit aux chefs religieux que c'est exactement ce qu'ils font eux-mêmes aussi !</w:t>
      </w:r>
    </w:p>
    <w:p>
      <w:pPr/>
      <w:r>
        <w:rPr>
          <w:lang w:val="fr_FR" w:bidi="fr_FR"/>
        </w:rPr>
      </w:r>
      <w:r>
        <w:rPr>
          <w:lang w:val="fr_FR" w:bidi="fr_FR"/>
        </w:rPr>
        <w:t>Après que Jésus ait dit cela aux chefs religieux, il parle à la foule. Ces personnes doivent avoir écouté la conversation entre Jésus et les chefs religieux. Les chefs religieux s'étaient plaints que les disciples avaient mangé sans se laver les mains d'une manière particulière. Selon les chefs religieux, cela aurait rendu les disciples impurs. Les mots pur et impur dans la Bible n'ont rien à voir avec le fait que nos corps sont propres ou sales. Une personne qui est pure dans la Bible est une personne qui est apte à servir Dieu, qui est acceptable pour Dieu. Une personne qui est impure est inapte à servir Dieu.</w:t>
      </w:r>
    </w:p>
    <w:p>
      <w:pPr/>
      <w:r>
        <w:rPr>
          <w:lang w:val="fr_FR" w:bidi="fr_FR"/>
        </w:rPr>
      </w:r>
      <w:r>
        <w:rPr>
          <w:lang w:val="fr_FR" w:bidi="fr_FR"/>
        </w:rPr>
        <w:t xml:space="preserve">Jésus dit maintenant aux personnes qui écoutent que les chefs religieux avaient tort. Les disciples ne sont pas devenus inacceptables devant Dieu simplement parce qu'ils ont mis de la nourriture dans leur bouche sans se laver les mains d'une certaine manière. Jésus dit aux gens que </w:t>
      </w:r>
      <w:r>
        <w:rPr>
          <w:b/>
          <w:lang w:val="fr_FR" w:bidi="fr_FR"/>
        </w:rPr>
        <w:t>rien</w:t>
      </w:r>
      <w:r>
        <w:rPr>
          <w:lang w:val="fr_FR" w:bidi="fr_FR"/>
        </w:rPr>
        <w:t xml:space="preserve"> de ce que vous mettez dans votre bouche ne peut vous rendre inacceptables devant Dieu. Mais les choses qui </w:t>
      </w:r>
      <w:r>
        <w:rPr>
          <w:b/>
          <w:lang w:val="fr_FR" w:bidi="fr_FR"/>
        </w:rPr>
        <w:t>sortent de</w:t>
      </w:r>
      <w:r>
        <w:rPr>
          <w:lang w:val="fr_FR" w:bidi="fr_FR"/>
        </w:rPr>
        <w:t xml:space="preserve"> votre bouche peuvent vous rendre inacceptables devant Dieu !</w:t>
      </w:r>
    </w:p>
    <w:p>
      <w:pPr/>
      <w:r>
        <w:rPr>
          <w:lang w:val="fr_FR" w:bidi="fr_FR"/>
        </w:rPr>
      </w:r>
      <w:r>
        <w:rPr>
          <w:lang w:val="fr_FR" w:bidi="fr_FR"/>
        </w:rPr>
        <w:t>Arrêtez-vous ici et discutez en tant qu'équipe de traduction : Votre communauté a-t-elle des règles sur la nourriture ? Pouvez-vous raconter une histoire au sujet de personnes qui ne devraient pas manger certaines choses pour des raisons religieuses ?</w:t>
      </w:r>
    </w:p>
    <w:p>
      <w:pPr/>
      <w:r>
        <w:rPr>
          <w:lang w:val="fr_FR" w:bidi="fr_FR"/>
        </w:rPr>
      </w:r>
      <w:r>
        <w:rPr>
          <w:lang w:val="fr_FR" w:bidi="fr_FR"/>
        </w:rPr>
        <w:t>Les disciples ne comprennent pas ce que Jésus dit, et ils lui demanderont plus tard ce qu'il voulait dire. Mais d'abord, les disciples disent à Jésus que les chefs religieux étaient offensés. Les chefs religieux ont dû être en colère parce que Jésus les a appelés hypocrites et leur a dit qu'ils désobéissaient aux lois de Dieu. Les disciples étaient peut-être nerveux et effrayés parce que Jésus a offensé les chefs religieux. Les chefs religieux avaient un certain pouvoir, et ils pouvaient rendre la vie difficile pour Jésus. Jésus dit aux disciples qu'ils ne devraient pas avoir peur. Ils n'ont pas à s'inquiéter des chefs religieux. Il compare les chefs religieux à une plante qui n'appartient pas à un jardin. Jésus compare Dieu à un jardinier qui arrache des plantes qu'il n'a pas plantées lui-même. Tout comme un jardinier arrachera les mauvaises herbes, comme si Dieu supprimerait les chefs religieux. Jésus rend clair que les chefs religieux ne sont pas envoyés par Dieu. Leur puissance ne durera pas.</w:t>
      </w:r>
    </w:p>
    <w:p>
      <w:pPr/>
      <w:r>
        <w:rPr>
          <w:lang w:val="fr_FR" w:bidi="fr_FR"/>
        </w:rPr>
      </w:r>
      <w:r>
        <w:rPr>
          <w:lang w:val="fr_FR" w:bidi="fr_FR"/>
        </w:rPr>
        <w:t>Jésus compare aussi les chefs religieux à des personnes aveugles. Une personne aveugle ne peut pas conduire une autre personne aveugle ; ils seront tous les deux perdus et pourront tomber de la route ou dans un trou. Les chefs religieux pensent qu'ils sont les chefs du peuple, mais ils sont eux-mêmes aveugles. Ils ne sont pas vraiment physiquement aveugles, mais ils sont spirituellement aveugles. Ils ne peuvent donc pas être de bons chefs du peuple.</w:t>
      </w:r>
    </w:p>
    <w:p>
      <w:pPr/>
      <w:r>
        <w:rPr>
          <w:lang w:val="fr_FR" w:bidi="fr_FR"/>
        </w:rPr>
      </w:r>
      <w:r>
        <w:rPr>
          <w:lang w:val="fr_FR" w:bidi="fr_FR"/>
        </w:rPr>
        <w:t>Après cela, le disciple Pierre demande à Jésus d'expliquer ce que Jésus avait dit à la foule sur ce qui rend une personne pure ou impure. Il est assez compréhensible que Pierre soit perplexe, parce que Dieu lui-même avait donné des lois aux Israélites au sujet de certains aliments qu'ils n'étaient pas censés manger.</w:t>
      </w:r>
    </w:p>
    <w:p>
      <w:pPr/>
      <w:r>
        <w:rPr>
          <w:lang w:val="fr_FR" w:bidi="fr_FR"/>
        </w:rPr>
      </w:r>
      <w:r>
        <w:rPr>
          <w:lang w:val="fr_FR" w:bidi="fr_FR"/>
        </w:rPr>
        <w:t xml:space="preserve">Pourtant, Jésus gronde un peu les disciples de ne pas avoir compris. Ils sont avec Jésus depuis un certain temps maintenant, ils devraient comprendre ! Mais Jésus le leur explique quand même. La nourriture ne rend pas les gens inacceptables devant Dieu ; le péché, oui ! Jésus dit que les choses qui sortent de notre bouche nous rendent impurs : Cela signifie les choses que nous disons. Jésus ne veut pas dire que juste </w:t>
      </w:r>
      <w:r>
        <w:rPr>
          <w:b/>
          <w:lang w:val="fr_FR" w:bidi="fr_FR"/>
        </w:rPr>
        <w:t>parler</w:t>
      </w:r>
      <w:r>
        <w:rPr>
          <w:lang w:val="fr_FR" w:bidi="fr_FR"/>
        </w:rPr>
        <w:t xml:space="preserve"> de mauvaises choses nous rend impurs, et qu'il est légitime de penser quelque chose de mauvais mais de ne pas le dire. Parler n'est qu'un exemple. Ce que Jésus veut dire, c'est qu'il est inutile de s'inquiéter de choses qui n'ont à voir avec le corps extérieur. Nous devrions être inquiets de notre façon de penser, parce que penser de mauvaises choses mène au péché.</w:t>
      </w:r>
    </w:p>
    <w:p>
      <w:pPr/>
      <w:r>
        <w:rPr>
          <w:lang w:val="fr_FR" w:bidi="fr_FR"/>
        </w:rPr>
      </w:r>
      <w:r>
        <w:rPr>
          <w:lang w:val="fr_FR" w:bidi="fr_FR"/>
        </w:rPr>
        <w:t>Jésus donne des exemples de péché. Il ne veut pas dire que seules ces choses sont des péchés, et que les autres choses ne le sont pas. Les exemples que Jésus donne ici peuvent tous être trouvés dans la loi que Dieu avait donnée aux Israélites par l'intermédiaire de Moïse.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Dans la première partie</w:t>
      </w:r>
      <w:r>
        <w:rPr>
          <w:lang w:val="fr_FR" w:bidi="fr_FR"/>
        </w:rPr>
        <w:t>, Jésus et les chefs religieux parlent ensemble. Cette partie comporte deux sections :</w:t>
      </w:r>
    </w:p>
    <w:p>
      <w:pPr/>
      <w:r>
        <w:rPr>
          <w:lang w:val="fr_FR" w:bidi="fr_FR"/>
        </w:rPr>
      </w:r>
      <w:r>
        <w:rPr>
          <w:lang w:val="fr_FR" w:bidi="fr_FR"/>
        </w:rPr>
        <w:t>Section 1 : Jésus et les chefs religieux parlent ensemble. Les chefs religieux se plaignent que les disciples ne se lavent pas les mains de la bonne manière.</w:t>
      </w:r>
    </w:p>
    <w:p>
      <w:pPr/>
      <w:r>
        <w:rPr>
          <w:lang w:val="fr_FR" w:bidi="fr_FR"/>
        </w:rPr>
      </w:r>
      <w:r>
        <w:rPr>
          <w:lang w:val="fr_FR" w:bidi="fr_FR"/>
        </w:rPr>
        <w:t>Section 2 : Jésus répond en disant que les chefs religieux sont si désireux de suivre les règles qui sont faites par l'homme que, en conséquence, ils désobéissent aux règles qui sont faites par Dieu.</w:t>
      </w:r>
    </w:p>
    <w:p>
      <w:pPr/>
      <w:r>
        <w:rPr>
          <w:lang w:val="fr_FR" w:bidi="fr_FR"/>
        </w:rPr>
      </w:r>
      <w:r>
        <w:rPr>
          <w:b/>
          <w:lang w:val="fr_FR" w:bidi="fr_FR"/>
        </w:rPr>
        <w:t>Deuxième partie :</w:t>
      </w:r>
      <w:r>
        <w:rPr>
          <w:lang w:val="fr_FR" w:bidi="fr_FR"/>
        </w:rPr>
        <w:t xml:space="preserve"> Jésus parle à la foule. Il leur dit que ce qui entre dans la bouche d'une personne ne rend pas une personne impure, mais plutôt ce qui sort de la bouche d'une personne.</w:t>
      </w:r>
    </w:p>
    <w:p>
      <w:pPr/>
      <w:r>
        <w:rPr>
          <w:lang w:val="fr_FR" w:bidi="fr_FR"/>
        </w:rPr>
      </w:r>
      <w:r>
        <w:rPr>
          <w:b/>
          <w:lang w:val="fr_FR" w:bidi="fr_FR"/>
        </w:rPr>
        <w:t>La troisième partie comporte deux sections.</w:t>
      </w:r>
    </w:p>
    <w:p>
      <w:pPr/>
      <w:r>
        <w:rPr>
          <w:lang w:val="fr_FR" w:bidi="fr_FR"/>
        </w:rPr>
      </w:r>
      <w:r>
        <w:rPr>
          <w:lang w:val="fr_FR" w:bidi="fr_FR"/>
        </w:rPr>
        <w:t>Section 1 : Jésus et les disciples parlent. Les disciples disent à Jésus que les chefs religieux sont offensés à cause de ce que Jésus a dit, et Jésus compare les chefs religieux à une mauvaise herbe qui sera retirée, et à des guides aveugles.</w:t>
      </w:r>
    </w:p>
    <w:p>
      <w:pPr/>
      <w:r>
        <w:rPr>
          <w:lang w:val="fr_FR" w:bidi="fr_FR"/>
        </w:rPr>
      </w:r>
      <w:r>
        <w:rPr>
          <w:lang w:val="fr_FR" w:bidi="fr_FR"/>
        </w:rPr>
        <w:t>Section 2 : Pierre demande à Jésus une explication de ce que Jésus a dit à la foule sur le fait d'être pur et impur. Jésus gronde Pierre de ne pas avoir compris, puis explique que ce qu'une personne mange quittera simplement le corps. Cela ne rendra pas une personne impure. Mais le péché dans le cœur d'une personne rendra une personne impure.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pharisiens et les docteurs de la loi (les chefs religieux)</w:t>
      </w:r>
    </w:p>
    <w:p>
      <w:pPr>
        <w:pStyle w:val="ListBullet"/>
        <w:spacing w:line="240" w:lineRule="auto"/>
        <w:ind w:left="720"/>
      </w:pPr>
      <w:r>
        <w:rPr>
          <w:lang w:val="fr_FR" w:bidi="fr_FR"/>
        </w:rPr>
      </w:r>
      <w:r>
        <w:rPr>
          <w:lang w:val="fr_FR" w:bidi="fr_FR"/>
        </w:rPr>
        <w:t>Un homme et ses parents</w:t>
      </w:r>
    </w:p>
    <w:p>
      <w:pPr>
        <w:pStyle w:val="ListBullet"/>
        <w:spacing w:line="240" w:lineRule="auto"/>
        <w:ind w:left="720"/>
      </w:pPr>
      <w:r>
        <w:rPr>
          <w:lang w:val="fr_FR" w:bidi="fr_FR"/>
        </w:rPr>
      </w:r>
      <w:r>
        <w:rPr>
          <w:lang w:val="fr_FR" w:bidi="fr_FR"/>
        </w:rPr>
        <w:t>Le prophète Ésaïe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l'histoire, Jésus est encore dans la région appelée Génésareth.</w:t>
      </w:r>
    </w:p>
    <w:p>
      <w:pPr/>
      <w:r>
        <w:rPr>
          <w:lang w:val="fr_FR" w:bidi="fr_FR"/>
        </w:rPr>
      </w:r>
      <w:r>
        <w:rPr>
          <w:lang w:val="fr_FR" w:bidi="fr_FR"/>
        </w:rPr>
        <w:t>Jésus guérissait beaucoup de personnes, et beaucoup de personnes étaient venues à Jésus. Il y avait probablement des foules de personnes autour de Jésus tout le temps. Les chefs religieux sont venus de Jérusalem : une assez longue marche. Cette marche aurait pris plusieurs jours. Les chefs religieux ont probablement entendu que Jésus attirait tant d'attention, et ils voulaient le découvrir.</w:t>
      </w:r>
    </w:p>
    <w:p>
      <w:pPr/>
      <w:r>
        <w:rPr>
          <w:lang w:val="fr_FR" w:bidi="fr_FR"/>
        </w:rPr>
      </w:r>
      <w:r>
        <w:rPr>
          <w:lang w:val="fr_FR" w:bidi="fr_FR"/>
        </w:rPr>
        <w:t>Pour se rappeler de la réponse de Jésus aux chefs religieux, il pourrait être utile de visualiser l'exemple qu'il donne. Utilisez trois personnes : un homme et ses parents. L'homme peut tenir quelque chose qui reflète sa richesse : un portefeuille, ou une boîte, un sac qui est plein, ou quelque chose qui signifie de la richesse dans votre communauté.</w:t>
      </w:r>
    </w:p>
    <w:p>
      <w:pPr/>
      <w:r>
        <w:rPr>
          <w:lang w:val="fr_FR" w:bidi="fr_FR"/>
        </w:rPr>
      </w:r>
      <w:r>
        <w:rPr>
          <w:lang w:val="fr_FR" w:bidi="fr_FR"/>
        </w:rPr>
        <w:t>Vous pouvez d'abord représenter la situation que Dieu voulait : l'homme se comporte avec respect envers ses parents et partage sa richesse avec eux ; ils sont tous heureux.</w:t>
      </w:r>
    </w:p>
    <w:p>
      <w:pPr/>
      <w:r>
        <w:rPr>
          <w:lang w:val="fr_FR" w:bidi="fr_FR"/>
        </w:rPr>
      </w:r>
      <w:r>
        <w:rPr>
          <w:lang w:val="fr_FR" w:bidi="fr_FR"/>
        </w:rPr>
        <w:t>Puis vous pouvez représenter la situation que les chefs religieux avaient rendue possible : l'homme s'accroche à son argent, le porte vers Dieu comme s'il lui donnait l'argent, puis se détourne de ses parents (tout en tenant encore son argent). Ses parents sont laissés affamés et sans défense.</w:t>
      </w:r>
    </w:p>
    <w:p>
      <w:pPr/>
      <w:r>
        <w:rPr>
          <w:lang w:val="fr_FR" w:bidi="fr_FR"/>
        </w:rPr>
      </w:r>
      <w:r>
        <w:rPr>
          <w:lang w:val="fr_FR" w:bidi="fr_FR"/>
        </w:rPr>
        <w:t>Vous aurez peut-être une personne qui parle ce qu'Ésaïe avait dit. Ésaïe parle de personnes qui n'honorent Dieu que de leurs lèvres. Pouvez-vous trouver un objet qui a à voir avec des lèvres, ou une bouche, pour vous aider à vous rappeler de cette partie ?</w:t>
      </w:r>
    </w:p>
    <w:p>
      <w:pPr/>
      <w:r>
        <w:rPr>
          <w:lang w:val="fr_FR" w:bidi="fr_FR"/>
        </w:rPr>
      </w:r>
      <w:r>
        <w:rPr>
          <w:lang w:val="fr_FR" w:bidi="fr_FR"/>
        </w:rPr>
        <w:t>Quand Jésus a fini de répondre aux chefs religieux, il appelle la foule à lui. Les gens étaient déjà avec Jésus, mais ils se sont peut-être un peu éloignés quand les chefs religieux ont commencé à se plaindre à Jésus. Quand Jésus parle à la foule, les chefs religieux sont peut-être encore là, mais Jésus ne les regarde pas.</w:t>
      </w:r>
    </w:p>
    <w:p>
      <w:pPr/>
      <w:r>
        <w:rPr>
          <w:lang w:val="fr_FR" w:bidi="fr_FR"/>
        </w:rPr>
      </w:r>
      <w:r>
        <w:rPr>
          <w:lang w:val="fr_FR" w:bidi="fr_FR"/>
        </w:rPr>
        <w:t>Après que Jésus ait parlé à la foule, les disciples viennent à Jésus. Les disciples étaient avec Jésus tout le temps ; mais il semble que désormais un certain temps ait passé, la foule et les chefs religieux sont maintenant partis et les disciples sont maintenant seuls avec Jésus.</w:t>
      </w:r>
    </w:p>
    <w:p>
      <w:pPr/>
      <w:r>
        <w:rPr>
          <w:lang w:val="fr_FR" w:bidi="fr_FR"/>
        </w:rPr>
      </w:r>
      <w:r>
        <w:rPr>
          <w:lang w:val="fr_FR" w:bidi="fr_FR"/>
        </w:rPr>
        <w:t>S'il y a un jardin à proximité, vous pouvez peut-être sortir et le regarder. Y a-t-il des plantes dans le jardin qui ne sont pas censées être là, qui n'ont pas été plantées par le propriétaire du jardin ? Peut-être que vous pouvez répéter le discours de Jésus pendant qu'il se tient dans le jardin, et il peut en sortir une plante qui n'y appartient pas ! Gardez la plante avec vous, parce que vous pourrez l'utiliser plus tard pour vous rappeler de l'ordre de l'histoire.</w:t>
      </w:r>
    </w:p>
    <w:p>
      <w:pPr/>
      <w:r>
        <w:rPr>
          <w:lang w:val="fr_FR" w:bidi="fr_FR"/>
        </w:rPr>
      </w:r>
      <w:r>
        <w:rPr>
          <w:lang w:val="fr_FR" w:bidi="fr_FR"/>
        </w:rPr>
        <w:t>Vous pouvez jouer à un jeu et bander les yeux de deux personnes, et voir si elles sont capables de marcher en toute sécurité sur une certaine distance ensemble ! Gardez le bandeau ; vous pouvez l'utiliser plus tard pour vous aider à vous rappeler de l'ordre de l'histoire.</w:t>
      </w:r>
    </w:p>
    <w:p>
      <w:pPr/>
      <w:r>
        <w:rPr>
          <w:lang w:val="fr_FR" w:bidi="fr_FR"/>
        </w:rPr>
      </w:r>
      <w:r>
        <w:rPr>
          <w:lang w:val="fr_FR" w:bidi="fr_FR"/>
        </w:rPr>
        <w:t>Parlez de ce qui arrive avec la nourriture après que vous l'avez mangée. Quels sont les mots appropriés que les gens utilisent dans votre langue ? Pouvez-vous pratiquer cette partie du discours de Jésus tout en vous tenant à côté de la salle de bain ou de la latrine ? Quand vous retournez à l'intérieur, prenez avec vous un objet qui appartient à la latrine, pour vous aider à vous rappeler de l'ordre de l'histoire.</w:t>
      </w:r>
    </w:p>
    <w:p>
      <w:pPr/>
      <w:r>
        <w:rPr>
          <w:lang w:val="fr_FR" w:bidi="fr_FR"/>
        </w:rPr>
      </w:r>
      <w:r>
        <w:rPr>
          <w:lang w:val="fr_FR" w:bidi="fr_FR"/>
        </w:rPr>
        <w:t>Jésus donne une liste d'exemples de péchés qui sortent du cœur des gens.</w:t>
      </w:r>
    </w:p>
    <w:p>
      <w:pPr/>
      <w:r>
        <w:rPr>
          <w:lang w:val="fr_FR" w:bidi="fr_FR"/>
        </w:rPr>
      </w:r>
      <w:r>
        <w:rPr>
          <w:lang w:val="fr_FR" w:bidi="fr_FR"/>
        </w:rPr>
        <w:t>Pouvez-vous penser à un objet, ou faire une image, pour chacun de ces exemples, pour vous aider à vous en souvenir ? Peut-être que vous pouvez faire un petit sketch où vous faites semblant qu'une personne vomit ces images ou ces objets. Cela vous aidera à visualiser le fait que ces choses viennent du cœur. Puis accrochez les images sur la robe de la personne, ou faites que la personne porte un sac avec tous les objets. Puis représentez Dieu qui rejette la personne !</w:t>
      </w:r>
    </w:p>
    <w:p>
      <w:pPr/>
      <w:r>
        <w:rPr>
          <w:lang w:val="fr_FR" w:bidi="fr_FR"/>
        </w:rPr>
      </w:r>
      <w:r>
        <w:rPr>
          <w:lang w:val="fr_FR" w:bidi="fr_FR"/>
        </w:rPr>
        <w:t>Il y a différentes conversations en cours dans l'histoire, et il semble que le sujet change. Pour garder une trace du flot de l'histoire, vous pouvez disposer une ligne avec des objets, chaque objet faisant référence à une partie de l'histoire :</w:t>
      </w:r>
    </w:p>
    <w:p>
      <w:pPr/>
      <w:r>
        <w:rPr>
          <w:lang w:val="fr_FR" w:bidi="fr_FR"/>
        </w:rPr>
      </w:r>
      <w:r>
        <w:rPr>
          <w:lang w:val="fr_FR" w:bidi="fr_FR"/>
        </w:rPr>
        <w:t>La première section de la première partie a à voir avec le lavage des mains : utilisez une barre de savon ou une cruche d'eau pour vous en souvenir.</w:t>
      </w:r>
    </w:p>
    <w:p>
      <w:pPr/>
      <w:r>
        <w:rPr>
          <w:lang w:val="fr_FR" w:bidi="fr_FR"/>
        </w:rPr>
      </w:r>
      <w:r>
        <w:rPr>
          <w:lang w:val="fr_FR" w:bidi="fr_FR"/>
        </w:rPr>
        <w:t>Section 2 de la première partie : Jésus répond aux chefs religieux. Utilisez un portefeuille et trois objets qui peuvent représenter l'homme et ses parents pour vous rappeler de cette partie. Utilisez un objet pour vous rappeler des lèvres, ou une bouche, ou un objet que vous utilisez pour l'adoration pour vous rappeler les paroles d'Ésaïe.</w:t>
      </w:r>
    </w:p>
    <w:p>
      <w:pPr/>
      <w:r>
        <w:rPr>
          <w:lang w:val="fr_FR" w:bidi="fr_FR"/>
        </w:rPr>
      </w:r>
      <w:r>
        <w:rPr>
          <w:lang w:val="fr_FR" w:bidi="fr_FR"/>
        </w:rPr>
        <w:t>Deuxième partie : Jésus explique à la foule ce qui rend une personne pure ou impure. Encore une fois, utilisez l'objet que vous avez utilisé qui avait à voir avec le lavage des mains.</w:t>
      </w:r>
    </w:p>
    <w:p>
      <w:pPr/>
      <w:r>
        <w:rPr>
          <w:lang w:val="fr_FR" w:bidi="fr_FR"/>
        </w:rPr>
      </w:r>
      <w:r>
        <w:rPr>
          <w:lang w:val="fr_FR" w:bidi="fr_FR"/>
        </w:rPr>
        <w:t>Première section de la troisième partie : Utilisez une plante ou une feuille du jardin pour vous rappeler des paroles de Jésus au sujet des chefs religieux. Vous pouvez aussi inclure un bandeau ou une paire de lunettes.</w:t>
      </w:r>
    </w:p>
    <w:p>
      <w:pPr/>
      <w:r>
        <w:rPr>
          <w:lang w:val="fr_FR" w:bidi="fr_FR"/>
        </w:rPr>
      </w:r>
      <w:r>
        <w:rPr>
          <w:lang w:val="fr_FR" w:bidi="fr_FR"/>
        </w:rPr>
        <w:t>Section 2 de la troisième partie : Jésus explique en outre ce qui rend une personne pure ou impure. Utilisez à nouveau l'objet pour le lavage des mains, ainsi que les objets ou les images qui vous aident à vous rappeler de la liste des péchés.</w:t>
      </w:r>
    </w:p>
    <w:p>
      <w:pPr/>
      <w:r>
        <w:rPr>
          <w:lang w:val="fr_FR" w:bidi="fr_FR"/>
        </w:rPr>
      </w:r>
      <w:r>
        <w:rPr>
          <w:lang w:val="fr_FR" w:bidi="fr_FR"/>
        </w:rPr>
        <w:t>Cela vous aidera à voir que ce qui relie les conversations est la discussion sur le fait d'être pur ou impur. Bien sûr, vous pouvez aussi choisir d'autres objets, tant qu'ils vous aident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pharisiens et les docteurs de la loi (les chefs religieux)</w:t>
      </w:r>
    </w:p>
    <w:p>
      <w:pPr>
        <w:pStyle w:val="ListBullet"/>
        <w:spacing w:line="240" w:lineRule="auto"/>
        <w:ind w:left="720"/>
      </w:pPr>
      <w:r>
        <w:rPr>
          <w:lang w:val="fr_FR" w:bidi="fr_FR"/>
        </w:rPr>
      </w:r>
      <w:r>
        <w:rPr>
          <w:lang w:val="fr_FR" w:bidi="fr_FR"/>
        </w:rPr>
        <w:t>Un homme et ses parents</w:t>
      </w:r>
    </w:p>
    <w:p>
      <w:pPr>
        <w:pStyle w:val="ListBullet"/>
        <w:spacing w:line="240" w:lineRule="auto"/>
        <w:ind w:left="720"/>
      </w:pPr>
      <w:r>
        <w:rPr>
          <w:lang w:val="fr_FR" w:bidi="fr_FR"/>
        </w:rPr>
      </w:r>
      <w:r>
        <w:rPr>
          <w:lang w:val="fr_FR" w:bidi="fr_FR"/>
        </w:rPr>
        <w:t>Le prophète Ésaïe</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Il sera utile de commencer par jouer la dernière partie de l'histoire précédente, où beaucoup de personnes viennent à Jésus et sont guéries.</w:t>
      </w:r>
    </w:p>
    <w:p>
      <w:pPr/>
      <w:r>
        <w:rPr>
          <w:lang w:val="fr_FR" w:bidi="fr_FR"/>
        </w:rPr>
      </w:r>
      <w:r>
        <w:rPr>
          <w:lang w:val="fr_FR" w:bidi="fr_FR"/>
        </w:rPr>
        <w:t>Représentez les chefs religieux qui voyagent de Jérusalem à Génésareth.</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Pourquoi y allez-vous ? Que vous attendez-vous à voir à Génésareth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chefs religieux qui observent ce qui se passe autour de Jésus. Comment pensez-vous qu'ils se comportaient ? Pensez-vous qu'ils se tenaient à l'arrière dans la foule, en train d'observer silencieusement, ou qu'ils se frayaient un chemin vers l'avant ?</w:t>
      </w:r>
    </w:p>
    <w:p>
      <w:pPr/>
      <w:r>
        <w:rPr>
          <w:lang w:val="fr_FR" w:bidi="fr_FR"/>
        </w:rPr>
      </w:r>
      <w:r>
        <w:rPr>
          <w:lang w:val="fr_FR" w:bidi="fr_FR"/>
        </w:rPr>
        <w:t>Représentez les disciples qui mangent sans se laver les mains de manière spéciale.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À quoi pensez-vous maintenant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chefs religieux qui se plaignent à Jésus des disciples. Représentez Jésus qui leur répond.</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répondre aux chefs religieux.</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Que ressentez-vous quand Jésus vous parle de cette façon ? » Vous entendrez peut-être des choses comme :</w:t>
      </w:r>
    </w:p>
    <w:p>
      <w:pPr>
        <w:pStyle w:val="ListBullet"/>
        <w:spacing w:line="240" w:lineRule="auto"/>
        <w:ind w:left="720"/>
      </w:pPr>
      <w:r>
        <w:rPr>
          <w:lang w:val="fr_FR" w:bidi="fr_FR"/>
        </w:rPr>
      </w:r>
      <w:r>
        <w:rPr>
          <w:lang w:val="fr_FR" w:bidi="fr_FR"/>
        </w:rPr>
        <w:t>Demandez aux acteurs qui jouent la foule : « Que pensez-vous de Jésus qui parle comme cela aux chefs religieux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qui s'adresse désormais aux foules. Pensez à ce que les chefs religieux font en cet instant : pensez-vous qu'ils sont partis, ou pensez-vous qu'ils sont encore là ? S'ils sont encore là, à quoi pensez-vous qu'ils ressemblent ? Quelle expression se trouve sur leur visage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pensez-vous de ce que Jésus a dit à la foule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qui disent à Jésus que les chefs religieux sont offensés.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réponse de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Pierre qui demande à Jésus une explication sur ce qu'il avait dit plus tôt aux foules.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quand Pierre vous pose cette question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réponse de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À quoi pensez-vous maintenant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w:t>
      </w:r>
      <w:r>
        <w:rPr>
          <w:lang w:val="fr_FR" w:bidi="fr_FR"/>
        </w:rPr>
        <w:t>pharisiens</w:t>
      </w:r>
      <w:r>
        <w:rPr>
          <w:lang w:val="fr_FR" w:bidi="fr_FR"/>
        </w:rPr>
        <w:t xml:space="preserve"> et les </w:t>
      </w:r>
      <w:r>
        <w:rPr>
          <w:lang w:val="fr_FR" w:bidi="fr_FR"/>
        </w:rPr>
        <w:t>scribes</w:t>
      </w:r>
      <w:r>
        <w:rPr>
          <w:lang w:val="fr_FR" w:bidi="fr_FR"/>
        </w:rPr>
        <w:t>, ou des experts de la loi, étaient deux groupes de chefs religieux. Utilisez le même mot que vous avez utilisé dans les passages précédents. Ces mots se trouvent aussi dans le glossaire principal.</w:t>
      </w:r>
    </w:p>
    <w:p>
      <w:pPr/>
      <w:r>
        <w:rPr>
          <w:lang w:val="fr_FR" w:bidi="fr_FR"/>
        </w:rPr>
      </w:r>
      <w:r>
        <w:rPr>
          <w:lang w:val="fr_FR" w:bidi="fr_FR"/>
        </w:rPr>
        <w:t xml:space="preserve">Pour </w:t>
      </w:r>
      <w:r>
        <w:rPr>
          <w:b/>
          <w:lang w:val="fr_FR" w:bidi="fr_FR"/>
        </w:rPr>
        <w:t>disciples</w:t>
      </w:r>
      <w:r>
        <w:rPr>
          <w:lang w:val="fr_FR" w:bidi="fr_FR"/>
        </w:rPr>
        <w:t xml:space="preserve">, utilisez le même mot que dans les passages précédents. Le mot </w:t>
      </w:r>
      <w:r>
        <w:rPr>
          <w:lang w:val="fr_FR" w:bidi="fr_FR"/>
        </w:rPr>
        <w:t>disciples</w:t>
      </w:r>
      <w:r>
        <w:rPr>
          <w:lang w:val="fr_FR" w:bidi="fr_FR"/>
        </w:rPr>
        <w:t xml:space="preserve"> se trouve dans le glossaire principal.</w:t>
      </w:r>
    </w:p>
    <w:p>
      <w:pPr/>
      <w:r>
        <w:rPr>
          <w:lang w:val="fr_FR" w:bidi="fr_FR"/>
        </w:rPr>
      </w:r>
      <w:r>
        <w:rPr>
          <w:lang w:val="fr_FR" w:bidi="fr_FR"/>
        </w:rPr>
        <w:t xml:space="preserve">Les chefs religieux se plaignent que les disciples désobéissent à la </w:t>
      </w:r>
      <w:r>
        <w:rPr>
          <w:b/>
          <w:lang w:val="fr_FR" w:bidi="fr_FR"/>
        </w:rPr>
        <w:t>tradition des anciens</w:t>
      </w:r>
      <w:r>
        <w:rPr>
          <w:lang w:val="fr_FR" w:bidi="fr_FR"/>
        </w:rPr>
        <w:t>. Les « anciens» dans ce contexte signifient leurs ancêtres. « Tradition des anciens» signifie les règles et les coutumes que les ancêtres avaient établies.</w:t>
      </w:r>
    </w:p>
    <w:p>
      <w:pPr/>
      <w:r>
        <w:rPr>
          <w:lang w:val="fr_FR" w:bidi="fr_FR"/>
        </w:rPr>
      </w:r>
      <w:r>
        <w:rPr>
          <w:lang w:val="fr_FR" w:bidi="fr_FR"/>
        </w:rPr>
        <w:t xml:space="preserve">Les chefs religieux se plaignent que les disciples ne se lavent pas </w:t>
      </w:r>
      <w:r>
        <w:rPr>
          <w:b/>
          <w:lang w:val="fr_FR" w:bidi="fr_FR"/>
        </w:rPr>
        <w:t>les mains</w:t>
      </w:r>
      <w:r>
        <w:rPr>
          <w:lang w:val="fr_FR" w:bidi="fr_FR"/>
        </w:rPr>
        <w:t xml:space="preserve"> avant de manger. Cela n'avait rien à voir avec l'hygiène, mais seulement avec des rituels. Vous voudrez peut-être dire quelque chose comme « les disciples ne se lavent pas les mains de la bonne manière » ou « ils ne se lavent pas les mains selon les règles que nos ancêtres ont données ».</w:t>
      </w:r>
    </w:p>
    <w:p>
      <w:pPr/>
      <w:r>
        <w:rPr>
          <w:lang w:val="fr_FR" w:bidi="fr_FR"/>
        </w:rPr>
      </w:r>
      <w:r>
        <w:rPr>
          <w:lang w:val="fr_FR" w:bidi="fr_FR"/>
        </w:rPr>
        <w:t xml:space="preserve">Jésus dit aux chefs religieux qu'ils enfreignent les </w:t>
      </w:r>
      <w:r>
        <w:rPr>
          <w:b/>
          <w:lang w:val="fr_FR" w:bidi="fr_FR"/>
        </w:rPr>
        <w:t>commandements de Dieu</w:t>
      </w:r>
      <w:r>
        <w:rPr>
          <w:lang w:val="fr_FR" w:bidi="fr_FR"/>
        </w:rPr>
        <w:t xml:space="preserve">. Les commandements sont la loi de Dieu. Utilisez le même mot que vous avez utilisé dans les passages précédents. Le mot </w:t>
      </w:r>
      <w:r>
        <w:rPr>
          <w:lang w:val="fr_FR" w:bidi="fr_FR"/>
        </w:rPr>
        <w:t>commandement</w:t>
      </w:r>
      <w:r>
        <w:rPr>
          <w:lang w:val="fr_FR" w:bidi="fr_FR"/>
        </w:rPr>
        <w:t xml:space="preserve"> ou </w:t>
      </w:r>
      <w:r>
        <w:rPr>
          <w:lang w:val="fr_FR" w:bidi="fr_FR"/>
        </w:rPr>
        <w:t>loi</w:t>
      </w:r>
      <w:r>
        <w:rPr>
          <w:lang w:val="fr_FR" w:bidi="fr_FR"/>
        </w:rPr>
        <w:t xml:space="preserve"> se trouve dans le glossaire principal.</w:t>
      </w:r>
    </w:p>
    <w:p>
      <w:pPr/>
      <w:r>
        <w:rPr>
          <w:lang w:val="fr_FR" w:bidi="fr_FR"/>
        </w:rPr>
      </w:r>
      <w:r>
        <w:rPr>
          <w:b/>
          <w:lang w:val="fr_FR" w:bidi="fr_FR"/>
        </w:rPr>
        <w:t>Honorer</w:t>
      </w:r>
      <w:r>
        <w:rPr>
          <w:lang w:val="fr_FR" w:bidi="fr_FR"/>
        </w:rPr>
        <w:t xml:space="preserve"> son père et sa mère signifie les traiter avec respect. Les </w:t>
      </w:r>
      <w:r>
        <w:rPr>
          <w:b/>
          <w:lang w:val="fr_FR" w:bidi="fr_FR"/>
        </w:rPr>
        <w:t>insulter</w:t>
      </w:r>
      <w:r>
        <w:rPr>
          <w:lang w:val="fr_FR" w:bidi="fr_FR"/>
        </w:rPr>
        <w:t xml:space="preserve"> est le contraire. Insulter quelqu'un signifie dire de mauvaises choses contre quelqu'un, ou se comporter de manière à rendre très honteuse à une personne.</w:t>
      </w:r>
    </w:p>
    <w:p>
      <w:pPr/>
      <w:r>
        <w:rPr>
          <w:lang w:val="fr_FR" w:bidi="fr_FR"/>
        </w:rPr>
      </w:r>
      <w:r>
        <w:rPr>
          <w:lang w:val="fr_FR" w:bidi="fr_FR"/>
        </w:rPr>
        <w:t xml:space="preserve">Jésus dit qu'à cause des règles que les chefs religieux ont faites eux-mêmes, ils ont </w:t>
      </w:r>
      <w:r>
        <w:rPr>
          <w:b/>
          <w:lang w:val="fr_FR" w:bidi="fr_FR"/>
        </w:rPr>
        <w:t>annulé</w:t>
      </w:r>
      <w:r>
        <w:rPr>
          <w:lang w:val="fr_FR" w:bidi="fr_FR"/>
        </w:rPr>
        <w:t>, ou rendue vide, la parole de Dieu. Cela signifie qu'ils ont désobéi et ont ignoré la parole de Dieu.</w:t>
      </w:r>
    </w:p>
    <w:p>
      <w:pPr/>
      <w:r>
        <w:rPr>
          <w:lang w:val="fr_FR" w:bidi="fr_FR"/>
        </w:rPr>
      </w:r>
      <w:r>
        <w:rPr>
          <w:lang w:val="fr_FR" w:bidi="fr_FR"/>
        </w:rPr>
        <w:t xml:space="preserve">Jésus dit qu'Ésaïe a </w:t>
      </w:r>
      <w:r>
        <w:rPr>
          <w:b/>
          <w:lang w:val="fr_FR" w:bidi="fr_FR"/>
        </w:rPr>
        <w:t>prophétisé</w:t>
      </w:r>
      <w:r>
        <w:rPr>
          <w:lang w:val="fr_FR" w:bidi="fr_FR"/>
        </w:rPr>
        <w:t xml:space="preserve"> au sujet des chefs religieux. Cela signifie que ce qu'Ésaïe avait dit sur les personnes à l'époque d'Ésaïe, il y a longtemps, était aussi vrai maintenant pour les chefs religieux. Jésus donne l'impression qu'Ésaïe a dit ces mots en particulier à l'égard des chefs religieux. </w:t>
      </w:r>
      <w:r>
        <w:rPr>
          <w:b/>
          <w:lang w:val="fr_FR" w:bidi="fr_FR"/>
        </w:rPr>
        <w:t>Prophétiser</w:t>
      </w:r>
      <w:r>
        <w:rPr>
          <w:lang w:val="fr_FR" w:bidi="fr_FR"/>
        </w:rPr>
        <w:t xml:space="preserve"> se trouve dans le glossaire principal. Mais dans cette histoire, vous pouvez aussi dire qu'Ésaïe « a parlé » au lieu d'utiliser le mot prophétisé.</w:t>
      </w:r>
    </w:p>
    <w:p>
      <w:pPr/>
      <w:r>
        <w:rPr>
          <w:lang w:val="fr_FR" w:bidi="fr_FR"/>
        </w:rPr>
      </w:r>
      <w:r>
        <w:rPr>
          <w:lang w:val="fr_FR" w:bidi="fr_FR"/>
        </w:rPr>
        <w:t xml:space="preserve">Ésaïe avait dit que les gens honoraient Dieu de leurs </w:t>
      </w:r>
      <w:r>
        <w:rPr>
          <w:b/>
          <w:lang w:val="fr_FR" w:bidi="fr_FR"/>
        </w:rPr>
        <w:t>lèvres</w:t>
      </w:r>
      <w:r>
        <w:rPr>
          <w:lang w:val="fr_FR" w:bidi="fr_FR"/>
        </w:rPr>
        <w:t>. Cela signifie que les gens parlaient comme s'ils honoraient Dieu. Vous pouvez aussi dire qu'ils honoraient Dieu avec leur bouche, ou avec leurs paroles.</w:t>
      </w:r>
    </w:p>
    <w:p>
      <w:pPr/>
      <w:r>
        <w:rPr>
          <w:lang w:val="fr_FR" w:bidi="fr_FR"/>
        </w:rPr>
      </w:r>
      <w:r>
        <w:rPr>
          <w:lang w:val="fr_FR" w:bidi="fr_FR"/>
        </w:rPr>
        <w:t xml:space="preserve">Mais Ésaïe a dit que leur </w:t>
      </w:r>
      <w:r>
        <w:rPr>
          <w:b/>
          <w:lang w:val="fr_FR" w:bidi="fr_FR"/>
        </w:rPr>
        <w:t>cœur</w:t>
      </w:r>
      <w:r>
        <w:rPr>
          <w:lang w:val="fr_FR" w:bidi="fr_FR"/>
        </w:rPr>
        <w:t xml:space="preserve"> était loin de Dieu. Dans la Bible, le cœur est le lieu où se produisent les sentiments et les décisions d'une personne. Si le cœur est loin de Dieu, cela signifie que les gens ne se comportent pas par amour pour Dieu. Utilisez le même mot pour cœur que dans les passages précédents. Le mot </w:t>
      </w:r>
      <w:r>
        <w:rPr>
          <w:lang w:val="fr_FR" w:bidi="fr_FR"/>
        </w:rPr>
        <w:t>cœur</w:t>
      </w:r>
      <w:r>
        <w:rPr>
          <w:lang w:val="fr_FR" w:bidi="fr_FR"/>
        </w:rPr>
        <w:t xml:space="preserve"> se trouve dans le glossaire principal.</w:t>
      </w:r>
    </w:p>
    <w:p>
      <w:pPr/>
      <w:r>
        <w:rPr>
          <w:lang w:val="fr_FR" w:bidi="fr_FR"/>
        </w:rPr>
      </w:r>
      <w:r>
        <w:rPr>
          <w:lang w:val="fr_FR" w:bidi="fr_FR"/>
        </w:rPr>
        <w:t xml:space="preserve">Jésus dit à la foule que ce que les gens mettent dans leur bouche ne les </w:t>
      </w:r>
      <w:r>
        <w:rPr>
          <w:b/>
          <w:lang w:val="fr_FR" w:bidi="fr_FR"/>
        </w:rPr>
        <w:t>souille</w:t>
      </w:r>
      <w:r>
        <w:rPr>
          <w:lang w:val="fr_FR" w:bidi="fr_FR"/>
        </w:rPr>
        <w:t xml:space="preserve"> pas, ni ne les rend </w:t>
      </w:r>
      <w:r>
        <w:rPr>
          <w:b/>
          <w:lang w:val="fr_FR" w:bidi="fr_FR"/>
        </w:rPr>
        <w:t>impurs</w:t>
      </w:r>
      <w:r>
        <w:rPr>
          <w:lang w:val="fr_FR" w:bidi="fr_FR"/>
        </w:rPr>
        <w:t xml:space="preserve">. Quelqu'un qui est impur n'est pas acceptable devant Dieu. Utilisez le même mot que vous avez utilisé dans les passages précédents. Les mots </w:t>
      </w:r>
      <w:r>
        <w:rPr>
          <w:lang w:val="fr_FR" w:bidi="fr_FR"/>
        </w:rPr>
        <w:t>pur et impur</w:t>
      </w:r>
      <w:r>
        <w:rPr>
          <w:lang w:val="fr_FR" w:bidi="fr_FR"/>
        </w:rPr>
        <w:t xml:space="preserve"> se trouvent dans le glossaire principal.</w:t>
      </w:r>
    </w:p>
    <w:p>
      <w:pPr/>
      <w:r>
        <w:rPr>
          <w:lang w:val="fr_FR" w:bidi="fr_FR"/>
        </w:rPr>
      </w:r>
      <w:r>
        <w:rPr>
          <w:lang w:val="fr_FR" w:bidi="fr_FR"/>
        </w:rPr>
        <w:t xml:space="preserve">Quand une personne aveugle guide une autre personne aveugle, ils peuvent tomber tous les deux dans le </w:t>
      </w:r>
      <w:r>
        <w:rPr>
          <w:b/>
          <w:lang w:val="fr_FR" w:bidi="fr_FR"/>
        </w:rPr>
        <w:t>fossé</w:t>
      </w:r>
      <w:r>
        <w:rPr>
          <w:lang w:val="fr_FR" w:bidi="fr_FR"/>
        </w:rPr>
        <w:t xml:space="preserve">, ou dans une </w:t>
      </w:r>
      <w:r>
        <w:rPr>
          <w:b/>
          <w:lang w:val="fr_FR" w:bidi="fr_FR"/>
        </w:rPr>
        <w:t>fosse</w:t>
      </w:r>
      <w:r>
        <w:rPr>
          <w:lang w:val="fr_FR" w:bidi="fr_FR"/>
        </w:rPr>
        <w:t>. Vous pouvez utiliser un mot pour n'importe quel trou dans lequel une personne peut tomber.</w:t>
      </w:r>
    </w:p>
    <w:p>
      <w:pPr/>
      <w:r>
        <w:rPr>
          <w:lang w:val="fr_FR" w:bidi="fr_FR"/>
        </w:rPr>
      </w:r>
      <w:r>
        <w:rPr>
          <w:b/>
          <w:lang w:val="fr_FR" w:bidi="fr_FR"/>
        </w:rPr>
        <w:t>Les mauvaises pensées</w:t>
      </w:r>
      <w:r>
        <w:rPr>
          <w:lang w:val="fr_FR" w:bidi="fr_FR"/>
        </w:rPr>
        <w:t xml:space="preserve"> signifient penser de mauvaises choses en général. Penser quelque chose de mauvais conduira souvent à faire de mauvaises choses.</w:t>
      </w:r>
    </w:p>
    <w:p>
      <w:pPr/>
      <w:r>
        <w:rPr>
          <w:lang w:val="fr_FR" w:bidi="fr_FR"/>
        </w:rPr>
      </w:r>
      <w:r>
        <w:rPr>
          <w:b/>
          <w:lang w:val="fr_FR" w:bidi="fr_FR"/>
        </w:rPr>
        <w:t>Assassiner</w:t>
      </w:r>
      <w:r>
        <w:rPr>
          <w:lang w:val="fr_FR" w:bidi="fr_FR"/>
        </w:rPr>
        <w:t xml:space="preserve"> signifie tuer quelqu'un, par exemple par haine ou par jalousie. Tuer quelqu'un au combat, ou si le gouvernement exécute quelqu'un à la suite d'un procès en bonne et due forme, n'est pas un meurtre.</w:t>
      </w:r>
    </w:p>
    <w:p>
      <w:pPr/>
      <w:r>
        <w:rPr>
          <w:lang w:val="fr_FR" w:bidi="fr_FR"/>
        </w:rPr>
      </w:r>
      <w:r>
        <w:rPr>
          <w:lang w:val="fr_FR" w:bidi="fr_FR"/>
        </w:rPr>
        <w:t>L'</w:t>
      </w:r>
      <w:r>
        <w:rPr>
          <w:lang w:val="fr_FR" w:bidi="fr_FR"/>
        </w:rPr>
        <w:t>adultère</w:t>
      </w:r>
      <w:r>
        <w:rPr>
          <w:lang w:val="fr_FR" w:bidi="fr_FR"/>
        </w:rPr>
        <w:t>, c'est quand une personne est mariée à une personne, mais a ensuite une relation sexuelle avec quelqu'un d'autre.</w:t>
      </w:r>
    </w:p>
    <w:p>
      <w:pPr/>
      <w:r>
        <w:rPr>
          <w:lang w:val="fr_FR" w:bidi="fr_FR"/>
        </w:rPr>
      </w:r>
      <w:r>
        <w:rPr>
          <w:b/>
          <w:lang w:val="fr_FR" w:bidi="fr_FR"/>
        </w:rPr>
        <w:t>L'immoralité sexuelle</w:t>
      </w:r>
      <w:r>
        <w:rPr>
          <w:lang w:val="fr_FR" w:bidi="fr_FR"/>
        </w:rPr>
        <w:t xml:space="preserve"> signifie toutes les sortes de péchés qui ont à voir avec les relations sexuelles, par exemple, la prostitution ou le viol, regarder de la pornographie ou avoir une relation sexuelle avec quelqu'un avec lequel vous n'êtes pas marié.</w:t>
      </w:r>
    </w:p>
    <w:p>
      <w:pPr/>
      <w:r>
        <w:rPr>
          <w:lang w:val="fr_FR" w:bidi="fr_FR"/>
        </w:rPr>
      </w:r>
      <w:r>
        <w:rPr>
          <w:b/>
          <w:lang w:val="fr_FR" w:bidi="fr_FR"/>
        </w:rPr>
        <w:t>Voler</w:t>
      </w:r>
      <w:r>
        <w:rPr>
          <w:lang w:val="fr_FR" w:bidi="fr_FR"/>
        </w:rPr>
        <w:t xml:space="preserve"> signifie prendre quelque chose qui ne nous appartient pas.</w:t>
      </w:r>
    </w:p>
    <w:p>
      <w:pPr/>
      <w:r>
        <w:rPr>
          <w:lang w:val="fr_FR" w:bidi="fr_FR"/>
        </w:rPr>
      </w:r>
      <w:r>
        <w:rPr>
          <w:b/>
          <w:lang w:val="fr_FR" w:bidi="fr_FR"/>
        </w:rPr>
        <w:t>Donner un faux témoignage</w:t>
      </w:r>
      <w:r>
        <w:rPr>
          <w:lang w:val="fr_FR" w:bidi="fr_FR"/>
        </w:rPr>
        <w:t xml:space="preserve"> signifie mentir à propos de quelque chose dans un procès en justice.</w:t>
      </w:r>
    </w:p>
    <w:p>
      <w:pPr/>
      <w:r>
        <w:rPr>
          <w:lang w:val="fr_FR" w:bidi="fr_FR"/>
        </w:rPr>
      </w:r>
      <w:r>
        <w:rPr>
          <w:b/>
          <w:lang w:val="fr_FR" w:bidi="fr_FR"/>
        </w:rPr>
        <w:t>La calomnie</w:t>
      </w:r>
      <w:r>
        <w:rPr>
          <w:lang w:val="fr_FR" w:bidi="fr_FR"/>
        </w:rPr>
        <w:t xml:space="preserve"> signifie dire de mauvaises choses à propos d'une autre personne.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15:21–28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15.21–28.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Jusqu'à présent, tout ce que Jésus a fait après avoir commencé à prêcher s'est produit dans la partie du pays appelée la Galilée. Maintenant, pour la première fois, Jésus quitte son propre pays. Avec ses disciples, il va dans le pays appelé la Phénicie, qui se trouve au nord d'Israël. Sidon et Tyr sont deux villes dans ce pays. Les personnes qui vivent dans cette région ne sont pas Juifs.</w:t>
      </w:r>
    </w:p>
    <w:p>
      <w:pPr/>
      <w:r>
        <w:rPr>
          <w:lang w:val="fr_FR" w:bidi="fr_FR"/>
        </w:rPr>
      </w:r>
      <w:r>
        <w:rPr>
          <w:lang w:val="fr_FR" w:bidi="fr_FR"/>
        </w:rPr>
        <w:t>Montrez aux gens une carte d'Israël et de la Phénicie. Indiquez où se trouve Génésareth, où se trouvait Jésus dans l'histoire précédente, et où se trouvent Tyr et Sidon.</w:t>
      </w:r>
    </w:p>
    <w:p>
      <w:pPr/>
      <w:r>
        <w:rPr>
          <w:lang w:val="fr_FR" w:bidi="fr_FR"/>
        </w:rPr>
      </w:r>
      <w:r>
        <w:rPr>
          <w:lang w:val="fr_FR" w:bidi="fr_FR"/>
        </w:rPr>
        <w:t>Les Juifs croyaient que s'ils avaient quelque chose à voir avec des non-Juifs, ils deviendraient impurs. Mais dans l'histoire précédente, Jésus enseignait aux gens que la nourriture, ou quoi que ce soit qui soit à l'extérieur d'une personne, ne rend pas une personne impure, inacceptable, devant Dieu. Seul le péché rend une personne impure. Ainsi, le fait de rencontrer une non-Juive ne nous rend pas impur non plus ! Jésus va probablement dans cette région précisément pour établir ce point.</w:t>
      </w:r>
    </w:p>
    <w:p>
      <w:pPr/>
      <w:r>
        <w:rPr>
          <w:lang w:val="fr_FR" w:bidi="fr_FR"/>
        </w:rPr>
      </w:r>
      <w:r>
        <w:rPr>
          <w:lang w:val="fr_FR" w:bidi="fr_FR"/>
        </w:rPr>
        <w:t>Pouvez-vous raconter une histoire au sujet de personnes d'un groupe qui ne veulent pas interagir avec des personnes d'un autre groupe ?</w:t>
      </w:r>
    </w:p>
    <w:p>
      <w:pPr/>
      <w:r>
        <w:rPr>
          <w:lang w:val="fr_FR" w:bidi="fr_FR"/>
        </w:rPr>
      </w:r>
      <w:r>
        <w:rPr>
          <w:lang w:val="fr_FR" w:bidi="fr_FR"/>
        </w:rPr>
        <w:t>La femme qui vient à Jésus est une Cananéenne. Dans l'Ancien Testament, les Cananéens sont les ennemis des Israélites. Ils ont d'abord vécu dans le pays que Dieu avait promis de donner aux descendants d'Abraham. Les Cananéens adoraient beaucoup de dieux différents et faisaient beaucoup de choses qui étaient pécheresses selon les lois de Dieu. Dieu avait dit aux Israélites de chasser les Cananéens de ce pays.</w:t>
      </w:r>
    </w:p>
    <w:p>
      <w:pPr/>
      <w:r>
        <w:rPr>
          <w:lang w:val="fr_FR" w:bidi="fr_FR"/>
        </w:rPr>
      </w:r>
      <w:r>
        <w:rPr>
          <w:lang w:val="fr_FR" w:bidi="fr_FR"/>
        </w:rPr>
        <w:t>La fille de la femme ne va pas bien. Un démon la trouble. Certains démons rendaient les gens sourds, ou incapables de parler, ou causaient des crises qui les faisaient tomber et se blesser. La femme ne dit pas ce que le démon fait à sa fille, mais elle précise que sa fille souffre beaucoup.</w:t>
      </w:r>
    </w:p>
    <w:p>
      <w:pPr/>
      <w:r>
        <w:rPr>
          <w:lang w:val="fr_FR" w:bidi="fr_FR"/>
        </w:rPr>
      </w:r>
      <w:r>
        <w:rPr>
          <w:lang w:val="fr_FR" w:bidi="fr_FR"/>
        </w:rPr>
        <w:t>La femme vient à Jésus, et même si elle n'est pas Juive, elle appelle Jésus « Seigneur » et « fils de David ». Fils de David signifie un descendant de David. David était le roi le plus aimé des Juifs, qui a vécu il y a longtemps. Dieu avait dit aux Juifs que le Messie, le roi spécial et le Sauveur qui viendrait, serait un descendant de David. Il est très surprenant que cette femme, qui n'est pas Juive, connaisse le Messie. En appelant Jésus « Seigneur » et « fils de David », elle précise qu'elle croit que Jésus est le Messie. C'est encore plus surprenant ! Les chefs religieux des Juifs ne croyaient pas que Jésus était le Messie, mais cette femme étrangère si.</w:t>
      </w:r>
    </w:p>
    <w:p>
      <w:pPr/>
      <w:r>
        <w:rPr>
          <w:lang w:val="fr_FR" w:bidi="fr_FR"/>
        </w:rPr>
      </w:r>
      <w:r>
        <w:rPr>
          <w:lang w:val="fr_FR" w:bidi="fr_FR"/>
        </w:rPr>
        <w:t>La femme continue d'appeler, Jésus l'ignore, et après un certain temps, les disciples se lassent de la femme qui les appelle. Ils veulent que Jésus la renvoie. Nous ne savons pas s'ils veulent dire que Jésus la renvoie simplement, ou que Jésus fasse ce qu'elle veut, pour qu'elle parte.</w:t>
      </w:r>
    </w:p>
    <w:p>
      <w:pPr/>
      <w:r>
        <w:rPr>
          <w:lang w:val="fr_FR" w:bidi="fr_FR"/>
        </w:rPr>
      </w:r>
      <w:r>
        <w:rPr>
          <w:lang w:val="fr_FR" w:bidi="fr_FR"/>
        </w:rPr>
        <w:t>Jésus répond en disant qu'il n'a été envoyé qu'aux brebis perdues de la maison d'Israël. Cela signifie que Jésus n'est envoyé qu'au peuple d'Israël. Jésus les compare à des brebis perdues parce que le peuple d'Israël a besoin d'un Sauveur, tout comme les brebis qui se sont égarées et ont besoin d'aide.</w:t>
      </w:r>
    </w:p>
    <w:p>
      <w:pPr/>
      <w:r>
        <w:rPr>
          <w:lang w:val="fr_FR" w:bidi="fr_FR"/>
        </w:rPr>
      </w:r>
      <w:r>
        <w:rPr>
          <w:lang w:val="fr_FR" w:bidi="fr_FR"/>
        </w:rPr>
        <w:t>Ce que Jésus dit ici doit sembler très familier aux disciples, parce qu'il y a quelque temps, quand Jésus a donné aux disciples des instructions d'aller parler du royaume des cieux aux gens, il leur a dit de ne pas aller vers les non-Juifs, mais seulement vers les brebis perdues d'Israël ! (Vous pouvez l'écouter de nouveau dans Matthieu 10.5–8).</w:t>
      </w:r>
    </w:p>
    <w:p>
      <w:pPr/>
      <w:r>
        <w:rPr>
          <w:lang w:val="fr_FR" w:bidi="fr_FR"/>
        </w:rPr>
      </w:r>
      <w:r>
        <w:rPr>
          <w:lang w:val="fr_FR" w:bidi="fr_FR"/>
        </w:rPr>
        <w:t>Mais la femme n'en démord pas. Elle s'approche et s'agenouille devant Jésus. Elle le supplie de nouveau de l'aider. Jésus semble lui donner une réponse très malpolie. Il dit qu'il est mal de donner aux chiens la nourriture qui est censée être pour les enfants. Il utilise un langage imagé ici. La nourriture des enfants signifie les bonnes choses que Dieu veut donner aux Juifs. Les chiens signifient ensuite quelqu'un qui n'est pas Juif. Les chiens étaient considérés comme des animaux impurs, tout comme les personnes qui n'étaient pas Juives étaient considérées comme impures. Jésus dit à la femme qu'elle ne mérite pas que Jésus fasse quelque chose de bon pour elle, parce qu'elle n'est pas Juive.</w:t>
      </w:r>
    </w:p>
    <w:p>
      <w:pPr/>
      <w:r>
        <w:rPr>
          <w:lang w:val="fr_FR" w:bidi="fr_FR"/>
        </w:rPr>
      </w:r>
      <w:r>
        <w:rPr>
          <w:lang w:val="fr_FR" w:bidi="fr_FR"/>
        </w:rPr>
        <w:t>Mais la femme est très courageuse ! Elle ne se met pas en colère que Jésus l'insulte, et elle n'abandonne pas. Elle donne une réponse très intelligente : « Mais même les chiens mangent les miettes qui tombent de la table ! » Elle veut dire qu'il est vrai qu'elle ne mérite pas que Jésus fasse quelque chose de bon pour elle, mais qu'elle sait aussi que Jésus a assez de puissance pour aider tous les Juifs, et après cela aussi les non-Juifs !</w:t>
      </w:r>
    </w:p>
    <w:p>
      <w:pPr/>
      <w:r>
        <w:rPr>
          <w:lang w:val="fr_FR" w:bidi="fr_FR"/>
        </w:rPr>
      </w:r>
      <w:r>
        <w:rPr>
          <w:lang w:val="fr_FR" w:bidi="fr_FR"/>
        </w:rPr>
        <w:t>Cela convainc Jésus : Jésus lui dit qu'elle a une grande foi, et lui dit qu'il fera ce qu'elle veut. Immédiatement, de retour à la maison, sa fille est guérie, même si la femme ne le savait pas encore !</w:t>
      </w:r>
    </w:p>
    <w:p>
      <w:pPr/>
      <w:r>
        <w:rPr>
          <w:lang w:val="fr_FR" w:bidi="fr_FR"/>
        </w:rPr>
      </w:r>
      <w:r>
        <w:rPr>
          <w:lang w:val="fr_FR" w:bidi="fr_FR"/>
        </w:rPr>
        <w:t>La réponse de Jésus à la femme dans cette histoire semble un peu étrange. Jésus répond d'abord à la femme cananéenne comme le ferait n'importe quel Juif : il n'est pas très amical ! Mais il semble que Jésus voulait la mettre à l'épreuve, pour voir combien elle croyait en lui. Jésus aurait pu aussi vouloir dire cela comme une leçon pour les disciples. Jésus commençait à enseigner aux disciples qu'il n'était pas venu que pour le peuple d'Israël. Cette petite histoire marque un grand changement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quitte la région de Génésareth et va dans la région de Tyr et de Sidon.</w:t>
      </w:r>
    </w:p>
    <w:p>
      <w:pPr/>
      <w:r>
        <w:rPr>
          <w:lang w:val="fr_FR" w:bidi="fr_FR"/>
        </w:rPr>
      </w:r>
      <w:r>
        <w:rPr>
          <w:b/>
          <w:lang w:val="fr_FR" w:bidi="fr_FR"/>
        </w:rPr>
        <w:t>Deuxième partie :</w:t>
      </w:r>
      <w:r>
        <w:rPr>
          <w:lang w:val="fr_FR" w:bidi="fr_FR"/>
        </w:rPr>
        <w:t xml:space="preserve"> Une conversation entre Jésus et la femme cananéenne.</w:t>
      </w:r>
    </w:p>
    <w:p>
      <w:pPr/>
      <w:r>
        <w:rPr>
          <w:lang w:val="fr_FR" w:bidi="fr_FR"/>
        </w:rPr>
      </w:r>
      <w:r>
        <w:rPr>
          <w:lang w:val="fr_FR" w:bidi="fr_FR"/>
        </w:rPr>
        <w:t>La deuxième partie comporte quatre sections.</w:t>
      </w:r>
    </w:p>
    <w:p>
      <w:pPr/>
      <w:r>
        <w:rPr>
          <w:lang w:val="fr_FR" w:bidi="fr_FR"/>
        </w:rPr>
      </w:r>
      <w:r>
        <w:rPr>
          <w:lang w:val="fr_FR" w:bidi="fr_FR"/>
        </w:rPr>
        <w:t>Section 1 : La femme crie vers Jésus à distance ; Jésus l'ignore.</w:t>
      </w:r>
    </w:p>
    <w:p>
      <w:pPr/>
      <w:r>
        <w:rPr>
          <w:lang w:val="fr_FR" w:bidi="fr_FR"/>
        </w:rPr>
      </w:r>
      <w:r>
        <w:rPr>
          <w:lang w:val="fr_FR" w:bidi="fr_FR"/>
        </w:rPr>
        <w:t>Section 2 : Les disciples se plaignent de la femme ; Jésus dit qu'il n'a été envoyé qu'aux brebis perdues d'Israël.</w:t>
      </w:r>
    </w:p>
    <w:p>
      <w:pPr/>
      <w:r>
        <w:rPr>
          <w:lang w:val="fr_FR" w:bidi="fr_FR"/>
        </w:rPr>
      </w:r>
      <w:r>
        <w:rPr>
          <w:lang w:val="fr_FR" w:bidi="fr_FR"/>
        </w:rPr>
        <w:t>Section 3 : La femme se prosterne devant Jésus ; Jésus dit qu'il n'est pas juste de donner la nourriture des enfants aux chiens.</w:t>
      </w:r>
    </w:p>
    <w:p>
      <w:pPr/>
      <w:r>
        <w:rPr>
          <w:lang w:val="fr_FR" w:bidi="fr_FR"/>
        </w:rPr>
      </w:r>
      <w:r>
        <w:rPr>
          <w:lang w:val="fr_FR" w:bidi="fr_FR"/>
        </w:rPr>
        <w:t>Section 4 : La femme répond : « Même les chiens mangent les miettes ! » Jésus dit ensuite qu'elle a une grande foi et que ce qu'elle désire arrivera.</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La femme cananéenne</w:t>
      </w:r>
    </w:p>
    <w:p>
      <w:pPr>
        <w:pStyle w:val="ListBullet"/>
        <w:spacing w:line="240" w:lineRule="auto"/>
        <w:ind w:left="720"/>
      </w:pPr>
      <w:r>
        <w:rPr>
          <w:lang w:val="fr_FR" w:bidi="fr_FR"/>
        </w:rPr>
      </w:r>
      <w:r>
        <w:rPr>
          <w:lang w:val="fr_FR" w:bidi="fr_FR"/>
        </w:rPr>
        <w:t>Sa fille</w:t>
      </w:r>
    </w:p>
    <w:p>
      <w:pPr>
        <w:pStyle w:val="ListBullet"/>
        <w:spacing w:line="240" w:lineRule="auto"/>
        <w:ind w:left="720"/>
      </w:pPr>
      <w:r>
        <w:rPr>
          <w:lang w:val="fr_FR" w:bidi="fr_FR"/>
        </w:rPr>
      </w:r>
      <w:r>
        <w:rPr>
          <w:lang w:val="fr_FR" w:bidi="fr_FR"/>
        </w:rPr>
        <w:t>Les Juifs, le peuple d'Israël</w:t>
      </w:r>
    </w:p>
    <w:p>
      <w:pPr>
        <w:pStyle w:val="ListBullet"/>
        <w:spacing w:line="240" w:lineRule="auto"/>
        <w:ind w:left="720"/>
      </w:pPr>
      <w:r>
        <w:rPr>
          <w:lang w:val="fr_FR" w:bidi="fr_FR"/>
        </w:rPr>
      </w:r>
      <w:r>
        <w:rPr>
          <w:lang w:val="fr_FR" w:bidi="fr_FR"/>
        </w:rPr>
        <w:t>Des personnes qui ne sont pas Juifs, des « chiens»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L'histoire commence avec Matthieu qui dit que Jésus est parti de là. « De là » signifie de la région de Génésareth. Jésus et ses disciples auraient marché pendant plusieurs jours ou peut-être même des semaines avant d'atteindre la région autour des villes de Tyr et de Sidon.</w:t>
      </w:r>
    </w:p>
    <w:p>
      <w:pPr/>
      <w:r>
        <w:rPr>
          <w:lang w:val="fr_FR" w:bidi="fr_FR"/>
        </w:rPr>
      </w:r>
      <w:r>
        <w:rPr>
          <w:lang w:val="fr_FR" w:bidi="fr_FR"/>
        </w:rPr>
        <w:t>Matthieu introduit la femme cananéenne en disant « Voici qu'une femme cananéenne sort ! » Ceci démontre que c'était inattendu ou étonnant.</w:t>
      </w:r>
    </w:p>
    <w:p>
      <w:pPr/>
      <w:r>
        <w:rPr>
          <w:lang w:val="fr_FR" w:bidi="fr_FR"/>
        </w:rPr>
      </w:r>
      <w:r>
        <w:rPr>
          <w:lang w:val="fr_FR" w:bidi="fr_FR"/>
        </w:rPr>
        <w:t>Matthieu dit que la femme cananéenne est sortie vers lui. Cela signifie qu'elle a quitté sa maison, peut-être même son village, pour venir là où se trouvait Jésus. Il semble que les gens dans ce pays avaient entendu des histoires au sujet de Jésus et des choses qu'il avait faites en Galilée. D'une manière ou d'une autre, elle avait découvert où se trouvait Jésus et était allée vers lui.</w:t>
      </w:r>
    </w:p>
    <w:p>
      <w:pPr/>
      <w:r>
        <w:rPr>
          <w:lang w:val="fr_FR" w:bidi="fr_FR"/>
        </w:rPr>
      </w:r>
      <w:r>
        <w:rPr>
          <w:lang w:val="fr_FR" w:bidi="fr_FR"/>
        </w:rPr>
        <w:t>Vous pourriez jouer la petite histoire au sujet des enfants et des chiens.</w:t>
      </w:r>
    </w:p>
    <w:p>
      <w:pPr/>
      <w:r>
        <w:rPr>
          <w:lang w:val="fr_FR" w:bidi="fr_FR"/>
        </w:rPr>
      </w:r>
      <w:r>
        <w:rPr>
          <w:lang w:val="fr_FR" w:bidi="fr_FR"/>
        </w:rPr>
        <w:t>Jésus dit qu'il n'est pas juste de prendre le pain des enfants et de le jeter aux chiens. Il utilise un exemple d'une famille. Le père d'une famille n'enleverait pas la nourriture à ses enfants et ne la jeterait pas quelque part où les chiens la mangeraient.</w:t>
      </w:r>
    </w:p>
    <w:p>
      <w:pPr/>
      <w:r>
        <w:rPr>
          <w:lang w:val="fr_FR" w:bidi="fr_FR"/>
        </w:rPr>
      </w:r>
      <w:r>
        <w:rPr>
          <w:lang w:val="fr_FR" w:bidi="fr_FR"/>
        </w:rPr>
        <w:t>La femme poursuit cette petite histoire que Jésus raconte et dit que même les chiens mangent les miettes, ou les restes, qui tombent de la table de leur maître. Bien que dans la petite histoire de Jésus, les chiens n'aient peut-être été que des chiens errants, qui allaient ça et là dans la nature et étaient frappés par les humains, la femme représente les chiens comme des animaux de compagnie bien-aimés, qui vivent à l'intérieur de la maison avec la famille et assis sous la table quand la famille mange.</w:t>
      </w:r>
    </w:p>
    <w:p>
      <w:pPr/>
      <w:r>
        <w:rPr>
          <w:lang w:val="fr_FR" w:bidi="fr_FR"/>
        </w:rPr>
      </w:r>
      <w:r>
        <w:rPr>
          <w:lang w:val="fr_FR" w:bidi="fr_FR"/>
        </w:rPr>
        <w:t>Appeler quelqu'un un un chien était une insulte. La femme transforme le chien dans l'histoire en un chien de maison, adoucit intelligemment l'insulte et appelle à la sympathie pour le chien, c'est-à-dire pour elle-même. Voyez-vous à quel point elle est intelligente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La femme cananéenne</w:t>
      </w:r>
    </w:p>
    <w:p>
      <w:pPr>
        <w:pStyle w:val="ListBullet"/>
        <w:spacing w:line="240" w:lineRule="auto"/>
        <w:ind w:left="720"/>
      </w:pPr>
      <w:r>
        <w:rPr>
          <w:lang w:val="fr_FR" w:bidi="fr_FR"/>
        </w:rPr>
      </w:r>
      <w:r>
        <w:rPr>
          <w:lang w:val="fr_FR" w:bidi="fr_FR"/>
        </w:rPr>
        <w:t>Sa fille</w:t>
      </w:r>
    </w:p>
    <w:p>
      <w:pPr>
        <w:pStyle w:val="ListBullet"/>
        <w:spacing w:line="240" w:lineRule="auto"/>
        <w:ind w:left="720"/>
      </w:pPr>
      <w:r>
        <w:rPr>
          <w:lang w:val="fr_FR" w:bidi="fr_FR"/>
        </w:rPr>
      </w:r>
      <w:r>
        <w:rPr>
          <w:lang w:val="fr_FR" w:bidi="fr_FR"/>
        </w:rPr>
        <w:t>Les Juifs, le peuple d'Israël</w:t>
      </w:r>
    </w:p>
    <w:p>
      <w:pPr>
        <w:pStyle w:val="ListBullet"/>
        <w:spacing w:line="240" w:lineRule="auto"/>
        <w:ind w:left="720"/>
      </w:pPr>
      <w:r>
        <w:rPr>
          <w:lang w:val="fr_FR" w:bidi="fr_FR"/>
        </w:rPr>
      </w:r>
      <w:r>
        <w:rPr>
          <w:lang w:val="fr_FR" w:bidi="fr_FR"/>
        </w:rPr>
        <w:t>Des personnes qui ne sont pas des Juifs, appelés des chiens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cette histoire, nous pouvons voir Jésus et la femme cananéenne se rapprocher de plus en plus l'un de l'autre.</w:t>
      </w:r>
    </w:p>
    <w:p>
      <w:pPr>
        <w:pStyle w:val="ListBullet"/>
        <w:spacing w:line="240" w:lineRule="auto"/>
        <w:ind w:left="720"/>
      </w:pPr>
      <w:r>
        <w:rPr>
          <w:lang w:val="fr_FR" w:bidi="fr_FR"/>
        </w:rPr>
      </w:r>
      <w:r>
        <w:rPr>
          <w:lang w:val="fr_FR" w:bidi="fr_FR"/>
        </w:rPr>
        <w:t>Tout d'abord, elle appelle Jésus, sans doute à une certaine distance derrière Jésus.</w:t>
      </w:r>
    </w:p>
    <w:p>
      <w:pPr>
        <w:pStyle w:val="ListBullet"/>
        <w:spacing w:line="240" w:lineRule="auto"/>
        <w:ind w:left="720"/>
      </w:pPr>
      <w:r>
        <w:rPr>
          <w:lang w:val="fr_FR" w:bidi="fr_FR"/>
        </w:rPr>
      </w:r>
      <w:r>
        <w:rPr>
          <w:lang w:val="fr_FR" w:bidi="fr_FR"/>
        </w:rPr>
        <w:t>Puis les disciples et Jésus parlent d'elle ; elle est assez proche pour entendre, mais Jésus ne lui parle pas directement.</w:t>
      </w:r>
    </w:p>
    <w:p>
      <w:pPr>
        <w:pStyle w:val="ListBullet"/>
        <w:spacing w:line="240" w:lineRule="auto"/>
        <w:ind w:left="720"/>
      </w:pPr>
      <w:r>
        <w:rPr>
          <w:lang w:val="fr_FR" w:bidi="fr_FR"/>
        </w:rPr>
      </w:r>
      <w:r>
        <w:rPr>
          <w:lang w:val="fr_FR" w:bidi="fr_FR"/>
        </w:rPr>
        <w:t>Puis la femme s'approche très près de Jésus et se prosterne devant lui. En faisant cela, elle le bloque, de sorte qu'il est forcé de s'arrêter ! Jésus lui parle maintenant directement, mais ses paroles sont dures.</w:t>
      </w:r>
    </w:p>
    <w:p>
      <w:pPr>
        <w:pStyle w:val="ListBullet"/>
        <w:spacing w:line="240" w:lineRule="auto"/>
        <w:ind w:left="720"/>
      </w:pPr>
      <w:r>
        <w:rPr>
          <w:lang w:val="fr_FR" w:bidi="fr_FR"/>
        </w:rPr>
      </w:r>
      <w:r>
        <w:rPr>
          <w:lang w:val="fr_FR" w:bidi="fr_FR"/>
        </w:rPr>
        <w:t>La femme parle de nouveau à Jésus. Jésus répond en vantant les mérites de la femme à cause de sa foi, et lui dit que sa fille sera guérie.</w:t>
      </w:r>
    </w:p>
    <w:p>
      <w:pPr/>
      <w:r>
        <w:rPr>
          <w:lang w:val="fr_FR" w:bidi="fr_FR"/>
        </w:rPr>
      </w:r>
      <w:r>
        <w:rPr>
          <w:lang w:val="fr_FR" w:bidi="fr_FR"/>
        </w:rPr>
        <w:t>On peut voir la femme et Jésus se rapprocher physiquement, mais leur relation s'améliore aussi. Pensez à la façon dont vous pouvez le représenter. Peut-être que Jésus peut faire en sorte que son visage se détourne de la femme, et ne tourne son visage vers elle qu'à la toute fin ? Ou bien pensez-vous que peut-être que Jésus essayait de cacher un sourire sur son visage, parce qu'il appréciait la conversation mais qu'il essayait de paraître sévère ? Comment Jésus répond-il après la réponse intelligente de la femme ? Pensez-vous que Jésus a souri, qu'il a eu l'air très heureux, ou peut-être qu'il a éclaté de rire ?</w:t>
      </w:r>
    </w:p>
    <w:p>
      <w:pPr/>
      <w:r>
        <w:rPr>
          <w:lang w:val="fr_FR" w:bidi="fr_FR"/>
        </w:rPr>
      </w:r>
      <w:r>
        <w:rPr>
          <w:lang w:val="fr_FR" w:bidi="fr_FR"/>
        </w:rPr>
        <w:t>Vous devez réfléchir au ton de la voix de Jésus dans l'histoire. Expérimentez en racontant l'histoire avec Jésus qui a une voix en colère, une voix amicale ou une voix neutre. Comment l'histoire change-t-elle pour vous si vous le faites ?</w:t>
      </w:r>
    </w:p>
    <w:p>
      <w:pPr/>
      <w:r>
        <w:rPr>
          <w:lang w:val="fr_FR" w:bidi="fr_FR"/>
        </w:rPr>
      </w:r>
      <w:r>
        <w:rPr>
          <w:lang w:val="fr_FR" w:bidi="fr_FR"/>
        </w:rPr>
        <w:t>Pensez au lieu où se trouvent les disciples dans l'histoire. Comment les expressions de leur visage changent-elles pendant qu'ils écoutent la conversation entre Jésus et la femme ?</w:t>
      </w:r>
    </w:p>
    <w:p>
      <w:pPr/>
      <w:r>
        <w:rPr>
          <w:lang w:val="fr_FR" w:bidi="fr_FR"/>
        </w:rPr>
      </w:r>
      <w:r>
        <w:rPr>
          <w:lang w:val="fr_FR" w:bidi="fr_FR"/>
        </w:rPr>
        <w:t>Représentez Jésus et les disciples qui quittent la région de Génésareth et qui parcourent la longue route vers la région de Tyr et de Sidon.</w:t>
      </w:r>
    </w:p>
    <w:p>
      <w:pPr/>
      <w:r>
        <w:rPr>
          <w:lang w:val="fr_FR" w:bidi="fr_FR"/>
        </w:rPr>
      </w:r>
      <w:r>
        <w:rPr>
          <w:lang w:val="fr_FR" w:bidi="fr_FR"/>
        </w:rPr>
        <w:t>Vous voudrez peut-être jouer la femme cananéenne et sa fille dans leur propre maison. À quoi aurait pu ressembler la situation de la fille ?</w:t>
      </w:r>
    </w:p>
    <w:p>
      <w:pPr/>
      <w:r>
        <w:rPr>
          <w:lang w:val="fr_FR" w:bidi="fr_FR"/>
        </w:rPr>
      </w:r>
      <w:r>
        <w:rPr>
          <w:lang w:val="fr_FR" w:bidi="fr_FR"/>
        </w:rPr>
        <w:t>Représentez la femme qui se met en route pour rencontrer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du la femme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femme qui suit Jésus et les disciples et qui l'appelle.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qui s'approchent de Jésus et qui se plaignent de la femme. Représentez Jésus en train de répondre aux disciples.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femme : « À quoi pensez-vous quand vous entendez Jésus dire cela ? » Vous entendrez peut-être des choses comme :</w:t>
      </w:r>
    </w:p>
    <w:p>
      <w:pPr>
        <w:pStyle w:val="ListBullet"/>
        <w:spacing w:line="240" w:lineRule="auto"/>
        <w:ind w:left="720"/>
      </w:pPr>
      <w:r>
        <w:rPr>
          <w:lang w:val="fr_FR" w:bidi="fr_FR"/>
        </w:rPr>
      </w:r>
      <w:r>
        <w:rPr>
          <w:lang w:val="fr_FR" w:bidi="fr_FR"/>
        </w:rPr>
        <w:t>Demandez à l'acteur qui joue les disciples : « À quoi pensez-vous ? » Vous entendrez peut-être des choses comme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femme qui tombe aux pieds de Jésus. Elle s'agenouille devant lui jusqu'à ce que sa tête touche le sol. Elle s'humilie devant lui et le supplie d'avoir miséricorde.</w:t>
      </w:r>
    </w:p>
    <w:p>
      <w:pPr/>
      <w:r>
        <w:rPr>
          <w:lang w:val="fr_FR" w:bidi="fr_FR"/>
        </w:rPr>
      </w:r>
      <w:r>
        <w:rPr>
          <w:lang w:val="fr_FR" w:bidi="fr_FR"/>
        </w:rPr>
        <w:t>Jouez le reste du dialogue.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du la femme : « Que ressentez-vous ? » Vous entendrez peut-être des choses comme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r>
        <w:rPr>
          <w:lang w:val="fr_FR" w:bidi="fr_FR"/>
        </w:rPr>
      </w:r>
      <w:r>
        <w:rPr>
          <w:lang w:val="fr_FR" w:bidi="fr_FR"/>
        </w:rPr>
        <w:t>Vous voudrez peut-être jouer la mère qui rentre à la maison et qui trouve sa fille qui va bien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La femme cananéenne appelle Jésus « Seigneur, </w:t>
      </w:r>
      <w:r>
        <w:rPr>
          <w:b/>
          <w:lang w:val="fr_FR" w:bidi="fr_FR"/>
        </w:rPr>
        <w:t>fils de David</w:t>
      </w:r>
      <w:r>
        <w:rPr>
          <w:lang w:val="fr_FR" w:bidi="fr_FR"/>
        </w:rPr>
        <w:t xml:space="preserve"> ». </w:t>
      </w:r>
      <w:r>
        <w:rPr>
          <w:lang w:val="fr_FR" w:bidi="fr_FR"/>
        </w:rPr>
        <w:t>David</w:t>
      </w:r>
      <w:r>
        <w:rPr>
          <w:lang w:val="fr_FR" w:bidi="fr_FR"/>
        </w:rPr>
        <w:t xml:space="preserve"> était le roi le plus aimé des Juifs, qui a vécu il y a longtemps. Vous avez déjà entendu son nom plusieurs fois. La femme ne pense pas que Jésus est le fils direct du roi David : « Fils de David » ici signifie « descendant de David ». Utilisez les mêmes mots que vous avez utilisés dans les histoires précédentes. L'expression </w:t>
      </w:r>
      <w:r>
        <w:rPr>
          <w:lang w:val="fr_FR" w:bidi="fr_FR"/>
        </w:rPr>
        <w:t>Fils de David</w:t>
      </w:r>
      <w:r>
        <w:rPr>
          <w:lang w:val="fr_FR" w:bidi="fr_FR"/>
        </w:rPr>
        <w:t xml:space="preserve"> se trouve dans le glossaire principal.</w:t>
      </w:r>
    </w:p>
    <w:p>
      <w:pPr/>
      <w:r>
        <w:rPr>
          <w:lang w:val="fr_FR" w:bidi="fr_FR"/>
        </w:rPr>
      </w:r>
      <w:r>
        <w:rPr>
          <w:b/>
          <w:lang w:val="fr_FR" w:bidi="fr_FR"/>
        </w:rPr>
        <w:t>Seigneur</w:t>
      </w:r>
      <w:r>
        <w:rPr>
          <w:lang w:val="fr_FR" w:bidi="fr_FR"/>
        </w:rPr>
        <w:t xml:space="preserve"> peut signifier « maître » ou quelque chose comme « homme respecté ». Dans la Bible, il est souvent utilisé pour s'adresser à Dieu. Dans cette histoire, la femme peut utiliser le mot simplement comme un terme respectueux. Le mot </w:t>
      </w:r>
      <w:r>
        <w:rPr>
          <w:lang w:val="fr_FR" w:bidi="fr_FR"/>
        </w:rPr>
        <w:t>seigneur</w:t>
      </w:r>
      <w:r>
        <w:rPr>
          <w:lang w:val="fr_FR" w:bidi="fr_FR"/>
        </w:rPr>
        <w:t xml:space="preserve"> se trouve dans le glossaire principal.</w:t>
      </w:r>
    </w:p>
    <w:p>
      <w:pPr/>
      <w:r>
        <w:rPr>
          <w:lang w:val="fr_FR" w:bidi="fr_FR"/>
        </w:rPr>
      </w:r>
      <w:r>
        <w:rPr>
          <w:lang w:val="fr_FR" w:bidi="fr_FR"/>
        </w:rPr>
        <w:t xml:space="preserve">La femme dit à Jésus que sa fille est </w:t>
      </w:r>
      <w:r>
        <w:rPr>
          <w:b/>
          <w:lang w:val="fr_FR" w:bidi="fr_FR"/>
        </w:rPr>
        <w:t>horriblement possédée par un démon</w:t>
      </w:r>
      <w:r>
        <w:rPr>
          <w:lang w:val="fr_FR" w:bidi="fr_FR"/>
        </w:rPr>
        <w:t>. Cela signifie que sa fille est contrôlée par un démon. Pas juste un peu, mais beaucoup ! Le démon cause une grande souffrance à la fille.</w:t>
      </w:r>
    </w:p>
    <w:p>
      <w:pPr/>
      <w:r>
        <w:rPr>
          <w:lang w:val="fr_FR" w:bidi="fr_FR"/>
        </w:rPr>
      </w:r>
      <w:r>
        <w:rPr>
          <w:lang w:val="fr_FR" w:bidi="fr_FR"/>
        </w:rPr>
        <w:t xml:space="preserve">Le mot </w:t>
      </w:r>
      <w:r>
        <w:rPr>
          <w:lang w:val="fr_FR" w:bidi="fr_FR"/>
        </w:rPr>
        <w:t>démon</w:t>
      </w:r>
      <w:r>
        <w:rPr>
          <w:lang w:val="fr_FR" w:bidi="fr_FR"/>
        </w:rPr>
        <w:t xml:space="preserve"> se trouve dans le glossaire principal. Utilisez le même mot que vous avez utilisé dans les histoires précédentes.</w:t>
      </w:r>
    </w:p>
    <w:p>
      <w:pPr/>
      <w:r>
        <w:rPr>
          <w:lang w:val="fr_FR" w:bidi="fr_FR"/>
        </w:rPr>
      </w:r>
      <w:r>
        <w:rPr>
          <w:lang w:val="fr_FR" w:bidi="fr_FR"/>
        </w:rPr>
        <w:t xml:space="preserve">Pour </w:t>
      </w:r>
      <w:r>
        <w:rPr>
          <w:b/>
          <w:lang w:val="fr_FR" w:bidi="fr_FR"/>
        </w:rPr>
        <w:t>fille</w:t>
      </w:r>
      <w:r>
        <w:rPr>
          <w:lang w:val="fr_FR" w:bidi="fr_FR"/>
        </w:rPr>
        <w:t>, utilisez un mot qui signifie une fille plus jeune, celle qui n'est pas encore mariée.</w:t>
      </w:r>
    </w:p>
    <w:p>
      <w:pPr/>
      <w:r>
        <w:rPr>
          <w:lang w:val="fr_FR" w:bidi="fr_FR"/>
        </w:rPr>
      </w:r>
      <w:r>
        <w:rPr>
          <w:lang w:val="fr_FR" w:bidi="fr_FR"/>
        </w:rPr>
        <w:t xml:space="preserve">La femme </w:t>
      </w:r>
      <w:r>
        <w:rPr>
          <w:b/>
          <w:lang w:val="fr_FR" w:bidi="fr_FR"/>
        </w:rPr>
        <w:t>crie à</w:t>
      </w:r>
      <w:r>
        <w:rPr>
          <w:lang w:val="fr_FR" w:bidi="fr_FR"/>
        </w:rPr>
        <w:t xml:space="preserve"> Jésus. Cela signifie qu'elle appelle à voix haute.</w:t>
      </w:r>
    </w:p>
    <w:p>
      <w:pPr/>
      <w:r>
        <w:rPr>
          <w:lang w:val="fr_FR" w:bidi="fr_FR"/>
        </w:rPr>
      </w:r>
      <w:r>
        <w:rPr>
          <w:lang w:val="fr_FR" w:bidi="fr_FR"/>
        </w:rPr>
        <w:t xml:space="preserve">Jésus dit qu'il n'est pas juste de prendre le </w:t>
      </w:r>
      <w:r>
        <w:rPr>
          <w:b/>
          <w:lang w:val="fr_FR" w:bidi="fr_FR"/>
        </w:rPr>
        <w:t>pain</w:t>
      </w:r>
      <w:r>
        <w:rPr>
          <w:lang w:val="fr_FR" w:bidi="fr_FR"/>
        </w:rPr>
        <w:t xml:space="preserve"> des enfants et de le jeter aux chiens. Si les gens ne mangent pas couramment de pain dans votre région, vous pouvez utiliser « nourriture » au lieu du mot pain.</w:t>
      </w:r>
    </w:p>
    <w:p>
      <w:pPr/>
      <w:r>
        <w:rPr>
          <w:lang w:val="fr_FR" w:bidi="fr_FR"/>
        </w:rPr>
      </w:r>
      <w:r>
        <w:rPr>
          <w:lang w:val="fr_FR" w:bidi="fr_FR"/>
        </w:rPr>
        <w:t xml:space="preserve">À la fin, Jésus dit à la femme : « </w:t>
      </w:r>
      <w:r>
        <w:rPr>
          <w:b/>
          <w:lang w:val="fr_FR" w:bidi="fr_FR"/>
        </w:rPr>
        <w:t>Oh femme</w:t>
      </w:r>
      <w:r>
        <w:rPr>
          <w:lang w:val="fr_FR" w:bidi="fr_FR"/>
        </w:rPr>
        <w:t xml:space="preserve"> ! »</w:t>
      </w:r>
    </w:p>
    <w:p>
      <w:pPr/>
      <w:r>
        <w:rPr>
          <w:lang w:val="fr_FR" w:bidi="fr_FR"/>
        </w:rPr>
      </w:r>
      <w:r>
        <w:rPr>
          <w:lang w:val="fr_FR" w:bidi="fr_FR"/>
        </w:rPr>
        <w:t>« Femme » était une façon normale et polie de s'adresser à une femme. « Oh » signifie que Jésus parle avec émotion.</w:t>
      </w:r>
    </w:p>
    <w:p>
      <w:pPr/>
      <w:r>
        <w:rPr>
          <w:lang w:val="fr_FR" w:bidi="fr_FR"/>
        </w:rPr>
      </w:r>
      <w:r>
        <w:rPr>
          <w:lang w:val="fr_FR" w:bidi="fr_FR"/>
        </w:rPr>
        <w:t xml:space="preserve">Jésus dit à la femme qu'elle a </w:t>
      </w:r>
      <w:r>
        <w:rPr>
          <w:b/>
          <w:lang w:val="fr_FR" w:bidi="fr_FR"/>
        </w:rPr>
        <w:t>une grande foi</w:t>
      </w:r>
      <w:r>
        <w:rPr>
          <w:lang w:val="fr_FR" w:bidi="fr_FR"/>
        </w:rPr>
        <w:t xml:space="preserve">. Cela signifie que Jésus voit qu'elle croit beaucoup en lui. Le mot </w:t>
      </w:r>
      <w:r>
        <w:rPr>
          <w:lang w:val="fr_FR" w:bidi="fr_FR"/>
        </w:rPr>
        <w:t>foi</w:t>
      </w:r>
      <w:r>
        <w:rPr>
          <w:lang w:val="fr_FR" w:bidi="fr_FR"/>
        </w:rPr>
        <w:t xml:space="preserve"> se trouve dans le glossaire principal.</w:t>
      </w:r>
    </w:p>
    <w:p>
      <w:pPr/>
      <w:r>
        <w:rPr>
          <w:lang w:val="fr_FR" w:bidi="fr_FR"/>
        </w:rPr>
      </w:r>
      <w:r>
        <w:rPr>
          <w:lang w:val="fr_FR" w:bidi="fr_FR"/>
        </w:rPr>
        <w:t xml:space="preserve">Jésus dit « </w:t>
      </w:r>
      <w:r>
        <w:rPr>
          <w:b/>
          <w:lang w:val="fr_FR" w:bidi="fr_FR"/>
        </w:rPr>
        <w:t>Que ce que tu désires t'arrive</w:t>
      </w:r>
      <w:r>
        <w:rPr>
          <w:lang w:val="fr_FR" w:bidi="fr_FR"/>
        </w:rPr>
        <w:t xml:space="preserve"> ». Cela ne signifie pas que Jésus espère que cela arrivera ; il veut dire que cela </w:t>
      </w:r>
      <w:r>
        <w:rPr>
          <w:b/>
          <w:lang w:val="fr_FR" w:bidi="fr_FR"/>
        </w:rPr>
        <w:t>arrivera</w:t>
      </w:r>
      <w:r>
        <w:rPr>
          <w:lang w:val="fr_FR" w:bidi="fr_FR"/>
        </w:rPr>
        <w:t>. Une autre façon de le dire est de dire : « Je ferai ce que tu désires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15:29–39</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15.29–39.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Jésus se trouvait dans la région de Tyr et de Sidon, qui se trouvait dans un autre pays. Dans ce passage, il revient en Galilée.</w:t>
      </w:r>
    </w:p>
    <w:p>
      <w:pPr/>
      <w:r>
        <w:rPr>
          <w:lang w:val="fr_FR" w:bidi="fr_FR"/>
        </w:rPr>
      </w:r>
      <w:r>
        <w:rPr>
          <w:lang w:val="fr_FR" w:bidi="fr_FR"/>
        </w:rPr>
        <w:t>Si vous le voulez, vous pouvez regarder de nouveau la carte et indiquer ces lieux.</w:t>
      </w:r>
    </w:p>
    <w:p>
      <w:pPr/>
      <w:r>
        <w:rPr>
          <w:lang w:val="fr_FR" w:bidi="fr_FR"/>
        </w:rPr>
      </w:r>
      <w:r>
        <w:rPr>
          <w:lang w:val="fr_FR" w:bidi="fr_FR"/>
        </w:rPr>
        <w:t>Plusieurs semaines, ou peut-être des mois, se sont peut-être écoulés depuis qu'il a quitté la Galilée. Mais les gens ne l'ont pas oublié, et bientôt une grande foule de personnes se trouve de nouveau autour de lui ! Les gens lui apportent des personnes atteintes de beaucoup de maladies, et Jésus les guérit toutes.</w:t>
      </w:r>
    </w:p>
    <w:p>
      <w:pPr/>
      <w:r>
        <w:rPr>
          <w:lang w:val="fr_FR" w:bidi="fr_FR"/>
        </w:rPr>
      </w:r>
      <w:r>
        <w:rPr>
          <w:lang w:val="fr_FR" w:bidi="fr_FR"/>
        </w:rPr>
        <w:t>Le peuple est absolument émerveillé à cause de ces guérisons, et il loue le Dieu d'Israël. Les gens louent Dieu parce qu'ils reconnaissent que ce que Jésus fait vient de Dieu. Il est intéressant que Matthieu dise qu'ils louent « le Dieu d'Israël », et pas seulement « Dieu ». Cela signifie probablement que ces personnes ne sont pas Juifs. Matthieu ne dit pas où en Galilée se déroule cette histoire, mais cela se produit très probablement quelque part du côté est du lac de Galilée. Beaucoup de personnes qui n'étaient pas Juifs y vivaient.</w:t>
      </w:r>
    </w:p>
    <w:p>
      <w:pPr/>
      <w:r>
        <w:rPr>
          <w:lang w:val="fr_FR" w:bidi="fr_FR"/>
        </w:rPr>
      </w:r>
      <w:r>
        <w:rPr>
          <w:lang w:val="fr_FR" w:bidi="fr_FR"/>
        </w:rPr>
        <w:t xml:space="preserve">Pouvez-vous raconter une histoire au sujet de quelqu'un qui guérit de la maladie ? Que s’est-il passé ? </w:t>
      </w:r>
    </w:p>
    <w:p>
      <w:pPr/>
      <w:r>
        <w:rPr>
          <w:lang w:val="fr_FR" w:bidi="fr_FR"/>
        </w:rPr>
      </w:r>
      <w:r>
        <w:rPr>
          <w:lang w:val="fr_FR" w:bidi="fr_FR"/>
        </w:rPr>
        <w:t>D'après ce que Jésus dit à ses disciples, nous apprenons que les gens restent avec Jésus pendant trois jours. D'après la réponse que donnent les disciples, nous apprenons que c'est un lieu isolé. Il n'y a pas de villages à proximité et pas de magasins. Toute la nourriture que les gens auraient pu apporter avec eux est maintenant terminée.</w:t>
      </w:r>
    </w:p>
    <w:p>
      <w:pPr/>
      <w:r>
        <w:rPr>
          <w:lang w:val="fr_FR" w:bidi="fr_FR"/>
        </w:rPr>
      </w:r>
      <w:r>
        <w:rPr>
          <w:lang w:val="fr_FR" w:bidi="fr_FR"/>
        </w:rPr>
        <w:t xml:space="preserve">Jésus dit aux disciples qu'il a de la compassion pour les gens. Il ressent de la pitié pour eux parce qu'ils sont à court de nourriture. S'il les renvoie à la maison maintenant, ils devront peut-être marcher une longue distance avant de pouvoir se procurer de la nourriture. Ils peuvent se sentir très faibles et peuvent tomber en marchant. </w:t>
      </w:r>
    </w:p>
    <w:p>
      <w:pPr/>
      <w:r>
        <w:rPr>
          <w:lang w:val="fr_FR" w:bidi="fr_FR"/>
        </w:rPr>
      </w:r>
      <w:r>
        <w:rPr>
          <w:lang w:val="fr_FR" w:bidi="fr_FR"/>
        </w:rPr>
        <w:t>Jésus ne demande pas à ses disciples ce qu'il faut faire pour résoudre la situation, mais il est clair qu'il veut entendre ce qu'ils pensent. Les disciples se rappelleraient qu'il y a eu une situation similaire il n'y a pas trop longtemps, où Jésus a donné de la nourriture à cinq mille personnes ! Mais les disciples ne s'en souviennent pas, ou ne pensent pas que Jésus pourrait faire de nouveau quelque chose de semblable. Au lieu de cela, ils demandent à Jésus où ils pourraient trouver assez de pain pour nourrir autant de personnes dans ce lieu éloigné. Ils ne le demandent pas vraiment ; ils veulent dire que là où ils se trouvent, il est impossible de trouver assez de nourriture pour autant de personnes.</w:t>
      </w:r>
    </w:p>
    <w:p>
      <w:pPr/>
      <w:r>
        <w:rPr>
          <w:lang w:val="fr_FR" w:bidi="fr_FR"/>
        </w:rPr>
      </w:r>
      <w:r>
        <w:rPr>
          <w:lang w:val="fr_FR" w:bidi="fr_FR"/>
        </w:rPr>
        <w:t>Jésus leur demande combien ils ont de pains, et les disciples disent à Jésus qu'ils ont sept pains et quelques petits poissons. Jésus dit aux gens de s'asseoir sur le sol. Le mot qui est utilisé pour « s'asseoir » est un mot qui signifie quelque chose comme « s'asseoir, détendu, pour manger ». Cela signifie que les gens peuvent s'attendre à obtenir un bon repas !</w:t>
      </w:r>
    </w:p>
    <w:p>
      <w:pPr/>
      <w:r>
        <w:rPr>
          <w:lang w:val="fr_FR" w:bidi="fr_FR"/>
        </w:rPr>
      </w:r>
      <w:r>
        <w:rPr>
          <w:lang w:val="fr_FR" w:bidi="fr_FR"/>
        </w:rPr>
        <w:t>Jésus prend les pains et le poisson dans ses mains et remercie Dieu pour cette nourriture. Puis Jésus rompt les pains et les poissons en plus petits morceaux et donne les morceaux à ses disciples. Chaque père juif remerciait Dieu pour la nourriture et rompait le pain en morceaux au début de chaque repas.</w:t>
      </w:r>
    </w:p>
    <w:p>
      <w:pPr/>
      <w:r>
        <w:rPr>
          <w:lang w:val="fr_FR" w:bidi="fr_FR"/>
        </w:rPr>
      </w:r>
      <w:r>
        <w:rPr>
          <w:lang w:val="fr_FR" w:bidi="fr_FR"/>
        </w:rPr>
        <w:t>Montrez à votre équipe une image de pain, et d'un pain qui est rompu. Si nécessaire, montrez à votre équipe une image d'un poisson.</w:t>
      </w:r>
    </w:p>
    <w:p>
      <w:pPr/>
      <w:r>
        <w:rPr>
          <w:lang w:val="fr_FR" w:bidi="fr_FR"/>
        </w:rPr>
      </w:r>
      <w:r>
        <w:rPr>
          <w:lang w:val="fr_FR" w:bidi="fr_FR"/>
        </w:rPr>
        <w:t>Les disciples prennent les pièces et commencent à les distribuer aux gens. Jésus continue de déchirer encore et encore les pains et les poissons, et les disciples continuent de lui prendre les morceaux et de les donner aux gens, et ils ne sont pas à court de morceaux ! Tout le monde a assez à manger, et il en reste même beaucoup. Sept grands paniers de nourriture restent non consommés !</w:t>
      </w:r>
    </w:p>
    <w:p>
      <w:pPr/>
      <w:r>
        <w:rPr>
          <w:lang w:val="fr_FR" w:bidi="fr_FR"/>
        </w:rPr>
      </w:r>
      <w:r>
        <w:rPr>
          <w:lang w:val="fr_FR" w:bidi="fr_FR"/>
        </w:rPr>
        <w:t>Matthieu nous dit qu'il y avait quatre mille hommes. Mais il y avait aussi des femmes et des enfants. Il aurait donc pu y avoir quelque chose comme dix mille personnes tout en tout.</w:t>
      </w:r>
    </w:p>
    <w:p>
      <w:pPr/>
      <w:r>
        <w:rPr>
          <w:lang w:val="fr_FR" w:bidi="fr_FR"/>
        </w:rPr>
      </w:r>
      <w:r>
        <w:rPr>
          <w:lang w:val="fr_FR" w:bidi="fr_FR"/>
        </w:rPr>
        <w:t>Pouvez-vous imaginer à quoi cela ressemble d'avoir autant de personnes en un seul lieu ? Combien de personnes vivent dans votre village, ou dans votre ville ? Combien de personnes viennent dans votre Église un dimanche ? Quelle est la plus grande foule dans laquelle vous vous êtes trouvé ?</w:t>
      </w:r>
    </w:p>
    <w:p>
      <w:pPr/>
      <w:r>
        <w:rPr>
          <w:lang w:val="fr_FR" w:bidi="fr_FR"/>
        </w:rPr>
      </w:r>
      <w:r>
        <w:rPr>
          <w:lang w:val="fr_FR" w:bidi="fr_FR"/>
        </w:rPr>
        <w:t>Si c'est utile, montrez aux gens une image d'une grande foule.</w:t>
      </w:r>
    </w:p>
    <w:p>
      <w:pPr/>
      <w:r>
        <w:rPr>
          <w:lang w:val="fr_FR" w:bidi="fr_FR"/>
        </w:rPr>
      </w:r>
      <w:r>
        <w:rPr>
          <w:lang w:val="fr_FR" w:bidi="fr_FR"/>
        </w:rPr>
        <w:t>Après le repas, Jésus dit aux gens de rentrer chez eux. Puis Jésus lui-même va dans un bateau et va dans un autre lieu. Le bateau peut avoir appartenu à l'un de ses disciples. Les disciples de Jésus vont probablement aussi avec lui dans le bateau, même si Matthieu ne le dit pas explicitement.</w:t>
      </w:r>
    </w:p>
    <w:p>
      <w:pPr/>
      <w:r>
        <w:rPr>
          <w:lang w:val="fr_FR" w:bidi="fr_FR"/>
        </w:rPr>
      </w:r>
      <w:r>
        <w:rPr>
          <w:lang w:val="fr_FR" w:bidi="fr_FR"/>
        </w:rPr>
        <w:t>Jésus va ensuite à Magadan. C'était quelque part autre en Galilée, mais nous ne savons pas exactement où.</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quitte la région de Tyr et de Sidon et revient en Galilée.</w:t>
      </w:r>
    </w:p>
    <w:p>
      <w:pPr/>
      <w:r>
        <w:rPr>
          <w:lang w:val="fr_FR" w:bidi="fr_FR"/>
        </w:rPr>
      </w:r>
      <w:r>
        <w:rPr>
          <w:b/>
          <w:lang w:val="fr_FR" w:bidi="fr_FR"/>
        </w:rPr>
        <w:t>Deuxième partie :</w:t>
      </w:r>
      <w:r>
        <w:rPr>
          <w:lang w:val="fr_FR" w:bidi="fr_FR"/>
        </w:rPr>
        <w:t xml:space="preserve"> Jésus enseigne et guérit beaucoup de personnes.</w:t>
      </w:r>
    </w:p>
    <w:p>
      <w:pPr/>
      <w:r>
        <w:rPr>
          <w:lang w:val="fr_FR" w:bidi="fr_FR"/>
        </w:rPr>
      </w:r>
      <w:r>
        <w:rPr>
          <w:b/>
          <w:lang w:val="fr_FR" w:bidi="fr_FR"/>
        </w:rPr>
        <w:t>Troisième partie :</w:t>
      </w:r>
      <w:r>
        <w:rPr>
          <w:lang w:val="fr_FR" w:bidi="fr_FR"/>
        </w:rPr>
        <w:t xml:space="preserve"> Jésus parle avec ses disciples.</w:t>
      </w:r>
    </w:p>
    <w:p>
      <w:pPr/>
      <w:r>
        <w:rPr>
          <w:lang w:val="fr_FR" w:bidi="fr_FR"/>
        </w:rPr>
      </w:r>
      <w:r>
        <w:rPr>
          <w:b/>
          <w:lang w:val="fr_FR" w:bidi="fr_FR"/>
        </w:rPr>
        <w:t>Quatrième partie :</w:t>
      </w:r>
      <w:r>
        <w:rPr>
          <w:lang w:val="fr_FR" w:bidi="fr_FR"/>
        </w:rPr>
        <w:t xml:space="preserve"> Jésus donne aux gens de la nourriture à manger.</w:t>
      </w:r>
    </w:p>
    <w:p>
      <w:pPr/>
      <w:r>
        <w:rPr>
          <w:lang w:val="fr_FR" w:bidi="fr_FR"/>
        </w:rPr>
      </w:r>
      <w:r>
        <w:rPr>
          <w:b/>
          <w:lang w:val="fr_FR" w:bidi="fr_FR"/>
        </w:rPr>
        <w:t>Cinquième partie :</w:t>
      </w:r>
      <w:r>
        <w:rPr>
          <w:lang w:val="fr_FR" w:bidi="fr_FR"/>
        </w:rPr>
        <w:t xml:space="preserve"> Tout le monde part.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Des personnes avec toutes sortes de maladies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Le passage commence avec « Jésus par de là ». Cela signifie que Jésus a quitté la région de Tyr et de Sidon. Jésus marche ensuite pendant un certain temps à côté du lac de Galilée. Puis il marche sur une montagne qui se trouvait à proximité.</w:t>
      </w:r>
    </w:p>
    <w:p>
      <w:pPr/>
      <w:r>
        <w:rPr>
          <w:lang w:val="fr_FR" w:bidi="fr_FR"/>
        </w:rPr>
      </w:r>
      <w:r>
        <w:rPr>
          <w:lang w:val="fr_FR" w:bidi="fr_FR"/>
        </w:rPr>
        <w:t>Les foules viennent à Jésus quand il est sur la montagne. Peut-être que Jésus était passé par des villages sur la route vers cette montagne, et les gens avaient commencé à le suivre. Bientôt, les gens dans le voisinage entendent où se trouvait Jésus. Un grand nombre de personnes est venu à lui. Les gens couchaient des personnes malades aux pieds de Jésus. Cela signifie qu'ils apportent les personnes malades près de Jésus. Cela ne signifie pas qu'ils ont couché toutes ces personnes, même des personnes malades qui étaient capables de se tenir debout. Il doit avoir pris beaucoup d'efforts pour apporter les personnes malades à Jésus. Imaginez devoir porter quelqu'un qui ne peut pas marcher sur une longue distance, ou pour guider quelqu'un qui est aveugle ! Il y aurait aussi des familles, des enfants et des personnes qui porteraient des bébés.</w:t>
      </w:r>
    </w:p>
    <w:p>
      <w:pPr/>
      <w:r>
        <w:rPr>
          <w:lang w:val="fr_FR" w:bidi="fr_FR"/>
        </w:rPr>
      </w:r>
      <w:r>
        <w:rPr>
          <w:lang w:val="fr_FR" w:bidi="fr_FR"/>
        </w:rPr>
        <w:t>Jésus, ses disciples et les foules restent sur cette montagne pendant trois jours. Même si Matthieu ne le dit pas explicitement, Jésus ne devait pas seulement guérir les gens, mais aussi les enseigner. Comment pensez-vous qu'ils dormaient la nuit ? Quels sons pensez-vous qu'il y aurait pendant la journée, et la nuit ? Les gens allumaient-ils peut-être des feux la nuit, pour avoir de la lumière ? Peut-être pour cuisiner un peu de nourriture qu'ils avaient encore ? Quelles conversations avaient-ils ensemble pendant qu'ils étaient assis autour du feu ? Pourquoi pensez-vous que les gens ne rentrent pas à la maison, même s'ils pourraient être à court de nourriture ?</w:t>
      </w:r>
    </w:p>
    <w:p>
      <w:pPr/>
      <w:r>
        <w:rPr>
          <w:lang w:val="fr_FR" w:bidi="fr_FR"/>
        </w:rPr>
      </w:r>
      <w:r>
        <w:rPr>
          <w:lang w:val="fr_FR" w:bidi="fr_FR"/>
        </w:rPr>
        <w:t>Après trois jours, Jésus appelle ses disciples à lui. À ce moment précis, les disciples peuvent avoir été quelque part parmi la foule, peut-être en train d'aider à porter des personnes malades, ou en train d'aider autrement à gérer la foule. Mais maintenant Jésus les appelle proche de lui. Peut-être a-t-il appelé l'un d'entre eux pour appeler les autres.</w:t>
      </w:r>
    </w:p>
    <w:p>
      <w:pPr/>
      <w:r>
        <w:rPr>
          <w:lang w:val="fr_FR" w:bidi="fr_FR"/>
        </w:rPr>
      </w:r>
      <w:r>
        <w:rPr>
          <w:lang w:val="fr_FR" w:bidi="fr_FR"/>
        </w:rPr>
        <w:t>Quand Jésus commence à rompre le pain, comment imaginez-vous les disciples en train de donner la nourriture à la foule ? Les disciples portaient sans doute les pains et les poissons dans des paniers. Cela aurait sans doute pris longtemps pour les disciples de faire les aller-retours en s'assurant que tout le monde ait assez à manger. Peut-être que d'autres personnes ont commencé à aider aussi ?</w:t>
      </w:r>
    </w:p>
    <w:p>
      <w:pPr/>
      <w:r>
        <w:rPr>
          <w:lang w:val="fr_FR" w:bidi="fr_FR"/>
        </w:rPr>
      </w:r>
      <w:r>
        <w:rPr>
          <w:lang w:val="fr_FR" w:bidi="fr_FR"/>
        </w:rPr>
        <w:t>Qu'imaginez-vous que les gens commencent à se dire les uns aux autres quand ils remarquent que les disciples distribuaient de la nourriture ?</w:t>
      </w:r>
    </w:p>
    <w:p>
      <w:pPr/>
      <w:r>
        <w:rPr>
          <w:lang w:val="fr_FR" w:bidi="fr_FR"/>
        </w:rPr>
      </w:r>
      <w:r>
        <w:rPr>
          <w:lang w:val="fr_FR" w:bidi="fr_FR"/>
        </w:rPr>
        <w:t>Il peut être facile de confondre cette histoire avec l'histoire où Jésus nourrit cinq mille personnes. Dans l'histoire où Jésus nourrit cinq mille personnes, il reste douze paniers ; dans cette histoire, il en reste sept. Dans l'histoire où Jésus nourrit cinq mille personnes, Jésus reçoit cinq pains et deux poissons ; dans cette histoire, il reçoit sept pains, et des petits poissons (Matthieu ne dit pas combien).</w:t>
      </w:r>
    </w:p>
    <w:p>
      <w:pPr/>
      <w:r>
        <w:rPr>
          <w:lang w:val="fr_FR" w:bidi="fr_FR"/>
        </w:rPr>
      </w:r>
      <w:r>
        <w:rPr>
          <w:lang w:val="fr_FR" w:bidi="fr_FR"/>
        </w:rPr>
        <w:t>À la fin de l'histoire, Jésus et ses disciples retournent dans le bateau et vont dans un autre lieu.</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Des personnes avec toutes sortes de maladies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qui revient de la région autour de Tyr et de Sidon. Représentez les personnes en Galilée qui découvrent qu'il est de retour, et qui le suivent vers la montagne.</w:t>
      </w:r>
    </w:p>
    <w:p>
      <w:pPr/>
      <w:r>
        <w:rPr>
          <w:lang w:val="fr_FR" w:bidi="fr_FR"/>
        </w:rPr>
      </w:r>
      <w:r>
        <w:rPr>
          <w:lang w:val="fr_FR" w:bidi="fr_FR"/>
        </w:rPr>
        <w:t>Représentez Jésus en train de s'asseoir et de commencer à enseigner sur la montagne.</w:t>
      </w:r>
    </w:p>
    <w:p>
      <w:pPr/>
      <w:r>
        <w:rPr>
          <w:lang w:val="fr_FR" w:bidi="fr_FR"/>
        </w:rPr>
      </w:r>
      <w:r>
        <w:rPr>
          <w:lang w:val="fr_FR" w:bidi="fr_FR"/>
        </w:rPr>
        <w:t xml:space="preserve">Représentez les gens qui lui apportent des gens malades.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acteur qui joue une personne qui est malade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guérir des personnes. Comment pensez-vous que Jésus ait fait ceci ? Pensez-vous que Jésus touchait les gens, ou leur a-t-il simplement dit qu'ils étaient guéris ? À quoi pensez-vous que Jésus ressemblait ? Quelle était son expression ? Prenait-il le temps de parler avec les gens, de demander leurs noms, d'apprendre à les connaître, ou était-il trop occupé ? Quand il guérissait certaines personnes, d'autres personnes poussaient-elles pour attirer son attention sur leurs propres personnes malades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 « À quoi pensez-vous quand vous voyez toutes ces personnes en train d'être guéries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Tout cela durait pendant trois jours. Demandez aux acteurs qui jouent les disciples : « À quoi pensez-vous pendant que le temps passe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conversation entre Jésus et les disciples. Jésus dit aux disciples qu'il a de la compassion pour les gens et les disciples se demandent où ils pourraient obtenir assez de nourriture.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Pourquoi dites-vous cela aux disciples ? » Vous entendrez peut-être des choses comme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demander combien de pains ils ont et les disciples en train de répondre. Représentez Jésus en train de dire aux personnes dans la foule de s'asseoir. Il faudrait un certain temps pour que tout le monde entende cela et pour s'asseoir ! Certaines des personnes pourraient être déjà assises, éparpillées sur le côté de la montagne. Mais maintenant on leur dit de s'asseoir pour manger.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dans la foule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prendre les pains et les poissons. Représentez Jésus en train de remercier Dieu pour cette nourriture. Représentez Jésus en train de commencer à déchirer la nourriture. Peut-être qu'il fait cela au-dessus d'un panier, et chaque fois qu'il remplit un panier, les disciples prennent le panier et commencent à distribuer.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Demandez aux acteurs qui jouent la foule : « À quoi pensez-vous ? » Vous entendrez peut-être des choses comme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Tout le monde a eu assez à manger et il reste encore de la nourriture ! Vous pouvez représenter les disciples en train de faire le tour avec leurs paniers, mais les gens leur disent qu'ils sont repus. Il leur reste sept paniers, à la fin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Quand tout le monde a assez mangé, Jésus leur dit de rentrer à la maison. Pensez-vous que Jésus a guéri tous les malades dans la foule, ou y avait-il encore des personnes qui rentrent à la maison déçues ? Quand des personnes qui avaient été guéries rentrent à la maison, que pensez-vous qu'il s'est passé ?</w:t>
      </w:r>
    </w:p>
    <w:p>
      <w:pPr/>
      <w:r>
        <w:rPr>
          <w:lang w:val="fr_FR" w:bidi="fr_FR"/>
        </w:rPr>
      </w:r>
      <w:r>
        <w:rPr>
          <w:lang w:val="fr_FR" w:bidi="fr_FR"/>
        </w:rPr>
        <w:t>Représentez Jésus et les disciples en train de monter dans un bateau et de partir dans un lieu différent.</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Cette histoire a lieu sur une </w:t>
      </w:r>
      <w:r>
        <w:rPr>
          <w:b/>
          <w:lang w:val="fr_FR" w:bidi="fr_FR"/>
        </w:rPr>
        <w:t>montagne</w:t>
      </w:r>
      <w:r>
        <w:rPr>
          <w:lang w:val="fr_FR" w:bidi="fr_FR"/>
        </w:rPr>
        <w:t>. Une montagne est un lieu dans la nature qui est plus en hauteur. Certaines montagnes sont très hautes et rocheuses, et rien n'y poussera. Les côtés d'une telle montagne peuvent être très raides, et il peut être difficile de marcher jusqu'au sommet. Les autres montagnes ne sont pas si hautes, et elles peuvent être couvertes d'herbe. Les montagnes en Israël sont comme ces montagnes. Utilisez le même mot que vous avez utilisé dans les passages précédents.</w:t>
      </w:r>
    </w:p>
    <w:p>
      <w:pPr/>
      <w:r>
        <w:rPr>
          <w:lang w:val="fr_FR" w:bidi="fr_FR"/>
        </w:rPr>
      </w:r>
      <w:r>
        <w:rPr>
          <w:lang w:val="fr_FR" w:bidi="fr_FR"/>
        </w:rPr>
        <w:t>Montrez à l'équipe une image des montagnes autour du lac de Galilée.</w:t>
      </w:r>
    </w:p>
    <w:p>
      <w:pPr/>
      <w:r>
        <w:rPr>
          <w:lang w:val="fr_FR" w:bidi="fr_FR"/>
        </w:rPr>
      </w:r>
      <w:r>
        <w:rPr>
          <w:lang w:val="fr_FR" w:bidi="fr_FR"/>
        </w:rPr>
        <w:t xml:space="preserve">Les personnes </w:t>
      </w:r>
      <w:r>
        <w:rPr>
          <w:b/>
          <w:lang w:val="fr_FR" w:bidi="fr_FR"/>
        </w:rPr>
        <w:t>boiteuses</w:t>
      </w:r>
      <w:r>
        <w:rPr>
          <w:lang w:val="fr_FR" w:bidi="fr_FR"/>
        </w:rPr>
        <w:t xml:space="preserve"> ne peuvent pas marcher et ne peuvent pas bouger leurs jambes ; parfois elles ne peuvent pas aussi utiliser leurs bras. Les personnes </w:t>
      </w:r>
      <w:r>
        <w:rPr>
          <w:b/>
          <w:lang w:val="fr_FR" w:bidi="fr_FR"/>
        </w:rPr>
        <w:t>aveugles</w:t>
      </w:r>
      <w:r>
        <w:rPr>
          <w:lang w:val="fr_FR" w:bidi="fr_FR"/>
        </w:rPr>
        <w:t xml:space="preserve"> ne peuvent pas voir. Quelqu'un qui est </w:t>
      </w:r>
      <w:r>
        <w:rPr>
          <w:b/>
          <w:lang w:val="fr_FR" w:bidi="fr_FR"/>
        </w:rPr>
        <w:t>handicapé</w:t>
      </w:r>
      <w:r>
        <w:rPr>
          <w:lang w:val="fr_FR" w:bidi="fr_FR"/>
        </w:rPr>
        <w:t xml:space="preserve"> peut marcher, mais avec difficulté. Quelqu'un qui est </w:t>
      </w:r>
      <w:r>
        <w:rPr>
          <w:b/>
          <w:lang w:val="fr_FR" w:bidi="fr_FR"/>
        </w:rPr>
        <w:t>muet</w:t>
      </w:r>
      <w:r>
        <w:rPr>
          <w:lang w:val="fr_FR" w:bidi="fr_FR"/>
        </w:rPr>
        <w:t xml:space="preserve"> ne peut pas parler. Ce ne sont que des exemples des nombreux types de maladies que les gens avaient.</w:t>
      </w:r>
    </w:p>
    <w:p>
      <w:pPr/>
      <w:r>
        <w:rPr>
          <w:lang w:val="fr_FR" w:bidi="fr_FR"/>
        </w:rPr>
      </w:r>
      <w:r>
        <w:rPr>
          <w:lang w:val="fr_FR" w:bidi="fr_FR"/>
        </w:rPr>
        <w:t xml:space="preserve">Les personnes dans la foule sont totalement étonnées quand elles voient que des personnes qui étaient boiteuses marchent maintenant, et voient les personnes qui ont eu toutes ces autres maladies guéries. Quand les gens voient cela, ils louent le </w:t>
      </w:r>
      <w:r>
        <w:rPr>
          <w:b/>
          <w:lang w:val="fr_FR" w:bidi="fr_FR"/>
        </w:rPr>
        <w:t>Dieu d'Israël</w:t>
      </w:r>
      <w:r>
        <w:rPr>
          <w:lang w:val="fr_FR" w:bidi="fr_FR"/>
        </w:rPr>
        <w:t>. Cela signifie qu'ils louent le Dieu que le peuple d'Israël adore.</w:t>
      </w:r>
    </w:p>
    <w:p>
      <w:pPr/>
      <w:r>
        <w:rPr>
          <w:lang w:val="fr_FR" w:bidi="fr_FR"/>
        </w:rPr>
      </w:r>
      <w:r>
        <w:rPr>
          <w:lang w:val="fr_FR" w:bidi="fr_FR"/>
        </w:rPr>
        <w:t xml:space="preserve">Le </w:t>
      </w:r>
      <w:r>
        <w:rPr>
          <w:b/>
          <w:lang w:val="fr_FR" w:bidi="fr_FR"/>
        </w:rPr>
        <w:t>pain</w:t>
      </w:r>
      <w:r>
        <w:rPr>
          <w:lang w:val="fr_FR" w:bidi="fr_FR"/>
        </w:rPr>
        <w:t xml:space="preserve"> était une nourriture commune pour les Juifs. Il est fait de grain qui a été transformé en farine et mis au four. Un pain (ce qui signifie un pain entier) était rond et un peu plat. C'était facile à déchirer. Une personne pouvait manger trois ou quatre de ces pains en un repas. Utilisez le même mot pour pain que vous avez utilisé dans les passages précédents.</w:t>
      </w:r>
    </w:p>
    <w:p>
      <w:pPr/>
      <w:r>
        <w:rPr>
          <w:lang w:val="fr_FR" w:bidi="fr_FR"/>
        </w:rPr>
      </w:r>
      <w:r>
        <w:rPr>
          <w:lang w:val="fr_FR" w:bidi="fr_FR"/>
        </w:rPr>
        <w:t xml:space="preserve">Jésus </w:t>
      </w:r>
      <w:r>
        <w:rPr>
          <w:b/>
          <w:lang w:val="fr_FR" w:bidi="fr_FR"/>
        </w:rPr>
        <w:t>rompt</w:t>
      </w:r>
      <w:r>
        <w:rPr>
          <w:lang w:val="fr_FR" w:bidi="fr_FR"/>
        </w:rPr>
        <w:t xml:space="preserve"> les pains et les poissons. Cela signifie qu'il les déchire en plus petits morceaux.</w:t>
      </w:r>
    </w:p>
    <w:p>
      <w:pPr/>
      <w:r>
        <w:rPr>
          <w:lang w:val="fr_FR" w:bidi="fr_FR"/>
        </w:rPr>
      </w:r>
      <w:r>
        <w:rPr>
          <w:lang w:val="fr_FR" w:bidi="fr_FR"/>
        </w:rPr>
        <w:t xml:space="preserve">Montrez à votre équipe une image de pain, et d'un pain qui est rompu. </w:t>
      </w:r>
    </w:p>
    <w:p>
      <w:pPr/>
      <w:r>
        <w:rPr>
          <w:lang w:val="fr_FR" w:bidi="fr_FR"/>
        </w:rPr>
      </w:r>
      <w:r>
        <w:rPr>
          <w:lang w:val="fr_FR" w:bidi="fr_FR"/>
        </w:rPr>
        <w:t>Si nécessaire, montrez à votre équipe une image d'un poisson.</w:t>
      </w:r>
    </w:p>
    <w:p>
      <w:pPr/>
      <w:r>
        <w:rPr>
          <w:lang w:val="fr_FR" w:bidi="fr_FR"/>
        </w:rPr>
      </w:r>
      <w:r>
        <w:rPr>
          <w:lang w:val="fr_FR" w:bidi="fr_FR"/>
        </w:rPr>
        <w:t xml:space="preserve">Les gens mangent et sont </w:t>
      </w:r>
      <w:r>
        <w:rPr>
          <w:b/>
          <w:lang w:val="fr_FR" w:bidi="fr_FR"/>
        </w:rPr>
        <w:t>repus</w:t>
      </w:r>
      <w:r>
        <w:rPr>
          <w:lang w:val="fr_FR" w:bidi="fr_FR"/>
        </w:rPr>
        <w:t>. Cela signifie qu'ils mangent jusqu'à ce qu'ils soient rassasiés et qu'ils n'en veulent plus.</w:t>
      </w:r>
    </w:p>
    <w:p>
      <w:pPr/>
      <w:r>
        <w:rPr>
          <w:lang w:val="fr_FR" w:bidi="fr_FR"/>
        </w:rPr>
      </w:r>
      <w:r>
        <w:rPr>
          <w:lang w:val="fr_FR" w:bidi="fr_FR"/>
        </w:rPr>
        <w:t>Il y a sept grands paniers avec les restes des morceaux de pain et de poisson. Certaines traductions disent que les disciples ramassent les morceaux de nourriture qui restent, mais il est préférable de dire qu'il sept paniers avec les restes de la nourriture. La nourriture était toujours bonne et était propre à la consommation. Ce n'était pas de la nourriture que les gens avaient touchée et ensuite renversée ou laissée sur le sol.</w:t>
      </w:r>
    </w:p>
    <w:p>
      <w:pPr/>
      <w:r>
        <w:rPr>
          <w:lang w:val="fr_FR" w:bidi="fr_FR"/>
        </w:rPr>
      </w:r>
      <w:r>
        <w:rPr>
          <w:lang w:val="fr_FR" w:bidi="fr_FR"/>
        </w:rPr>
        <w:t xml:space="preserve">Les gens faisaient des </w:t>
      </w:r>
      <w:r>
        <w:rPr>
          <w:b/>
          <w:lang w:val="fr_FR" w:bidi="fr_FR"/>
        </w:rPr>
        <w:t>paniers</w:t>
      </w:r>
      <w:r>
        <w:rPr>
          <w:lang w:val="fr_FR" w:bidi="fr_FR"/>
        </w:rPr>
        <w:t xml:space="preserve"> en tissant ensemble des brindilles ou un autre matériau naturel. Les gens utilisaient des </w:t>
      </w:r>
      <w:r>
        <w:rPr>
          <w:b/>
          <w:lang w:val="fr_FR" w:bidi="fr_FR"/>
        </w:rPr>
        <w:t>paniers</w:t>
      </w:r>
      <w:r>
        <w:rPr>
          <w:lang w:val="fr_FR" w:bidi="fr_FR"/>
        </w:rPr>
        <w:t xml:space="preserve"> pour porter des objets. Le mot qui est utilisé pour les paniers dans cette histoire précise clairement que ces paniers sont plus grands que les paniers qui étaient utilisés dans l'histoire où Jésus nourrit cinq mille personnes. Si vous avez différents mots pour paniers, utilisez un mot qui signifie un panier plus grand que ceux dans l'autre histoire. Sinon, vous pouvez dire « grands paniers ».</w:t>
      </w:r>
    </w:p>
    <w:p>
      <w:pPr/>
      <w:r>
        <w:rPr>
          <w:lang w:val="fr_FR" w:bidi="fr_FR"/>
        </w:rPr>
      </w:r>
      <w:r>
        <w:rPr>
          <w:lang w:val="fr_FR" w:bidi="fr_FR"/>
        </w:rPr>
        <w:t>Montrez à votre équipe une image du genre de paniers que les gens en Israël utilisaient : les plus grands et les plus petits.</w:t>
      </w:r>
    </w:p>
    <w:p>
      <w:pPr/>
      <w:r>
        <w:rPr>
          <w:lang w:val="fr_FR" w:bidi="fr_FR"/>
        </w:rPr>
      </w:r>
      <w:r>
        <w:rPr>
          <w:lang w:val="fr_FR" w:bidi="fr_FR"/>
        </w:rPr>
        <w:t xml:space="preserve">Jésus </w:t>
      </w:r>
      <w:r>
        <w:rPr>
          <w:b/>
          <w:lang w:val="fr_FR" w:bidi="fr_FR"/>
        </w:rPr>
        <w:t>renvoie</w:t>
      </w:r>
      <w:r>
        <w:rPr>
          <w:lang w:val="fr_FR" w:bidi="fr_FR"/>
        </w:rPr>
        <w:t xml:space="preserve"> la foule. Cela signifie qu'il leur dit de manière amicale de rentrer à la maison.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16:1–12</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16.1–12.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l'histoire précédente, Jésus a donné un repas merveilleux à plus de quatre mille personnes. Après cela, lui et ses disciples sont partis dans un bateau pour un lieu appelé Magadan. Nous ne savons pas où exactement est situé ce lieu, mais il se trouve quelque part en Galilée. Il semblerait qu'alors que Jésus se trouve en ce lieu, certaines personnes qui appartenaient à deux groupes différents d'enseignants religieux sont venus à lui. Il s'agit des pharisiens et des sadducéens.</w:t>
      </w:r>
    </w:p>
    <w:p>
      <w:pPr/>
      <w:r>
        <w:rPr>
          <w:lang w:val="fr_FR" w:bidi="fr_FR"/>
        </w:rPr>
      </w:r>
      <w:r>
        <w:rPr>
          <w:lang w:val="fr_FR" w:bidi="fr_FR"/>
        </w:rPr>
        <w:t>Les pharisiens et les sadducéens étaient en désaccord les uns avec les autres sur beaucoup de choses, mais ils étaient d'accord les uns avec les autres sur le fait de ne pas aimer Jésus. C'était la première fois que les sadducéens rejoignent les pharisiens dans une discussion avec Jésus. Les pharisiens ont déjà eu beaucoup de conflits avec Jésus, et avaient déjà commencé à penser à la façon dont ils pourraient tuer Jésus (Matthieu 12.14). Par conséquent, nous savons qu'ils ne viennent pas à Jésus avec de bonnes intentions ! Ils viennent pour tester Jésus, et ils espèrent qu'il échouera à l'épreuve.</w:t>
      </w:r>
    </w:p>
    <w:p>
      <w:pPr/>
      <w:r>
        <w:rPr>
          <w:lang w:val="fr_FR" w:bidi="fr_FR"/>
        </w:rPr>
      </w:r>
      <w:r>
        <w:rPr>
          <w:lang w:val="fr_FR" w:bidi="fr_FR"/>
        </w:rPr>
        <w:t>Les chefs religieux demandent à Jésus un signe du ciel. Cela signifie qu'ils veulent que Jésus demande à Dieu de faire quelque chose de très spécial : peut-être de faire briller des lumières depuis le ciel, ou de faire trembler le sol, ou quelque chose d'autre de très spectaculaire et de soudain. Cela donnerait la preuve que Jésus a bien été envoyé par Dieu. Ils pensent que Jésus ne pourra pas faire quelque chose de ce genre, et ensuite les gens arrêteront de suivre Jésus.</w:t>
      </w:r>
    </w:p>
    <w:p>
      <w:pPr/>
      <w:r>
        <w:rPr>
          <w:lang w:val="fr_FR" w:bidi="fr_FR"/>
        </w:rPr>
      </w:r>
      <w:r>
        <w:rPr>
          <w:lang w:val="fr_FR" w:bidi="fr_FR"/>
        </w:rPr>
        <w:t>Mais Jésus refuse de leur donner un signe. Jésus n'a pas besoin de faire ses preuves ! Jésus gronde les chefs religieux. Il dit que les chefs religieux sont bons pour prédire la météo en regardant le ciel. Ils savent que quand le coucher de soleil colore le ciel du soir en rouge, cela signifie généralement qu'il y aura du beau temps le lendemain. Mais si le lever du soleil le matin colore le ciel en rouge et se trouve être sombre, cela signifie généralement qu'il y aura du mauvais temps ce jour-là. Mais bien que les chefs religieux soient bons pour reconnaître ce qui arrivera avec la météo, ils ne sont pas bons pour reconnaître ce que Dieu fait !</w:t>
      </w:r>
    </w:p>
    <w:p>
      <w:pPr/>
      <w:r>
        <w:rPr>
          <w:lang w:val="fr_FR" w:bidi="fr_FR"/>
        </w:rPr>
      </w:r>
      <w:r>
        <w:rPr>
          <w:lang w:val="fr_FR" w:bidi="fr_FR"/>
        </w:rPr>
        <w:t xml:space="preserve">Arrêtez-vous ici et discutez en tant qu'équipe de traduction : Les gens dans différentes cultures et pays peuvent faire différentes prédictions au sujet de la météo en fonction de la couleur du ciel. Dans votre communauté, que signifient les différentes couleurs du ciel pour les gens ? Comment les gens font-ils des prédictions au sujet de la météo ? </w:t>
      </w:r>
    </w:p>
    <w:p>
      <w:pPr/>
      <w:r>
        <w:rPr>
          <w:lang w:val="fr_FR" w:bidi="fr_FR"/>
        </w:rPr>
      </w:r>
      <w:r>
        <w:rPr>
          <w:lang w:val="fr_FR" w:bidi="fr_FR"/>
        </w:rPr>
        <w:t>Jésus appelle les chefs religieux une génération méchante et adultère. Une « génération » signifie les personnes qui vivent à la même époque. Jésus appelle les chefs religieux adultères parce qu'ils sont infidèles à Dieu. De la même manière qu'un mari et une femme qui ont rompu leur mariage sont adultères, les chefs religieux ont de la même manière rompu leur relation avec Dieu.</w:t>
      </w:r>
    </w:p>
    <w:p>
      <w:pPr/>
      <w:r>
        <w:rPr>
          <w:lang w:val="fr_FR" w:bidi="fr_FR"/>
        </w:rPr>
      </w:r>
      <w:r>
        <w:rPr>
          <w:lang w:val="fr_FR" w:bidi="fr_FR"/>
        </w:rPr>
        <w:t>Jésus leur dit qu'il ne leur donnera pas de signe spécial. Le seul signe qu'il donnera est le signe de Jonas. Il y a quelque temps, nous avons eu une autre histoire où les chefs religieux demandaient à Jésus un signe spécial. À ce moment-là, Jésus a donné la même réponse. Vous voudrez peut-être écouter de nouveau cette histoire, dans Matthieu 12.38–45. Dans l'histoire d'aujourd'hui, Jésus n'explique pas ce qu'il veut dire par le signe de Jonas, mais dans l'histoire précédente, il le fait. Jonas était un prophète qui a vécu longtemps avant Jésus. Jonas a désobéi une fois à Dieu, et à cause de cela, il a eu toute une aventure ! Il a fini par passer trois jours à l'intérieur du ventre d'un grand poisson, presque mort, mais le poisson l'a recraché sur la terre sèche après trois jours. Jésus sait que lui-même va mourir et qu'il sera dans la tombe pendant trois jours. Mais après trois jours, il redeviendra vivant : tout comme Jonas est sorti du poisson après trois jours.</w:t>
      </w:r>
    </w:p>
    <w:p>
      <w:pPr/>
      <w:r>
        <w:rPr>
          <w:lang w:val="fr_FR" w:bidi="fr_FR"/>
        </w:rPr>
      </w:r>
      <w:r>
        <w:rPr>
          <w:lang w:val="fr_FR" w:bidi="fr_FR"/>
        </w:rPr>
        <w:t>Bien sûr, Jésus ne veut pas dire qu'il a été désobéissant à Dieu, comme l'était Jonas !</w:t>
      </w:r>
    </w:p>
    <w:p>
      <w:pPr/>
      <w:r>
        <w:rPr>
          <w:lang w:val="fr_FR" w:bidi="fr_FR"/>
        </w:rPr>
      </w:r>
      <w:r>
        <w:rPr>
          <w:lang w:val="fr_FR" w:bidi="fr_FR"/>
        </w:rPr>
        <w:t>Ainsi, Jésus ne donnera pas de signe aux chefs religieux maintenant, mais après sa mort, il ressuscitera d'entre les morts, et ce sera un signe pour eux ! Cela leur donnera la preuve qu'il est vraiment venu de Dieu.</w:t>
      </w:r>
    </w:p>
    <w:p>
      <w:pPr/>
      <w:r>
        <w:rPr>
          <w:lang w:val="fr_FR" w:bidi="fr_FR"/>
        </w:rPr>
      </w:r>
      <w:r>
        <w:rPr>
          <w:lang w:val="fr_FR" w:bidi="fr_FR"/>
        </w:rPr>
        <w:t>Après cela, Jésus et ses disciples retournent dans le bateau et vont quelque part ailleurs. Dans le bateau, les disciples découvrent qu'ils ont oublié d'apporter du pain, et ils sont occupés à y penser. Mais Jésus est occupé à penser aux chefs religieux. Jésus dit à ses disciples qu'ils doivent faire très attention au levain des pharisiens et des sadducéens.</w:t>
      </w:r>
    </w:p>
    <w:p>
      <w:pPr/>
      <w:r>
        <w:rPr>
          <w:lang w:val="fr_FR" w:bidi="fr_FR"/>
        </w:rPr>
      </w:r>
      <w:r>
        <w:rPr>
          <w:lang w:val="fr_FR" w:bidi="fr_FR"/>
        </w:rPr>
        <w:t>Le levain, ou la levure, était quelque chose que les Juifs utilisent pour faire du pain. Le pain est fait en mélangeant de la farine et de l'eau pour faire une pâte, puis en cuisant la pâte. Chaque fois que quelqu'un faisait du pain, il gardait un peu de la pâte non cuite à part pour la prochaine fois. Après quelques jours, cette partie de pâte deviendrait bouillonnante et aigre. Au moment de faire leur prochain pain, ils prendraient une partie de ce mélange aigre, et le mélangeraient avec la nouvelle pâte. Cela ferait des bulles d'air à l'intérieur de la pâte et le pain deviendrait plus grand et plus léger.</w:t>
      </w:r>
    </w:p>
    <w:p>
      <w:pPr/>
      <w:r>
        <w:rPr>
          <w:lang w:val="fr_FR" w:bidi="fr_FR"/>
        </w:rPr>
      </w:r>
      <w:r>
        <w:rPr>
          <w:lang w:val="fr_FR" w:bidi="fr_FR"/>
        </w:rPr>
        <w:t>Montrez une image de levain bouillonnant et prêt à être ajouté à la pâte fraîche. Montrez une image de pain fait avec du levain.</w:t>
      </w:r>
    </w:p>
    <w:p>
      <w:pPr/>
      <w:r>
        <w:rPr>
          <w:lang w:val="fr_FR" w:bidi="fr_FR"/>
        </w:rPr>
      </w:r>
      <w:r>
        <w:rPr>
          <w:lang w:val="fr_FR" w:bidi="fr_FR"/>
        </w:rPr>
        <w:t>Dans votre communauté, les gens ont-ils de la nourriture qu'ils laissent gâter, ou qu'ils laissent devenir aigre, afin de lui donner un bon goût ? Que pouvez-vous dire à ce sujet ?</w:t>
      </w:r>
    </w:p>
    <w:p>
      <w:pPr/>
      <w:r>
        <w:rPr>
          <w:lang w:val="fr_FR" w:bidi="fr_FR"/>
        </w:rPr>
      </w:r>
      <w:r>
        <w:rPr>
          <w:lang w:val="fr_FR" w:bidi="fr_FR"/>
        </w:rPr>
        <w:t>Jésus dit donc à ses disciples qu'ils doivent faire très attention au levain des chefs religieux. Les disciples n'ont aucune idée de ce de quoi Jésus parle ! Peut-être qu'ils n'écoutent pas vraiment, parce qu'ils sont inquiets de ce qu'ils mangeront aujourd'hui. Ils pensent que peut-être que Jésus dit cela parce qu'ils ont oublié d'apporter du pain.</w:t>
      </w:r>
    </w:p>
    <w:p>
      <w:pPr/>
      <w:r>
        <w:rPr>
          <w:lang w:val="fr_FR" w:bidi="fr_FR"/>
        </w:rPr>
      </w:r>
      <w:r>
        <w:rPr>
          <w:lang w:val="fr_FR" w:bidi="fr_FR"/>
        </w:rPr>
        <w:t>Mais Jésus les gronde pour le fait de penser cela. Il leur dit qu'ils ont très peu de foi. Il leur pose des questions : « Pourquoi parlez-vous de ne pas avoir de pain ? Ne comprenez-vous pas ? Ne vous souvenez-vous pas de ce qui s'est passé quand j'ai nourri cinq mille personnes avec seulement cinq pains, et quatre mille personnes avec seulement sept pains ? Comment pouvez-vous ne pas comprendre de quoi je suis en train de parler ? Jésus ne s'attend pas à ce qu'ils répondent à ces questions ; il veut dire que leur façon de penser est mauvaise. C'est bête de leur part de s'inquiéter de ce qu'ils devraient manger après avoir vu Jésus nourrir autant de personnes. Quand Jésus nourrissait toutes ces personnes, il y avait même beaucoup de restes de nourriture ! Par conséquent, ils devraient être concentrés sur d'autres choses à la place : comme les choses que Jésus leur enseigne !</w:t>
      </w:r>
    </w:p>
    <w:p>
      <w:pPr/>
      <w:r>
        <w:rPr>
          <w:lang w:val="fr_FR" w:bidi="fr_FR"/>
        </w:rPr>
      </w:r>
      <w:r>
        <w:rPr>
          <w:lang w:val="fr_FR" w:bidi="fr_FR"/>
        </w:rPr>
        <w:t>Jésus répète ensuite ce qu'il a dit : « Faites très attention au levain des pharisiens et des sadducéens ». Et maintenant les disciples comprennent ! Ils comprennent que Jésus utilisait un langage imagé. Jésus ne parlait pas de vrai levain et de vrai pain. Jésus voulait dire que les choses que les chefs religieux enseignent sont comme un peu de levain dans une pâte à pain. Un peu de levain est suffisant pour changer beaucoup de pain. C'est ainsi que l'enseignement des chefs religieux peut changer la façon dont beaucoup de gens pensent : mais pas de bonne manière ! Les disciples ne devraient pas être influencés par l'enseignement des chefs religieux.</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Les chefs religieux demandent à Jésus un signe, et Jésus leur dit qu'il ne leur donnera que le signe de Jonas.</w:t>
      </w:r>
    </w:p>
    <w:p>
      <w:pPr/>
      <w:r>
        <w:rPr>
          <w:lang w:val="fr_FR" w:bidi="fr_FR"/>
        </w:rPr>
      </w:r>
      <w:r>
        <w:rPr>
          <w:b/>
          <w:lang w:val="fr_FR" w:bidi="fr_FR"/>
        </w:rPr>
        <w:t>Deuxième partie :</w:t>
      </w:r>
      <w:r>
        <w:rPr>
          <w:lang w:val="fr_FR" w:bidi="fr_FR"/>
        </w:rPr>
        <w:t xml:space="preserve"> Jésus dit aux disciples de faire attention à l'enseignement des chefs religieux.</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Certains pharisiens et sadducéens</w:t>
      </w:r>
    </w:p>
    <w:p>
      <w:pPr>
        <w:pStyle w:val="ListBullet"/>
        <w:spacing w:line="240" w:lineRule="auto"/>
        <w:ind w:left="720"/>
      </w:pPr>
      <w:r>
        <w:rPr>
          <w:lang w:val="fr_FR" w:bidi="fr_FR"/>
        </w:rPr>
      </w:r>
      <w:r>
        <w:rPr>
          <w:lang w:val="fr_FR" w:bidi="fr_FR"/>
        </w:rPr>
        <w:t>Jonas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Matthieu commence le passage en disant « or ». Cela signifie qu'il commence une nouvelle histoire.</w:t>
      </w:r>
    </w:p>
    <w:p>
      <w:pPr/>
      <w:r>
        <w:rPr>
          <w:lang w:val="fr_FR" w:bidi="fr_FR"/>
        </w:rPr>
      </w:r>
      <w:r>
        <w:rPr>
          <w:lang w:val="fr_FR" w:bidi="fr_FR"/>
        </w:rPr>
        <w:t xml:space="preserve">L'histoire précédente s'est terminée avec Jésus et les disciples qui allaient dans un bateau. Cette histoire se termine aussi avec Jésus et les disciples dans un bateau. Il semble que Jésus et les disciples sortent du bateau au début de l'histoire, puis les chefs religieux viennent à eux quelque part sur le côté du lac, et ensuite Jésus et ses disciples retournent dans le bateau. </w:t>
      </w:r>
    </w:p>
    <w:p>
      <w:pPr/>
      <w:r>
        <w:rPr>
          <w:lang w:val="fr_FR" w:bidi="fr_FR"/>
        </w:rPr>
      </w:r>
      <w:r>
        <w:rPr>
          <w:lang w:val="fr_FR" w:bidi="fr_FR"/>
        </w:rPr>
        <w:t>Les pharisiens et les sadducéens viennent vers Jésus. Ce ne sont pas tous les pharisiens et les sadducéens qui sont venus ; mais certaines personnes qui appartenaient à ces groupes. Nous ne savons pas combien ils étaient. Les pharisiens peuvent avoir été de Galilée, ou ils peuvent être venus de Judée ; mais les sadducéens vivaient à Jérusalem, en Judée. Ils ont donc marché une longue route pour venir et tester Jésus.</w:t>
      </w:r>
    </w:p>
    <w:p>
      <w:pPr/>
      <w:r>
        <w:rPr>
          <w:lang w:val="fr_FR" w:bidi="fr_FR"/>
        </w:rPr>
      </w:r>
      <w:r>
        <w:rPr>
          <w:lang w:val="fr_FR" w:bidi="fr_FR"/>
        </w:rPr>
        <w:t>Peut-être que vous pouvez sortir et regarder le ciel pendant que vous pensez à la réponse de Jésus aux chefs religieux.</w:t>
      </w:r>
    </w:p>
    <w:p>
      <w:pPr/>
      <w:r>
        <w:rPr>
          <w:lang w:val="fr_FR" w:bidi="fr_FR"/>
        </w:rPr>
      </w:r>
      <w:r>
        <w:rPr>
          <w:lang w:val="fr_FR" w:bidi="fr_FR"/>
        </w:rPr>
        <w:t>Pouvez-vous représenter l'histoire de Jonas en train d'être avalé par un grand poisson, et en train d'être craché après trois jours, pour vous aider à vous rappeler pourquoi Jésus parle du signe de Jonas ? Peut-être qu'en même temps, vous pouvez représenter Jésus en train d'être mis dans une tombe, et de devenir de nouveau vivant après trois jours. Cela peut vous aider à voir le lien ! Mais rappelez-vous que Jésus n'est pas encore mort ; cela n'arrivera qu'après un certain temps seulement.</w:t>
      </w:r>
    </w:p>
    <w:p>
      <w:pPr/>
      <w:r>
        <w:rPr>
          <w:lang w:val="fr_FR" w:bidi="fr_FR"/>
        </w:rPr>
      </w:r>
      <w:r>
        <w:rPr>
          <w:lang w:val="fr_FR" w:bidi="fr_FR"/>
        </w:rPr>
        <w:t>Une fois que Jésus a répondu aux chefs religieux, il les quitte. Les chefs religieux sont encore debout quelque part, mais Jésus s'en va.</w:t>
      </w:r>
    </w:p>
    <w:p>
      <w:pPr/>
      <w:r>
        <w:rPr>
          <w:lang w:val="fr_FR" w:bidi="fr_FR"/>
        </w:rPr>
      </w:r>
      <w:r>
        <w:rPr>
          <w:lang w:val="fr_FR" w:bidi="fr_FR"/>
        </w:rPr>
        <w:t>Matthieu ne le dit pas, mais Jésus et les disciples ont dû monter dans un bateau après ceci. Matthieu ne mentionne que le fait que les disciples sont allés de l'autre côté du lac, mais Jésus doit aussi avoir été avec eux. La conversation entre Jésus et les disciples pourrait avoir lieu pendant qu'ils sont assis dans le bateau.</w:t>
      </w:r>
    </w:p>
    <w:p>
      <w:pPr/>
      <w:r>
        <w:rPr>
          <w:lang w:val="fr_FR" w:bidi="fr_FR"/>
        </w:rPr>
      </w:r>
      <w:r>
        <w:rPr>
          <w:lang w:val="fr_FR" w:bidi="fr_FR"/>
        </w:rPr>
        <w:t>À la fin de l'histoire, il se peut qu'ils aient atteint leur destination et soient sortis du bateau, mais Matthieu ne nous le dit pas. Ce n'était pas important où ils allaient, seule la conversation qu'ils avaient en route était importante. L'histoire suivante commence avec Jésus et ses disciples qui arrivent quelque part ; vous pouvez donc aussi bien terminer cette histoire avec eux encore dans le bateau.</w:t>
      </w:r>
    </w:p>
    <w:p>
      <w:pPr/>
      <w:r>
        <w:rPr>
          <w:lang w:val="fr_FR" w:bidi="fr_FR"/>
        </w:rPr>
      </w:r>
      <w:r>
        <w:rPr>
          <w:lang w:val="fr_FR" w:bidi="fr_FR"/>
        </w:rPr>
        <w:t>Jésus avertit les disciples très fortement contre le levain des pharisiens. Il leur dit de veiller et d'être prudent. Cela signifie plus ou moins la même chose. En disant cela deux fois, Jésus rend clair qu'ils doivent être très, très prudents.</w:t>
      </w:r>
    </w:p>
    <w:p>
      <w:pPr/>
      <w:r>
        <w:rPr>
          <w:lang w:val="fr_FR" w:bidi="fr_FR"/>
        </w:rPr>
      </w:r>
      <w:r>
        <w:rPr>
          <w:lang w:val="fr_FR" w:bidi="fr_FR"/>
        </w:rPr>
        <w:t>Si les gens dans votre communauté mangent des produits qui ressemblent à du pain, ou ont de la nourriture que les gens laissent pour devenir aigre, peut-être que vous pouvez garder un échantillon avec vous quand vous apprenez cette histoire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Certains pharisiens et sadducéens</w:t>
      </w:r>
    </w:p>
    <w:p>
      <w:pPr>
        <w:pStyle w:val="ListBullet"/>
        <w:spacing w:line="240" w:lineRule="auto"/>
        <w:ind w:left="720"/>
      </w:pPr>
      <w:r>
        <w:rPr>
          <w:lang w:val="fr_FR" w:bidi="fr_FR"/>
        </w:rPr>
      </w:r>
      <w:r>
        <w:rPr>
          <w:lang w:val="fr_FR" w:bidi="fr_FR"/>
        </w:rPr>
        <w:t>Jonas</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les disciples en train de quitter le lieu où Jésus a nourri plus de quatre mille personnes en bateau, et en train d'arriver quelque part ailleurs.</w:t>
      </w:r>
    </w:p>
    <w:p>
      <w:pPr/>
      <w:r>
        <w:rPr>
          <w:lang w:val="fr_FR" w:bidi="fr_FR"/>
        </w:rPr>
      </w:r>
      <w:r>
        <w:rPr>
          <w:lang w:val="fr_FR" w:bidi="fr_FR"/>
        </w:rPr>
        <w:t>Représentez les pharisiens et les sadducéens qui viennent là où se trouvait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et les sadducéens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chefs religieux qui demandent à Jésus de leur donner un signe de la part de Dieu. Représentez Jésus en train de leur répondre qu'ils sont bons pour prédire la météo, mais pas bons pour savoir ce que Dieu fait. Représentez Jésus en train de les gronder et de dire qu'ils sont méchants et infidèles, et qu'il ne leur donnera aucun signe en dehors du signe de Jonas.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laisser les chefs religieux là où ils se trouvaient.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Que ressentez-vous ? Que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et les disciples en train de monter de nouveau dans le bateau. Représentez les disciples en train de découvrir qu'ils ont oublié d'apporter du pain. Représentez Jésus en train de leur dire de faire attention au levain des chefs religieux.</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en train de discuter de ce que Jésus a dit.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gronder les disciples pour avoir cru si peu en lui. Représentez Jésus en train de rappeler aux disciples les deux miracles qu'il a accomplis lorsqu'il a nourri autant de personnes. Représentez Jésus en train de répéter son avertissement au sujet du levain des pharisiens et des sadducéens.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w:t>
      </w:r>
      <w:r>
        <w:rPr>
          <w:b/>
          <w:lang w:val="fr_FR" w:bidi="fr_FR"/>
        </w:rPr>
        <w:t>pharisiens</w:t>
      </w:r>
      <w:r>
        <w:rPr>
          <w:lang w:val="fr_FR" w:bidi="fr_FR"/>
        </w:rPr>
        <w:t xml:space="preserve"> et les </w:t>
      </w:r>
      <w:r>
        <w:rPr>
          <w:b/>
          <w:lang w:val="fr_FR" w:bidi="fr_FR"/>
        </w:rPr>
        <w:t>sadducéens</w:t>
      </w:r>
      <w:r>
        <w:rPr>
          <w:lang w:val="fr_FR" w:bidi="fr_FR"/>
        </w:rPr>
        <w:t xml:space="preserve"> étaient deux groupes différents de chefs religieux, ou d'enseignants. Utilisez le même mot que vous avez utilisé dans les passages précédents. Ces mots se trouvent aussi dans le glossaire principal.</w:t>
      </w:r>
    </w:p>
    <w:p>
      <w:pPr/>
      <w:r>
        <w:rPr>
          <w:lang w:val="fr_FR" w:bidi="fr_FR"/>
        </w:rPr>
      </w:r>
      <w:r>
        <w:rPr>
          <w:lang w:val="fr_FR" w:bidi="fr_FR"/>
        </w:rPr>
        <w:t xml:space="preserve">Les pharisiens et les sadducéens viennent pour </w:t>
      </w:r>
      <w:r>
        <w:rPr>
          <w:b/>
          <w:lang w:val="fr_FR" w:bidi="fr_FR"/>
        </w:rPr>
        <w:t>tester</w:t>
      </w:r>
      <w:r>
        <w:rPr>
          <w:lang w:val="fr_FR" w:bidi="fr_FR"/>
        </w:rPr>
        <w:t xml:space="preserve"> Jésus. Cela signifie qu'ils veulent demander à Jésus de faire quelque chose qu'ils pensent être impossible. Une autre façon de le dire est qu'ils veulent piéger Jésus.</w:t>
      </w:r>
    </w:p>
    <w:p>
      <w:pPr/>
      <w:r>
        <w:rPr>
          <w:lang w:val="fr_FR" w:bidi="fr_FR"/>
        </w:rPr>
      </w:r>
      <w:r>
        <w:rPr>
          <w:lang w:val="fr_FR" w:bidi="fr_FR"/>
        </w:rPr>
        <w:t xml:space="preserve">Les chefs religieux demandent un </w:t>
      </w:r>
      <w:r>
        <w:rPr>
          <w:b/>
          <w:lang w:val="fr_FR" w:bidi="fr_FR"/>
        </w:rPr>
        <w:t>signe venu du ciel</w:t>
      </w:r>
      <w:r>
        <w:rPr>
          <w:lang w:val="fr_FR" w:bidi="fr_FR"/>
        </w:rPr>
        <w:t xml:space="preserve">. Cela signifie un signe de la part de Dieu. Les Juifs disaient souvent « ciel » au lieu de Dieu. Le mot </w:t>
      </w:r>
      <w:r>
        <w:rPr>
          <w:b/>
          <w:lang w:val="fr_FR" w:bidi="fr_FR"/>
        </w:rPr>
        <w:t>ciel</w:t>
      </w:r>
      <w:r>
        <w:rPr>
          <w:lang w:val="fr_FR" w:bidi="fr_FR"/>
        </w:rPr>
        <w:t xml:space="preserve"> se trouve dans le glossaire principal. Utilisez le même mot que vous avez utilisé dans les passages précédents quand le ciel signifiait Dieu. Un </w:t>
      </w:r>
      <w:r>
        <w:rPr>
          <w:b/>
          <w:lang w:val="fr_FR" w:bidi="fr_FR"/>
        </w:rPr>
        <w:t>signe</w:t>
      </w:r>
      <w:r>
        <w:rPr>
          <w:lang w:val="fr_FR" w:bidi="fr_FR"/>
        </w:rPr>
        <w:t xml:space="preserve"> signifie un miracle qui arrive pour montrer aux gens quelque chose d'important. Le mot </w:t>
      </w:r>
      <w:r>
        <w:rPr>
          <w:b/>
          <w:lang w:val="fr_FR" w:bidi="fr_FR"/>
        </w:rPr>
        <w:t>miracle</w:t>
      </w:r>
      <w:r>
        <w:rPr>
          <w:lang w:val="fr_FR" w:bidi="fr_FR"/>
        </w:rPr>
        <w:t xml:space="preserve"> se trouve dans le glossaire principal. Utilisez le même mot que vous avez utilisé dans les passages précédents.</w:t>
      </w:r>
    </w:p>
    <w:p>
      <w:pPr/>
      <w:r>
        <w:rPr>
          <w:lang w:val="fr_FR" w:bidi="fr_FR"/>
        </w:rPr>
      </w:r>
      <w:r>
        <w:rPr>
          <w:lang w:val="fr_FR" w:bidi="fr_FR"/>
        </w:rPr>
        <w:t xml:space="preserve">Jésus utilise un exemple de la nature. Il parle de ce qui arrivera quand le </w:t>
      </w:r>
      <w:r>
        <w:rPr>
          <w:b/>
          <w:lang w:val="fr_FR" w:bidi="fr_FR"/>
        </w:rPr>
        <w:t>ciel</w:t>
      </w:r>
      <w:r>
        <w:rPr>
          <w:lang w:val="fr_FR" w:bidi="fr_FR"/>
        </w:rPr>
        <w:t xml:space="preserve"> est rouge le matin, ou le soir. Le ciel ici signifie ce que nous pouvons voir à l'extérieur quand nous regardons ; cela ne signifie pas le lieu où vit Dieu.</w:t>
      </w:r>
    </w:p>
    <w:p>
      <w:pPr/>
      <w:r>
        <w:rPr>
          <w:lang w:val="fr_FR" w:bidi="fr_FR"/>
        </w:rPr>
      </w:r>
      <w:r>
        <w:rPr>
          <w:lang w:val="fr_FR" w:bidi="fr_FR"/>
        </w:rPr>
        <w:t xml:space="preserve">Jésus dit aux chefs religieux qu'ils ne reconnaissent pas les </w:t>
      </w:r>
      <w:r>
        <w:rPr>
          <w:b/>
          <w:lang w:val="fr_FR" w:bidi="fr_FR"/>
        </w:rPr>
        <w:t>signes des temps</w:t>
      </w:r>
      <w:r>
        <w:rPr>
          <w:lang w:val="fr_FR" w:bidi="fr_FR"/>
        </w:rPr>
        <w:t>. Cela signifie qu'ils ne reconnaissent pas ce que Dieu fait en ce moment.</w:t>
      </w:r>
    </w:p>
    <w:p>
      <w:pPr/>
      <w:r>
        <w:rPr>
          <w:lang w:val="fr_FR" w:bidi="fr_FR"/>
        </w:rPr>
      </w:r>
      <w:r>
        <w:rPr>
          <w:lang w:val="fr_FR" w:bidi="fr_FR"/>
        </w:rPr>
        <w:t xml:space="preserve">Jésus appelle les chefs religieux une </w:t>
      </w:r>
      <w:r>
        <w:rPr>
          <w:b/>
          <w:lang w:val="fr_FR" w:bidi="fr_FR"/>
        </w:rPr>
        <w:t>génération méchante et adultère</w:t>
      </w:r>
      <w:r>
        <w:rPr>
          <w:lang w:val="fr_FR" w:bidi="fr_FR"/>
        </w:rPr>
        <w:t>.</w:t>
      </w:r>
    </w:p>
    <w:p>
      <w:pPr/>
      <w:r>
        <w:rPr>
          <w:lang w:val="fr_FR" w:bidi="fr_FR"/>
        </w:rPr>
      </w:r>
      <w:r>
        <w:rPr>
          <w:b/>
          <w:lang w:val="fr_FR" w:bidi="fr_FR"/>
        </w:rPr>
        <w:t>Méchant</w:t>
      </w:r>
      <w:r>
        <w:rPr>
          <w:lang w:val="fr_FR" w:bidi="fr_FR"/>
        </w:rPr>
        <w:t xml:space="preserve"> signifie mauvais et pécheur. Le mot </w:t>
      </w:r>
      <w:r>
        <w:rPr>
          <w:b/>
          <w:lang w:val="fr_FR" w:bidi="fr_FR"/>
        </w:rPr>
        <w:t>méchant</w:t>
      </w:r>
      <w:r>
        <w:rPr>
          <w:lang w:val="fr_FR" w:bidi="fr_FR"/>
        </w:rPr>
        <w:t xml:space="preserve"> se trouve dans le glossaire principal. Quelqu'un qui est adultère est infidèle à son/sa conjoint(e). Les prophètes dans l'Ancien Testament appelaient souvent le peuple d'Israël adultères parce qu'ils étaient infidèles à Dieu.</w:t>
      </w:r>
    </w:p>
    <w:p>
      <w:pPr/>
      <w:r>
        <w:rPr>
          <w:lang w:val="fr_FR" w:bidi="fr_FR"/>
        </w:rPr>
      </w:r>
      <w:r>
        <w:rPr>
          <w:lang w:val="fr_FR" w:bidi="fr_FR"/>
        </w:rPr>
        <w:t xml:space="preserve">Jésus appelle les chefs religieux une </w:t>
      </w:r>
      <w:r>
        <w:rPr>
          <w:b/>
          <w:lang w:val="fr_FR" w:bidi="fr_FR"/>
        </w:rPr>
        <w:t>génération</w:t>
      </w:r>
      <w:r>
        <w:rPr>
          <w:lang w:val="fr_FR" w:bidi="fr_FR"/>
        </w:rPr>
        <w:t xml:space="preserve"> adultère. Une </w:t>
      </w:r>
      <w:r>
        <w:rPr>
          <w:b/>
          <w:lang w:val="fr_FR" w:bidi="fr_FR"/>
        </w:rPr>
        <w:t>génération</w:t>
      </w:r>
      <w:r>
        <w:rPr>
          <w:lang w:val="fr_FR" w:bidi="fr_FR"/>
        </w:rPr>
        <w:t xml:space="preserve"> signifie les personnes qui vivent à la même époque. Jésus veut dire que les chefs religieux sont des personnes méchantes et infidèles.</w:t>
      </w:r>
    </w:p>
    <w:p>
      <w:pPr/>
      <w:r>
        <w:rPr>
          <w:lang w:val="fr_FR" w:bidi="fr_FR"/>
        </w:rPr>
      </w:r>
      <w:r>
        <w:rPr>
          <w:lang w:val="fr_FR" w:bidi="fr_FR"/>
        </w:rPr>
        <w:t xml:space="preserve">Le mot </w:t>
      </w:r>
      <w:r>
        <w:rPr>
          <w:b/>
          <w:lang w:val="fr_FR" w:bidi="fr_FR"/>
        </w:rPr>
        <w:t>adultère</w:t>
      </w:r>
      <w:r>
        <w:rPr>
          <w:lang w:val="fr_FR" w:bidi="fr_FR"/>
        </w:rPr>
        <w:t xml:space="preserve"> se trouve dans le glossaire principal. Prenez une décision avec votre équipe si vous voulez utiliser le mot littéral « adultère » ou un mot descriptif comme « infidèle ».</w:t>
      </w:r>
    </w:p>
    <w:p>
      <w:pPr/>
      <w:r>
        <w:rPr>
          <w:lang w:val="fr_FR" w:bidi="fr_FR"/>
        </w:rPr>
      </w:r>
      <w:r>
        <w:rPr>
          <w:lang w:val="fr_FR" w:bidi="fr_FR"/>
        </w:rPr>
        <w:t xml:space="preserve">Jésus dit aux chefs religieux qu'il ne fera pas de signe spécial pour eux. Ils n'obtiendront que le </w:t>
      </w:r>
      <w:r>
        <w:rPr>
          <w:b/>
          <w:lang w:val="fr_FR" w:bidi="fr_FR"/>
        </w:rPr>
        <w:t>signe de Jonas</w:t>
      </w:r>
      <w:r>
        <w:rPr>
          <w:lang w:val="fr_FR" w:bidi="fr_FR"/>
        </w:rPr>
        <w:t>. Cela a à voir avec le miracle spécial que Dieu a accompli pour Jonas en le sauvant du ventre du poisson après trois jours. Dieu va faire quelque chose de ce genre pour Jésus, et ce sera le signe pour les gens que Jésus est envoyé par Dieu.</w:t>
      </w:r>
    </w:p>
    <w:p>
      <w:pPr/>
      <w:r>
        <w:rPr>
          <w:lang w:val="fr_FR" w:bidi="fr_FR"/>
        </w:rPr>
      </w:r>
      <w:r>
        <w:rPr>
          <w:lang w:val="fr_FR" w:bidi="fr_FR"/>
        </w:rPr>
        <w:t xml:space="preserve">Jésus avertit ses disciples de faire attention au </w:t>
      </w:r>
      <w:r>
        <w:rPr>
          <w:b/>
          <w:lang w:val="fr_FR" w:bidi="fr_FR"/>
        </w:rPr>
        <w:t>levain</w:t>
      </w:r>
      <w:r>
        <w:rPr>
          <w:lang w:val="fr_FR" w:bidi="fr_FR"/>
        </w:rPr>
        <w:t xml:space="preserve">, ou à la </w:t>
      </w:r>
      <w:r>
        <w:rPr>
          <w:b/>
          <w:lang w:val="fr_FR" w:bidi="fr_FR"/>
        </w:rPr>
        <w:t>levure</w:t>
      </w:r>
      <w:r>
        <w:rPr>
          <w:lang w:val="fr_FR" w:bidi="fr_FR"/>
        </w:rPr>
        <w:t>, des pharisiens et des sadducéens.</w:t>
      </w:r>
    </w:p>
    <w:p>
      <w:pPr/>
      <w:r>
        <w:rPr>
          <w:lang w:val="fr_FR" w:bidi="fr_FR"/>
        </w:rPr>
      </w:r>
      <w:r>
        <w:rPr>
          <w:lang w:val="fr_FR" w:bidi="fr_FR"/>
        </w:rPr>
        <w:t>Le levain, ou la levure, était quelque chose que les Juifs utilisent pour faire du pain. Chaque fois que quelqu'un faisait du pain, il gardait un peu de la pâte non cuite à part pour la prochaine fois. Après quelques jours, cette partie de pâte deviendrait bouillonnante et aigre. Au moment de faire leur prochain pain, ils prendraient une partie de ce mélange aigre, et le mélangeraient avec la nouvelle pâte. Cela ferait des bulles d'air à l'intérieur de la pâte et le pain deviendrait plus grand et plus léger.</w:t>
      </w:r>
    </w:p>
    <w:p>
      <w:pPr/>
      <w:r>
        <w:rPr>
          <w:lang w:val="fr_FR" w:bidi="fr_FR"/>
        </w:rPr>
      </w:r>
      <w:r>
        <w:rPr>
          <w:lang w:val="fr_FR" w:bidi="fr_FR"/>
        </w:rPr>
        <w:t>Si nécessaire, montrez à votre équipe les différentes images de la pâte et du pain.</w:t>
      </w:r>
    </w:p>
    <w:p>
      <w:pPr/>
      <w:r>
        <w:rPr>
          <w:lang w:val="fr_FR" w:bidi="fr_FR"/>
        </w:rPr>
      </w:r>
      <w:r>
        <w:rPr>
          <w:lang w:val="fr_FR" w:bidi="fr_FR"/>
        </w:rPr>
        <w:t xml:space="preserve">Discutez de la façon dont vous allez dire cela dans votre langue. Voici certaines possibilités : « la pâte aigre que les pharisiens et les sadducéens utilisent pour cuire le pain », ou « les choses que les pharisiens et les sadducéens utilisent pour faire lever le pain, ou pour qu'il devienne plus grand ». Utilisez le même mot pour </w:t>
      </w:r>
      <w:r>
        <w:rPr>
          <w:b/>
          <w:lang w:val="fr_FR" w:bidi="fr_FR"/>
        </w:rPr>
        <w:t>pain</w:t>
      </w:r>
      <w:r>
        <w:rPr>
          <w:lang w:val="fr_FR" w:bidi="fr_FR"/>
        </w:rPr>
        <w:t xml:space="preserve"> que vous avez utilisé dans les histoires précédentes.</w:t>
      </w:r>
    </w:p>
    <w:p>
      <w:pPr/>
      <w:r>
        <w:rPr>
          <w:lang w:val="fr_FR" w:bidi="fr_FR"/>
        </w:rPr>
      </w:r>
      <w:r>
        <w:rPr>
          <w:lang w:val="fr_FR" w:bidi="fr_FR"/>
        </w:rPr>
        <w:t xml:space="preserve">Jésus rappelle aux disciples les miracles qu'il a accomplis en nourrissant cinq mille et quatre mille personnes. Il leur rappelle combien de </w:t>
      </w:r>
      <w:r>
        <w:rPr>
          <w:b/>
          <w:lang w:val="fr_FR" w:bidi="fr_FR"/>
        </w:rPr>
        <w:t>paniers</w:t>
      </w:r>
      <w:r>
        <w:rPr>
          <w:lang w:val="fr_FR" w:bidi="fr_FR"/>
        </w:rPr>
        <w:t xml:space="preserve"> ils ont pris par la suite. Il parle des </w:t>
      </w:r>
      <w:r>
        <w:rPr>
          <w:b/>
          <w:lang w:val="fr_FR" w:bidi="fr_FR"/>
        </w:rPr>
        <w:t>paniers</w:t>
      </w:r>
      <w:r>
        <w:rPr>
          <w:lang w:val="fr_FR" w:bidi="fr_FR"/>
        </w:rPr>
        <w:t xml:space="preserve"> remplis avec la nourriture supplémentaire, les restes de nourriture. Utilisez le même mot pour paniers que vous avez utilisé dans ces histoires. Un panier de taille moyenne pour l'histoire où il a nourri cinq mille personnes, et un panier de plus grande taille pour l'histoire où il a nourri quatre mille personnes.</w:t>
      </w:r>
    </w:p>
    <w:p>
      <w:pPr/>
      <w:r>
        <w:rPr>
          <w:lang w:val="fr_FR" w:bidi="fr_FR"/>
        </w:rPr>
      </w:r>
      <w:r>
        <w:rPr>
          <w:lang w:val="fr_FR" w:bidi="fr_FR"/>
        </w:rPr>
        <w:t>L'</w:t>
      </w:r>
      <w:r>
        <w:rPr>
          <w:b/>
          <w:lang w:val="fr_FR" w:bidi="fr_FR"/>
        </w:rPr>
        <w:t>enseignement</w:t>
      </w:r>
      <w:r>
        <w:rPr>
          <w:lang w:val="fr_FR" w:bidi="fr_FR"/>
        </w:rPr>
        <w:t xml:space="preserve"> des pharisiens et des sadducéens signifie les choses que les pharisiens et les sadducéens disent aux gens au sujet de Dieu, et ce qu'ils disent aux gens de faire.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16:13–20</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16.13–20.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Cette histoire a lieu dans « la région de Césarée de Philippe ». Césarée de Philippes était une ville à environ 40 km au nord du lac de Galilée. L'histoire a lieu quelque part dans la région autour de cette ville. Les gens qui y vivaient n'étaient pas juifs. Jésus s'est peut être rendu dans ce lieu pour se reposer d'être entouré par les foules et d'être observé par les chefs religieux juifs. Maintenant Jésus a un certain temps pour une conversation importante avec ses disciples !</w:t>
      </w:r>
    </w:p>
    <w:p>
      <w:pPr/>
      <w:r>
        <w:rPr>
          <w:lang w:val="fr_FR" w:bidi="fr_FR"/>
        </w:rPr>
      </w:r>
      <w:r>
        <w:rPr>
          <w:lang w:val="fr_FR" w:bidi="fr_FR"/>
        </w:rPr>
        <w:t>Montrez à votre équipe sur une carte où se trouve Césarée de Philippe.</w:t>
      </w:r>
    </w:p>
    <w:p>
      <w:pPr/>
      <w:r>
        <w:rPr>
          <w:lang w:val="fr_FR" w:bidi="fr_FR"/>
        </w:rPr>
      </w:r>
      <w:r>
        <w:rPr>
          <w:lang w:val="fr_FR" w:bidi="fr_FR"/>
        </w:rPr>
        <w:t>Quand Jésus parlait de lui-même, il s'appellait souvent lui-même « le Fils de l'homme ». Dans la Bible, le Fils de l'homme signifie la personne à laquelle Dieu a donné toute autorité et puissance. Jésus demande donc à ses disciples : « Que disent les gens à mon sujet ? Qui les gens pensent-ils que je suis ? »</w:t>
      </w:r>
    </w:p>
    <w:p>
      <w:pPr/>
      <w:r>
        <w:rPr>
          <w:lang w:val="fr_FR" w:bidi="fr_FR"/>
        </w:rPr>
      </w:r>
      <w:r>
        <w:rPr>
          <w:lang w:val="fr_FR" w:bidi="fr_FR"/>
        </w:rPr>
        <w:t>Les disciples disent à Jésus certaines des choses que les gens disent au sujet de Jésus. Certaines personnes pensaient que Jésus était Jean-Baptiste qui était revenu à la vie, ou un prophète qui a vécu il y a longtemps. Élie et Jérémie sont tous les deux des prophètes importants qui ont vécu longtemps avant Jésus. Le peuple juif ne croyait habituellement pas que les personnes mortes reviendraient à la vie, mais ils pensaient que dans le futur, juste avant que Dieu ne juge le monde entier, le prophète Élie ou un autre prophète reviendrait.</w:t>
      </w:r>
    </w:p>
    <w:p>
      <w:pPr/>
      <w:r>
        <w:rPr>
          <w:lang w:val="fr_FR" w:bidi="fr_FR"/>
        </w:rPr>
      </w:r>
      <w:r>
        <w:rPr>
          <w:lang w:val="fr_FR" w:bidi="fr_FR"/>
        </w:rPr>
        <w:t xml:space="preserve">Puis Jésus demande aux disciples : « Voilà ce que les </w:t>
      </w:r>
      <w:r>
        <w:rPr>
          <w:b/>
          <w:lang w:val="fr_FR" w:bidi="fr_FR"/>
        </w:rPr>
        <w:t>gens</w:t>
      </w:r>
      <w:r>
        <w:rPr>
          <w:lang w:val="fr_FR" w:bidi="fr_FR"/>
        </w:rPr>
        <w:t xml:space="preserve"> croient que je suis. Mais qui croyez-</w:t>
      </w:r>
      <w:r>
        <w:rPr>
          <w:b/>
          <w:lang w:val="fr_FR" w:bidi="fr_FR"/>
        </w:rPr>
        <w:t>vous</w:t>
      </w:r>
      <w:r>
        <w:rPr>
          <w:lang w:val="fr_FR" w:bidi="fr_FR"/>
        </w:rPr>
        <w:t xml:space="preserve"> que je suis ? » Simon, qui est aussi appelé Pierre, donne la réponse. Il dit que Jésus est le Messie (le roi promis et le Sauveur) et aussi le fils du Dieu vivant. Dire que Jésus est le fils de Dieu signifie que Jésus vient de Dieu, et qu'il est aussi Dieu lui-même. Pierre appelle Jésus le fils du Dieu vivant, parce que Dieu est le seul vrai Dieu. Dieu n'est pas comme les idoles mortes que les personnes non-Juives adoraient !</w:t>
      </w:r>
    </w:p>
    <w:p>
      <w:pPr/>
      <w:r>
        <w:rPr>
          <w:lang w:val="fr_FR" w:bidi="fr_FR"/>
        </w:rPr>
      </w:r>
      <w:r>
        <w:rPr>
          <w:lang w:val="fr_FR" w:bidi="fr_FR"/>
        </w:rPr>
        <w:t>Ce que Pierre dit est très important ! Cela montre que Pierre a réalisé que Jésus est beaucoup plus qu'un prophète. Jésus est heureux de la réponse de Pierre. Il dit à Pierre qu'il est béni, ce qui signifie que Dieu a été bon pour Pierre en enseignant cela à Pierre. Pierre n'a appris qui est Jésus de la part d'une personne humaine, mais l'a appris directement de Dieu.</w:t>
      </w:r>
    </w:p>
    <w:p>
      <w:pPr/>
      <w:r>
        <w:rPr>
          <w:lang w:val="fr_FR" w:bidi="fr_FR"/>
        </w:rPr>
      </w:r>
      <w:r>
        <w:rPr>
          <w:lang w:val="fr_FR" w:bidi="fr_FR"/>
        </w:rPr>
        <w:t>Jésus s'adresse à Pierre avec le nom « Simon bar Jonas », ou « Simon fils de Jonas ». C'était le vrai nom de Simon. Mais plus tôt, Jésus avait aussi donné à Simon le nom Pierre. Maintenant nous allons entendre pourquoi Jésus a fait cela !</w:t>
      </w:r>
    </w:p>
    <w:p>
      <w:pPr/>
      <w:r>
        <w:rPr>
          <w:lang w:val="fr_FR" w:bidi="fr_FR"/>
        </w:rPr>
      </w:r>
      <w:r>
        <w:rPr>
          <w:lang w:val="fr_FR" w:bidi="fr_FR"/>
        </w:rPr>
        <w:t>Dans la langue dans laquelle le Nouveau Testament a été écrit, le mot Pierre signifie rocher. Jésus dit à Pierre : « Toi, Pierre, tu es un rocher ! Et sur ce rocher je bâtirai mon Église. » Quand les Israélites voulaient construire une maison forte, ils trouvaient un lieu où le sol était très dur et fait de rocher. Puis ils coupaient des trous dans ce rocher pour pouvoir réparer les murs de la maison dans le rocher. Cela s'appelle faire une fondation. La maison serait reliée au rocher, et elle serait donc très solide : même s'il y avait beaucoup de pluie ou de vent, la maison resterait debout, parce qu'elle avait une bonne fondation.</w:t>
      </w:r>
    </w:p>
    <w:p>
      <w:pPr/>
      <w:r>
        <w:rPr>
          <w:lang w:val="fr_FR" w:bidi="fr_FR"/>
        </w:rPr>
      </w:r>
      <w:r>
        <w:rPr>
          <w:lang w:val="fr_FR" w:bidi="fr_FR"/>
        </w:rPr>
        <w:t>Montrez à votre équipe une image d'une maison qui est construite sur un rocher. Comment les gens construisent-ils des maisons dans votre communauté ? Arrêtez-vous ici et racontez une histoire sur la façon dont les gens renforcent une maison.</w:t>
      </w:r>
    </w:p>
    <w:p>
      <w:pPr/>
      <w:r>
        <w:rPr>
          <w:lang w:val="fr_FR" w:bidi="fr_FR"/>
        </w:rPr>
      </w:r>
      <w:r>
        <w:rPr>
          <w:lang w:val="fr_FR" w:bidi="fr_FR"/>
        </w:rPr>
        <w:t xml:space="preserve">Jésus utilise un exemple de construction de maison pour parler de l'Église. Un bâtiment avec une bonne fondation sera fort. De la même manière, l'Église sera forte parce qu'elle a une bonne fondation. Mais Jésus ne veut pas dire qu'un </w:t>
      </w:r>
      <w:r>
        <w:rPr>
          <w:b/>
          <w:lang w:val="fr_FR" w:bidi="fr_FR"/>
        </w:rPr>
        <w:t>bâtiment d'église</w:t>
      </w:r>
      <w:r>
        <w:rPr>
          <w:lang w:val="fr_FR" w:bidi="fr_FR"/>
        </w:rPr>
        <w:t xml:space="preserve"> sera fort, mais que la communauté des croyants sera forte. Quand la Bible parle d'une Église, la signification est toujours les gens et non le bâtiment.</w:t>
      </w:r>
    </w:p>
    <w:p>
      <w:pPr/>
      <w:r>
        <w:rPr>
          <w:lang w:val="fr_FR" w:bidi="fr_FR"/>
        </w:rPr>
      </w:r>
      <w:r>
        <w:rPr>
          <w:lang w:val="fr_FR" w:bidi="fr_FR"/>
        </w:rPr>
        <w:t>Certaines personnes pensent que Jésus veut dire que Pierre sera comme un rocher pour la communauté des croyants. Pierre aidera cette communauté à devenir très forte.</w:t>
      </w:r>
    </w:p>
    <w:p>
      <w:pPr/>
      <w:r>
        <w:rPr>
          <w:lang w:val="fr_FR" w:bidi="fr_FR"/>
        </w:rPr>
      </w:r>
      <w:r>
        <w:rPr>
          <w:lang w:val="fr_FR" w:bidi="fr_FR"/>
        </w:rPr>
        <w:t xml:space="preserve">D'autres ne pensent pas que ce soit Pierre, mais que ce que Pierre a dit au sujet de Jésus, qui est comme un rocher. Si l'Église croit que Jésus est le Sauveur promis et le fils de Dieu, alors l'Église sera très forte. Les deux options sont possibles, parce que Jésus dit « sur </w:t>
      </w:r>
      <w:r>
        <w:rPr>
          <w:b/>
          <w:lang w:val="fr_FR" w:bidi="fr_FR"/>
        </w:rPr>
        <w:t>ce rocher</w:t>
      </w:r>
      <w:r>
        <w:rPr>
          <w:lang w:val="fr_FR" w:bidi="fr_FR"/>
        </w:rPr>
        <w:t xml:space="preserve"> je bâtirai mon Église ». « Ce rocher » peut faire référence à Pierre, ou il peut faire référence à ce que Pierre a dit.</w:t>
      </w:r>
    </w:p>
    <w:p>
      <w:pPr/>
      <w:r>
        <w:rPr>
          <w:lang w:val="fr_FR" w:bidi="fr_FR"/>
        </w:rPr>
      </w:r>
      <w:r>
        <w:rPr>
          <w:lang w:val="fr_FR" w:bidi="fr_FR"/>
        </w:rPr>
        <w:t>Jésus dit que les portes de l'enfer, ou les portes du Hadès, ne pourront pas gagner contre l'Église. Les portes de l'enfer sont une autre façon de parler de la mort. Le mot que Jésus utilise pour enfer signifie un lieu où se trouvent les personnes mortes. Une fois qu'une personne est morte, elle ne peut pas redevenir vivante. C'est comme s'il y avait une porte forte entre la vie et la mort : La porte garde les gens enfermés dans ce lieu de personnes mortes. Voilà à quel point la mort est puissante. Mais même si la mort est très puissante, l'Église sera encore plus puissante ! L'Église de Jésus, cette communauté de croyants, sera si forte qu'elle ne peut pas mourir. Rien ne pourra détruire l'Église.</w:t>
      </w:r>
    </w:p>
    <w:p>
      <w:pPr/>
      <w:r>
        <w:rPr>
          <w:lang w:val="fr_FR" w:bidi="fr_FR"/>
        </w:rPr>
      </w:r>
      <w:r>
        <w:rPr>
          <w:lang w:val="fr_FR" w:bidi="fr_FR"/>
        </w:rPr>
        <w:t>Jésus dit à Pierre qu'il donnera à Pierre les clés du royaume des cieux. Le royaume des cieux signifie le royaume de Dieu. Jésus utilise de nouveau un langage imagé. Quelqu'un qui a les clés pour un bâtiment a beaucoup de responsabilité et d'autorité. La personne avec les clés peut ouvrir et fermer les portes.</w:t>
      </w:r>
    </w:p>
    <w:p>
      <w:pPr/>
      <w:r>
        <w:rPr>
          <w:lang w:val="fr_FR" w:bidi="fr_FR"/>
        </w:rPr>
      </w:r>
      <w:r>
        <w:rPr>
          <w:lang w:val="fr_FR" w:bidi="fr_FR"/>
        </w:rPr>
        <w:t>Si nécessaire, montrez à votre équipe une image d'une serrure et d'une clé. Dans votre communauté, comment les gens verrouillent-ils un bâtiment, ou protègent-ils ce qui s'y trouve ?</w:t>
      </w:r>
    </w:p>
    <w:p>
      <w:pPr/>
      <w:r>
        <w:rPr>
          <w:lang w:val="fr_FR" w:bidi="fr_FR"/>
        </w:rPr>
      </w:r>
      <w:r>
        <w:rPr>
          <w:lang w:val="fr_FR" w:bidi="fr_FR"/>
        </w:rPr>
        <w:t>Certains pensent donc que Jésus veut dire que Pierre peut prendre les décisions de savoir si une personne peut entrer dans le royaume de Dieu ou non. Mais Jésus dit aussi à Pierre que ce qu'il lie ou délie sur terre sera aussi lié ou delié dans le ciel. Quand les enseignants religieux juifs parlent de « lier » quelque chose, ils veulent dire que cette chose n'est pas permise. Quelque chose qui est « délié » est permis. Jésus pourrait donc être en train de dire à Pierre : « Je te donne l'autorité de décider ce que les gens sont autorisés à faire, et ce qu'ils ne sont pas autorisés à faire ».</w:t>
      </w:r>
    </w:p>
    <w:p>
      <w:pPr/>
      <w:r>
        <w:rPr>
          <w:lang w:val="fr_FR" w:bidi="fr_FR"/>
        </w:rPr>
      </w:r>
      <w:r>
        <w:rPr>
          <w:lang w:val="fr_FR" w:bidi="fr_FR"/>
        </w:rPr>
        <w:t>Jésus dit que ce que Pierre lierait ou délierait aura été lié et délié dans le ciel. Cela pourrait signifier que Dieu approuvera les décisions que Pierre prendra. Mais cela pourrait aussi signifier que Dieu a déjà pris ces décisions, et que Pierre prendra des décisions que Dieu avait prises en premier.</w:t>
      </w:r>
    </w:p>
    <w:p>
      <w:pPr/>
      <w:r>
        <w:rPr>
          <w:lang w:val="fr_FR" w:bidi="fr_FR"/>
        </w:rPr>
      </w:r>
      <w:r>
        <w:rPr>
          <w:lang w:val="fr_FR" w:bidi="fr_FR"/>
        </w:rPr>
        <w:t>Quoi qu'il en soit, cette responsabilité signifierait que Pierre (et aussi les autres disciples) aideront plus tard les autres croyants à appliquer l'enseignement de Jésus dans chaque situation de leur vie. Il s'agit d'une très grande responsabilité !</w:t>
      </w:r>
    </w:p>
    <w:p>
      <w:pPr/>
      <w:r>
        <w:rPr>
          <w:lang w:val="fr_FR" w:bidi="fr_FR"/>
        </w:rPr>
      </w:r>
      <w:r>
        <w:rPr>
          <w:lang w:val="fr_FR" w:bidi="fr_FR"/>
        </w:rPr>
        <w:t>Dans votre communauté, qui prend les décisions au sujet de ce que les gens sont autorisés à faire ? Pouvez-vous raconter une histoire au sujet de quelqu'un qui a l'autorité pour prendre de telles décisions ?</w:t>
      </w:r>
    </w:p>
    <w:p>
      <w:pPr/>
      <w:r>
        <w:rPr>
          <w:lang w:val="fr_FR" w:bidi="fr_FR"/>
        </w:rPr>
      </w:r>
      <w:r>
        <w:rPr>
          <w:lang w:val="fr_FR" w:bidi="fr_FR"/>
        </w:rPr>
        <w:t>À la fin de sa conversation avec les disciples, Jésus donne un avertissement sévère aux disciples de ne pas dire aux autres que Jésus est le Messie. Comme nous le découvrirons dans l'histoire suivante, les disciples ont encore beaucoup de choses à apprendre sur ce que cela signifie que Jésus est le Messie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et ses disciples arrivent dans la région de Césarée de Philippe.</w:t>
      </w:r>
    </w:p>
    <w:p>
      <w:pPr/>
      <w:r>
        <w:rPr>
          <w:lang w:val="fr_FR" w:bidi="fr_FR"/>
        </w:rPr>
      </w:r>
      <w:r>
        <w:rPr>
          <w:b/>
          <w:lang w:val="fr_FR" w:bidi="fr_FR"/>
        </w:rPr>
        <w:t>Deuxième partie :</w:t>
      </w:r>
      <w:r>
        <w:rPr>
          <w:lang w:val="fr_FR" w:bidi="fr_FR"/>
        </w:rPr>
        <w:t xml:space="preserve"> Jésus et ses disciples parlent de qui il est.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en particulier Pierre</w:t>
      </w:r>
    </w:p>
    <w:p>
      <w:pPr>
        <w:pStyle w:val="ListBullet"/>
        <w:spacing w:line="240" w:lineRule="auto"/>
        <w:ind w:left="720"/>
      </w:pPr>
      <w:r>
        <w:rPr>
          <w:lang w:val="fr_FR" w:bidi="fr_FR"/>
        </w:rPr>
      </w:r>
      <w:r>
        <w:rPr>
          <w:lang w:val="fr_FR" w:bidi="fr_FR"/>
        </w:rPr>
        <w:t>Les prophètes : Jean-Baptiste, Élie, Jérémie et d'autres prophètes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l'histoire précédente, Jésus et ses disciples étaient revenus en Galilée après avoir voyagé en Phénicie. Dans cette histoire, ils quittent de nouveau la Galilée et vont dans la province qui se trouve au nord de la Galilée. Matthieu commence à raconter cette histoire en disant « or ». Cela signifie qu'il va raconter une nouvelle histoire. Il ne dit pas combien de temps s'est écoulé depuis l'histoire précédente.</w:t>
      </w:r>
    </w:p>
    <w:p>
      <w:pPr/>
      <w:r>
        <w:rPr>
          <w:lang w:val="fr_FR" w:bidi="fr_FR"/>
        </w:rPr>
      </w:r>
      <w:r>
        <w:rPr>
          <w:lang w:val="fr_FR" w:bidi="fr_FR"/>
        </w:rPr>
        <w:t xml:space="preserve">Matthieu ne nous dit pas que </w:t>
      </w:r>
      <w:r>
        <w:rPr>
          <w:b/>
          <w:lang w:val="fr_FR" w:bidi="fr_FR"/>
        </w:rPr>
        <w:t>Jésus</w:t>
      </w:r>
      <w:r>
        <w:rPr>
          <w:lang w:val="fr_FR" w:bidi="fr_FR"/>
        </w:rPr>
        <w:t xml:space="preserve"> est venu dans la région de Césarée de Philippe, mais il est clair d'après l'histoire que ses disciples étaient avec lui.</w:t>
      </w:r>
    </w:p>
    <w:p>
      <w:pPr/>
      <w:r>
        <w:rPr>
          <w:lang w:val="fr_FR" w:bidi="fr_FR"/>
        </w:rPr>
      </w:r>
      <w:r>
        <w:rPr>
          <w:lang w:val="fr_FR" w:bidi="fr_FR"/>
        </w:rPr>
        <w:t>Si les gens utilisent des clés dans votre communauté, vous voudrez peut-être avoir de vraies clés avec vous pour vous aider à vous rappeler de la dernière partie de cette histoire. Peut-être que vous pouvez raconter cette histoire tout en vous tenant à côté d'un portail fort, ou d'une porte. Ou encore, allez dans un cimetiaire pour raconter l'histoire, pour vous rappeler que la mort ne peut pas arrêter l'Église !</w:t>
      </w:r>
    </w:p>
    <w:p>
      <w:pPr/>
      <w:r>
        <w:rPr>
          <w:lang w:val="fr_FR" w:bidi="fr_FR"/>
        </w:rPr>
      </w:r>
      <w:r>
        <w:rPr>
          <w:lang w:val="fr_FR" w:bidi="fr_FR"/>
        </w:rPr>
        <w:t>Peut-être pouvez-vous utiliser une corde et attacher certaines choses ensemble, et les délier de nouveau pour vous aider à vous rappeler du discours de Jésus. Ou y a-t-il un objet que vous pouvez utiliser qui a à voir avec le fait de savoir si quelque chose est permis, ou non ?</w:t>
      </w:r>
    </w:p>
    <w:p>
      <w:pPr/>
      <w:r>
        <w:rPr>
          <w:lang w:val="fr_FR" w:bidi="fr_FR"/>
        </w:rPr>
      </w:r>
      <w:r>
        <w:rPr>
          <w:lang w:val="fr_FR" w:bidi="fr_FR"/>
        </w:rPr>
        <w:t>N'oubliez pas d'ajouter l'avertissement de Jésus aux disciples à la fin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Ses disciples, et en particulier Pierre</w:t>
      </w:r>
    </w:p>
    <w:p>
      <w:pPr>
        <w:pStyle w:val="ListBullet"/>
        <w:spacing w:line="240" w:lineRule="auto"/>
        <w:ind w:left="720"/>
      </w:pPr>
      <w:r>
        <w:rPr>
          <w:lang w:val="fr_FR" w:bidi="fr_FR"/>
        </w:rPr>
      </w:r>
      <w:r>
        <w:rPr>
          <w:lang w:val="fr_FR" w:bidi="fr_FR"/>
        </w:rPr>
        <w:t>Les prophètes : Jean-Baptiste, Élie, Jérémie et d'autres prophètes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Jésus et les disciples en train d'arriver dans la région de Césarée de Philippe.</w:t>
      </w:r>
    </w:p>
    <w:p>
      <w:pPr/>
      <w:r>
        <w:rPr>
          <w:lang w:val="fr_FR" w:bidi="fr_FR"/>
        </w:rPr>
      </w:r>
      <w:r>
        <w:rPr>
          <w:lang w:val="fr_FR" w:bidi="fr_FR"/>
        </w:rPr>
        <w:t>Représentez Jésus en train de demander aux disciples qui les gens disent qu'il est.</w:t>
      </w:r>
    </w:p>
    <w:p>
      <w:pPr/>
      <w:r>
        <w:rPr>
          <w:lang w:val="fr_FR" w:bidi="fr_FR"/>
        </w:rPr>
      </w:r>
      <w:r>
        <w:rPr>
          <w:lang w:val="fr_FR" w:bidi="fr_FR"/>
        </w:rPr>
        <w:t>Représentez la réponse des disciples.</w:t>
      </w:r>
    </w:p>
    <w:p>
      <w:pPr/>
      <w:r>
        <w:rPr>
          <w:lang w:val="fr_FR" w:bidi="fr_FR"/>
        </w:rPr>
      </w:r>
      <w:r>
        <w:rPr>
          <w:lang w:val="fr_FR" w:bidi="fr_FR"/>
        </w:rPr>
        <w:t xml:space="preserve">Représentez Jésus en train de demander aux disciples qui </w:t>
      </w:r>
      <w:r>
        <w:rPr>
          <w:b/>
          <w:lang w:val="fr_FR" w:bidi="fr_FR"/>
        </w:rPr>
        <w:t>ils</w:t>
      </w:r>
      <w:r>
        <w:rPr>
          <w:lang w:val="fr_FR" w:bidi="fr_FR"/>
        </w:rPr>
        <w:t xml:space="preserve"> pensent qu'il est.</w:t>
      </w:r>
    </w:p>
    <w:p>
      <w:pPr/>
      <w:r>
        <w:rPr>
          <w:lang w:val="fr_FR" w:bidi="fr_FR"/>
        </w:rPr>
      </w:r>
      <w:r>
        <w:rPr>
          <w:lang w:val="fr_FR" w:bidi="fr_FR"/>
        </w:rPr>
        <w:t>Représentez Pierre en train de répondre.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pensez-vous quand vous entendez Pierre dire cela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réponse de Jésus à Pierre.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À quoi pensez-vous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dire aux disciples de ne dire à personne qu'il est le roi promis et le Sauveur.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À quoi pensez-vous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demande à ses disciples : « Qui les gens disent-ils qu'est le </w:t>
      </w:r>
      <w:r>
        <w:rPr>
          <w:b/>
          <w:lang w:val="fr_FR" w:bidi="fr_FR"/>
        </w:rPr>
        <w:t>Fils de l'homme</w:t>
      </w:r>
      <w:r>
        <w:rPr>
          <w:lang w:val="fr_FR" w:bidi="fr_FR"/>
        </w:rPr>
        <w:t xml:space="preserve"> ? » Utilisez le même mot que vous avez utilisé dans les passages précédents. Le mot </w:t>
      </w:r>
      <w:r>
        <w:rPr>
          <w:b/>
          <w:lang w:val="fr_FR" w:bidi="fr_FR"/>
        </w:rPr>
        <w:t>Fils de l'homme</w:t>
      </w:r>
      <w:r>
        <w:rPr>
          <w:lang w:val="fr_FR" w:bidi="fr_FR"/>
        </w:rPr>
        <w:t xml:space="preserve"> se trouve dans le glossaire principal.</w:t>
      </w:r>
    </w:p>
    <w:p>
      <w:pPr/>
      <w:r>
        <w:rPr>
          <w:lang w:val="fr_FR" w:bidi="fr_FR"/>
        </w:rPr>
      </w:r>
      <w:r>
        <w:rPr>
          <w:b/>
          <w:lang w:val="fr_FR" w:bidi="fr_FR"/>
        </w:rPr>
        <w:t>Jean-Baptiste</w:t>
      </w:r>
      <w:r>
        <w:rPr>
          <w:lang w:val="fr_FR" w:bidi="fr_FR"/>
        </w:rPr>
        <w:t xml:space="preserve">, ou le </w:t>
      </w:r>
      <w:r>
        <w:rPr>
          <w:b/>
          <w:lang w:val="fr_FR" w:bidi="fr_FR"/>
        </w:rPr>
        <w:t>baptiseur</w:t>
      </w:r>
      <w:r>
        <w:rPr>
          <w:lang w:val="fr_FR" w:bidi="fr_FR"/>
        </w:rPr>
        <w:t xml:space="preserve">, était la personne qui, peu de temps avant que Jésus ne commence son travail, a dit aux gens de se repentir de leurs péchés et de prendre un bain spécial appelé baptême en signe de cette repentance. Il sera tué plus tard par le roi Hérode Antipas. Utilisez le même mot que vous avez utilisé dans les passages précédents. Le terme </w:t>
      </w:r>
      <w:r>
        <w:rPr>
          <w:b/>
          <w:lang w:val="fr_FR" w:bidi="fr_FR"/>
        </w:rPr>
        <w:t>Jean-Baptiste</w:t>
      </w:r>
      <w:r>
        <w:rPr>
          <w:lang w:val="fr_FR" w:bidi="fr_FR"/>
        </w:rPr>
        <w:t xml:space="preserve"> se trouve dans le glossaire principal.</w:t>
      </w:r>
    </w:p>
    <w:p>
      <w:pPr/>
      <w:r>
        <w:rPr>
          <w:lang w:val="fr_FR" w:bidi="fr_FR"/>
        </w:rPr>
      </w:r>
      <w:r>
        <w:rPr>
          <w:b/>
          <w:lang w:val="fr_FR" w:bidi="fr_FR"/>
        </w:rPr>
        <w:t>Élie</w:t>
      </w:r>
      <w:r>
        <w:rPr>
          <w:lang w:val="fr_FR" w:bidi="fr_FR"/>
        </w:rPr>
        <w:t xml:space="preserve"> est un </w:t>
      </w:r>
      <w:r>
        <w:rPr>
          <w:b/>
          <w:lang w:val="fr_FR" w:bidi="fr_FR"/>
        </w:rPr>
        <w:t>prophète</w:t>
      </w:r>
      <w:r>
        <w:rPr>
          <w:lang w:val="fr_FR" w:bidi="fr_FR"/>
        </w:rPr>
        <w:t xml:space="preserve"> qui a vécu environ 800 ans avant Jésus. </w:t>
      </w:r>
      <w:r>
        <w:rPr>
          <w:b/>
          <w:lang w:val="fr_FR" w:bidi="fr_FR"/>
        </w:rPr>
        <w:t>Jérémie</w:t>
      </w:r>
      <w:r>
        <w:rPr>
          <w:lang w:val="fr_FR" w:bidi="fr_FR"/>
        </w:rPr>
        <w:t xml:space="preserve"> est un prophète qui a vécu environ 600 ans avant Jésus. Un prophète est une personne qui fait passer des messages au peuple de la part de Dieu. Utilisez le même mot que vous avez utilisé dans les passages précédents. Le mot </w:t>
      </w:r>
      <w:r>
        <w:rPr>
          <w:b/>
          <w:lang w:val="fr_FR" w:bidi="fr_FR"/>
        </w:rPr>
        <w:t>prophète</w:t>
      </w:r>
      <w:r>
        <w:rPr>
          <w:lang w:val="fr_FR" w:bidi="fr_FR"/>
        </w:rPr>
        <w:t xml:space="preserve"> se trouve dans le glossaire principal.</w:t>
      </w:r>
    </w:p>
    <w:p>
      <w:pPr/>
      <w:r>
        <w:rPr>
          <w:lang w:val="fr_FR" w:bidi="fr_FR"/>
        </w:rPr>
      </w:r>
      <w:r>
        <w:rPr>
          <w:b/>
          <w:lang w:val="fr_FR" w:bidi="fr_FR"/>
        </w:rPr>
        <w:t>Simon Pierre</w:t>
      </w:r>
      <w:r>
        <w:rPr>
          <w:lang w:val="fr_FR" w:bidi="fr_FR"/>
        </w:rPr>
        <w:t xml:space="preserve"> est l'un des disciples de Jésus. Dans d'autres passages, il est souvent simplement appelé Pierre.</w:t>
      </w:r>
    </w:p>
    <w:p>
      <w:pPr/>
      <w:r>
        <w:rPr>
          <w:lang w:val="fr_FR" w:bidi="fr_FR"/>
        </w:rPr>
      </w:r>
      <w:r>
        <w:rPr>
          <w:lang w:val="fr_FR" w:bidi="fr_FR"/>
        </w:rPr>
        <w:t>Simon Bar-Jonas signifie « Simon, le fils de Jonas ». Certaines traductions disent « le fils de Jean ». Jean et Jonas sont le même prénom.</w:t>
      </w:r>
    </w:p>
    <w:p>
      <w:pPr/>
      <w:r>
        <w:rPr>
          <w:lang w:val="fr_FR" w:bidi="fr_FR"/>
        </w:rPr>
      </w:r>
      <w:r>
        <w:rPr>
          <w:lang w:val="fr_FR" w:bidi="fr_FR"/>
        </w:rPr>
        <w:t xml:space="preserve">Pierre dit que Jésus est le </w:t>
      </w:r>
      <w:r>
        <w:rPr>
          <w:b/>
          <w:lang w:val="fr_FR" w:bidi="fr_FR"/>
        </w:rPr>
        <w:t>Christ</w:t>
      </w:r>
      <w:r>
        <w:rPr>
          <w:lang w:val="fr_FR" w:bidi="fr_FR"/>
        </w:rPr>
        <w:t xml:space="preserve">. </w:t>
      </w:r>
      <w:r>
        <w:rPr>
          <w:b/>
          <w:lang w:val="fr_FR" w:bidi="fr_FR"/>
        </w:rPr>
        <w:t>Christ</w:t>
      </w:r>
      <w:r>
        <w:rPr>
          <w:lang w:val="fr_FR" w:bidi="fr_FR"/>
        </w:rPr>
        <w:t xml:space="preserve"> et </w:t>
      </w:r>
      <w:r>
        <w:rPr>
          <w:b/>
          <w:lang w:val="fr_FR" w:bidi="fr_FR"/>
        </w:rPr>
        <w:t>Messie</w:t>
      </w:r>
      <w:r>
        <w:rPr>
          <w:lang w:val="fr_FR" w:bidi="fr_FR"/>
        </w:rPr>
        <w:t xml:space="preserve"> signifient la même chose. Ils font référence au roi spécial et au Sauveur que Dieu avait promis d'envoyer. Utilisez le même mot que vous avez utilisé dans les passages précédents. Les deux mots se trouvent dans le glossaire principal. </w:t>
      </w:r>
    </w:p>
    <w:p>
      <w:pPr/>
      <w:r>
        <w:rPr>
          <w:lang w:val="fr_FR" w:bidi="fr_FR"/>
        </w:rPr>
      </w:r>
      <w:r>
        <w:rPr>
          <w:lang w:val="fr_FR" w:bidi="fr_FR"/>
        </w:rPr>
        <w:t xml:space="preserve">Pierre appelle également Jésus </w:t>
      </w:r>
      <w:r>
        <w:rPr>
          <w:b/>
          <w:lang w:val="fr_FR" w:bidi="fr_FR"/>
        </w:rPr>
        <w:t>le fils du Dieu vivant</w:t>
      </w:r>
      <w:r>
        <w:rPr>
          <w:lang w:val="fr_FR" w:bidi="fr_FR"/>
        </w:rPr>
        <w:t>. Nous avons déjà entendu l'expression « fils de Dieu », mais c'est la première fois que nous entendons « fils du Dieu vivant ». Les Juifs utilisaient les mots « Dieu vivant » pour préciser que Dieu était le seul vrai Dieu, le seul Dieu qui vivait et existait vraiment.</w:t>
      </w:r>
    </w:p>
    <w:p>
      <w:pPr/>
      <w:r>
        <w:rPr>
          <w:lang w:val="fr_FR" w:bidi="fr_FR"/>
        </w:rPr>
      </w:r>
      <w:r>
        <w:rPr>
          <w:lang w:val="fr_FR" w:bidi="fr_FR"/>
        </w:rPr>
        <w:t xml:space="preserve">Jésus appelle Pierre </w:t>
      </w:r>
      <w:r>
        <w:rPr>
          <w:b/>
          <w:lang w:val="fr_FR" w:bidi="fr_FR"/>
        </w:rPr>
        <w:t>béni</w:t>
      </w:r>
      <w:r>
        <w:rPr>
          <w:lang w:val="fr_FR" w:bidi="fr_FR"/>
        </w:rPr>
        <w:t xml:space="preserve">. Quelqu'un qui est béni reçoit de bonnes choses de la part de Dieu. Dieu a fait quelque chose de bon pour Pierre. Dieu a montré à Pierre qu'il était heureux de lui en permettant à Pierre de savoir qui était Jésus. Utilisez le même mot que vous avez utilisé dans les passages précédents. Le mot </w:t>
      </w:r>
      <w:r>
        <w:rPr>
          <w:b/>
          <w:lang w:val="fr_FR" w:bidi="fr_FR"/>
        </w:rPr>
        <w:t>bénir</w:t>
      </w:r>
      <w:r>
        <w:rPr>
          <w:lang w:val="fr_FR" w:bidi="fr_FR"/>
        </w:rPr>
        <w:t xml:space="preserve"> se trouve dans le glossaire principal.</w:t>
      </w:r>
    </w:p>
    <w:p>
      <w:pPr/>
      <w:r>
        <w:rPr>
          <w:lang w:val="fr_FR" w:bidi="fr_FR"/>
        </w:rPr>
      </w:r>
      <w:r>
        <w:rPr>
          <w:lang w:val="fr_FR" w:bidi="fr_FR"/>
        </w:rPr>
        <w:t xml:space="preserve">Jésus dit à Pierre que </w:t>
      </w:r>
      <w:r>
        <w:rPr>
          <w:b/>
          <w:lang w:val="fr_FR" w:bidi="fr_FR"/>
        </w:rPr>
        <w:t>la chair et le sang</w:t>
      </w:r>
      <w:r>
        <w:rPr>
          <w:lang w:val="fr_FR" w:bidi="fr_FR"/>
        </w:rPr>
        <w:t xml:space="preserve"> ne lui ont pas révélé ces choses, mais « mon Père qui est dans les cieux. » La chair et le sang étaient une façon juive de parler d'un être humain. « Mon </w:t>
      </w:r>
      <w:r>
        <w:rPr>
          <w:b/>
          <w:lang w:val="fr_FR" w:bidi="fr_FR"/>
        </w:rPr>
        <w:t>Père qui est dans les cieux</w:t>
      </w:r>
      <w:r>
        <w:rPr>
          <w:lang w:val="fr_FR" w:bidi="fr_FR"/>
        </w:rPr>
        <w:t xml:space="preserve"> » signifie Dieu. Jésus voulait dire que Pierre n'a pas appris qui est Jésus de la part d'un être humain, mais qu'il l'a appris directement de Dieu. Utilisez le même mot pour cieux que dans les histoires précédentes. Le mot </w:t>
      </w:r>
      <w:r>
        <w:rPr>
          <w:b/>
          <w:lang w:val="fr_FR" w:bidi="fr_FR"/>
        </w:rPr>
        <w:t>cieux</w:t>
      </w:r>
      <w:r>
        <w:rPr>
          <w:lang w:val="fr_FR" w:bidi="fr_FR"/>
        </w:rPr>
        <w:t xml:space="preserve"> se trouve dans le glossaire principal.</w:t>
      </w:r>
    </w:p>
    <w:p>
      <w:pPr/>
      <w:r>
        <w:rPr>
          <w:lang w:val="fr_FR" w:bidi="fr_FR"/>
        </w:rPr>
      </w:r>
      <w:r>
        <w:rPr>
          <w:lang w:val="fr_FR" w:bidi="fr_FR"/>
        </w:rPr>
        <w:t xml:space="preserve">Jésus dit à Pierre : « Sur ce </w:t>
      </w:r>
      <w:r>
        <w:rPr>
          <w:b/>
          <w:lang w:val="fr_FR" w:bidi="fr_FR"/>
        </w:rPr>
        <w:t>rocher</w:t>
      </w:r>
      <w:r>
        <w:rPr>
          <w:lang w:val="fr_FR" w:bidi="fr_FR"/>
        </w:rPr>
        <w:t xml:space="preserve"> je bâtirai mon Église. » Un rocher est une très grande pierre. Dans cette histoire, elle signifie un roc qui se trouve dans le sol. Il peut parfois être plat et constitue un bon lieu sur lequel bâtir une maison.</w:t>
      </w:r>
    </w:p>
    <w:p>
      <w:pPr/>
      <w:r>
        <w:rPr>
          <w:lang w:val="fr_FR" w:bidi="fr_FR"/>
        </w:rPr>
      </w:r>
      <w:r>
        <w:rPr>
          <w:lang w:val="fr_FR" w:bidi="fr_FR"/>
        </w:rPr>
        <w:t>Si nécessaire, montrez à votre équipe une image d'un rocher.</w:t>
      </w:r>
    </w:p>
    <w:p>
      <w:pPr/>
      <w:r>
        <w:rPr>
          <w:lang w:val="fr_FR" w:bidi="fr_FR"/>
        </w:rPr>
      </w:r>
      <w:r>
        <w:rPr>
          <w:lang w:val="fr_FR" w:bidi="fr_FR"/>
        </w:rPr>
        <w:t xml:space="preserve">Veillez à ne pas traduire le mot </w:t>
      </w:r>
      <w:r>
        <w:rPr>
          <w:b/>
          <w:lang w:val="fr_FR" w:bidi="fr_FR"/>
        </w:rPr>
        <w:t>Église</w:t>
      </w:r>
      <w:r>
        <w:rPr>
          <w:lang w:val="fr_FR" w:bidi="fr_FR"/>
        </w:rPr>
        <w:t xml:space="preserve"> comme s'il s'agissait d'un bâtiment. Le mot Église dans le Nouveau Testament fait toujours référence à la communauté des croyants. Il peut s'agir de la communauté des croyants dans un lieu défini, ou cela peut aussi vouloir dire la communauté des croyants dans le monde entier. Dans cette histoire, Jésus parle de tous les croyants dans le monde entier. Utilisez le même mot que vous avez utilisé dans les passages précédents. Le mot </w:t>
      </w:r>
      <w:r>
        <w:rPr>
          <w:b/>
          <w:lang w:val="fr_FR" w:bidi="fr_FR"/>
        </w:rPr>
        <w:t>Église</w:t>
      </w:r>
      <w:r>
        <w:rPr>
          <w:lang w:val="fr_FR" w:bidi="fr_FR"/>
        </w:rPr>
        <w:t xml:space="preserve"> se trouve dans le glossaire principal.</w:t>
      </w:r>
    </w:p>
    <w:p>
      <w:pPr/>
      <w:r>
        <w:rPr>
          <w:lang w:val="fr_FR" w:bidi="fr_FR"/>
        </w:rPr>
      </w:r>
      <w:r>
        <w:rPr>
          <w:lang w:val="fr_FR" w:bidi="fr_FR"/>
        </w:rPr>
        <w:t xml:space="preserve">Jésus dit que les </w:t>
      </w:r>
      <w:r>
        <w:rPr>
          <w:b/>
          <w:lang w:val="fr_FR" w:bidi="fr_FR"/>
        </w:rPr>
        <w:t>portes de l'enfer</w:t>
      </w:r>
      <w:r>
        <w:rPr>
          <w:lang w:val="fr_FR" w:bidi="fr_FR"/>
        </w:rPr>
        <w:t xml:space="preserve"> ne </w:t>
      </w:r>
      <w:r>
        <w:rPr>
          <w:b/>
          <w:lang w:val="fr_FR" w:bidi="fr_FR"/>
        </w:rPr>
        <w:t>prévaudront</w:t>
      </w:r>
      <w:r>
        <w:rPr>
          <w:lang w:val="fr_FR" w:bidi="fr_FR"/>
        </w:rPr>
        <w:t xml:space="preserve"> pas contre son Église. Prévaloir signifie gagner contre. Les portes de l'enfer sont une autre façon de parler de la mort. Jésus veut dire que la mort ne peut pas gagner contre l'Église. Cela signifie que l'Église restera toujours vivante. Il y aura toujours des croyants en Jésus ; ceci ne s'arrêtera jamais. Même si les premiers croyants meurent, il y aura de nouveaux croyants, et de nouveaux croyants, et ceci se poursuivra dans toutes les générations ! D'autres personnes, et même Satan, essaieront peut-etre d'arrêter l'Église, mais ils ne réussiront jamais.</w:t>
      </w:r>
    </w:p>
    <w:p>
      <w:pPr/>
      <w:r>
        <w:rPr>
          <w:lang w:val="fr_FR" w:bidi="fr_FR"/>
        </w:rPr>
      </w:r>
      <w:r>
        <w:rPr>
          <w:lang w:val="fr_FR" w:bidi="fr_FR"/>
        </w:rPr>
        <w:t xml:space="preserve">Dans votre traduction vous pouvez dire « portes de l'enfer », ou vous pouvez dire « mort ». Le mot </w:t>
      </w:r>
      <w:r>
        <w:rPr>
          <w:b/>
          <w:lang w:val="fr_FR" w:bidi="fr_FR"/>
        </w:rPr>
        <w:t>enfer</w:t>
      </w:r>
      <w:r>
        <w:rPr>
          <w:lang w:val="fr_FR" w:bidi="fr_FR"/>
        </w:rPr>
        <w:t xml:space="preserve"> se trouve dans le glossaire principal.</w:t>
      </w:r>
    </w:p>
    <w:p>
      <w:pPr/>
      <w:r>
        <w:rPr>
          <w:lang w:val="fr_FR" w:bidi="fr_FR"/>
        </w:rPr>
      </w:r>
      <w:r>
        <w:rPr>
          <w:lang w:val="fr_FR" w:bidi="fr_FR"/>
        </w:rPr>
        <w:t xml:space="preserve">Jésus dit qu'il donnera à Pierre les clés du </w:t>
      </w:r>
      <w:r>
        <w:rPr>
          <w:b/>
          <w:lang w:val="fr_FR" w:bidi="fr_FR"/>
        </w:rPr>
        <w:t>royaume des cieux</w:t>
      </w:r>
      <w:r>
        <w:rPr>
          <w:lang w:val="fr_FR" w:bidi="fr_FR"/>
        </w:rPr>
        <w:t xml:space="preserve">. Le royaume des cieux signifie le royaume de Dieu. Utilisez le même mot que dans les passages précédents. L'expression </w:t>
      </w:r>
      <w:r>
        <w:rPr>
          <w:b/>
          <w:lang w:val="fr_FR" w:bidi="fr_FR"/>
        </w:rPr>
        <w:t>royaume des cieux</w:t>
      </w:r>
      <w:r>
        <w:rPr>
          <w:lang w:val="fr_FR" w:bidi="fr_FR"/>
        </w:rPr>
        <w:t xml:space="preserve"> se trouve dans le glossaire principal.</w:t>
      </w:r>
    </w:p>
    <w:p>
      <w:pPr/>
      <w:r>
        <w:rPr>
          <w:lang w:val="fr_FR" w:bidi="fr_FR"/>
        </w:rPr>
      </w:r>
      <w:r>
        <w:rPr>
          <w:lang w:val="fr_FR" w:bidi="fr_FR"/>
        </w:rPr>
        <w:t xml:space="preserve">Jésus dit : « Tout ce que vous </w:t>
      </w:r>
      <w:r>
        <w:rPr>
          <w:b/>
          <w:lang w:val="fr_FR" w:bidi="fr_FR"/>
        </w:rPr>
        <w:t>lierez</w:t>
      </w:r>
      <w:r>
        <w:rPr>
          <w:lang w:val="fr_FR" w:bidi="fr_FR"/>
        </w:rPr>
        <w:t xml:space="preserve"> sur la terre sera lié aux cieux, et tout ce que vous </w:t>
      </w:r>
      <w:r>
        <w:rPr>
          <w:b/>
          <w:lang w:val="fr_FR" w:bidi="fr_FR"/>
        </w:rPr>
        <w:t>délierez</w:t>
      </w:r>
      <w:r>
        <w:rPr>
          <w:lang w:val="fr_FR" w:bidi="fr_FR"/>
        </w:rPr>
        <w:t xml:space="preserve"> sur la terre sera délié aux cieux. » Lier signifie attacher quelque chose. Délier signifie libérer quelque chose. Les enseignants religieux juifs se servaient de ces mots pour parler d'interdire ou de permettre quelque chose. Vous pouvez utiliser des mots qui signifient lier et délier, ou encore utiliser des mots qui signifient « interdire » et « autoriser ».</w:t>
      </w:r>
    </w:p>
    <w:p>
      <w:pPr/>
      <w:r>
        <w:rPr>
          <w:lang w:val="fr_FR" w:bidi="fr_FR"/>
        </w:rPr>
      </w:r>
      <w:r>
        <w:rPr>
          <w:lang w:val="fr_FR" w:bidi="fr_FR"/>
        </w:rPr>
        <w:t xml:space="preserve">Jésus dit : « Tout ce que vous lierez sur la terre sera lié </w:t>
      </w:r>
      <w:r>
        <w:rPr>
          <w:b/>
          <w:lang w:val="fr_FR" w:bidi="fr_FR"/>
        </w:rPr>
        <w:t>aux cieux</w:t>
      </w:r>
      <w:r>
        <w:rPr>
          <w:lang w:val="fr_FR" w:bidi="fr_FR"/>
        </w:rPr>
        <w:t xml:space="preserve"> ». Cela signifie que le Dieu dans les cieux liera ces choses.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16:21–28</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16.21–28.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demandé aux disciples : « Qui dites-vous que je suis ? » Pierre a répondu : « Tu es le Christ, le Fils du Dieu vivant ». Puis Jésus a dit à ses disciples de ne dire à personne qu'il était le Christ, ou le Sauveur promis.</w:t>
      </w:r>
    </w:p>
    <w:p>
      <w:pPr/>
      <w:r>
        <w:rPr>
          <w:lang w:val="fr_FR" w:bidi="fr_FR"/>
        </w:rPr>
      </w:r>
      <w:r>
        <w:rPr>
          <w:lang w:val="fr_FR" w:bidi="fr_FR"/>
        </w:rPr>
        <w:t>Vous vous souviendrez que Jésus et ses disciples voyagent de la Galilée à Jérusalem.</w:t>
      </w:r>
    </w:p>
    <w:p>
      <w:pPr/>
      <w:r>
        <w:rPr>
          <w:lang w:val="fr_FR" w:bidi="fr_FR"/>
        </w:rPr>
      </w:r>
      <w:r>
        <w:rPr>
          <w:lang w:val="fr_FR" w:bidi="fr_FR"/>
        </w:rPr>
        <w:t>Dans ce passage, Jésus dit qu'il doit aller à Jérusalem, être rejeté par les anciens, les principaux sacrificateurs et les scribes, être tué et ressusciter d'entre les morts. Avant ce moment, Jésus avait enseigné, guéri et accompli des miracles. Maintenant, il parle sérieusement de sa mort et de sa résurrection.</w:t>
      </w:r>
    </w:p>
    <w:p>
      <w:pPr/>
      <w:r>
        <w:rPr>
          <w:lang w:val="fr_FR" w:bidi="fr_FR"/>
        </w:rPr>
      </w:r>
      <w:r>
        <w:rPr>
          <w:lang w:val="fr_FR" w:bidi="fr_FR"/>
        </w:rPr>
        <w:t>Quand Jésus dit qu'il doit aller à Jérusalem, il veut dire que c'est quelque chose que Dieu exige. Ces mots sont parfois traduit en français par « il est nécessaire ».</w:t>
      </w:r>
    </w:p>
    <w:p>
      <w:pPr/>
      <w:r>
        <w:rPr>
          <w:lang w:val="fr_FR" w:bidi="fr_FR"/>
        </w:rPr>
      </w:r>
      <w:r>
        <w:rPr>
          <w:lang w:val="fr_FR" w:bidi="fr_FR"/>
        </w:rPr>
        <w:t>Les mots : « À partir de ce moment-là, Jésus commença... » est un signal que Matthieu veut montrer à son auditoire que Jésus mourra, sera enterré et ressuscitera. Jésus préparait ses disciples à ces événements. Matthieu oriente aussi ses lecteurs vers ces événements. Malgré ces prédictions, les disciples semblent encore ne pas avoir été préparés pour l'événement. C'était la souffrance et la mort qui sont restées dans leur esprit plutôt que la résurrection.</w:t>
      </w:r>
    </w:p>
    <w:p>
      <w:pPr/>
      <w:r>
        <w:rPr>
          <w:lang w:val="fr_FR" w:bidi="fr_FR"/>
        </w:rPr>
      </w:r>
      <w:r>
        <w:rPr>
          <w:lang w:val="fr_FR" w:bidi="fr_FR"/>
        </w:rPr>
        <w:t>Arrêtez-vous maintenant et regardez la carte d'Israël avec votre équipe. Indiquez la région nord de la Galilée, et Jérusalem, en relation avec le reste du pays. Jésus et ses disciples voyagaient désormais vers Jérusalem.</w:t>
      </w:r>
    </w:p>
    <w:p>
      <w:pPr/>
      <w:r>
        <w:rPr>
          <w:lang w:val="fr_FR" w:bidi="fr_FR"/>
        </w:rPr>
      </w:r>
      <w:r>
        <w:rPr>
          <w:lang w:val="fr_FR" w:bidi="fr_FR"/>
        </w:rPr>
        <w:t>Ensuite, Pierre prend Jésus à part. Cela signifie que Pierre conduit Jésus à une courte distance des autres disciples. Il fait cela pour qu'ils puissent parler en privé. Pierre commence à gronder Jésus, en disant : « Que Dieu l'interdise, Seigneur ! Cela ne t'arrivera jamais. » Pierre ne croyait pas que Jésus, le Christ, devrait souffrir ou être tué par les chefs juifs, comme Jésus venait de le dire. Pierre pensait que Jésus deviendrait un chef et que personne ne tuerait Jésus, le Messie. Pierre dit la même chose deux fois dans ses déclarations. Il est choqué et triste des choses que Jésus a dit qui arriveraient.</w:t>
      </w:r>
    </w:p>
    <w:p>
      <w:pPr/>
      <w:r>
        <w:rPr>
          <w:lang w:val="fr_FR" w:bidi="fr_FR"/>
        </w:rPr>
      </w:r>
      <w:r>
        <w:rPr>
          <w:lang w:val="fr_FR" w:bidi="fr_FR"/>
        </w:rPr>
        <w:t>Jésus réprimande Pierre avec des mots encore plus forts. Pierre a essayé de prendre Jésus sur le côté, pour réprimander Jésus en privé pour avoir dit les choses qu'il avait dites. Mais Jésus « s'est tourné vers lui », probablement dans ce qui ressemblait plus à une réprimande publique. Puis Jésus a utilisé la même expression quand Satan l'a tenté : « Passe derrière moi, Satan ! » C'était une chose incroyable à dire à Pierre, l'un des disciples loyaux de Jésus. Pierre dit dans le dernier passage que Jésus était « le Christ, le Fils du Dieu vivant ». Pierre était de toute évidence un disciple aimant et dévoué de Jésus. Mais ici Jésus l'appelle : « Satan ». Jésus réprimandait la suggestion de Pierre selon laquelle ces choses n'arriveraient jamais au Messie. Pierre se trompait, et Jésus le lui dit clairement. « Va-t-en derrière moi, Satan » signifie que Jésus veut que l'idée de Satan disparaisse complètement.</w:t>
      </w:r>
    </w:p>
    <w:p>
      <w:pPr/>
      <w:r>
        <w:rPr>
          <w:lang w:val="fr_FR" w:bidi="fr_FR"/>
        </w:rPr>
      </w:r>
      <w:r>
        <w:rPr>
          <w:lang w:val="fr_FR" w:bidi="fr_FR"/>
        </w:rPr>
        <w:t>Arrêtez-vous et discutez de ces questions avec votre équipe : Racontez une histoire d'un moment où un chef dans votre communauté était prêt à donner sa vie pour ses disciples. Quel genre de Christ Jésus prévoyait-il d'être ? À quel genre de Christ Pierre s'attendait-il ?</w:t>
      </w:r>
    </w:p>
    <w:p>
      <w:pPr/>
      <w:r>
        <w:rPr>
          <w:lang w:val="fr_FR" w:bidi="fr_FR"/>
        </w:rPr>
      </w:r>
      <w:r>
        <w:rPr>
          <w:lang w:val="fr_FR" w:bidi="fr_FR"/>
        </w:rPr>
        <w:t>Après cela, Jésus s'est adressé au groupe plus grand de disciples et leur a dit que le suivre leur coûtera tout et en vaudra la peine. Il utilise plusieurs idées différentes pour enseigner cela.</w:t>
      </w:r>
    </w:p>
    <w:p>
      <w:pPr/>
      <w:r>
        <w:rPr>
          <w:lang w:val="fr_FR" w:bidi="fr_FR"/>
        </w:rPr>
      </w:r>
      <w:r>
        <w:rPr>
          <w:lang w:val="fr_FR" w:bidi="fr_FR"/>
        </w:rPr>
        <w:t>Jésus dit que ses suiveurs potentiels doivent prendre leur croix. Une croix est constituée de deux poutres en bois qui sont clouées ensemble. Dans la culture romaine, un criminel condamné devait prendre sa croix en bois et la porter jusqu'au lieu où il serait mis à mort. Les Romains clouaient ensuite le criminel sur la croix pour qu'il meure. Ce que Jésus disait vraiment était que quiconque veut le suivre doit être capable de refuser de se plaire à lui-même chaque jour. Ils doivent être prêts à souffrir afin d'obéir aux enseignements de Jésus.</w:t>
      </w:r>
    </w:p>
    <w:p>
      <w:pPr/>
      <w:r>
        <w:rPr>
          <w:lang w:val="fr_FR" w:bidi="fr_FR"/>
        </w:rPr>
      </w:r>
      <w:r>
        <w:rPr>
          <w:lang w:val="fr_FR" w:bidi="fr_FR"/>
        </w:rPr>
        <w:t>Arrêtez-vous et montrez à votre équipe une image d'une personne qui porte une croix en bois qui était utilisée pour les crucifixions romaines. Comment les criminels sont-ils punis dans votre communauté ? Lequel de ces types de punitions est fait en public ?</w:t>
      </w:r>
    </w:p>
    <w:p>
      <w:pPr/>
      <w:r>
        <w:rPr>
          <w:lang w:val="fr_FR" w:bidi="fr_FR"/>
        </w:rPr>
      </w:r>
      <w:r>
        <w:rPr>
          <w:lang w:val="fr_FR" w:bidi="fr_FR"/>
        </w:rPr>
        <w:t>Jésus dit : « Celui qui veut sauver sa vie la perdra, mais celui qui perd sa vie pour moi la sauvera. » Une personne qui perd sa vie pour Jésus renonce à son droit de suivre son propre mode de vie et suit Jésus à la place. Si quelqu'un « sauve sa vie » ou n'est pas prêt à souffrir pour Jésus, il finira par mourir et perdra l'occasion d'avoir la vraie vie avec Dieu sur terre ou dans le ciel.</w:t>
      </w:r>
    </w:p>
    <w:p>
      <w:pPr/>
      <w:r>
        <w:rPr>
          <w:lang w:val="fr_FR" w:bidi="fr_FR"/>
        </w:rPr>
      </w:r>
      <w:r>
        <w:rPr>
          <w:lang w:val="fr_FR" w:bidi="fr_FR"/>
        </w:rPr>
        <w:t>Jésus demande ensuite : « À quoi cela sert-il à un homme de gagner le monde entier et pourtant de perdre ou renoncer à lui-même ? » Obtenir le monde entier signifie littéralement avoir tout ce que vous avez toujours voulu. Il fait référence au fait d'avoir beaucoup de succès et de gagner beaucoup d'argent pour qu'une personne ait beaucoup de biens matériels. Si un homme se perd lui-même, cela signifie qu'il perd son âme, c'est-à-dire la partie d'une personne qui ne meurt jamais. Jésus pose cette question pour souligner que le monde entier n'est pas assez précieux pour qu'une personne renonce à la vie avec Dieu pour toujours. Jésus ne s'attendait pas à ce qu'on réponde à cette question.</w:t>
      </w:r>
    </w:p>
    <w:p>
      <w:pPr/>
      <w:r>
        <w:rPr>
          <w:lang w:val="fr_FR" w:bidi="fr_FR"/>
        </w:rPr>
      </w:r>
      <w:r>
        <w:rPr>
          <w:lang w:val="fr_FR" w:bidi="fr_FR"/>
        </w:rPr>
        <w:t>Puis Jésus a dit aux disciples que le Fils de l'homme reviendrait avec les anges pour rendre à chacun ce qu'il a fait dans sa vie. Jésus fait référence à la prophétie du prophète Daniel selon laquelle le Fils de l'homme reviendra avec les anges pour juger la terre. Jésus dit qu'il est le Fils de l'homme.</w:t>
      </w:r>
    </w:p>
    <w:p>
      <w:pPr/>
      <w:r>
        <w:rPr>
          <w:lang w:val="fr_FR" w:bidi="fr_FR"/>
        </w:rPr>
      </w:r>
      <w:r>
        <w:rPr>
          <w:lang w:val="fr_FR" w:bidi="fr_FR"/>
        </w:rPr>
        <w:t>Jésus a dit à ses disciples qu'il sera dans son royaume quand il reviendra. Un jour Jésus reviendra et régnera sur toute la terre et sur la création dans le royaume parfait de Dieu. Dans ce royaume, il n'y aura plus de souffrance ou de mal, et tous les gens et toute la création lui obéiront.</w:t>
      </w:r>
    </w:p>
    <w:p>
      <w:pPr/>
      <w:r>
        <w:rPr>
          <w:lang w:val="fr_FR" w:bidi="fr_FR"/>
        </w:rPr>
      </w:r>
      <w:r>
        <w:rPr>
          <w:lang w:val="fr_FR" w:bidi="fr_FR"/>
        </w:rPr>
        <w:t>Il dit aussi que certains d'entre eux qui se tenaient avec lui ne mourraient pas avant de l'avoir vu venir dans son royaume. L'idée est que, pendant que certains d'entre eux sont encore vivants (ils n'ont pas encore goûté à la mort), il sera clair que Jésus le Fils de l'homme règne en tant que roi. Dieu montre que Jésus est roi avant même que les disciples ne meurent. Nous verrons bientôt l'histoire de Jésus en train de parler avec Moïse et Élie sur la montagne. Nous verrons aussi Jésus dire à ses disciples que « toute autorité dans les cieux et sur la terre m'a été donnée » après avoir été ressuscité d'entre les morts.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parle à ses disciples de sa souffrance, de sa mort et de sa résurrection qui approchent.</w:t>
      </w:r>
    </w:p>
    <w:p>
      <w:pPr/>
      <w:r>
        <w:rPr>
          <w:lang w:val="fr_FR" w:bidi="fr_FR"/>
        </w:rPr>
      </w:r>
      <w:r>
        <w:rPr>
          <w:b/>
          <w:lang w:val="fr_FR" w:bidi="fr_FR"/>
        </w:rPr>
        <w:t>Deuxième partie :</w:t>
      </w:r>
      <w:r>
        <w:rPr>
          <w:lang w:val="fr_FR" w:bidi="fr_FR"/>
        </w:rPr>
        <w:t xml:space="preserve"> Pierre et Jésus ont une conversation privée.</w:t>
      </w:r>
    </w:p>
    <w:p>
      <w:pPr/>
      <w:r>
        <w:rPr>
          <w:lang w:val="fr_FR" w:bidi="fr_FR"/>
        </w:rPr>
      </w:r>
      <w:r>
        <w:rPr>
          <w:b/>
          <w:lang w:val="fr_FR" w:bidi="fr_FR"/>
        </w:rPr>
        <w:t>Troisième partie :</w:t>
      </w:r>
      <w:r>
        <w:rPr>
          <w:lang w:val="fr_FR" w:bidi="fr_FR"/>
        </w:rPr>
        <w:t xml:space="preserve"> Jésus s'adresse à tous les disciples, y compris Pierre.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autres disciples (onze)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Parce que cette section des Écritures est une compilation de plusieurs enseignements de Jésus, nous ne savons pas exactement quand ni où ils arrivent. Nous savons seulement qu'ils sont arrivés pendant que Jésus préparait ses disciples à son arrestation, à sa mort et à sa résurrection à Jérusalem. Matthieu les consigne ensemble parce qu'ils aident les lecteurs à comprendre ce que Jésus a dit et a fait à ce moment-là.</w:t>
      </w:r>
    </w:p>
    <w:p>
      <w:pPr/>
      <w:r>
        <w:rPr>
          <w:lang w:val="fr_FR" w:bidi="fr_FR"/>
        </w:rPr>
      </w:r>
      <w:r>
        <w:rPr>
          <w:lang w:val="fr_FR" w:bidi="fr_FR"/>
        </w:rPr>
        <w:t xml:space="preserve">Les mots : « À partir de ce moment-là, Jésus commença... » est un signal que Matthieu veut montrer à ses lecteurs que Jésus mourra, sera enterré et ressuscitera. Jésus préparait ses disciples à ces événements. </w:t>
      </w:r>
    </w:p>
    <w:p>
      <w:pPr/>
      <w:r>
        <w:rPr>
          <w:lang w:val="fr_FR" w:bidi="fr_FR"/>
        </w:rPr>
      </w:r>
      <w:r>
        <w:rPr>
          <w:lang w:val="fr_FR" w:bidi="fr_FR"/>
        </w:rPr>
        <w:t>Dans la première partie, Jésus parle à ses disciples. Il leur dit que c'est la volonté de Dieu qu'il aille à Jérusalem et qu'il souffre, qu'il soit mis à mort et qu'il ressuscite le troisième jour.</w:t>
      </w:r>
    </w:p>
    <w:p>
      <w:pPr/>
      <w:r>
        <w:rPr>
          <w:lang w:val="fr_FR" w:bidi="fr_FR"/>
        </w:rPr>
      </w:r>
      <w:r>
        <w:rPr>
          <w:lang w:val="fr_FR" w:bidi="fr_FR"/>
        </w:rPr>
        <w:t>Dans la deuxième partie, Pierre prend ensuite Jésus de côté, loin des disciples, et commence à gronder Jésus au sujet de ces choses. Pierre dit à Jésus avec insistance que cela n'arrivera jamais. Jésus se tourne ensuite vers Pierre et le réprimande très fortement. Il dit que Pierre ne pense pas à cela du point de vue de Dieu, mais de celui de Satan. C'est une réprimande très forte.</w:t>
      </w:r>
    </w:p>
    <w:p>
      <w:pPr/>
      <w:r>
        <w:rPr>
          <w:lang w:val="fr_FR" w:bidi="fr_FR"/>
        </w:rPr>
      </w:r>
      <w:r>
        <w:rPr>
          <w:lang w:val="fr_FR" w:bidi="fr_FR"/>
        </w:rPr>
        <w:t>Dans la troisième partie, Jésus se tourne ensuite vers le groupe plus grand de disciples. Il leur dit que pour être son disciple, ils doivent être prêts à faire des choses difficiles. Ses disciples souffriront comme Jésus lui-même souffrira.</w:t>
      </w:r>
    </w:p>
    <w:p>
      <w:pPr/>
      <w:r>
        <w:rPr>
          <w:lang w:val="fr_FR" w:bidi="fr_FR"/>
        </w:rPr>
      </w:r>
      <w:r>
        <w:rPr>
          <w:lang w:val="fr_FR" w:bidi="fr_FR"/>
        </w:rPr>
        <w:t>Jésus décrit le fait de suivre Jésus comme de prendre une croix sur soi-même. Ce sera très difficile. Mais cela vaudra la peine de passer par tous les moments difficiles. Jésus demande : « Quel est l'avantage de gagner le monde entier mais d'être perdu ou détruit ? » Il est important de se rappeler que quand Jésus pose cette question, elle est utilisée pour souligner qu'il est préférable de gagner la vie éternelle avec Dieu que de gagner tout ce qui se trouve dans le monde entier.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onze autres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Représentez la partie de l'histoire où Jésus dit aux disciples qu'il ira à Jérusalem. Les anciens, les principaux sacrificateurs et les scribes le feront souffrir.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De quoi parle Jésus ? » « Surpris », « Je suis confus » et « Nous sommes en colère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partie de l'histoire où Pierre prend Jésus de côté pour le réprimander. Après que Pierre ait réprimandé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Que ressentez-vous ? » Vous entendrez peut-être des choses comme : « Je suis en colère », « C'est impossible » et « Je ferai en sorte que cela n'arrive jamais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partie de l'histoire où Jésus réprimande Pierre.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à l'acteur qui joue Pierre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partie de l'histoire où Jésus dit à ses disciples qu'ils doivent être prêts à faire des choses difficiles. Il décrit le fait de suivre Jésus comme prendre une croix sur soi. Ce sera très difficile. Mais cela vaudra la peine de passer par tous les moments difficiles. Jésus demande : « Quel est l'avantage de gagner le monde entier mais que vous êtes perdu ou détruit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les disciples : « Que ressentez-vous ? » Vous entendrez peut-être des choses comme « confus », « découragé », « effrayé » ou « il est peut-être temps de quitter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partie de l'histoire où Jésus parle de la façon dont il viendra avec les anges et comment il rendrait à chaque personne ce qu'elle a fait dans sa vie. Jésus leur dit qu'il serait alors dans le royaume parfait de Dieu. Il n'y aura plus de souffrance ni de mal, et tout le monde et toute la création lui obéiront. Il dit aussi que certains d'entre eux qui se tenaient avec lui ne mourraient pas avant de l'avoir vu venir dans son royaume. Jésus a aussi dit que certains d'entre eux « ne goûteront pas à la mort » avant d'avoir vu Jésus venir dans son royaume.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à l'un des acteurs qui jouent un disciple : « Que ressentez-vous maintenant ? » Vous entendrez peut-être des choses comme :</w:t>
      </w:r>
    </w:p>
    <w:p>
      <w:pPr>
        <w:pStyle w:val="ListBullet"/>
        <w:spacing w:line="240" w:lineRule="auto"/>
        <w:ind w:left="720"/>
      </w:pPr>
      <w:r>
        <w:rPr>
          <w:lang w:val="fr_FR" w:bidi="fr_FR"/>
        </w:rPr>
      </w:r>
      <w:r>
        <w:rPr>
          <w:lang w:val="fr_FR" w:bidi="fr_FR"/>
        </w:rPr>
        <w:t>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voyageait vers </w:t>
      </w:r>
      <w:r>
        <w:rPr>
          <w:b/>
          <w:lang w:val="fr_FR" w:bidi="fr_FR"/>
        </w:rPr>
        <w:t>Jérusalem</w:t>
      </w:r>
      <w:r>
        <w:rPr>
          <w:lang w:val="fr_FR" w:bidi="fr_FR"/>
        </w:rPr>
        <w:t xml:space="preserve"> avec ses disciples, c'est-à-dire ses suiveurs proches. Utilisez le même mot pour </w:t>
      </w:r>
      <w:r>
        <w:rPr>
          <w:b/>
          <w:lang w:val="fr_FR" w:bidi="fr_FR"/>
        </w:rPr>
        <w:t>disciples</w:t>
      </w:r>
      <w:r>
        <w:rPr>
          <w:lang w:val="fr_FR" w:bidi="fr_FR"/>
        </w:rPr>
        <w:t xml:space="preserve"> que précédemment. Référez-vous au glossaire principal pour une définition complète des mots </w:t>
      </w:r>
      <w:r>
        <w:rPr>
          <w:lang w:val="fr_FR" w:bidi="fr_FR"/>
        </w:rPr>
        <w:t>disciple</w:t>
      </w:r>
      <w:r>
        <w:rPr>
          <w:lang w:val="fr_FR" w:bidi="fr_FR"/>
        </w:rPr>
        <w:t xml:space="preserve"> et </w:t>
      </w:r>
      <w:r>
        <w:rPr>
          <w:lang w:val="fr_FR" w:bidi="fr_FR"/>
        </w:rPr>
        <w:t>Jérusalem</w:t>
      </w:r>
      <w:r>
        <w:rPr>
          <w:lang w:val="fr_FR" w:bidi="fr_FR"/>
        </w:rPr>
        <w:t>.</w:t>
      </w:r>
    </w:p>
    <w:p>
      <w:pPr/>
      <w:r>
        <w:rPr>
          <w:lang w:val="fr_FR" w:bidi="fr_FR"/>
        </w:rPr>
      </w:r>
      <w:r>
        <w:rPr>
          <w:lang w:val="fr_FR" w:bidi="fr_FR"/>
        </w:rPr>
        <w:t xml:space="preserve">Ce passage commence avec les mots « À partir de ce moment-là », Jésus commença à dire à ses disciples qu'il </w:t>
      </w:r>
      <w:r>
        <w:rPr>
          <w:b/>
          <w:lang w:val="fr_FR" w:bidi="fr_FR"/>
        </w:rPr>
        <w:t>devait</w:t>
      </w:r>
      <w:r>
        <w:rPr>
          <w:lang w:val="fr_FR" w:bidi="fr_FR"/>
        </w:rPr>
        <w:t xml:space="preserve"> aller à Jérusalem, être rejeté par les </w:t>
      </w:r>
      <w:r>
        <w:rPr>
          <w:b/>
          <w:lang w:val="fr_FR" w:bidi="fr_FR"/>
        </w:rPr>
        <w:t>anciens</w:t>
      </w:r>
      <w:r>
        <w:rPr>
          <w:lang w:val="fr_FR" w:bidi="fr_FR"/>
        </w:rPr>
        <w:t xml:space="preserve">, les </w:t>
      </w:r>
      <w:r>
        <w:rPr>
          <w:b/>
          <w:lang w:val="fr_FR" w:bidi="fr_FR"/>
        </w:rPr>
        <w:t>principaux sacrificateurs</w:t>
      </w:r>
      <w:r>
        <w:rPr>
          <w:lang w:val="fr_FR" w:bidi="fr_FR"/>
        </w:rPr>
        <w:t xml:space="preserve"> et les </w:t>
      </w:r>
      <w:r>
        <w:rPr>
          <w:b/>
          <w:lang w:val="fr_FR" w:bidi="fr_FR"/>
        </w:rPr>
        <w:t>scribes</w:t>
      </w:r>
      <w:r>
        <w:rPr>
          <w:lang w:val="fr_FR" w:bidi="fr_FR"/>
        </w:rPr>
        <w:t xml:space="preserve">, être tué par eux et </w:t>
      </w:r>
      <w:r>
        <w:rPr>
          <w:b/>
          <w:lang w:val="fr_FR" w:bidi="fr_FR"/>
        </w:rPr>
        <w:t>ressusciter</w:t>
      </w:r>
      <w:r>
        <w:rPr>
          <w:lang w:val="fr_FR" w:bidi="fr_FR"/>
        </w:rPr>
        <w:t xml:space="preserve"> d'entre les morts. Il s'agit d'un changement de ton et d'accent dans l'enseignement de Jésus.</w:t>
      </w:r>
    </w:p>
    <w:p>
      <w:pPr/>
      <w:r>
        <w:rPr>
          <w:lang w:val="fr_FR" w:bidi="fr_FR"/>
        </w:rPr>
      </w:r>
      <w:r>
        <w:rPr>
          <w:lang w:val="fr_FR" w:bidi="fr_FR"/>
        </w:rPr>
        <w:t xml:space="preserve">Utilisez les mêmes mots pour traduire </w:t>
      </w:r>
      <w:r>
        <w:rPr>
          <w:b/>
          <w:lang w:val="fr_FR" w:bidi="fr_FR"/>
        </w:rPr>
        <w:t>anciens</w:t>
      </w:r>
      <w:r>
        <w:rPr>
          <w:lang w:val="fr_FR" w:bidi="fr_FR"/>
        </w:rPr>
        <w:t xml:space="preserve">, </w:t>
      </w:r>
      <w:r>
        <w:rPr>
          <w:b/>
          <w:lang w:val="fr_FR" w:bidi="fr_FR"/>
        </w:rPr>
        <w:t>sacrificateurs</w:t>
      </w:r>
      <w:r>
        <w:rPr>
          <w:lang w:val="fr_FR" w:bidi="fr_FR"/>
        </w:rPr>
        <w:t xml:space="preserve"> et </w:t>
      </w:r>
      <w:r>
        <w:rPr>
          <w:b/>
          <w:lang w:val="fr_FR" w:bidi="fr_FR"/>
        </w:rPr>
        <w:t>scribes</w:t>
      </w:r>
      <w:r>
        <w:rPr>
          <w:lang w:val="fr_FR" w:bidi="fr_FR"/>
        </w:rPr>
        <w:t xml:space="preserve"> que ceux que vous avez utilisés précédemment. Référez-vous au glossaire principal pour une définition complète des mots </w:t>
      </w:r>
      <w:r>
        <w:rPr>
          <w:lang w:val="fr_FR" w:bidi="fr_FR"/>
        </w:rPr>
        <w:t>ancien</w:t>
      </w:r>
      <w:r>
        <w:rPr>
          <w:lang w:val="fr_FR" w:bidi="fr_FR"/>
        </w:rPr>
        <w:t xml:space="preserve">, </w:t>
      </w:r>
      <w:r>
        <w:rPr>
          <w:lang w:val="fr_FR" w:bidi="fr_FR"/>
        </w:rPr>
        <w:t>sacrificateur</w:t>
      </w:r>
      <w:r>
        <w:rPr>
          <w:lang w:val="fr_FR" w:bidi="fr_FR"/>
        </w:rPr>
        <w:t xml:space="preserve"> et </w:t>
      </w:r>
      <w:r>
        <w:rPr>
          <w:lang w:val="fr_FR" w:bidi="fr_FR"/>
        </w:rPr>
        <w:t>scribe</w:t>
      </w:r>
      <w:r>
        <w:rPr>
          <w:lang w:val="fr_FR" w:bidi="fr_FR"/>
        </w:rPr>
        <w:t>.</w:t>
      </w:r>
    </w:p>
    <w:p>
      <w:pPr/>
      <w:r>
        <w:rPr>
          <w:lang w:val="fr_FR" w:bidi="fr_FR"/>
        </w:rPr>
      </w:r>
      <w:r>
        <w:rPr>
          <w:lang w:val="fr_FR" w:bidi="fr_FR"/>
        </w:rPr>
        <w:t>Arrêtez-vous ici et discutez du genre de termes que vous utilisez pour les chefs religieux dans votre culture et utilisez les mêmes termes que dans le rest du livre de Matthieu.</w:t>
      </w:r>
    </w:p>
    <w:p>
      <w:pPr/>
      <w:r>
        <w:rPr>
          <w:lang w:val="fr_FR" w:bidi="fr_FR"/>
        </w:rPr>
      </w:r>
      <w:r>
        <w:rPr>
          <w:b/>
          <w:lang w:val="fr_FR" w:bidi="fr_FR"/>
        </w:rPr>
        <w:t>Ressusciter, Résurrection</w:t>
      </w:r>
      <w:r>
        <w:rPr>
          <w:lang w:val="fr_FR" w:bidi="fr_FR"/>
        </w:rPr>
        <w:t xml:space="preserve"> : Résurrection signifie revenir d'entre les morts tout en restant la même personne. Dieu choisira le moment où tous ceux qui sont morts ressusciteront d'entre les morts. Jésus disait à ses disciples ici qu'il mourrait, mais qu'il ressusciterait à la vie d'entre les morts.</w:t>
      </w:r>
    </w:p>
    <w:p>
      <w:pPr/>
      <w:r>
        <w:rPr>
          <w:lang w:val="fr_FR" w:bidi="fr_FR"/>
        </w:rPr>
      </w:r>
      <w:r>
        <w:rPr>
          <w:lang w:val="fr_FR" w:bidi="fr_FR"/>
        </w:rPr>
        <w:t>Ensuite, il y a une conversation très intéressante entre Pierre et Jésus. Pierre ne croyait pas que Jésus devrait souffrir ou être tué par les chefs juifs, comme Jésus venait de le dire. Il dit : « Que Dieu l'interdise, Seigneur ! Cela ne t'arrivera jamais. » Pierre pensait probablement que Jésus deviendrait un chef, ou un Christ politique, et dans ce cas, personne ne tuerait Jésus, le Christ. Pierre dit la même chose deux fois dans ses déclarations. Il souligne à quel point il est choqué et triste des choses que Jésus a dit qui arriveraient.</w:t>
      </w:r>
    </w:p>
    <w:p>
      <w:pPr/>
      <w:r>
        <w:rPr>
          <w:lang w:val="fr_FR" w:bidi="fr_FR"/>
        </w:rPr>
      </w:r>
      <w:r>
        <w:rPr>
          <w:lang w:val="fr_FR" w:bidi="fr_FR"/>
        </w:rPr>
        <w:t xml:space="preserve">Jésus réprimande Pierre en disant : « Passe derrière moi, </w:t>
      </w:r>
      <w:r>
        <w:rPr>
          <w:b/>
          <w:lang w:val="fr_FR" w:bidi="fr_FR"/>
        </w:rPr>
        <w:t>Satan</w:t>
      </w:r>
      <w:r>
        <w:rPr>
          <w:lang w:val="fr_FR" w:bidi="fr_FR"/>
        </w:rPr>
        <w:t xml:space="preserve"> ! »</w:t>
      </w:r>
    </w:p>
    <w:p>
      <w:pPr/>
      <w:r>
        <w:rPr>
          <w:lang w:val="fr_FR" w:bidi="fr_FR"/>
        </w:rPr>
      </w:r>
      <w:r>
        <w:rPr>
          <w:b/>
          <w:lang w:val="fr_FR" w:bidi="fr_FR"/>
        </w:rPr>
        <w:t>Satan</w:t>
      </w:r>
      <w:r>
        <w:rPr>
          <w:lang w:val="fr_FR" w:bidi="fr_FR"/>
        </w:rPr>
        <w:t xml:space="preserve"> fait référence à l'être spirituel, que Dieu a créé, qui est le chef des êtres spirituels mauvais qui ont décidé de se rebeller contre Dieu. Utilisez le même terme pour Satan que celui que vous avez utilisé précédemment. Référez-vous au glossaire principal pour une définition complète de </w:t>
      </w:r>
      <w:r>
        <w:rPr>
          <w:lang w:val="fr_FR" w:bidi="fr_FR"/>
        </w:rPr>
        <w:t>Satan</w:t>
      </w:r>
      <w:r>
        <w:rPr>
          <w:lang w:val="fr_FR" w:bidi="fr_FR"/>
        </w:rPr>
        <w:t>.</w:t>
      </w:r>
    </w:p>
    <w:p>
      <w:pPr/>
      <w:r>
        <w:rPr>
          <w:lang w:val="fr_FR" w:bidi="fr_FR"/>
        </w:rPr>
      </w:r>
      <w:r>
        <w:rPr>
          <w:lang w:val="fr_FR" w:bidi="fr_FR"/>
        </w:rPr>
        <w:t>« Va-t-en derrière moi, Satan » signifie que Jésus veut que l'idée de Satan disparaisse complètement.</w:t>
      </w:r>
    </w:p>
    <w:p>
      <w:pPr/>
      <w:r>
        <w:rPr>
          <w:lang w:val="fr_FR" w:bidi="fr_FR"/>
        </w:rPr>
      </w:r>
      <w:r>
        <w:rPr>
          <w:lang w:val="fr_FR" w:bidi="fr_FR"/>
        </w:rPr>
        <w:t>Après cela, Jésus s'est adressé au groupe plus grand de disciples et leur a dit que le suivre leur coûtera tout et en vaudra la peine. Il utilise plusieurs idées différentes pour enseigner cela.</w:t>
      </w:r>
    </w:p>
    <w:p>
      <w:pPr/>
      <w:r>
        <w:rPr>
          <w:lang w:val="fr_FR" w:bidi="fr_FR"/>
        </w:rPr>
      </w:r>
      <w:r>
        <w:rPr>
          <w:lang w:val="fr_FR" w:bidi="fr_FR"/>
        </w:rPr>
        <w:t xml:space="preserve">Si vous suivez Jésus, vous devez renier vos propres voies, vos désirs et vos plans et « prendre votre croix » pour suivre Jésus. « Prends ta </w:t>
      </w:r>
      <w:r>
        <w:rPr>
          <w:b/>
          <w:lang w:val="fr_FR" w:bidi="fr_FR"/>
        </w:rPr>
        <w:t>croix</w:t>
      </w:r>
      <w:r>
        <w:rPr>
          <w:lang w:val="fr_FR" w:bidi="fr_FR"/>
        </w:rPr>
        <w:t xml:space="preserve"> » fait référence au fait d'être prêt à traverser des moments difficiles pendant que nous suivons Jésus. Utilisez le même mot pour croix que précédemment. Référez-vous au glossaire principal pour une définition complète de </w:t>
      </w:r>
      <w:r>
        <w:rPr>
          <w:lang w:val="fr_FR" w:bidi="fr_FR"/>
        </w:rPr>
        <w:t>croix</w:t>
      </w:r>
      <w:r>
        <w:rPr>
          <w:lang w:val="fr_FR" w:bidi="fr_FR"/>
        </w:rPr>
        <w:t>.</w:t>
      </w:r>
    </w:p>
    <w:p>
      <w:pPr/>
      <w:r>
        <w:rPr>
          <w:lang w:val="fr_FR" w:bidi="fr_FR"/>
        </w:rPr>
      </w:r>
      <w:r>
        <w:rPr>
          <w:lang w:val="fr_FR" w:bidi="fr_FR"/>
        </w:rPr>
        <w:t xml:space="preserve">Jésus dit : « Si vous gagnez le monde, mais perdez votre </w:t>
      </w:r>
      <w:r>
        <w:rPr>
          <w:b/>
          <w:lang w:val="fr_FR" w:bidi="fr_FR"/>
        </w:rPr>
        <w:t>âme</w:t>
      </w:r>
      <w:r>
        <w:rPr>
          <w:lang w:val="fr_FR" w:bidi="fr_FR"/>
        </w:rPr>
        <w:t xml:space="preserve">, à quoi cela vous sert-il ? » Quand Jésus mentionne « l'âme », il fait référence à la vie et la pensée intérieures d'une personne, aux côtés de sa vie physique. Voir le glossaire principal pour une définition complète de </w:t>
      </w:r>
      <w:r>
        <w:rPr>
          <w:lang w:val="fr_FR" w:bidi="fr_FR"/>
        </w:rPr>
        <w:t>l'âme</w:t>
      </w:r>
      <w:r>
        <w:rPr>
          <w:lang w:val="fr_FR" w:bidi="fr_FR"/>
        </w:rPr>
        <w:t>. Vous pouvez même traduire ce mot par « vie », si votre peuple comprend que la vie représente aussi nos pensées et nos émotions.</w:t>
      </w:r>
    </w:p>
    <w:p>
      <w:pPr/>
      <w:r>
        <w:rPr>
          <w:lang w:val="fr_FR" w:bidi="fr_FR"/>
        </w:rPr>
      </w:r>
      <w:r>
        <w:rPr>
          <w:lang w:val="fr_FR" w:bidi="fr_FR"/>
        </w:rPr>
        <w:t xml:space="preserve">Jésus a dit aux disciples que lui, le </w:t>
      </w:r>
      <w:r>
        <w:rPr>
          <w:b/>
          <w:lang w:val="fr_FR" w:bidi="fr_FR"/>
        </w:rPr>
        <w:t>Fils de l'homme</w:t>
      </w:r>
      <w:r>
        <w:rPr>
          <w:lang w:val="fr_FR" w:bidi="fr_FR"/>
        </w:rPr>
        <w:t xml:space="preserve">, viendra avec la puissance de Dieu et les anges et donner à chacun la récompense qu'il mérite. Le peuple juif comprenait que le Fils de l'homme viendrait pour juger les personnes bonnes et mauvaises et que Dieu le ferait roi pour toujours. Utilisez la même expression pour Fils de l'homme que dans les passages précédents, et rappelez-vous que </w:t>
      </w:r>
      <w:r>
        <w:rPr>
          <w:lang w:val="fr_FR" w:bidi="fr_FR"/>
        </w:rPr>
        <w:t>Fils de l'homme</w:t>
      </w:r>
      <w:r>
        <w:rPr>
          <w:lang w:val="fr_FR" w:bidi="fr_FR"/>
        </w:rPr>
        <w:t xml:space="preserve"> se trouve dans le glossaire principal.</w:t>
      </w:r>
    </w:p>
    <w:p>
      <w:pPr/>
      <w:r>
        <w:rPr>
          <w:lang w:val="fr_FR" w:bidi="fr_FR"/>
        </w:rPr>
      </w:r>
      <w:r>
        <w:rPr>
          <w:lang w:val="fr_FR" w:bidi="fr_FR"/>
        </w:rPr>
        <w:t>Dans l'Ancien Testament, cette expression « fils de l'homme » signifiait simplement un être humain. Jésus utilise ce terme comme sa façon préférée de parler de lui-même. Le « Fils de l'homme » est la personne à laquelle, dans Daniel 7, Dieu donne toute autorité et toute puissance. Jésus aime probablement ce terme parce que le titre peut faire référence à un être humain ordinaire ou à un être surnaturel comme dans Daniel 7. Le terme Fils de l'homme force les gens à décider si Jésus est un homme ou Dieu. Il évitait aussi le terme politique de Messie/Christ : la personne que les gens voulaient faire roi.</w:t>
      </w:r>
    </w:p>
    <w:p>
      <w:pPr/>
      <w:r>
        <w:rPr>
          <w:lang w:val="fr_FR" w:bidi="fr_FR"/>
        </w:rPr>
      </w:r>
      <w:r>
        <w:rPr>
          <w:lang w:val="fr_FR" w:bidi="fr_FR"/>
        </w:rPr>
        <w:t>Jésus parle de lui-même à la troisième personne quand il se donne ce titre. Assurez-vous qu'il est clair, dans la façon dont vous le traduisez, que Jésus parle de lui-même. Assurez-vous que votre auditoire comprend que Jésus parle de lui-même quand il dit « le Fils de l'homme ». Vous devrez peut-être ajouter une phrase courte pour rendre les choses claires.</w:t>
      </w:r>
    </w:p>
    <w:p>
      <w:pPr/>
      <w:r>
        <w:rPr>
          <w:lang w:val="fr_FR" w:bidi="fr_FR"/>
        </w:rPr>
      </w:r>
      <w:r>
        <w:rPr>
          <w:lang w:val="fr_FR" w:bidi="fr_FR"/>
        </w:rPr>
        <w:t>Les</w:t>
      </w:r>
      <w:r>
        <w:rPr>
          <w:b/>
          <w:lang w:val="fr_FR" w:bidi="fr_FR"/>
        </w:rPr>
        <w:t xml:space="preserve"> anges</w:t>
      </w:r>
      <w:r>
        <w:rPr>
          <w:lang w:val="fr_FR" w:bidi="fr_FR"/>
        </w:rPr>
        <w:t xml:space="preserve"> sont des êtres surnaturels, spirituels. Ils sont souvent des messagers de la part de Dieu. Utilisez le même mot pour anges ici que celui que vous avez utilisé précédemment. Référez‑vous au Glossaire principal pour une définition complète du </w:t>
      </w:r>
      <w:r>
        <w:rPr>
          <w:lang w:val="fr_FR" w:bidi="fr_FR"/>
        </w:rPr>
        <w:t>mot ange</w:t>
      </w:r>
      <w:r>
        <w:rPr>
          <w:lang w:val="fr_FR" w:bidi="fr_FR"/>
        </w:rPr>
        <w:t>.</w:t>
      </w:r>
    </w:p>
    <w:p>
      <w:pPr/>
      <w:r>
        <w:rPr>
          <w:lang w:val="fr_FR" w:bidi="fr_FR"/>
        </w:rPr>
      </w:r>
      <w:r>
        <w:rPr>
          <w:lang w:val="fr_FR" w:bidi="fr_FR"/>
        </w:rPr>
        <w:t xml:space="preserve">La </w:t>
      </w:r>
      <w:r>
        <w:rPr>
          <w:b/>
          <w:lang w:val="fr_FR" w:bidi="fr_FR"/>
        </w:rPr>
        <w:t>gloire</w:t>
      </w:r>
      <w:r>
        <w:rPr>
          <w:lang w:val="fr_FR" w:bidi="fr_FR"/>
        </w:rPr>
        <w:t xml:space="preserve"> fait référence à la puissance et à la splendeur de Dieu. Utilisez le même mot pour gloire que précédemment. Référez-vous au glossaire principal pour une définition complète de la </w:t>
      </w:r>
      <w:r>
        <w:rPr>
          <w:lang w:val="fr_FR" w:bidi="fr_FR"/>
        </w:rPr>
        <w:t>gloire</w:t>
      </w:r>
      <w:r>
        <w:rPr>
          <w:lang w:val="fr_FR" w:bidi="fr_FR"/>
        </w:rPr>
        <w:t xml:space="preserve">. </w:t>
      </w:r>
    </w:p>
    <w:p>
      <w:pPr/>
      <w:r>
        <w:rPr>
          <w:lang w:val="fr_FR" w:bidi="fr_FR"/>
        </w:rPr>
      </w:r>
      <w:r>
        <w:rPr>
          <w:lang w:val="fr_FR" w:bidi="fr_FR"/>
        </w:rPr>
        <w:t xml:space="preserve">Le </w:t>
      </w:r>
      <w:r>
        <w:rPr>
          <w:b/>
          <w:lang w:val="fr_FR" w:bidi="fr_FR"/>
        </w:rPr>
        <w:t>royaume de Dieu</w:t>
      </w:r>
      <w:r>
        <w:rPr>
          <w:lang w:val="fr_FR" w:bidi="fr_FR"/>
        </w:rPr>
        <w:t xml:space="preserve"> dans le Nouveau Testament fait référence au moment où Dieu vient régner : son règne et son autorité qui commencent à s'accomplir par le ministère de Jésus sur la terre et son acceptation par les gens. Nous faisons l'expérience du royaume de Dieu dès maintenant alors que nous l'écoutons et lui obéissons en suivant Jésus. Assurez-vous d'utiliser le même terme pour royaume de Dieu que dans d'autres passages. Voir le glossaire principal pour une définition complète des mots </w:t>
      </w:r>
      <w:r>
        <w:rPr>
          <w:lang w:val="fr_FR" w:bidi="fr_FR"/>
        </w:rPr>
        <w:t>royaume</w:t>
      </w:r>
      <w:r>
        <w:rPr>
          <w:lang w:val="fr_FR" w:bidi="fr_FR"/>
        </w:rPr>
        <w:t xml:space="preserve"> et </w:t>
      </w:r>
      <w:r>
        <w:rPr>
          <w:lang w:val="fr_FR" w:bidi="fr_FR"/>
        </w:rPr>
        <w:t>royaume de Dieu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17:1–13</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17.1–13.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a lieu six jours après que Jésus ait dit aux disciples que certains de ceux qui se trouvent avec lui ne mourront pas avant d'avoir vu le Fils de l'homme « venir dans son royaume ». Il dit qu'avant de mourir, certains des disciples verront que Jésus règne en tant que roi. Jésus et ses disciples ont commencé le voyage vers Jérusalem où Jésus souffrira et mourra, et Dieu ressuscitera Jésus d'entre les morts.</w:t>
      </w:r>
    </w:p>
    <w:p>
      <w:pPr/>
      <w:r>
        <w:rPr>
          <w:lang w:val="fr_FR" w:bidi="fr_FR"/>
        </w:rPr>
      </w:r>
      <w:r>
        <w:rPr>
          <w:lang w:val="fr_FR" w:bidi="fr_FR"/>
        </w:rPr>
        <w:t>Vous voudrez peut-être regarder une carte qui montre Césarée de Philippe, Jérusalem et les montagnes qui les séparent pour voir le voyage que font Jésus et ses disciples.</w:t>
      </w:r>
    </w:p>
    <w:p>
      <w:pPr/>
      <w:r>
        <w:rPr>
          <w:lang w:val="fr_FR" w:bidi="fr_FR"/>
        </w:rPr>
      </w:r>
      <w:r>
        <w:rPr>
          <w:lang w:val="fr_FR" w:bidi="fr_FR"/>
        </w:rPr>
        <w:t>Les disciples étaient surpris d'apprendre que Jésus allait mourir. Ils se sont peut-être demandé s'il était vraiment le Messie promis, ou le Sauveur promis. Cette histoire souligne que Jésus est le Messie.</w:t>
      </w:r>
    </w:p>
    <w:p>
      <w:pPr/>
      <w:r>
        <w:rPr>
          <w:lang w:val="fr_FR" w:bidi="fr_FR"/>
        </w:rPr>
      </w:r>
      <w:r>
        <w:rPr>
          <w:lang w:val="fr_FR" w:bidi="fr_FR"/>
        </w:rPr>
        <w:t>Jésus conduit Pierre et Jacques et Jean, le frère cadet de Jacques, sur une haute montagne, loin des autres personnes. Pendant que les disciples regardaient, l'apparence de Jésus change. Il n'est pas devenu un être différent, mais son visage est devenu brillant comme le soleil et ses vêtements sont devenus blancs comme la lumière. La présence de Dieu est souvent décrite aussi comme légère. Cela montre que Jésus partage la gloire de Dieu. Jésus n'est pas devenu une personne différente à ce moment. Il a toujours partagé la gloire de Dieu, mais ici il montre à ses disciples sa gloire pour qu'ils sachent qu'il est le Messie et le roi.</w:t>
      </w:r>
    </w:p>
    <w:p>
      <w:pPr/>
      <w:r>
        <w:rPr>
          <w:lang w:val="fr_FR" w:bidi="fr_FR"/>
        </w:rPr>
      </w:r>
      <w:r>
        <w:rPr>
          <w:lang w:val="fr_FR" w:bidi="fr_FR"/>
        </w:rPr>
        <w:t>Vous voudrez peut-être montrer une image du mont Tabor dans le sud de la Galilée. Il pourrait s'agir de la montagne où cette histoire a lieu.</w:t>
      </w:r>
    </w:p>
    <w:p>
      <w:pPr/>
      <w:r>
        <w:rPr>
          <w:lang w:val="fr_FR" w:bidi="fr_FR"/>
        </w:rPr>
      </w:r>
      <w:r>
        <w:rPr>
          <w:lang w:val="fr_FR" w:bidi="fr_FR"/>
        </w:rPr>
        <w:t>Discutez de ce que la lumière représente dans votre culture.</w:t>
      </w:r>
    </w:p>
    <w:p>
      <w:pPr/>
      <w:r>
        <w:rPr>
          <w:lang w:val="fr_FR" w:bidi="fr_FR"/>
        </w:rPr>
      </w:r>
      <w:r>
        <w:rPr>
          <w:lang w:val="fr_FR" w:bidi="fr_FR"/>
        </w:rPr>
        <w:t>Soudain, les disciples voient Moïse et Élie avec Jésus. Moïse était un chef bien connu dans l'histoire juive qui a conduit les Israélites hors de l'esclavage en Égypte. Dieu a donné sa loi et Moïse l'a donnée aux Israélites. Le peuple juif attendait un Messie qui le sauverait et serait « le prophète comme Moïse ». Élie était un prophète célèbre dans l'histoire juive. Le peuple juif s'attendait à ce qu'Élie revienne et prépare la voie pour le Messie.</w:t>
      </w:r>
    </w:p>
    <w:p>
      <w:pPr/>
      <w:r>
        <w:rPr>
          <w:lang w:val="fr_FR" w:bidi="fr_FR"/>
        </w:rPr>
      </w:r>
      <w:r>
        <w:rPr>
          <w:lang w:val="fr_FR" w:bidi="fr_FR"/>
        </w:rPr>
        <w:t>Qui sont certaines personnes dans l'histoire de votre culture que tout le monde connaît ? Pourquoi sont-ils célèbres ?</w:t>
      </w:r>
    </w:p>
    <w:p>
      <w:pPr/>
      <w:r>
        <w:rPr>
          <w:lang w:val="fr_FR" w:bidi="fr_FR"/>
        </w:rPr>
      </w:r>
      <w:r>
        <w:rPr>
          <w:lang w:val="fr_FR" w:bidi="fr_FR"/>
        </w:rPr>
        <w:t xml:space="preserve">Quand Pierre voit Moïse et Élie parler avec Jésus, il dit qu'il est bon que les disciples soient là, pour qu'il puisse les servir. Il propose de faire trois abris de branches et de feuilles pour les trois hommes. Pendant qu'il parle, un nuage lumineux les recouvre et une voix qui vient du nuage dit : « Celui-ci est mon Fils bien-aimé, en qui j'éprouve un grand plaisir ». Quand Dieu parlait aux Israélites, il parlait souvent depuis un nuage avec du feu et de la gloire. Dieu a dit ces mêmes mots depuis un nuage quand Jésus a été baptisé. Cette fois-ci, il dit aussi : « Écoutez </w:t>
      </w:r>
      <w:r>
        <w:rPr>
          <w:b/>
          <w:lang w:val="fr_FR" w:bidi="fr_FR"/>
        </w:rPr>
        <w:t>Jésus</w:t>
      </w:r>
      <w:r>
        <w:rPr>
          <w:lang w:val="fr_FR" w:bidi="fr_FR"/>
        </w:rPr>
        <w:t xml:space="preserve"> ». Dans le passé, les Israélites étaient censés obéir, ou écouter, la loi que Dieu a donnée par l'intermédiaire de Moïse et des prophètes. La loi et les prophètes parlaient aux Israélites au sujet de Jésus. Maintenant ils sont censés écouter Jésus.</w:t>
      </w:r>
    </w:p>
    <w:p>
      <w:pPr/>
      <w:r>
        <w:rPr>
          <w:lang w:val="fr_FR" w:bidi="fr_FR"/>
        </w:rPr>
      </w:r>
      <w:r>
        <w:rPr>
          <w:lang w:val="fr_FR" w:bidi="fr_FR"/>
        </w:rPr>
        <w:t>Arrêtez-vous ici et montrez une image de ce à quoi peuvent avoir ressemblé les abris temporaires.</w:t>
      </w:r>
    </w:p>
    <w:p>
      <w:pPr/>
      <w:r>
        <w:rPr>
          <w:lang w:val="fr_FR" w:bidi="fr_FR"/>
        </w:rPr>
      </w:r>
      <w:r>
        <w:rPr>
          <w:lang w:val="fr_FR" w:bidi="fr_FR"/>
        </w:rPr>
        <w:t>Quand les disciples entendent la voix qui venait du nuage, ils tombent et leur visage touche le sol parce qu'ils savent que c'est la voix de Dieu et ils ont très peur. Puis Jésus met sa main sur eux et leur dit de se lever et de ne pas avoir peur. Quand ils levent les yeux, ils ne voient que Jésus se tenir là. Moïse représentait la loi que Dieu a donnée par l'intermédiaire de Moïse. Élie représentait tous les prophètes que Dieu utilisait pour parler à son peuple. Les deux hommes qui représentaient la loi de Dieu et ses prophètes sont partis. Maintenant Jésus, le Messie, est venu.</w:t>
      </w:r>
    </w:p>
    <w:p>
      <w:pPr/>
      <w:r>
        <w:rPr>
          <w:lang w:val="fr_FR" w:bidi="fr_FR"/>
        </w:rPr>
      </w:r>
      <w:r>
        <w:rPr>
          <w:lang w:val="fr_FR" w:bidi="fr_FR"/>
        </w:rPr>
        <w:t>Vous voudrez peut-être montrer une image de personnes à genoux ou couchées, leur visage touchant le sol. Les disciples sont tombés sur leur visage parce qu'ils craignaient et respectaient Dieu. Comment votre culture montre-t-elle du respect ?</w:t>
      </w:r>
    </w:p>
    <w:p>
      <w:pPr/>
      <w:r>
        <w:rPr>
          <w:lang w:val="fr_FR" w:bidi="fr_FR"/>
        </w:rPr>
      </w:r>
      <w:r>
        <w:rPr>
          <w:lang w:val="fr_FR" w:bidi="fr_FR"/>
        </w:rPr>
        <w:t>Pendant qu'ils descendent de la montagne, Jésus avertit les disciples de ne dire à personne ce qu'ils ont vu jusqu'à ce que Dieu ne ramène le Fils de l'homme à la vie après sa mort. Jésus s'appelle souvent le Fils de l'homme, et c'est un titre qui fait référence au Messie. Les disciples savent qu'il est en train de s'appeller lui-même le Messie. Jésus sait que certaines personnes voudront l'empêcher d'être tué parce qu'elles espèrent qu'il libérera la terre d'Israël de la domination romaine. Il ne veut pas que les gens l'arrêtent de faire ce qu'il est venu faire.</w:t>
      </w:r>
    </w:p>
    <w:p>
      <w:pPr/>
      <w:r>
        <w:rPr>
          <w:lang w:val="fr_FR" w:bidi="fr_FR"/>
        </w:rPr>
      </w:r>
      <w:r>
        <w:rPr>
          <w:lang w:val="fr_FR" w:bidi="fr_FR"/>
        </w:rPr>
        <w:t>Dans votre culture, comment les gens réagiraient-ils s'ils savaient que quelqu'un essayait de tuer leur chef ?</w:t>
      </w:r>
    </w:p>
    <w:p>
      <w:pPr/>
      <w:r>
        <w:rPr>
          <w:lang w:val="fr_FR" w:bidi="fr_FR"/>
        </w:rPr>
      </w:r>
      <w:r>
        <w:rPr>
          <w:lang w:val="fr_FR" w:bidi="fr_FR"/>
        </w:rPr>
        <w:t>Puis les disciples demandent à Jésus pourquoi les scribes, ou les enseignants de la loi religieuse, enseignent qu'Élie doit venir avant que le Messie ne vienne. Ils se demandent peut-être si la présence d'Élie sur la montagne accomplissait cette prophétie. Jésus dit que les prophètes avaient raison quand ils ont dit qu'Élie viendrait en premier et ferait que tout redevienne comme cela devrait être. Il leur dit qu'Élie est déjà venu, mais les gens ne réalisaient pas qui il était. Ils ont choisi de le maltraiter. Jésus dit que les gens le maltraiteront aussi. Quand ils entendent cela, les disciples réalisent que Jésus parle de Jean-Baptiste.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conduit les disciples sur une haute montagne, loin des gens.</w:t>
      </w:r>
    </w:p>
    <w:p>
      <w:pPr/>
      <w:r>
        <w:rPr>
          <w:lang w:val="fr_FR" w:bidi="fr_FR"/>
        </w:rPr>
      </w:r>
      <w:r>
        <w:rPr>
          <w:b/>
          <w:lang w:val="fr_FR" w:bidi="fr_FR"/>
        </w:rPr>
        <w:t>Deuxième partie :</w:t>
      </w:r>
      <w:r>
        <w:rPr>
          <w:lang w:val="fr_FR" w:bidi="fr_FR"/>
        </w:rPr>
        <w:t xml:space="preserve"> L'apparence de Jésus change pendant que les disciples regardent. Moïse et Élie apparaissent avec Jésus. Pierre propose de faire des abris pour Jésus, Moïse et Élie. Dieu parle aux disciples depuis un nuage lumineux. Ils tombent avec leur visage sur le sol.</w:t>
      </w:r>
    </w:p>
    <w:p>
      <w:pPr/>
      <w:r>
        <w:rPr>
          <w:lang w:val="fr_FR" w:bidi="fr_FR"/>
        </w:rPr>
      </w:r>
      <w:r>
        <w:rPr>
          <w:b/>
          <w:lang w:val="fr_FR" w:bidi="fr_FR"/>
        </w:rPr>
        <w:t>Troisième partie :</w:t>
      </w:r>
      <w:r>
        <w:rPr>
          <w:lang w:val="fr_FR" w:bidi="fr_FR"/>
        </w:rPr>
        <w:t xml:space="preserve"> Jésus met sa main sur les disciples et leur dit de se lever. Les disciples ne voient que Jésus se tenir là.</w:t>
      </w:r>
    </w:p>
    <w:p>
      <w:pPr/>
      <w:r>
        <w:rPr>
          <w:lang w:val="fr_FR" w:bidi="fr_FR"/>
        </w:rPr>
      </w:r>
      <w:r>
        <w:rPr>
          <w:b/>
          <w:lang w:val="fr_FR" w:bidi="fr_FR"/>
        </w:rPr>
        <w:t>Quatrième partie :</w:t>
      </w:r>
      <w:r>
        <w:rPr>
          <w:lang w:val="fr_FR" w:bidi="fr_FR"/>
        </w:rPr>
        <w:t xml:space="preserve"> Jésus et les disciples descendent de la montagne et Jésus avertit les disciples de ne dire à personne ce qu'ils ont vu jusqu'à ce que Dieu ait ressuscité Jésus d'entre les morts. Les disciples demandent à Jésus pourquoi les scribes disent qu'Élie doit venir avant que le Messie ne vienne. Jésus leur dit qu'Élie est déjà venu. Ils réalisent qu'il parle de Jean-Baptiste.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histoire commence six jours après le dernier événement enregistré.</w:t>
      </w:r>
    </w:p>
    <w:p>
      <w:pPr/>
      <w:r>
        <w:rPr>
          <w:lang w:val="fr_FR" w:bidi="fr_FR"/>
        </w:rPr>
      </w:r>
      <w:r>
        <w:rPr>
          <w:lang w:val="fr_FR" w:bidi="fr_FR"/>
        </w:rPr>
        <w:t>Jésus conduit Pierre, Jacques et Jean sur la haute montagne. Il marche donc devant eux pendant qu'ils montent à la montagne. Ils ne marchent pas sur un sol plat.</w:t>
      </w:r>
    </w:p>
    <w:p>
      <w:pPr/>
      <w:r>
        <w:rPr>
          <w:lang w:val="fr_FR" w:bidi="fr_FR"/>
        </w:rPr>
      </w:r>
      <w:r>
        <w:rPr>
          <w:lang w:val="fr_FR" w:bidi="fr_FR"/>
        </w:rPr>
        <w:t>Les disciples sont réveillés et regardent quand l'apparence de Jésus change. Il est peut-être difficile pour les disciples de regarder directement Jésus parce qu'il est si brillant. « Et voici » Moïse et Élie apparaissent soudainement avec Jésus. C'est surprenant pour les disciples. Moïse et Élie parlent avec Jésus, mais Matthieu ne nous dit pas de quoi ils parlaient. Les disciples n'ont peut-être pas entendu ce qu'ils disaient.</w:t>
      </w:r>
    </w:p>
    <w:p>
      <w:pPr/>
      <w:r>
        <w:rPr>
          <w:lang w:val="fr_FR" w:bidi="fr_FR"/>
        </w:rPr>
      </w:r>
      <w:r>
        <w:rPr>
          <w:lang w:val="fr_FR" w:bidi="fr_FR"/>
        </w:rPr>
        <w:t>Pierre dit qu'il est bon qu'ils soient tous là. Il propose de faire des abris pour Jésus, Moïse et Élie. Il s'agirait d'abris faits de tout ce qui pouvait se trouver sur la montagne comme des branches et des feuilles. Pendant qu'il parlait, un nuage brillant les recouvre tous et la voix de Dieu parle depuis le nuage. Quand les disciples l'entendent, ils tombent et mettent leur visage sur le sol. Ils ont trop peur pour se tenir debout ou pour garder les yeux ouverts.</w:t>
      </w:r>
    </w:p>
    <w:p>
      <w:pPr/>
      <w:r>
        <w:rPr>
          <w:lang w:val="fr_FR" w:bidi="fr_FR"/>
        </w:rPr>
      </w:r>
      <w:r>
        <w:rPr>
          <w:lang w:val="fr_FR" w:bidi="fr_FR"/>
        </w:rPr>
        <w:t>Jésus met sa main sur les disciples et leur dit de se lever et de ne pas craindre. Quand ils se lèvent et regardent, Moïse et Élie ne sont plus là. Jésus est le seul à être là.</w:t>
      </w:r>
    </w:p>
    <w:p>
      <w:pPr/>
      <w:r>
        <w:rPr>
          <w:lang w:val="fr_FR" w:bidi="fr_FR"/>
        </w:rPr>
      </w:r>
      <w:r>
        <w:rPr>
          <w:lang w:val="fr_FR" w:bidi="fr_FR"/>
        </w:rPr>
        <w:t>Après cela, ils descendent de la montagne. Ils ne marchent pas sur un sol plat. Pendant qu'ils descendent de la montagne, Jésus avertit les disciples de ne dire à personne ce qu'ils ont vu avant qu'il ne soit mort et que Dieu lui ait rendu la vie.</w:t>
      </w:r>
    </w:p>
    <w:p>
      <w:pPr/>
      <w:r>
        <w:rPr>
          <w:lang w:val="fr_FR" w:bidi="fr_FR"/>
        </w:rPr>
      </w:r>
      <w:r>
        <w:rPr>
          <w:lang w:val="fr_FR" w:bidi="fr_FR"/>
        </w:rPr>
        <w:t>Puis les disciples lui demandent pourquoi les scribes enseignent qu'Élie doit venir avant que le Messie ne vienne. Jésus leur dit qu'il est vrai qu'Élie doit venir et tout remettre en ordre, « mais je vous le dis » qu'Élie est déjà venu et les gens l'ont maltraité. Quand il dit : « Mais je vous le dis », c'est important parce que Jésus en sait plus que les scribes. Les gens ne réalisaient pas quand Élie est venu. Quand il le décrit aux disciples, ils réalisent qu'il parle de Jean-Baptiste. Il est venu avant Jésus pour tout remettre en ordre en avertissant les gens d'arrêter de pécher et de se préparer pour le Messie. Jésus leur dit aussi qu'il souffrira comme Jean-Baptiste a souffert.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Jean</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Élie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Représentez les disciples qui suivent Jésus sur la montagne. Quand vous représenterez cela, rappelez-vous que Jésus conduit les disciples sur la montagne, il marche donc devant eux et ils ne marchent pas sur un sol plat.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me sens reconnaissant que Jésus m'ait choisi parmi tous ses disciples » ou « Je me demande pourquoi Jésus nous emmène sur cette montagne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l'apparence de Jésus en train de changer. Les disciples devraient regarder avec les yeux ouverts quand l'apparence de Jésus change. Son visage et ses vêtements étaient si brillants que les disciples plissaient probablement les yeux ou se protégeaient le visage avec leurs mains.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Jésus est vraiment le Messie ! » ou « Je suis émerveillé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Moïse et Élie qui se tiennent soudainement avec Jésus. Les disciples étaient surpris de les voir.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suis confus », « Pourquoi sont-ils ici ? » « Je ne sais pas quoi faire en présence de ces grands hommes », ou « Jésus pourrait vraiment être le Messie ! Regardez ! Voilà a Élie, tout comme dans les prophéties qui disent qu'il viendrait avant que le Messie ne vienne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Pierre en train de dire : « Seigneur, il est bon que nous soyons ici. Si tu le désires, je ferai trois abris : un pour toi, un pour Moïse et un pour Élie. » Le nuage brillant devrait descendre sur eux tous pendant que Pierre parle encore. Les disciples tombent parce qu'ils ont très peur et aussi parce qu'ils respectent Dieu. Ils pourraient avoir été à leurs genoux ou couchés à plat ventre. Leurs visages touchaient le sol.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J'ai tellement peur ! » « Je ne peux pas regarder ! » « Que m'arrivera-t-il ? » ou « Jésus est vraiment le Fils de Dieu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mettre sa main sur les disciples quand il leur dit de se lever. Ils regardent autour d'eux. Ils cherchent probablement Moïse et Élie mais ils ne les voient plus.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Où sont partis Moïse et Élie ? » « Jésus est l'autorité que nous devons écouter maintenant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les disciples en train de demander pourquoi les scribes disent qu'Élie doit venir en premier et Jésus en train de dire aux disciples qu'Élie est déjà venu.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 xml:space="preserve">Demandez aux acteurs qui jouent le rôle des disciples : « Que ressentez-vous ? » Vous entendrez peut-être des choses comme : « Je suis confus », « Je ne comprends pas », « Si Élie est déjà venu, pourquoi ne l'ai-je pas vu ? » ou « Oh ! Jean-Baptiste </w:t>
      </w:r>
      <w:r>
        <w:rPr>
          <w:b/>
          <w:lang w:val="fr_FR" w:bidi="fr_FR"/>
        </w:rPr>
        <w:t>était</w:t>
      </w:r>
      <w:r>
        <w:rPr>
          <w:lang w:val="fr_FR" w:bidi="fr_FR"/>
        </w:rPr>
        <w:t xml:space="preserve"> Élie ! Maintenant je vois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et les disciples en train de parler les uns aux autres pendant qu'ils descendent de la montagne. Jésus dit aux disciples qu'il sera maltraité comme Jean-Baptiste a été maltraité.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ne comprends pas comment le Messie peut nous sauver s'il meurt », ou « Je suis si triste que Jésus soit tué », « Comment Jésus reviendra-t-il à la vie après sa mort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Quand l'apparence de Jésus a changé, </w:t>
      </w:r>
      <w:r>
        <w:rPr>
          <w:b/>
          <w:lang w:val="fr_FR" w:bidi="fr_FR"/>
        </w:rPr>
        <w:t>son visage a brillé comme le soleil</w:t>
      </w:r>
      <w:r>
        <w:rPr>
          <w:lang w:val="fr_FR" w:bidi="fr_FR"/>
        </w:rPr>
        <w:t xml:space="preserve"> et </w:t>
      </w:r>
      <w:r>
        <w:rPr>
          <w:b/>
          <w:lang w:val="fr_FR" w:bidi="fr_FR"/>
        </w:rPr>
        <w:t>ses vêtements sont devenus blancs comme la lumière</w:t>
      </w:r>
      <w:r>
        <w:rPr>
          <w:lang w:val="fr_FR" w:bidi="fr_FR"/>
        </w:rPr>
        <w:t xml:space="preserve">. Les disciples auraient cru que cela signifiait que Jésus partageait la </w:t>
      </w:r>
      <w:r>
        <w:rPr>
          <w:b/>
          <w:lang w:val="fr_FR" w:bidi="fr_FR"/>
        </w:rPr>
        <w:t>gloire</w:t>
      </w:r>
      <w:r>
        <w:rPr>
          <w:lang w:val="fr_FR" w:bidi="fr_FR"/>
        </w:rPr>
        <w:t xml:space="preserve"> de Dieu.</w:t>
      </w:r>
    </w:p>
    <w:p>
      <w:pPr/>
      <w:r>
        <w:rPr>
          <w:lang w:val="fr_FR" w:bidi="fr_FR"/>
        </w:rPr>
      </w:r>
      <w:r>
        <w:rPr>
          <w:lang w:val="fr_FR" w:bidi="fr_FR"/>
        </w:rPr>
        <w:t xml:space="preserve">La </w:t>
      </w:r>
      <w:r>
        <w:rPr>
          <w:b/>
          <w:lang w:val="fr_FR" w:bidi="fr_FR"/>
        </w:rPr>
        <w:t>gloire</w:t>
      </w:r>
      <w:r>
        <w:rPr>
          <w:lang w:val="fr_FR" w:bidi="fr_FR"/>
        </w:rPr>
        <w:t xml:space="preserve"> fait référence à la beauté et à la splendeur majestueuses de Dieu. </w:t>
      </w:r>
      <w:r>
        <w:rPr>
          <w:lang w:val="fr_FR" w:bidi="fr_FR"/>
        </w:rPr>
        <w:t>Glory</w:t>
      </w:r>
      <w:r>
        <w:rPr>
          <w:lang w:val="fr_FR" w:bidi="fr_FR"/>
        </w:rPr>
        <w:t xml:space="preserve"> se trouve dans le glossaire principal.</w:t>
      </w:r>
    </w:p>
    <w:p>
      <w:pPr/>
      <w:r>
        <w:rPr>
          <w:lang w:val="fr_FR" w:bidi="fr_FR"/>
        </w:rPr>
      </w:r>
      <w:r>
        <w:rPr>
          <w:b/>
          <w:lang w:val="fr_FR" w:bidi="fr_FR"/>
        </w:rPr>
        <w:t>Moïse</w:t>
      </w:r>
      <w:r>
        <w:rPr>
          <w:lang w:val="fr_FR" w:bidi="fr_FR"/>
        </w:rPr>
        <w:t xml:space="preserve"> apparaît aux côtés de Jésus. Moïse était un grand chef du peuple hébreu qui l'a conduit hors de l'esclavage en Égypte et lui a donné la loi de Dieu au mont Sinaï. Moïse a prophétisé qu'un jour Dieu enverrait un autre prophète comme Moïse.</w:t>
      </w:r>
    </w:p>
    <w:p>
      <w:pPr/>
      <w:r>
        <w:rPr>
          <w:lang w:val="fr_FR" w:bidi="fr_FR"/>
        </w:rPr>
      </w:r>
      <w:r>
        <w:rPr>
          <w:b/>
          <w:lang w:val="fr_FR" w:bidi="fr_FR"/>
        </w:rPr>
        <w:t>Élie</w:t>
      </w:r>
      <w:r>
        <w:rPr>
          <w:lang w:val="fr_FR" w:bidi="fr_FR"/>
        </w:rPr>
        <w:t xml:space="preserve"> apparaît aux côtés de Jésus. </w:t>
      </w:r>
      <w:r>
        <w:rPr>
          <w:lang w:val="fr_FR" w:bidi="fr_FR"/>
        </w:rPr>
        <w:t>Élie</w:t>
      </w:r>
      <w:r>
        <w:rPr>
          <w:lang w:val="fr_FR" w:bidi="fr_FR"/>
        </w:rPr>
        <w:t xml:space="preserve"> était un grand </w:t>
      </w:r>
      <w:r>
        <w:rPr>
          <w:lang w:val="fr_FR" w:bidi="fr_FR"/>
        </w:rPr>
        <w:t>prophète</w:t>
      </w:r>
      <w:r>
        <w:rPr>
          <w:lang w:val="fr_FR" w:bidi="fr_FR"/>
        </w:rPr>
        <w:t xml:space="preserve">, ou </w:t>
      </w:r>
      <w:r>
        <w:rPr>
          <w:b/>
          <w:lang w:val="fr_FR" w:bidi="fr_FR"/>
        </w:rPr>
        <w:t>messager de la part de Dieu</w:t>
      </w:r>
      <w:r>
        <w:rPr>
          <w:lang w:val="fr_FR" w:bidi="fr_FR"/>
        </w:rPr>
        <w:t>, en Israël qui a vécu plus de cinq cents ans avant la naissance de Jésus. Élie n'est jamais mort. Dieu l'a emmené dans les cieux dans un vent fort avec un char et des chevaux de feu. Le prophète Malachie a dit qu'Élie reviendrait avant que le Messie ne vienne, et qu'il « tournerait les cœurs des pères vers leurs enfants et les cœurs des enfants vers leurs pères».</w:t>
      </w:r>
    </w:p>
    <w:p>
      <w:pPr/>
      <w:r>
        <w:rPr>
          <w:lang w:val="fr_FR" w:bidi="fr_FR"/>
        </w:rPr>
      </w:r>
      <w:r>
        <w:rPr>
          <w:lang w:val="fr_FR" w:bidi="fr_FR"/>
        </w:rPr>
        <w:t xml:space="preserve">Pierre appelle Jésus </w:t>
      </w:r>
      <w:r>
        <w:rPr>
          <w:b/>
          <w:lang w:val="fr_FR" w:bidi="fr_FR"/>
        </w:rPr>
        <w:t>Seigneur</w:t>
      </w:r>
      <w:r>
        <w:rPr>
          <w:lang w:val="fr_FR" w:bidi="fr_FR"/>
        </w:rPr>
        <w:t xml:space="preserve">, ou maître. Traduisez Seigneur de la même manière que vous l’avez fait auparavant, et rappelez-vous que </w:t>
      </w:r>
      <w:r>
        <w:rPr>
          <w:lang w:val="fr_FR" w:bidi="fr_FR"/>
        </w:rPr>
        <w:t>Seigneur</w:t>
      </w:r>
      <w:r>
        <w:rPr>
          <w:lang w:val="fr_FR" w:bidi="fr_FR"/>
        </w:rPr>
        <w:t xml:space="preserve"> se trouve dans le Glossaire principal.</w:t>
      </w:r>
    </w:p>
    <w:p>
      <w:pPr/>
      <w:r>
        <w:rPr>
          <w:lang w:val="fr_FR" w:bidi="fr_FR"/>
        </w:rPr>
      </w:r>
      <w:r>
        <w:rPr>
          <w:lang w:val="fr_FR" w:bidi="fr_FR"/>
        </w:rPr>
        <w:t xml:space="preserve">Dieu parle aux </w:t>
      </w:r>
      <w:r>
        <w:rPr>
          <w:b/>
          <w:lang w:val="fr_FR" w:bidi="fr_FR"/>
        </w:rPr>
        <w:t>disciples</w:t>
      </w:r>
      <w:r>
        <w:rPr>
          <w:lang w:val="fr_FR" w:bidi="fr_FR"/>
        </w:rPr>
        <w:t xml:space="preserve"> dans une </w:t>
      </w:r>
      <w:r>
        <w:rPr>
          <w:b/>
          <w:lang w:val="fr_FR" w:bidi="fr_FR"/>
        </w:rPr>
        <w:t>voix qui vient d'un nuage</w:t>
      </w:r>
      <w:r>
        <w:rPr>
          <w:lang w:val="fr_FR" w:bidi="fr_FR"/>
        </w:rPr>
        <w:t xml:space="preserve">. Ce n'est pas la première fois que Dieu a parlé depuis un nuage. Il a prononcé ces mêmes mots depuis un nuage dans l'histoire où Jésus se fait baptiser. Cette fois-ci, Dieu ajoute : « Écoutez-le ». Traduisez disciples de la même manière que vous l'avez fait auparavant.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Jésus dit aux disciples de ne dire à personne la </w:t>
      </w:r>
      <w:r>
        <w:rPr>
          <w:b/>
          <w:lang w:val="fr_FR" w:bidi="fr_FR"/>
        </w:rPr>
        <w:t>vision</w:t>
      </w:r>
      <w:r>
        <w:rPr>
          <w:lang w:val="fr_FR" w:bidi="fr_FR"/>
        </w:rPr>
        <w:t xml:space="preserve"> qu'ils ont vue jusqu'à ce que Dieu ait ressuscité le </w:t>
      </w:r>
      <w:r>
        <w:rPr>
          <w:b/>
          <w:lang w:val="fr_FR" w:bidi="fr_FR"/>
        </w:rPr>
        <w:t>Fils de l'homme</w:t>
      </w:r>
      <w:r>
        <w:rPr>
          <w:lang w:val="fr_FR" w:bidi="fr_FR"/>
        </w:rPr>
        <w:t xml:space="preserve"> d'entre les morts.</w:t>
      </w:r>
    </w:p>
    <w:p>
      <w:pPr/>
      <w:r>
        <w:rPr>
          <w:lang w:val="fr_FR" w:bidi="fr_FR"/>
        </w:rPr>
      </w:r>
      <w:r>
        <w:rPr>
          <w:lang w:val="fr_FR" w:bidi="fr_FR"/>
        </w:rPr>
        <w:t xml:space="preserve">Une </w:t>
      </w:r>
      <w:r>
        <w:rPr>
          <w:b/>
          <w:lang w:val="fr_FR" w:bidi="fr_FR"/>
        </w:rPr>
        <w:t>vision</w:t>
      </w:r>
      <w:r>
        <w:rPr>
          <w:lang w:val="fr_FR" w:bidi="fr_FR"/>
        </w:rPr>
        <w:t xml:space="preserve"> est une expérience où Dieu révèle quelque chose à une personne en lui faisant voir quelque chose pendant qu'elle est réveillée. </w:t>
      </w:r>
      <w:r>
        <w:rPr>
          <w:lang w:val="fr_FR" w:bidi="fr_FR"/>
        </w:rPr>
        <w:t>Vision</w:t>
      </w:r>
      <w:r>
        <w:rPr>
          <w:lang w:val="fr_FR" w:bidi="fr_FR"/>
        </w:rPr>
        <w:t xml:space="preserve"> se trouve dans le glossaire principal.</w:t>
      </w:r>
    </w:p>
    <w:p>
      <w:pPr/>
      <w:r>
        <w:rPr>
          <w:lang w:val="fr_FR" w:bidi="fr_FR"/>
        </w:rPr>
      </w:r>
      <w:r>
        <w:rPr>
          <w:b/>
          <w:lang w:val="fr_FR" w:bidi="fr_FR"/>
        </w:rPr>
        <w:t>Fils de l'homme</w:t>
      </w:r>
      <w:r>
        <w:rPr>
          <w:lang w:val="fr_FR" w:bidi="fr_FR"/>
        </w:rPr>
        <w:t xml:space="preserve"> est un titre pour le Messie, qui est Jésus. Ce titre fait référence à la vérité qu'il vient du ciel, qu'il a une mission sur la terre, et qu'il reviendra avec gloire. Traduisez Fils de l'homme de la même manière que vous l'avez traduit auparavant.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Les disciples demandent à Jésus pourquoi les </w:t>
      </w:r>
      <w:r>
        <w:rPr>
          <w:b/>
          <w:lang w:val="fr_FR" w:bidi="fr_FR"/>
        </w:rPr>
        <w:t>scribes</w:t>
      </w:r>
      <w:r>
        <w:rPr>
          <w:lang w:val="fr_FR" w:bidi="fr_FR"/>
        </w:rPr>
        <w:t xml:space="preserve">, ou </w:t>
      </w:r>
      <w:r>
        <w:rPr>
          <w:b/>
          <w:lang w:val="fr_FR" w:bidi="fr_FR"/>
        </w:rPr>
        <w:t>les enseignants de la loi religieuse</w:t>
      </w:r>
      <w:r>
        <w:rPr>
          <w:lang w:val="fr_FR" w:bidi="fr_FR"/>
        </w:rPr>
        <w:t xml:space="preserve">, disent qu'Élie doit venir avant que le </w:t>
      </w:r>
      <w:r>
        <w:rPr>
          <w:b/>
          <w:lang w:val="fr_FR" w:bidi="fr_FR"/>
        </w:rPr>
        <w:t>Messie</w:t>
      </w:r>
      <w:r>
        <w:rPr>
          <w:lang w:val="fr_FR" w:bidi="fr_FR"/>
        </w:rPr>
        <w:t xml:space="preserve"> ne vienne. Les scribes étaient des personnes qui étudiaient les Écritures de l'Ancien Testament et en faisaient des copies à la main. Traduisez scribes et Messie de la même manière que vous les avez traduits auparavant. </w:t>
      </w:r>
      <w:r>
        <w:rPr>
          <w:lang w:val="fr_FR" w:bidi="fr_FR"/>
        </w:rPr>
        <w:t>Scribes</w:t>
      </w:r>
      <w:r>
        <w:rPr>
          <w:lang w:val="fr_FR" w:bidi="fr_FR"/>
        </w:rPr>
        <w:t xml:space="preserve"> et </w:t>
      </w:r>
      <w:r>
        <w:rPr>
          <w:lang w:val="fr_FR" w:bidi="fr_FR"/>
        </w:rPr>
        <w:t>Messie</w:t>
      </w:r>
      <w:r>
        <w:rPr>
          <w:lang w:val="fr_FR" w:bidi="fr_FR"/>
        </w:rPr>
        <w:t xml:space="preserve"> se trouvent dans le glossaire principal.</w:t>
      </w:r>
    </w:p>
    <w:p>
      <w:pPr/>
      <w:r>
        <w:rPr>
          <w:lang w:val="fr_FR" w:bidi="fr_FR"/>
        </w:rPr>
      </w:r>
      <w:r>
        <w:rPr>
          <w:lang w:val="fr_FR" w:bidi="fr_FR"/>
        </w:rPr>
        <w:t>Jean-Baptiste</w:t>
      </w:r>
      <w:r>
        <w:rPr>
          <w:lang w:val="fr_FR" w:bidi="fr_FR"/>
        </w:rPr>
        <w:t xml:space="preserve"> est né six mois avant Jésus. Vous vous souviendrez qu'il a préparé les gens à la venue de Jésus en leur disant d'arrêter de pécher. Il a accompli la prophétie selon laquelle Élie viendrait avant que le Messie ne vienne.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17:14–21</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17.14–21.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Avant cette histoire, Jésus avait déjà donné à ses douze disciples les plus proches l'autorité de chasser les démons et de guérir les gens, puis il les a envoyés deux par deux pour chasser les démons et guérir. Vous vous souviendrez qu'un disciple est quelqu'un qui suit Jésus.</w:t>
      </w:r>
    </w:p>
    <w:p>
      <w:pPr/>
      <w:r>
        <w:rPr>
          <w:lang w:val="fr_FR" w:bidi="fr_FR"/>
        </w:rPr>
      </w:r>
      <w:r>
        <w:rPr>
          <w:lang w:val="fr_FR" w:bidi="fr_FR"/>
        </w:rPr>
        <w:t>Cette histoire a lieu immédiatement après que l'apparence de Jésus a changé sur la montagne pendant que Pierre, Jacques et Jean regardaient. Sur la montagne, loin des gens, les disciples ont vu qui Dieu dit que Jésus est vraiment, mais maintenant ils retournent parmi les foules et Jésus ressemble de nouveau à un homme ordinaire.</w:t>
      </w:r>
    </w:p>
    <w:p>
      <w:pPr/>
      <w:r>
        <w:rPr>
          <w:lang w:val="fr_FR" w:bidi="fr_FR"/>
        </w:rPr>
      </w:r>
      <w:r>
        <w:rPr>
          <w:lang w:val="fr_FR" w:bidi="fr_FR"/>
        </w:rPr>
        <w:t>Ils sont probablement en Galilée à ce moment, et ils voyagent encore vers Jérusalem. Pendant que Jésus, Pierre, Jacques et Jean atteignent le bas de la montagne, ils marchent vers une foule qui les attend déjà. Un homme s'approche de Jésus, s'agenouille devant lui et l'appelle « Seigneur », ce qui signifie maître. Il fait ces choses pour montrer de l'humilité et du respect.</w:t>
      </w:r>
    </w:p>
    <w:p>
      <w:pPr/>
      <w:r>
        <w:rPr>
          <w:lang w:val="fr_FR" w:bidi="fr_FR"/>
        </w:rPr>
      </w:r>
      <w:r>
        <w:rPr>
          <w:lang w:val="fr_FR" w:bidi="fr_FR"/>
        </w:rPr>
        <w:t>Arrêtez-vous et montrez une image de la base du mont Tabor.</w:t>
      </w:r>
    </w:p>
    <w:p>
      <w:pPr/>
      <w:r>
        <w:rPr>
          <w:lang w:val="fr_FR" w:bidi="fr_FR"/>
        </w:rPr>
      </w:r>
      <w:r>
        <w:rPr>
          <w:lang w:val="fr_FR" w:bidi="fr_FR"/>
        </w:rPr>
        <w:t>L'homme demande à Jésus d'avoir miséricorde, ou d'avoir pitié, pour son fils, parce que son fils tremble souvent de manière incontrôlable. Le peuple juif voyait le comportement du garçon comme fou et comprenait qu'un démon faisait en sorte que le garçon sorte de son esprit et que son corps tremble de partout. Le garçon souffrait beaucoup, parce qu'il tombait souvent dans le feu et souvent dans l'eau quand il perdait la raison. L'eau dans laquelle le garçon est tombé était assez grande pour qu'il soit en danger quand il est tombé. Vous vous souviendrez qu'un démon est un esprit mauvais.</w:t>
      </w:r>
    </w:p>
    <w:p>
      <w:pPr/>
      <w:r>
        <w:rPr>
          <w:lang w:val="fr_FR" w:bidi="fr_FR"/>
        </w:rPr>
      </w:r>
      <w:r>
        <w:rPr>
          <w:lang w:val="fr_FR" w:bidi="fr_FR"/>
        </w:rPr>
        <w:t>L'homme dit qu'il a apporté son fils aux disciples plus tôt, mais ils ne pouvaient pas le guérir. Il a probablement apporté son fils aux neuf disciples qui ne sont pas montés sur la montagne pendant que Pierre, Jacques et Jean montaient sur la montagne avec Jésus.</w:t>
      </w:r>
    </w:p>
    <w:p>
      <w:pPr/>
      <w:r>
        <w:rPr>
          <w:lang w:val="fr_FR" w:bidi="fr_FR"/>
        </w:rPr>
      </w:r>
      <w:r>
        <w:rPr>
          <w:lang w:val="fr_FR" w:bidi="fr_FR"/>
        </w:rPr>
        <w:t>Quand Jésus répond, il parle à la foule et à ses disciples. Il dit que les gens sont « infidèles et corrompus ». Il veut dire qu'ils ne croient pas en Dieu et ils ne distinguent pas le bien du mal. Il parle aussi de toute la génération, de toutes les personnes qui vivaient à ce moment-là.</w:t>
      </w:r>
    </w:p>
    <w:p>
      <w:pPr/>
      <w:r>
        <w:rPr>
          <w:lang w:val="fr_FR" w:bidi="fr_FR"/>
        </w:rPr>
      </w:r>
      <w:r>
        <w:rPr>
          <w:lang w:val="fr_FR" w:bidi="fr_FR"/>
        </w:rPr>
        <w:t>Quand Jésus dit : « Combien de temps dois-je rester avec vous ? » il ne s'attend pas à ce que la foule réponde à sa question. Il est en train de dire qu'il espère ne pas avoir à rester beaucoup plus longtemps avec eux.</w:t>
      </w:r>
    </w:p>
    <w:p>
      <w:pPr/>
      <w:r>
        <w:rPr>
          <w:lang w:val="fr_FR" w:bidi="fr_FR"/>
        </w:rPr>
      </w:r>
      <w:r>
        <w:rPr>
          <w:lang w:val="fr_FR" w:bidi="fr_FR"/>
        </w:rPr>
        <w:t>Il demande aussi : « Combien de temps devrai-je vous supporter ? » Encore une fois, il ne s'attend pas à ce que la foule lui réponde. Il est en train de dire qu'il espère ne pas avoir à endurer leur incrédulité beaucoup plus longtemps.</w:t>
      </w:r>
    </w:p>
    <w:p>
      <w:pPr/>
      <w:r>
        <w:rPr>
          <w:lang w:val="fr_FR" w:bidi="fr_FR"/>
        </w:rPr>
      </w:r>
      <w:r>
        <w:rPr>
          <w:lang w:val="fr_FR" w:bidi="fr_FR"/>
        </w:rPr>
        <w:t>Jésus dit d'apporter le garçon près de lui, et ils lui apportent donc le garçon. Puis il ordonne sévèrement au démon qui se trouve à l'intérieur du garçon de sortir de lui et le démon obéit et le quitte. Le garçon est immédiatement guéri. Tout le monde peut voir, grâce au comportement du garçon, que le démon ne le possède plus.</w:t>
      </w:r>
    </w:p>
    <w:p>
      <w:pPr/>
      <w:r>
        <w:rPr>
          <w:lang w:val="fr_FR" w:bidi="fr_FR"/>
        </w:rPr>
      </w:r>
      <w:r>
        <w:rPr>
          <w:lang w:val="fr_FR" w:bidi="fr_FR"/>
        </w:rPr>
        <w:t>Un certain temps plus tard, les douze disciples parlent à Jésus quand ils sont seuls et ils demandent pourquoi ils n'ont pas pu faire en sorte que le démon quitte le garçon.</w:t>
      </w:r>
    </w:p>
    <w:p>
      <w:pPr/>
      <w:r>
        <w:rPr>
          <w:lang w:val="fr_FR" w:bidi="fr_FR"/>
        </w:rPr>
      </w:r>
      <w:r>
        <w:rPr>
          <w:lang w:val="fr_FR" w:bidi="fr_FR"/>
        </w:rPr>
        <w:t>Jésus répond aux disciples en leur disant qu'ils ne pouvaient pas faire en sorte que le démon quitte le garçon parce qu'ils avaient si peu de foi. Ils ne croyaient pas que Dieu guérirait vraiment le garçon. Jésus avait déjà donné aux disciples l'autorité de chasser les démons, mais ici ils apprennent qu'ils doivent aussi avoir la foi, ou croire, en Dieu.</w:t>
      </w:r>
    </w:p>
    <w:p>
      <w:pPr/>
      <w:r>
        <w:rPr>
          <w:lang w:val="fr_FR" w:bidi="fr_FR"/>
        </w:rPr>
      </w:r>
      <w:r>
        <w:rPr>
          <w:lang w:val="fr_FR" w:bidi="fr_FR"/>
        </w:rPr>
        <w:t>Jésus dit maintenant à ses disciples quelque chose de très important. Il leur dit que si leur foi était aussi petite que le grain d'un plant de moutarde, ils pourraient dire à cette montagne, « Déplace-toi d'ici jusque là » et la montagne bougerait. Il était peut-être en train de parler de la montagne où il a montré sa gloire à Pierre, Jacques et Jean, parce qu'ils se trouvent encore près de cette montagne à ce moment.</w:t>
      </w:r>
    </w:p>
    <w:p>
      <w:pPr/>
      <w:r>
        <w:rPr>
          <w:lang w:val="fr_FR" w:bidi="fr_FR"/>
        </w:rPr>
      </w:r>
      <w:r>
        <w:rPr>
          <w:lang w:val="fr_FR" w:bidi="fr_FR"/>
        </w:rPr>
        <w:t>La graine d'un plant de moutarde était la plus petite graine dans cette partie du monde à ce moment-là. Jésus est en train de dire que ce n'est pas la taille de la foi de quelqu'un qui produit des résultats. C'est la puissance de Dieu qui produit des résultats. Une personne qui croit en Dieu, ne serait-ce qu'un peu, peut compter sur la puissance de Dieu. Le peuple juif à cette époque utilisait l'expression « déplacer une montagne » pour décrire le fait de faire quelque chose d'impossible.</w:t>
      </w:r>
    </w:p>
    <w:p>
      <w:pPr/>
      <w:r>
        <w:rPr>
          <w:lang w:val="fr_FR" w:bidi="fr_FR"/>
        </w:rPr>
      </w:r>
      <w:r>
        <w:rPr>
          <w:lang w:val="fr_FR" w:bidi="fr_FR"/>
        </w:rPr>
        <w:t>Jésus dit que s'ils croyaient en Dieu, ne serait-ce qu'un peu, ils seraient capables de faire n'importe quoi.</w:t>
      </w:r>
    </w:p>
    <w:p>
      <w:pPr/>
      <w:r>
        <w:rPr>
          <w:lang w:val="fr_FR" w:bidi="fr_FR"/>
        </w:rPr>
      </w:r>
      <w:r>
        <w:rPr>
          <w:lang w:val="fr_FR" w:bidi="fr_FR"/>
        </w:rPr>
        <w:t>Arrêtez-vous ici et regardez une image d'un grain de moutarde.</w:t>
      </w:r>
    </w:p>
    <w:p>
      <w:pPr/>
      <w:r>
        <w:rPr>
          <w:lang w:val="fr_FR" w:bidi="fr_FR"/>
        </w:rPr>
      </w:r>
      <w:r>
        <w:rPr>
          <w:lang w:val="fr_FR" w:bidi="fr_FR"/>
        </w:rPr>
        <w:t>Discutez de ce qui est la plus petite graine dans votre culture.</w:t>
      </w:r>
    </w:p>
    <w:p>
      <w:pPr/>
      <w:r>
        <w:rPr>
          <w:lang w:val="fr_FR" w:bidi="fr_FR"/>
        </w:rPr>
      </w:r>
      <w:r>
        <w:rPr>
          <w:lang w:val="fr_FR" w:bidi="fr_FR"/>
        </w:rPr>
        <w:t>Discutez de la façon dont votre culture parle de quelque chose qui est impossible à faire.</w:t>
      </w:r>
    </w:p>
    <w:p>
      <w:pPr/>
      <w:r>
        <w:rPr>
          <w:lang w:val="fr_FR" w:bidi="fr_FR"/>
        </w:rPr>
      </w:r>
      <w:r>
        <w:rPr>
          <w:lang w:val="fr_FR" w:bidi="fr_FR"/>
        </w:rPr>
        <w:t>Certaines traductions de la Bible ont un verset supplémentaire ici. Dans ces traductions, Jésus dit aux disciples que ce genre de démon ne part qu'en priant et en jeûnant. Vous vous souviendrez que prier signifie communiquer avec Dieu et jeûner signifie se passer de nourriture et de boisson pendant un certain temps.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Pierre, Jacques et Jean arrivent au bas de la montagne et une foule les attend. Un homme vient et s'agenouille devant Jésus et lui demande de guérir son fils qui est possédé par un démon. L'homme dit qu'il a déjà demandé aux disciples de Jésus de l'aider mais ils ne pouvaient pas faire sortir le démon de son fils. Jésus parle à toute la foule. Il leur dit qu'ils n'ont pas de foi.</w:t>
      </w:r>
    </w:p>
    <w:p>
      <w:pPr/>
      <w:r>
        <w:rPr>
          <w:lang w:val="fr_FR" w:bidi="fr_FR"/>
        </w:rPr>
      </w:r>
      <w:r>
        <w:rPr>
          <w:b/>
          <w:lang w:val="fr_FR" w:bidi="fr_FR"/>
        </w:rPr>
        <w:t>Deuxième partie :</w:t>
      </w:r>
      <w:r>
        <w:rPr>
          <w:lang w:val="fr_FR" w:bidi="fr_FR"/>
        </w:rPr>
        <w:t xml:space="preserve"> Jésus parle directement au démon à l'intérieur du garçon et ordonne sévèrement au démon de sortir du garçon. Instantanément, le démon part et le garçon est guéri.</w:t>
      </w:r>
    </w:p>
    <w:p>
      <w:pPr/>
      <w:r>
        <w:rPr>
          <w:lang w:val="fr_FR" w:bidi="fr_FR"/>
        </w:rPr>
      </w:r>
      <w:r>
        <w:rPr>
          <w:b/>
          <w:lang w:val="fr_FR" w:bidi="fr_FR"/>
        </w:rPr>
        <w:t>Troisième partie :</w:t>
      </w:r>
      <w:r>
        <w:rPr>
          <w:lang w:val="fr_FR" w:bidi="fr_FR"/>
        </w:rPr>
        <w:t xml:space="preserve"> Plus tard, les disciples parlent en privé à Jésus et lui demandent pourquoi ils ne pouvaient pas faire que le démon quitte le garçon. Jésus dit aux disciples qu'ils ne croyaient pas assez en Dieu. S'ils croyaient en Dieu, ne serait-ce qu'un peu, ils pourraient faire n'importe quoi.</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L'homme qui s'agenouille devant Jésus</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l'histoire précédente, Jésus était sur la montagne avec Pierre, Jacques et Jean. Pendant qu'ils étaient là, un homme a apporté son fils aux neuf autres disciples pour qu'il soit guéri.</w:t>
      </w:r>
    </w:p>
    <w:p>
      <w:pPr/>
      <w:r>
        <w:rPr>
          <w:lang w:val="fr_FR" w:bidi="fr_FR"/>
        </w:rPr>
      </w:r>
      <w:r>
        <w:rPr>
          <w:lang w:val="fr_FR" w:bidi="fr_FR"/>
        </w:rPr>
        <w:t>Dans cette histoire, Jésus et Pierre, Jacques et Jean viennent de descendre de la montagne. Ils marchent vers la foule, qui les attend déjà.</w:t>
      </w:r>
    </w:p>
    <w:p>
      <w:pPr/>
      <w:r>
        <w:rPr>
          <w:lang w:val="fr_FR" w:bidi="fr_FR"/>
        </w:rPr>
      </w:r>
      <w:r>
        <w:rPr>
          <w:lang w:val="fr_FR" w:bidi="fr_FR"/>
        </w:rPr>
        <w:t>Tout de suite, un homme s'approche de Jésus et s'agenouille devant lui. Il l'appelle « Seigneur », ce qui signifie maître. L'homme respecte Jésus et il veut désespérément de l'aide.</w:t>
      </w:r>
    </w:p>
    <w:p>
      <w:pPr/>
      <w:r>
        <w:rPr>
          <w:lang w:val="fr_FR" w:bidi="fr_FR"/>
        </w:rPr>
      </w:r>
      <w:r>
        <w:rPr>
          <w:lang w:val="fr_FR" w:bidi="fr_FR"/>
        </w:rPr>
        <w:t>L'homme dit que le corps de son fils tremble souvent et il tombe souvent dans le feu et dans l'eau. Il a apporté son fils aux neuf autres disciples plus tôt pendant que Jésus, Pierre, Jacques et Jean étaient sur la montagne, mais ils ne pouvaient pas le guérir.</w:t>
      </w:r>
    </w:p>
    <w:p>
      <w:pPr/>
      <w:r>
        <w:rPr>
          <w:lang w:val="fr_FR" w:bidi="fr_FR"/>
        </w:rPr>
      </w:r>
      <w:r>
        <w:rPr>
          <w:lang w:val="fr_FR" w:bidi="fr_FR"/>
        </w:rPr>
        <w:t>Jésus parle à toute la foule. Il est en colère parce qu'ils ne croient pas en Dieu et ils ne savent pas ce qui est bien et ce qui est mal. Il est fatigué d'être avec des personnes qui ne croient pas en Dieu. Il utilise les questions : « Combien de temps dois-je être avec vous ? » et « Combien de temps dois-je vous supporter ? » pour montrer sa frustration.</w:t>
      </w:r>
    </w:p>
    <w:p>
      <w:pPr/>
      <w:r>
        <w:rPr>
          <w:lang w:val="fr_FR" w:bidi="fr_FR"/>
        </w:rPr>
      </w:r>
      <w:r>
        <w:rPr>
          <w:lang w:val="fr_FR" w:bidi="fr_FR"/>
        </w:rPr>
        <w:t>Arrêtez-vous ici et discutez de la façon dont les gens dans votre culture montrent ou parlent de leur frustration. Comment des questions de ce genre sont-elles utilisées dans votre culture ?</w:t>
      </w:r>
    </w:p>
    <w:p>
      <w:pPr/>
      <w:r>
        <w:rPr>
          <w:lang w:val="fr_FR" w:bidi="fr_FR"/>
        </w:rPr>
      </w:r>
      <w:r>
        <w:rPr>
          <w:lang w:val="fr_FR" w:bidi="fr_FR"/>
        </w:rPr>
        <w:t>Jésus dit de lui apporter le garçon. Il n'est pas clair à qui il parle, mais il parle à plus d'une personne, il parle donc à la foule ou à ses disciples. Il faudra peut-être plus d'une personne pour apporter le garçon à Jésus parce qu'il est probablement difficile à contrôler.</w:t>
      </w:r>
    </w:p>
    <w:p>
      <w:pPr/>
      <w:r>
        <w:rPr>
          <w:lang w:val="fr_FR" w:bidi="fr_FR"/>
        </w:rPr>
      </w:r>
      <w:r>
        <w:rPr>
          <w:lang w:val="fr_FR" w:bidi="fr_FR"/>
        </w:rPr>
        <w:t>Quand Jésus ordonne au démon de partir, il est instantanément clair pour tout le monde que le garçon a été guéri. Tout le monde peut voir que le garçon est différent après que le démon est parti.</w:t>
      </w:r>
    </w:p>
    <w:p>
      <w:pPr/>
      <w:r>
        <w:rPr>
          <w:lang w:val="fr_FR" w:bidi="fr_FR"/>
        </w:rPr>
      </w:r>
      <w:r>
        <w:rPr>
          <w:lang w:val="fr_FR" w:bidi="fr_FR"/>
        </w:rPr>
        <w:t>Un certain temps plus tard, les disciples parlent à Jésus en privé. Il n'est pas clair où ils se trouvent à cet instant. Seuls Jésus et ses douze disciples sont ensemble quand ils lui demandent pourquoi ils ne pouvaient pas faire en sorte que le démon quitte le garçon.</w:t>
      </w:r>
    </w:p>
    <w:p>
      <w:pPr/>
      <w:r>
        <w:rPr>
          <w:lang w:val="fr_FR" w:bidi="fr_FR"/>
        </w:rPr>
      </w:r>
      <w:r>
        <w:rPr>
          <w:lang w:val="fr_FR" w:bidi="fr_FR"/>
        </w:rPr>
        <w:t>Quand Jésus dit : « Je vous le dis en vérité », les disciples comprennent qu'il veut qu'ils écoutent attentivement ce qu'il est sur le point de dire. Il veut qu'ils se souviennent des mots qu'il va dire ensuite.</w:t>
      </w:r>
    </w:p>
    <w:p>
      <w:pPr/>
      <w:r>
        <w:rPr>
          <w:lang w:val="fr_FR" w:bidi="fr_FR"/>
        </w:rPr>
      </w:r>
      <w:r>
        <w:rPr>
          <w:lang w:val="fr_FR" w:bidi="fr_FR"/>
        </w:rPr>
        <w:t>Discutez de ce que les gens dans votre culture disent ou font pour faire en sorte que les autres écoutent attentivement ce qu'ils vont dire ensuite.</w:t>
      </w:r>
    </w:p>
    <w:p>
      <w:pPr/>
      <w:r>
        <w:rPr>
          <w:lang w:val="fr_FR" w:bidi="fr_FR"/>
        </w:rPr>
      </w:r>
      <w:r>
        <w:rPr>
          <w:lang w:val="fr_FR" w:bidi="fr_FR"/>
        </w:rPr>
        <w:t>Jésus dit que s'ils avaient une foi aussi petite que la graine d'un plant de moutarde, la plus petite graine dans leur pays, ils seraient capables de dire à cette montagne de « bouger d'ici jusqu'à là ». Il était peut-être en train de parler de la montagne où il a montré sa gloire à Pierre, Jacques et Jean, et ils peuvent peut-être encore la voir de là où ils se trouvent. Il dit que s'ils avaient ne serait-ce qu'un un peu de foi en Dieu, ils pourraient faire n'importe quoi. Rien ne serait impossible.</w:t>
      </w:r>
    </w:p>
    <w:p>
      <w:pPr/>
      <w:r>
        <w:rPr>
          <w:lang w:val="fr_FR" w:bidi="fr_FR"/>
        </w:rPr>
      </w:r>
      <w:r>
        <w:rPr>
          <w:lang w:val="fr_FR" w:bidi="fr_FR"/>
        </w:rPr>
        <w:t>Certaines traductions incluent un autre verset à cet endroit. Dans ce verset, Jésus dit aux disciples que ce genre de démon ne part qu'en priant et en jeûnant.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L'homme qui s'agenouille devant Jésus</w:t>
      </w:r>
    </w:p>
    <w:p>
      <w:pPr>
        <w:pStyle w:val="ListBullet"/>
        <w:spacing w:line="240" w:lineRule="auto"/>
        <w:ind w:left="720"/>
      </w:pPr>
      <w:r>
        <w:rPr>
          <w:lang w:val="fr_FR" w:bidi="fr_FR"/>
        </w:rPr>
      </w:r>
      <w:r>
        <w:rPr>
          <w:lang w:val="fr_FR" w:bidi="fr_FR"/>
        </w:rPr>
        <w:t>Le fils de l'homme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Rappelez-vous que la foule attend déjà Jésus, Pierre, Jacques et Jean pendant qu'ils atteignent le bas de la montagne. Jésus et ses disciples marchent vers la foule et un homme dans la foule s'approche de Jésus, s'agenouille devant lui et dit : « Seigneur », ce qui signifie maître.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rôle de l'homme : « Que ressentez-vous ? » Vous entendrez peut-être des choses comme : « Jésus a le pouvoir de guérir mon fils ! » ou « Seul Jésus peut aider mon fils ! » ou « Je me sens désespéré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L'homme dit à Jésus que parfois tout le corps de son fils tremble et qu'il est en danger parce qu'il tombe souvent dans le feu ou dans l'eau. Il dit qu'il a apporté son fils aux disciples plus tôt mais qu'ils ne pouvaient pas guérir son fils.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Je suis si triste pour cet homme et son fils ! » ou « J'espère que Jésus guérira le fils de cet homme » ou « Je veux voir un miracle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J'ai honte que nous n'ayons pas pu faire en sorte que le démon quitte le garçon » ou « Je me demande si Jésus est en colère contre nous maintenant ? » ou « Je suis confus quant à la raison pour laquelle nous ne pouvions pas faire que le démon quitte le garçon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répond en parlant à toute la foule, y compris ses disciples. Il dit : « Personnes infidèles et corrompues ! Combien de temps dois-je vous supporter ? » Il dit qu'ils n'ont pas la foi et ils ne connaissent pas le bien et le mal. Il est fatigué d'être avec eux, et il espère qu'il n'aura pas à rester avec eux beaucoup plus longtemps.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suis fatigué ! » « Je suis en colère que les gens ne croient pas à la puissance de Dieu ! » ou « Je veux retourner bientôt vers mon Père dans les cieux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de lui apporter le garçon. Il parle à plus d'une personne, il pourrait donc dire à la foule ou à ses disciples de lui apporter le garçon. Quand il ordonne au démon de partir, le démon obéit immédiatement. Tout le monde peut voir que le garçon a été guéri parce qu'il est différent après que le démon est parti.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père du garçon : « Que ressentez-vous ? » Vous entendrez peut-être des choses comme : « Je suis tellement reconnaissant envers Jésus d'avoir guéri mon fils ! » ou « Je suis tellement soulagé que mon fils soit guéri ! » ou « Je savais que Jésus pouvait nous aider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Plus tard, Jésus est seul avec ses disciples. Il n'est pas clair s'ils sont restés au même lieu et que la foule est partie ou si Jésus et ses disciples se sont éloignés de la foule vers un autre lieu. Quand les disciples sont seuls avec Jésus, ils lui demandent pourquoi ils n'ont pas pu faire en sorte que le démon quitte le garçon. Jésus dit aux disciples qu'ils avaient trop peu de foi en Dieu. S'ils avaient une foi aussi petite que la graine d'un plant de moutarde, ils pourraient dire à cette montagne de se déplacer d'ici vers là et elle bougerait. S'ils avaient ne serait-ce que un peu de foi, ils pourraient faire n'importe quoi. Rien ne serait impossible. Il se peut que pendant qu'il disait cela, Jésus désignait avec son doigt la montagne où il a montré sa gloire à Pierre, Jacques et Jean. Ils sont probablement encore près de cette montagne à ce moment.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J'ai honte que ma foi en Dieu soit si petite », ou « Je suis étonnée qu'avec ne serait-ce qu'un peu de foi en Dieu je puisse faire quelque chose d'impossible ! » ou « Je suis confus. Quelque chose d'aussi étonnant peut-il être vrai ?! » ou « Je veux avoir plus de foi en Dieu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Quand l'homme s'approche de Jésus, il l'appelle « </w:t>
      </w:r>
      <w:r>
        <w:rPr>
          <w:b/>
          <w:lang w:val="fr_FR" w:bidi="fr_FR"/>
        </w:rPr>
        <w:t>Seigneur</w:t>
      </w:r>
      <w:r>
        <w:rPr>
          <w:lang w:val="fr_FR" w:bidi="fr_FR"/>
        </w:rPr>
        <w:t xml:space="preserve"> ». Vous vous souviendrez que Seigneur signifie maître. Utilisez le même mot pour Seigneur que vous avez utilisé auparavant. </w:t>
      </w:r>
      <w:r>
        <w:rPr>
          <w:lang w:val="fr_FR" w:bidi="fr_FR"/>
        </w:rPr>
        <w:t>Seigneur</w:t>
      </w:r>
      <w:r>
        <w:rPr>
          <w:lang w:val="fr_FR" w:bidi="fr_FR"/>
        </w:rPr>
        <w:t xml:space="preserve"> est dans le glossaire principal.</w:t>
      </w:r>
    </w:p>
    <w:p>
      <w:pPr/>
      <w:r>
        <w:rPr>
          <w:lang w:val="fr_FR" w:bidi="fr_FR"/>
        </w:rPr>
      </w:r>
      <w:r>
        <w:rPr>
          <w:lang w:val="fr_FR" w:bidi="fr_FR"/>
        </w:rPr>
        <w:t xml:space="preserve">L'homme dit que son fils a des </w:t>
      </w:r>
      <w:r>
        <w:rPr>
          <w:b/>
          <w:lang w:val="fr_FR" w:bidi="fr_FR"/>
        </w:rPr>
        <w:t>crises</w:t>
      </w:r>
      <w:r>
        <w:rPr>
          <w:lang w:val="fr_FR" w:bidi="fr_FR"/>
        </w:rPr>
        <w:t>. Une crise se produit quand le corps d'une personne tremble pendant une certaine période de temps. Parfois, une maladie fait trembler tout le corps d'une personne, mais dans le cas du fils de cet homme, c'est un démon qui cause les crises.</w:t>
      </w:r>
    </w:p>
    <w:p>
      <w:pPr/>
      <w:r>
        <w:rPr>
          <w:lang w:val="fr_FR" w:bidi="fr_FR"/>
        </w:rPr>
      </w:r>
      <w:r>
        <w:rPr>
          <w:lang w:val="fr_FR" w:bidi="fr_FR"/>
        </w:rPr>
        <w:t xml:space="preserve">L'homme dit qu'il a apporté son fils aux </w:t>
      </w:r>
      <w:r>
        <w:rPr>
          <w:b/>
          <w:lang w:val="fr_FR" w:bidi="fr_FR"/>
        </w:rPr>
        <w:t>disciples</w:t>
      </w:r>
      <w:r>
        <w:rPr>
          <w:lang w:val="fr_FR" w:bidi="fr_FR"/>
        </w:rPr>
        <w:t xml:space="preserve"> de Jésus plus tôt mais ils ne pouvaient pas faire en sorte que le démon quitte son fils. Vous vous souviendrez qu'un disciple est quelqu'un qui suit Jésus. Traduisez disciple de la façon dont vous l'avez traduit auparavant. Le mot </w:t>
      </w:r>
      <w:r>
        <w:rPr>
          <w:lang w:val="fr_FR" w:bidi="fr_FR"/>
        </w:rPr>
        <w:t>disciple</w:t>
      </w:r>
      <w:r>
        <w:rPr>
          <w:lang w:val="fr_FR" w:bidi="fr_FR"/>
        </w:rPr>
        <w:t xml:space="preserve"> se trouve dans le glossaire principal.</w:t>
      </w:r>
    </w:p>
    <w:p>
      <w:pPr/>
      <w:r>
        <w:rPr>
          <w:lang w:val="fr_FR" w:bidi="fr_FR"/>
        </w:rPr>
      </w:r>
      <w:r>
        <w:rPr>
          <w:lang w:val="fr_FR" w:bidi="fr_FR"/>
        </w:rPr>
        <w:t xml:space="preserve">Rappelez-vous qu'un </w:t>
      </w:r>
      <w:r>
        <w:rPr>
          <w:b/>
          <w:lang w:val="fr_FR" w:bidi="fr_FR"/>
        </w:rPr>
        <w:t>démon</w:t>
      </w:r>
      <w:r>
        <w:rPr>
          <w:lang w:val="fr_FR" w:bidi="fr_FR"/>
        </w:rPr>
        <w:t xml:space="preserve"> est un esprit mauvais qui était un ange mais qui s'est rebellé contre Dieu. Utilisez le même mot pour démon que vous avez utilisé auparavant. Le mot </w:t>
      </w:r>
      <w:r>
        <w:rPr>
          <w:lang w:val="fr_FR" w:bidi="fr_FR"/>
        </w:rPr>
        <w:t>démon</w:t>
      </w:r>
      <w:r>
        <w:rPr>
          <w:lang w:val="fr_FR" w:bidi="fr_FR"/>
        </w:rPr>
        <w:t xml:space="preserve"> se trouve dans le glossaire principal.</w:t>
      </w:r>
    </w:p>
    <w:p>
      <w:pPr/>
      <w:r>
        <w:rPr>
          <w:lang w:val="fr_FR" w:bidi="fr_FR"/>
        </w:rPr>
      </w:r>
      <w:r>
        <w:rPr>
          <w:lang w:val="fr_FR" w:bidi="fr_FR"/>
        </w:rPr>
        <w:t xml:space="preserve">L'homme dit que quand le corps de son fils tremble, il </w:t>
      </w:r>
      <w:r>
        <w:rPr>
          <w:b/>
          <w:lang w:val="fr_FR" w:bidi="fr_FR"/>
        </w:rPr>
        <w:t>tombe dans l'eau</w:t>
      </w:r>
      <w:r>
        <w:rPr>
          <w:lang w:val="fr_FR" w:bidi="fr_FR"/>
        </w:rPr>
        <w:t>. Il y a assez d'eau pour que le garçon soit en danger quand il y tombe. Vous pourriez utiliser votre mot pour rivière ou lac au lieu d'eau si vous en avez besoin.</w:t>
      </w:r>
    </w:p>
    <w:p>
      <w:pPr/>
      <w:r>
        <w:rPr>
          <w:lang w:val="fr_FR" w:bidi="fr_FR"/>
        </w:rPr>
      </w:r>
      <w:r>
        <w:rPr>
          <w:lang w:val="fr_FR" w:bidi="fr_FR"/>
        </w:rPr>
        <w:t xml:space="preserve">Jésus appelle la foule </w:t>
      </w:r>
      <w:r>
        <w:rPr>
          <w:b/>
          <w:lang w:val="fr_FR" w:bidi="fr_FR"/>
        </w:rPr>
        <w:t>infidèle</w:t>
      </w:r>
      <w:r>
        <w:rPr>
          <w:lang w:val="fr_FR" w:bidi="fr_FR"/>
        </w:rPr>
        <w:t xml:space="preserve"> ou incrédule. Vous vous souviendrez que la </w:t>
      </w:r>
      <w:r>
        <w:rPr>
          <w:b/>
          <w:lang w:val="fr_FR" w:bidi="fr_FR"/>
        </w:rPr>
        <w:t>foi</w:t>
      </w:r>
      <w:r>
        <w:rPr>
          <w:lang w:val="fr_FR" w:bidi="fr_FR"/>
        </w:rPr>
        <w:t xml:space="preserve"> signifie être d'accord avec quelqu'un et lui faire confiance. Être infidèle est le contraire d'avoir la foi. Jésus est en train de dire que les gens n'ont pas foi en Dieu. Le </w:t>
      </w:r>
      <w:r>
        <w:rPr>
          <w:lang w:val="fr_FR" w:bidi="fr_FR"/>
        </w:rPr>
        <w:t>mot</w:t>
      </w:r>
      <w:r>
        <w:rPr>
          <w:lang w:val="fr_FR" w:bidi="fr_FR"/>
        </w:rPr>
        <w:t xml:space="preserve"> foi se trouve dans le glossaire principal. </w:t>
      </w:r>
    </w:p>
    <w:p>
      <w:pPr/>
      <w:r>
        <w:rPr>
          <w:lang w:val="fr_FR" w:bidi="fr_FR"/>
        </w:rPr>
      </w:r>
      <w:r>
        <w:rPr>
          <w:lang w:val="fr_FR" w:bidi="fr_FR"/>
        </w:rPr>
        <w:t xml:space="preserve">Jésus demande à la foule : « </w:t>
      </w:r>
      <w:r>
        <w:rPr>
          <w:b/>
          <w:lang w:val="fr_FR" w:bidi="fr_FR"/>
        </w:rPr>
        <w:t>Combien de temps</w:t>
      </w:r>
      <w:r>
        <w:rPr>
          <w:lang w:val="fr_FR" w:bidi="fr_FR"/>
        </w:rPr>
        <w:t xml:space="preserve"> dois-je être avec vous ? » mais il ne s'attend pas à ce que la foule réponde. Il est en train de dire qu'il ne veut pas être avec le peuple beaucoup plus longtemps.</w:t>
      </w:r>
    </w:p>
    <w:p>
      <w:pPr/>
      <w:r>
        <w:rPr>
          <w:lang w:val="fr_FR" w:bidi="fr_FR"/>
        </w:rPr>
      </w:r>
      <w:r>
        <w:rPr>
          <w:lang w:val="fr_FR" w:bidi="fr_FR"/>
        </w:rPr>
        <w:t xml:space="preserve">Jésus demande à la foule : « </w:t>
      </w:r>
      <w:r>
        <w:rPr>
          <w:b/>
          <w:lang w:val="fr_FR" w:bidi="fr_FR"/>
        </w:rPr>
        <w:t>Combien de temps</w:t>
      </w:r>
      <w:r>
        <w:rPr>
          <w:lang w:val="fr_FR" w:bidi="fr_FR"/>
        </w:rPr>
        <w:t xml:space="preserve"> dois-je vous supporter ? » mais il ne s'attend pas à ce que la foule réponde. Il est en train de dire qu'il ne veut pas tolérer les gens beaucoup plus longtemps parce qu'ils n'ont pas foi en Dieu.</w:t>
      </w:r>
    </w:p>
    <w:p>
      <w:pPr/>
      <w:r>
        <w:rPr>
          <w:lang w:val="fr_FR" w:bidi="fr_FR"/>
        </w:rPr>
      </w:r>
      <w:r>
        <w:rPr>
          <w:lang w:val="fr_FR" w:bidi="fr_FR"/>
        </w:rPr>
        <w:t xml:space="preserve">Jésus dit aux disciples qu'ils ont </w:t>
      </w:r>
      <w:r>
        <w:rPr>
          <w:b/>
          <w:lang w:val="fr_FR" w:bidi="fr_FR"/>
        </w:rPr>
        <w:t>peu de foi</w:t>
      </w:r>
      <w:r>
        <w:rPr>
          <w:lang w:val="fr_FR" w:bidi="fr_FR"/>
        </w:rPr>
        <w:t>. Il dit aussi « peu de foi » dans l'histoire au sujet de sa marche sur l'eau plus tôt dans le livre de Matthieu. Traduisez « peu de foi » de la même manière que vous l'avez fait dans cette histoire.</w:t>
      </w:r>
    </w:p>
    <w:p>
      <w:pPr/>
      <w:r>
        <w:rPr>
          <w:lang w:val="fr_FR" w:bidi="fr_FR"/>
        </w:rPr>
      </w:r>
      <w:r>
        <w:rPr>
          <w:lang w:val="fr_FR" w:bidi="fr_FR"/>
        </w:rPr>
        <w:t xml:space="preserve">Jésus dit que si les disciples avaient une foi aussi petite qu'un grain de </w:t>
      </w:r>
      <w:r>
        <w:rPr>
          <w:b/>
          <w:lang w:val="fr_FR" w:bidi="fr_FR"/>
        </w:rPr>
        <w:t>moutarde</w:t>
      </w:r>
      <w:r>
        <w:rPr>
          <w:lang w:val="fr_FR" w:bidi="fr_FR"/>
        </w:rPr>
        <w:t>, ils pourraient dire à la montagne de bouger d'ici vers là et elle bougerait. Un grain de moutarde était la plus petite graine dans cette région. Jésus est en train de dire que même si leur foi en Dieu était très petite, ils pourraient faire n'importe quoi. Rien ne serait impossible.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17:22–27</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17.22–27.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a lieu après que Jésus et ses disciples se sont « rassemblés de nouveau en Galilée ». La Galilée fait référence à la région nord d'Israël.</w:t>
      </w:r>
    </w:p>
    <w:p>
      <w:pPr/>
      <w:r>
        <w:rPr>
          <w:lang w:val="fr_FR" w:bidi="fr_FR"/>
        </w:rPr>
      </w:r>
      <w:r>
        <w:rPr>
          <w:lang w:val="fr_FR" w:bidi="fr_FR"/>
        </w:rPr>
        <w:t>Arrêtez-vous ici et montrez à l'équipe une carte de la région de Galilée.</w:t>
      </w:r>
    </w:p>
    <w:p>
      <w:pPr/>
      <w:r>
        <w:rPr>
          <w:lang w:val="fr_FR" w:bidi="fr_FR"/>
        </w:rPr>
      </w:r>
      <w:r>
        <w:rPr>
          <w:lang w:val="fr_FR" w:bidi="fr_FR"/>
        </w:rPr>
        <w:t>Les disciples se rencontrent avec Jésus et Jésus leur dit que lui, le Fils de l'homme, sera livré « entre les mains des hommes » qui le tueront. « Entre les mains des hommes » est une expression hébraïque qui signifie « dans la puissance des hommes ». Jésus est en train de dire que quelqu'un le trahira à des hommes qui le tueront.</w:t>
      </w:r>
    </w:p>
    <w:p>
      <w:pPr/>
      <w:r>
        <w:rPr>
          <w:lang w:val="fr_FR" w:bidi="fr_FR"/>
        </w:rPr>
      </w:r>
      <w:r>
        <w:rPr>
          <w:lang w:val="fr_FR" w:bidi="fr_FR"/>
        </w:rPr>
        <w:t>C'est la deuxième fois que Jésus prédit qu'il mourra et que Dieu le ressuscitera de la mort à la vie le troisième jour, mais cette fois-ci, il ajoute qu'il sera trahi. Quand les disciples entendent cela, ils sont « remplis de chagrin » ou très tristes.</w:t>
      </w:r>
    </w:p>
    <w:p>
      <w:pPr/>
      <w:r>
        <w:rPr>
          <w:lang w:val="fr_FR" w:bidi="fr_FR"/>
        </w:rPr>
      </w:r>
      <w:r>
        <w:rPr>
          <w:lang w:val="fr_FR" w:bidi="fr_FR"/>
        </w:rPr>
        <w:t>Discutez avec votre équipe de la façon dont les gens dans votre culture montrent et disent qu'ils sont « remplis de chagrin » ou très tristes.</w:t>
      </w:r>
    </w:p>
    <w:p>
      <w:pPr/>
      <w:r>
        <w:rPr>
          <w:lang w:val="fr_FR" w:bidi="fr_FR"/>
        </w:rPr>
      </w:r>
      <w:r>
        <w:rPr>
          <w:lang w:val="fr_FR" w:bidi="fr_FR"/>
        </w:rPr>
        <w:t>L'histoire suivante a lieu à un autre moment où Jésus et ses disciples sont dans la ville de Capernaüm. Pierre est à l'extérieur quand deux collecteurs d'impôts lui demandent si son enseignant, Jésus, paie l'impôt du temple. Pierre leur dit que oui, Jésus paie l'impôt.</w:t>
      </w:r>
    </w:p>
    <w:p>
      <w:pPr/>
      <w:r>
        <w:rPr>
          <w:lang w:val="fr_FR" w:bidi="fr_FR"/>
        </w:rPr>
      </w:r>
      <w:r>
        <w:rPr>
          <w:lang w:val="fr_FR" w:bidi="fr_FR"/>
        </w:rPr>
        <w:t>L'impôt du temple n'était pas une taxe romaine. Les pharisiens, un groupe de chefs religieux, ont créé l'impôt du temple. Tous les hommes juifs payaient cet impôt pour soutenir le temple.</w:t>
      </w:r>
    </w:p>
    <w:p>
      <w:pPr/>
      <w:r>
        <w:rPr>
          <w:lang w:val="fr_FR" w:bidi="fr_FR"/>
        </w:rPr>
      </w:r>
      <w:r>
        <w:rPr>
          <w:lang w:val="fr_FR" w:bidi="fr_FR"/>
        </w:rPr>
        <w:t>Vous vous souviendrez que le temple était la maison de Dieu où le peuple juif l'adorait à Jérusalem. Les personnes qui ont voyagé à Jérusalem pour la Pâque ont payé l'impôt au temple, mais les collecteurs d'impôts sont aussi allés dans le reste du pays pour collecter l'impôt pendant le mois avant la Pâque. La Pâque était une fête religieuse célébrée par le peuple juif chaque année pour se rappeler quand Dieu a conduit leurs ancêtres hors de l'esclavage en Égypte.</w:t>
      </w:r>
    </w:p>
    <w:p>
      <w:pPr/>
      <w:r>
        <w:rPr>
          <w:lang w:val="fr_FR" w:bidi="fr_FR"/>
        </w:rPr>
      </w:r>
      <w:r>
        <w:rPr>
          <w:lang w:val="fr_FR" w:bidi="fr_FR"/>
        </w:rPr>
        <w:t>Arrêtez-vous ici et montrez à l'équipe une image du temple à Jérusalem.</w:t>
      </w:r>
    </w:p>
    <w:p>
      <w:pPr/>
      <w:r>
        <w:rPr>
          <w:lang w:val="fr_FR" w:bidi="fr_FR"/>
        </w:rPr>
      </w:r>
      <w:r>
        <w:rPr>
          <w:lang w:val="fr_FR" w:bidi="fr_FR"/>
        </w:rPr>
        <w:t>Puis Pierre entre dans la maison où Jésus séjourne. Les autres disciples sont quelque part à Capernaüm à ce moment-là, mais ils ne sont pas mentionnés à l'intérieur de la maison. Avant que Pierre ait l'occasion de parler, Jésus lui demande : « Qu'en penses-tu, Simon ? Les rois humains prennent-ils des impôts à leurs fils ou aux autres ? » Vous vous souviendrez que Pierre est aussi appelé Simon. Jésus savait que les hommes avaient demandé à Pierre si Jésus payait les impôts du temple même si Pierre ne le lui avait pas dit.</w:t>
      </w:r>
    </w:p>
    <w:p>
      <w:pPr/>
      <w:r>
        <w:rPr>
          <w:lang w:val="fr_FR" w:bidi="fr_FR"/>
        </w:rPr>
      </w:r>
      <w:r>
        <w:rPr>
          <w:lang w:val="fr_FR" w:bidi="fr_FR"/>
        </w:rPr>
        <w:t>Pierre répond que les rois humains prennent leurs impôts d'autres qui ne sont pas leurs fils. Jésus dit : « Les fils sont donc libres». Cet impôt est collecté pour le temple et Dieu est le roi du temple, les fils de Dieu ne devraient donc pas avoir à payer l'impôt. Jésus est en train de dire que lui et Pierre sont des enfants de Dieu, et qu'ils ne devraient donc pas avoir à payer l'impôt du temple.</w:t>
      </w:r>
    </w:p>
    <w:p>
      <w:pPr/>
      <w:r>
        <w:rPr>
          <w:lang w:val="fr_FR" w:bidi="fr_FR"/>
        </w:rPr>
      </w:r>
      <w:r>
        <w:rPr>
          <w:lang w:val="fr_FR" w:bidi="fr_FR"/>
        </w:rPr>
        <w:t>Discutez avec votre équipe de la façon dont les gens dans votre culture traitent les membres de leur famille différemment des personnes en dehors de leurs familles. Quels sont certains privilèges spéciaux d'être un fils dans votre culture ?</w:t>
      </w:r>
    </w:p>
    <w:p>
      <w:pPr/>
      <w:r>
        <w:rPr>
          <w:lang w:val="fr_FR" w:bidi="fr_FR"/>
        </w:rPr>
      </w:r>
      <w:r>
        <w:rPr>
          <w:lang w:val="fr_FR" w:bidi="fr_FR"/>
        </w:rPr>
        <w:t>Puis Jésus dit qu'il ne veut pas mettre les collecteurs d'impôts en colère contre eux, il dit donc à Pierre de jeter sa ligne de pêche dans le lac et d'attraper un poisson. Il donne pour instruction à Pierre d'ouvrir la bouche du premier poisson qu'il attrape et il trouvera une pièce d'argent ou un shekel. Un shekel correspondait à quatre drachmes, et l'impôt du temple était de deux drachmes, quatre seraient donc suffisants pour les deux d'entre eux. Puis Pierre devrait donner la pièce aux collecteurs d'impôts pour payer l'impôt pour Jésus et Pierre.</w:t>
      </w:r>
    </w:p>
    <w:p>
      <w:pPr/>
      <w:r>
        <w:rPr>
          <w:lang w:val="fr_FR" w:bidi="fr_FR"/>
        </w:rPr>
      </w:r>
      <w:r>
        <w:rPr>
          <w:lang w:val="fr_FR" w:bidi="fr_FR"/>
        </w:rPr>
        <w:t>Dans cette situation, Jésus ne voulait pas mettre les collecteurs d'impôts en colère parce qu'il était prêt à abandonner ses propres libertés personnelles, mais il y a d'autres moments où Jésus était prêt à mettre les gens en colère s'ils causaient du mal aux autres.</w:t>
      </w:r>
    </w:p>
    <w:p>
      <w:pPr/>
      <w:r>
        <w:rPr>
          <w:lang w:val="fr_FR" w:bidi="fr_FR"/>
        </w:rPr>
      </w:r>
      <w:r>
        <w:rPr>
          <w:lang w:val="fr_FR" w:bidi="fr_FR"/>
        </w:rPr>
        <w:t>Arrêtez-vous ici et montrez à votre équipe une image d'un shekel.</w:t>
      </w:r>
    </w:p>
    <w:p>
      <w:pPr/>
      <w:r>
        <w:rPr>
          <w:lang w:val="fr_FR" w:bidi="fr_FR"/>
        </w:rPr>
      </w:r>
      <w:r>
        <w:rPr>
          <w:lang w:val="fr_FR" w:bidi="fr_FR"/>
        </w:rPr>
        <w:t>Arrêtez-vous ici et montrez à votre équipe une image d'une ligne de pêche avec un hameçon.</w:t>
      </w:r>
    </w:p>
    <w:p>
      <w:pPr/>
      <w:r>
        <w:rPr>
          <w:lang w:val="fr_FR" w:bidi="fr_FR"/>
        </w:rPr>
      </w:r>
      <w:r>
        <w:rPr>
          <w:lang w:val="fr_FR" w:bidi="fr_FR"/>
        </w:rPr>
        <w:t>Discutez avec votre équipe : Quelles sont certaines choses que font les gens dans votre culture pour ne pas mettre les chefs religieux en colère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disciples sont ensemble en Galilée et Jésus dit de nouveau aux disciples qu'il mourra. Il ajoute aussi que quelqu'un le trahira. Les disciples sont profondément attristés par cette nouvelle.</w:t>
      </w:r>
    </w:p>
    <w:p>
      <w:pPr/>
      <w:r>
        <w:rPr>
          <w:lang w:val="fr_FR" w:bidi="fr_FR"/>
        </w:rPr>
      </w:r>
      <w:r>
        <w:rPr>
          <w:b/>
          <w:lang w:val="fr_FR" w:bidi="fr_FR"/>
        </w:rPr>
        <w:t>Deuxième partie :</w:t>
      </w:r>
      <w:r>
        <w:rPr>
          <w:lang w:val="fr_FR" w:bidi="fr_FR"/>
        </w:rPr>
        <w:t xml:space="preserve"> Pierre est à l'extérieur à Capernaüm et certains collecteurs d'impôts lui demandent si Jésus paie l'impôt du temple. Pierre dit que oui, il le fait.</w:t>
      </w:r>
    </w:p>
    <w:p>
      <w:pPr/>
      <w:r>
        <w:rPr>
          <w:lang w:val="fr_FR" w:bidi="fr_FR"/>
        </w:rPr>
      </w:r>
      <w:r>
        <w:rPr>
          <w:b/>
          <w:lang w:val="fr_FR" w:bidi="fr_FR"/>
        </w:rPr>
        <w:t>Troisième partie :</w:t>
      </w:r>
      <w:r>
        <w:rPr>
          <w:lang w:val="fr_FR" w:bidi="fr_FR"/>
        </w:rPr>
        <w:t xml:space="preserve"> Pierre va dans la maison et Jésus lui demande de qui les rois terrestres prennent leurs impôts : de leurs propres fils ou d'autres personnes. Jésus dit que puisque Dieu est le roi du temple, ses fils, y compris Jésus et Pierre, ne devraient pas avoir à payer l'impôt du temple. Mais Jésus ne veut pas contrarier les collecteurs d'impôts, il dit donc à Pierre d'attraper un poisson et il trouvera une pièce d'argent dans la bouche du poisson qu'il devra donner aux collecteurs d'impôts pour payer l'impôt du temple à la fois de Jésus et de Pierre.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y compris Simon Pierre</w:t>
      </w:r>
    </w:p>
    <w:p>
      <w:pPr>
        <w:pStyle w:val="ListBullet"/>
        <w:spacing w:line="240" w:lineRule="auto"/>
        <w:ind w:left="720"/>
      </w:pPr>
      <w:r>
        <w:rPr>
          <w:lang w:val="fr_FR" w:bidi="fr_FR"/>
        </w:rPr>
      </w:r>
      <w:r>
        <w:rPr>
          <w:lang w:val="fr_FR" w:bidi="fr_FR"/>
        </w:rPr>
        <w:t>Les collecteurs de l'impôt du temple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Jésus et ses disciples sont ensemble quelque part en Galilée, la région nord d'Israël. Jésus et ses disciples se sont rassemblés et Jésus leur a dit une deuxième fois qu'il serait tué. Cette fois-ci, il ajoute aussi qu'il sera « livré entre les mains des hommes », ce qui signifie que quelqu'un le trahira. Quand les disciples entendent cette nouvelle, ils sont très tristes.</w:t>
      </w:r>
    </w:p>
    <w:p>
      <w:pPr/>
      <w:r>
        <w:rPr>
          <w:lang w:val="fr_FR" w:bidi="fr_FR"/>
        </w:rPr>
      </w:r>
      <w:r>
        <w:rPr>
          <w:lang w:val="fr_FR" w:bidi="fr_FR"/>
        </w:rPr>
        <w:t>Dans la deuxième partie, « ils » sont arrivés à Capernaüm, une ville en Galilée. Cela signifie probablement que Jésus et ses douze disciples logeaient tous ensemble à Capernaüm. Pierre se trouve à l'extérieur quand certains collecteurs de l'impôt du temple lui demandent si Jésus paie l'impôt du temple. L'impôt du temple a été créé par les pharisiens, un groupe religieux en Israël à l'époque. Tous les hommes juifs adultes payaient l'impôt du temple pour soutenir les coûts du temple à Jérusalem. Pierre répond : « Oui ».</w:t>
      </w:r>
    </w:p>
    <w:p>
      <w:pPr/>
      <w:r>
        <w:rPr>
          <w:lang w:val="fr_FR" w:bidi="fr_FR"/>
        </w:rPr>
      </w:r>
      <w:r>
        <w:rPr>
          <w:lang w:val="fr_FR" w:bidi="fr_FR"/>
        </w:rPr>
        <w:t>Dans la troisième partie, Pierre entre dans la maison où séjournait Jésus. Les autres disciples sont aussi à Capernaüm mais ils ne sont pas mentionnés dans cette partie. Avant que Pierre ait l'occasion de parler, Jésus lui demande : « Qu'en penses-tu, Simon ? Les rois de la terre prennent-ils leurs impôts de leurs fils ou des autres ? » Jésus savait déjà ce que les collecteurs d'impôts ont demandé à Pierre même si Pierre ne lui a pas dit. Jésus demande à Pierre : « Qu'en penses-tu, Simon ? » Il connaît déjà la réponse à la question, mais il veut que Pierre réfléchisse à la réponse pour que Jésus puisse lui enseigner quelque chose. Jésus demande si les « rois de la terre », ou les rois humains, prennent des impôts à leurs fils ou à d'autres personnes qui ne sont pas leurs fils. Il contraste les rois de la terre avec le roi du temple, qui est Dieu.</w:t>
      </w:r>
    </w:p>
    <w:p>
      <w:pPr/>
      <w:r>
        <w:rPr>
          <w:lang w:val="fr_FR" w:bidi="fr_FR"/>
        </w:rPr>
      </w:r>
      <w:r>
        <w:rPr>
          <w:lang w:val="fr_FR" w:bidi="fr_FR"/>
        </w:rPr>
        <w:t>Pierre répond : « De la part des autres». Jésus dit : « Les fils sont donc libres», ce qui signifie que les fils ne devraient pas avoir à payer l'impôt. Même s'ils ne devraient pas avoir à payer, Jésus ne veut pas contrarier les collecteurs d'impôts. Il dit donc à Pierre de « jeter sa ligne » ou « jeter son crochet » dans la mer pour attraper un poisson. Il parle probablement de la mer de Galilée, parce que Capernaüm se trouve près de la mer de Galilée. Il dit à Pierre d'ouvrir la bouche du premier poisson qu'il attrape et il trouvera une pièce d'argent dans la bouche du poisson. La pièce vaudra assez pour payer l'impôt du temple de Jésus et de Pierre, et Pierre devrait la donner aux collecteurs d'impôts.</w:t>
      </w:r>
    </w:p>
    <w:p>
      <w:pPr/>
      <w:r>
        <w:rPr>
          <w:lang w:val="fr_FR" w:bidi="fr_FR"/>
        </w:rPr>
      </w:r>
      <w:r>
        <w:rPr>
          <w:lang w:val="fr_FR" w:bidi="fr_FR"/>
        </w:rPr>
        <w:t>Arrêtez-vous ici et montrez à votre équipe une image de la mer de Galilée.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y compris Simon Pierre</w:t>
      </w:r>
    </w:p>
    <w:p>
      <w:pPr>
        <w:pStyle w:val="ListBullet"/>
        <w:spacing w:line="240" w:lineRule="auto"/>
        <w:ind w:left="720"/>
      </w:pPr>
      <w:r>
        <w:rPr>
          <w:lang w:val="fr_FR" w:bidi="fr_FR"/>
        </w:rPr>
      </w:r>
      <w:r>
        <w:rPr>
          <w:lang w:val="fr_FR" w:bidi="fr_FR"/>
        </w:rPr>
        <w:t>Les collecteurs de l'impôt du temple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et ses douze disciples se rassemblent et Jésus dit aux disciples : « Le Fils de l'homme est sur le point d'être livré entre les mains des hommes, et ils le tueront, et Dieu le ressuscitera le troisième jour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les disciples : « Que ressentez-vous ? » Vous entendrez peut-être des choses comme : « Je suis si triste ! Je ne veux pas que Jésus meure !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N'entendent-ils toujours pas l'entièreté de l'histoire ? » ou « Quand comprendront-ils que Dieu me ressuscitera de la mort le troisième jour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et les disciples sont à Capernaüm. Pierre est à l'extérieur quand les collecteurs d'impôts lui demandent si Jésus paie l'impôt du temple que tous les hommes juifs paient pour soutenir les coûts du temple à Jérusalem. Pierre répond : « oui ».</w:t>
      </w:r>
    </w:p>
    <w:p>
      <w:pPr/>
      <w:r>
        <w:rPr>
          <w:lang w:val="fr_FR" w:bidi="fr_FR"/>
        </w:rPr>
      </w:r>
      <w:r>
        <w:rPr>
          <w:lang w:val="fr_FR" w:bidi="fr_FR"/>
        </w:rPr>
        <w:t xml:space="preserve">Puis Pierre entre dans la maison où Jésus séjourne. Les autres disciples sont à Capernaüm mais ils ne sont pas mentionnés dans cette partie. Avant que Pierre ait l'occasion de parler, Jésus lui demande : « Qu'en penses-tu, Simon ? Les rois terrestres prennent-ils leurs impôts de leurs fils ou des autres ? » Pierre dit qu'ils prennent leurs impôts des autres. Jésus dit : « Les fils sont donc libres».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à Pierre qu'il ne veut pas contrarier les collecteurs d'impôts, et que Pierre devrait donc aller vers la mer et attraper un poisson. Il parle probablement de la mer de Galilée, un grand lac près de Capernaüm. Pierre devrait « jeter sa ligne » ou « jeter son crochet » pour attraper un poisson. Il lui dit d'ouvrir la bouche du premier poisson qu'il attrape et il trouvera une pièce d'argent qui vaut assez pour payer l'impôt du temple à la fois pour Jésus et Pierre. Puis il devrait donner la pièce aux collecteurs d'impôts pour payer leur impôt.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Que ressentez-vous ? » Vous entendrez peut-être des choses comme : « J'ai hâte de voir ce miracle ! » « Jésus veut que je paie l'impôt même si je suis un fils de Dieu. Parfois, je dois garder la paix même si cela signifie que j'abandonne certaines de mes libertés personnelles. C'est difficile », « Jésus ne veut pas que nous rendions les collecteurs d'impôts du temple contrariés », ou « Jésus a le pouvoir de mettre l'argent dont j'ai besoin dans la bouche du poisson que j'attrape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Cette histoire a lieu pendant que les disciples se rassemblent de nouveau avec Jésus en </w:t>
      </w:r>
      <w:r>
        <w:rPr>
          <w:b/>
          <w:lang w:val="fr_FR" w:bidi="fr_FR"/>
        </w:rPr>
        <w:t>Galilée</w:t>
      </w:r>
      <w:r>
        <w:rPr>
          <w:lang w:val="fr_FR" w:bidi="fr_FR"/>
        </w:rPr>
        <w:t xml:space="preserve">. Vous vous souviendrez que la Galilée est la région du nord d'Israël. </w:t>
      </w:r>
      <w:r>
        <w:rPr>
          <w:lang w:val="fr_FR" w:bidi="fr_FR"/>
        </w:rPr>
        <w:t>Galilée</w:t>
      </w:r>
      <w:r>
        <w:rPr>
          <w:lang w:val="fr_FR" w:bidi="fr_FR"/>
        </w:rPr>
        <w:t xml:space="preserve"> se trouve dans le glossaire principal.</w:t>
      </w:r>
    </w:p>
    <w:p>
      <w:pPr/>
      <w:r>
        <w:rPr>
          <w:lang w:val="fr_FR" w:bidi="fr_FR"/>
        </w:rPr>
      </w:r>
      <w:r>
        <w:rPr>
          <w:lang w:val="fr_FR" w:bidi="fr_FR"/>
        </w:rPr>
        <w:t xml:space="preserve">Jésus dit que le </w:t>
      </w:r>
      <w:r>
        <w:rPr>
          <w:b/>
          <w:lang w:val="fr_FR" w:bidi="fr_FR"/>
        </w:rPr>
        <w:t>Fils de l'homme</w:t>
      </w:r>
      <w:r>
        <w:rPr>
          <w:lang w:val="fr_FR" w:bidi="fr_FR"/>
        </w:rPr>
        <w:t xml:space="preserve"> sera livré </w:t>
      </w:r>
      <w:r>
        <w:rPr>
          <w:b/>
          <w:lang w:val="fr_FR" w:bidi="fr_FR"/>
        </w:rPr>
        <w:t>entre les mains des hommes</w:t>
      </w:r>
      <w:r>
        <w:rPr>
          <w:lang w:val="fr_FR" w:bidi="fr_FR"/>
        </w:rPr>
        <w:t xml:space="preserve"> et ils le tueront. Vous vous souviendrez que Jésus utilise souvent le titre </w:t>
      </w:r>
      <w:r>
        <w:rPr>
          <w:b/>
          <w:lang w:val="fr_FR" w:bidi="fr_FR"/>
        </w:rPr>
        <w:t>Fils de l'homme</w:t>
      </w:r>
      <w:r>
        <w:rPr>
          <w:lang w:val="fr_FR" w:bidi="fr_FR"/>
        </w:rPr>
        <w:t xml:space="preserve"> pour faire référence à lui-même parce que cela signifie Messie. Utilisez la même expression pour Fils de l'homme que vous avez utilisée auparavant. </w:t>
      </w:r>
      <w:r>
        <w:rPr>
          <w:lang w:val="fr_FR" w:bidi="fr_FR"/>
        </w:rPr>
        <w:t>Fils de l'homme</w:t>
      </w:r>
      <w:r>
        <w:rPr>
          <w:lang w:val="fr_FR" w:bidi="fr_FR"/>
        </w:rPr>
        <w:t xml:space="preserve"> se trouve dans le glossaire principal. Livré « entre les mains des hommes » est une expression hébraïque qui signifie « dans la puissance des hommes ». Jésus est en train de dire que quelqu'un le trahira à des hommes qui le tueront.</w:t>
      </w:r>
    </w:p>
    <w:p>
      <w:pPr/>
      <w:r>
        <w:rPr>
          <w:lang w:val="fr_FR" w:bidi="fr_FR"/>
        </w:rPr>
      </w:r>
      <w:r>
        <w:rPr>
          <w:lang w:val="fr_FR" w:bidi="fr_FR"/>
        </w:rPr>
        <w:t xml:space="preserve">Les </w:t>
      </w:r>
      <w:r>
        <w:rPr>
          <w:b/>
          <w:lang w:val="fr_FR" w:bidi="fr_FR"/>
        </w:rPr>
        <w:t>disciples</w:t>
      </w:r>
      <w:r>
        <w:rPr>
          <w:lang w:val="fr_FR" w:bidi="fr_FR"/>
        </w:rPr>
        <w:t xml:space="preserve"> étaient </w:t>
      </w:r>
      <w:r>
        <w:rPr>
          <w:b/>
          <w:lang w:val="fr_FR" w:bidi="fr_FR"/>
        </w:rPr>
        <w:t>remplis de chagrin</w:t>
      </w:r>
      <w:r>
        <w:rPr>
          <w:lang w:val="fr_FR" w:bidi="fr_FR"/>
        </w:rPr>
        <w:t xml:space="preserve">. Vous vous souviendrez qu'un disciple est quelqu'un qui suit Jésus. Utilisez le même mot pour disciples que vous avez utilisé auparavant. Le mot </w:t>
      </w:r>
      <w:r>
        <w:rPr>
          <w:lang w:val="fr_FR" w:bidi="fr_FR"/>
        </w:rPr>
        <w:t>disciple</w:t>
      </w:r>
      <w:r>
        <w:rPr>
          <w:lang w:val="fr_FR" w:bidi="fr_FR"/>
        </w:rPr>
        <w:t xml:space="preserve"> se trouve dans le glossaire principal. « Remplis de chagrin » signifie qu'ils sont très tristes.</w:t>
      </w:r>
    </w:p>
    <w:p>
      <w:pPr/>
      <w:r>
        <w:rPr>
          <w:lang w:val="fr_FR" w:bidi="fr_FR"/>
        </w:rPr>
      </w:r>
      <w:r>
        <w:rPr>
          <w:lang w:val="fr_FR" w:bidi="fr_FR"/>
        </w:rPr>
        <w:t xml:space="preserve">Les collecteurs d'impôts demandent à Pierre si Jésus paie l'impôt du temple à deux drachmes. Une </w:t>
      </w:r>
      <w:r>
        <w:rPr>
          <w:b/>
          <w:lang w:val="fr_FR" w:bidi="fr_FR"/>
        </w:rPr>
        <w:t>drachme</w:t>
      </w:r>
      <w:r>
        <w:rPr>
          <w:lang w:val="fr_FR" w:bidi="fr_FR"/>
        </w:rPr>
        <w:t xml:space="preserve"> est une unité d'argent. Elle valait environ deux jours de salaire.</w:t>
      </w:r>
    </w:p>
    <w:p>
      <w:pPr/>
      <w:r>
        <w:rPr>
          <w:lang w:val="fr_FR" w:bidi="fr_FR"/>
        </w:rPr>
      </w:r>
      <w:r>
        <w:rPr>
          <w:lang w:val="fr_FR" w:bidi="fr_FR"/>
        </w:rPr>
        <w:t xml:space="preserve">Jésus dit qu'il ne veut pas </w:t>
      </w:r>
      <w:r>
        <w:rPr>
          <w:b/>
          <w:lang w:val="fr_FR" w:bidi="fr_FR"/>
        </w:rPr>
        <w:t>donner offense</w:t>
      </w:r>
      <w:r>
        <w:rPr>
          <w:lang w:val="fr_FR" w:bidi="fr_FR"/>
        </w:rPr>
        <w:t xml:space="preserve"> ou </w:t>
      </w:r>
      <w:r>
        <w:rPr>
          <w:b/>
          <w:lang w:val="fr_FR" w:bidi="fr_FR"/>
        </w:rPr>
        <w:t>causer offense</w:t>
      </w:r>
      <w:r>
        <w:rPr>
          <w:lang w:val="fr_FR" w:bidi="fr_FR"/>
        </w:rPr>
        <w:t>. Il veut dire qu'il ne veut pas mettre les collecteurs d'impôts en colère ou être contrariés contre lui.</w:t>
      </w:r>
    </w:p>
    <w:p>
      <w:pPr/>
      <w:r>
        <w:rPr>
          <w:lang w:val="fr_FR" w:bidi="fr_FR"/>
        </w:rPr>
      </w:r>
      <w:r>
        <w:rPr>
          <w:b/>
          <w:lang w:val="fr_FR" w:bidi="fr_FR"/>
        </w:rPr>
        <w:t>La mer</w:t>
      </w:r>
      <w:r>
        <w:rPr>
          <w:lang w:val="fr_FR" w:bidi="fr_FR"/>
        </w:rPr>
        <w:t xml:space="preserve"> que Jésus mentionne est probablement la </w:t>
      </w:r>
      <w:r>
        <w:rPr>
          <w:lang w:val="fr_FR" w:bidi="fr_FR"/>
        </w:rPr>
        <w:t>mer de Galilée</w:t>
      </w:r>
      <w:r>
        <w:rPr>
          <w:lang w:val="fr_FR" w:bidi="fr_FR"/>
        </w:rPr>
        <w:t>, un grand lac près de Capernaüm.</w:t>
      </w:r>
    </w:p>
    <w:p>
      <w:pPr/>
      <w:r>
        <w:rPr>
          <w:lang w:val="fr_FR" w:bidi="fr_FR"/>
        </w:rPr>
      </w:r>
      <w:r>
        <w:rPr>
          <w:lang w:val="fr_FR" w:bidi="fr_FR"/>
        </w:rPr>
        <w:t xml:space="preserve">Jésus dit que Pierre trouvera une pièce d'argent ou un </w:t>
      </w:r>
      <w:r>
        <w:rPr>
          <w:b/>
          <w:lang w:val="fr_FR" w:bidi="fr_FR"/>
        </w:rPr>
        <w:t>shekel</w:t>
      </w:r>
      <w:r>
        <w:rPr>
          <w:lang w:val="fr_FR" w:bidi="fr_FR"/>
        </w:rPr>
        <w:t xml:space="preserve"> dans la bouche du poisson. Un shekel était une pièce qui valait assez pour payer l'impôt pour Jésus et Pierre.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18:1–9</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18.1–9.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a lieu peu de temps après l'histoire au sujet de l'impôt du temple. Jésus a dit que les rois ne soumettent pas leurs propres fils à l'impôt, et que Jésus et Pierre ne devraient pas avoir à payer l'impôt du temple. Cette discussion pourrait conduire les disciples à se demander s'ils sont des personnes importantes dans le royaume de Dieu.</w:t>
      </w:r>
    </w:p>
    <w:p>
      <w:pPr/>
      <w:r>
        <w:rPr>
          <w:lang w:val="fr_FR" w:bidi="fr_FR"/>
        </w:rPr>
      </w:r>
      <w:r>
        <w:rPr>
          <w:lang w:val="fr_FR" w:bidi="fr_FR"/>
        </w:rPr>
        <w:t>Jésus et ses disciples sont probablement encore à Capernaüm à ce moment. Les disciples viennent à Jésus et demandent « Qui est le plus grand dans le royaume des cieux ? » Vous vous souviendrez que « royaume des cieux » fait référence au royaume de Dieu. Ils veulent savoir qui est la personne la plus importante ou la plus honorée dans le royaume de Dieu. Jésus demande à un petit enfant de se rapprocher de lui, et il place l'enfant au milieu de lui et ses disciples où ils peuvent tous le voir. Il dit : « En vérité, je vous le dis », ce qui signifie qu'il veut que les disciples écoutent attentivement ce qu'il dit ensuite.</w:t>
      </w:r>
    </w:p>
    <w:p>
      <w:pPr/>
      <w:r>
        <w:rPr>
          <w:lang w:val="fr_FR" w:bidi="fr_FR"/>
        </w:rPr>
      </w:r>
      <w:r>
        <w:rPr>
          <w:lang w:val="fr_FR" w:bidi="fr_FR"/>
        </w:rPr>
        <w:t>Jésus leur dit que s'ils ne se retournent pas, c'est-à-dire ne changent pas leur façon de penser, et deviennent comme de petits enfants, ils ne peuvent absolument pas devenir membres du royaume des cieux. Quiconque s'humilie, ou s'abaisse, comme ce petit enfant est le plus grand dans le royaume des cieux. Les enfants étaient les personnes les plus basses dans la société juive à cette époque-là. Ils n'avaient pas seulement de petits corps, ils n'avaient pas non plus d'autorité, de puissance ou de privilège. Cela montre que le royaume des cieux est différent des royaumes de la terre.</w:t>
      </w:r>
    </w:p>
    <w:p>
      <w:pPr/>
      <w:r>
        <w:rPr>
          <w:lang w:val="fr_FR" w:bidi="fr_FR"/>
        </w:rPr>
      </w:r>
      <w:r>
        <w:rPr>
          <w:lang w:val="fr_FR" w:bidi="fr_FR"/>
        </w:rPr>
        <w:t>Puis Jésus dit que quiconque reçoit, ou accueille, un enfant comme celui-ci « en son nom », ou à cause de lui, reçoit Jésus.</w:t>
      </w:r>
    </w:p>
    <w:p>
      <w:pPr/>
      <w:r>
        <w:rPr>
          <w:lang w:val="fr_FR" w:bidi="fr_FR"/>
        </w:rPr>
      </w:r>
      <w:r>
        <w:rPr>
          <w:lang w:val="fr_FR" w:bidi="fr_FR"/>
        </w:rPr>
        <w:t>Discutez avec votre équipe de la façon dont vous savez quelles personnes dans votre culture sont les plus grandes. À quoi ressemblent-ils ? Comment se comportent-ils ? Comment sont-ils traités différemment des autres personnes ?</w:t>
      </w:r>
    </w:p>
    <w:p>
      <w:pPr/>
      <w:r>
        <w:rPr>
          <w:lang w:val="fr_FR" w:bidi="fr_FR"/>
        </w:rPr>
      </w:r>
      <w:r>
        <w:rPr>
          <w:lang w:val="fr_FR" w:bidi="fr_FR"/>
        </w:rPr>
        <w:t>Discutez avec votre équipe de la façon dont vous savez quelles personnes dans votre culture sont les plus basses. À quoi ressemblent-ils ? Comment se comportent-ils ? Comment les gens traitent-ils ceux qui sont les plus bas différemment de comment ils traitent les autres ? De quelle manière votre culture est-elle différente du royaume des cieux que Jésus décrit ?</w:t>
      </w:r>
    </w:p>
    <w:p>
      <w:pPr/>
      <w:r>
        <w:rPr>
          <w:lang w:val="fr_FR" w:bidi="fr_FR"/>
        </w:rPr>
      </w:r>
      <w:r>
        <w:rPr>
          <w:lang w:val="fr_FR" w:bidi="fr_FR"/>
        </w:rPr>
        <w:t xml:space="preserve">Mais Jésus dit que si quelqu'un fait pécher l'un des croyants qui sont comme de petits enfants, il serait préférable que quelqu'un attache une grande pierre de moulin autour du cou de cette personne et la noie dans la partie la plus profonde de la mer. Une pierre de moulin était une grande pierre lourde utilisée pour moudre le grain. Si une personne avait une pierre de moulin attachée autour de son cou, elle ne pourrait pas nager et se noierait. Jésus est en train de dire que la punition pour avoir conduit quelqu'un qui lui fait confiance à pécher sera beaucoup pire que d'avoir une pierre de moulin attachée autour du cou et d'être jeté dans la partie la plus profonde de la mer. Jésus utilise cette image choquante pour aider ses disciples à comprendre à quel point il est important de ne pas faire perdre la foi en lui à l'un des disciples de Jésus. Les disciples de Jésus ne sont pas les personnes puissantes du monde, mais Dieu est puissant et punira quiconque les tente de pécher. </w:t>
      </w:r>
    </w:p>
    <w:p>
      <w:pPr/>
      <w:r>
        <w:rPr>
          <w:lang w:val="fr_FR" w:bidi="fr_FR"/>
        </w:rPr>
      </w:r>
      <w:r>
        <w:rPr>
          <w:lang w:val="fr_FR" w:bidi="fr_FR"/>
        </w:rPr>
        <w:t xml:space="preserve">Arrêtez-vous ici et montrez à votre équipe une image d'une pierre de moulin. </w:t>
      </w:r>
    </w:p>
    <w:p>
      <w:pPr/>
      <w:r>
        <w:rPr>
          <w:lang w:val="fr_FR" w:bidi="fr_FR"/>
        </w:rPr>
      </w:r>
      <w:r>
        <w:rPr>
          <w:lang w:val="fr_FR" w:bidi="fr_FR"/>
        </w:rPr>
        <w:t>Quand Jésus dit : « Malheur au monde », il veut dire « Comme il est terrible, comme il est triste, pour les gens du monde » parce qu'ils tentent les croyants de pécher. Les gens tenteront toujours les autres à pécher, mais « malheur », ou tristesse et douleur, à la personne qui tente les autres de pécher. Dieu punira cette personne.</w:t>
      </w:r>
    </w:p>
    <w:p>
      <w:pPr/>
      <w:r>
        <w:rPr>
          <w:lang w:val="fr_FR" w:bidi="fr_FR"/>
        </w:rPr>
      </w:r>
      <w:r>
        <w:rPr>
          <w:lang w:val="fr_FR" w:bidi="fr_FR"/>
        </w:rPr>
        <w:t xml:space="preserve">Discutez avec votre équipe de la façon dont les gens dans votre culture avertissent les autres du danger. </w:t>
      </w:r>
    </w:p>
    <w:p>
      <w:pPr/>
      <w:r>
        <w:rPr>
          <w:lang w:val="fr_FR" w:bidi="fr_FR"/>
        </w:rPr>
      </w:r>
      <w:r>
        <w:rPr>
          <w:lang w:val="fr_FR" w:bidi="fr_FR"/>
        </w:rPr>
        <w:t>Jésus dit que si la main ou le pied de quelqu'un le tente de pécher, il devrait la couper et s'en débarrasser. Il est préférable pour une personne d'entrer dans la vie éternelle avec une seule main ou un pied que de garder ses deux mains et ses deux pieds mais de voir Dieu la jeter dans le feu éternel de l'enfer. Jésus ne dit pas aux gens de se couper les mains et les pieds. Il raconte une parabole pour montrer à quel point le péché est dangereux. Les gens devraient faire tout ce qu'ils peuvent pour se garder de pécher, même s'ils doivent abandonner beaucoup de choses pour résister à la tentation.</w:t>
      </w:r>
    </w:p>
    <w:p>
      <w:pPr/>
      <w:r>
        <w:rPr>
          <w:lang w:val="fr_FR" w:bidi="fr_FR"/>
        </w:rPr>
      </w:r>
      <w:r>
        <w:rPr>
          <w:lang w:val="fr_FR" w:bidi="fr_FR"/>
        </w:rPr>
        <w:t>Discutez avec votre équipe de la façon dont votre culture voit les personnes à qui il manque des parties de leur corps.</w:t>
      </w:r>
    </w:p>
    <w:p>
      <w:pPr/>
      <w:r>
        <w:rPr>
          <w:lang w:val="fr_FR" w:bidi="fr_FR"/>
        </w:rPr>
      </w:r>
      <w:r>
        <w:rPr>
          <w:lang w:val="fr_FR" w:bidi="fr_FR"/>
        </w:rPr>
        <w:t>Il dit aussi que si l'œil d'une personne la fait pécher, elle devrait l'enlever et s'en débarrasser. Il est préférable d'avoir la vie éternelle avec Dieu avec un seul œil que de garder ses deux yeux et de voir Dieu les jeter en enfer, où le feu brûle pour toujours. Encore une fois, Jésus ne leur dit pas de se retirer les yeux, mais il leur montre à quel point le péché est dangereux.</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Les disciples viennent à Jésus et lui demandent qui est la personne la plus grande ou la plus honorée dans le royaume des cieux. Jésus demande à un enfant de se tenir parmi lui et ses disciples et dit que le plus grand dans le royaume des cieux est quelqu'un qui est humble et sans puissance comme un petit enfant. Les disciples doivent se tourner ou changer leur façon de penser et devenir humbles comme un petit enfant sinon ils n'entreront pas dans le royaume des cieux.</w:t>
      </w:r>
    </w:p>
    <w:p>
      <w:pPr/>
      <w:r>
        <w:rPr>
          <w:lang w:val="fr_FR" w:bidi="fr_FR"/>
        </w:rPr>
      </w:r>
      <w:r>
        <w:rPr>
          <w:b/>
          <w:lang w:val="fr_FR" w:bidi="fr_FR"/>
        </w:rPr>
        <w:t>Deuxième partie :</w:t>
      </w:r>
      <w:r>
        <w:rPr>
          <w:lang w:val="fr_FR" w:bidi="fr_FR"/>
        </w:rPr>
        <w:t xml:space="preserve"> Si quelqu'un accueille les disciples de Jésus, qui sont comme de petits enfants, au nom de Jésus, il accueille Jésus. Mais il sera terrible pour quiconque tente l'un de ses disciples humbles de pécher. Il serait préférable pour cette personne d'avoir une pierre de moulin attachée autour de son cou et d'être jetée par quelqu'un dans la partie la plus profonde de la mer. La punition de Dieu pour avoir tenté ses disciples de pécher sera pire que cela.</w:t>
      </w:r>
    </w:p>
    <w:p>
      <w:pPr/>
      <w:r>
        <w:rPr>
          <w:lang w:val="fr_FR" w:bidi="fr_FR"/>
        </w:rPr>
      </w:r>
      <w:r>
        <w:rPr>
          <w:b/>
          <w:lang w:val="fr_FR" w:bidi="fr_FR"/>
        </w:rPr>
        <w:t>Troisième partie :</w:t>
      </w:r>
      <w:r>
        <w:rPr>
          <w:lang w:val="fr_FR" w:bidi="fr_FR"/>
        </w:rPr>
        <w:t xml:space="preserve"> Jésus donne des avertissements forts contre les tentations de pécher. Il dit qu'une grande tristesse et une grande douleur attendent ceux qui tentent ses disciples de pécher. Même s'il y aura toujours certaines personnes qui tentent les autres de pécher, ceux qui tentent les autres de pécher seront punis sévèrement. Le péché est si dangereux que même si votre propre main, votre pied ou votre œil vous tente de pécher, vous devriez vous en débarrasser. Il est préférable d'entrer dans la vie éternelle sans l'une de ses mains, de ses pieds ou de ses yeux que de garder son corps tout entier mais de voir Dieu nous jeter dans le feu éternel de l'enfer.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 jeune enfant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cette histoire, les disciples écoutent Jésus partager plusieurs histoires semblables à des paraboles. Le cadre ne change pas, mais Jésus partage différentes paraboles.</w:t>
      </w:r>
    </w:p>
    <w:p>
      <w:pPr/>
      <w:r>
        <w:rPr>
          <w:lang w:val="fr_FR" w:bidi="fr_FR"/>
        </w:rPr>
      </w:r>
      <w:r>
        <w:rPr>
          <w:b/>
          <w:lang w:val="fr_FR" w:bidi="fr_FR"/>
        </w:rPr>
        <w:t>Première partie :</w:t>
      </w:r>
      <w:r>
        <w:rPr>
          <w:lang w:val="fr_FR" w:bidi="fr_FR"/>
        </w:rPr>
        <w:t xml:space="preserve"> Les disciples demandent à Jésus : « Qui est le plus grand dans le royaume des cieux ? » Ils veulent savoir qui est la personne la plus honorée dans le royaume de Dieu. Quand Jésus leur répond, il utilise les mêmes mots : Celui qui s'humilie comme cet enfant est « le plus grand dans le royaume des cieux ».</w:t>
      </w:r>
    </w:p>
    <w:p>
      <w:pPr/>
      <w:r>
        <w:rPr>
          <w:lang w:val="fr_FR" w:bidi="fr_FR"/>
        </w:rPr>
      </w:r>
      <w:r>
        <w:rPr>
          <w:lang w:val="fr_FR" w:bidi="fr_FR"/>
        </w:rPr>
        <w:t>L'enfant se tenait déjà assez près pour que Jésus puisse facilement demander à l'enfant de venir se tenir parmi lui et ses disciples où ils pouvaient tous voir l'enfant pendant que Jésus parlait. L'enfant a continué à se tenir parmi eux tout au long de cette histoire.</w:t>
      </w:r>
    </w:p>
    <w:p>
      <w:pPr/>
      <w:r>
        <w:rPr>
          <w:lang w:val="fr_FR" w:bidi="fr_FR"/>
        </w:rPr>
      </w:r>
      <w:r>
        <w:rPr>
          <w:lang w:val="fr_FR" w:bidi="fr_FR"/>
        </w:rPr>
        <w:t>Jésus dit aux disciples qu'ils doivent « se retourner », c'est-à-dire changer leur façon de penser et devenir humbles comme un petit enfant sinon ils n'entreront pas dans le royaume des cieux. Les enfants étaient les plus bas dans la société juive, mais dans le royaume des cieux, ceux qui sont humbles sont les plus grands.</w:t>
      </w:r>
    </w:p>
    <w:p>
      <w:pPr/>
      <w:r>
        <w:rPr>
          <w:lang w:val="fr_FR" w:bidi="fr_FR"/>
        </w:rPr>
      </w:r>
      <w:r>
        <w:rPr>
          <w:b/>
          <w:lang w:val="fr_FR" w:bidi="fr_FR"/>
        </w:rPr>
        <w:t>Deuxième partie :</w:t>
      </w:r>
      <w:r>
        <w:rPr>
          <w:lang w:val="fr_FR" w:bidi="fr_FR"/>
        </w:rPr>
        <w:t xml:space="preserve"> Jésus parle encore de l'enfant, mais il est clair que l'enfant est un symbole pour ses disciples qui s'humilient comme de petits enfants. Jésus dit que quiconque accueille l'un de ses disciples humbles « en son nom » ou à cause de lui accueille Jésus lui-même. Mais si quelqu'un fait pécher l'un de ses disciples humbles, il serait préférable pour cette personne que quelqu'un attache une grande pierre de moulin lourde autour de son cou et la jette dans la partie la plus profonde de la mer. Jésus utilise cette image choquante pour montrer que c'est un péché terrible de faire perdre la foi en lui à l'un de ses disciples humbles.</w:t>
      </w:r>
    </w:p>
    <w:p>
      <w:pPr/>
      <w:r>
        <w:rPr>
          <w:lang w:val="fr_FR" w:bidi="fr_FR"/>
        </w:rPr>
      </w:r>
      <w:r>
        <w:rPr>
          <w:b/>
          <w:lang w:val="fr_FR" w:bidi="fr_FR"/>
        </w:rPr>
        <w:t>Troisième partie :</w:t>
      </w:r>
      <w:r>
        <w:rPr>
          <w:lang w:val="fr_FR" w:bidi="fr_FR"/>
        </w:rPr>
        <w:t xml:space="preserve"> Jésus donne des avertissements forts, en disant « Malheur au monde » parce que le monde tente les gens de pécher. Puis il donne un deuxième avertissement fort, en disant : « Malheur à la personne qui tente les autres de pécher ». Puis il donne un troisième avertissement. Le péché est si dangereux que Jésus dit que même si votre propre main ou votre pied vous fait pécher, il serait préférable pour vous de vous débarrasser de votre main ou de votre pied et d'entrer dans la vie éternelle sans une partie de votre corps que de garder votre corps entier mais de voir Dieu vous jeter dans le feu éternel de l'enfer. Et enfin, il donne un quatrième avertissement. Si votre propre œil vous fait pécher, débarrassez-vous de lui. Il est préférable d'entrer dans la vie éternelle avec un seul œil que de garder ses deux yeux et de voir Dieu vous jeter dans le feu éternel de l'enfer. Jésus utilise ces exemples choquants pour montrer à quel point il est dangereux de céder à la tentation de pécher.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 jeune enfant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Dans cette histoire, les disciples écoutent Jésus partager plusieurs histoires semblables à des paraboles. Le cadre ne change pas, mais Jésus partage différentes paraboles.</w:t>
      </w:r>
    </w:p>
    <w:p>
      <w:pPr/>
      <w:r>
        <w:rPr>
          <w:lang w:val="fr_FR" w:bidi="fr_FR"/>
        </w:rPr>
      </w:r>
      <w:r>
        <w:rPr>
          <w:lang w:val="fr_FR" w:bidi="fr_FR"/>
        </w:rPr>
        <w:t>Les disciples de Jésus viennent à lui et demandent : « Qui est le plus grand dans le royaume des cieux ? » Jésus demande à un enfant de venir se tenir parmi lui et ses disciples et leur dit qu'ils doivent se retourner (c'est-à-dire changer leur façon de penser) et devenir humbles comme un petit enfant sinon ils n'entreront pas dans le royaume des cieux. Les plus grands dans le royaume des cieux sont ceux qui s'humilient comme de petits enfants.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Les enfants sont impuissants ; comment quelqu'un peut-il être grand s'il n'a pas de puissance ? » ou « Je suis inquiet que si je deviens humble comme un petit enfant, quelqu'un puisse me blesser » ou « Le royaume des cieux est si différent des royaumes de la terre ! »</w:t>
      </w:r>
    </w:p>
    <w:p>
      <w:pPr/>
      <w:r>
        <w:rPr>
          <w:lang w:val="fr_FR" w:bidi="fr_FR"/>
        </w:rPr>
      </w:r>
      <w:r>
        <w:rPr>
          <w:lang w:val="fr_FR" w:bidi="fr_FR"/>
        </w:rPr>
        <w:t>Jésus dit que quiconque accueille en son nom quelqu'un qui est comme ce petit enfant l'accueille lui. Mais si quelqu'un fait pécher quelqu'un qui est comme ce petit enfant, il serait préférable que cette personne ait une pierre de moulin lourde attachée autour de son cou et que quelqu'un la jette dans la partie la plus profonde de la mer pour la noyer.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suis choqué ! Qu'est-ce qui pourrait être pire que cette punition ? » ou « Je suis effrayé. J'espère ne jamais faire face à cette punition » ou « La punition de Dieu pour ceux qui tentent les autres de pécher doit être très sévère ! Je dois faire attention à accueillir les autres disciples de Jésus comme s'ils étaient Jésus lui-même » ou « Ceux qui suivent Jésus doivent s'abaisser comme des enfants, mais Dieu punira quiconque essaie de les blesser parce qu'ils sont humbles ».</w:t>
      </w:r>
    </w:p>
    <w:p>
      <w:pPr/>
      <w:r>
        <w:rPr>
          <w:lang w:val="fr_FR" w:bidi="fr_FR"/>
        </w:rPr>
      </w:r>
      <w:r>
        <w:rPr>
          <w:lang w:val="fr_FR" w:bidi="fr_FR"/>
        </w:rPr>
        <w:t>Jésus donne beaucoup d'avertissements contre ceux qui tentent les autres de pécher : « Malheur au monde » et « Malheur à la personne qui tente les autres de pécher » et « Débarrassez-vous de votre main, de votre pied ou de votre œil s'ils vous tentent de pécher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suis reconnaissant que Dieu punira ceux qui me tentent de pécher », ou « Je dois faire attention à ne jamais tenter les autres de pécher », ou « Le péché est si sérieux qu'il est préférable de perdre des parties de mon corps que de céder à la tentation. Je dois me garder de pécher.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w:t>
      </w:r>
      <w:r>
        <w:rPr>
          <w:b/>
          <w:lang w:val="fr_FR" w:bidi="fr_FR"/>
        </w:rPr>
        <w:t>disciples</w:t>
      </w:r>
      <w:r>
        <w:rPr>
          <w:lang w:val="fr_FR" w:bidi="fr_FR"/>
        </w:rPr>
        <w:t xml:space="preserve"> demandent à Jésus : « Qui est </w:t>
      </w:r>
      <w:r>
        <w:rPr>
          <w:b/>
          <w:lang w:val="fr_FR" w:bidi="fr_FR"/>
        </w:rPr>
        <w:t>le plus grand dans le royaume des cieux</w:t>
      </w:r>
      <w:r>
        <w:rPr>
          <w:lang w:val="fr_FR" w:bidi="fr_FR"/>
        </w:rPr>
        <w:t xml:space="preserve"> » et Jésus répond que ceux qui s'humilient comme de petits enfants sont « les plus grands dans le royaume des cieux ». Utilisez les mêmes mots pour traduire « le plus grand dans le royaume des cieux » dans les deux parties du récit. Vous vous souviendrez que « royaume des cieux » est la même chose que « royaume de Dieu ». </w:t>
      </w:r>
      <w:r>
        <w:rPr>
          <w:b/>
          <w:lang w:val="fr_FR" w:bidi="fr_FR"/>
        </w:rPr>
        <w:t>Royaume des cieux</w:t>
      </w:r>
      <w:r>
        <w:rPr>
          <w:lang w:val="fr_FR" w:bidi="fr_FR"/>
        </w:rPr>
        <w:t xml:space="preserve"> se trouve dans le glossaire principal. Quand les disciples disent </w:t>
      </w:r>
      <w:r>
        <w:rPr>
          <w:b/>
          <w:lang w:val="fr_FR" w:bidi="fr_FR"/>
        </w:rPr>
        <w:t>le plus grand</w:t>
      </w:r>
      <w:r>
        <w:rPr>
          <w:lang w:val="fr_FR" w:bidi="fr_FR"/>
        </w:rPr>
        <w:t xml:space="preserve">, ils veulent dire celui qui est le plus honoré ou le plus puissant. N'oubliez pas de traduire disciples de la même manière que vous l'avez fait dans les passages précédents, et rappelez-vous que le mot </w:t>
      </w:r>
      <w:r>
        <w:rPr>
          <w:b/>
          <w:lang w:val="fr_FR" w:bidi="fr_FR"/>
        </w:rPr>
        <w:t>disciple</w:t>
      </w:r>
      <w:r>
        <w:rPr>
          <w:lang w:val="fr_FR" w:bidi="fr_FR"/>
        </w:rPr>
        <w:t xml:space="preserve"> se trouve dans le glossaire principal.</w:t>
      </w:r>
    </w:p>
    <w:p>
      <w:pPr/>
      <w:r>
        <w:rPr>
          <w:lang w:val="fr_FR" w:bidi="fr_FR"/>
        </w:rPr>
      </w:r>
      <w:r>
        <w:rPr>
          <w:lang w:val="fr_FR" w:bidi="fr_FR"/>
        </w:rPr>
        <w:t xml:space="preserve">Rappelez-vous que quand Jésus dit : « </w:t>
      </w:r>
      <w:r>
        <w:rPr>
          <w:b/>
          <w:lang w:val="fr_FR" w:bidi="fr_FR"/>
        </w:rPr>
        <w:t>En vérité, je vous le dis</w:t>
      </w:r>
      <w:r>
        <w:rPr>
          <w:lang w:val="fr_FR" w:bidi="fr_FR"/>
        </w:rPr>
        <w:t xml:space="preserve"> » ou « </w:t>
      </w:r>
      <w:r>
        <w:rPr>
          <w:b/>
          <w:lang w:val="fr_FR" w:bidi="fr_FR"/>
        </w:rPr>
        <w:t>Je vous le dis en vérité</w:t>
      </w:r>
      <w:r>
        <w:rPr>
          <w:lang w:val="fr_FR" w:bidi="fr_FR"/>
        </w:rPr>
        <w:t xml:space="preserve"> », il dit aux disciples d'écouter attentivement ce qu'il dit ensuite. Utilisez les mêmes mots que vous avez utilisés pour traduire cette expression dans le passé.</w:t>
      </w:r>
    </w:p>
    <w:p>
      <w:pPr/>
      <w:r>
        <w:rPr>
          <w:lang w:val="fr_FR" w:bidi="fr_FR"/>
        </w:rPr>
      </w:r>
      <w:r>
        <w:rPr>
          <w:lang w:val="fr_FR" w:bidi="fr_FR"/>
        </w:rPr>
        <w:t xml:space="preserve">Quand Jésus dit que les disciples doivent se détourner de leur </w:t>
      </w:r>
      <w:r>
        <w:rPr>
          <w:b/>
          <w:lang w:val="fr_FR" w:bidi="fr_FR"/>
        </w:rPr>
        <w:t>péché</w:t>
      </w:r>
      <w:r>
        <w:rPr>
          <w:lang w:val="fr_FR" w:bidi="fr_FR"/>
        </w:rPr>
        <w:t xml:space="preserve"> et devenir </w:t>
      </w:r>
      <w:r>
        <w:rPr>
          <w:b/>
          <w:lang w:val="fr_FR" w:bidi="fr_FR"/>
        </w:rPr>
        <w:t>comme de petits enfants</w:t>
      </w:r>
      <w:r>
        <w:rPr>
          <w:lang w:val="fr_FR" w:bidi="fr_FR"/>
        </w:rPr>
        <w:t xml:space="preserve">, il dit qu'ils doivent s'abaisser et s'humilier parce que les enfants étaient les plus bas dans la société juive. Ils n'avaient pas de puissance, d'autorité ou de privilège. Traduisez le péché de la même manière que dans les passages précédents. </w:t>
      </w:r>
      <w:r>
        <w:rPr>
          <w:b/>
          <w:lang w:val="fr_FR" w:bidi="fr_FR"/>
        </w:rPr>
        <w:t>Péché</w:t>
      </w:r>
      <w:r>
        <w:rPr>
          <w:lang w:val="fr_FR" w:bidi="fr_FR"/>
        </w:rPr>
        <w:t xml:space="preserve"> figure dans le glossaire principal.</w:t>
      </w:r>
    </w:p>
    <w:p>
      <w:pPr/>
      <w:r>
        <w:rPr>
          <w:lang w:val="fr_FR" w:bidi="fr_FR"/>
        </w:rPr>
      </w:r>
      <w:r>
        <w:rPr>
          <w:lang w:val="fr_FR" w:bidi="fr_FR"/>
        </w:rPr>
        <w:t xml:space="preserve">Une </w:t>
      </w:r>
      <w:r>
        <w:rPr>
          <w:b/>
          <w:lang w:val="fr_FR" w:bidi="fr_FR"/>
        </w:rPr>
        <w:t>pierre de moulin</w:t>
      </w:r>
      <w:r>
        <w:rPr>
          <w:lang w:val="fr_FR" w:bidi="fr_FR"/>
        </w:rPr>
        <w:t xml:space="preserve"> était une grande pierre lourde utilisée pour moudre le grain. Elle était si grande qu'un âne y était généralement attaché pour la bouger. Si une pierre de cette taille était attachée à une personne et elle était jetée dans l'eau profonde, elle ne pourrait pas nager et elle se noierait.</w:t>
      </w:r>
    </w:p>
    <w:p>
      <w:pPr/>
      <w:r>
        <w:rPr>
          <w:lang w:val="fr_FR" w:bidi="fr_FR"/>
        </w:rPr>
      </w:r>
      <w:r>
        <w:rPr>
          <w:lang w:val="fr_FR" w:bidi="fr_FR"/>
        </w:rPr>
        <w:t>Arrêtez-vous et montrez à votre équipe une image d'une pierre de moulin.</w:t>
      </w:r>
    </w:p>
    <w:p>
      <w:pPr/>
      <w:r>
        <w:rPr>
          <w:lang w:val="fr_FR" w:bidi="fr_FR"/>
        </w:rPr>
      </w:r>
      <w:r>
        <w:rPr>
          <w:lang w:val="fr_FR" w:bidi="fr_FR"/>
        </w:rPr>
        <w:t xml:space="preserve">Jésus dit « </w:t>
      </w:r>
      <w:r>
        <w:rPr>
          <w:b/>
          <w:lang w:val="fr_FR" w:bidi="fr_FR"/>
        </w:rPr>
        <w:t>Malheur</w:t>
      </w:r>
      <w:r>
        <w:rPr>
          <w:lang w:val="fr_FR" w:bidi="fr_FR"/>
        </w:rPr>
        <w:t xml:space="preserve"> au monde » et « </w:t>
      </w:r>
      <w:r>
        <w:rPr>
          <w:b/>
          <w:lang w:val="fr_FR" w:bidi="fr_FR"/>
        </w:rPr>
        <w:t>Malheur</w:t>
      </w:r>
      <w:r>
        <w:rPr>
          <w:lang w:val="fr_FR" w:bidi="fr_FR"/>
        </w:rPr>
        <w:t xml:space="preserve"> à celui qui... » Ce sont des avertissements forts. Ils veulent dire qu'une grande douleur et une grande tristesse attendent le monde et la personne qui tente les autres de pécher.</w:t>
      </w:r>
    </w:p>
    <w:p>
      <w:pPr/>
      <w:r>
        <w:rPr>
          <w:lang w:val="fr_FR" w:bidi="fr_FR"/>
        </w:rPr>
      </w:r>
      <w:r>
        <w:rPr>
          <w:lang w:val="fr_FR" w:bidi="fr_FR"/>
        </w:rPr>
        <w:t xml:space="preserve">Jésus dit qu'il est préférable d'entrer dans la vie éternelle </w:t>
      </w:r>
      <w:r>
        <w:rPr>
          <w:b/>
          <w:lang w:val="fr_FR" w:bidi="fr_FR"/>
        </w:rPr>
        <w:t>estropié</w:t>
      </w:r>
      <w:r>
        <w:rPr>
          <w:lang w:val="fr_FR" w:bidi="fr_FR"/>
        </w:rPr>
        <w:t xml:space="preserve"> ou </w:t>
      </w:r>
      <w:r>
        <w:rPr>
          <w:b/>
          <w:lang w:val="fr_FR" w:bidi="fr_FR"/>
        </w:rPr>
        <w:t>boiteux</w:t>
      </w:r>
      <w:r>
        <w:rPr>
          <w:lang w:val="fr_FR" w:bidi="fr_FR"/>
        </w:rPr>
        <w:t>. Estropié fait référence à une personne qui a un bras ou une jambe déformés ou manquants. Boiteux fait référence à une personne qui a de la difficulté à marcher parce que l'une ou les deux de ses jambes sont manquantes ou déformées.</w:t>
      </w:r>
    </w:p>
    <w:p>
      <w:pPr/>
      <w:r>
        <w:rPr>
          <w:lang w:val="fr_FR" w:bidi="fr_FR"/>
        </w:rPr>
      </w:r>
      <w:r>
        <w:rPr>
          <w:lang w:val="fr_FR" w:bidi="fr_FR"/>
        </w:rPr>
        <w:t xml:space="preserve">Jésus dit qu'il est préférable d'entrer dans la vie éternelle handicapé ou boiteux que de garder son corps entier mais de voir Dieu nous jeter en </w:t>
      </w:r>
      <w:r>
        <w:rPr>
          <w:b/>
          <w:lang w:val="fr_FR" w:bidi="fr_FR"/>
        </w:rPr>
        <w:t>enfer</w:t>
      </w:r>
      <w:r>
        <w:rPr>
          <w:lang w:val="fr_FR" w:bidi="fr_FR"/>
        </w:rPr>
        <w:t xml:space="preserve">, où le feu brûle pour toujours. Rappelez-vous d'utiliser le même mot pour enfer que celui que vous avez utilisé dans les passages précédents. « </w:t>
      </w:r>
      <w:r>
        <w:rPr>
          <w:b/>
          <w:lang w:val="fr_FR" w:bidi="fr_FR"/>
        </w:rPr>
        <w:t>Enfer</w:t>
      </w:r>
      <w:r>
        <w:rPr>
          <w:lang w:val="fr_FR" w:bidi="fr_FR"/>
        </w:rPr>
        <w:t xml:space="preserve"> »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18:10–14</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18.10–14.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 récit, Jésus continue de parler à ses disciples. Nous sommes toujours à Capernaüm, comme dans l'histoire précédente.</w:t>
      </w:r>
    </w:p>
    <w:p>
      <w:pPr/>
      <w:r>
        <w:rPr>
          <w:lang w:val="fr_FR" w:bidi="fr_FR"/>
        </w:rPr>
      </w:r>
      <w:r>
        <w:rPr>
          <w:lang w:val="fr_FR" w:bidi="fr_FR"/>
        </w:rPr>
        <w:t>Jésus dit : « Veillez à ne pas mépriser l'un de ces petits ». Il compare encore les disciples à de petits enfants. Il est en train de dire qu'ils devraient faire attention à ne pas penser que les disciples humbles de Jésus sont sans importance. Il leur demande d'être différents des personnes dans le monde qui les entoure, parce que le monde méprise ceux qui sont petits ou sans importance, mais Dieu leur accorde une grande valeur.</w:t>
      </w:r>
    </w:p>
    <w:p>
      <w:pPr/>
      <w:r>
        <w:rPr>
          <w:lang w:val="fr_FR" w:bidi="fr_FR"/>
        </w:rPr>
      </w:r>
      <w:r>
        <w:rPr>
          <w:lang w:val="fr_FR" w:bidi="fr_FR"/>
        </w:rPr>
        <w:t>Arrêtez-vous et discutez avec votre équipe de comment votre culture voit les personnes sans importance.</w:t>
      </w:r>
    </w:p>
    <w:p>
      <w:pPr/>
      <w:r>
        <w:rPr>
          <w:lang w:val="fr_FR" w:bidi="fr_FR"/>
        </w:rPr>
      </w:r>
      <w:r>
        <w:rPr>
          <w:lang w:val="fr_FR" w:bidi="fr_FR"/>
        </w:rPr>
        <w:t>Jésus dit : « En effet, je vous le dis... » Cette expression, « Je vous le dis » est répétée à de nombreuses reprises par Jésus dans le livre de Matthieu. Jésus est en train de montrer qu'il a l'autorité de Dieu. Il dit que dans les cieux, les anges qui gardent ou représentent ses disciples humbles voient constamment la face de Dieu dans les cieux. Les Juifs à cette époque croyaient que seuls les anges les plus élevés avaient le droit d'entrer en présence de Dieu. Ceci démontre que chaque croyant humble est important aux yeux de Dieu.</w:t>
      </w:r>
    </w:p>
    <w:p>
      <w:pPr/>
      <w:r>
        <w:rPr>
          <w:lang w:val="fr_FR" w:bidi="fr_FR"/>
        </w:rPr>
      </w:r>
      <w:r>
        <w:rPr>
          <w:lang w:val="fr_FR" w:bidi="fr_FR"/>
        </w:rPr>
        <w:t>Arrêtez-vous et discutez avec votre équipe d'un moment où ils ont vu ou interagi avec un ange.</w:t>
      </w:r>
    </w:p>
    <w:p>
      <w:pPr/>
      <w:r>
        <w:rPr>
          <w:lang w:val="fr_FR" w:bidi="fr_FR"/>
        </w:rPr>
      </w:r>
      <w:r>
        <w:rPr>
          <w:lang w:val="fr_FR" w:bidi="fr_FR"/>
        </w:rPr>
        <w:t>Jésus demande : « Qu'en pensez-vous ? » Il veut qu'ils réfléchissent à quelque chose.</w:t>
      </w:r>
    </w:p>
    <w:p>
      <w:pPr/>
      <w:r>
        <w:rPr>
          <w:lang w:val="fr_FR" w:bidi="fr_FR"/>
        </w:rPr>
      </w:r>
      <w:r>
        <w:rPr>
          <w:lang w:val="fr_FR" w:bidi="fr_FR"/>
        </w:rPr>
        <w:t>Puis il leur dit ce à quoi il veut qu'ils pensent en utilisant un exemple, disant : « Si un homme a cent brebis et que l'une des brebis s'éloigne du troupeau. » Il demande : « Ne quitte-t-il pas les quatre-vingt-dix-neuf sur les montagnes, ou sur le versant de la colline, et ne va-t-il pas chercher celui qui s'est éloigné ? » Il est certain que ceux qui écoutaient auraient compris que si une brebis s'éloignait, le berger irait chercher la brebis perdue. Dans la culture juive de l'époque, un troupeau moyen comptait environ cent brebis. Il aurait également été fréquent pour d'autres bergers de veiller sur les quatre-vingt dix-neuf autres brebis tandis que leur collègue berger allait chercher la brebis perdue. Les disciples auraient donc pu présumer qu'un autre berger allait prendre soin des quatre-vingt dix-neuf brebis. Dieu rejète les responsables religieux qui ne prennent pas soin des personnes brisées ou impuissantes, et Dieu lui-même irait chercher une personne impuissante ou brisée qui s'était éloignée du troupeau.</w:t>
      </w:r>
    </w:p>
    <w:p>
      <w:pPr/>
      <w:r>
        <w:rPr>
          <w:lang w:val="fr_FR" w:bidi="fr_FR"/>
        </w:rPr>
      </w:r>
      <w:r>
        <w:rPr>
          <w:lang w:val="fr_FR" w:bidi="fr_FR"/>
        </w:rPr>
        <w:t>Jésus dit de nouveau « En vérité, je vous le dis », ce qu'il dit souvent quand il veut que les disciples écoutent attentivement. Si un homme trouve sa brebis, ou quand l'homme trouve sa brebis, il se réjouit à cause de la brebis perdue plus encore qu'il ne le fait pour les quatre-vingt dix-neuf autres qui ne se sont jamais éloignés. Jésus se sert d'une exagération ici, comme il l'a fait lorsqu'il a parlé de retrancher nos mains, nos pieds ou nos yeux s'ils nous conduisent à pécher. Il dit qu'un berger serait heureux à cause des quatre-vingt dix-neuf brebis qui sont restées ensemble, mais qu'il serait encore plus heureux lorsqu'il secourt la brebis qui était perdue. La culture juive considérait les brebis comme des animaux bêtes. Les bergers devaient veiller attentivement à leurs brebis parce qu'il y a d'autres animaux qui allaient essayer de les manger et les brebis s'égaraient souvent loin de la protection du berger, vers le danger. Les brebis n'avaient aucun moyen de se protéger des prédateurs. Ils dépendaient de leurs bergers pour les garder en sécurité. Le peuple de Dieu est fréquemment appelé des brebis tout au long de la Bible.</w:t>
      </w:r>
    </w:p>
    <w:p>
      <w:pPr/>
      <w:r>
        <w:rPr>
          <w:lang w:val="fr_FR" w:bidi="fr_FR"/>
        </w:rPr>
      </w:r>
      <w:r>
        <w:rPr>
          <w:lang w:val="fr_FR" w:bidi="fr_FR"/>
        </w:rPr>
        <w:t>Arrêtez et montrez à votre équipe une image d'un berger avec ses brebis.</w:t>
      </w:r>
    </w:p>
    <w:p>
      <w:pPr/>
      <w:r>
        <w:rPr>
          <w:lang w:val="fr_FR" w:bidi="fr_FR"/>
        </w:rPr>
      </w:r>
      <w:r>
        <w:rPr>
          <w:lang w:val="fr_FR" w:bidi="fr_FR"/>
        </w:rPr>
        <w:t>Arrêtez-vous et discutez avec votre équipe de qui serait semblable au berger de cette histoire dans votre culture. Y a-t-il des animaux dans votre culture sur lesquels on doit veiller attentivement ?</w:t>
      </w:r>
    </w:p>
    <w:p>
      <w:pPr/>
      <w:r>
        <w:rPr>
          <w:lang w:val="fr_FR" w:bidi="fr_FR"/>
        </w:rPr>
      </w:r>
      <w:r>
        <w:rPr>
          <w:lang w:val="fr_FR" w:bidi="fr_FR"/>
        </w:rPr>
        <w:t>Jésus dit que de la même manière qu'un berger se réjouit d'avoir retrouvé une de ses brebis perdue, le Père de Jésus, Dieu, se réjouit lorsqu'il secourt un seul de ses disciples égarés. Il ne veut pas qu'un seul de ses petits, les disciples humbles, soient perdus loin de lui pour l'éternité.</w:t>
      </w:r>
    </w:p>
    <w:p>
      <w:pPr/>
      <w:r>
        <w:rPr>
          <w:lang w:val="fr_FR" w:bidi="fr_FR"/>
        </w:rPr>
      </w:r>
      <w:r>
        <w:rPr>
          <w:lang w:val="fr_FR" w:bidi="fr_FR"/>
        </w:rPr>
        <w:t>Discutez avec votre équipe : quel type d'événement pourrait conduire votre communauté à se réjouir ensemble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et ses disciples sont à Capernaüm. Il vient de dire aux disciples que les plus grandes personnes dans le royaume des cieux sont celles qui deviennent comme de petits enfants. Maintenant, il poursuit dans la même lignée en avertissant les disciples de ne pas regarder d'en haut ceux qui deviennent comme de petits enfants.</w:t>
      </w:r>
    </w:p>
    <w:p>
      <w:pPr/>
      <w:r>
        <w:rPr>
          <w:lang w:val="fr_FR" w:bidi="fr_FR"/>
        </w:rPr>
      </w:r>
      <w:r>
        <w:rPr>
          <w:b/>
          <w:lang w:val="fr_FR" w:bidi="fr_FR"/>
        </w:rPr>
        <w:t>Deuxième partie :</w:t>
      </w:r>
      <w:r>
        <w:rPr>
          <w:lang w:val="fr_FR" w:bidi="fr_FR"/>
        </w:rPr>
        <w:t xml:space="preserve"> Il raconte une histoire au sujet d'un berger qui possède cent brebis. Quand une des brebis s'éloigne, le berger laisse les quatre-vingt dix-neuf autres brebis pour chercher la brebis qui était perdue. Il dit que Dieu est comme le berger. Chacun des petits enfants de Dieu lui est précieux et il ira donc les chercher s'ils s'éloignent du troupeau.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 petit enfant</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Cent brebis (quatre-vingt dix-neuf, plus un)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Jésus est en train de parler à ses disciples. Cette partie poursuit l'histoire précédente. L'enfant de l'histoire précédente se tient probablement encore parmi eux, parce que Jésus dit : « L'un de ces petits ». Jésus avertit les disciples de ne pas penser que les personnes comme le petit enfant sont sans importance. Les anges qui veillent sur les disciples humbles de Jésus voient toujours la face de Dieu dans les cieux parce que Dieu prend beaucoup soin d'eux.</w:t>
      </w:r>
    </w:p>
    <w:p>
      <w:pPr/>
      <w:r>
        <w:rPr>
          <w:lang w:val="fr_FR" w:bidi="fr_FR"/>
        </w:rPr>
      </w:r>
      <w:r>
        <w:rPr>
          <w:lang w:val="fr_FR" w:bidi="fr_FR"/>
        </w:rPr>
        <w:t>Dans la deuxième partie, Jésus leur raconte une histoire pour montrer à quel point ses disciples sont importants pour Dieu. Il y a un berger avec ses quatre-vingt dix-neuf brebis, et une brebis s'est éloignée. Il vous sera peut-être difficile de trouver cent personnes ou éléments pour représenter ces cent brebis, mais ce que Jésus veut dire est qu'il y a un grand groupe de brebis qui restent ensemble et une seule brebis qui s'éloigne. Le groupe de brebis qui reste ensemble devrait être grand. Il ne devrait y avoir qu'une seule brebis qui s'éloigne.</w:t>
      </w:r>
    </w:p>
    <w:p>
      <w:pPr/>
      <w:r>
        <w:rPr>
          <w:lang w:val="fr_FR" w:bidi="fr_FR"/>
        </w:rPr>
      </w:r>
      <w:r>
        <w:rPr>
          <w:lang w:val="fr_FR" w:bidi="fr_FR"/>
        </w:rPr>
        <w:t>Le berger laisse le grand groupe de brebis là où elles sont pour aller chercher la brebis perdue, parce que chaque brebis est importante pour lui. Lorsqu'il trouve la brebis, il se réjouit. Jésus dit : « de la même manière » ou « semblablement » pour montrer que Dieu agit de la même manière que ce berger pour ramener les personnes qui s'éloignent de lui.</w:t>
      </w:r>
    </w:p>
    <w:p>
      <w:pPr/>
      <w:r>
        <w:rPr>
          <w:lang w:val="fr_FR" w:bidi="fr_FR"/>
        </w:rPr>
      </w:r>
      <w:r>
        <w:rPr>
          <w:lang w:val="fr_FR" w:bidi="fr_FR"/>
        </w:rPr>
        <w:t>Arrêtez-vous et discutez avec votre équipe de comment exprimer des comparaisons comme celle-ci dans votre langue.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 petit enfant</w:t>
      </w:r>
    </w:p>
    <w:p>
      <w:pPr>
        <w:pStyle w:val="ListBullet"/>
        <w:spacing w:line="240" w:lineRule="auto"/>
        <w:ind w:left="720"/>
      </w:pPr>
      <w:r>
        <w:rPr>
          <w:lang w:val="fr_FR" w:bidi="fr_FR"/>
        </w:rPr>
      </w:r>
      <w:r>
        <w:rPr>
          <w:lang w:val="fr_FR" w:bidi="fr_FR"/>
        </w:rPr>
        <w:t>Un berger</w:t>
      </w:r>
    </w:p>
    <w:p>
      <w:pPr>
        <w:pStyle w:val="ListBullet"/>
        <w:spacing w:line="240" w:lineRule="auto"/>
        <w:ind w:left="720"/>
      </w:pPr>
      <w:r>
        <w:rPr>
          <w:lang w:val="fr_FR" w:bidi="fr_FR"/>
        </w:rPr>
      </w:r>
      <w:r>
        <w:rPr>
          <w:lang w:val="fr_FR" w:bidi="fr_FR"/>
        </w:rPr>
        <w:t>Cent brebis (quatre-vingt dix-neuf, plus un)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Dans la première partie, Jésus parle à ses douze disciples et le petit enfant se tient au milieu d'eux. Il dit aux disciples de faire attention à ne pas penser que les personnes comme le petit enfant sont sans importance. Les anges qui veillent sur les disciples humbles de Jésus voient toujours la face de Dieu dans les cieux parce que Dieu leur accorde beaucoup de valeur.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Le royaume de Dieu est l'opposé des royaumes des humains. Je devrai changer ma façon de penser vis-à-vis de ceux qui sont importants et ceux qui sont sans importance », ou « Comment ceux qui sont sans puissance ou sans influence peuvent-ils être les plus importants dans le royaume de Dieu ? C'est un mystère » ou « Dieu doit vraiment se soucier des disciples de Jésus si leurs anges sont toujours avec lui ! »</w:t>
      </w:r>
    </w:p>
    <w:p>
      <w:pPr/>
      <w:r>
        <w:rPr>
          <w:lang w:val="fr_FR" w:bidi="fr_FR"/>
        </w:rPr>
      </w:r>
      <w:r>
        <w:rPr>
          <w:lang w:val="fr_FR" w:bidi="fr_FR"/>
        </w:rPr>
        <w:t>Dans la deuxième partie, Jésus raconte à ses disciples une histoire au sujet d'un berger qui possède cent brebis. Quatre-vingt dix-neuf brebis restent ensemble, mais une brebis s'éloigne. Le berger prend tellement soin de chacune de ses brebis qu'il quitte les neuf-neuf et va chercher la brebis qui s'est éloignée. Lorsqu'il trouve la brebis perdue, il se réjouit. Jésus dit que Dieu est comme le berger. Dieu se réjouit de tous les disciples de Jésus, mais il se réjouit le plus quand il sauve le disciple qui s'est éloigné.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Je vois maintenant que les disciples de Jésus sont très précieux pour Dieu ! » ou « Je suis étonné que Dieu aime tellement les disciples de Jésus qu'il aille chercher celui qui s'éloigne ! »</w:t>
      </w:r>
    </w:p>
    <w:p>
      <w:pPr>
        <w:pStyle w:val="ListBullet"/>
        <w:spacing w:line="240" w:lineRule="auto"/>
        <w:ind w:left="720"/>
      </w:pPr>
      <w:r>
        <w:rPr>
          <w:lang w:val="fr_FR" w:bidi="fr_FR"/>
        </w:rPr>
      </w:r>
      <w:r>
        <w:rPr>
          <w:lang w:val="fr_FR" w:bidi="fr_FR"/>
        </w:rPr>
        <w:t>Demandez à l'acteur qui joue le rôle du berger : « Que ressentez-vous ? » Vous entendrez peut-être des choses comme : « Ma brebis est en danger. Je dois aller la retrouver » ou « Ma brebis perdue m'est précieuse. J'espère la trouver avant que quelque chose ne lui fasse du mal » ou « Même s'il ne s'agit que d'une seule brebis, j'irai la chercher parce que chaque brebis m'est précieuse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J'espère que mes disciples comprennent à quel point ils sont précieux aux yeux de Dieu » ou « J'espère que mes disciples se détourneront de leur péché et accorderont de la valeur à ceux qui sont petits.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aux disciples de veiller à ne pas mépriser, ou regarder de haut, un de ces </w:t>
      </w:r>
      <w:r>
        <w:rPr>
          <w:b/>
          <w:lang w:val="fr_FR" w:bidi="fr_FR"/>
        </w:rPr>
        <w:t>petits</w:t>
      </w:r>
      <w:r>
        <w:rPr>
          <w:lang w:val="fr_FR" w:bidi="fr_FR"/>
        </w:rPr>
        <w:t>. Les « petits » fait référence au petit enfant qui est un symbole pour les disciples de Jésus qui devraient être humbles comme de petits enfants.</w:t>
      </w:r>
    </w:p>
    <w:p>
      <w:pPr/>
      <w:r>
        <w:rPr>
          <w:lang w:val="fr_FR" w:bidi="fr_FR"/>
        </w:rPr>
      </w:r>
      <w:r>
        <w:rPr>
          <w:lang w:val="fr_FR" w:bidi="fr_FR"/>
        </w:rPr>
        <w:t xml:space="preserve">Jésus dit que leurs </w:t>
      </w:r>
      <w:r>
        <w:rPr>
          <w:b/>
          <w:lang w:val="fr_FR" w:bidi="fr_FR"/>
        </w:rPr>
        <w:t>anges</w:t>
      </w:r>
      <w:r>
        <w:rPr>
          <w:lang w:val="fr_FR" w:bidi="fr_FR"/>
        </w:rPr>
        <w:t xml:space="preserve"> voient constamment la face de son </w:t>
      </w:r>
      <w:r>
        <w:rPr>
          <w:b/>
          <w:lang w:val="fr_FR" w:bidi="fr_FR"/>
        </w:rPr>
        <w:t>Père</w:t>
      </w:r>
      <w:r>
        <w:rPr>
          <w:lang w:val="fr_FR" w:bidi="fr_FR"/>
        </w:rPr>
        <w:t xml:space="preserve"> dans les </w:t>
      </w:r>
      <w:r>
        <w:rPr>
          <w:b/>
          <w:lang w:val="fr_FR" w:bidi="fr_FR"/>
        </w:rPr>
        <w:t>cieux</w:t>
      </w:r>
      <w:r>
        <w:rPr>
          <w:lang w:val="fr_FR" w:bidi="fr_FR"/>
        </w:rPr>
        <w:t>.</w:t>
      </w:r>
    </w:p>
    <w:p>
      <w:pPr/>
      <w:r>
        <w:rPr>
          <w:lang w:val="fr_FR" w:bidi="fr_FR"/>
        </w:rPr>
      </w:r>
      <w:r>
        <w:rPr>
          <w:lang w:val="fr_FR" w:bidi="fr_FR"/>
        </w:rPr>
        <w:t xml:space="preserve">Utilisez le même mot pour </w:t>
      </w:r>
      <w:r>
        <w:rPr>
          <w:b/>
          <w:lang w:val="fr_FR" w:bidi="fr_FR"/>
        </w:rPr>
        <w:t>anges</w:t>
      </w:r>
      <w:r>
        <w:rPr>
          <w:lang w:val="fr_FR" w:bidi="fr_FR"/>
        </w:rPr>
        <w:t xml:space="preserve"> que dans les passages précédents. Souvenez-vous que le </w:t>
      </w:r>
      <w:r>
        <w:rPr>
          <w:b/>
          <w:lang w:val="fr_FR" w:bidi="fr_FR"/>
        </w:rPr>
        <w:t>mot</w:t>
      </w:r>
      <w:r>
        <w:rPr>
          <w:lang w:val="fr_FR" w:bidi="fr_FR"/>
        </w:rPr>
        <w:t xml:space="preserve"> ange se trouve dans le Glossaire principal.</w:t>
      </w:r>
    </w:p>
    <w:p>
      <w:pPr/>
      <w:r>
        <w:rPr>
          <w:lang w:val="fr_FR" w:bidi="fr_FR"/>
        </w:rPr>
      </w:r>
      <w:r>
        <w:rPr>
          <w:b/>
          <w:lang w:val="fr_FR" w:bidi="fr_FR"/>
        </w:rPr>
        <w:t>Père</w:t>
      </w:r>
      <w:r>
        <w:rPr>
          <w:lang w:val="fr_FR" w:bidi="fr_FR"/>
        </w:rPr>
        <w:t xml:space="preserve"> fait référence à Dieu. Utilisez le même mot pour </w:t>
      </w:r>
      <w:r>
        <w:rPr>
          <w:b/>
          <w:lang w:val="fr_FR" w:bidi="fr_FR"/>
        </w:rPr>
        <w:t>Père</w:t>
      </w:r>
      <w:r>
        <w:rPr>
          <w:lang w:val="fr_FR" w:bidi="fr_FR"/>
        </w:rPr>
        <w:t xml:space="preserve"> que dans les passages précédents. </w:t>
      </w:r>
    </w:p>
    <w:p>
      <w:pPr/>
      <w:r>
        <w:rPr>
          <w:lang w:val="fr_FR" w:bidi="fr_FR"/>
        </w:rPr>
      </w:r>
      <w:r>
        <w:rPr>
          <w:lang w:val="fr_FR" w:bidi="fr_FR"/>
        </w:rPr>
        <w:t xml:space="preserve">Dans cette histoire, les </w:t>
      </w:r>
      <w:r>
        <w:rPr>
          <w:b/>
          <w:lang w:val="fr_FR" w:bidi="fr_FR"/>
        </w:rPr>
        <w:t>cieux</w:t>
      </w:r>
      <w:r>
        <w:rPr>
          <w:lang w:val="fr_FR" w:bidi="fr_FR"/>
        </w:rPr>
        <w:t xml:space="preserve"> fait référence au lieu où vit Dieu avec ses anges, là où ceux qui croient en Jésus vivront, un jour, à tout jamais. Utilisez le même mot pour cieux que celui que vous avez déjà utilisé pour faire référence au lieu où Dieu et ses anges vivent. </w:t>
      </w:r>
      <w:r>
        <w:rPr>
          <w:b/>
          <w:lang w:val="fr_FR" w:bidi="fr_FR"/>
        </w:rPr>
        <w:t>Ciel</w:t>
      </w:r>
      <w:r>
        <w:rPr>
          <w:lang w:val="fr_FR" w:bidi="fr_FR"/>
        </w:rPr>
        <w:t xml:space="preserve"> se trouve dans le glossaire principal.</w:t>
      </w:r>
    </w:p>
    <w:p>
      <w:pPr/>
      <w:r>
        <w:rPr>
          <w:lang w:val="fr_FR" w:bidi="fr_FR"/>
        </w:rPr>
      </w:r>
      <w:r>
        <w:rPr>
          <w:lang w:val="fr_FR" w:bidi="fr_FR"/>
        </w:rPr>
        <w:t xml:space="preserve">Quand Jésus demande à ses disciples : « Qu'en </w:t>
      </w:r>
      <w:r>
        <w:rPr>
          <w:b/>
          <w:lang w:val="fr_FR" w:bidi="fr_FR"/>
        </w:rPr>
        <w:t>pensez-vous</w:t>
      </w:r>
      <w:r>
        <w:rPr>
          <w:lang w:val="fr_FR" w:bidi="fr_FR"/>
        </w:rPr>
        <w:t xml:space="preserve"> ? » il leur demande de réfléchir à quelque chose. Il sait déjà ce qu'ils sont susceptibles de penser, mais il sait qu'ils y réfléchiront plus attentivement s'il pose cette question.</w:t>
      </w:r>
    </w:p>
    <w:p>
      <w:pPr/>
      <w:r>
        <w:rPr>
          <w:lang w:val="fr_FR" w:bidi="fr_FR"/>
        </w:rPr>
      </w:r>
      <w:r>
        <w:rPr>
          <w:lang w:val="fr_FR" w:bidi="fr_FR"/>
        </w:rPr>
        <w:t xml:space="preserve">Quand Jésus demande : « </w:t>
      </w:r>
      <w:r>
        <w:rPr>
          <w:b/>
          <w:lang w:val="fr_FR" w:bidi="fr_FR"/>
        </w:rPr>
        <w:t>Si</w:t>
      </w:r>
      <w:r>
        <w:rPr>
          <w:lang w:val="fr_FR" w:bidi="fr_FR"/>
        </w:rPr>
        <w:t xml:space="preserve"> un homme a cent brebis, ne veut-il pas... ? » Il connaît déjà la réponse à la question, mais il aide les disciples à écouter plus attentivement en posant une question plutôt que de se contenter de leur dire quelque chose.</w:t>
      </w:r>
    </w:p>
    <w:p>
      <w:pPr/>
      <w:r>
        <w:rPr>
          <w:lang w:val="fr_FR" w:bidi="fr_FR"/>
        </w:rPr>
      </w:r>
      <w:r>
        <w:rPr>
          <w:lang w:val="fr_FR" w:bidi="fr_FR"/>
        </w:rPr>
        <w:t xml:space="preserve">Jésus utilise l'exemple d'un </w:t>
      </w:r>
      <w:r>
        <w:rPr>
          <w:b/>
          <w:lang w:val="fr_FR" w:bidi="fr_FR"/>
        </w:rPr>
        <w:t>berger</w:t>
      </w:r>
      <w:r>
        <w:rPr>
          <w:lang w:val="fr_FR" w:bidi="fr_FR"/>
        </w:rPr>
        <w:t xml:space="preserve"> avec ses </w:t>
      </w:r>
      <w:r>
        <w:rPr>
          <w:b/>
          <w:lang w:val="fr_FR" w:bidi="fr_FR"/>
        </w:rPr>
        <w:t>brebis</w:t>
      </w:r>
      <w:r>
        <w:rPr>
          <w:lang w:val="fr_FR" w:bidi="fr_FR"/>
        </w:rPr>
        <w:t xml:space="preserve"> pour enseigner comment Dieu aime et prend soin des disciples de Jésus. Les brebis étaient des animaux bêtes qui s'éloignaient souvent de leur </w:t>
      </w:r>
      <w:r>
        <w:rPr>
          <w:b/>
          <w:lang w:val="fr_FR" w:bidi="fr_FR"/>
        </w:rPr>
        <w:t>berger</w:t>
      </w:r>
      <w:r>
        <w:rPr>
          <w:lang w:val="fr_FR" w:bidi="fr_FR"/>
        </w:rPr>
        <w:t xml:space="preserve"> pour aller vers le danger. Les brebis n'ont aucun moyen de se défendre des prédateurs. Les bergers devaient veiller attentivement sur leurs brebis pour les garder en sécurité.</w:t>
      </w:r>
    </w:p>
    <w:p>
      <w:pPr/>
      <w:r>
        <w:rPr>
          <w:lang w:val="fr_FR" w:bidi="fr_FR"/>
        </w:rPr>
      </w:r>
      <w:r>
        <w:rPr>
          <w:lang w:val="fr_FR" w:bidi="fr_FR"/>
        </w:rPr>
        <w:t>Montrez à votre équipe une image d'une brebis et d'un berger.</w:t>
      </w:r>
    </w:p>
    <w:p>
      <w:pPr/>
      <w:r>
        <w:rPr>
          <w:lang w:val="fr_FR" w:bidi="fr_FR"/>
        </w:rPr>
      </w:r>
      <w:r>
        <w:rPr>
          <w:lang w:val="fr_FR" w:bidi="fr_FR"/>
        </w:rPr>
        <w:t xml:space="preserve">Quand Jésus dit que le berger se </w:t>
      </w:r>
      <w:r>
        <w:rPr>
          <w:b/>
          <w:lang w:val="fr_FR" w:bidi="fr_FR"/>
        </w:rPr>
        <w:t>réjouit de la brebis perdue plus que des quatre-vingt dix-neuf qui ne sont jamais parties</w:t>
      </w:r>
      <w:r>
        <w:rPr>
          <w:lang w:val="fr_FR" w:bidi="fr_FR"/>
        </w:rPr>
        <w:t>, il ne dit pas que le berger, Dieu, ne se réjouit pas des quatre-vingt dix-neuf qui sont restées. Il souligne combien le berger, Dieu, accorde de de la valeur à chaque brebis et combien il se réjouit de secourir la brebis perdue.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18:15–20</w:t>
      </w:r>
      <w:r>
        <w:rPr>
          <w:lang w:val="fr_FR" w:bidi="fr_FR"/>
        </w:rPr>
      </w:r>
    </w:p>
    <w:p>
      <w:pPr>
        <w:pStyle w:val="Heading3"/>
      </w:pPr>
      <w:r>
        <w:rPr>
          <w:lang w:val="fr_FR" w:bidi="fr_FR"/>
        </w:rPr>
        <w:t>Écouter et Cœur</w:t>
      </w:r>
    </w:p>
    <w:p>
      <w:pPr/>
      <w:r>
        <w:rPr>
          <w:lang w:val="fr_FR" w:bidi="fr_FR"/>
        </w:rPr>
      </w:r>
      <w:r>
        <w:rPr>
          <w:lang w:val="fr_FR" w:bidi="fr_FR"/>
        </w:rPr>
        <w:t>Écoutez un enregistrement de Matthieu 18.15–20.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conversation se poursuit après la précédente au sujet de la brebis qui s'éloigne du troupeau. Jésus dit aux disciples comment ramener un frère quand il s'est éloigné des autres croyants en péchant. Ce passage utilise le mot frère pour signifier quelqu'un qui partage la croyance des disciples en Jésus. Frère fait référence à un homme ou à une femme. Certaines traductions disent donc « frère ou sœur ».</w:t>
      </w:r>
    </w:p>
    <w:p>
      <w:pPr/>
      <w:r>
        <w:rPr>
          <w:lang w:val="fr_FR" w:bidi="fr_FR"/>
        </w:rPr>
      </w:r>
      <w:r>
        <w:rPr>
          <w:lang w:val="fr_FR" w:bidi="fr_FR"/>
        </w:rPr>
        <w:t>Arrêtez-vous et discutez en équipe de la façon dont votre culture fait référence aux personnes qui partagent les mêmes croyances au sujet de Dieu.</w:t>
      </w:r>
    </w:p>
    <w:p>
      <w:pPr/>
      <w:r>
        <w:rPr>
          <w:lang w:val="fr_FR" w:bidi="fr_FR"/>
        </w:rPr>
      </w:r>
      <w:r>
        <w:rPr>
          <w:lang w:val="fr_FR" w:bidi="fr_FR"/>
        </w:rPr>
        <w:t xml:space="preserve">Certaines traductions disent : « Si ton frère pèche » et d'autres disent : « Si ton frère pèche </w:t>
      </w:r>
      <w:r>
        <w:rPr>
          <w:b/>
          <w:lang w:val="fr_FR" w:bidi="fr_FR"/>
        </w:rPr>
        <w:t>contre toi</w:t>
      </w:r>
      <w:r>
        <w:rPr>
          <w:lang w:val="fr_FR" w:bidi="fr_FR"/>
        </w:rPr>
        <w:t xml:space="preserve"> ». Le mot « toi » ici ne fait référence qu'à une seule personne. Quand il est dit simplement : « Si ton frère pèche », l'auditeur comprendrait que le frère pèche contre Dieu, ou désobéit à Dieu. Quand il est dit : « Si ton frère pèche </w:t>
      </w:r>
      <w:r>
        <w:rPr>
          <w:b/>
          <w:lang w:val="fr_FR" w:bidi="fr_FR"/>
        </w:rPr>
        <w:t>contre toi</w:t>
      </w:r>
      <w:r>
        <w:rPr>
          <w:lang w:val="fr_FR" w:bidi="fr_FR"/>
        </w:rPr>
        <w:t xml:space="preserve"> », l'auditeur comprend que le frère pèche aussi contre son coreligionnaire. Il est correct d'utiliser « pèche » ou « pèche contre toi » ici. L'objectif est d'aider le frère qui pèche.</w:t>
      </w:r>
    </w:p>
    <w:p>
      <w:pPr/>
      <w:r>
        <w:rPr>
          <w:lang w:val="fr_FR" w:bidi="fr_FR"/>
        </w:rPr>
      </w:r>
      <w:r>
        <w:rPr>
          <w:lang w:val="fr_FR" w:bidi="fr_FR"/>
        </w:rPr>
        <w:t>Arrêtez-vous et discutez avec votre équipe de la différence entre pécher contre Dieu et pécher contre une autre personne qui partage la même croyance en Dieu que vous.</w:t>
      </w:r>
    </w:p>
    <w:p>
      <w:pPr/>
      <w:r>
        <w:rPr>
          <w:lang w:val="fr_FR" w:bidi="fr_FR"/>
        </w:rPr>
      </w:r>
      <w:r>
        <w:rPr>
          <w:lang w:val="fr_FR" w:bidi="fr_FR"/>
        </w:rPr>
        <w:t>Jésus dit que quand cela se produit, son disciple devrait aller seul vers son frère, en privé, et lui expliquer comment il a péché. Jésus parle de tout disciple qui remarque que son frère pèche, et pas seulement les responsables. Tous les disciples de Jésus sont des petits qui doivent prendre soin les uns des autres. Il dit que si le frère vous écoute, alors vous et lui pourrez de nouveau vous appeler frères les uns les autres. Si le frère écoute, il est comme la brebis que le berger trouve et ramène vers le troupeau. Le frère fait plus que juste écouter vos paroles. Il voit aussi que vous avez raison et avoue son péché.</w:t>
      </w:r>
    </w:p>
    <w:p>
      <w:pPr/>
      <w:r>
        <w:rPr>
          <w:lang w:val="fr_FR" w:bidi="fr_FR"/>
        </w:rPr>
      </w:r>
      <w:r>
        <w:rPr>
          <w:lang w:val="fr_FR" w:bidi="fr_FR"/>
        </w:rPr>
        <w:t>Arrêtez-vous et discutez en équipe : Comment décrivez-vous quand deux personnes se parlent seules l'une à l'autre, sans que personne d'autre n'entende la conversation ?</w:t>
      </w:r>
    </w:p>
    <w:p>
      <w:pPr/>
      <w:r>
        <w:rPr>
          <w:lang w:val="fr_FR" w:bidi="fr_FR"/>
        </w:rPr>
      </w:r>
      <w:r>
        <w:rPr>
          <w:lang w:val="fr_FR" w:bidi="fr_FR"/>
        </w:rPr>
        <w:t>Dans votre culture, comment les gens disent-ils généralement aux autres qu'ils ont péché contre Dieu ou contre une personne ou qu'ils ont fait de mauvaises choses ? Pourquoi en parlez-vous de cette façon ?</w:t>
      </w:r>
    </w:p>
    <w:p>
      <w:pPr/>
      <w:r>
        <w:rPr>
          <w:lang w:val="fr_FR" w:bidi="fr_FR"/>
        </w:rPr>
      </w:r>
      <w:r>
        <w:rPr>
          <w:lang w:val="fr_FR" w:bidi="fr_FR"/>
        </w:rPr>
        <w:t>Dans votre culture, comment montrez-vous que quelqu'un non seulement écoute avec ses oreilles, mais est aussi d'accord avec ce que quelqu'un lui a dit ?</w:t>
      </w:r>
    </w:p>
    <w:p>
      <w:pPr/>
      <w:r>
        <w:rPr>
          <w:lang w:val="fr_FR" w:bidi="fr_FR"/>
        </w:rPr>
      </w:r>
      <w:r>
        <w:rPr>
          <w:lang w:val="fr_FR" w:bidi="fr_FR"/>
        </w:rPr>
        <w:t>Puis Jésus dit que si le frère ne voit pas que vous avez raison et n'admet pas son péché, retournez vers lui et amenez un ou deux autres frères chrétiens avec vous. D'autres parties de la Bible enseignaient au peuple juif que si quelqu'un accusait une personne de péché, deux témoins ou plus devaient confirmer l'accusation pour que la personne soit trouvée coupable. Dans le cas présent, le frère nie avoir péché. Jésus dit donc que vous devez lui parler de nouveau avec une ou deux autres personnes qui peuvent être témoins de votre conversation.</w:t>
      </w:r>
    </w:p>
    <w:p>
      <w:pPr/>
      <w:r>
        <w:rPr>
          <w:lang w:val="fr_FR" w:bidi="fr_FR"/>
        </w:rPr>
      </w:r>
      <w:r>
        <w:rPr>
          <w:lang w:val="fr_FR" w:bidi="fr_FR"/>
        </w:rPr>
        <w:t>Arrêtez-vous et discutez en équipe de la façon dont votre culture détermine si une personne est coupable ou non quand quelqu'un l'accuse de péché. Combien de personnes doivent-elles être témoins d'un péché pour qu'une personne soit considérée comme coupable ?</w:t>
      </w:r>
    </w:p>
    <w:p>
      <w:pPr/>
      <w:r>
        <w:rPr>
          <w:lang w:val="fr_FR" w:bidi="fr_FR"/>
        </w:rPr>
      </w:r>
      <w:r>
        <w:rPr>
          <w:lang w:val="fr_FR" w:bidi="fr_FR"/>
        </w:rPr>
        <w:t>Si le frère refuse encore d'écouter quand les témoins sont d'accord avec vous, alors vous devriez dire le problème à l'Église, c'est-à-dire au groupe de croyants qui adorent ensemble dans le même lieu. Et enfin, s'il refuse d'écouter même l'Église, alors vous devriez le traiter comme vous traiteriez un Gentil, c'est-à-dire quelqu'un en dehors de la communauté des croyants, et un collecteur d'impôts. Le mot Gentil signifie étranger, mais les Juifs l'utilisaient pour faire référence à ceux qui ne croient pas au vrai Dieu. Quand Jésus dit que « tu » devrais le traiter comme un Gentil, il utilise le mot « tu » qui ne fait référence qu'à une seule personne. Ce commandement n'est pas pour toute l'Église.</w:t>
      </w:r>
    </w:p>
    <w:p>
      <w:pPr/>
      <w:r>
        <w:rPr>
          <w:lang w:val="fr_FR" w:bidi="fr_FR"/>
        </w:rPr>
      </w:r>
      <w:r>
        <w:rPr>
          <w:lang w:val="fr_FR" w:bidi="fr_FR"/>
        </w:rPr>
        <w:t>Le peuple juif croyait que les collecteurs d'impôts faisaient partie des personnes les plus pécheresses de la société, parce que c'étaient souvent des personnes juives qui collectaient des impôts pour les Romains qui opprimaient les Juifs en Israël. Les Juifs de l'époque ne traitaient pas les Gentils ou les collecteurs d'impôts de la même manière qu'ils traitaient leurs coreligionnaires dans leur communauté.</w:t>
      </w:r>
    </w:p>
    <w:p>
      <w:pPr/>
      <w:r>
        <w:rPr>
          <w:lang w:val="fr_FR" w:bidi="fr_FR"/>
        </w:rPr>
      </w:r>
      <w:r>
        <w:rPr>
          <w:lang w:val="fr_FR" w:bidi="fr_FR"/>
        </w:rPr>
        <w:t>Arrêtez-vous et discutez avec votre équipe : Quelles sont les personnes qui sont considérées comme les plus pécheresses dans votre culture ? Pourquoi sont-ils considérés comme les plus pécheurs ? Comment les gens les traitent-ils ou se comportent-ils auprès d'eux ?</w:t>
      </w:r>
    </w:p>
    <w:p>
      <w:pPr/>
      <w:r>
        <w:rPr>
          <w:lang w:val="fr_FR" w:bidi="fr_FR"/>
        </w:rPr>
      </w:r>
      <w:r>
        <w:rPr>
          <w:lang w:val="fr_FR" w:bidi="fr_FR"/>
        </w:rPr>
        <w:t>Jésus dit : « En vérité, je vous le dis », ce qui signifie qu'il veut que les disciples écoutent attentivement ce qu'il dit ensuite. Cette fois-ci, le mot « vous » fait référence à tous les disciples de Jésus, et pas seulement à une personne. Il dit que tout ce qu'ils lieront sur la terre, Dieu le liera dans les cieux, et tout ce qu'ils délieront sur la terre, Dieu le déliera dans les cieux. Ces mots sont très similaires aux mots qu'il a dits à Pierre lorsqu'il lui a dit qu'il bâtirait son Église sur Pierre dans un passage précédent dans le livre de Matthieu. Cette fois-ci, Jésus dit que ces paroles sont vraies de tous ses disciples, pas seulement Pierre. Le fait de lier et de délier correspond à des décisions prises en tant qu'Église par les disciples de Jésus concernant ce qui est vrai et ce qui est faux. Le mot lier fait référence au fait d'interdire quelque chose et le mot délier fait référence au fait de permettre quelque chose.</w:t>
      </w:r>
    </w:p>
    <w:p>
      <w:pPr/>
      <w:r>
        <w:rPr>
          <w:lang w:val="fr_FR" w:bidi="fr_FR"/>
        </w:rPr>
      </w:r>
      <w:r>
        <w:rPr>
          <w:lang w:val="fr_FR" w:bidi="fr_FR"/>
        </w:rPr>
        <w:t>Puis Jésus ajoute que lorsque deux de ses disciples qui sont sur la terre se mettent d'accord par rapport à ce qu'ils demandent à Dieu, son Père dans les cieux fera ce qu'ils demandent. Dans cette situation, Jésus parle du fait de rechercher la sagesse concernant comment aider un frère qui a péché, mais le mot « quoique », en général, signifie quoique. Il est donc meilleur de garder un mot qui préserve ce sens plus large. Jésus explique que ceci est parce que quand deux ou trois de ses disciples se rassemblent en son nom, ou en tant que disciples, il est également là avec eux. Quand Jésus dit « deux ou trois », il veut dire deux ou plus. Lorsqu'il dit qu'il est « là aussi avec eux », il parle d'être avec eux spirituellement. Ainsi, c'était vrai au moment où il l'a dit et resterait vrai après qu'il soit mort et que Dieu l'ait ramené de nouveau à la vie.</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dit à ses disciples que s'ils voient un frère chrétien pécher, ils devraient aller seul vers lui, en privé, et lui parler de son péché. Si le frère écoute et admet son péché, vous pouvez de nouveau vous considérer les uns les autres comme frères.</w:t>
      </w:r>
    </w:p>
    <w:p>
      <w:pPr/>
      <w:r>
        <w:rPr>
          <w:lang w:val="fr_FR" w:bidi="fr_FR"/>
        </w:rPr>
      </w:r>
      <w:r>
        <w:rPr>
          <w:b/>
          <w:lang w:val="fr_FR" w:bidi="fr_FR"/>
        </w:rPr>
        <w:t>Deuxième partie :</w:t>
      </w:r>
      <w:r>
        <w:rPr>
          <w:lang w:val="fr_FR" w:bidi="fr_FR"/>
        </w:rPr>
        <w:t xml:space="preserve"> Jésus dit que si le frère n'écoute pas, vous devriez demander à deux autres frères chrétiens de venir avec vous et de lui parler de nouveau pendant qu'ils sont témoins de votre conversation.</w:t>
      </w:r>
    </w:p>
    <w:p>
      <w:pPr/>
      <w:r>
        <w:rPr>
          <w:lang w:val="fr_FR" w:bidi="fr_FR"/>
        </w:rPr>
      </w:r>
      <w:r>
        <w:rPr>
          <w:b/>
          <w:lang w:val="fr_FR" w:bidi="fr_FR"/>
        </w:rPr>
        <w:t>Troisième partie :</w:t>
      </w:r>
      <w:r>
        <w:rPr>
          <w:lang w:val="fr_FR" w:bidi="fr_FR"/>
        </w:rPr>
        <w:t xml:space="preserve"> Jésus dit que si le frère n'écoute toujours pas, vous devriez parler de son péché à l'Église. S'il n'écoute pas même l'Église, alors vous devriez le traiter comme vous traiteriez un incroyant et un collecteur d'impôts. Jésus dit que tout ce qu'ils lieront sur la terre sera lié dans les cieux et ce qu'ils délieront sur la terre sera délié dans les cieux. Il dit aussi que chaque fois que deux d'entre eux se mettent d'accord sur la terre au sujet de ce qu'ils demandent, son Père céleste leur donnera ce qu'ils demandent. Et quand deux ou plus d'entre eux se rassemblent en tant que disciples, il est avec eux.</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(plus d'un)</w:t>
      </w:r>
    </w:p>
    <w:p>
      <w:pPr>
        <w:pStyle w:val="ListBullet"/>
        <w:spacing w:line="240" w:lineRule="auto"/>
        <w:ind w:left="720"/>
      </w:pPr>
      <w:r>
        <w:rPr>
          <w:lang w:val="fr_FR" w:bidi="fr_FR"/>
        </w:rPr>
      </w:r>
      <w:r>
        <w:rPr>
          <w:lang w:val="fr_FR" w:bidi="fr_FR"/>
        </w:rPr>
        <w:t>Un frère pécheur</w:t>
      </w:r>
    </w:p>
    <w:p>
      <w:pPr>
        <w:pStyle w:val="ListBullet"/>
        <w:spacing w:line="240" w:lineRule="auto"/>
        <w:ind w:left="720"/>
      </w:pPr>
      <w:r>
        <w:rPr>
          <w:lang w:val="fr_FR" w:bidi="fr_FR"/>
        </w:rPr>
      </w:r>
      <w:r>
        <w:rPr>
          <w:lang w:val="fr_FR" w:bidi="fr_FR"/>
        </w:rPr>
        <w:t>Deux témoins chrétiens</w:t>
      </w:r>
    </w:p>
    <w:p>
      <w:pPr>
        <w:pStyle w:val="ListBullet"/>
        <w:spacing w:line="240" w:lineRule="auto"/>
        <w:ind w:left="720"/>
      </w:pPr>
      <w:r>
        <w:rPr>
          <w:lang w:val="fr_FR" w:bidi="fr_FR"/>
        </w:rPr>
      </w:r>
      <w:r>
        <w:rPr>
          <w:lang w:val="fr_FR" w:bidi="fr_FR"/>
        </w:rPr>
        <w:t>Un groupe de croyants qui adorent ensemble dans le même lieu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a une conversation en cours avec ses disciples, directement après la conversation précédente. Il parle donc et ils écoutent. Le cadre ne change pas, mais il pourrait être utile de voir les gens visualiser le conseil qu'il donne.</w:t>
      </w:r>
    </w:p>
    <w:p>
      <w:pPr/>
      <w:r>
        <w:rPr>
          <w:lang w:val="fr_FR" w:bidi="fr_FR"/>
        </w:rPr>
      </w:r>
      <w:r>
        <w:rPr>
          <w:lang w:val="fr_FR" w:bidi="fr_FR"/>
        </w:rPr>
        <w:t>Quand Jésus dit « ton frère », il fait référence à une personne qui partage ses croyances à son sujet. La personne pourrait être un homme ou une femme. Quand il dit « pèche contre toi », le mot « toi » ne fait référence qu'à une seule personne. Jésus dit d'aller seul, en privé, la première fois que vous lui parlez de son péché. Personne d'autre ne ferait partie de cette conversation, juste vous et le frère qui a péché. Le frère n'entendrait pas seulement vos paroles, mais admettrait aussi son péché.</w:t>
      </w:r>
    </w:p>
    <w:p>
      <w:pPr/>
      <w:r>
        <w:rPr>
          <w:lang w:val="fr_FR" w:bidi="fr_FR"/>
        </w:rPr>
      </w:r>
      <w:r>
        <w:rPr>
          <w:lang w:val="fr_FR" w:bidi="fr_FR"/>
        </w:rPr>
        <w:t>Quand Jésus dit que vous avez gagné votre frère, ou que vous l'avez reconquis, cela signifie que le frère fait de nouveau partie du groupe de croyants, comme la brebis que le berger trouve et ramène vers le troupeau.</w:t>
      </w:r>
    </w:p>
    <w:p>
      <w:pPr/>
      <w:r>
        <w:rPr>
          <w:lang w:val="fr_FR" w:bidi="fr_FR"/>
        </w:rPr>
      </w:r>
      <w:r>
        <w:rPr>
          <w:lang w:val="fr_FR" w:bidi="fr_FR"/>
        </w:rPr>
        <w:t>Si le frère n'écoute pas, cette conversation serait alors terminée et vous quitteriez le frère et trouveriez deux autres frères chrétiens pour venir avec vous, retourner vers lui et lui parler de nouveau de son péché pendant que les deux frères chrétiens sont témoins de votre conversation. Il y aurait quatre personnes dans cette conversation : vous, le frère qui a péché, et deux témoins chrétiens.</w:t>
      </w:r>
    </w:p>
    <w:p>
      <w:pPr/>
      <w:r>
        <w:rPr>
          <w:lang w:val="fr_FR" w:bidi="fr_FR"/>
        </w:rPr>
      </w:r>
      <w:r>
        <w:rPr>
          <w:lang w:val="fr_FR" w:bidi="fr_FR"/>
        </w:rPr>
        <w:t>Si le frère n'écoute toujours pas, alors partez tous et dites la situation à l'Église : c'est-à-dire au groupe de croyants qui adorent ensemble dans un seul lieu. Il n'est pas clair si le frère viendrait avec vous quand vous parlez à l'Église, mais Jésus dit que si le frère n'écoute pas l'Église, vous devriez le traiter comme un incroyant ou un collecteur d'impôts. Le frère est donc probablement présent quand l'Église prend sa décision. Si le frère n'écoute pas, cela signifie qu'il a entendu ce que l'Église dit, mais il n'admettra pas son péché.</w:t>
      </w:r>
    </w:p>
    <w:p>
      <w:pPr/>
      <w:r>
        <w:rPr>
          <w:lang w:val="fr_FR" w:bidi="fr_FR"/>
        </w:rPr>
      </w:r>
      <w:r>
        <w:rPr>
          <w:lang w:val="fr_FR" w:bidi="fr_FR"/>
        </w:rPr>
        <w:t>Jésus dit : « Je vous le dis en vérité, tout ce que les croyants lieront sur la terre sera lié dans les cieux, et tout ce qu'ils délieront sur la terre sera délié dans les cieux ». Jésus utilise cette expression « Je vous le dis en vérité » plusieurs fois dans le livre de Matthieu pour souligner que ce qu'il dit ensuite est très important. Cela signifie que tout ce que l'Église interdit sur la terre, Dieu l'interdira aussi, et tout ce qu'ils permettent sur la terre, Dieu le permettra aussi, parce que partout où deux croyants ou plus se rassemblent pour devenir disciples de Jésus, l'esprit de Jésus est avec eux.</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(plus d'un)</w:t>
      </w:r>
    </w:p>
    <w:p>
      <w:pPr>
        <w:pStyle w:val="ListBullet"/>
        <w:spacing w:line="240" w:lineRule="auto"/>
        <w:ind w:left="720"/>
      </w:pPr>
      <w:r>
        <w:rPr>
          <w:lang w:val="fr_FR" w:bidi="fr_FR"/>
        </w:rPr>
      </w:r>
      <w:r>
        <w:rPr>
          <w:lang w:val="fr_FR" w:bidi="fr_FR"/>
        </w:rPr>
        <w:t>Un frère pécheur</w:t>
      </w:r>
    </w:p>
    <w:p>
      <w:pPr>
        <w:pStyle w:val="ListBullet"/>
        <w:spacing w:line="240" w:lineRule="auto"/>
        <w:ind w:left="720"/>
      </w:pPr>
      <w:r>
        <w:rPr>
          <w:lang w:val="fr_FR" w:bidi="fr_FR"/>
        </w:rPr>
      </w:r>
      <w:r>
        <w:rPr>
          <w:lang w:val="fr_FR" w:bidi="fr_FR"/>
        </w:rPr>
        <w:t>Deux témoins chrétiens</w:t>
      </w:r>
    </w:p>
    <w:p>
      <w:pPr>
        <w:pStyle w:val="ListBullet"/>
        <w:spacing w:line="240" w:lineRule="auto"/>
        <w:ind w:left="720"/>
      </w:pPr>
      <w:r>
        <w:rPr>
          <w:lang w:val="fr_FR" w:bidi="fr_FR"/>
        </w:rPr>
      </w:r>
      <w:r>
        <w:rPr>
          <w:lang w:val="fr_FR" w:bidi="fr_FR"/>
        </w:rPr>
        <w:t>Un groupe de croyants qui adorent ensemble dans le même lieu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dit que si votre frère pèche contre vous, allez seul vers lui, en privé, et dites-lui comment il a péché. S'il admet son péché, alors vous et lui pourrez de nouveau vous appeler frères l'un l'autre. Il sera comme la brebis que le berger a trouvée et ramène vers le reste du troupeau.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disciple : « Que ressentez-vous ? » Vous entendrez peut-être des choses comme : « Je suis inquiet pour mon frère, parce que son péché l'éloigne des autres croyants et de Dieu » ou « Je veux aider mon frère à faire de nouveau partie du groupe des croyants » ou « J'espère que mon frère se repentira quand je lui parlerai de son péché ».</w:t>
      </w:r>
    </w:p>
    <w:p>
      <w:pPr>
        <w:pStyle w:val="ListBullet"/>
        <w:spacing w:line="240" w:lineRule="auto"/>
        <w:ind w:left="720"/>
      </w:pPr>
      <w:r>
        <w:rPr>
          <w:lang w:val="fr_FR" w:bidi="fr_FR"/>
        </w:rPr>
      </w:r>
      <w:r>
        <w:rPr>
          <w:lang w:val="fr_FR" w:bidi="fr_FR"/>
        </w:rPr>
        <w:t>Demandez à l'acteur qui joue le frère pécheur : « Que ressentez-vous ? » Vous entendrez peut-être des choses comme : « Mon frère pense-t-il qu'il est meilleur que moi, pour me parler ainsi de mon péché ? Je ne l'écouterai pas » ou « Je veux continuer à vivre comme je vis ; je ne suis pas d'accord avec mon frère sur le fait que je pèche » ou « Peut-être que ce frère est le seul à penser que je pèche. Je ne vais pas l'écouter.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si le frère ne vous écoute pas, allez trouver deux autres frères chrétiens pour venir avec vous pour lui parler de nouveau, afin qu'ils puissent être témoins de votre conversation.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témoin chrétien : « Que ressentez-vous ? » Vous entendrez peut-être : « Je pense que mon frère pèche, mais je vais d'abord aller entendre ce qu'il dit pour se défendre » ou « Je pense que mon frère pèche, donc je vais aller et l'aider à le persuader d'arrêter de pécher » ou « Je pense que mon frère pèche. Peut-être que s'il verra que plus d'un d'entre nous sont d'accord, il admettra son péché.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si le frère ne veut toujours pas écouter après que vous ayez amené deux témoins ou plus, amenez l'affaire à l'Église, c'est-à-dire au groupe de croyants qui adorent ensemble. S'il ne veut toujours pas les écouter, traitez-le comme vous traiteriez un incroyant ou un collecteur d'impôts.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croyant de l'Église : « Que ressentez-vous ? » Vous entendrez peut-être des choses comme : « J'espère vraiment que mon frère admettra son péché. J'aime mon frère et je veux qu'il soit en paix avec nous tous et avec Dieu » ou « Je prie que Dieu nous donne la sagesse. Nous ne pouvons pas laisser notre frère continuer à pécher. Nous avons donc besoin de l'aide de Dieu pour savoir quoi lui dire.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En vérité, je vous le dis, tout ce que vous lierez sur la terre sera lié aux cieux, et tout ce que vous délierez sur la terre sera délié aux cieux.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Arrêtez-vous et demandez à un acteur qui joue l'un des disciples : « Que ressentez-vous ? » Vous entendrez peut-être des choses comme : « Qu'est-ce que cela signifie ? Avons-nous vraiment tellement d'autorité que Dieu maintiendra nos décisions ? » ou « C'est une très grande responsabilité. Nous devons faire très attention à ce que nos décisions soient sages parce qu'elles auront des conséquences graves» ou « Nous devons prier que Dieu nous donne la sagesse pour que nous puissions prendre les bonnes décisions parce que nos décisions ont un grand impact sur l'Église ».</w:t>
      </w:r>
    </w:p>
    <w:p>
      <w:pPr/>
      <w:r>
        <w:rPr>
          <w:lang w:val="fr_FR" w:bidi="fr_FR"/>
        </w:rPr>
      </w:r>
      <w:r>
        <w:rPr>
          <w:lang w:val="fr_FR" w:bidi="fr_FR"/>
        </w:rPr>
        <w:t>Jésus dit que quand deux ou plus de ses disciples se rassemblent en tant que disciples, il est là avec eux en esprit.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Comment Jésus peut-il être toujours avec nous ? Il y a des groupes de ses disciples dans différents lieux en même temps ! » ou « Cela signifie-t-il qu'il sera avec nous même après sa mort ? » ou « C'est une si grande consolation ! Je suis reconnaissant que Jésus soit toujours avec nous quand nous nous rassemblerons parce qu'il nous a donné de grandes responsabilités et que nous aurons besoin de son aide.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si ton </w:t>
      </w:r>
      <w:r>
        <w:rPr>
          <w:b/>
          <w:lang w:val="fr_FR" w:bidi="fr_FR"/>
        </w:rPr>
        <w:t>frère</w:t>
      </w:r>
      <w:r>
        <w:rPr>
          <w:b/>
          <w:lang w:val="fr_FR" w:bidi="fr_FR"/>
        </w:rPr>
        <w:t xml:space="preserve"> pèche</w:t>
      </w:r>
      <w:r>
        <w:rPr>
          <w:lang w:val="fr_FR" w:bidi="fr_FR"/>
        </w:rPr>
        <w:t xml:space="preserve"> contre toi, tu devrais aller seul vers lui.</w:t>
      </w:r>
    </w:p>
    <w:p>
      <w:pPr/>
      <w:r>
        <w:rPr>
          <w:lang w:val="fr_FR" w:bidi="fr_FR"/>
        </w:rPr>
      </w:r>
      <w:r>
        <w:rPr>
          <w:lang w:val="fr_FR" w:bidi="fr_FR"/>
        </w:rPr>
        <w:t xml:space="preserve">Le mot </w:t>
      </w:r>
      <w:r>
        <w:rPr>
          <w:b/>
          <w:lang w:val="fr_FR" w:bidi="fr_FR"/>
        </w:rPr>
        <w:t>frère</w:t>
      </w:r>
      <w:r>
        <w:rPr>
          <w:lang w:val="fr_FR" w:bidi="fr_FR"/>
        </w:rPr>
        <w:t xml:space="preserve"> signifie un homme qui a la même mère ou le même père que vous, mais ici, il fait référence à une personne qui partage les croyances des disciples au sujet de Jésus. Dans le cas présent, frère fait référence à un homme ou à une femme qui partage les croyances des disciples au sujet de Jésus.</w:t>
      </w:r>
    </w:p>
    <w:p>
      <w:pPr/>
      <w:r>
        <w:rPr>
          <w:lang w:val="fr_FR" w:bidi="fr_FR"/>
        </w:rPr>
      </w:r>
      <w:r>
        <w:rPr>
          <w:lang w:val="fr_FR" w:bidi="fr_FR"/>
        </w:rPr>
        <w:t xml:space="preserve">Le mot </w:t>
      </w:r>
      <w:r>
        <w:rPr>
          <w:b/>
          <w:lang w:val="fr_FR" w:bidi="fr_FR"/>
        </w:rPr>
        <w:t>péché</w:t>
      </w:r>
      <w:r>
        <w:rPr>
          <w:lang w:val="fr_FR" w:bidi="fr_FR"/>
        </w:rPr>
        <w:t xml:space="preserve"> signifie un acte de désobéissance à Dieu. Le mot </w:t>
      </w:r>
      <w:r>
        <w:rPr>
          <w:lang w:val="fr_FR" w:bidi="fr_FR"/>
        </w:rPr>
        <w:t>péché</w:t>
      </w:r>
      <w:r>
        <w:rPr>
          <w:lang w:val="fr_FR" w:bidi="fr_FR"/>
        </w:rPr>
        <w:t xml:space="preserve"> se trouve dans le glossaire principal.</w:t>
      </w:r>
    </w:p>
    <w:p>
      <w:pPr/>
      <w:r>
        <w:rPr>
          <w:lang w:val="fr_FR" w:bidi="fr_FR"/>
        </w:rPr>
      </w:r>
      <w:r>
        <w:rPr>
          <w:lang w:val="fr_FR" w:bidi="fr_FR"/>
        </w:rPr>
        <w:t>Si ton frère ne t'écoute pas même après que tu aies eu deux autres témoins avec toi, Jésus dit d'apporter la question à l'</w:t>
      </w:r>
      <w:r>
        <w:rPr>
          <w:b/>
          <w:lang w:val="fr_FR" w:bidi="fr_FR"/>
        </w:rPr>
        <w:t>Église</w:t>
      </w:r>
      <w:r>
        <w:rPr>
          <w:lang w:val="fr_FR" w:bidi="fr_FR"/>
        </w:rPr>
        <w:t xml:space="preserve">. Église fait référence au groupe de croyants qui se rassemblent pour adorer Jésus ensemble. </w:t>
      </w:r>
      <w:r>
        <w:rPr>
          <w:lang w:val="fr_FR" w:bidi="fr_FR"/>
        </w:rPr>
        <w:t>Église</w:t>
      </w:r>
      <w:r>
        <w:rPr>
          <w:lang w:val="fr_FR" w:bidi="fr_FR"/>
        </w:rPr>
        <w:t xml:space="preserve"> se trouve dans le glossaire principal.</w:t>
      </w:r>
    </w:p>
    <w:p>
      <w:pPr/>
      <w:r>
        <w:rPr>
          <w:lang w:val="fr_FR" w:bidi="fr_FR"/>
        </w:rPr>
      </w:r>
      <w:r>
        <w:rPr>
          <w:lang w:val="fr_FR" w:bidi="fr_FR"/>
        </w:rPr>
        <w:t xml:space="preserve">Jésus dit que si le frère n'écoute toujours pas l'Église, traitez-le comme vous traiteriez un </w:t>
      </w:r>
      <w:r>
        <w:rPr>
          <w:b/>
          <w:lang w:val="fr_FR" w:bidi="fr_FR"/>
        </w:rPr>
        <w:t>Gentil</w:t>
      </w:r>
      <w:r>
        <w:rPr>
          <w:lang w:val="fr_FR" w:bidi="fr_FR"/>
        </w:rPr>
        <w:t xml:space="preserve"> ou un </w:t>
      </w:r>
      <w:r>
        <w:rPr>
          <w:b/>
          <w:lang w:val="fr_FR" w:bidi="fr_FR"/>
        </w:rPr>
        <w:t>collecteur d'impôts</w:t>
      </w:r>
      <w:r>
        <w:rPr>
          <w:lang w:val="fr_FR" w:bidi="fr_FR"/>
        </w:rPr>
        <w:t>.</w:t>
      </w:r>
    </w:p>
    <w:p>
      <w:pPr/>
      <w:r>
        <w:rPr>
          <w:lang w:val="fr_FR" w:bidi="fr_FR"/>
        </w:rPr>
      </w:r>
      <w:r>
        <w:rPr>
          <w:lang w:val="fr_FR" w:bidi="fr_FR"/>
        </w:rPr>
        <w:t xml:space="preserve">Un </w:t>
      </w:r>
      <w:r>
        <w:rPr>
          <w:b/>
          <w:lang w:val="fr_FR" w:bidi="fr_FR"/>
        </w:rPr>
        <w:t>Gentil</w:t>
      </w:r>
      <w:r>
        <w:rPr>
          <w:lang w:val="fr_FR" w:bidi="fr_FR"/>
        </w:rPr>
        <w:t xml:space="preserve"> était quelqu'un qui n'était pas Juif et ne faisait pas partie de la famille de Dieu. Les Juifs considéraient les Gentils comme immoraux et impies. Ils ne les traitaient donc pas de la même manière qu'ils traitaient les Juifs. </w:t>
      </w:r>
      <w:r>
        <w:rPr>
          <w:lang w:val="fr_FR" w:bidi="fr_FR"/>
        </w:rPr>
        <w:t>Gentil</w:t>
      </w:r>
      <w:r>
        <w:rPr>
          <w:lang w:val="fr_FR" w:bidi="fr_FR"/>
        </w:rPr>
        <w:t xml:space="preserve"> se trouve dans le glossaire principal.</w:t>
      </w:r>
    </w:p>
    <w:p>
      <w:pPr/>
      <w:r>
        <w:rPr>
          <w:lang w:val="fr_FR" w:bidi="fr_FR"/>
        </w:rPr>
      </w:r>
      <w:r>
        <w:rPr>
          <w:lang w:val="fr_FR" w:bidi="fr_FR"/>
        </w:rPr>
        <w:t xml:space="preserve">Le peuple juif considérait </w:t>
      </w:r>
      <w:r>
        <w:rPr>
          <w:b/>
          <w:lang w:val="fr_FR" w:bidi="fr_FR"/>
        </w:rPr>
        <w:t>les collecteurs d'impôts</w:t>
      </w:r>
      <w:r>
        <w:rPr>
          <w:lang w:val="fr_FR" w:bidi="fr_FR"/>
        </w:rPr>
        <w:t xml:space="preserve"> comme faisant partie des personnes les plus pécheresses de la société. Les collecteurs d'impôts étaient des Gentils ou des Juifs qui percevaient des impôts auprès du peuple juif pour le gouvernement romain.</w:t>
      </w:r>
    </w:p>
    <w:p>
      <w:pPr/>
      <w:r>
        <w:rPr>
          <w:lang w:val="fr_FR" w:bidi="fr_FR"/>
        </w:rPr>
      </w:r>
      <w:r>
        <w:rPr>
          <w:b/>
          <w:lang w:val="fr_FR" w:bidi="fr_FR"/>
        </w:rPr>
        <w:t>Je vous le dis en vérité</w:t>
      </w:r>
      <w:r>
        <w:rPr>
          <w:lang w:val="fr_FR" w:bidi="fr_FR"/>
        </w:rPr>
        <w:t xml:space="preserve"> est la même expression utilisée beaucoup d'autres fois dans le livre de Matthieu. Traduisez cette expression de la même manière que vous l'avez traduite auparavant. Ici, le mot « vous » fait référence à plus d'une personne.</w:t>
      </w:r>
    </w:p>
    <w:p>
      <w:pPr/>
      <w:r>
        <w:rPr>
          <w:lang w:val="fr_FR" w:bidi="fr_FR"/>
        </w:rPr>
      </w:r>
      <w:r>
        <w:rPr>
          <w:b/>
          <w:lang w:val="fr_FR" w:bidi="fr_FR"/>
        </w:rPr>
        <w:t>Ce que vous lierez sur la terre sera lié dans les cieux et ce que vous délierez sur la terre sera délié dans les cieux</w:t>
      </w:r>
      <w:r>
        <w:rPr>
          <w:lang w:val="fr_FR" w:bidi="fr_FR"/>
        </w:rPr>
        <w:t xml:space="preserve"> : Ce sont les mêmes mots que Jésus a prononcés à Pierre auparavant quand il a dit à Pierre qu'il bâtirait son Église sur Pierre. Traduisez ces mots de la même manière que vous les avez traduits dans ce passage, mais dans ce passage, le mot « vous » fait référence à plus d'une personne. Jésus utilise le mot </w:t>
      </w:r>
      <w:r>
        <w:rPr>
          <w:b/>
          <w:lang w:val="fr_FR" w:bidi="fr_FR"/>
        </w:rPr>
        <w:t>lier</w:t>
      </w:r>
      <w:r>
        <w:rPr>
          <w:lang w:val="fr_FR" w:bidi="fr_FR"/>
        </w:rPr>
        <w:t xml:space="preserve"> pour signifier interdit et le mot </w:t>
      </w:r>
      <w:r>
        <w:rPr>
          <w:b/>
          <w:lang w:val="fr_FR" w:bidi="fr_FR"/>
        </w:rPr>
        <w:t>délier</w:t>
      </w:r>
      <w:r>
        <w:rPr>
          <w:lang w:val="fr_FR" w:bidi="fr_FR"/>
        </w:rPr>
        <w:t xml:space="preserve"> pour signifier permettre.</w:t>
      </w:r>
    </w:p>
    <w:p>
      <w:pPr/>
      <w:r>
        <w:rPr>
          <w:lang w:val="fr_FR" w:bidi="fr_FR"/>
        </w:rPr>
      </w:r>
      <w:r>
        <w:rPr>
          <w:lang w:val="fr_FR" w:bidi="fr_FR"/>
        </w:rPr>
        <w:t xml:space="preserve">Jésus dit que quand deux ou trois ou plus de ses disciples se rassemblent en tant que disciples, </w:t>
      </w:r>
      <w:r>
        <w:rPr>
          <w:b/>
          <w:lang w:val="fr_FR" w:bidi="fr_FR"/>
        </w:rPr>
        <w:t>il est là au milieu d'eux</w:t>
      </w:r>
      <w:r>
        <w:rPr>
          <w:lang w:val="fr_FR" w:bidi="fr_FR"/>
        </w:rPr>
        <w:t>. Il veut dire qu'il est parmi eux en esprit. C'était donc vrai quand il l'a dit et resterait vrai pour toujours, même après qu'il soit mort et que Dieu l'ait ressuscité de la mort : il serait toujours avec ses disciples en esprit quand ils se rassemblaient en tant que disciples.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18:21–35</w:t>
      </w:r>
      <w:r>
        <w:rPr>
          <w:lang w:val="fr_FR" w:bidi="fr_FR"/>
        </w:rPr>
      </w:r>
    </w:p>
    <w:p>
      <w:pPr>
        <w:pStyle w:val="Heading3"/>
      </w:pPr>
      <w:r>
        <w:rPr>
          <w:lang w:val="fr_FR" w:bidi="fr_FR"/>
        </w:rPr>
        <w:t>Écouter et Cœur</w:t>
      </w:r>
    </w:p>
    <w:p>
      <w:pPr/>
      <w:r>
        <w:rPr>
          <w:lang w:val="fr_FR" w:bidi="fr_FR"/>
        </w:rPr>
      </w:r>
      <w:r>
        <w:rPr>
          <w:lang w:val="fr_FR" w:bidi="fr_FR"/>
        </w:rPr>
        <w:t>Écoutez Matthieu 18.15–20.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a lieu après la précédente. Elle se déroule sans doute toujours à Capernaüm. Pierre demande à Jésus combien de fois il doit pardonner à son frère qui pèche contre lui. Il n'est pas clair si les autres disciples sont aussi avec Pierre, mais dans le verset final, Jésus dit : « chacun de vous » ou « vous tous » afin qu'ils écoutent probablement aussi. Dans l'histoire précédente, Jésus a dit aux disciples comment ramener un frère dans la relation avec l'Église après qu'il ait péché. Cette fois-ci, Pierre demande qu'un frère pardonne à un autre. Encore une fois, dans ce cas présent, frère fait référence à un homme ou à une femme qui est un coreligionnaire.</w:t>
      </w:r>
    </w:p>
    <w:p>
      <w:pPr/>
      <w:r>
        <w:rPr>
          <w:lang w:val="fr_FR" w:bidi="fr_FR"/>
        </w:rPr>
      </w:r>
      <w:r>
        <w:rPr>
          <w:lang w:val="fr_FR" w:bidi="fr_FR"/>
        </w:rPr>
        <w:t>Dans l'histoire précédente, Jésus s'est concentré sur la façon d'aider le frère qui pèche. Dans cette histoire, Jésus se concentre sur la façon dont le frère contre qui on a péché devrait répondre.</w:t>
      </w:r>
    </w:p>
    <w:p>
      <w:pPr/>
      <w:r>
        <w:rPr>
          <w:lang w:val="fr_FR" w:bidi="fr_FR"/>
        </w:rPr>
      </w:r>
      <w:r>
        <w:rPr>
          <w:lang w:val="fr_FR" w:bidi="fr_FR"/>
        </w:rPr>
        <w:t>Quand Pierre demande s'il devrait pardonner sept fois, cela aurait semblé être un grand nombre pour tout le monde qui écoutait. Les chefs religieux enseignaient qu'ils devraient pardonner trois fois. Le nombre sept représentait la perfection. Sept aurait donc pu sembler être le plus grand nombre qu'une personne pourrait pardonner.</w:t>
      </w:r>
    </w:p>
    <w:p>
      <w:pPr/>
      <w:r>
        <w:rPr>
          <w:lang w:val="fr_FR" w:bidi="fr_FR"/>
        </w:rPr>
      </w:r>
      <w:r>
        <w:rPr>
          <w:lang w:val="fr_FR" w:bidi="fr_FR"/>
        </w:rPr>
        <w:t>Arrêtez-vous et discutez en équipe : combien de fois s'attend-on à ce que les gens pardonnent à ceux qui pèchent contre eux dans votre culture ?</w:t>
      </w:r>
    </w:p>
    <w:p>
      <w:pPr/>
      <w:r>
        <w:rPr>
          <w:lang w:val="fr_FR" w:bidi="fr_FR"/>
        </w:rPr>
      </w:r>
      <w:r>
        <w:rPr>
          <w:lang w:val="fr_FR" w:bidi="fr_FR"/>
        </w:rPr>
        <w:t>Dans certaines traductions, Jésus dit : « Je vous le dis » pour montrer qu'il donne un nouveau commandement qui est plus grand que les commandements que les disciples ont reçus des scribes et des pharisiens. Dans d'autres traductions, il dit : « Je ne vous dis pas » pour montrer que Pierre a tort de penser que sept fois suffisent. Jésus dit que Pierre devrait pardonner soixante-dix-sept fois, ou dans certaines traductions « soixante-dix fois sept fois », ou quatre cent quatre-vingt dix fois. Cela aurait semblé choquant pour les auditeurs de Jésus. Jésus ne suggère pas que soixante-dix-sept ou « soixante-dix fois sept » est le nombre littéral de fois qu'il faut pardonner à quelqu'un. Il dit qu'il n'y a pas de limite au nombre de fois que ses disciples devraient pardonner à un frère qui pèche contre eux.</w:t>
      </w:r>
    </w:p>
    <w:p>
      <w:pPr/>
      <w:r>
        <w:rPr>
          <w:lang w:val="fr_FR" w:bidi="fr_FR"/>
        </w:rPr>
      </w:r>
      <w:r>
        <w:rPr>
          <w:lang w:val="fr_FR" w:bidi="fr_FR"/>
        </w:rPr>
        <w:t>Jésus raconte une histoire pour expliquer ce qu'il dit. Son histoire montre à quoi ressemble le royaume de Dieu. Un roi vérifiait ce que ses serviteurs lui devaient et il a appris que l'un de ses serviteurs lui devait dix mille talents. C'est une quantité d'argent incroyable pour un serviteur envers un roi. Dans la culture de l'époque, dix mille était le nombre le plus élevé utilisé et un talent était la plus grande unité d'argent. Même si le serviteur avait une grande autorité, comme ce serviteur l'avait probablement, il ne pourrait pas devoir autant d'argent. Un talent aurait été ce qu'un serviteur aurait pu gagner pendant la moitié de sa vie. Dix mille talents est donc beaucoup plus que ce qu'il pourrait jamais devoir au roi. Cela signifie que le serviteur devait au roi une quantité énorme d'argent.</w:t>
      </w:r>
    </w:p>
    <w:p>
      <w:pPr/>
      <w:r>
        <w:rPr>
          <w:lang w:val="fr_FR" w:bidi="fr_FR"/>
        </w:rPr>
      </w:r>
      <w:r>
        <w:rPr>
          <w:lang w:val="fr_FR" w:bidi="fr_FR"/>
        </w:rPr>
        <w:t>Arrêtez-vous et montrez à votre équipe une image d'un talent.</w:t>
      </w:r>
    </w:p>
    <w:p>
      <w:pPr/>
      <w:r>
        <w:rPr>
          <w:lang w:val="fr_FR" w:bidi="fr_FR"/>
        </w:rPr>
      </w:r>
      <w:r>
        <w:rPr>
          <w:lang w:val="fr_FR" w:bidi="fr_FR"/>
        </w:rPr>
        <w:t>Le roi ordonne à ses fonctionnaires de vendre le serviteur ainsi que sa femme, ses enfants et ses biens afin de recevoir le paiement de la dette. Sous la loi juive, une personne ne pouvait vendre un homme que s'il volait quelque chose, et que sa femme ne pouvait pas être vendue. Jésus utilise donc un exemple d'une culture non-juive. La dette du serviteur est si grande que même si le roi le vendait, lui et sa famille et ses biens, le roi ne recevrait pas encore assez d'argent de la vente pour collecter ce que le serviteur lui devait.</w:t>
      </w:r>
    </w:p>
    <w:p>
      <w:pPr/>
      <w:r>
        <w:rPr>
          <w:lang w:val="fr_FR" w:bidi="fr_FR"/>
        </w:rPr>
      </w:r>
      <w:r>
        <w:rPr>
          <w:lang w:val="fr_FR" w:bidi="fr_FR"/>
        </w:rPr>
        <w:t>Arrêtez-vous et discutez avec votre équipe : Comment votre culture décrit-elle une situation où une personne donne de l'argent à une autre personne en s'attendant à ce que cette personne la rembourse plus tard ? Quelle est la punition typique dans votre culture quand une personne ne peut pas rembourser une dette qu'elle doit ?</w:t>
      </w:r>
    </w:p>
    <w:p>
      <w:pPr/>
      <w:r>
        <w:rPr>
          <w:lang w:val="fr_FR" w:bidi="fr_FR"/>
        </w:rPr>
      </w:r>
      <w:r>
        <w:rPr>
          <w:lang w:val="fr_FR" w:bidi="fr_FR"/>
        </w:rPr>
        <w:t>Le serviteur se couche devant le roi, le suppliant de lui donner un peu plus de temps pour payer la dette. Tous ceux qui écoutaient sauraient qu'il était ridicule de la part du serviteur de dire au roi qu'il peut lui rembourser tout ce qu'il lui devait. Les péchés des gens sont comme la dette du serviteur ; ils sont si grands qu'ils ne peuvent pas gagner le pardon de Dieu, peu importe combien ils ont essayé. Dans l'histoire de Jésus, le roi ne donne pas seulement plus de temps au serviteur, il pardonne entièrement la dette parce qu'il a pitié, ou compassion de son serviteur.</w:t>
      </w:r>
    </w:p>
    <w:p>
      <w:pPr/>
      <w:r>
        <w:rPr>
          <w:lang w:val="fr_FR" w:bidi="fr_FR"/>
        </w:rPr>
      </w:r>
      <w:r>
        <w:rPr>
          <w:lang w:val="fr_FR" w:bidi="fr_FR"/>
        </w:rPr>
        <w:t>Arrêtez-vous et discutez en équipe : Comment les gens dans votre culture répondraient-ils si un chef important choisissait de pardonner une grande dette ?</w:t>
      </w:r>
    </w:p>
    <w:p>
      <w:pPr/>
      <w:r>
        <w:rPr>
          <w:lang w:val="fr_FR" w:bidi="fr_FR"/>
        </w:rPr>
      </w:r>
      <w:r>
        <w:rPr>
          <w:lang w:val="fr_FR" w:bidi="fr_FR"/>
        </w:rPr>
        <w:t>Le cadre de l'histoire de Jésus change, pour le lieu où les serviteurs se rassemblent. Le serviteur qui vient d'être pardonné par le roi cherche et trouve un autre serviteur qui lui doit cent deniers. Des deniers est le pluriel d'un denier. Cent deniers auraient valu environ trois ou quatre mois de salaire : une grande quantité, mais encore très petite par rapport à ce que le premier serviteur devait au roi. Au lieu d'être généreux, le serviteur qui vient d'être pardonné attrape son compagnon par la gorge et commence à l'étouffer et à exiger qu'il paie sa dette. Le collègue serviteur utilise presque les mêmes mots que le serviteur pardonné avait utilisé pour implorer miséricorde, mais ce dernier ne montre pas de miséricorde. Au lieu de cela, il l'amène en prison. C'était son droit de faire cela, mais le roi n'avait pas exigé ses droits avec le premier serviteur, et le premier serviteur n'aurait pas dû exiger ses droits avec le deuxième serviteur. L'histoire de Jésus montre aux disciples qu'ils ne doivent pas exiger leurs droits. Dieu n'a pas exigé ses droits mais a plutôt été extrêmement généreux. Il veut que ses enfants soient généreux comme lui.</w:t>
      </w:r>
    </w:p>
    <w:p>
      <w:pPr/>
      <w:r>
        <w:rPr>
          <w:lang w:val="fr_FR" w:bidi="fr_FR"/>
        </w:rPr>
      </w:r>
      <w:r>
        <w:rPr>
          <w:lang w:val="fr_FR" w:bidi="fr_FR"/>
        </w:rPr>
        <w:t>Arrêtez-vous et discutez en équipe de la façon dont les gens dans votre culture répondraient à quelqu'un qui s'est vu pardonner une grande dette, mais a refusé de pardonner une dette plus petite contre lui.</w:t>
      </w:r>
    </w:p>
    <w:p>
      <w:pPr/>
      <w:r>
        <w:rPr>
          <w:lang w:val="fr_FR" w:bidi="fr_FR"/>
        </w:rPr>
      </w:r>
      <w:r>
        <w:rPr>
          <w:lang w:val="fr_FR" w:bidi="fr_FR"/>
        </w:rPr>
        <w:t>Montrez à votre équipe une image d'une prison dans la région autour d'Israël à l'époque de Jésus.</w:t>
      </w:r>
    </w:p>
    <w:p>
      <w:pPr/>
      <w:r>
        <w:rPr>
          <w:lang w:val="fr_FR" w:bidi="fr_FR"/>
        </w:rPr>
      </w:r>
      <w:r>
        <w:rPr>
          <w:lang w:val="fr_FR" w:bidi="fr_FR"/>
        </w:rPr>
        <w:t>Quand les autres serviteurs disent au roi ce qui s'est passé, le roi est en colère. Puisque le premier serviteur n'a pas été miséricordieux et n'a pas réclamé pas ses droits, le roi supprime sa miséricorde et exige ses droits pour le premier serviteur. Maintenant, au lieu de simplement vendre le serviteur, le roi le livre aux geôliers pour qu'il soit torturé jusqu'à ce qu'il puisse payer sa dette. C'est la même punition que le premier serviteur avait donnée à son compagnon serviteur, mais il n'a aucun espoir de rembourser sa dette. Sa punition sera donc sans fin.</w:t>
      </w:r>
    </w:p>
    <w:p>
      <w:pPr/>
      <w:r>
        <w:rPr>
          <w:lang w:val="fr_FR" w:bidi="fr_FR"/>
        </w:rPr>
      </w:r>
      <w:r>
        <w:rPr>
          <w:lang w:val="fr_FR" w:bidi="fr_FR"/>
        </w:rPr>
        <w:t>Jésus termine en disant à ses disciples que c'est ainsi que son Père céleste les traitera s'ils ne pardonnent pas à leurs frères généreusement de tout leur cœur, ou sincèrement et complètement.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Pierre demande à Jésus combien de fois il devrait pardonner à un frère qui pèche contre lui. Il suggère jusqu'à sept fois. Jésus lui dit que non, et qu'il devrait pardonner à son frère soixante-dix-sept fois ou soixante-dix fois sept fois. Les autres disciples écoutent probablement aussi.</w:t>
      </w:r>
    </w:p>
    <w:p>
      <w:pPr/>
      <w:r>
        <w:rPr>
          <w:lang w:val="fr_FR" w:bidi="fr_FR"/>
        </w:rPr>
      </w:r>
      <w:r>
        <w:rPr>
          <w:b/>
          <w:lang w:val="fr_FR" w:bidi="fr_FR"/>
        </w:rPr>
        <w:t>Deuxième partie :</w:t>
      </w:r>
      <w:r>
        <w:rPr>
          <w:lang w:val="fr_FR" w:bidi="fr_FR"/>
        </w:rPr>
        <w:t xml:space="preserve"> Jésus illustre sa réponse avec une histoire. Il dit que son histoire montre à quoi ressemble le royaume de Dieu. Il parle d'un serviteur qui devait à un roi plus d'argent qu'il ne pourrait jamais rembourser durant toute sa vie. Il supplie donc le roi de lui donner plus de temps pour le rembourser. Au lieu de cela, le roi pardonne généreusement toute la dette.</w:t>
      </w:r>
    </w:p>
    <w:p>
      <w:pPr/>
      <w:r>
        <w:rPr>
          <w:lang w:val="fr_FR" w:bidi="fr_FR"/>
        </w:rPr>
      </w:r>
      <w:r>
        <w:rPr>
          <w:b/>
          <w:lang w:val="fr_FR" w:bidi="fr_FR"/>
        </w:rPr>
        <w:t>Troisième partie :</w:t>
      </w:r>
      <w:r>
        <w:rPr>
          <w:lang w:val="fr_FR" w:bidi="fr_FR"/>
        </w:rPr>
        <w:t xml:space="preserve"> Puis le serviteur trouve un compagnon serviteur qui lui doit une quantité d'argent beaucoup, beaucoup plus petite. Ce serviteur demande miséricorde, mais le serviteur pardonné refuse de montrer de la miséricorde et le jète en prison. Quand les autres serviteurs disent au roi ce qui s'est passé, le roi change d'avis et fait envoyer le premier serviteur en prison pour être torturé jusqu'à ce qu'il puisse rembourser sa dette. Ce qui signifie qu'il sera torturé pour le reste de sa vie parce que sa dette est beaucoup trop grande pour qu'il ne puisse la rembourser.</w:t>
      </w:r>
    </w:p>
    <w:p>
      <w:pPr/>
      <w:r>
        <w:rPr>
          <w:lang w:val="fr_FR" w:bidi="fr_FR"/>
        </w:rPr>
      </w:r>
      <w:r>
        <w:rPr>
          <w:b/>
          <w:lang w:val="fr_FR" w:bidi="fr_FR"/>
        </w:rPr>
        <w:t>Quatrième partie :</w:t>
      </w:r>
      <w:r>
        <w:rPr>
          <w:lang w:val="fr_FR" w:bidi="fr_FR"/>
        </w:rPr>
        <w:t xml:space="preserve"> Jésus termine en disant à ses disciples que Dieu les traitera de la même manière que le roi a traité le premier serviteur s'ils refusent de pardonner à leurs frères alors qu'ils ont été pardonnés si généreusement par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Beaucoup de disciples ou seulement Pierre</w:t>
      </w:r>
    </w:p>
    <w:p>
      <w:pPr>
        <w:pStyle w:val="ListBullet"/>
        <w:spacing w:line="240" w:lineRule="auto"/>
        <w:ind w:left="720"/>
      </w:pPr>
      <w:r>
        <w:rPr>
          <w:lang w:val="fr_FR" w:bidi="fr_FR"/>
        </w:rPr>
      </w:r>
      <w:r>
        <w:rPr>
          <w:lang w:val="fr_FR" w:bidi="fr_FR"/>
        </w:rPr>
        <w:t>Un roi</w:t>
      </w:r>
    </w:p>
    <w:p>
      <w:pPr>
        <w:pStyle w:val="ListBullet"/>
        <w:spacing w:line="240" w:lineRule="auto"/>
        <w:ind w:left="720"/>
      </w:pPr>
      <w:r>
        <w:rPr>
          <w:lang w:val="fr_FR" w:bidi="fr_FR"/>
        </w:rPr>
      </w:r>
      <w:r>
        <w:rPr>
          <w:lang w:val="fr_FR" w:bidi="fr_FR"/>
        </w:rPr>
        <w:t>Deux serviteurs</w:t>
      </w:r>
    </w:p>
    <w:p>
      <w:pPr>
        <w:pStyle w:val="ListBullet"/>
        <w:spacing w:line="240" w:lineRule="auto"/>
        <w:ind w:left="720"/>
      </w:pPr>
      <w:r>
        <w:rPr>
          <w:lang w:val="fr_FR" w:bidi="fr_FR"/>
        </w:rPr>
      </w:r>
      <w:r>
        <w:rPr>
          <w:lang w:val="fr_FR" w:bidi="fr_FR"/>
        </w:rPr>
        <w:t>Un groupe d'autres serviteurs</w:t>
      </w:r>
    </w:p>
    <w:p>
      <w:pPr>
        <w:pStyle w:val="ListBullet"/>
        <w:spacing w:line="240" w:lineRule="auto"/>
        <w:ind w:left="720"/>
      </w:pPr>
      <w:r>
        <w:rPr>
          <w:lang w:val="fr_FR" w:bidi="fr_FR"/>
        </w:rPr>
      </w:r>
      <w:r>
        <w:rPr>
          <w:lang w:val="fr_FR" w:bidi="fr_FR"/>
        </w:rPr>
        <w:t>Deux geôliers ou plus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histoire a lieu après l'histoire précédente, mais il n'est pas clair si elle se produit immédiatement après ou si un certain temps s'est écoulé. Elle se déroule probablement encore à Capernaüm. Pierre demande à Jésus combien de fois il devrait pardonner à son frère qui pèche contre lui. Il n'est pas clair ici si les autres disciples sont avec Pierre et Jésus ou non.</w:t>
      </w:r>
    </w:p>
    <w:p>
      <w:pPr/>
      <w:r>
        <w:rPr>
          <w:lang w:val="fr_FR" w:bidi="fr_FR"/>
        </w:rPr>
      </w:r>
      <w:r>
        <w:rPr>
          <w:lang w:val="fr_FR" w:bidi="fr_FR"/>
        </w:rPr>
        <w:t>Pierre demande s'il devrait pardonner à son frère sept fois, parce que cela semble être une quantité généreuse. Jésus lui répond que non, il ne devrait pas pardonner sept fois, mais soixante-dix-sept fois ou soixante-dix fois sept fois (quatre cent quatre-vingt-dix fois). Il veut dire que Pierre devrait continuer à pardonner encore et encore, quel que soit le nombre de fois que son frère pèche contre lui.</w:t>
      </w:r>
    </w:p>
    <w:p>
      <w:pPr/>
      <w:r>
        <w:rPr>
          <w:lang w:val="fr_FR" w:bidi="fr_FR"/>
        </w:rPr>
      </w:r>
      <w:r>
        <w:rPr>
          <w:lang w:val="fr_FR" w:bidi="fr_FR"/>
        </w:rPr>
        <w:t>Jésus partage ensuite une histoire pour expliquer sa réponse. Il dit que l'histoire montre à quoi ressemble le royaume de Dieu. Le cadre ne change pas, mais il pourrait être utile de jouer l'histoire que Jésus raconte.</w:t>
      </w:r>
    </w:p>
    <w:p>
      <w:pPr/>
      <w:r>
        <w:rPr>
          <w:lang w:val="fr_FR" w:bidi="fr_FR"/>
        </w:rPr>
      </w:r>
      <w:r>
        <w:rPr>
          <w:lang w:val="fr_FR" w:bidi="fr_FR"/>
        </w:rPr>
        <w:t>Jésus dit qu'il y avait un roi qui vérifiait combien d'argent ses serviteurs lui devaient. Le roi était probablement assis sur son trône dans sa salle du trône avec des assistants autour de lui. Certaines des personnes présentes apportent un homme qui doit au roi plus d'argent qu'il ne pourrait jamais rembourser durant toute sa vie. Le roi dit à ceux qui s'occupent de vendre l'homme, sa femme, ses enfants et tous ses biens afin de récupérer une partie de sa dette, même si les vendre ne serait pas suffisant pour récupérer tout l'argent. Le verset dit que le serviteur « est tombé » à genoux, mais il n'est pas tombé par accident. Le serviteur s'agenouille en humilité devant le roi et le supplie de lui donner plus de temps et il remboursera tout ce qu'il lui doit, même si tout le monde sait qu'il ne peut pas rembourser autant d'argent. Le roi a pitié du serviteur et au lieu de simplement donner plus de temps au serviteur, il pardonne en fait la dette énorme et libère totalement le serviteur.</w:t>
      </w:r>
    </w:p>
    <w:p>
      <w:pPr/>
      <w:r>
        <w:rPr>
          <w:lang w:val="fr_FR" w:bidi="fr_FR"/>
        </w:rPr>
      </w:r>
      <w:r>
        <w:rPr>
          <w:lang w:val="fr_FR" w:bidi="fr_FR"/>
        </w:rPr>
        <w:t>Puis le serviteur quitte la salle du trône du roi et cherche et trouve son collègue serviteur qui lui doit une dette beaucoup plus petite. Il l'attrape par la gorge et lui dit de payer ce qu'il lui doit. Encore une fois, il est dit que le serviteur « est tombé » à genoux, mais il n'est pas tombé par accident. Le collègue serviteur s'agenouille et supplie miséricorde en utilisant presque les mêmes mots que le premier serviteur avait utilisé avec le roi. Mais le serviteur pardonné refuse de montrer de la miséricorde. Au lieu de cela, il apporte son compagnon serviteur en prison. Il y avait probablement d'autres serviteurs qui regardaient pendant que cela se produisait.</w:t>
      </w:r>
    </w:p>
    <w:p>
      <w:pPr/>
      <w:r>
        <w:rPr>
          <w:lang w:val="fr_FR" w:bidi="fr_FR"/>
        </w:rPr>
      </w:r>
      <w:r>
        <w:rPr>
          <w:lang w:val="fr_FR" w:bidi="fr_FR"/>
        </w:rPr>
        <w:t>Vous voudrez peut-être montrer à votre équipe une image d'un homme qui se prosterne humblement devant un autre homme.</w:t>
      </w:r>
    </w:p>
    <w:p>
      <w:pPr/>
      <w:r>
        <w:rPr>
          <w:lang w:val="fr_FR" w:bidi="fr_FR"/>
        </w:rPr>
      </w:r>
      <w:r>
        <w:rPr>
          <w:lang w:val="fr_FR" w:bidi="fr_FR"/>
        </w:rPr>
        <w:t>Les autres serviteurs, qui ont vu ce qui est arrivé ou en ont entendu parler, vont vers le roi et lui disent ce qui est arrivé. Le roi est très en colère et fait venir le premier serviteur. Il l'appelle un serviteur méchant et lui demande : « Ne devrais-tu pas avoir miséricorde de ton compagnon serviteur, tout comme j'ai eu miséricorde de toi ? » Il suppose que la réponse à sa question est évidente pour le serviteur. Le serviteur devrait savoir avoir miséricorde de son compagnon serviteur, tout comme il a reçu miséricorde de la part du roi.</w:t>
      </w:r>
    </w:p>
    <w:p>
      <w:pPr/>
      <w:r>
        <w:rPr>
          <w:lang w:val="fr_FR" w:bidi="fr_FR"/>
        </w:rPr>
      </w:r>
      <w:r>
        <w:rPr>
          <w:lang w:val="fr_FR" w:bidi="fr_FR"/>
        </w:rPr>
        <w:t>Puis Jésus dit à Pierre que son Père céleste traitera les disciples de Jésus de la même manière que le roi a triaté le premier serviteur s'ils refusent de pardonner pleinement les péchés de leurs frères, du fond de leur cœur.</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Beaucoup de disciples ou seulement Pierre</w:t>
      </w:r>
    </w:p>
    <w:p>
      <w:pPr>
        <w:pStyle w:val="ListBullet"/>
        <w:spacing w:line="240" w:lineRule="auto"/>
        <w:ind w:left="720"/>
      </w:pPr>
      <w:r>
        <w:rPr>
          <w:lang w:val="fr_FR" w:bidi="fr_FR"/>
        </w:rPr>
      </w:r>
      <w:r>
        <w:rPr>
          <w:lang w:val="fr_FR" w:bidi="fr_FR"/>
        </w:rPr>
        <w:t>Un roi</w:t>
      </w:r>
    </w:p>
    <w:p>
      <w:pPr>
        <w:pStyle w:val="ListBullet"/>
        <w:spacing w:line="240" w:lineRule="auto"/>
        <w:ind w:left="720"/>
      </w:pPr>
      <w:r>
        <w:rPr>
          <w:lang w:val="fr_FR" w:bidi="fr_FR"/>
        </w:rPr>
      </w:r>
      <w:r>
        <w:rPr>
          <w:lang w:val="fr_FR" w:bidi="fr_FR"/>
        </w:rPr>
        <w:t>Deux serviteurs</w:t>
      </w:r>
    </w:p>
    <w:p>
      <w:pPr>
        <w:pStyle w:val="ListBullet"/>
        <w:spacing w:line="240" w:lineRule="auto"/>
        <w:ind w:left="720"/>
      </w:pPr>
      <w:r>
        <w:rPr>
          <w:lang w:val="fr_FR" w:bidi="fr_FR"/>
        </w:rPr>
      </w:r>
      <w:r>
        <w:rPr>
          <w:lang w:val="fr_FR" w:bidi="fr_FR"/>
        </w:rPr>
        <w:t>Un groupe d'autres serviteurs</w:t>
      </w:r>
    </w:p>
    <w:p>
      <w:pPr>
        <w:pStyle w:val="ListBullet"/>
        <w:spacing w:line="240" w:lineRule="auto"/>
        <w:ind w:left="720"/>
      </w:pPr>
      <w:r>
        <w:rPr>
          <w:lang w:val="fr_FR" w:bidi="fr_FR"/>
        </w:rPr>
      </w:r>
      <w:r>
        <w:rPr>
          <w:lang w:val="fr_FR" w:bidi="fr_FR"/>
        </w:rPr>
        <w:t>Deux geôliers ou plus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Pierre vient à Jésus et lui demande : « Seigneur, combien de fois pardonnerai-je à mon frère qui péchera contre moi ? Jusqu'à sept fois ? » et Jésus répond : « Je ne te dis pas sept fois, mais soixante-dix-sept fois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sais que Pierre pense qu'il est généreux en suggérant sept fois, mais c'est un nombre si petit par rapport au nombre de fois que mes disciples devront se pardonner les uns les autres » ou « Je sais que Pierre sera surpris par ma réponse à cette question. Je veux que lui et tous mes disciples sachent à quel point ils devraient être généreux en pardonnant à ceux qui pèchent contre eux. »</w:t>
      </w:r>
    </w:p>
    <w:p>
      <w:pPr>
        <w:pStyle w:val="ListBullet"/>
        <w:spacing w:line="240" w:lineRule="auto"/>
        <w:ind w:left="720"/>
      </w:pPr>
      <w:r>
        <w:rPr>
          <w:lang w:val="fr_FR" w:bidi="fr_FR"/>
        </w:rPr>
      </w:r>
      <w:r>
        <w:rPr>
          <w:lang w:val="fr_FR" w:bidi="fr_FR"/>
        </w:rPr>
        <w:t>Demandez à l'acteur qui joue Pierre : « Que ressentez-vous ? » Vous entendrez peut-être des choses comme : « Jésus peut-il vraiment vouloir dire que je dois pardonner autant de fois ? Cela semble impossible ! » ou « On dirait que Jésus était en train de dire que je devrais continuer à pardonner chaque fois que mon frère pèche contre moi. Ce sera si dur ! » ou « Pourquoi devrais-je pardonner à mon frère autant de fois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roi est sur son trône dans la salle du trône quand ses serviteurs lui apportent un autre serviteur qui lui doit dix mille talents.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 « Que ressentez-vous ? » Vous entendrez peut-être quelque chose comme : « Ce serviteur ne pourra jamais me rembourser, mais je peux au moins obtenir une partie de mon argent si je le vend, lui et sa famille et tout ce qu'il possède ».</w:t>
      </w:r>
    </w:p>
    <w:p>
      <w:pPr>
        <w:pStyle w:val="ListBullet"/>
        <w:spacing w:line="240" w:lineRule="auto"/>
        <w:ind w:left="720"/>
      </w:pPr>
      <w:r>
        <w:rPr>
          <w:lang w:val="fr_FR" w:bidi="fr_FR"/>
        </w:rPr>
      </w:r>
      <w:r>
        <w:rPr>
          <w:lang w:val="fr_FR" w:bidi="fr_FR"/>
        </w:rPr>
        <w:t>Demandez à l'acteur qui joue le serviteur : « Que ressentez-vous ? » Vous entendrez peut-être quelque chose comme : « Je mérite d'être vendu, parce que je ne peux pas rembourser cet argent, mais peut-être que si je promets au roi de tout rembourser, il aura pitié de moi » ou « Je sais que je ne peux pas rembourser cet argent, mais je supplierai quand même le roi parce que c'est mon seul espoir de me sauver, moi et ma famille, et de ne pas être vendu ».</w:t>
      </w:r>
    </w:p>
    <w:p>
      <w:pPr>
        <w:pStyle w:val="ListBullet"/>
        <w:spacing w:line="240" w:lineRule="auto"/>
        <w:ind w:left="720"/>
      </w:pPr>
      <w:r>
        <w:rPr>
          <w:lang w:val="fr_FR" w:bidi="fr_FR"/>
        </w:rPr>
      </w:r>
      <w:r>
        <w:rPr>
          <w:lang w:val="fr_FR" w:bidi="fr_FR"/>
        </w:rPr>
        <w:t>Demandez à l'acteur qui joue Pierre : « Que ressentez-vous ? » Vous entendrez peut-être quelque chose comme : « C'est une quantité d'argent incroyable ! Il n'y a aucun moyen que le serviteur puisse rembourser le roi » ou « Pourquoi le serviteur demande-t-il plus de temps au roi pour pouvoir rembourser tout l'argent ? Il n'y a aucun moyen qu'il puisse rembourser cet argent, même s'il travaille pour le reste de sa vie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roi a pitié du serviteur et pardonne toute sa dette.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serviteur : « Que ressentez-vous ? » Vous entendrez peut-être quelque chose comme : « Je suis si soulagé et reconnaissant que le roi ait pardonné mon énorme dette que je ne pouvais pas payer ! » ou « Je suis si reconnaissant que ma femme, mes enfants et moi n'ayons pas été vendus ! Le roi avait parfaitement le droit de nous vendre, mais il a eu miséricorde de moi !</w:t>
      </w:r>
    </w:p>
    <w:p>
      <w:pPr>
        <w:pStyle w:val="ListBullet"/>
        <w:spacing w:line="240" w:lineRule="auto"/>
        <w:ind w:left="720"/>
      </w:pPr>
      <w:r>
        <w:rPr>
          <w:lang w:val="fr_FR" w:bidi="fr_FR"/>
        </w:rPr>
      </w:r>
      <w:r>
        <w:rPr>
          <w:lang w:val="fr_FR" w:bidi="fr_FR"/>
        </w:rPr>
        <w:t>Demandez à l'acteur qui joue Pierre : « Que ressentez-vous ? » Vous entendrez peut-être quelque chose comme : « Je ne peux pas croire que le roi ait complètement pardonné cette énorme dette ! » ou « Ce serviteur ait reçu tant de miséricorde de la part du roi ; je suis étonné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premier serviteur va et trouve son collègue qui lui doit cent deniers et l'attrape par la gorge et exige qu'il paie tout ce qu'il lui doit.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premier serviteur : « Que ressentez-vous ? » Vous entendrez peut-être quelque chose comme : « Ce serviteur me doit plusieurs mois de salaire. Je suis tellement en colère contre lui de ne pas m'avoir encore payé ! » ou « Cet homme me doit de l'argent qui m'appartient. Il devrait me rembourser maintenant ! »</w:t>
      </w:r>
    </w:p>
    <w:p>
      <w:pPr>
        <w:pStyle w:val="ListBullet"/>
        <w:spacing w:line="240" w:lineRule="auto"/>
        <w:ind w:left="720"/>
      </w:pPr>
      <w:r>
        <w:rPr>
          <w:lang w:val="fr_FR" w:bidi="fr_FR"/>
        </w:rPr>
      </w:r>
      <w:r>
        <w:rPr>
          <w:lang w:val="fr_FR" w:bidi="fr_FR"/>
        </w:rPr>
        <w:t>Demandez à un acteur qui joue les autres serviteurs qui sont à proximité : « Que ressentez-vous ? » Vous entendrez peut-être quelque chose comme : « Je ne peux pas croire que ce serviteur demande d'être remboursé de sa dette alors qu'il vient d'être pardonnée une dette beaucoup plus grande que celle-ci ! » ou « Comment ce serviteur peut-il être si avare alors que le roi a été si généreux avec lui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deuxième serviteur s'agenouille devant le premier serviteur en humilité et supplie plus de temps pour rembourser sa dette, utilisant presque les mêmes mots que le premier serviteur a utilisés quand il a demandé plus de temps au roi.</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premier serviteur : « Que ressentez-vous ? » Vous entendrez peut-être quelque chose comme : « J'ai déjà attendu assez longtemps pour mon argent, pourquoi devrais-je attendre plus longtemps ? » ou « Je ne veux pas attendre mon argent et je n'ai pas à attendre ! C'est mon droit d'être payé maintenant. »</w:t>
      </w:r>
    </w:p>
    <w:p>
      <w:pPr>
        <w:pStyle w:val="ListBullet"/>
        <w:spacing w:line="240" w:lineRule="auto"/>
        <w:ind w:left="720"/>
      </w:pPr>
      <w:r>
        <w:rPr>
          <w:lang w:val="fr_FR" w:bidi="fr_FR"/>
        </w:rPr>
      </w:r>
      <w:r>
        <w:rPr>
          <w:lang w:val="fr_FR" w:bidi="fr_FR"/>
        </w:rPr>
        <w:t>Demandez à un acteur qui joue l'un des autres serviteurs qui regardent : « Que ressentez-vous ? » Vous entendrez peut-être quelque chose comme : « Peut-être que le premier serviteur aura miséricorde pour le deuxième serviteur puisqu'il a supplié miséricorde de la même manière il y a quelques instants » ou « Peut-être que maintenant le premier serviteur aura pitié et réalisera qu'il devrait avoir miséricorde comme le roi a eu miséricorde de lui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premier serviteur refuse d'avoir miséricorde et amène plutôt le deuxième serviteur en prison.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acteur qui joue l'un des serviteurs qui regarde : « Que ressentez-vous ? » Vous entendrez peut-être quelque chose comme : « Je n'arrive pas à croire que le premier serviteur ait refusé de montrer de la miséricorde quand le roi vient de lui donner autant de miséricorde ! » ou « Je suis si contrarié pour mon collègue serviteur qui vient d'être envoyé en prison. Le premier serviteur aurait dû pardonner sa dette tout comme sa propre dette a été pardonnée ! » ou « Je suis si choqué ! Je pensais que le premier serviteur montrerait certainement de la miséricorde après avoir reçu une si grande miséricorde de la part du roi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autres serviteurs disent au roi ce qui s'est passé et il fait apporter le premier serviteur. Il l'appelle un serviteur méchant et lui rappelle qu'il a eu de la pitié pour lui quand il a supplié miséricorde. Il lui demande : « Ne devrais-tu pas avoir miséricorde de ton collègue serviteur, tout comme j'ai eu miséricorde de toi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 « Que ressentez-vous ? » Vous entendrez peut-être quelque chose comme : « Je ne peux pas croire que mon serviteur ait été si dur avec son collègue alors que j'ai été si généreux avec lui ! » ou « De toute évidence, mon serviteur n'est pas reconnaissant de ma miséricorde. Je la supprimerai donc et lui donnerai ce qu'il mérite ! » ou « Puisque mon serviteur ne semble pas aimer la miséricorde, je ne lui montrerai pas de miséricorde. Il voulait que soit rendue justice pour son collègue serviteur. Je lui donnerai donc justice aussi et il réalisera enfin la taille de la dette que j'étais prêt à pardonner, mais il sera trop tard. »</w:t>
      </w:r>
    </w:p>
    <w:p>
      <w:pPr>
        <w:pStyle w:val="ListBullet"/>
        <w:spacing w:line="240" w:lineRule="auto"/>
        <w:ind w:left="720"/>
      </w:pPr>
      <w:r>
        <w:rPr>
          <w:lang w:val="fr_FR" w:bidi="fr_FR"/>
        </w:rPr>
      </w:r>
      <w:r>
        <w:rPr>
          <w:lang w:val="fr_FR" w:bidi="fr_FR"/>
        </w:rPr>
        <w:t>Demandez à l'acteur qui joue Pierre : « Que ressentez-vous ? » Vous entendrez peut-être quelque chose comme : « Je peux comprendre la colère du roi » ou « Je ne voudrais pas être ce serviteur avare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à Pierre que c'est ainsi que son Père céleste traitera ceux qui ne sont pas prêts à pardonner les péchés de leurs frères sincèrement, du fond de leur cœur.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Que ressentez-vous ? » Vous entendrez peut-être quelque chose comme : « Je n'y avais pas pensé auparavant, mais je vois maintenant que les péchés de mes frères contre moi sont si petits par rapport à mes péchés contre Dieu » ou « Cette histoire m'aide vraiment à être prêt à pardonner les péchés de mes frères. Je peux voir que le serviteur avare était insensé, et je ne veux pas être comme lui » ou « Je ne veux pas faire face à la colère de Dieu comme le serviteur a fait face à la colère du roi. Je pardonnerai les péchés de mes frères du fond de mon cœur, comme Jésus l'a ordonné.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Pierre dit : « </w:t>
      </w:r>
      <w:r>
        <w:rPr>
          <w:b/>
          <w:lang w:val="fr_FR" w:bidi="fr_FR"/>
        </w:rPr>
        <w:t>Seigneur</w:t>
      </w:r>
      <w:r>
        <w:rPr>
          <w:lang w:val="fr_FR" w:bidi="fr_FR"/>
        </w:rPr>
        <w:t xml:space="preserve">, combien de fois mon </w:t>
      </w:r>
      <w:r>
        <w:rPr>
          <w:b/>
          <w:lang w:val="fr_FR" w:bidi="fr_FR"/>
        </w:rPr>
        <w:t>frère</w:t>
      </w:r>
      <w:r>
        <w:rPr>
          <w:lang w:val="fr_FR" w:bidi="fr_FR"/>
        </w:rPr>
        <w:t xml:space="preserve"> péchera-t-il contre moi et lui </w:t>
      </w:r>
      <w:r>
        <w:rPr>
          <w:b/>
          <w:lang w:val="fr_FR" w:bidi="fr_FR"/>
        </w:rPr>
        <w:t>pardonnerai</w:t>
      </w:r>
      <w:r>
        <w:rPr>
          <w:lang w:val="fr_FR" w:bidi="fr_FR"/>
        </w:rPr>
        <w:t>-je ? »</w:t>
      </w:r>
    </w:p>
    <w:p>
      <w:pPr/>
      <w:r>
        <w:rPr>
          <w:lang w:val="fr_FR" w:bidi="fr_FR"/>
        </w:rPr>
      </w:r>
      <w:r>
        <w:rPr>
          <w:lang w:val="fr_FR" w:bidi="fr_FR"/>
        </w:rPr>
        <w:t xml:space="preserve">Le mot </w:t>
      </w:r>
      <w:r>
        <w:rPr>
          <w:b/>
          <w:lang w:val="fr_FR" w:bidi="fr_FR"/>
        </w:rPr>
        <w:t>Seigneur</w:t>
      </w:r>
      <w:r>
        <w:rPr>
          <w:lang w:val="fr_FR" w:bidi="fr_FR"/>
        </w:rPr>
        <w:t xml:space="preserve"> ici signifie maître. Utilisez le même mot ici que vous avez utilisé auparavant quand Seigneur signifiait maître. </w:t>
      </w:r>
      <w:r>
        <w:rPr>
          <w:b/>
          <w:lang w:val="fr_FR" w:bidi="fr_FR"/>
        </w:rPr>
        <w:t>Seigneur</w:t>
      </w:r>
      <w:r>
        <w:rPr>
          <w:lang w:val="fr_FR" w:bidi="fr_FR"/>
        </w:rPr>
        <w:t xml:space="preserve"> est dans le glossaire principal.</w:t>
      </w:r>
    </w:p>
    <w:p>
      <w:pPr/>
      <w:r>
        <w:rPr>
          <w:lang w:val="fr_FR" w:bidi="fr_FR"/>
        </w:rPr>
      </w:r>
      <w:r>
        <w:rPr>
          <w:b/>
          <w:lang w:val="fr_FR" w:bidi="fr_FR"/>
        </w:rPr>
        <w:t>Frère</w:t>
      </w:r>
      <w:r>
        <w:rPr>
          <w:lang w:val="fr_FR" w:bidi="fr_FR"/>
        </w:rPr>
        <w:t xml:space="preserve"> ici signifie un compagnon de foi en Jésus et fait référence à un homme ou à une femme.</w:t>
      </w:r>
    </w:p>
    <w:p>
      <w:pPr/>
      <w:r>
        <w:rPr>
          <w:lang w:val="fr_FR" w:bidi="fr_FR"/>
        </w:rPr>
      </w:r>
      <w:r>
        <w:rPr>
          <w:lang w:val="fr_FR" w:bidi="fr_FR"/>
        </w:rPr>
        <w:t xml:space="preserve">Pour comprendre ce que Pierre demande, vous voudrez peut-être rechercher le mot </w:t>
      </w:r>
      <w:r>
        <w:rPr>
          <w:b/>
          <w:lang w:val="fr_FR" w:bidi="fr_FR"/>
        </w:rPr>
        <w:t>pardon</w:t>
      </w:r>
      <w:r>
        <w:rPr>
          <w:lang w:val="fr_FR" w:bidi="fr_FR"/>
        </w:rPr>
        <w:t xml:space="preserve"> dans le glossaire principal.</w:t>
      </w:r>
    </w:p>
    <w:p>
      <w:pPr/>
      <w:r>
        <w:rPr>
          <w:lang w:val="fr_FR" w:bidi="fr_FR"/>
        </w:rPr>
      </w:r>
      <w:r>
        <w:rPr>
          <w:lang w:val="fr_FR" w:bidi="fr_FR"/>
        </w:rPr>
        <w:t xml:space="preserve">Dans l'histoire de Jésus, il parle de </w:t>
      </w:r>
      <w:r>
        <w:rPr>
          <w:b/>
          <w:lang w:val="fr_FR" w:bidi="fr_FR"/>
        </w:rPr>
        <w:t>serviteurs</w:t>
      </w:r>
      <w:r>
        <w:rPr>
          <w:lang w:val="fr_FR" w:bidi="fr_FR"/>
        </w:rPr>
        <w:t xml:space="preserve">, mais le mot qu'il utilise peut aussi signifier </w:t>
      </w:r>
      <w:r>
        <w:rPr>
          <w:b/>
          <w:lang w:val="fr_FR" w:bidi="fr_FR"/>
        </w:rPr>
        <w:t>esclave</w:t>
      </w:r>
      <w:r>
        <w:rPr>
          <w:lang w:val="fr_FR" w:bidi="fr_FR"/>
        </w:rPr>
        <w:t xml:space="preserve">. Les serviteurs dans l'histoire appartiennent au roi, mais certains, comme le premier serviteur, pourraient avoir eu des emplois importants pour le roi. Le mot </w:t>
      </w:r>
      <w:r>
        <w:rPr>
          <w:b/>
          <w:lang w:val="fr_FR" w:bidi="fr_FR"/>
        </w:rPr>
        <w:t>serviteur</w:t>
      </w:r>
      <w:r>
        <w:rPr>
          <w:lang w:val="fr_FR" w:bidi="fr_FR"/>
        </w:rPr>
        <w:t xml:space="preserve"> et le mot </w:t>
      </w:r>
      <w:r>
        <w:rPr>
          <w:b/>
          <w:lang w:val="fr_FR" w:bidi="fr_FR"/>
        </w:rPr>
        <w:t>esclave</w:t>
      </w:r>
      <w:r>
        <w:rPr>
          <w:lang w:val="fr_FR" w:bidi="fr_FR"/>
        </w:rPr>
        <w:t xml:space="preserve"> se trouvent tous les deux dans le glossaire principal. Puisque les serviteurs dans cette histoire appartiennent au roi, vous voudrez peut-être utiliser le même mot ici que vous avez précédemment utilisé pour esclave.</w:t>
      </w:r>
    </w:p>
    <w:p>
      <w:pPr/>
      <w:r>
        <w:rPr>
          <w:lang w:val="fr_FR" w:bidi="fr_FR"/>
        </w:rPr>
      </w:r>
      <w:r>
        <w:rPr>
          <w:lang w:val="fr_FR" w:bidi="fr_FR"/>
        </w:rPr>
        <w:t xml:space="preserve">Le premier serviteur doit dix mille </w:t>
      </w:r>
      <w:r>
        <w:rPr>
          <w:b/>
          <w:lang w:val="fr_FR" w:bidi="fr_FR"/>
        </w:rPr>
        <w:t>talents</w:t>
      </w:r>
      <w:r>
        <w:rPr>
          <w:lang w:val="fr_FR" w:bidi="fr_FR"/>
        </w:rPr>
        <w:t xml:space="preserve"> au roi. Un talent était une mesure du poids d'or ou d'argent qui était échangé contre de l'argent. Un talent était le plus grand poids utilisé pour mesurer l'argent à l'époque de cette histoire. Il valait vingt ans de salaire pour un ouvrier.</w:t>
      </w:r>
    </w:p>
    <w:p>
      <w:pPr/>
      <w:r>
        <w:rPr>
          <w:lang w:val="fr_FR" w:bidi="fr_FR"/>
        </w:rPr>
      </w:r>
      <w:r>
        <w:rPr>
          <w:lang w:val="fr_FR" w:bidi="fr_FR"/>
        </w:rPr>
        <w:t xml:space="preserve">Dans l'histoire de Jésus, les deux serviteurs sont tombés </w:t>
      </w:r>
      <w:r>
        <w:rPr>
          <w:b/>
          <w:lang w:val="fr_FR" w:bidi="fr_FR"/>
        </w:rPr>
        <w:t>à genoux</w:t>
      </w:r>
      <w:r>
        <w:rPr>
          <w:lang w:val="fr_FR" w:bidi="fr_FR"/>
        </w:rPr>
        <w:t>, mais cela ne signifie pas qu'ils sont tombés accidentellement. Dans les deux cas, les hommes se sont agenouillés en signe d'humilité.</w:t>
      </w:r>
    </w:p>
    <w:p>
      <w:pPr/>
      <w:r>
        <w:rPr>
          <w:lang w:val="fr_FR" w:bidi="fr_FR"/>
        </w:rPr>
      </w:r>
      <w:r>
        <w:rPr>
          <w:lang w:val="fr_FR" w:bidi="fr_FR"/>
        </w:rPr>
        <w:t>Vous voudrez peut-être montrer à votre équipe une image d'un homme qui se prosterne humblement devant un autre homme.</w:t>
      </w:r>
    </w:p>
    <w:p>
      <w:pPr/>
      <w:r>
        <w:rPr>
          <w:lang w:val="fr_FR" w:bidi="fr_FR"/>
        </w:rPr>
      </w:r>
      <w:r>
        <w:rPr>
          <w:lang w:val="fr_FR" w:bidi="fr_FR"/>
        </w:rPr>
        <w:t xml:space="preserve">Le roi pardonne la dette du </w:t>
      </w:r>
      <w:r>
        <w:rPr>
          <w:b/>
          <w:lang w:val="fr_FR" w:bidi="fr_FR"/>
        </w:rPr>
        <w:t>serviteur</w:t>
      </w:r>
      <w:r>
        <w:rPr>
          <w:lang w:val="fr_FR" w:bidi="fr_FR"/>
        </w:rPr>
        <w:t xml:space="preserve">. Le mot pour dette peut aussi être traduit par </w:t>
      </w:r>
      <w:r>
        <w:rPr>
          <w:b/>
          <w:lang w:val="fr_FR" w:bidi="fr_FR"/>
        </w:rPr>
        <w:t>prêt</w:t>
      </w:r>
      <w:r>
        <w:rPr>
          <w:lang w:val="fr_FR" w:bidi="fr_FR"/>
        </w:rPr>
        <w:t>. Un prêt est de l'argent qu'une personne donne à une autre en s'attendant à ce que cette personne le rembourse plus tard.</w:t>
      </w:r>
    </w:p>
    <w:p>
      <w:pPr/>
      <w:r>
        <w:rPr>
          <w:lang w:val="fr_FR" w:bidi="fr_FR"/>
        </w:rPr>
      </w:r>
      <w:r>
        <w:rPr>
          <w:b/>
          <w:lang w:val="fr_FR" w:bidi="fr_FR"/>
        </w:rPr>
        <w:t>Deniers</w:t>
      </w:r>
      <w:r>
        <w:rPr>
          <w:lang w:val="fr_FR" w:bidi="fr_FR"/>
        </w:rPr>
        <w:t xml:space="preserve"> signifie plus d'un </w:t>
      </w:r>
      <w:r>
        <w:rPr>
          <w:b/>
          <w:lang w:val="fr_FR" w:bidi="fr_FR"/>
        </w:rPr>
        <w:t>denier</w:t>
      </w:r>
      <w:r>
        <w:rPr>
          <w:lang w:val="fr_FR" w:bidi="fr_FR"/>
        </w:rPr>
        <w:t xml:space="preserve">, qui était une pièce romaine à l'époque de cette histoire. Un denier était le salaire typique donné à un homme pour une journée de travail. </w:t>
      </w:r>
      <w:r>
        <w:rPr>
          <w:b/>
          <w:lang w:val="fr_FR" w:bidi="fr_FR"/>
        </w:rPr>
        <w:t>Denier</w:t>
      </w:r>
      <w:r>
        <w:rPr>
          <w:lang w:val="fr_FR" w:bidi="fr_FR"/>
        </w:rPr>
        <w:t xml:space="preserve"> se trouve dans le glossaire principal.</w:t>
      </w:r>
    </w:p>
    <w:p>
      <w:pPr/>
      <w:r>
        <w:rPr>
          <w:lang w:val="fr_FR" w:bidi="fr_FR"/>
        </w:rPr>
      </w:r>
      <w:r>
        <w:rPr>
          <w:lang w:val="fr_FR" w:bidi="fr_FR"/>
        </w:rPr>
        <w:t>Vous voudrez peut-être montrer à votre équipe une image d'un denier.</w:t>
      </w:r>
    </w:p>
    <w:p>
      <w:pPr/>
      <w:r>
        <w:rPr>
          <w:lang w:val="fr_FR" w:bidi="fr_FR"/>
        </w:rPr>
      </w:r>
      <w:r>
        <w:rPr>
          <w:lang w:val="fr_FR" w:bidi="fr_FR"/>
        </w:rPr>
        <w:t xml:space="preserve">Le roi appelle le premier serviteur </w:t>
      </w:r>
      <w:r>
        <w:rPr>
          <w:b/>
          <w:lang w:val="fr_FR" w:bidi="fr_FR"/>
        </w:rPr>
        <w:t>méchant</w:t>
      </w:r>
      <w:r>
        <w:rPr>
          <w:lang w:val="fr_FR" w:bidi="fr_FR"/>
        </w:rPr>
        <w:t xml:space="preserve">. La méchanceté est quand quelqu'un fait quelque chose de nocif contre une autre personne. </w:t>
      </w:r>
      <w:r>
        <w:rPr>
          <w:b/>
          <w:lang w:val="fr_FR" w:bidi="fr_FR"/>
        </w:rPr>
        <w:t>Méchanceté</w:t>
      </w:r>
      <w:r>
        <w:rPr>
          <w:lang w:val="fr_FR" w:bidi="fr_FR"/>
        </w:rPr>
        <w:t xml:space="preserve"> se trouve dans le glossaire principal. Le mot méchant décrit une personne qui a commis de la méchanceté.</w:t>
      </w:r>
    </w:p>
    <w:p>
      <w:pPr/>
      <w:r>
        <w:rPr>
          <w:lang w:val="fr_FR" w:bidi="fr_FR"/>
        </w:rPr>
      </w:r>
      <w:r>
        <w:rPr>
          <w:lang w:val="fr_FR" w:bidi="fr_FR"/>
        </w:rPr>
        <w:t xml:space="preserve">Le roi demande au premier serviteur : « Ne devrais-tu pas avoir </w:t>
      </w:r>
      <w:r>
        <w:rPr>
          <w:b/>
          <w:lang w:val="fr_FR" w:bidi="fr_FR"/>
        </w:rPr>
        <w:t>miséricorde</w:t>
      </w:r>
      <w:r>
        <w:rPr>
          <w:lang w:val="fr_FR" w:bidi="fr_FR"/>
        </w:rPr>
        <w:t xml:space="preserve"> de ton collègue serviteur, tout comme j'ai eu miséricorde de toi ? » Le mot </w:t>
      </w:r>
      <w:r>
        <w:rPr>
          <w:b/>
          <w:lang w:val="fr_FR" w:bidi="fr_FR"/>
        </w:rPr>
        <w:t>miséricorde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19:1–12</w:t>
      </w:r>
      <w:r>
        <w:rPr>
          <w:lang w:val="fr_FR" w:bidi="fr_FR"/>
        </w:rPr>
      </w:r>
    </w:p>
    <w:p>
      <w:pPr>
        <w:pStyle w:val="Heading3"/>
      </w:pPr>
      <w:r>
        <w:rPr>
          <w:lang w:val="fr_FR" w:bidi="fr_FR"/>
        </w:rPr>
        <w:t>Écouter et Cœur</w:t>
      </w:r>
    </w:p>
    <w:p>
      <w:pPr/>
      <w:r>
        <w:rPr>
          <w:lang w:val="fr_FR" w:bidi="fr_FR"/>
        </w:rPr>
      </w:r>
      <w:r>
        <w:rPr>
          <w:lang w:val="fr_FR" w:bidi="fr_FR"/>
        </w:rPr>
        <w:t>Écoutez Matthieu 19.1–12.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enseignait au sujet du pardon. Matthieu utilise le mot « or » pour nous dire qu'il commence une nouvelle histoire.</w:t>
      </w:r>
    </w:p>
    <w:p>
      <w:pPr/>
      <w:r>
        <w:rPr>
          <w:lang w:val="fr_FR" w:bidi="fr_FR"/>
        </w:rPr>
      </w:r>
      <w:r>
        <w:rPr>
          <w:lang w:val="fr_FR" w:bidi="fr_FR"/>
        </w:rPr>
        <w:t>Questions de discussion : Dans votre culture, comment terminez-vous une histoire et commencez-vous une nouvelle histoire ?</w:t>
      </w:r>
    </w:p>
    <w:p>
      <w:pPr/>
      <w:r>
        <w:rPr>
          <w:lang w:val="fr_FR" w:bidi="fr_FR"/>
        </w:rPr>
      </w:r>
      <w:r>
        <w:rPr>
          <w:lang w:val="fr_FR" w:bidi="fr_FR"/>
        </w:rPr>
        <w:t>Jésus a conduit ses disciples hors de la terre de Galilée et a voyagé à travers le Jourdain et est venu en terre de Judée. Parce que Jésus est un Juif, comme les autres Juifs de Galilée, il éviterait de passer par la Samarie. Et beaucoup de personnes ou de grandes foules voyageaient avec Jésus de la terre de Galilée jusqu'en terre de Judée dans le but d'être disciples de Jésus, tandis que d'autres personnes ne voyagaient avec Jésus que pour voir ce qu'il faisait. Les grandes foules qui voyageaient avec Jésus l'ont vu guérir ces personnes qui étaient malades parmi elles.</w:t>
      </w:r>
    </w:p>
    <w:p>
      <w:pPr/>
      <w:r>
        <w:rPr>
          <w:lang w:val="fr_FR" w:bidi="fr_FR"/>
        </w:rPr>
      </w:r>
      <w:r>
        <w:rPr>
          <w:lang w:val="fr_FR" w:bidi="fr_FR"/>
        </w:rPr>
        <w:t>Montrez une carte de la terre de Galilée, de l'autre côté du Jourdain, dans la terre de Judée.</w:t>
      </w:r>
    </w:p>
    <w:p>
      <w:pPr/>
      <w:r>
        <w:rPr>
          <w:lang w:val="fr_FR" w:bidi="fr_FR"/>
        </w:rPr>
      </w:r>
      <w:r>
        <w:rPr>
          <w:lang w:val="fr_FR" w:bidi="fr_FR"/>
        </w:rPr>
        <w:t>Cependant, certains pharisiens se sont approchés de Jésus et lui ont posé une question au sujet du divorce. Les pharisiens sont des membres importants des chefs religieux à l'époque de Jésus qui sont stricts dans l'observation de la loi religieuse juive donnée par Moïse. Et divorcer signifie mettre fin à ou séparer formellement un mariage en renvoyant la femme ou le mari.</w:t>
      </w:r>
    </w:p>
    <w:p>
      <w:pPr/>
      <w:r>
        <w:rPr>
          <w:lang w:val="fr_FR" w:bidi="fr_FR"/>
        </w:rPr>
      </w:r>
      <w:r>
        <w:rPr>
          <w:lang w:val="fr_FR" w:bidi="fr_FR"/>
        </w:rPr>
        <w:t>Discutez : Dans votre culture, qui sont les personnes qui font des lois ou des règles et des règlements ? Discutez aussi de qui sont les personnes qui observent ces lois et s'assurent que les membres de votre communauté lui obéissent ?</w:t>
      </w:r>
    </w:p>
    <w:p>
      <w:pPr/>
      <w:r>
        <w:rPr>
          <w:lang w:val="fr_FR" w:bidi="fr_FR"/>
        </w:rPr>
      </w:r>
      <w:r>
        <w:rPr>
          <w:lang w:val="fr_FR" w:bidi="fr_FR"/>
        </w:rPr>
        <w:t>Puis les pharisiens demandent à Jésus : « La loi de Moïse permet-elle à un homme de divorcer de sa femme, pour une raison quelconque ? » Certains chefs religieux enseignaient qu'un homme pouvait rejeter sa femme après le mariage si elle était sexuellement infidèle. Mais certains chefs religieux enseignaient qu'un homme pourrait rejeter sa femme après le mariage s'il y avait quelque chose en elle qu'il n'aimait pas, même la façon dont elle cuisait sa nourriture ! Ces pharisiens s'attendaient à ce que Jésus dise qu'un homme ne peut divorcer de sa femme que si elle était sexuellement infidèle. Quelle que soit la façon dont Jésus répondait, les pharisiens ne seraient pas d'accord avec lui et penseraient que c'était contraire à la loi de Moïse et accuseraient Jésus. Cette question rendait les pharisiens fiers de leur connaissance de l'Écriture. Mais Jésus a enseigné au sujet du divorce sur la base des Écritures et a répondu par une question rhétorique. Jésus dit : « Vous, pharisiens, n'avez pas vraiment lu l'Écriture avec compréhension. Vous avez sûrement lu dans les Écritures que quand Dieu a fait le monde, il a créé les humains comme hommes et femmes. Cela explique pourquoi un homme quitte son père et sa mère et s'unit à sa femme, les deux devenant une seule chair, c'est-à-dire unis comme une seule personne. Le mot chair signifie qu'un homme et sa femme sont unis comme un seul être. Jésus voulait donc que les personnes qui écoutaient comprennent qu'un couple que Dieu a connecté ou uni ensemble, personne ne devrait le faire divorcer.</w:t>
      </w:r>
    </w:p>
    <w:p>
      <w:pPr/>
      <w:r>
        <w:rPr>
          <w:lang w:val="fr_FR" w:bidi="fr_FR"/>
        </w:rPr>
      </w:r>
      <w:r>
        <w:rPr>
          <w:lang w:val="fr_FR" w:bidi="fr_FR"/>
        </w:rPr>
        <w:t>Discutez : Dans votre culture, quelles sont les raisons pour lesquelles les hommes divorcent de leurs femmes ? Quels sont les règles et les règlements du mariage dans votre culture qui, s'ils sont brisés, peuvent conduire au divorce ? Que donne ou fait un homme à sa femme pour indiquer qu'il a divorcé ?</w:t>
      </w:r>
    </w:p>
    <w:p>
      <w:pPr/>
      <w:r>
        <w:rPr>
          <w:lang w:val="fr_FR" w:bidi="fr_FR"/>
        </w:rPr>
      </w:r>
      <w:r>
        <w:rPr>
          <w:lang w:val="fr_FR" w:bidi="fr_FR"/>
        </w:rPr>
        <w:t xml:space="preserve">Puis les pharisiens demandent à Jésus : « Pourquoi Moïse a-t-il ordonné à un homme de donner à sa femme un certificat de divorce ? » Les pharisiens faisaient référence à un passage de la loi de Moïse qui disait qu'un homme pouvait divorcer de sa femme simplement parce qu'elle ne lui plaisait pas. L'homme devait simplement lui donner un certificat de divorce, qui était un écrit juridique qui enregistrait la séparation et la fin du mariage entre un homme et une femme, et déclarait que la femme était libre de se remarier. Les pharisiens ne comprenaient pas que Dieu ne </w:t>
      </w:r>
      <w:r>
        <w:rPr>
          <w:b/>
          <w:lang w:val="fr_FR" w:bidi="fr_FR"/>
        </w:rPr>
        <w:t>faisait</w:t>
      </w:r>
      <w:r>
        <w:rPr>
          <w:lang w:val="fr_FR" w:bidi="fr_FR"/>
        </w:rPr>
        <w:t xml:space="preserve"> que permettre aux hommes de divorcer de leurs femmes, mais ne leur </w:t>
      </w:r>
      <w:r>
        <w:rPr>
          <w:b/>
          <w:lang w:val="fr_FR" w:bidi="fr_FR"/>
        </w:rPr>
        <w:t>avait</w:t>
      </w:r>
      <w:r>
        <w:rPr>
          <w:lang w:val="fr_FR" w:bidi="fr_FR"/>
        </w:rPr>
        <w:t xml:space="preserve"> pas ordonné. Cependant, Jésus dit aux pharisiens : « La raison pour laquelle la loi que Moïse a reçue de Dieu et écrite il y a longtemps vous permettait de divorcer était parce que vos cœurs étaient endurcis ». Un cœur endurci signifie quelqu'un qui est entêté, pécheur ou a une attitude de désobéissance l'empêchant d'accepter l'enseignement de Dieu.</w:t>
      </w:r>
    </w:p>
    <w:p>
      <w:pPr/>
      <w:r>
        <w:rPr>
          <w:lang w:val="fr_FR" w:bidi="fr_FR"/>
        </w:rPr>
      </w:r>
      <w:r>
        <w:rPr>
          <w:lang w:val="fr_FR" w:bidi="fr_FR"/>
        </w:rPr>
        <w:t>Dans votre culture, comment décrivez-vous une personne avec un cœur endurci ? Quel nom donnez-vous à quelqu'un qui n'accepte pas les règles et les règlements moraux ?</w:t>
      </w:r>
    </w:p>
    <w:p>
      <w:pPr/>
      <w:r>
        <w:rPr>
          <w:lang w:val="fr_FR" w:bidi="fr_FR"/>
        </w:rPr>
      </w:r>
      <w:r>
        <w:rPr>
          <w:lang w:val="fr_FR" w:bidi="fr_FR"/>
        </w:rPr>
        <w:t>Jésus dit donc aux pharisiens : « Mais il n'était pas permis de divorcer dès le début du monde quand Dieu a créé un homme et une femme ». Jésus souligne que la raison du divorce est le péché. La seule raison acceptable pour le divorce est l'immoralité sexuelle ou l'infidélité conjugale. Et si l'homme épouse une autre femme, il commet un adultère. L'immoralité sexuelle signifie toute forme inacceptable de relations sexuelles en dehors du mariage. Jésus a clairement expliqué que l'adultère est l'acte d'une relation sexuelle avec quelqu'un qui n'est pas son conjoint. Par conséquent, dans la loi de Moïse, l'adultère est totalement condamné.</w:t>
      </w:r>
    </w:p>
    <w:p>
      <w:pPr/>
      <w:r>
        <w:rPr>
          <w:lang w:val="fr_FR" w:bidi="fr_FR"/>
        </w:rPr>
      </w:r>
      <w:r>
        <w:rPr>
          <w:lang w:val="fr_FR" w:bidi="fr_FR"/>
        </w:rPr>
        <w:t>Discutez : Dans votre culture, quelles sont certaines formes inacceptables de relations sexuelles ?</w:t>
      </w:r>
    </w:p>
    <w:p>
      <w:pPr/>
      <w:r>
        <w:rPr>
          <w:lang w:val="fr_FR" w:bidi="fr_FR"/>
        </w:rPr>
      </w:r>
      <w:r>
        <w:rPr>
          <w:lang w:val="fr_FR" w:bidi="fr_FR"/>
        </w:rPr>
        <w:t>Notez que le sujet de ce paragraphe a changé du divorce au mariage. Puis les disciples disent à Jésus : « Si telle est la situation entre un mari et sa femme, il est préférable de ne pas se marier ». Mais Jésus dit à ses disciples : « Tout le monde ne peut pas faire ce que vous suggérez », ou tout le monde n'acceptera pas de rester célibataire, seuls ceux à qui a été donnée la capacité ou la force de ne pas se marier.</w:t>
      </w:r>
    </w:p>
    <w:p>
      <w:pPr/>
      <w:r>
        <w:rPr>
          <w:lang w:val="fr_FR" w:bidi="fr_FR"/>
        </w:rPr>
      </w:r>
      <w:r>
        <w:rPr>
          <w:lang w:val="fr_FR" w:bidi="fr_FR"/>
        </w:rPr>
        <w:t>Discutez : Dans votre culture, quelles sont certaines des raisons pour lesquelles les hommes ne se marient pas ?</w:t>
      </w:r>
    </w:p>
    <w:p>
      <w:pPr/>
      <w:r>
        <w:rPr>
          <w:lang w:val="fr_FR" w:bidi="fr_FR"/>
        </w:rPr>
      </w:r>
      <w:r>
        <w:rPr>
          <w:lang w:val="fr_FR" w:bidi="fr_FR"/>
        </w:rPr>
        <w:t>Puis Jésus dit : « Il y a différentes raisons pour lesquelles les hommes ne se marient pas ». Par exemple, il y a des eunuques. Les eunuques sont des hommes qui sont nés sans parties du corps sexuelles dès la naissance. Ces personnes sont incapables d'avoir des relations sexuelles avec une femme. La deuxième raison est que certains eunuques ont vu leurs parties sexuelles coupées par d'autres hommes, ou des hommes les ont castrés. Dans les cultures non-juives de l'époque où Matthieu racontait cette histoire, un roi ou un chef voulait que des hommes qui ne représentaient pas un danger prennent soin de ses femmes. Le roi ou le chef fera enlever à l'un de ses serviteurs les testicules des hommes. Cela faisait d'un homme un eunuque. Puis le chef ou le roi nommerait ces hommes pour prendre soin de ses femmes.</w:t>
      </w:r>
    </w:p>
    <w:p>
      <w:pPr/>
      <w:r>
        <w:rPr>
          <w:lang w:val="fr_FR" w:bidi="fr_FR"/>
        </w:rPr>
      </w:r>
      <w:r>
        <w:rPr>
          <w:lang w:val="fr_FR" w:bidi="fr_FR"/>
        </w:rPr>
        <w:t>Discutez pour savoir s'il y a dans votre culture, des exemples de personnes qui sont nées sans parties sexuelles dès la naissance. Discutez pour savoir s'il y a dans votre culture des hommes castrés.</w:t>
      </w:r>
    </w:p>
    <w:p>
      <w:pPr/>
      <w:r>
        <w:rPr>
          <w:lang w:val="fr_FR" w:bidi="fr_FR"/>
        </w:rPr>
      </w:r>
      <w:r>
        <w:rPr>
          <w:lang w:val="fr_FR" w:bidi="fr_FR"/>
        </w:rPr>
        <w:t>Cependant, Jésus dit : « Il y a des eunuques qui sont en fait des hommes qui choisissent de vivre comme des eunuques ». Cela signifie qu'ils choisissent de ne pas avoir de relations sexuelles avec une femme pour le royaume de Dieu ou pour mieux servir Dieu. « royaume de Dieu » signifie le lieu où Dieu exerce son pouvoir sur la création et les gens. Puis Jésus conclut en disant : « La personne qui est capable d'accepter ce mode de vie d'eunuque devrait l'accepter ».</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et ses disciples ont voyagé de la Galilée jusqu'en Judée et Jésus guérit les malades en Judée.</w:t>
      </w:r>
    </w:p>
    <w:p>
      <w:pPr/>
      <w:r>
        <w:rPr>
          <w:lang w:val="fr_FR" w:bidi="fr_FR"/>
        </w:rPr>
      </w:r>
      <w:r>
        <w:rPr>
          <w:b/>
          <w:lang w:val="fr_FR" w:bidi="fr_FR"/>
        </w:rPr>
        <w:t>Deuxième partie :</w:t>
      </w:r>
      <w:r>
        <w:rPr>
          <w:lang w:val="fr_FR" w:bidi="fr_FR"/>
        </w:rPr>
        <w:t xml:space="preserve"> Les pharisiens s'approchent de Jésus pour lui poser une question au sujet du divorce.</w:t>
      </w:r>
    </w:p>
    <w:p>
      <w:pPr/>
      <w:r>
        <w:rPr>
          <w:lang w:val="fr_FR" w:bidi="fr_FR"/>
        </w:rPr>
      </w:r>
      <w:r>
        <w:rPr>
          <w:b/>
          <w:lang w:val="fr_FR" w:bidi="fr_FR"/>
        </w:rPr>
        <w:t>Troisième partie :</w:t>
      </w:r>
      <w:r>
        <w:rPr>
          <w:lang w:val="fr_FR" w:bidi="fr_FR"/>
        </w:rPr>
        <w:t xml:space="preserve"> Les pharisiens posent en outre une question à Jésus au sujet du certificat de divorce.</w:t>
      </w:r>
    </w:p>
    <w:p>
      <w:pPr/>
      <w:r>
        <w:rPr>
          <w:lang w:val="fr_FR" w:bidi="fr_FR"/>
        </w:rPr>
      </w:r>
      <w:r>
        <w:rPr>
          <w:b/>
          <w:lang w:val="fr_FR" w:bidi="fr_FR"/>
        </w:rPr>
        <w:t>Quatrième partie :</w:t>
      </w:r>
      <w:r>
        <w:rPr>
          <w:lang w:val="fr_FR" w:bidi="fr_FR"/>
        </w:rPr>
        <w:t xml:space="preserve"> Jésus et ses disciples parlent de ceux qui ne se marient pas.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Dans la première partie, Matthieu nous dit que quand Jésus a fini de raconter la parabole du serviteur sans miséricorde, il a conduit ses disciples hors de la terre de Galilée et a voyagé à travers le Jourdain et est venu en terre de Judée. Et beaucoup de personnes voyageaient avec Jésus, et Jésus a guéri ces personnes qui étaient malades parmi elles. </w:t>
      </w:r>
    </w:p>
    <w:p>
      <w:pPr/>
      <w:r>
        <w:rPr>
          <w:lang w:val="fr_FR" w:bidi="fr_FR"/>
        </w:rPr>
      </w:r>
      <w:r>
        <w:rPr>
          <w:lang w:val="fr_FR" w:bidi="fr_FR"/>
        </w:rPr>
        <w:t>Matthieu nous dit dans cette deuxième partie que certains pharisiens se sont approchés de Jésus et lui ont posé une question pour savoir si la loi de Moïse permet à un homme de divorcer de sa femme après le mariage si elle est sexuellement infidèle. Matthieu nous dit en outre que les pharisiens s'attendaient à ce que Jésus dise que sa femme était alors sexuellement infidèle, de sorte à ne pas être d'accord avec Jésus, contre la loi de Moïse, et accuser Jésus. Mais Jésus répond par ce qu'il enseigne au sujet du divorce sur la base des Écritures et dit aux pharisiens, vous avez sûrement lu dans les Écritures que quand Dieu a créé le monde, il a créé les humains comme hommes et femmes. Cela explique pourquoi un homme quitte son père et sa mère et s'unit à sa femme, et les deux deviendront une seule chair. Jésus voulait donc que les personnes qui écoutaient comprennent qu'un couple que Dieu a connecté ou uni ensemble, personne ne devrait le faire divorcer.</w:t>
      </w:r>
    </w:p>
    <w:p>
      <w:pPr/>
      <w:r>
        <w:rPr>
          <w:lang w:val="fr_FR" w:bidi="fr_FR"/>
        </w:rPr>
      </w:r>
      <w:r>
        <w:rPr>
          <w:lang w:val="fr_FR" w:bidi="fr_FR"/>
        </w:rPr>
        <w:t>Dans cette troisième partie, les pharisiens posent en outre des questions à Jésus au sujet du certificat de divorce dans la loi de Moïse. Matthieu nous fait savoir que les pharisiens posent une telle question sans comprendre ce qui était écrit dans la loi de Moïse. Puis Jésus répond aux pharisiens en disant : « La raison pour laquelle la loi que Moïse a reçue de la part de Dieu et écrite il y a longtemps vous permettait de divorcer était parce que vos cœurs étaient durs ». Matthieu nous fait savoir en outre que les pharisiens sont entêtés et pécheurs et font preuve d'une attitude désobéissante quand il s'agit d'accepter l'enseignement de Dieu et que la seule raison acceptable pour le divorce dans la loi de Moïse est lorsque l'immoralité sexuelle a été commise. Et si l'homme épouse une autre femme, il commet un adultère. Et les disciples de Jésus en sont venus à comprendre qu'il est très difficile de mettre fin à un mariage, à moins que l'adultère ne soit commis, sans quoi l'on reste simplement dans le mariage, même si l'on n'est pas heureux du mariage.</w:t>
      </w:r>
    </w:p>
    <w:p>
      <w:pPr/>
      <w:r>
        <w:rPr>
          <w:lang w:val="fr_FR" w:bidi="fr_FR"/>
        </w:rPr>
      </w:r>
      <w:r>
        <w:rPr>
          <w:lang w:val="fr_FR" w:bidi="fr_FR"/>
        </w:rPr>
        <w:t>Dans cette dernière partie, Jésus fait savoir aux disciples qu'il y a différentes raisons pour lesquelles les hommes ne se marient pas, et il compare les hommes qui ne se marient pas aux eunuques. Certaines personnes sont véritablement eunuques parce qu'ils sont nés sans organes sexuels et sont incapables d'avoir des relations sexuelles avec une femme. Certains hommes deviennent eunuques quand leurs parties sexuelles sont coupées par d'autres hommes ou des hommes les ont castrés. Certains hommes choisissent de vivre comme des eunuques pour ne pas se marier ou décident de ne pas avoir de relation sexuelle avec une femme parce qu'ils ont l'impression que cela les aidera à mieux servir le royaume de Dieu.</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et ses disciples ont voyagé de la Galilée jusqu'en Judée et Jésus guérit les malades en Judée.</w:t>
      </w:r>
    </w:p>
    <w:p>
      <w:pPr/>
      <w:r>
        <w:rPr>
          <w:lang w:val="fr_FR" w:bidi="fr_FR"/>
        </w:rPr>
      </w:r>
      <w:r>
        <w:rPr>
          <w:b/>
          <w:lang w:val="fr_FR" w:bidi="fr_FR"/>
        </w:rPr>
        <w:t>Deuxième partie :</w:t>
      </w:r>
      <w:r>
        <w:rPr>
          <w:lang w:val="fr_FR" w:bidi="fr_FR"/>
        </w:rPr>
        <w:t xml:space="preserve"> Les pharisiens s'approchent de Jésus pour lui poser une question au sujet du divorce.</w:t>
      </w:r>
    </w:p>
    <w:p>
      <w:pPr/>
      <w:r>
        <w:rPr>
          <w:lang w:val="fr_FR" w:bidi="fr_FR"/>
        </w:rPr>
      </w:r>
      <w:r>
        <w:rPr>
          <w:b/>
          <w:lang w:val="fr_FR" w:bidi="fr_FR"/>
        </w:rPr>
        <w:t>Troisième partie :</w:t>
      </w:r>
      <w:r>
        <w:rPr>
          <w:lang w:val="fr_FR" w:bidi="fr_FR"/>
        </w:rPr>
        <w:t xml:space="preserve"> Les pharisiens posent en outre une question à Jésus au sujet du certificat de divorce.</w:t>
      </w:r>
    </w:p>
    <w:p>
      <w:pPr/>
      <w:r>
        <w:rPr>
          <w:lang w:val="fr_FR" w:bidi="fr_FR"/>
        </w:rPr>
      </w:r>
      <w:r>
        <w:rPr>
          <w:b/>
          <w:lang w:val="fr_FR" w:bidi="fr_FR"/>
        </w:rPr>
        <w:t>Quatrième partie :</w:t>
      </w:r>
      <w:r>
        <w:rPr>
          <w:lang w:val="fr_FR" w:bidi="fr_FR"/>
        </w:rPr>
        <w:t xml:space="preserve"> Jésus parle de ceux qui ne se marient pas.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pharisiens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commence après que Jésus ait fini de raconter une parabole au sujet du serviteur sans miséricorde. Il a voyagé avec ses disciples de la terre de Galilée, de l'autre côté du Jourdain, jusqu'en terre de Judée et de grandes foules voyagaient avec Jésus. En Judée, Jésus guérit les personnes malades parmi la foule.</w:t>
      </w:r>
    </w:p>
    <w:p>
      <w:pPr/>
      <w:r>
        <w:rPr>
          <w:lang w:val="fr_FR" w:bidi="fr_FR"/>
        </w:rPr>
      </w:r>
      <w:r>
        <w:rPr>
          <w:lang w:val="fr_FR" w:bidi="fr_FR"/>
        </w:rPr>
        <w:t>Essayez de représenter Jésus qui voyage avec ses disciples et de grandes foules qui le suivent de la Galilée jusqu'en Judée alors qu'il guérit les personnes malades parmi les foules.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Jésus : « Que ressentez-vous ? » Vous entendrez peut-être des choses comme : « Je suis heureux de jouer le rôle de Jésus le guérisseur », « De la compassion pour le peuple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C'est intéressant ».</w:t>
      </w:r>
    </w:p>
    <w:p>
      <w:pPr>
        <w:pStyle w:val="ListBullet"/>
        <w:spacing w:line="240" w:lineRule="auto"/>
        <w:ind w:left="720"/>
      </w:pPr>
      <w:r>
        <w:rPr>
          <w:lang w:val="fr_FR" w:bidi="fr_FR"/>
        </w:rPr>
      </w:r>
      <w:r>
        <w:rPr>
          <w:lang w:val="fr_FR" w:bidi="fr_FR"/>
        </w:rPr>
        <w:t>Demandez aussi aux acteurs qui jouent les grandes foules qui sont guéries : « Que ressentez-vous ? » Vous entendrez peut-être des choses comme : « Je ne suis plus malade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certains pharisiens s'approchent de Jésus et lui demandent si la loi de Moïse permettait à un homme de divorcer de sa femme après le mariage, s'il est trouvé sexuellement infidèle. Mais Jésus répond par ce qu'il a enseigné au sujet du divorce sur la base des Écritures. Quand Dieu a créé le monde, il a créé les humains comme hommes et femmes. Cela explique pourquoi un homme quitte son père et sa mère et s'unit à sa femme, et les deux deviendront une seule chair.</w:t>
      </w:r>
    </w:p>
    <w:p>
      <w:pPr>
        <w:pStyle w:val="ListBullet"/>
        <w:spacing w:line="240" w:lineRule="auto"/>
        <w:ind w:left="720"/>
      </w:pPr>
      <w:r>
        <w:rPr>
          <w:lang w:val="fr_FR" w:bidi="fr_FR"/>
        </w:rPr>
      </w:r>
      <w:r>
        <w:rPr>
          <w:lang w:val="fr_FR" w:bidi="fr_FR"/>
        </w:rPr>
        <w:t xml:space="preserve">Arrêtez la représentation. Demandez aux acteurs qui jouent certains pharisiens qui s'approchent de Jésus : « Que ressentez-vous ? » Vous entendrez peut-être des choses comme : « Je veux surprendre Jésus en train de dire quelque chose qui lui causera des problèmes ».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me sens désolé pour eux », « J'ai de la compassion pour eux », « Je sens que je dois les éduquer un peu plus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les pharisiens s'approchent de nouveau de Jésus avec une autre question : « Pourquoi Moïse a-t-il ordonné à un homme de donner à sa femme un certificat de divorce ? » et Jésus répond en disant : « La raison pour laquelle la loi que Moïse a reçue de la part de Dieu et écrite il y a longtemps vous permettait de divorcer était parce que vos cœurs étaient endurcis ». Les pharisiens sont entêtés et pécheurs et font preuve d'une attitude désobéissante quand il s'agit d'accepter l'enseignement de Dieu selon laquelle la seule raison acceptable pour le divorce dans la loi de Moïse est lorsque l'immoralité sexuelle a été commise. Et si l'homme épouse une autre femme, il commet un adultère. Les disciples de Jésus en sont donc venus à comprendre qu'il est très difficile de mettre fin à un mariage, sans que l'adultère ne soit commis, sans quoi l'on reste simplement dans le mariage, même si l'on n'est pas heureux du mariage.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 « Je me sens malpoli », « Je sens que cette fois-ci, il devrait tomber dans le piège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me sens irrespecté », « Je sens que les pharisiens essaient de se venger de moi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Dans cette dernière partie, les disciples de Jésus réfléchissent et disent à Jésus : « Il est préférable de ne pas être marié du tout ». Mais Jésus fait savoir aux disciples qu'il y a différentes raisons pour lesquelles les hommes ne se marient pas et restent eunuques. Certaines personnes sont eunuques parce qu'ils sont nés sans organes sexuels et incapables d'avoir des relations sexuelles avec une femme. Pendant que certains eunuques voient leurs parties sexuelles coupées par d'autres hommes ou que des hommes les ont castrés, Jésus en conclut qu'il y a des eunuques qui choisissent de ne pas se marier ou décident de ne pas avoir de relations sexuelles avec une femme pour le royaume de Dieu ou pour mieux servir Dieu.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J'ai peur du mariage », « Je ne veux pas être un eunuque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suis heureux qu'ils puissent entendre et connaître la vérité ».</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Matthieu nous dit que quand Jésus a fini de raconter la parabole du serviteur sans miséricorde, il a conduit ses disciples hors de la terre de </w:t>
      </w:r>
      <w:r>
        <w:rPr>
          <w:lang w:val="fr_FR" w:bidi="fr_FR"/>
        </w:rPr>
        <w:t>Galilée</w:t>
      </w:r>
      <w:r>
        <w:rPr>
          <w:lang w:val="fr_FR" w:bidi="fr_FR"/>
        </w:rPr>
        <w:t xml:space="preserve"> et a voyagé à travers le </w:t>
      </w:r>
      <w:r>
        <w:rPr>
          <w:lang w:val="fr_FR" w:bidi="fr_FR"/>
        </w:rPr>
        <w:t>Jourdain</w:t>
      </w:r>
      <w:r>
        <w:rPr>
          <w:lang w:val="fr_FR" w:bidi="fr_FR"/>
        </w:rPr>
        <w:t xml:space="preserve"> et est venu en terre de </w:t>
      </w:r>
      <w:r>
        <w:rPr>
          <w:lang w:val="fr_FR" w:bidi="fr_FR"/>
        </w:rPr>
        <w:t>Judée</w:t>
      </w:r>
      <w:r>
        <w:rPr>
          <w:lang w:val="fr_FR" w:bidi="fr_FR"/>
        </w:rPr>
        <w:t xml:space="preserve">. </w:t>
      </w:r>
    </w:p>
    <w:p>
      <w:pPr/>
      <w:r>
        <w:rPr>
          <w:lang w:val="fr_FR" w:bidi="fr_FR"/>
        </w:rPr>
      </w:r>
      <w:r>
        <w:rPr>
          <w:lang w:val="fr_FR" w:bidi="fr_FR"/>
        </w:rPr>
        <w:t xml:space="preserve">Puis, certains </w:t>
      </w:r>
      <w:r>
        <w:rPr>
          <w:b/>
          <w:lang w:val="fr_FR" w:bidi="fr_FR"/>
        </w:rPr>
        <w:t>pharisiens</w:t>
      </w:r>
      <w:r>
        <w:rPr>
          <w:lang w:val="fr_FR" w:bidi="fr_FR"/>
        </w:rPr>
        <w:t xml:space="preserve"> se sont approchés de Jésus et lui ont posé une question au sujet du </w:t>
      </w:r>
      <w:r>
        <w:rPr>
          <w:b/>
          <w:lang w:val="fr_FR" w:bidi="fr_FR"/>
        </w:rPr>
        <w:t>divorce</w:t>
      </w:r>
      <w:r>
        <w:rPr>
          <w:lang w:val="fr_FR" w:bidi="fr_FR"/>
        </w:rPr>
        <w:t xml:space="preserve">. Les pharisiens étaient un type de chefs religieux. Traduisez pharisien de la même manière que dans les passages précédents, et rappelez-vous que </w:t>
      </w:r>
      <w:r>
        <w:rPr>
          <w:lang w:val="fr_FR" w:bidi="fr_FR"/>
        </w:rPr>
        <w:t>pharisien</w:t>
      </w:r>
      <w:r>
        <w:rPr>
          <w:lang w:val="fr_FR" w:bidi="fr_FR"/>
        </w:rPr>
        <w:t xml:space="preserve"> se trouve dans le glossaire principal et que </w:t>
      </w:r>
      <w:r>
        <w:rPr>
          <w:lang w:val="fr_FR" w:bidi="fr_FR"/>
        </w:rPr>
        <w:t>divorcer</w:t>
      </w:r>
      <w:r>
        <w:rPr>
          <w:lang w:val="fr_FR" w:bidi="fr_FR"/>
        </w:rPr>
        <w:t xml:space="preserve"> signifie une séparation permanente entre un mari et sa femme.</w:t>
      </w:r>
    </w:p>
    <w:p>
      <w:pPr/>
      <w:r>
        <w:rPr>
          <w:lang w:val="fr_FR" w:bidi="fr_FR"/>
        </w:rPr>
      </w:r>
      <w:r>
        <w:rPr>
          <w:lang w:val="fr_FR" w:bidi="fr_FR"/>
        </w:rPr>
        <w:t xml:space="preserve">Quand Jésus dit : « N'avez-vous pas lu », il leur demande s'ils ont lu leurs Écritures, qui sont les lois que Dieu a données à Moïse. La </w:t>
      </w:r>
      <w:r>
        <w:rPr>
          <w:b/>
          <w:lang w:val="fr_FR" w:bidi="fr_FR"/>
        </w:rPr>
        <w:t>loi de Moïse</w:t>
      </w:r>
      <w:r>
        <w:rPr>
          <w:lang w:val="fr_FR" w:bidi="fr_FR"/>
        </w:rPr>
        <w:t xml:space="preserve"> correspond aux règles de Dieu que Moïse a partagées avec le peuple juif pour leur dire comment vivre. Parfois, le mot loi est mentionné seul, mais il fait référence à la loi que Dieu a donnée aux Juifs par l'intermédiaire de Moïse. Notez qu'il y a une différence entre la loi des Juifs et la loi des Romains. La </w:t>
      </w:r>
      <w:r>
        <w:rPr>
          <w:lang w:val="fr_FR" w:bidi="fr_FR"/>
        </w:rPr>
        <w:t>loi</w:t>
      </w:r>
      <w:r>
        <w:rPr>
          <w:lang w:val="fr_FR" w:bidi="fr_FR"/>
        </w:rPr>
        <w:t xml:space="preserve"> se trouve dans le glossaire</w:t>
      </w:r>
    </w:p>
    <w:p>
      <w:pPr/>
      <w:r>
        <w:rPr>
          <w:lang w:val="fr_FR" w:bidi="fr_FR"/>
        </w:rPr>
      </w:r>
      <w:r>
        <w:rPr>
          <w:b/>
          <w:lang w:val="fr_FR" w:bidi="fr_FR"/>
        </w:rPr>
        <w:t>L'adultère</w:t>
      </w:r>
      <w:r>
        <w:rPr>
          <w:lang w:val="fr_FR" w:bidi="fr_FR"/>
        </w:rPr>
        <w:t xml:space="preserve"> est quand un mari ou une femme a une relation sexuelle avec quelqu'un d'autre que son mari ou sa femme. Si un homme avait une relation sexuelle avec la femme d'un autre homme, on considérait qu'il avait commis un adultère et péché contre le mari, et non pas la femme. Quand un homme avait une relation sexuelle avec des femmes non mariées, ce mot pour adultère n'était pas utilisé. Cependant, chaque fois qu'une femme avait une relation sexuelle avec un homme qui n'était pas son mari, c'était considéré comme un adultère. Jésus, toutefois, considérait les hommes et les femmes comme coupables d'adultère quand ils ont des relations sexuelles avec quelqu'un en dehors de leur mariage. Référez-vous au glossaire principal pour la définition complète de l'</w:t>
      </w:r>
      <w:r>
        <w:rPr>
          <w:lang w:val="fr_FR" w:bidi="fr_FR"/>
        </w:rPr>
        <w:t>adultère</w:t>
      </w:r>
      <w:r>
        <w:rPr>
          <w:lang w:val="fr_FR" w:bidi="fr_FR"/>
        </w:rPr>
        <w:t>.</w:t>
      </w:r>
    </w:p>
    <w:p>
      <w:pPr/>
      <w:r>
        <w:rPr>
          <w:lang w:val="fr_FR" w:bidi="fr_FR"/>
        </w:rPr>
      </w:r>
      <w:r>
        <w:rPr>
          <w:b/>
          <w:lang w:val="fr_FR" w:bidi="fr_FR"/>
        </w:rPr>
        <w:t>Disciples</w:t>
      </w:r>
      <w:r>
        <w:rPr>
          <w:lang w:val="fr_FR" w:bidi="fr_FR"/>
        </w:rPr>
        <w:t xml:space="preserve"> signifie des suiveurs dévoués d'un enseignant. Les disciples les plus proches de Jésus étaient avec lui pour une grande partie de son ministère public. Traduisez disciples de la même manière que dans les passages précédents. </w:t>
      </w:r>
      <w:r>
        <w:rPr>
          <w:lang w:val="fr_FR" w:bidi="fr_FR"/>
        </w:rPr>
        <w:t>Disciple</w:t>
      </w:r>
      <w:r>
        <w:rPr>
          <w:lang w:val="fr_FR" w:bidi="fr_FR"/>
        </w:rPr>
        <w:t xml:space="preserve"> figure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19:13–30</w:t>
      </w:r>
      <w:r>
        <w:rPr>
          <w:lang w:val="fr_FR" w:bidi="fr_FR"/>
        </w:rPr>
      </w:r>
    </w:p>
    <w:p>
      <w:pPr>
        <w:pStyle w:val="Heading3"/>
      </w:pPr>
      <w:r>
        <w:rPr>
          <w:lang w:val="fr_FR" w:bidi="fr_FR"/>
        </w:rPr>
        <w:t>Écouter et Cœur</w:t>
      </w:r>
    </w:p>
    <w:p>
      <w:pPr/>
      <w:r>
        <w:rPr>
          <w:lang w:val="fr_FR" w:bidi="fr_FR"/>
        </w:rPr>
      </w:r>
      <w:r>
        <w:rPr>
          <w:lang w:val="fr_FR" w:bidi="fr_FR"/>
        </w:rPr>
        <w:t>Écoutez Matthieu 19.13–30.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Après que Jésus ait fini d'enseigner au sujet du mariage et du divorce, certains parents apportent leurs petits enfants à Jésus, pour que Jésus mette sa main sur les enfants et demande à Dieu de bénir les enfants. À l'époque de Jésus, il était normal pour un chef religieux de mettre ses mains sur la tête de quelqu'un et de lui donner une bénédiction. Mais les disciples de Jésus, c'est-à-dire ses suiveurs les plus proches, disent aux parents d'arrêter de déranger Jésus et voulaient empêcher les parents d'apporter les enfants à Jésus. Mais Jésus dit à ses disciples : « Permettez aux petits enfants de venir à moi, et n'empêchez pas les enfants, parce que les personnes qui sont comme ces enfants appartiennent au royaume des cieux ». Jésus dit que les gens devraient se rendre sans importance, comme les enfants semblent l'être, ou devraient dépendre de Dieu comme les enfants sont dépendants de leurs parents. Quand les gens se font comme des enfants de cette façon, ils peuvent vraiment permettre à Dieu de régner sur eux en tant que roi. Cela signifie que le royaume de Dieu leur appartient vraiment : ils en font partie. Jésus place donc sa main sur les têtes des enfants et les bénit, puis Jésus quitte le lieu.</w:t>
      </w:r>
    </w:p>
    <w:p>
      <w:pPr/>
      <w:r>
        <w:rPr>
          <w:lang w:val="fr_FR" w:bidi="fr_FR"/>
        </w:rPr>
      </w:r>
      <w:r>
        <w:rPr>
          <w:lang w:val="fr_FR" w:bidi="fr_FR"/>
        </w:rPr>
        <w:t>Arrêtez-vous et discutez dans votre culture : Comment les petits enfants reçoivent-ils des bénédictions ? Discutez aussi des situations dans votre culture où les gens niaient aux petits enfants l'occasion de recevoir une bénédiction de la part d'un enseignant religieux.</w:t>
      </w:r>
    </w:p>
    <w:p>
      <w:pPr/>
      <w:r>
        <w:rPr>
          <w:lang w:val="fr_FR" w:bidi="fr_FR"/>
        </w:rPr>
      </w:r>
      <w:r>
        <w:rPr>
          <w:lang w:val="fr_FR" w:bidi="fr_FR"/>
        </w:rPr>
        <w:t xml:space="preserve">Jésus parle maintenant avec quelqu'un dans une position élevée, c'est-à-dire l'opposé de ce qu'étaient les enfants. Un jeune homme riche s'approche de Jésus et dit : « Maître, quelles bonnes choses dois-je faire pour gagner la vie éternelle ? » Le jeune homme riche croyait que Jésus était un enseignant religieux. Nous savons qu'il l'a appelé « enseignant », un titre qui fait référence à un enseignant religieux qui a l'autorité d'enseigner les choses au sujet de Dieu. Le jeune homme riche veut savoir ce qu'il doit faire pour obtenir la vie éternelle, c'est-à-dire la vie pour toujours avec Dieu dans son royaume. Et Jésus répond au jeune homme riche et dit : « Pourquoi me demandez-vous quelles bonnes choses faire ? Dieu est la seule personne qui est bonne. Et si tu veux avoir la vie éternelle, obéis aux commandements de Dieu. » Jésus faisait référence aux lois que Dieu a données à son peuple par l'intermédiaire de Moïse. Puis le jeune homme demande de nouveau à Jésus : « Lequel des commandements devrais-je obéir ? » Jésus énumère les commandements qui concernent le maintien de bonnes relations avec les autres personnes. Jésus dit : « Ne tue pas exprès, n'aie pas de relation sexuelle avec quelqu'un qui n'est pas ta femme, ne vole pas, ne dis pas ce qui n'est pas vrai au sujet de ton prochain, fais et dis ce qui honore ton père et ta mère et sois bon envers les personnes qui t'entourent de la même manière que tu es bon envers toi-même. » </w:t>
      </w:r>
    </w:p>
    <w:p>
      <w:pPr/>
      <w:r>
        <w:rPr>
          <w:lang w:val="fr_FR" w:bidi="fr_FR"/>
        </w:rPr>
      </w:r>
      <w:r>
        <w:rPr>
          <w:lang w:val="fr_FR" w:bidi="fr_FR"/>
        </w:rPr>
        <w:t>Arrêtez-vous ici et discutez dans votre culture des règles et des règlements importants au sujet des relations avec les autres que l'on ne devrait pas briser.</w:t>
      </w:r>
    </w:p>
    <w:p>
      <w:pPr/>
      <w:r>
        <w:rPr>
          <w:lang w:val="fr_FR" w:bidi="fr_FR"/>
        </w:rPr>
      </w:r>
      <w:r>
        <w:rPr>
          <w:lang w:val="fr_FR" w:bidi="fr_FR"/>
        </w:rPr>
        <w:t xml:space="preserve">Puis le jeune homme riche dit à Jésus : « J'ai obéi à tous ces commandements. Que dois-je faire de plus dans ma vie ? » Jésus donne maintenant à l'homme quelque chose d'encore plus difficile à faire. Il dit que l'homme devrait être parfait, c'est-à-dire pleinement mûr et complet dans sa relation avec Dieu. Puis l'homme devrait vendre toutes ses propriétés et donner l'argent aux pauvres. L'homme aura des richesses dans les cieux, ou la vie éternelle pour toujours avec Dieu, s'il le fait. Mais ensuite Jésus lui dit de faire plus que simplement être bon envers les personnes pauvres : Jésus dit qu'il devrait agir selon sa croyance et venir et suivre Jésus. Quand le jeune homme riche entend cela, il devient triste et part parce qu'il était un jeune homme riche, et il ne pouvait pas vendre toutes ses propriétés. </w:t>
      </w:r>
    </w:p>
    <w:p>
      <w:pPr/>
      <w:r>
        <w:rPr>
          <w:lang w:val="fr_FR" w:bidi="fr_FR"/>
        </w:rPr>
      </w:r>
      <w:r>
        <w:rPr>
          <w:lang w:val="fr_FR" w:bidi="fr_FR"/>
        </w:rPr>
        <w:t>Arrêtez-vous ici et discutez dans votre culture des choses que les gens riches trouvent difficiles à donner aux personnes pauvres.</w:t>
      </w:r>
    </w:p>
    <w:p>
      <w:pPr/>
      <w:r>
        <w:rPr>
          <w:lang w:val="fr_FR" w:bidi="fr_FR"/>
        </w:rPr>
      </w:r>
      <w:r>
        <w:rPr>
          <w:lang w:val="fr_FR" w:bidi="fr_FR"/>
        </w:rPr>
        <w:t>Jésus dit donc à ses disciples : « Je vous le dis en vérité », ou « Écoutez très attentivement », il sera très difficile pour les personnes riches d'entrer dans le royaume des cieux. Puis Jésus dit de nouveau à ses disciples : « Un chameau peut passer par le trou dans une aiguille plus facilement qu'un homme riche pourra entrer dans le royaume des cieux ». Quand les disciples de Jésus entendent cela, ils sont très surpris et disent : « Dans ce cas, personne ne peut être sauvé », c'est-à-dire avoir la vie éternelle et entrer dans le royaume des cieux. Il semble que Jésus dit qu’il est impossible d’entrer dans le royaume de Dieu si quelqu’un est riche. Les disciples de Jésus étaient probablement choqués, parce que dans la tradition juive, les gens pensaient que les personnes riches devaient avoir été des personnes qui suivaient Dieu si elles étaient riches. Jésus regarde donc ses disciples et dit : « Il n'est pas possible que les gens se sauvent eux-mêmes, mais pour Dieu, toutes choses sont possibles, y compris sauver les gens ».</w:t>
      </w:r>
    </w:p>
    <w:p>
      <w:pPr/>
      <w:r>
        <w:rPr>
          <w:lang w:val="fr_FR" w:bidi="fr_FR"/>
        </w:rPr>
      </w:r>
      <w:r>
        <w:rPr>
          <w:lang w:val="fr_FR" w:bidi="fr_FR"/>
        </w:rPr>
        <w:t>Arrêtez-vous ici et montrez à l'équipe de traduction une image d'un chameau et du trou dans une aiguille.</w:t>
      </w:r>
    </w:p>
    <w:p>
      <w:pPr/>
      <w:r>
        <w:rPr>
          <w:lang w:val="fr_FR" w:bidi="fr_FR"/>
        </w:rPr>
      </w:r>
      <w:r>
        <w:rPr>
          <w:lang w:val="fr_FR" w:bidi="fr_FR"/>
        </w:rPr>
        <w:t>Pierre, l'un des disciples, rappelle à Jésus que les disciples sont différents de ce jeune homme riche. Pierre dit : « Nous avons abandonné tout ce que nous possédions pour devenir tes disciples. Quelle sera donc notre récompense ? » Jésus dit à ses disciples : « Je vous assure que quand Dieu fera de nouveau le monde dans les derniers jours de cette terre, moi, le Fils de l'homme, je régnerai en tant que roi dans le royaume de Dieu ». Jésus utilise l'image d'un roi assis sur un trône pour régner. Puis Jésus dit que ses douze disciples régneront sur Israël ou prendront des décisions au sujet des actions du peuple d'Israël.</w:t>
      </w:r>
    </w:p>
    <w:p>
      <w:pPr/>
      <w:r>
        <w:rPr>
          <w:lang w:val="fr_FR" w:bidi="fr_FR"/>
        </w:rPr>
      </w:r>
      <w:r>
        <w:rPr>
          <w:lang w:val="fr_FR" w:bidi="fr_FR"/>
        </w:rPr>
        <w:t xml:space="preserve">Arrêtez-vous ici et discutez : Dans votre culture, quelles positions dans la société un chef religieux donne-t-il en récompense pour l'avoir suivi ? </w:t>
      </w:r>
    </w:p>
    <w:p>
      <w:pPr/>
      <w:r>
        <w:rPr>
          <w:lang w:val="fr_FR" w:bidi="fr_FR"/>
        </w:rPr>
      </w:r>
      <w:r>
        <w:rPr>
          <w:lang w:val="fr_FR" w:bidi="fr_FR"/>
        </w:rPr>
        <w:t xml:space="preserve">Et Jésus dit à ses disciples : « Tous les croyants qui ont quitté des maisons, des frères ou des sœurs, un père ou une mère, une femme ou des enfants, des propriétés pour moi recevront cent fois plus et hériteront de la vie éternelle. Mais beaucoup de personnes qui sont peu respectées maintenant seront très respectées dans le futur ». </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Les parents apportent leurs enfants pour que Jésus les bénisse.</w:t>
      </w:r>
    </w:p>
    <w:p>
      <w:pPr/>
      <w:r>
        <w:rPr>
          <w:lang w:val="fr_FR" w:bidi="fr_FR"/>
        </w:rPr>
      </w:r>
      <w:r>
        <w:rPr>
          <w:b/>
          <w:lang w:val="fr_FR" w:bidi="fr_FR"/>
        </w:rPr>
        <w:t>Deuxième partie :</w:t>
      </w:r>
      <w:r>
        <w:rPr>
          <w:lang w:val="fr_FR" w:bidi="fr_FR"/>
        </w:rPr>
        <w:t xml:space="preserve"> Le jeune homme riche s'approche de Jésus.</w:t>
      </w:r>
    </w:p>
    <w:p>
      <w:pPr/>
      <w:r>
        <w:rPr>
          <w:lang w:val="fr_FR" w:bidi="fr_FR"/>
        </w:rPr>
      </w:r>
      <w:r>
        <w:rPr>
          <w:b/>
          <w:lang w:val="fr_FR" w:bidi="fr_FR"/>
        </w:rPr>
        <w:t>Troisième partie :</w:t>
      </w:r>
      <w:r>
        <w:rPr>
          <w:lang w:val="fr_FR" w:bidi="fr_FR"/>
        </w:rPr>
        <w:t xml:space="preserve"> Jésus parle à ses disciples du royaume des cieux.</w:t>
      </w:r>
    </w:p>
    <w:p>
      <w:pPr/>
      <w:r>
        <w:rPr>
          <w:lang w:val="fr_FR" w:bidi="fr_FR"/>
        </w:rPr>
      </w:r>
      <w:r>
        <w:rPr>
          <w:b/>
          <w:lang w:val="fr_FR" w:bidi="fr_FR"/>
        </w:rPr>
        <w:t>Quatrième partie :</w:t>
      </w:r>
      <w:r>
        <w:rPr>
          <w:lang w:val="fr_FR" w:bidi="fr_FR"/>
        </w:rPr>
        <w:t xml:space="preserve"> Pierre demande à Jésus quelle sera la récompense pour avoir suivi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parents</w:t>
      </w:r>
    </w:p>
    <w:p>
      <w:pPr>
        <w:pStyle w:val="ListBullet"/>
        <w:spacing w:line="240" w:lineRule="auto"/>
        <w:ind w:left="720"/>
      </w:pPr>
      <w:r>
        <w:rPr>
          <w:lang w:val="fr_FR" w:bidi="fr_FR"/>
        </w:rPr>
      </w:r>
      <w:r>
        <w:rPr>
          <w:lang w:val="fr_FR" w:bidi="fr_FR"/>
        </w:rPr>
        <w:t>Les petits enfants</w:t>
      </w:r>
    </w:p>
    <w:p>
      <w:pPr>
        <w:pStyle w:val="ListBullet"/>
        <w:spacing w:line="240" w:lineRule="auto"/>
        <w:ind w:left="720"/>
      </w:pPr>
      <w:r>
        <w:rPr>
          <w:lang w:val="fr_FR" w:bidi="fr_FR"/>
        </w:rPr>
      </w:r>
      <w:r>
        <w:rPr>
          <w:lang w:val="fr_FR" w:bidi="fr_FR"/>
        </w:rPr>
        <w:t>Le jeune homme riche</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Nous ne savons pas combien de temps s'est écoulé depuis le dernier enseignement de Jésus. Matthieu nous dit que certains parents apportent leurs enfants à Jésus pour que Jésus pose sa main sur les enfants et les bénisse, ou exprime des vœux de bonnes choses pour eux. Les disciples de Jésus voulaient empêcher les parents et leurs enfants de recevoir leurs bénédictions de la part de Jésus. Mais Jésus dit aux disciples de permettre aux enfants de venir à lui, parce que le royaume des cieux appartient à des personnes qui sont comme des enfants.</w:t>
      </w:r>
    </w:p>
    <w:p>
      <w:pPr/>
      <w:r>
        <w:rPr>
          <w:lang w:val="fr_FR" w:bidi="fr_FR"/>
        </w:rPr>
      </w:r>
      <w:r>
        <w:rPr>
          <w:lang w:val="fr_FR" w:bidi="fr_FR"/>
        </w:rPr>
        <w:t>Dans la deuxième partie, Jésus s'en va, puis un certain temps plus tard, un jeune homme riche s'approche de Jésus pour savoir quelles bonnes choses il doit faire pour avoir la vie éternelle. Jésus pose une question : « Pourquoi me demandez-vous ce qui est bon ? » Jésus ne s'attendait pas à une réponse à cette question. Au lieu de cela, Jésus réprimande l'homme de faire référence à quelque chose d'autre que Dieu comme bon. Dieu est la seule chose ou personne vraiment bonne. Puis les disciples de Jésus utilisent une question pour montrer leur surprise. Ils disent : « Qui peut alors être sauvé ? » Ils ne s'attendent pas à une réponse ; au lieu de cela, ils disent qu'ils pensent que personne ne peut être sauvé. Jésus dit à l'homme riche que s'il veut avoir la vie éternelle, il devrait obéir aux commandements de Dieu, tels que ne pas tuer exprès, ne pas avoir de relation sexuelle avec quelqu'un qui n'est pas sa femme, ne pas voler, ne pas dire ce qui n'est pas vrai au sujet de son prochain, faire et dire ce qui honore son père et sa mère et être bon envers les personnes qui nous entourent tout comme l'on est bon envers soi-même. Ces commandements faisaient tous référence à la façon d'être des gens avec ceux qui les entourent. C'est probablement pourquoi Jésus a choisi ces commandements-là parmi les nombreuses lois juives. Le jeune homme riche dit à Jésus qu'il a obéi à tous les commandements mentionnés. Puis Jésus dit au jeune homme riche de vendre toutes ses propriétés et de donner l'argent aux pauvres afin de recevoir des richesses dans les cieux. Le jeune homme riche devient triste et part.</w:t>
      </w:r>
    </w:p>
    <w:p>
      <w:pPr/>
      <w:r>
        <w:rPr>
          <w:lang w:val="fr_FR" w:bidi="fr_FR"/>
        </w:rPr>
      </w:r>
      <w:r>
        <w:rPr>
          <w:lang w:val="fr_FR" w:bidi="fr_FR"/>
        </w:rPr>
        <w:t>Puis Jésus dit à ses disciples dans la troisième partie qu'il sera difficile pour une personne riche d'entrer dans le royaume des cieux. Et qu'il sera plus facile pour un chameau de passer par le trou dans une aiguille que pour un homme riche d'entrer dans le royaume des cieux. Jésus dit cela deux fois pour accentuer. D'abord, il dit qu'il sera difficile pour un homme riche d'entrer dans le royaume des cieux, puis il se sert de paroles imagées pour l'illustrer. Quand il dit qu'il sera plus facile pour un chameau de passer par l'œil d'une aiguille, il dit qu'il sera plus facile de faire cela que pour une personne riche d'entrer dans le royaume de Dieu. Ici, royaume des cieux et royaume de Dieu font référence à la même chose. Les disciples de Jésus utilisent une question pour montrer leur surprise. Ils disent : « Qui peut alors être sauvé ? » Ils ne s'attendent pas à une réponse ; au lieu de cela, ils disent qu'ils pensent que personne ne peut être sauvé. Mais Jésus dit à ses disciples qu'il n'est pas possible que les gens se sauvent eux-mêmes, mais pour Dieu, toutes choses sont possibles, y compris sauver les gens.</w:t>
      </w:r>
    </w:p>
    <w:p>
      <w:pPr/>
      <w:r>
        <w:rPr>
          <w:lang w:val="fr_FR" w:bidi="fr_FR"/>
        </w:rPr>
      </w:r>
      <w:r>
        <w:rPr>
          <w:lang w:val="fr_FR" w:bidi="fr_FR"/>
        </w:rPr>
        <w:t xml:space="preserve">Dans la quatrième partie, Pierre, l'un des disciples de Jésus, demande à Jésus : « Nous avons tout abandonné pour te suivre Jésus. Quelle sera notre récompense ? » Jésus dit à ses disciples que quand Dieu fera de nouveau le monde, les disciples s'assiéront sur leur trône à côté du trône glorieux de Jésus et jugeront les tribus d'Israël. Puis Jésus dit en plus à ses disciples : « Tous les croyants qui ont quitté des maisons, des frères ou des sœurs, un père ou une mère, une femme ou des enfants, des propriétés pour lui recevront cent fois plus et hériteront de la vie éternelle. » </w:t>
      </w:r>
    </w:p>
    <w:p>
      <w:pPr/>
      <w:r>
        <w:rPr>
          <w:lang w:val="fr_FR" w:bidi="fr_FR"/>
        </w:rPr>
      </w:r>
      <w:r>
        <w:rPr>
          <w:lang w:val="fr_FR" w:bidi="fr_FR"/>
        </w:rPr>
        <w:t>Puis Jésus résume son enseignement. Il dit que beaucoup de ceux qui pensent qu'ils sont importants seront les moindres dans le royaume de Dieu. Et beaucoup de ceux qui sont les moindres maintenant seront les plus importants dans le royaume de Dieu. Voilà le résumé que donne Jésus de tout ce qu'il a dit dans ce passage.</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parents</w:t>
      </w:r>
    </w:p>
    <w:p>
      <w:pPr>
        <w:pStyle w:val="ListBullet"/>
        <w:spacing w:line="240" w:lineRule="auto"/>
        <w:ind w:left="720"/>
      </w:pPr>
      <w:r>
        <w:rPr>
          <w:lang w:val="fr_FR" w:bidi="fr_FR"/>
        </w:rPr>
      </w:r>
      <w:r>
        <w:rPr>
          <w:lang w:val="fr_FR" w:bidi="fr_FR"/>
        </w:rPr>
        <w:t>Les petits enfants</w:t>
      </w:r>
    </w:p>
    <w:p>
      <w:pPr>
        <w:pStyle w:val="ListBullet"/>
        <w:spacing w:line="240" w:lineRule="auto"/>
        <w:ind w:left="720"/>
      </w:pPr>
      <w:r>
        <w:rPr>
          <w:lang w:val="fr_FR" w:bidi="fr_FR"/>
        </w:rPr>
      </w:r>
      <w:r>
        <w:rPr>
          <w:lang w:val="fr_FR" w:bidi="fr_FR"/>
        </w:rPr>
        <w:t>Le jeune homme riche</w:t>
      </w:r>
    </w:p>
    <w:p>
      <w:pPr>
        <w:pStyle w:val="ListBullet"/>
        <w:spacing w:line="240" w:lineRule="auto"/>
        <w:ind w:left="720"/>
      </w:pPr>
      <w:r>
        <w:rPr>
          <w:lang w:val="fr_FR" w:bidi="fr_FR"/>
        </w:rPr>
      </w:r>
      <w:r>
        <w:rPr>
          <w:lang w:val="fr_FR" w:bidi="fr_FR"/>
        </w:rPr>
        <w:t>Les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 La deuxième fois que vous représentez ce passage, arrêtez-vous à certains moments.</w:t>
      </w:r>
    </w:p>
    <w:p>
      <w:pPr/>
      <w:r>
        <w:rPr>
          <w:lang w:val="fr_FR" w:bidi="fr_FR"/>
        </w:rPr>
      </w:r>
      <w:r>
        <w:rPr>
          <w:lang w:val="fr_FR" w:bidi="fr_FR"/>
        </w:rPr>
        <w:t xml:space="preserve">Cette histoire commence avec certains parents qui apportent leurs petits enfants à Jésus pour que Jésus pose sa main sur les enfants et les bénisse. Mais les disciples de Jésus disent aux parents d'arrêter de déranger Jésus et voulaient empêcher les parents d'apporter les enfants à Jésus. Puis Jésus dit à ses disciples : « Permettez aux petits enfants de venir à moi, et n'empêchez pas les enfants, parce que les personnes qui sont comme ces enfants appartiennent au royaume des cieux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parents : « Que ressentez-vous ? » Vous entendrez peut-être des choses comme : « Nous sommes heureux et pleins d'attente que nos enfants seront bénis ».</w:t>
      </w:r>
    </w:p>
    <w:p>
      <w:pPr>
        <w:pStyle w:val="ListBullet"/>
        <w:spacing w:line="240" w:lineRule="auto"/>
        <w:ind w:left="720"/>
      </w:pPr>
      <w:r>
        <w:rPr>
          <w:lang w:val="fr_FR" w:bidi="fr_FR"/>
        </w:rPr>
      </w:r>
      <w:r>
        <w:rPr>
          <w:lang w:val="fr_FR" w:bidi="fr_FR"/>
        </w:rPr>
        <w:t>Demandez aux acteurs qui jouent certains des disciples : « Que ressentez-vous ? » Vous entendrez peut-être des choses comme : « Nous étions choqués et nous sentions que nous voulions simplement aider Jésus. Il est si occupé que nous ne voulions pas que de petits enfants le dérangent, parce qu'ils ne sont pas importants.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L'équipe devrait continuer à jouer leurs rôles. Dans la deuxième partie, un jeune homme riche s'approche de Jésus et dit : « Maître, quelles bonnes choses dois-je faire pour hériter de la vie éternelle ? » Jésus dit au jeune homme riche : « Pourquoi me demande-tu quelles bonnes choses doivent être faites ? Dieu est la seule personne qui est bonne. Et si tu veux avoir la vie éternelle, obéis aux commandements de Dieu. » Puis le jeune homme demande de nouveau à Jésus : « Lequel des commandements devrais-je obéir ? » Et Jésus dit au jeune homme riche : « Ne tue pas exprès, n'aie pas de relation sexuelle avec quelqu'un qui n'est pas ta femme, ne vole pas, ne dis pas ce qui n'est pas vrai au sujet de ton prochain, fais et dis ce qui honore ton père et ta mère et sois bon envers les personnes qui t'entourent de la même manière que tu es bon envers toi-même. » Puis le jeune homme riche dit à Jésus : « J'ai obéi à tous ces commandements. Que dois-je faire de plus dans ma vie pour hériter de la vie éternelle ? » Jésus dit au jeune homme riche : « Si tu veux être parfait, va et vends toutes tes propriétés et donne l'argent aux personnes pauvres, et tu auras des richesses dans les cieux. » Puis viens et sois mon disciple. Quand le jeune homme riche entend cela, il devient triste et s'en va.</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riche : « Que ressentez-vous ? » Vous entendrez peut-être des choses comme : « Je me sens très découragé et je trouve difficile de me séparer de mes richesses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suis plein de compassion pour le jeune homme riche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troisième partie, Jésus dit à ses disciples : « Écoutez très attentivement. Il sera très difficile pour des personnes riches d'entrer dans le royaume des cieux et il sera plus facile pour un chameau de passer par le trou dans une aiguille que pour un homme riche d'entrer dans le royaume des cieux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suis heureux de mes disciples : ils gagnent en compréhension ».</w:t>
      </w:r>
    </w:p>
    <w:p>
      <w:pPr>
        <w:pStyle w:val="ListBullet"/>
        <w:spacing w:line="240" w:lineRule="auto"/>
        <w:ind w:left="720"/>
      </w:pPr>
      <w:r>
        <w:rPr>
          <w:lang w:val="fr_FR" w:bidi="fr_FR"/>
        </w:rPr>
      </w:r>
      <w:r>
        <w:rPr>
          <w:lang w:val="fr_FR" w:bidi="fr_FR"/>
        </w:rPr>
        <w:t>Demandez aux acteurs qui jouent les disciples : « Que ressentez-vous ? » Vous entendrez peut-être des choses comme : « Nous étions très surpris de voir à quel point il sera difficile pour les riches d'entrer dans le royaume des cieux », « Nous pensions que la richesse montrait que l'homme était quelqu'un qui suivait Dieu ! Nous sommes surpris que ce ne soit pas le cas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quatrième partie, continuez de représenter la scène. Pierre dit à Jésus : « Nous avons abandonné tout ce que nous possédions pour devenir tes disciples. Quelle sera donc notre récompense ? » Jésus dit à ses disciples : « Je vous assure que quand Dieu fera de nouveau le monde, ou la terre, le fils de l'homme s'assiéra sur le trône glorieux. Vous, mes douze disciples, serez aussi assis sur douze trônes pour juger les douze tribus d'Israël. Et tous les croyants qui ont quitté des maisons, des frères ou des sœurs, un père ou une mère, une femme ou des enfants, des propriétés pour moi recevront cent fois plus et hériteront de la vie éternelle. Mais beaucoup de personnes qui sont peu respectées maintenant seront très respectées dans le futur.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Pierre : « Que ressentez-vous ? » Vous entendrez peut-être des choses comme : « Je suis très encouragé et heureux que nous serons récompensés ».</w:t>
      </w:r>
    </w:p>
    <w:p>
      <w:pPr>
        <w:pStyle w:val="ListBullet"/>
        <w:spacing w:line="240" w:lineRule="auto"/>
        <w:ind w:left="720"/>
      </w:pPr>
      <w:r>
        <w:rPr>
          <w:lang w:val="fr_FR" w:bidi="fr_FR"/>
        </w:rPr>
      </w:r>
      <w:r>
        <w:rPr>
          <w:lang w:val="fr_FR" w:bidi="fr_FR"/>
        </w:rPr>
        <w:t>Demandez à l'acteur qui joue Jésus : « Que ressentez-vous ? » Vous entendrez peut-être des choses comme : « Je suis heureux de donner une assurance aux disciples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Mais les </w:t>
      </w:r>
      <w:r>
        <w:rPr>
          <w:b/>
          <w:lang w:val="fr_FR" w:bidi="fr_FR"/>
        </w:rPr>
        <w:t>disciples</w:t>
      </w:r>
      <w:r>
        <w:rPr>
          <w:lang w:val="fr_FR" w:bidi="fr_FR"/>
        </w:rPr>
        <w:t xml:space="preserve"> de Jésus disent aux parents d'arrêter de déranger Jésus et voulaient empêcher les parents d'apporter les enfants à Jésus. « Disciples » fait référence aux suiveurs les plus proches de Jésus qui voyagent avec Jésus, apprennent de Jésus et sont parfois envoyés pour prêcher la bonne nouvelle. Traduisez disciples de la même manière que vous l’avez fait avant, et rappelez-vous que </w:t>
      </w:r>
      <w:r>
        <w:rPr>
          <w:lang w:val="fr_FR" w:bidi="fr_FR"/>
        </w:rPr>
        <w:t>disciples</w:t>
      </w:r>
      <w:r>
        <w:rPr>
          <w:lang w:val="fr_FR" w:bidi="fr_FR"/>
        </w:rPr>
        <w:t xml:space="preserve"> se trouve dans le Glossaire principal.</w:t>
      </w:r>
    </w:p>
    <w:p>
      <w:pPr/>
      <w:r>
        <w:rPr>
          <w:lang w:val="fr_FR" w:bidi="fr_FR"/>
        </w:rPr>
      </w:r>
      <w:r>
        <w:rPr>
          <w:lang w:val="fr_FR" w:bidi="fr_FR"/>
        </w:rPr>
        <w:t xml:space="preserve">Mais Jésus dit à ses disciples : « Permettez aux petits enfants de venir à moi, et n'empêchez pas les enfants, parce que les personnes qui sont comme ces enfants appartiennent au </w:t>
      </w:r>
      <w:r>
        <w:rPr>
          <w:b/>
          <w:lang w:val="fr_FR" w:bidi="fr_FR"/>
        </w:rPr>
        <w:t>royaume des cieux</w:t>
      </w:r>
      <w:r>
        <w:rPr>
          <w:lang w:val="fr_FR" w:bidi="fr_FR"/>
        </w:rPr>
        <w:t xml:space="preserve"> ». Royaume des cieux signifie le lieu où Dieu règne sur les gens. Traduisez « royaume des cieux » de la même manière que précédemment, et rappelez-vous que </w:t>
      </w:r>
      <w:r>
        <w:rPr>
          <w:lang w:val="fr_FR" w:bidi="fr_FR"/>
        </w:rPr>
        <w:t>royaume des cieux</w:t>
      </w:r>
      <w:r>
        <w:rPr>
          <w:lang w:val="fr_FR" w:bidi="fr_FR"/>
        </w:rPr>
        <w:t xml:space="preserve"> se trouve dans le glossaire principal.</w:t>
      </w:r>
    </w:p>
    <w:p>
      <w:pPr/>
      <w:r>
        <w:rPr>
          <w:lang w:val="fr_FR" w:bidi="fr_FR"/>
        </w:rPr>
      </w:r>
      <w:r>
        <w:rPr>
          <w:lang w:val="fr_FR" w:bidi="fr_FR"/>
        </w:rPr>
        <w:t xml:space="preserve">Après que Jésus ait quitté le lieu, un jeune homme riche s'approche de Jésus et dit : « </w:t>
      </w:r>
      <w:r>
        <w:rPr>
          <w:b/>
          <w:lang w:val="fr_FR" w:bidi="fr_FR"/>
        </w:rPr>
        <w:t>Maître</w:t>
      </w:r>
      <w:r>
        <w:rPr>
          <w:lang w:val="fr_FR" w:bidi="fr_FR"/>
        </w:rPr>
        <w:t xml:space="preserve">, quelles bonnes choses dois-je faire pour gagner </w:t>
      </w:r>
      <w:r>
        <w:rPr>
          <w:b/>
          <w:lang w:val="fr_FR" w:bidi="fr_FR"/>
        </w:rPr>
        <w:t>la vie éternelle</w:t>
      </w:r>
      <w:r>
        <w:rPr>
          <w:lang w:val="fr_FR" w:bidi="fr_FR"/>
        </w:rPr>
        <w:t xml:space="preserve"> ? » Le mot maître fait référence à un enseignant religieux qui a l'autorité d'enseigner les choses au sujet de Dieu, et l'expression vie éternelle signifie la vie qui ne se termine pas dans le royaume des cieux. Traduisez maître et vie éternelle de la même manière que vous l'avez fait auparavant, et rappelez-vous que </w:t>
      </w:r>
      <w:r>
        <w:rPr>
          <w:lang w:val="fr_FR" w:bidi="fr_FR"/>
        </w:rPr>
        <w:t>maître</w:t>
      </w:r>
      <w:r>
        <w:rPr>
          <w:lang w:val="fr_FR" w:bidi="fr_FR"/>
        </w:rPr>
        <w:t xml:space="preserve"> et </w:t>
      </w:r>
      <w:r>
        <w:rPr>
          <w:lang w:val="fr_FR" w:bidi="fr_FR"/>
        </w:rPr>
        <w:t>vie éternelle</w:t>
      </w:r>
      <w:r>
        <w:rPr>
          <w:lang w:val="fr_FR" w:bidi="fr_FR"/>
        </w:rPr>
        <w:t xml:space="preserve"> se trouvent dans le glossaire principal.</w:t>
      </w:r>
    </w:p>
    <w:p>
      <w:pPr/>
      <w:r>
        <w:rPr>
          <w:lang w:val="fr_FR" w:bidi="fr_FR"/>
        </w:rPr>
      </w:r>
      <w:r>
        <w:rPr>
          <w:lang w:val="fr_FR" w:bidi="fr_FR"/>
        </w:rPr>
        <w:t xml:space="preserve">« Si tu veux avoir la vie éternelle, obéis aux </w:t>
      </w:r>
      <w:r>
        <w:rPr>
          <w:b/>
          <w:lang w:val="fr_FR" w:bidi="fr_FR"/>
        </w:rPr>
        <w:t>commandements de Dieu</w:t>
      </w:r>
      <w:r>
        <w:rPr>
          <w:lang w:val="fr_FR" w:bidi="fr_FR"/>
        </w:rPr>
        <w:t xml:space="preserve"> ». L'expression </w:t>
      </w:r>
      <w:r>
        <w:rPr>
          <w:lang w:val="fr_FR" w:bidi="fr_FR"/>
        </w:rPr>
        <w:t>commandements</w:t>
      </w:r>
      <w:r>
        <w:rPr>
          <w:lang w:val="fr_FR" w:bidi="fr_FR"/>
        </w:rPr>
        <w:t xml:space="preserve"> de Dieu signifie les lois que Dieu a données à son peuple par l'intermédiaire de Moïse.</w:t>
      </w:r>
    </w:p>
    <w:p>
      <w:pPr/>
      <w:r>
        <w:rPr>
          <w:lang w:val="fr_FR" w:bidi="fr_FR"/>
        </w:rPr>
      </w:r>
      <w:r>
        <w:rPr>
          <w:lang w:val="fr_FR" w:bidi="fr_FR"/>
        </w:rPr>
        <w:t xml:space="preserve">Jésus dit qu’il est plus facile pour un chameau de passer par l’œil, ou le trou d’une aiguille que pour une personne riche d’entrer dans le </w:t>
      </w:r>
      <w:r>
        <w:rPr>
          <w:b/>
          <w:lang w:val="fr_FR" w:bidi="fr_FR"/>
        </w:rPr>
        <w:t>royaume de Dieu</w:t>
      </w:r>
      <w:r>
        <w:rPr>
          <w:lang w:val="fr_FR" w:bidi="fr_FR"/>
        </w:rPr>
        <w:t>. Royaume de Dieu signifie les mêmes choses que royaume des cieux. Le mot cieux est souvent utilisé quand les gens ne voulaient pas dire le nom de Dieu. Cependant, ici Jésus dit le nom de Dieu et dit royaume de Dieu au lieu de royaume des cieux.</w:t>
      </w:r>
    </w:p>
    <w:p>
      <w:pPr/>
      <w:r>
        <w:rPr>
          <w:lang w:val="fr_FR" w:bidi="fr_FR"/>
        </w:rPr>
      </w:r>
      <w:r>
        <w:rPr>
          <w:lang w:val="fr_FR" w:bidi="fr_FR"/>
        </w:rPr>
        <w:t xml:space="preserve">« Je vous assure que quand Dieu fera de nouveau le monde, ou la terre, </w:t>
      </w:r>
      <w:r>
        <w:rPr>
          <w:b/>
          <w:lang w:val="fr_FR" w:bidi="fr_FR"/>
        </w:rPr>
        <w:t>le fils de l'homme</w:t>
      </w:r>
      <w:r>
        <w:rPr>
          <w:lang w:val="fr_FR" w:bidi="fr_FR"/>
        </w:rPr>
        <w:t xml:space="preserve"> s'assiéra sur le </w:t>
      </w:r>
      <w:r>
        <w:rPr>
          <w:b/>
          <w:lang w:val="fr_FR" w:bidi="fr_FR"/>
        </w:rPr>
        <w:t>trône glorieux</w:t>
      </w:r>
      <w:r>
        <w:rPr>
          <w:lang w:val="fr_FR" w:bidi="fr_FR"/>
        </w:rPr>
        <w:t xml:space="preserve"> ». L'expression « Fils de l'homme » signifie Jésus lui-même et « trône glorieux » signifie la chaise du roi depuis laquelle il règne, ou diriger avec Jésus. Les mots </w:t>
      </w:r>
      <w:r>
        <w:rPr>
          <w:lang w:val="fr_FR" w:bidi="fr_FR"/>
        </w:rPr>
        <w:t>Fils de l'homme</w:t>
      </w:r>
      <w:r>
        <w:rPr>
          <w:lang w:val="fr_FR" w:bidi="fr_FR"/>
        </w:rPr>
        <w:t xml:space="preserve"> et </w:t>
      </w:r>
      <w:r>
        <w:rPr>
          <w:lang w:val="fr_FR" w:bidi="fr_FR"/>
        </w:rPr>
        <w:t>gloire</w:t>
      </w:r>
      <w:r>
        <w:rPr>
          <w:lang w:val="fr_FR" w:bidi="fr_FR"/>
        </w:rPr>
        <w:t xml:space="preserve"> se trouvent dans le Glossaire principal.</w:t>
      </w:r>
    </w:p>
    <w:p>
      <w:pPr/>
      <w:r>
        <w:rPr>
          <w:lang w:val="fr_FR" w:bidi="fr_FR"/>
        </w:rPr>
      </w:r>
      <w:r>
        <w:rPr>
          <w:lang w:val="fr_FR" w:bidi="fr_FR"/>
        </w:rPr>
        <w:t>« Vous, mes douze disciples, serez aussi assis sur douze trônes pour</w:t>
      </w:r>
      <w:r>
        <w:rPr>
          <w:b/>
          <w:lang w:val="fr_FR" w:bidi="fr_FR"/>
        </w:rPr>
        <w:t xml:space="preserve"> juger</w:t>
      </w:r>
      <w:r>
        <w:rPr>
          <w:lang w:val="fr_FR" w:bidi="fr_FR"/>
        </w:rPr>
        <w:t xml:space="preserve"> les douze tribus d'Israël ». Le mot juger signifie régner ou gouverner en décidant si les gens sont coupables ou innocents avec Jésus.</w:t>
      </w:r>
    </w:p>
    <w:p>
      <w:pPr/>
      <w:r>
        <w:rPr>
          <w:lang w:val="fr_FR" w:bidi="fr_FR"/>
        </w:rPr>
      </w:r>
      <w:r>
        <w:rPr>
          <w:lang w:val="fr_FR" w:bidi="fr_FR"/>
        </w:rPr>
        <w:t xml:space="preserve">« Tous les croyants qui ont quitté des maisons, des frères ou des sœurs, ou un père, une mère, une femme, des enfants ou des propriétés pour moi recevront cent fois plus et hériteront de la </w:t>
      </w:r>
      <w:r>
        <w:rPr>
          <w:b/>
          <w:lang w:val="fr_FR" w:bidi="fr_FR"/>
        </w:rPr>
        <w:t>vie éternelle</w:t>
      </w:r>
      <w:r>
        <w:rPr>
          <w:lang w:val="fr_FR" w:bidi="fr_FR"/>
        </w:rPr>
        <w:t xml:space="preserve"> ». </w:t>
      </w:r>
      <w:r>
        <w:rPr>
          <w:lang w:val="fr_FR" w:bidi="fr_FR"/>
        </w:rPr>
        <w:t>Vie éternelle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20:1–16</w:t>
      </w:r>
      <w:r>
        <w:rPr>
          <w:lang w:val="fr_FR" w:bidi="fr_FR"/>
        </w:rPr>
      </w:r>
    </w:p>
    <w:p>
      <w:pPr>
        <w:pStyle w:val="Heading3"/>
      </w:pPr>
      <w:r>
        <w:rPr>
          <w:lang w:val="fr_FR" w:bidi="fr_FR"/>
        </w:rPr>
        <w:t>Écouter et Cœur</w:t>
      </w:r>
    </w:p>
    <w:p>
      <w:pPr/>
      <w:r>
        <w:rPr>
          <w:lang w:val="fr_FR" w:bidi="fr_FR"/>
        </w:rPr>
      </w:r>
      <w:r>
        <w:rPr>
          <w:lang w:val="fr_FR" w:bidi="fr_FR"/>
        </w:rPr>
        <w:t>Écoutez Matthieu 20.1–16.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dernier passage, Matthieu raconte l'histoire de comment un jeune homme riche ne s'attendait pas à devoir tout abandonner pour suivre Jésus. Dans cette histoire, Jésus raconte à ses disciples une histoire, ou une parabole, qui explique comment le royaume de Dieu fonctionne différemment de ce à quoi nous nous attendons. Jésus veut que ses disciples comprennent comment fonctionne le royaume des cieux.</w:t>
      </w:r>
    </w:p>
    <w:p>
      <w:pPr/>
      <w:r>
        <w:rPr>
          <w:lang w:val="fr_FR" w:bidi="fr_FR"/>
        </w:rPr>
      </w:r>
      <w:r>
        <w:rPr>
          <w:lang w:val="fr_FR" w:bidi="fr_FR"/>
        </w:rPr>
        <w:t>Dans un royaume, un roi règne sur un groupe de personnes. Dans le royaume de Dieu, Dieu règne sur son peuple. Les règles de Dieu sont justes, équitables et aimantes. Dans cette parabole, Jésus dit que le royaume des cieux est comme un propriétaire foncier qui est allé dans la zone publique de sa ville très tôt le matin. Il cherchait des hommes à embaucher pour travailler dans sa vigne. Une vigne est un champ où sont plantées des vignes. Les vignobles sont de longues lignes de vignes qui produisent un fruit appelé raisins. Dans cette histoire, le propriétaire du vignoble est comme Dieu. Le vignoble est comme le royaume de Dieu. Ce propriétaire foncier et les ouvriers conviennent qu'il paierait à chacun d'eux le denier normal pour une journée de travail. Un denier fait référence à la pièce romaine composée d'argent, et correspond au paiement pour une journée de dur labeur. Le propriétaire de la terre envoie les ouvriers embauchés dans la vigne pour travailler. Puis vers 9 h du matin, le propriétaire de la terre retourne sur la place publique et voit d'autres hommes se tenir autour de lui sans aucun travail à faire. Le propriétaire de la terre dit aux ouvriers : « Vous aussi pouvez entrer dans ma vigne et travailler. Je vous donnerai ce qui est juste pour votre salaire. Les hommes acceptent donc et vont travailler dans la vigne. Dans cette histoire, la période d'embauche pour un travailleur pour une journée correspond au lever du soleil jusqu'à son coucher.</w:t>
      </w:r>
    </w:p>
    <w:p>
      <w:pPr/>
      <w:r>
        <w:rPr>
          <w:lang w:val="fr_FR" w:bidi="fr_FR"/>
        </w:rPr>
      </w:r>
      <w:r>
        <w:rPr>
          <w:lang w:val="fr_FR" w:bidi="fr_FR"/>
        </w:rPr>
        <w:t>Arrêtez-vous ici et montrez une image d'un vignoble.</w:t>
      </w:r>
    </w:p>
    <w:p>
      <w:pPr/>
      <w:r>
        <w:rPr>
          <w:lang w:val="fr_FR" w:bidi="fr_FR"/>
        </w:rPr>
      </w:r>
      <w:r>
        <w:rPr>
          <w:lang w:val="fr_FR" w:bidi="fr_FR"/>
        </w:rPr>
        <w:t>Arrêtez-vous ici et discutez du genre de personnes qui cherchent un travail quotidien que vous pouvez trouver dans votre culture.</w:t>
      </w:r>
    </w:p>
    <w:p>
      <w:pPr/>
      <w:r>
        <w:rPr>
          <w:lang w:val="fr_FR" w:bidi="fr_FR"/>
        </w:rPr>
      </w:r>
      <w:r>
        <w:rPr>
          <w:lang w:val="fr_FR" w:bidi="fr_FR"/>
        </w:rPr>
        <w:t>Le propriétaire de la terre sort de nouveau vers midi et de nouveau vers 15 h et embauche plus d'ouvriers pour aller travailler dans son vignoble. Et vers 17 h, le propriétaire foncier va sur la place publique et trouve encore d'autres personnes qui se tiennent là. Le propriétaire du terrain leur demande : « Pourquoi êtes-vous restés ici toute la journée à ne rien faire ? » Les personnes qui se tiennent là disent : « Parce que personne ne nous a donné de travail à faire ». Ces personnes ont probablement été embauchées en dernier parce qu'elles n'étaient pas les ouvriers les plus désirés. C'étaient vraiment les moindres de tous les ouvriers. Puis le propriétaire de la terre dit aux personnes qui se tiennent là : « Vous pouvez aussi entrer dans ma vigne et travailler ». Alors que le soir arrive, le propriétaire de la vigne dit à son gérant : « Appelle tous les ouvriers et donne-leur leur salaire en commençant par les derniers ouvriers embauchés et en terminant par les premiers ouvriers embauchés ».</w:t>
      </w:r>
    </w:p>
    <w:p>
      <w:pPr/>
      <w:r>
        <w:rPr>
          <w:lang w:val="fr_FR" w:bidi="fr_FR"/>
        </w:rPr>
      </w:r>
      <w:r>
        <w:rPr>
          <w:lang w:val="fr_FR" w:bidi="fr_FR"/>
        </w:rPr>
        <w:t>Arrêtez-vous ici et discutez : Dans votre culture, quel est le montant payé aux personnes qui travaillent pour un salaire quotidien ou qui font un travail quotidien ?</w:t>
      </w:r>
    </w:p>
    <w:p>
      <w:pPr/>
      <w:r>
        <w:rPr>
          <w:lang w:val="fr_FR" w:bidi="fr_FR"/>
        </w:rPr>
      </w:r>
      <w:r>
        <w:rPr>
          <w:lang w:val="fr_FR" w:bidi="fr_FR"/>
        </w:rPr>
        <w:t>Ainsi, quand les hommes qui ont commencé à travailler vers 17 h arrivent, chacun des ouvriers reçoit le même denier. Quand les ouvriers qui ont été embauchés en premier viennent pour obtenir leur salaire, les premiers ouvriers embauchés s'attendaient à être payés plus que les ouvriers embauchés qui sont venus en dernier, mais chacun des ouvriers embauchés reçoit aussi le même salaire. Cependant, quand les premiers ouvriers embauchés reçoivent leur denier, les premiers ouvriers embauchés commencent à murmurer contre le propriétaire de la terre et disent : « Ces hommes que tu as embauchés en dernier n'ont travaillé qu'une heure. Tu as payé à ces derniers ouvriers embauchés le même salaire que tu nous as payé, nous les premiers ouvriers embauchés. Nous, les premiers ouvriers embauchés, avons fait tout le dur travail toute la journée et sous le soleil chaud. » Mais le propriétaire foncier dit à l'un des premiers ouvriers embauchés : « Mon ami, je ne t'ai pas trompé. Rappelez-vous que nous avons convenu ensemble que je te paierais un denier d'une journée normale. Prends maintenant ton solde et rentre à la maison. Je souhaite payer à ces derniers ouvriers le même salaire que je vous ai aussi donné, à vous les premiers ouvriers embauchés. J'ai le droit de choisir ce que je veux faire avec mon propre argent et ne sois pas jaloux parce que je suis bon envers ces derniers ouvriers embauchés. » Jésus dit ensuite à ses disciples : Les personnes qui sont basses maintenant deviendront élevées et les personnes qui sont grandes maintenant deviendront humbles. Jésus rappelle de nouveau à ses disciples que dans le royaume de Dieu, les rôles ne sont pas ce à quoi nous nous attendons tous.</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Le propriétaire de la terre embauche des ouvriers très tôt le matin.</w:t>
      </w:r>
    </w:p>
    <w:p>
      <w:pPr/>
      <w:r>
        <w:rPr>
          <w:lang w:val="fr_FR" w:bidi="fr_FR"/>
        </w:rPr>
      </w:r>
      <w:r>
        <w:rPr>
          <w:b/>
          <w:lang w:val="fr_FR" w:bidi="fr_FR"/>
        </w:rPr>
        <w:t>Deuxième partie :</w:t>
      </w:r>
      <w:r>
        <w:rPr>
          <w:lang w:val="fr_FR" w:bidi="fr_FR"/>
        </w:rPr>
        <w:t xml:space="preserve"> Vers 9 h le propriétaire de la vigne envoie des ouvriers dans la vigne.</w:t>
      </w:r>
    </w:p>
    <w:p>
      <w:pPr/>
      <w:r>
        <w:rPr>
          <w:lang w:val="fr_FR" w:bidi="fr_FR"/>
        </w:rPr>
      </w:r>
      <w:r>
        <w:rPr>
          <w:b/>
          <w:lang w:val="fr_FR" w:bidi="fr_FR"/>
        </w:rPr>
        <w:t>Troisième partie :</w:t>
      </w:r>
      <w:r>
        <w:rPr>
          <w:lang w:val="fr_FR" w:bidi="fr_FR"/>
        </w:rPr>
        <w:t xml:space="preserve"> À midi, à 15 h et à 17 h, le propriétaire de la vigne embauche plus d'ouvriers dans la vigne.</w:t>
      </w:r>
    </w:p>
    <w:p>
      <w:pPr/>
      <w:r>
        <w:rPr>
          <w:lang w:val="fr_FR" w:bidi="fr_FR"/>
        </w:rPr>
      </w:r>
      <w:r>
        <w:rPr>
          <w:b/>
          <w:lang w:val="fr_FR" w:bidi="fr_FR"/>
        </w:rPr>
        <w:t>Quatrième partie :</w:t>
      </w:r>
      <w:r>
        <w:rPr>
          <w:lang w:val="fr_FR" w:bidi="fr_FR"/>
        </w:rPr>
        <w:t xml:space="preserve"> Le gérant paie tous les ouvriers embauchés le même salaire.</w:t>
      </w:r>
    </w:p>
    <w:p>
      <w:pPr/>
      <w:r>
        <w:rPr>
          <w:lang w:val="fr_FR" w:bidi="fr_FR"/>
        </w:rPr>
      </w:r>
      <w:r>
        <w:rPr>
          <w:b/>
          <w:lang w:val="fr_FR" w:bidi="fr_FR"/>
        </w:rPr>
        <w:t>Cinquième partie :</w:t>
      </w:r>
      <w:r>
        <w:rPr>
          <w:lang w:val="fr_FR" w:bidi="fr_FR"/>
        </w:rPr>
        <w:t xml:space="preserve"> Le propriétaire de la terre répond aux ouvriers qui se plaignent.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ouvriers</w:t>
      </w:r>
    </w:p>
    <w:p>
      <w:pPr>
        <w:pStyle w:val="ListBullet"/>
        <w:spacing w:line="240" w:lineRule="auto"/>
        <w:ind w:left="720"/>
      </w:pPr>
      <w:r>
        <w:rPr>
          <w:lang w:val="fr_FR" w:bidi="fr_FR"/>
        </w:rPr>
      </w:r>
      <w:r>
        <w:rPr>
          <w:lang w:val="fr_FR" w:bidi="fr_FR"/>
        </w:rPr>
        <w:t>Le propriétaire foncier</w:t>
      </w:r>
    </w:p>
    <w:p>
      <w:pPr>
        <w:pStyle w:val="ListBullet"/>
        <w:spacing w:line="240" w:lineRule="auto"/>
        <w:ind w:left="720"/>
      </w:pPr>
      <w:r>
        <w:rPr>
          <w:lang w:val="fr_FR" w:bidi="fr_FR"/>
        </w:rPr>
      </w:r>
      <w:r>
        <w:rPr>
          <w:lang w:val="fr_FR" w:bidi="fr_FR"/>
        </w:rPr>
        <w:t>Le contremaître, ou gérant du vignoble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Jésus dit que le royaume des cieux est comme un propriétaire de terrain qui est allé sur la place publique très tôt le matin. La place publique est la zone publique de sa ville. Le propriétaire de la terre va donc dans la zone publique très tôt le matin, alors que le soleil se levait, et embauche des hommes pour travailler dans son vignoble. Les hommes embauchés acceptent donc de travailler dans les vignobles du propriétaire de la terre pour un salaire quotidien.</w:t>
      </w:r>
    </w:p>
    <w:p>
      <w:pPr/>
      <w:r>
        <w:rPr>
          <w:lang w:val="fr_FR" w:bidi="fr_FR"/>
        </w:rPr>
      </w:r>
      <w:r>
        <w:rPr>
          <w:lang w:val="fr_FR" w:bidi="fr_FR"/>
        </w:rPr>
        <w:t>Par la suite, dans la deuxième partie, Matthieu raconte que le propriétaire de la terre retourne sur la place publique vers 9 h et voit d'autres hommes se tenir là sans avoir aucun travail à faire. Et les hommes qui se tiennent là acceptent d'être embauchés pour un salaire juste pour travailler dans le vignoble.</w:t>
      </w:r>
    </w:p>
    <w:p>
      <w:pPr/>
      <w:r>
        <w:rPr>
          <w:lang w:val="fr_FR" w:bidi="fr_FR"/>
        </w:rPr>
      </w:r>
      <w:r>
        <w:rPr>
          <w:lang w:val="fr_FR" w:bidi="fr_FR"/>
        </w:rPr>
        <w:t>Dans la troisième partie, le propriétaire du terrain sort de nouveau sur la place publique à midi, à 15 h et à 17 h pour embaucher plus d'ouvriers pour travailler dans son vignoble. Le propriétaire de la terre est surpris de trouver des personnes encore là et il dit : « Pourquoi êtes-vous restés ici toute la journée à ne rien faire ? » Puis les personnes qui se tiennent là disent : « Parce que personne ne nous a donné de travail à faire ». Puis le propriétaire du terrain les envoie dans sa vigne pour travailler.</w:t>
      </w:r>
    </w:p>
    <w:p>
      <w:pPr/>
      <w:r>
        <w:rPr>
          <w:lang w:val="fr_FR" w:bidi="fr_FR"/>
        </w:rPr>
      </w:r>
      <w:r>
        <w:rPr>
          <w:lang w:val="fr_FR" w:bidi="fr_FR"/>
        </w:rPr>
        <w:t>Dans la quatrième partie, alors que le soir arrive, le propriétaire de la vigne envoie son gérant appeler tous les ouvriers, et le propriétaire du terrain paie les ouvriers leur salaire, en commençant par les derniers ouvriers embauchés et en terminant par les premiers ouvriers embauchés. Puis les premiers ouvriers embauchés commencent à murmurer contre le propriétaire du terrain : « Pourquoi a-t-il payé tous les ouvriers le même salaire après que nous, les premiers ouvriers embauchés, ayons fait tout le travail dans le soleil ? »</w:t>
      </w:r>
    </w:p>
    <w:p>
      <w:pPr/>
      <w:r>
        <w:rPr>
          <w:lang w:val="fr_FR" w:bidi="fr_FR"/>
        </w:rPr>
      </w:r>
      <w:r>
        <w:rPr>
          <w:lang w:val="fr_FR" w:bidi="fr_FR"/>
        </w:rPr>
        <w:t>Dans la cinquième partie, les premiers ouvriers embauchés se mettent en colère parce que le propriétaire foncier a payé tout le monde le même montant. Le propriétaire foncier demande : « Mon ami, n'as-tu pas accepté de travailler toute la journée pour le salaire habituel ? » Le propriétaire foncier s'attend à ce qu'ils disent « oui » ici. Le propriétaire foncier utilise le terme « ami » pour s'adresser poliment aux ouvriers embauchés. « Vous avez accepté de travailler toute la journée pour le salaire habituel ». Puis le propriétaire foncier demande : « Est-ce contre la loi pour moi de faire ce que je veux avec mon argent ? Faîtes-vous bien d'être jaloux parce que je suis bon envers les autres ? » Le propriétaire foncier signifie qu'il peut faire ce qu'il veut avec son argent. Les gens ne devraient pas être jaloux de sa bonté envers les autres. Le propriétaire foncier rappelle aux ouvriers qu'il a le droit et l'autorité de faire ce qu'il veut. Puis Jésus ferme l'histoire avec une déclaration du point principal de l'histoire. Jésus change la façon dont les gens pensent par rapport au royaume de Dieu. Il est différent des royaumes dans ce monde. Jésus dit que les derniers, c'est-à-dire ceux qui semblent être sans importance, seront les premiers, c'est-à-dire les plus importants. Les premiers, c'est-à-dire ceux qui semblent être importants maintenant, seront les derniers, c'est-à-dire les moins importants, dans le royaume de Dieu.</w:t>
      </w:r>
    </w:p>
    <w:p>
      <w:pPr/>
      <w:r>
        <w:rPr>
          <w:lang w:val="fr_FR" w:bidi="fr_FR"/>
        </w:rPr>
      </w:r>
      <w:r>
        <w:rPr>
          <w:lang w:val="fr_FR" w:bidi="fr_FR"/>
        </w:rPr>
        <w:t>Arrêtez-vous ici et discutez en équipe : Comment résumez-vous le point principal d'une histoire ? Vient-il à la fin ou au début de votre histoire ? Comment les gens savent-ils qu'il s'agit du point principal ?</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ouvriers</w:t>
      </w:r>
    </w:p>
    <w:p>
      <w:pPr>
        <w:pStyle w:val="ListBullet"/>
        <w:spacing w:line="240" w:lineRule="auto"/>
        <w:ind w:left="720"/>
      </w:pPr>
      <w:r>
        <w:rPr>
          <w:lang w:val="fr_FR" w:bidi="fr_FR"/>
        </w:rPr>
      </w:r>
      <w:r>
        <w:rPr>
          <w:lang w:val="fr_FR" w:bidi="fr_FR"/>
        </w:rPr>
        <w:t>Le propriétaire foncier</w:t>
      </w:r>
    </w:p>
    <w:p>
      <w:pPr>
        <w:pStyle w:val="ListBullet"/>
        <w:spacing w:line="240" w:lineRule="auto"/>
        <w:ind w:left="720"/>
      </w:pPr>
      <w:r>
        <w:rPr>
          <w:lang w:val="fr_FR" w:bidi="fr_FR"/>
        </w:rPr>
      </w:r>
      <w:r>
        <w:rPr>
          <w:lang w:val="fr_FR" w:bidi="fr_FR"/>
        </w:rPr>
        <w:t>Le gérant ou contremaître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 La deuxième fois que vous représentez ce passage, arrêtez-vous à certains moments.</w:t>
      </w:r>
    </w:p>
    <w:p>
      <w:pPr/>
      <w:r>
        <w:rPr>
          <w:lang w:val="fr_FR" w:bidi="fr_FR"/>
        </w:rPr>
      </w:r>
      <w:r>
        <w:rPr>
          <w:lang w:val="fr_FR" w:bidi="fr_FR"/>
        </w:rPr>
        <w:t>Cette histoire commence avec le propriétaire de la terre qui va sur la place publique très tôt le matin pour chercher des hommes à embaucher et à travailler dans son vignoble. Le propriétaire du terrain et les ouvriers conviennent que le paiement serait le salaire normal pour une journée de travail. Et le propriétaire du terrain envoie les ouvriers dans son vignoble pour travailler.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 » Vous entendrez peut-être des choses comme : « Je suis très heureux de trouver des ouvriers qui termineront le travail dans mon vignoble ».</w:t>
      </w:r>
    </w:p>
    <w:p>
      <w:pPr>
        <w:pStyle w:val="ListBullet"/>
        <w:spacing w:line="240" w:lineRule="auto"/>
        <w:ind w:left="720"/>
      </w:pPr>
      <w:r>
        <w:rPr>
          <w:lang w:val="fr_FR" w:bidi="fr_FR"/>
        </w:rPr>
      </w:r>
      <w:r>
        <w:rPr>
          <w:lang w:val="fr_FR" w:bidi="fr_FR"/>
        </w:rPr>
        <w:t>Demandez aux acteurs qui jouent les ouvriers embauchés : « Que ressentez-vous ? » Vous entendrez peut-être des choses comme : « Nous sommes si heureux d'avoir été embauchés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la deuxième partie. Puis vers 9 h du matin, le propriétaire de la terre retourne sur la place publique et voit d'autres hommes se tenir autour de lui sans aucun travail à faire. Le propriétaire de la terre dit donc aux ouvriers : « Vous aussi pouvez entrer dans ma vigne et travailler. Je vous donnerai ce qui est juste pour votre salaire. Les hommes acceptent donc et vont travailler dans la vigne.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 » Vous entendrez peut-être des choses comme : « Je suis très heureux de trouver des ouvriers volontaires ».</w:t>
      </w:r>
    </w:p>
    <w:p>
      <w:pPr>
        <w:pStyle w:val="ListBullet"/>
        <w:spacing w:line="240" w:lineRule="auto"/>
        <w:ind w:left="720"/>
      </w:pPr>
      <w:r>
        <w:rPr>
          <w:lang w:val="fr_FR" w:bidi="fr_FR"/>
        </w:rPr>
      </w:r>
      <w:r>
        <w:rPr>
          <w:lang w:val="fr_FR" w:bidi="fr_FR"/>
        </w:rPr>
        <w:t>Demandez aux acteurs qui jouent les ouvriers embauchés : « Que ressentez-vous ? » Vous entendrez peut-être des choses comme : « Nous sommes si heureux de trouver du travail à faire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Laissez les acteurs continuer avec la troisième partie : Le propriétaire du terrain sort de nouveau vers midi et de nouveau vers 15 h et embauche plus d'ouvriers pour aller travailler dans son vignoble. Et vers 17 h, le propriétaire foncier va sur la place publique et trouve encore d'autres personnes qui se tiennent là. Le propriétaire du terrain leur demande : « Pourquoi êtes-vous restés ici toute la journée à ne rien faire ? » Les personnes qui se tiennent là disent : « Parce que personne ne nous a donné de travail à faire ». Puis le propriétaire du terrain dit aux personnes qui se tiennent là : « Vous pouvez aussi entrer dans ma vigne et travailler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 » Vous entendrez peut-être des choses comme : « C'est si intéressant de trouver des personnes disponibles pour travailler dans mon vignoble ».</w:t>
      </w:r>
    </w:p>
    <w:p>
      <w:pPr>
        <w:pStyle w:val="ListBullet"/>
        <w:spacing w:line="240" w:lineRule="auto"/>
        <w:ind w:left="720"/>
      </w:pPr>
      <w:r>
        <w:rPr>
          <w:lang w:val="fr_FR" w:bidi="fr_FR"/>
        </w:rPr>
      </w:r>
      <w:r>
        <w:rPr>
          <w:lang w:val="fr_FR" w:bidi="fr_FR"/>
        </w:rPr>
        <w:t>Demandez aux acteurs qui jouent les ouvriers embauchés : « Que ressentez-vous ? » Vous entendrez peut-être des choses comme : « Nous sommes très chanceux et heureux de trouver quelqu'un qui soit prêt à nous donner du travail à faire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Dans la quatrième partie, continuez à représenter la scène. Alors que le soir approche, le propriétaire de la vigne demande à son gérant d'appeler tous les ouvriers et de donner aux ouvriers leur salaire en commençant par les derniers ouvriers embauchés et en terminant par les premiers ouvriers embauchés. Puis quand les hommes qui ont commencé à travailler à 17 h arrivent, chacun des ouvriers reçoit le même salaire. Ainsi, quand les ouvriers qui ont été embauchés en premier viennent pour obtenir leur salaire, les premiers ouvriers embauchés s'attendaient à être payés plus que les ouvriers embauchés qui sont venus en dernier, mais chacun des ouvriers embauchés reçoit aussi le même salaire. Ainsi, quand les premiers ouvriers embauchés reçoivent leur salaire, ils commencent à murmurer contre le propriétaire de la terre et disent : « Ces hommes que tu as embauchés en dernier n'ont travaillé qu'une heure. Tu as payé à ces derniers ouvriers embauchés le même salaire que tu nous as payé, nous les premiers ouvriers embauchés. Nous, les premiers ouvriers embauchés, avons fait tout le dur travail toute la journée et sous le soleil chaud.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 » Vous entendrez peut-être des choses comme : « Je pensais que nous avions déjà un accord sur les paiements ».</w:t>
      </w:r>
    </w:p>
    <w:p>
      <w:pPr>
        <w:pStyle w:val="ListBullet"/>
        <w:spacing w:line="240" w:lineRule="auto"/>
        <w:ind w:left="720"/>
      </w:pPr>
      <w:r>
        <w:rPr>
          <w:lang w:val="fr_FR" w:bidi="fr_FR"/>
        </w:rPr>
      </w:r>
      <w:r>
        <w:rPr>
          <w:lang w:val="fr_FR" w:bidi="fr_FR"/>
        </w:rPr>
        <w:t>Demandez aux acteurs qui jouent les ouvriers embauchés : « Que ressentez-vous ? » Vous entendrez peut-être des choses comme : « C'est un paiement injuste après avoir fait tout le travail sous le soleil chaud. Ce propriétaire du vignoble n'est rien qu'un tricheur.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dernière partie, le propriétaire foncier dit à l'un des premiers ouvriers embauchés : « Mon ami, je ne t'ai pas trompé. Rappelez-vous que vous et moi avons convenu que je vous paierais un salaire d'une journée normale. Prends maintenant ton solde et rentre à la maison. Je souhaite payer à ces derniers ouvriers le même salaire que je vous ai aussi donné, à vous les premiers ouvriers embauchés. J'ai le droit de choisir ce que je veux faire avec mon propre argent et ne sois pas jaloux parce que je suis bon envers ces derniers ouvriers embauchés.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 » Vous entendrez peut-être des choses comme : « Je pense que je suis juste et équitable avec mon paiement puisque nous avons conclu un accord ».</w:t>
      </w:r>
    </w:p>
    <w:p>
      <w:pPr>
        <w:pStyle w:val="ListBullet"/>
        <w:spacing w:line="240" w:lineRule="auto"/>
        <w:ind w:left="720"/>
      </w:pPr>
      <w:r>
        <w:rPr>
          <w:lang w:val="fr_FR" w:bidi="fr_FR"/>
        </w:rPr>
      </w:r>
      <w:r>
        <w:rPr>
          <w:lang w:val="fr_FR" w:bidi="fr_FR"/>
        </w:rPr>
        <w:t>Demandez aux acteurs qui jouent les ouvriers embauchés : « Que ressentez-vous ? » Vous entendrez peut-être des choses comme : « C'est un paiement injuste, et ne pouvez-vous pas comprendre la différence en termes de temps ? Comment peut-on être payé le même salaire après avoir brûlé dans le soleil ? Personne n'apprécie le dur travail que nous avons fait ! »</w:t>
      </w:r>
    </w:p>
    <w:p>
      <w:pPr>
        <w:pStyle w:val="ListBullet"/>
        <w:spacing w:line="240" w:lineRule="auto"/>
        <w:ind w:left="720"/>
      </w:pPr>
      <w:r>
        <w:rPr>
          <w:lang w:val="fr_FR" w:bidi="fr_FR"/>
        </w:rPr>
      </w:r>
      <w:r>
        <w:rPr>
          <w:lang w:val="fr_FR" w:bidi="fr_FR"/>
        </w:rPr>
        <w:t>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le </w:t>
      </w:r>
      <w:r>
        <w:rPr>
          <w:b/>
          <w:lang w:val="fr_FR" w:bidi="fr_FR"/>
        </w:rPr>
        <w:t>royaume des cieux</w:t>
      </w:r>
      <w:r>
        <w:rPr>
          <w:lang w:val="fr_FR" w:bidi="fr_FR"/>
        </w:rPr>
        <w:t xml:space="preserve"> est comme un propriétaire foncier qui est allé sur la place publique très tôt le matin pour chercher des hommes à embaucher et à travailler dans son </w:t>
      </w:r>
      <w:r>
        <w:rPr>
          <w:b/>
          <w:lang w:val="fr_FR" w:bidi="fr_FR"/>
        </w:rPr>
        <w:t>vignoble</w:t>
      </w:r>
      <w:r>
        <w:rPr>
          <w:lang w:val="fr_FR" w:bidi="fr_FR"/>
        </w:rPr>
        <w:t>.</w:t>
      </w:r>
    </w:p>
    <w:p>
      <w:pPr/>
      <w:r>
        <w:rPr>
          <w:lang w:val="fr_FR" w:bidi="fr_FR"/>
        </w:rPr>
      </w:r>
      <w:r>
        <w:rPr>
          <w:lang w:val="fr_FR" w:bidi="fr_FR"/>
        </w:rPr>
        <w:t xml:space="preserve">Le </w:t>
      </w:r>
      <w:r>
        <w:rPr>
          <w:b/>
          <w:lang w:val="fr_FR" w:bidi="fr_FR"/>
        </w:rPr>
        <w:t>royaume des cieux</w:t>
      </w:r>
      <w:r>
        <w:rPr>
          <w:lang w:val="fr_FR" w:bidi="fr_FR"/>
        </w:rPr>
        <w:t xml:space="preserve"> fait référence à un lieu où un roi règne sur un groupe de personnes. </w:t>
      </w:r>
      <w:r>
        <w:rPr>
          <w:b/>
          <w:lang w:val="fr_FR" w:bidi="fr_FR"/>
        </w:rPr>
        <w:t>Le royaume de Dieu</w:t>
      </w:r>
      <w:r>
        <w:rPr>
          <w:lang w:val="fr_FR" w:bidi="fr_FR"/>
        </w:rPr>
        <w:t xml:space="preserve">, c'est maintenant des gens qui suivent Jésus en tant que roi, s'aident les uns les autres et répandent l'amour de Jésus aux autres. Traduisez royaume des cieux ou royaume de Dieu de la même manière que dans les passages précédents, et rappelez-vous que royaume des </w:t>
      </w:r>
      <w:r>
        <w:rPr>
          <w:lang w:val="fr_FR" w:bidi="fr_FR"/>
        </w:rPr>
        <w:t>cieux</w:t>
      </w:r>
      <w:r>
        <w:rPr>
          <w:lang w:val="fr_FR" w:bidi="fr_FR"/>
        </w:rPr>
        <w:t xml:space="preserve"> ou royaume de Dieu se trouve dans le Glossaire principal.</w:t>
      </w:r>
    </w:p>
    <w:p>
      <w:pPr/>
      <w:r>
        <w:rPr>
          <w:lang w:val="fr_FR" w:bidi="fr_FR"/>
        </w:rPr>
      </w:r>
      <w:r>
        <w:rPr>
          <w:lang w:val="fr_FR" w:bidi="fr_FR"/>
        </w:rPr>
        <w:t xml:space="preserve">Un </w:t>
      </w:r>
      <w:r>
        <w:rPr>
          <w:b/>
          <w:lang w:val="fr_FR" w:bidi="fr_FR"/>
        </w:rPr>
        <w:t>vignoble</w:t>
      </w:r>
      <w:r>
        <w:rPr>
          <w:lang w:val="fr_FR" w:bidi="fr_FR"/>
        </w:rPr>
        <w:t xml:space="preserve"> est un champ où sont plantées des vignes. Les vignobles sont de longues lignes de vignes qui produisent un fruit appelé raisins. On utilisait des bâtons pour tenir les vignes loin du sol pour que le fruit pende sans toucher le sol. Référez-vous au Glossaire principal pour la définition complète du mot </w:t>
      </w:r>
      <w:r>
        <w:rPr>
          <w:lang w:val="fr_FR" w:bidi="fr_FR"/>
        </w:rPr>
        <w:t>vignoble</w:t>
      </w:r>
      <w:r>
        <w:rPr>
          <w:lang w:val="fr_FR" w:bidi="fr_FR"/>
        </w:rPr>
        <w:t>.</w:t>
      </w:r>
    </w:p>
    <w:p>
      <w:pPr/>
      <w:r>
        <w:rPr>
          <w:lang w:val="fr_FR" w:bidi="fr_FR"/>
        </w:rPr>
      </w:r>
      <w:r>
        <w:rPr>
          <w:lang w:val="fr_FR" w:bidi="fr_FR"/>
        </w:rPr>
        <w:t xml:space="preserve">Ce propriétaire foncier et les ouvriers conviennent qu'il paierait à chacun d'eux le </w:t>
      </w:r>
      <w:r>
        <w:rPr>
          <w:b/>
          <w:lang w:val="fr_FR" w:bidi="fr_FR"/>
        </w:rPr>
        <w:t>denier</w:t>
      </w:r>
      <w:r>
        <w:rPr>
          <w:lang w:val="fr_FR" w:bidi="fr_FR"/>
        </w:rPr>
        <w:t xml:space="preserve"> normal pour une journée de travail. Un denier fait référence à la pièce romaine composée d'argent, et correspond au paiement pour une journée de dur labeur. Référez-vous au glossaire principal pour la définition complète de </w:t>
      </w:r>
      <w:r>
        <w:rPr>
          <w:lang w:val="fr_FR" w:bidi="fr_FR"/>
        </w:rPr>
        <w:t>denier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20:17–28</w:t>
      </w:r>
      <w:r>
        <w:rPr>
          <w:lang w:val="fr_FR" w:bidi="fr_FR"/>
        </w:rPr>
      </w:r>
    </w:p>
    <w:p>
      <w:pPr>
        <w:pStyle w:val="Heading3"/>
      </w:pPr>
      <w:r>
        <w:rPr>
          <w:lang w:val="fr_FR" w:bidi="fr_FR"/>
        </w:rPr>
        <w:t>Écouter et Cœur</w:t>
      </w:r>
    </w:p>
    <w:p>
      <w:pPr/>
      <w:r>
        <w:rPr>
          <w:lang w:val="fr_FR" w:bidi="fr_FR"/>
        </w:rPr>
      </w:r>
      <w:r>
        <w:rPr>
          <w:lang w:val="fr_FR" w:bidi="fr_FR"/>
        </w:rPr>
        <w:t>Écoutez Matthieu 20.17–28.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se produit après que Jésus ait raconté à ses disciples la parabole des ouvriers dans le vignoble. Nous sommes près de la Pâque, l'importante fête juive où le peuple juif se souvient quand Dieu l'a sauvé de l'esclavage en Égypte. Bien des gens vont à Jérusalem pour le festival. Jésus et ses douze disciples voyagent avec une plus grande foule de pèlerins. Ils voyagent en « montant » vers Jérusalem parce que Jérusalem se trouve à un niveau plus élevé que là où ils se trouvent. Jésus prend ses disciples de côté pour leur parler en privé. Il veut les avertir de ce qui va lui arriver. Jésus dit que le Fils de l'homme sera livré, ou trahi, aux principaux sacrificateurs et aux enseignants de la loi religieuse. Les disciples savent que Jésus fait référence à lui-même comme le Fils de l'homme, c'est-à-dire le Sauveur promis que les Juifs attendaient. Jésus entre en grand détail concernant ce qui arrivera. Les autorités juives décideront que Jésus est coupable, puis elles le « livreront », c'est-à-dire le donneront aux autorités des Gentils, c'est-à-dire non-juifs, pour effectuer l'exécution. À cette époque, l'Empire romain régnait sur la terre des Juifs et les régions environnantes. Les Romains étaient les seuls autorisés à exécuter les criminels. Jésus dit à ses disciples que ces Gentils, c'est-à-dire des personnes non-Juives, se moqueraient de lui, le flagelleraient et le crucifieraient. La crucifixion était la façon courante d'exécuter les criminels de bas niveau. Cela impliquait de clouer les victimes sur deux morceaux de bois et de les suspendre jusqu'à ce qu'elles meurent. Puis Jésus rappelle à ses disciples qu'il sera rammené à la vie.</w:t>
      </w:r>
    </w:p>
    <w:p>
      <w:pPr/>
      <w:r>
        <w:rPr>
          <w:lang w:val="fr_FR" w:bidi="fr_FR"/>
        </w:rPr>
      </w:r>
      <w:r>
        <w:rPr>
          <w:lang w:val="fr_FR" w:bidi="fr_FR"/>
        </w:rPr>
        <w:t>Arrêtez-vous ici et montrez une carte de la route de Jéricho à Jérusalem.</w:t>
      </w:r>
    </w:p>
    <w:p>
      <w:pPr/>
      <w:r>
        <w:rPr>
          <w:lang w:val="fr_FR" w:bidi="fr_FR"/>
        </w:rPr>
      </w:r>
      <w:r>
        <w:rPr>
          <w:lang w:val="fr_FR" w:bidi="fr_FR"/>
        </w:rPr>
        <w:t>Discutez dans votre culture de comment ceux qui sont au pouvoir mettraient quelqu'un à mort s'il était trouvé coupable d'un crime.</w:t>
      </w:r>
    </w:p>
    <w:p>
      <w:pPr/>
      <w:r>
        <w:rPr>
          <w:lang w:val="fr_FR" w:bidi="fr_FR"/>
        </w:rPr>
      </w:r>
      <w:r>
        <w:rPr>
          <w:lang w:val="fr_FR" w:bidi="fr_FR"/>
        </w:rPr>
        <w:t>Jacques et Jean étaient deux disciples de Jésus. Leur père était Zébédée. Leur mère vient vers Jésus et s'agenouille pour montrer du respect à Jésus et pour lui demander une faveur. « Que veux-tu ? » demande Jésus à la mère de Jacques et de Jean. Elle répond : « Accorde que l'un de mes deux fils puisse s'asseoir à ta droite et l'autre à ta gauche dans ton royaume ». Nous n'entendons plus parler de la mère de Jacques et Jean après qu'elle ait demandé cela. Les sièges sur le côté droit et gauche d'un roi sont traditionnellement des lieux où s'assoient ceux qui occupent des positions élevées d'honneur et d'autorité. Puis Jésus dit à Jacques et Jean : « Vous ne savez pas ce que vous demandez. Pouvez-vous boire la coupe que je vais boire ? » Jésus utilise une coupe comme symbole de la souffrance. Ici, Jésus demande si Jacques et Jean ont la force ou le pouvoir de souffrir comme Jésus souffrira bientôt. Jésus sait qu'il deviendra roi par sa souffrance sur la croix. « Nous le pouvons », répondent Jacques et Jean. Jésus leur dit donc : « Vous boirez en effet de ma coupe, mais quand au fait de s'asseoir à ma droite ou à ma gauche, ce n'est pas pour moi de vous l'accorder. Ces lieux appartiennent à ceux pour lesquels ils ont été préparés par mon Père. » Jésus dit simplement ici que seul Dieu, son Père, prendra la décision au sujet de qui aura des lieux d'honneur et d'autorité dans le royaume de Dieu. Nous ne savons pas qui il choisira ou comment Dieu prendra la décision au sujet de qui y sera assis. Ce que nous savons, c'est que Jésus n'est pas celui qui prendra la décision.</w:t>
      </w:r>
    </w:p>
    <w:p>
      <w:pPr/>
      <w:r>
        <w:rPr>
          <w:lang w:val="fr_FR" w:bidi="fr_FR"/>
        </w:rPr>
      </w:r>
      <w:r>
        <w:rPr>
          <w:lang w:val="fr_FR" w:bidi="fr_FR"/>
        </w:rPr>
        <w:t>Arrêtez-vous ici et discutez : Dans votre culture, quelles caractéristiques a une personne, ou que fait une personne qui a un grand honneur, ou une grande puissance ?</w:t>
      </w:r>
    </w:p>
    <w:p>
      <w:pPr/>
      <w:r>
        <w:rPr>
          <w:lang w:val="fr_FR" w:bidi="fr_FR"/>
        </w:rPr>
      </w:r>
      <w:r>
        <w:rPr>
          <w:lang w:val="fr_FR" w:bidi="fr_FR"/>
        </w:rPr>
        <w:t>Ainsi, quand les dix autres disciples entendent parler de ce que Jacques et Jean ont demandé, ils se mettent en colère contre les deux frères. Les autres disciples étaient probablement en colère parce qu'ils voulaient aussi des lieux de grand honneur dans le royaume de Dieu. Jésus appelle ses disciples ensemble. Il explique maintenant le contraste entre la façon dont les autorités dans le monde utilisent leur puissance et la façon dont fonctionne le royaume de Dieu. Jésus dit que les chefs des Gentils, c'est-à-dire les non-Juifs, règnent durement sur leur peuple. Puis Jésus donne un ordre : « Vous devez agir différemment ». Les disciples de Jésus qui veulent être des chefs doivent servir les autres. Ses disciples qui veulent avoir la position la plus élevée doivent être comme un esclave, le type de personne le plus bas dans la société. C'est l'opposé de ce que font les chefs dans le monde. Mais Jésus nous montre un exemple de comment servir les autres. Même si Jésus est le Fils de de l'homme, c'est-à-dire le Sauveur promis, Jésus sert les gens en mourant pour les libérer de leur péché.</w:t>
      </w:r>
    </w:p>
    <w:p>
      <w:pPr/>
      <w:r>
        <w:rPr>
          <w:lang w:val="fr_FR" w:bidi="fr_FR"/>
        </w:rPr>
      </w:r>
      <w:r>
        <w:rPr>
          <w:lang w:val="fr_FR" w:bidi="fr_FR"/>
        </w:rPr>
        <w:t>Arrêtez-vous ici et discutez : Dans votre culture, que font les gens pour devenir la personne la plus importante dans la communauté ? Aussi, dans votre culture, discutez de la façon dont les chefs et leur peuple travaillent ensemble. Parlez de qui sert qui. Qui a le pouvoir ? Racontez une histoire au sujet d'un moment où un chef a fait quelque chose pour servir l'une des personnes dans sa région. Les chefs servent-ils leur peuple ou est-ce que ce sont les personnes qui servent qui sont leurs chefs ?</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douze disciples étaient en route vers Jérusalem et Jésus leur dit de nouveau qu'il y mourra.</w:t>
      </w:r>
    </w:p>
    <w:p>
      <w:pPr/>
      <w:r>
        <w:rPr>
          <w:lang w:val="fr_FR" w:bidi="fr_FR"/>
        </w:rPr>
      </w:r>
      <w:r>
        <w:rPr>
          <w:b/>
          <w:lang w:val="fr_FR" w:bidi="fr_FR"/>
        </w:rPr>
        <w:t>Deuxième partie :</w:t>
      </w:r>
      <w:r>
        <w:rPr>
          <w:lang w:val="fr_FR" w:bidi="fr_FR"/>
        </w:rPr>
        <w:t xml:space="preserve"> La mère de Jacques et de Jean vient à Jésus et demande à Jésus de faire asseoir ses fils dans les lieux d'honneur à côté de lui dans son royaume.</w:t>
      </w:r>
    </w:p>
    <w:p>
      <w:pPr/>
      <w:r>
        <w:rPr>
          <w:lang w:val="fr_FR" w:bidi="fr_FR"/>
        </w:rPr>
      </w:r>
      <w:r>
        <w:rPr>
          <w:b/>
          <w:lang w:val="fr_FR" w:bidi="fr_FR"/>
        </w:rPr>
        <w:t>Troisième partie :</w:t>
      </w:r>
      <w:r>
        <w:rPr>
          <w:lang w:val="fr_FR" w:bidi="fr_FR"/>
        </w:rPr>
        <w:t xml:space="preserve"> Les dix disciples restants se mettent en colère contre Jacques et Jean.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y compris Jacques et Jean</w:t>
      </w:r>
    </w:p>
    <w:p>
      <w:pPr>
        <w:pStyle w:val="ListBullet"/>
        <w:spacing w:line="240" w:lineRule="auto"/>
        <w:ind w:left="720"/>
      </w:pPr>
      <w:r>
        <w:rPr>
          <w:lang w:val="fr_FR" w:bidi="fr_FR"/>
        </w:rPr>
      </w:r>
      <w:r>
        <w:rPr>
          <w:lang w:val="fr_FR" w:bidi="fr_FR"/>
        </w:rPr>
        <w:t>La mère de Jacques et de Jean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Jésus et ses douze disciples et une grande foule sont en route vers Jérusalem. Jérusalem se trouvait à une altitude plus élevée que la campagne environnante. Les gens disent donc qu'ils « montaient » vers Jérusalem quand ils s'y rendaient. Jérusalem était le centre de l'activité religieuse juive. Il y a donc beaucoup de personnes qui marchent vers Jérusalem sur la route. À un moment donné, Jésus prend ses douze disciples de côté et leur parle en privé. Il les avertit que lui, le Fils de l'homme, sera tué à Jérusalem. Il est important de se rappeler que quelqu'un trahira Jésus aux principaux sacrificateurs et aux enseignants de la loi religieuse. Puis les principaux sacrificateurs et les enseignants enverront Jésus vers les autorités gouvernementales romaines. Puis les autorités gouvernementales se moqueront de, flagelleront et crucifieront Jésus. Jésus explique cela en grand détail.</w:t>
      </w:r>
    </w:p>
    <w:p>
      <w:pPr/>
      <w:r>
        <w:rPr>
          <w:lang w:val="fr_FR" w:bidi="fr_FR"/>
        </w:rPr>
      </w:r>
      <w:r>
        <w:rPr>
          <w:lang w:val="fr_FR" w:bidi="fr_FR"/>
        </w:rPr>
        <w:t>Dans la deuxième partie, la mère de Jacques et Jean vient vers Jésus avec ses fils. La mère s'agenouille, le visage contre terre, pour montrer du respect à Jésus. Jésus lui demande ce qu'elle veut, et elle répond. Elle demande à Jésus de laisser ses fils s'asseoir sur le côté droit et gauche de Jésus : les deux lieux de grand honneur. Puis Jésus dit à Jacques et Jean : « Vous ne savez pas ce que vous demandez. Avez-vous la force ou le pouvoir de souffrir comme Jésus souffrira bientôt ? » Il est important de se rappeler que la coupe était un symbole de souffrance. Vous devrez peut-être dire : « Pouvez-vous boire de la même coupe de souffrance que je bois ? » ou « Pouvez-vous souffrir avec moi comme si nous buvions tous les deux de la souffrance de la même coupe ? » Jésus utilise une question pour souligner que les gens n'arrivent pas à des positions élevées dans son royaume de la manière normale dont les gens arrivent à des positions élevées dans les royaumes du monde. « Nous le pouvons », répondent Jacques et Jean. Jésus leur dit donc : « Vous boirez en effet de ma coupe, mais quand au fait de s'asseoir à ma droite ou à ma gauche, ce n'est pas pour moi de vous l'accorder. Ces lieux appartiennent à ceux pour lesquels ils ont été préparés par mon Père. »</w:t>
      </w:r>
    </w:p>
    <w:p>
      <w:pPr/>
      <w:r>
        <w:rPr>
          <w:lang w:val="fr_FR" w:bidi="fr_FR"/>
        </w:rPr>
      </w:r>
      <w:r>
        <w:rPr>
          <w:lang w:val="fr_FR" w:bidi="fr_FR"/>
        </w:rPr>
        <w:t xml:space="preserve">Dans la troisième partie, quand les dix disciples entendent que Jacques et Jean demandent des sièges d'honneur, ils se mettent en colère contre Jacques et Jean. Mais Jésus appelle ses douze disciples pour se rassembler autour de lui. Jésus fait un fort contraste entre la façon dont les chefs dans les gouvernements du monde montrent leur puissance et la façon dont les disciples de Jésus devraient agir. Jésus dit d'abord à ses disciples qu'ils savent comment les chefs dans le monde agissent. C'est évident partout. Puis Jésus dit deux choses similaires pour souligner ce qui se passe dans le monde. Il dit que les chefs dans le monde règnent sur les gens ou imposent leur pouvoir sur eux, et que les fonctionnaires montrent une grande autorité sur leur peuple. Puis Jésus fait un contraste fort. Il donne un commandement : « </w:t>
      </w:r>
      <w:r>
        <w:rPr>
          <w:b/>
          <w:lang w:val="fr_FR" w:bidi="fr_FR"/>
        </w:rPr>
        <w:t>Vous</w:t>
      </w:r>
      <w:r>
        <w:rPr>
          <w:lang w:val="fr_FR" w:bidi="fr_FR"/>
        </w:rPr>
        <w:t xml:space="preserve"> n'agirez pas de cette façon ». Il dit de nouveau deux choses similaires pour souligner ce que ses disciples devraient faire : S'ils veulent être un chef, ils devraient servir et prendre soin des autres. S'ils veulent être dans la position la plus élevée, c'est-à-dire « en premier », ils devraient être comme un esclave, une personne dans la position la plus basse. Puis Jésus donne un exemple. Il dit qu'il est comme ça lui aussi : Jésus lui-même sert les autres. Il est le Fils de l'homme, mais il est venu et a souffert pour que beaucoup de personnes puissent être libérées de la punition pour leurs péchés.</w:t>
      </w:r>
    </w:p>
    <w:p>
      <w:pPr/>
      <w:r>
        <w:rPr>
          <w:lang w:val="fr_FR" w:bidi="fr_FR"/>
        </w:rPr>
      </w:r>
      <w:r>
        <w:rPr>
          <w:lang w:val="fr_FR" w:bidi="fr_FR"/>
        </w:rPr>
        <w:t>Arrêtez-vous ici et discutez en tant qu'équipe de traduction : Racontez une histoire où vous faites un fort contraste entre la façon dont une personne ou un groupe de personnes agit et la façon dont une autre personne ou groupe agit. Prêtez attention à la façon dont vous racontez cette histoire. Que mettez-vous en avant ?</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douze disciples étaient en route vers Jérusalem.</w:t>
      </w:r>
    </w:p>
    <w:p>
      <w:pPr/>
      <w:r>
        <w:rPr>
          <w:lang w:val="fr_FR" w:bidi="fr_FR"/>
        </w:rPr>
      </w:r>
      <w:r>
        <w:rPr>
          <w:b/>
          <w:lang w:val="fr_FR" w:bidi="fr_FR"/>
        </w:rPr>
        <w:t>Deuxième partie :</w:t>
      </w:r>
      <w:r>
        <w:rPr>
          <w:lang w:val="fr_FR" w:bidi="fr_FR"/>
        </w:rPr>
        <w:t xml:space="preserve"> La mère de Jacques et Jean vient vers Jésus et le supplie de lui faire faveur.</w:t>
      </w:r>
    </w:p>
    <w:p>
      <w:pPr/>
      <w:r>
        <w:rPr>
          <w:lang w:val="fr_FR" w:bidi="fr_FR"/>
        </w:rPr>
      </w:r>
      <w:r>
        <w:rPr>
          <w:b/>
          <w:lang w:val="fr_FR" w:bidi="fr_FR"/>
        </w:rPr>
        <w:t>Troisième partie :</w:t>
      </w:r>
      <w:r>
        <w:rPr>
          <w:lang w:val="fr_FR" w:bidi="fr_FR"/>
        </w:rPr>
        <w:t xml:space="preserve"> Les dix disciples restants se mettent en colère contre Jacques et Jean.</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w:t>
      </w:r>
    </w:p>
    <w:p>
      <w:pPr>
        <w:pStyle w:val="ListBullet"/>
        <w:spacing w:line="240" w:lineRule="auto"/>
        <w:ind w:left="720"/>
      </w:pPr>
      <w:r>
        <w:rPr>
          <w:lang w:val="fr_FR" w:bidi="fr_FR"/>
        </w:rPr>
      </w:r>
      <w:r>
        <w:rPr>
          <w:lang w:val="fr_FR" w:bidi="fr_FR"/>
        </w:rPr>
        <w:t>La mère de Jacques et de Jean</w:t>
      </w:r>
    </w:p>
    <w:p>
      <w:pPr>
        <w:pStyle w:val="ListBullet"/>
        <w:spacing w:line="240" w:lineRule="auto"/>
        <w:ind w:left="720"/>
      </w:pPr>
      <w:r>
        <w:rPr>
          <w:lang w:val="fr_FR" w:bidi="fr_FR"/>
        </w:rPr>
      </w:r>
      <w:r>
        <w:rPr>
          <w:lang w:val="fr_FR" w:bidi="fr_FR"/>
        </w:rPr>
        <w:t>Jacques et Jean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 La deuxième fois que vous représentez ce passage, arrêtez-vous à certains moments.</w:t>
      </w:r>
    </w:p>
    <w:p>
      <w:pPr/>
      <w:r>
        <w:rPr>
          <w:lang w:val="fr_FR" w:bidi="fr_FR"/>
        </w:rPr>
      </w:r>
      <w:r>
        <w:rPr>
          <w:lang w:val="fr_FR" w:bidi="fr_FR"/>
        </w:rPr>
        <w:t>Dans cette histoire, commencez à jouer quand Jésus et ses douze disciples montent à Jérusalem pendant la fête de la Pâque. Jésus et ses douze disciples voyagent avec une grande foule de personnes qui vont toutes vers le festival. Jésus parle à ses disciples en privé. Il dit que les gens trahiront le Fils de l'homme aux principaux sacrificateurs et aux enseignants de la loi religieuse. Ils le condamneront à mort. Ils le donneront aux autorités non-juives qui se moqueront de Jésus, le flagelleront et le crucifieront. Puis le troisième jour, Jésus reviendra à la vie.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ne peux pas croire que l'un de mes disciples me trahira et me livrera pour être tué ».</w:t>
      </w:r>
    </w:p>
    <w:p>
      <w:pPr>
        <w:pStyle w:val="ListBullet"/>
        <w:spacing w:line="240" w:lineRule="auto"/>
        <w:ind w:left="720"/>
      </w:pPr>
      <w:r>
        <w:rPr>
          <w:lang w:val="fr_FR" w:bidi="fr_FR"/>
        </w:rPr>
      </w:r>
      <w:r>
        <w:rPr>
          <w:lang w:val="fr_FR" w:bidi="fr_FR"/>
        </w:rPr>
        <w:t>Demandez aux acteurs qui jouent les douze disciples : « Que ressentez-vous ? » Vous entendrez peut-être des choses comme : « Oh non ! C'est très surprenant et incroyable que quelqu'un parmi nous trahisse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la mère de Jacques et Jean vient vers Jésus avec ses fils. Elle se prosterne devant Jésus le visage contre terre et demande une faveur. « Que veux-tu ? » demande Jésus à la mère de Jacques et de Jean. Elle répond : « Accorde que l'un de mes deux fils puisse s'asseoir à ta droite et l'autre à ta gauche dans ton royaume ». Puis Jésus dit à Jacques et Jean : « Vous ne savez pas ce que vous demandez. Pouvez-vous boire de la coupe de souffrance que je vais boire ? » « Nous le pouvons », répondent Jacques et Jean. Jésus leur dit donc : « Vous boirez en effet de ma coupe, mais quand au fait de s'asseoir à ma droite ou à ma gauche, ce n'est pas pour moi de vous l'accorder. Ces lieux appartiennent à ceux pour lesquels ils ont été préparés par Dieu mon Père.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Cette mère de Jacques et Jean est une femme égoïste qui veut que sa famille soit importante ».</w:t>
      </w:r>
    </w:p>
    <w:p>
      <w:pPr>
        <w:pStyle w:val="ListBullet"/>
        <w:spacing w:line="240" w:lineRule="auto"/>
        <w:ind w:left="720"/>
      </w:pPr>
      <w:r>
        <w:rPr>
          <w:lang w:val="fr_FR" w:bidi="fr_FR"/>
        </w:rPr>
      </w:r>
      <w:r>
        <w:rPr>
          <w:lang w:val="fr_FR" w:bidi="fr_FR"/>
        </w:rPr>
        <w:t>Demandez aux acteurs qui jouent la mère de Jacques et Jean : « Que ressentez-vous ? » Vous entendrez peut-être des choses comme : « J'espère que Jésus donnera à mes fils une certaine considération bienveillante. Je veux être fière de ma famille. »</w:t>
      </w:r>
    </w:p>
    <w:p>
      <w:pPr>
        <w:pStyle w:val="ListBullet"/>
        <w:spacing w:line="240" w:lineRule="auto"/>
        <w:ind w:left="720"/>
      </w:pPr>
      <w:r>
        <w:rPr>
          <w:lang w:val="fr_FR" w:bidi="fr_FR"/>
        </w:rPr>
      </w:r>
      <w:r>
        <w:rPr>
          <w:lang w:val="fr_FR" w:bidi="fr_FR"/>
        </w:rPr>
        <w:t>Demandez aux acteurs qui jouent Jacques et Jean : « Que ressentez-vous ? » Vous entendrez peut-être des choses comme : « Notre mère est une bonne combattante. Nous sommes heureux qu'elle ait parlé à Jésus. Cela fait longtemps que nous sommes avec Jésus. Nous avons travaillé dur. Nous méritons d'être bien traités dans le royaume de Dieu.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troisième partie, alors que vous continuez la représentation, quand les dix autres disciples entendent parler de ce que Jacques et Jean avaient demandé, ils se mettent en colère contre les deux frères. Puis Jésus appelle les douze disciples ensemble et leur dit : « Vous savez que les chefs des Gentils règnent sur leur peuple, et leurs hauts fonctionnaires exercent leur autorité sur eux. Il n'en sera pas ainsi avec vous. Au lieu de cela, quiconque veut devenir grand parmi vous doit être votre serviteur et quiconque veut être le premier doit être votre esclave. Tout comme le Fils de l'homme n'est pas venu pour être servi, mais pour servir, et donner sa vie en rançon pour sauver beaucoup de personnes hors de leur péché.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dix disciples : « Que ressentez-vous ? » Vous entendrez peut-être des choses comme : « Comment une mère peut-elle interférer avec les questions extérieures à sa famille ? »</w:t>
      </w:r>
    </w:p>
    <w:p>
      <w:pPr>
        <w:pStyle w:val="ListBullet"/>
        <w:spacing w:line="240" w:lineRule="auto"/>
        <w:ind w:left="720"/>
      </w:pPr>
      <w:r>
        <w:rPr>
          <w:lang w:val="fr_FR" w:bidi="fr_FR"/>
        </w:rPr>
      </w:r>
      <w:r>
        <w:rPr>
          <w:lang w:val="fr_FR" w:bidi="fr_FR"/>
        </w:rPr>
        <w:t>Demandez aux acteurs qui jouent Jacques et Jean : « Que ressentez-vous ? » Vous entendrez peut-être des choses comme : « Calmez-vous, mes collègues disciples. Gardez ma mère hors de cette affaire et ne vous mettez pas en colère contre nous et notre mère s'il vous plait. » Demandez à l'acteur qui joue Jésus : « Que ressentez-vous ? » Vous entendrez peut-être des choses comme : « S'il vous plaît, assez de tout cela. Ce sont des questions simples auxquelles je peux facilement répondre, et vous aurez tous une bonne réponse. Je suis si triste que mes disciples ne comprennent pas encore en quoi mon royaume est différent du monde. »</w:t>
      </w:r>
    </w:p>
    <w:p>
      <w:pPr>
        <w:pStyle w:val="ListBullet"/>
        <w:spacing w:line="240" w:lineRule="auto"/>
        <w:ind w:left="720"/>
      </w:pPr>
      <w:r>
        <w:rPr>
          <w:lang w:val="fr_FR" w:bidi="fr_FR"/>
        </w:rPr>
      </w:r>
      <w:r>
        <w:rPr>
          <w:lang w:val="fr_FR" w:bidi="fr_FR"/>
        </w:rPr>
        <w:t>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Jésus et ses douze </w:t>
      </w:r>
      <w:r>
        <w:rPr>
          <w:b/>
          <w:lang w:val="fr_FR" w:bidi="fr_FR"/>
        </w:rPr>
        <w:t>disciples</w:t>
      </w:r>
      <w:r>
        <w:rPr>
          <w:lang w:val="fr_FR" w:bidi="fr_FR"/>
        </w:rPr>
        <w:t xml:space="preserve"> étaient sur la route qui montait vers Jérusalem. Les disciples sont les suiveurs les plus proches de Jésus, qui apprennent de lui et sont dévoués à l'enseignement de Jésus. Traduisez disciples de la même manière que vous l’avez fait avant, et rappelez-vous que le mot </w:t>
      </w:r>
      <w:r>
        <w:rPr>
          <w:lang w:val="fr_FR" w:bidi="fr_FR"/>
        </w:rPr>
        <w:t>disciple</w:t>
      </w:r>
      <w:r>
        <w:rPr>
          <w:lang w:val="fr_FR" w:bidi="fr_FR"/>
        </w:rPr>
        <w:t xml:space="preserve"> se trouve dans le Glossaire principal. Certaines traductions ne disent que « les douze », mais cela fait référence aux douze disciples.</w:t>
      </w:r>
    </w:p>
    <w:p>
      <w:pPr/>
      <w:r>
        <w:rPr>
          <w:lang w:val="fr_FR" w:bidi="fr_FR"/>
        </w:rPr>
      </w:r>
      <w:r>
        <w:rPr>
          <w:lang w:val="fr_FR" w:bidi="fr_FR"/>
        </w:rPr>
        <w:t xml:space="preserve">Jésus dit ensuite que quelqu'un le trahira, lui le </w:t>
      </w:r>
      <w:r>
        <w:rPr>
          <w:b/>
          <w:lang w:val="fr_FR" w:bidi="fr_FR"/>
        </w:rPr>
        <w:t>Fils de l'homme</w:t>
      </w:r>
      <w:r>
        <w:rPr>
          <w:lang w:val="fr_FR" w:bidi="fr_FR"/>
        </w:rPr>
        <w:t xml:space="preserve">, aux </w:t>
      </w:r>
      <w:r>
        <w:rPr>
          <w:b/>
          <w:lang w:val="fr_FR" w:bidi="fr_FR"/>
        </w:rPr>
        <w:t>principaux sacrificateurs</w:t>
      </w:r>
      <w:r>
        <w:rPr>
          <w:lang w:val="fr_FR" w:bidi="fr_FR"/>
        </w:rPr>
        <w:t xml:space="preserve"> et aux </w:t>
      </w:r>
      <w:r>
        <w:rPr>
          <w:b/>
          <w:lang w:val="fr_FR" w:bidi="fr_FR"/>
        </w:rPr>
        <w:t>enseignants de la loi religieuse</w:t>
      </w:r>
      <w:r>
        <w:rPr>
          <w:lang w:val="fr_FR" w:bidi="fr_FR"/>
        </w:rPr>
        <w:t xml:space="preserve">. Rappelez-vous que « Fils de l'homme » est l'une des façons préférées de Jésus de parler de lui-même. Dans le livre du prophète Daniel, Dieu donne toute autorité et toute puissance au Fils de l'homme. Jésus aime sans doute le terme parce que le titre peut faire référence à un être humain ordinaire ou surnaturel. Traduisez </w:t>
      </w:r>
      <w:r>
        <w:rPr>
          <w:lang w:val="fr_FR" w:bidi="fr_FR"/>
        </w:rPr>
        <w:t>Fils de l'homme</w:t>
      </w:r>
      <w:r>
        <w:rPr>
          <w:lang w:val="fr_FR" w:bidi="fr_FR"/>
        </w:rPr>
        <w:t xml:space="preserve">, </w:t>
      </w:r>
      <w:r>
        <w:rPr>
          <w:lang w:val="fr_FR" w:bidi="fr_FR"/>
        </w:rPr>
        <w:t>principaux sacrificateurs</w:t>
      </w:r>
      <w:r>
        <w:rPr>
          <w:lang w:val="fr_FR" w:bidi="fr_FR"/>
        </w:rPr>
        <w:t xml:space="preserve"> et </w:t>
      </w:r>
      <w:r>
        <w:rPr>
          <w:lang w:val="fr_FR" w:bidi="fr_FR"/>
        </w:rPr>
        <w:t>docteurs de la loi</w:t>
      </w:r>
      <w:r>
        <w:rPr>
          <w:lang w:val="fr_FR" w:bidi="fr_FR"/>
        </w:rPr>
        <w:t xml:space="preserve"> de la même manière que dans les passages précédents, et rappelez-vous que ces mots se trouvent dans le Glossaire principal.</w:t>
      </w:r>
    </w:p>
    <w:p>
      <w:pPr/>
      <w:r>
        <w:rPr>
          <w:lang w:val="fr_FR" w:bidi="fr_FR"/>
        </w:rPr>
      </w:r>
      <w:r>
        <w:rPr>
          <w:lang w:val="fr_FR" w:bidi="fr_FR"/>
        </w:rPr>
        <w:t xml:space="preserve">La mère de Jacques et de Jean vient à Jésus et demande : « Promets-moi que l'un de mes deux fils s'assiéra à ta droite et l'autre à ta gauche dans ton </w:t>
      </w:r>
      <w:r>
        <w:rPr>
          <w:b/>
          <w:lang w:val="fr_FR" w:bidi="fr_FR"/>
        </w:rPr>
        <w:t>royaume</w:t>
      </w:r>
      <w:r>
        <w:rPr>
          <w:lang w:val="fr_FR" w:bidi="fr_FR"/>
        </w:rPr>
        <w:t xml:space="preserve"> ». Elle sait que Jésus deviendra roi dans le royaume de Dieu, le moment et le lieu où Dieu règne sur son peuple. Rappelez-vous que </w:t>
      </w:r>
      <w:r>
        <w:rPr>
          <w:lang w:val="fr_FR" w:bidi="fr_FR"/>
        </w:rPr>
        <w:t>royaume</w:t>
      </w:r>
      <w:r>
        <w:rPr>
          <w:lang w:val="fr_FR" w:bidi="fr_FR"/>
        </w:rPr>
        <w:t xml:space="preserve"> ou </w:t>
      </w:r>
      <w:r>
        <w:rPr>
          <w:lang w:val="fr_FR" w:bidi="fr_FR"/>
        </w:rPr>
        <w:t>royaume de Dieu</w:t>
      </w:r>
      <w:r>
        <w:rPr>
          <w:lang w:val="fr_FR" w:bidi="fr_FR"/>
        </w:rPr>
        <w:t xml:space="preserve"> se trouve dans le Glossaire principal.</w:t>
      </w:r>
    </w:p>
    <w:p>
      <w:pPr/>
      <w:r>
        <w:rPr>
          <w:lang w:val="fr_FR" w:bidi="fr_FR"/>
        </w:rPr>
      </w:r>
      <w:r>
        <w:rPr>
          <w:lang w:val="fr_FR" w:bidi="fr_FR"/>
        </w:rPr>
        <w:t xml:space="preserve">Mais Jésus appelle ses douze disciples pour se rassembler autour de lui et dit : « Vous savez que les chefs des </w:t>
      </w:r>
      <w:r>
        <w:rPr>
          <w:b/>
          <w:lang w:val="fr_FR" w:bidi="fr_FR"/>
        </w:rPr>
        <w:t>Gentils</w:t>
      </w:r>
      <w:r>
        <w:rPr>
          <w:lang w:val="fr_FR" w:bidi="fr_FR"/>
        </w:rPr>
        <w:t xml:space="preserve">, c'est-à-dire les </w:t>
      </w:r>
      <w:r>
        <w:rPr>
          <w:b/>
          <w:lang w:val="fr_FR" w:bidi="fr_FR"/>
        </w:rPr>
        <w:t>non-Juifs</w:t>
      </w:r>
      <w:r>
        <w:rPr>
          <w:lang w:val="fr_FR" w:bidi="fr_FR"/>
        </w:rPr>
        <w:t xml:space="preserve">, règne sur les gens et que ceux qui occupent une position plus élevée règnent ou gouvernent aussi leur peuple ». Gentils fait référence à toute personne non-Juive. Dans la plupart des Évangiles, « Gentils » fait référence aux Romains. Traduisez Gentil de la même manière que dans les passages précédents, et rappelez-vous que </w:t>
      </w:r>
      <w:r>
        <w:rPr>
          <w:lang w:val="fr_FR" w:bidi="fr_FR"/>
        </w:rPr>
        <w:t>Gentil</w:t>
      </w:r>
      <w:r>
        <w:rPr>
          <w:lang w:val="fr_FR" w:bidi="fr_FR"/>
        </w:rPr>
        <w:t xml:space="preserve"> ou non-Juif se trouve dans le Glossaire principal.</w:t>
      </w:r>
    </w:p>
    <w:p>
      <w:pPr/>
      <w:r>
        <w:rPr>
          <w:lang w:val="fr_FR" w:bidi="fr_FR"/>
        </w:rPr>
      </w:r>
      <w:r>
        <w:rPr>
          <w:lang w:val="fr_FR" w:bidi="fr_FR"/>
        </w:rPr>
        <w:t xml:space="preserve">Jésus dit que celui qui veut devenir grand doit être un </w:t>
      </w:r>
      <w:r>
        <w:rPr>
          <w:b/>
          <w:lang w:val="fr_FR" w:bidi="fr_FR"/>
        </w:rPr>
        <w:t>serviteur</w:t>
      </w:r>
      <w:r>
        <w:rPr>
          <w:lang w:val="fr_FR" w:bidi="fr_FR"/>
        </w:rPr>
        <w:t xml:space="preserve">, c'est-à-dire quelqu'un qui fait des choses pour les autres. Et celui qui veut être le plus important devrait être un </w:t>
      </w:r>
      <w:r>
        <w:rPr>
          <w:b/>
          <w:lang w:val="fr_FR" w:bidi="fr_FR"/>
        </w:rPr>
        <w:t>esclave</w:t>
      </w:r>
      <w:r>
        <w:rPr>
          <w:lang w:val="fr_FR" w:bidi="fr_FR"/>
        </w:rPr>
        <w:t xml:space="preserve">, c'est-à-dire être comme quelqu'un qui appartient à quelqu'un d'autre et n'a aucune capacité de faire ses propres choix. Traduisez serviteur et esclave de la même manière que dans les passages précédents, et rappelez-vous que </w:t>
      </w:r>
      <w:r>
        <w:rPr>
          <w:lang w:val="fr_FR" w:bidi="fr_FR"/>
        </w:rPr>
        <w:t>serviteur</w:t>
      </w:r>
      <w:r>
        <w:rPr>
          <w:lang w:val="fr_FR" w:bidi="fr_FR"/>
        </w:rPr>
        <w:t xml:space="preserve"> et </w:t>
      </w:r>
      <w:r>
        <w:rPr>
          <w:lang w:val="fr_FR" w:bidi="fr_FR"/>
        </w:rPr>
        <w:t>esclave</w:t>
      </w:r>
      <w:r>
        <w:rPr>
          <w:lang w:val="fr_FR" w:bidi="fr_FR"/>
        </w:rPr>
        <w:t xml:space="preserve"> se trouvent dans le glossaire principal.</w:t>
      </w:r>
    </w:p>
    <w:p>
      <w:pPr/>
      <w:r>
        <w:rPr>
          <w:lang w:val="fr_FR" w:bidi="fr_FR"/>
        </w:rPr>
      </w:r>
      <w:r>
        <w:rPr>
          <w:lang w:val="fr_FR" w:bidi="fr_FR"/>
        </w:rPr>
        <w:t xml:space="preserve">Jésus dit que le Fils de l'homme est venu comme une </w:t>
      </w:r>
      <w:r>
        <w:rPr>
          <w:b/>
          <w:lang w:val="fr_FR" w:bidi="fr_FR"/>
        </w:rPr>
        <w:t>rançon</w:t>
      </w:r>
      <w:r>
        <w:rPr>
          <w:lang w:val="fr_FR" w:bidi="fr_FR"/>
        </w:rPr>
        <w:t xml:space="preserve"> pour beaucoup. Ici, Jésus dit qu'il sert les gens en les sauvant de l'obligation de payer la punition pour leurs péchés. Jésus fait cela en mourant sur la croix. Assurez-vous que le mot que vous utilisez pour rançon ne signifie pas que Jésus a payé de l'argent. Ce mot pour </w:t>
      </w:r>
      <w:r>
        <w:rPr>
          <w:lang w:val="fr_FR" w:bidi="fr_FR"/>
        </w:rPr>
        <w:t>rançon</w:t>
      </w:r>
      <w:r>
        <w:rPr>
          <w:lang w:val="fr_FR" w:bidi="fr_FR"/>
        </w:rPr>
        <w:t xml:space="preserve"> signifie que Jésus a fait une action qui permettait aux gens d'être libres.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20:29–34</w:t>
      </w:r>
      <w:r>
        <w:rPr>
          <w:lang w:val="fr_FR" w:bidi="fr_FR"/>
        </w:rPr>
      </w:r>
    </w:p>
    <w:p>
      <w:pPr>
        <w:pStyle w:val="Heading3"/>
      </w:pPr>
      <w:r>
        <w:rPr>
          <w:lang w:val="fr_FR" w:bidi="fr_FR"/>
        </w:rPr>
        <w:t>Écouter et Cœur</w:t>
      </w:r>
    </w:p>
    <w:p>
      <w:pPr/>
      <w:r>
        <w:rPr>
          <w:lang w:val="fr_FR" w:bidi="fr_FR"/>
        </w:rPr>
      </w:r>
      <w:r>
        <w:rPr>
          <w:lang w:val="fr_FR" w:bidi="fr_FR"/>
        </w:rPr>
        <w:t>Écoutez Matthieu 20.29–34.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 défié ses disciples en leur disant que celui qui veut être le plus grand doit d'abord être comme un serviteur. Jésus et ses disciples sont en route vers Jérusalem pour la fête de la Pâque. La Pâque est une grande fête religieuse juive. De nombreuses personnes voyageaient sur la même route vers Jérusalem à cette époque. Un certain temps plus tard, Jésus et ses disciples arrivent dans une ville appelée Jéricho, et une grande foule les suit pendant qu'ils partaient. Rappelez-vous que Jéricho était le dernier village ou la dernière ville que traverserait un voyageur qui se rendait vers Jérusalem. Quiconque allait à Jérusalem depuis l'est passerait par Jéricho.</w:t>
      </w:r>
    </w:p>
    <w:p>
      <w:pPr/>
      <w:r>
        <w:rPr>
          <w:lang w:val="fr_FR" w:bidi="fr_FR"/>
        </w:rPr>
      </w:r>
      <w:r>
        <w:rPr>
          <w:lang w:val="fr_FR" w:bidi="fr_FR"/>
        </w:rPr>
        <w:t>Arrêtez-vous et montrez une carte de Jéricho à Jérusalem.</w:t>
      </w:r>
    </w:p>
    <w:p>
      <w:pPr/>
      <w:r>
        <w:rPr>
          <w:lang w:val="fr_FR" w:bidi="fr_FR"/>
        </w:rPr>
      </w:r>
      <w:r>
        <w:rPr>
          <w:lang w:val="fr_FR" w:bidi="fr_FR"/>
        </w:rPr>
        <w:t>Puis deux personnes aveugles étaient assises au côté de la route. Quand ils entendent que Jésus passait par là, les deux personnes aveugles ont crié : « Seigneur, aie pitié de nous, Fils de David ! » Le Fils de David est un titre qui signifie que Jésus était un descendant du roi juif bien connu David. Les Juifs se servaient de ce titre pour faire référence au Messie, c'est-à-dire au Sauveur promis, parce que Dieu avait promis que le Messie serait un descendant de David. David était devenu le deuxième roi d'Israël. Il avait uni Israël après avoir vaincu les ennemis d'Israël et restauré le culte de Dieu à Jérusalem. Les deux personnes aveugles montraient un grand respect pour Jésus en l'appelant Seigneur, ou maître. Ils ont montré qu'ils croyaient qu'il pouvait les guérir en l'appelant Fils de David. Cela signifiait qu'ils croyaient qu'il pouvait être le Sauveur promis, ou Messie.</w:t>
      </w:r>
    </w:p>
    <w:p>
      <w:pPr/>
      <w:r>
        <w:rPr>
          <w:lang w:val="fr_FR" w:bidi="fr_FR"/>
        </w:rPr>
      </w:r>
      <w:r>
        <w:rPr>
          <w:lang w:val="fr_FR" w:bidi="fr_FR"/>
        </w:rPr>
        <w:t>C'était une culture à Jérusalem pour les gens de donner ou d'aider les personnes pauvres pendant la célébration de la Pâque. Cela signifiait que la célébration de la Pâque était un bon moment pour les personnes aveugles d'être assises au bord de la route pour supplier Jésus de les aider. Les hommes aveugles savaient qui était Jésus, s'attendaient à ce qu'il puisse les guérir et sentaient qu'il était approprié de s'adresser à lui comme Fils de David. La foule ne voulait pas que les personnes aveugles dérangent Jésus. Ils font un grand effort pour avertir les deux personnes aveugles de rester silencieuses, mais les deux personnes aveugles refusent de garder le silence. Les deux personnes aveugles crient encore plus fort : « Seigneur, Fils de David, aie pitié de nous ».</w:t>
      </w:r>
    </w:p>
    <w:p>
      <w:pPr/>
      <w:r>
        <w:rPr>
          <w:lang w:val="fr_FR" w:bidi="fr_FR"/>
        </w:rPr>
      </w:r>
      <w:r>
        <w:rPr>
          <w:lang w:val="fr_FR" w:bidi="fr_FR"/>
        </w:rPr>
        <w:t>Arrêtez-vous ici et discutez : Dans votre culture, parlez de la façon dont les chefs et les personnes traitent ceux qui sont malades ou différents. Que se passe-t-il dans un lieu public quand ces personnes malades appellent à l'aide ? Comment les gens les traitent-ils ?</w:t>
      </w:r>
    </w:p>
    <w:p>
      <w:pPr/>
      <w:r>
        <w:rPr>
          <w:lang w:val="fr_FR" w:bidi="fr_FR"/>
        </w:rPr>
      </w:r>
      <w:r>
        <w:rPr>
          <w:lang w:val="fr_FR" w:bidi="fr_FR"/>
        </w:rPr>
        <w:t>Jésus les entend et s'arrête de marcher. Au moment où Jésus entend les deux personnes aveugles, il s'arrête et prête attention aux deux personnes aveugles et répond à leur demande. Encore une fois, cela montre que dans le royaume des cieux, Dieu donne une grande valeur au genre de personnes que les autres ne considèrent pas comme précieuses sur la terre. Et beaucoup de personnes seraient surprises, dans les cieux, de voir que ce que les hommes valorisent ou honorent le moins est exactement ce que Dieu valorise et honore le plus. Jésus appelle donc les deux personnes aveugles à venir et Jésus leur dit : « Que voudriez-vous que je fasse pour vous ? » Les deux personnes aveugles disent à Jésus : « Seigneur, que nos yeux soient ouverts, c'est-à-dire que nous voyions de nouveau ». Ici, les hommes aveugles parlent à Jésus de manière respectueuse quand ils l'appellent Seigneur. Jésus a de la compassion pour eux et touche leurs yeux. Immédiatement, ils peuvent voir de nouveau et suivre Jésus. Ces deux hommes aveugles ont probablement commencé à suivre Jésus comme ses disciples. À cette époque, Jésus est peut-être préoccupé par son arrivée à Jérusalem et par sa mort, mais il a encore de la compassion pour aider les deux hommes aveugles qui demandent son aide. Beaucoup de personnes ne croient pas à la puissance de Jésus de guérir. Mais maintenant, après que Jésus ait guérit les deux hommes aveugles, ces personnes n'ont aucun doute maintenant que Jésus ait le pouvoir de guérir.</w:t>
      </w:r>
    </w:p>
    <w:p>
      <w:pPr/>
      <w:r>
        <w:rPr>
          <w:lang w:val="fr_FR" w:bidi="fr_FR"/>
        </w:rPr>
      </w:r>
      <w:r>
        <w:rPr>
          <w:lang w:val="fr_FR" w:bidi="fr_FR"/>
        </w:rPr>
        <w:t>Arrêtez-vous ici et discutez : dans votre culture, que dirait ou ferait quelqu'un qui a besoin d'aide pour recevoir de l'aide de quelqu'un qui a autorité ou de la puissance ?</w:t>
      </w:r>
      <w:r>
        <w:rPr>
          <w:lang w:val="fr_FR" w:bidi="fr_FR"/>
        </w:rPr>
      </w:r>
    </w:p>
    <w:p>
      <w:pPr>
        <w:pStyle w:val="Heading3"/>
      </w:pPr>
      <w:r>
        <w:rPr>
          <w:lang w:val="fr_FR" w:bidi="fr_FR"/>
        </w:rPr>
        <w:t>Définir les Scènes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disciples quittent Jéricho.</w:t>
      </w:r>
    </w:p>
    <w:p>
      <w:pPr/>
      <w:r>
        <w:rPr>
          <w:lang w:val="fr_FR" w:bidi="fr_FR"/>
        </w:rPr>
      </w:r>
      <w:r>
        <w:rPr>
          <w:b/>
          <w:lang w:val="fr_FR" w:bidi="fr_FR"/>
        </w:rPr>
        <w:t>Deuxième partie :</w:t>
      </w:r>
      <w:r>
        <w:rPr>
          <w:lang w:val="fr_FR" w:bidi="fr_FR"/>
        </w:rPr>
        <w:t xml:space="preserve"> Les personnes aveugles appellent Jésus et la foule les réprimande.</w:t>
      </w:r>
    </w:p>
    <w:p>
      <w:pPr/>
      <w:r>
        <w:rPr>
          <w:lang w:val="fr_FR" w:bidi="fr_FR"/>
        </w:rPr>
      </w:r>
      <w:r>
        <w:rPr>
          <w:b/>
          <w:lang w:val="fr_FR" w:bidi="fr_FR"/>
        </w:rPr>
        <w:t>Troisième partie :</w:t>
      </w:r>
      <w:r>
        <w:rPr>
          <w:lang w:val="fr_FR" w:bidi="fr_FR"/>
        </w:rPr>
        <w:t xml:space="preserve"> Jésus a de la compassion pour les personnes aveugles.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deux personnes aveugles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Jésus et ses disciples arrivent dans une ville appelée Jéricho. Puis ils quittent la ville, et une grande foule les suit pendant qu'ils partaient. Puis deux personnes aveugles sont assises au côté de la route quand elles entendent que Jésus passe par là. Les deux personnes aveugles crient : « Seigneur, aie pitié de nous, Fils de David ».</w:t>
      </w:r>
    </w:p>
    <w:p>
      <w:pPr/>
      <w:r>
        <w:rPr>
          <w:lang w:val="fr_FR" w:bidi="fr_FR"/>
        </w:rPr>
      </w:r>
      <w:r>
        <w:rPr>
          <w:lang w:val="fr_FR" w:bidi="fr_FR"/>
        </w:rPr>
        <w:t>Deuxième partie : Puis la foule réprimande les deux personnes aveugles. Ils leur disent : « Soyez silencieux ! » mais les deux personnes aveugles crient encore plus fort : « Seigneur, Fils de David, aie pitié de nous ».</w:t>
      </w:r>
    </w:p>
    <w:p>
      <w:pPr/>
      <w:r>
        <w:rPr>
          <w:lang w:val="fr_FR" w:bidi="fr_FR"/>
        </w:rPr>
      </w:r>
      <w:r>
        <w:rPr>
          <w:lang w:val="fr_FR" w:bidi="fr_FR"/>
        </w:rPr>
        <w:t xml:space="preserve">Dans la troisième partie, Jésus les entend et s'arrête de marcher. Puis, Quelqu'un a probablement apporté les deux personnes aveugles vers Jésus. Jésus leur dit : « Que voudriez-vous que je fasse pour vous ? » Les deux personnes aveugles disent à Jésus : « Seigneur, que nos yeux soient ouverts ». Jésus a de la compassion pour eux et touche leurs yeux. Immédiatement, ils peuvent voir de nouveau ils suivent Jésus. </w:t>
      </w:r>
      <w:r>
        <w:rPr>
          <w:lang w:val="fr_FR" w:bidi="fr_FR"/>
        </w:rPr>
      </w:r>
    </w:p>
    <w:p>
      <w:pPr>
        <w:pStyle w:val="Heading3"/>
      </w:pPr>
      <w:r>
        <w:rPr>
          <w:lang w:val="fr_FR" w:bidi="fr_FR"/>
        </w:rPr>
        <w:t>Intégration du Texte</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disciples quittent Jéricho.</w:t>
      </w:r>
    </w:p>
    <w:p>
      <w:pPr/>
      <w:r>
        <w:rPr>
          <w:lang w:val="fr_FR" w:bidi="fr_FR"/>
        </w:rPr>
      </w:r>
      <w:r>
        <w:rPr>
          <w:b/>
          <w:lang w:val="fr_FR" w:bidi="fr_FR"/>
        </w:rPr>
        <w:t>Deuxième partie :</w:t>
      </w:r>
      <w:r>
        <w:rPr>
          <w:lang w:val="fr_FR" w:bidi="fr_FR"/>
        </w:rPr>
        <w:t xml:space="preserve"> Les personnes aveugles appellent Jésus et la foule les réprimande.</w:t>
      </w:r>
    </w:p>
    <w:p>
      <w:pPr/>
      <w:r>
        <w:rPr>
          <w:lang w:val="fr_FR" w:bidi="fr_FR"/>
        </w:rPr>
      </w:r>
      <w:r>
        <w:rPr>
          <w:b/>
          <w:lang w:val="fr_FR" w:bidi="fr_FR"/>
        </w:rPr>
        <w:t>Troisième partie :</w:t>
      </w:r>
      <w:r>
        <w:rPr>
          <w:lang w:val="fr_FR" w:bidi="fr_FR"/>
        </w:rPr>
        <w:t xml:space="preserve"> Jésus a de la compassion pour les personnes aveugles.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deux personnes aveugles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 La deuxième fois que vous représentez ce passage, arrêtez-vous à certains moments.</w:t>
      </w:r>
    </w:p>
    <w:p>
      <w:pPr/>
      <w:r>
        <w:rPr>
          <w:lang w:val="fr_FR" w:bidi="fr_FR"/>
        </w:rPr>
      </w:r>
      <w:r>
        <w:rPr>
          <w:lang w:val="fr_FR" w:bidi="fr_FR"/>
        </w:rPr>
        <w:t xml:space="preserve">Dans la première partie, Jésus et ses disciples arrivent dans une ville appelée Jéricho. Puis ils quittent la ville, et une grande foule les suit alors qu'ils partaient. Puis deux personnes aveugles étaient assises au côté de la route. Quand ils entendent que Jésus passait par là, les deux personnes aveugles ont crié : « Seigneur, aie pitié de nous, Fils de David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 « Que ressentez-vous ? » Vous entendrez peut-être des choses comme : « J'ai tellement de compassion pour les deux personnes aveugles que je les entends crier de toute leur voix pour attirer mon attention ».</w:t>
      </w:r>
    </w:p>
    <w:p>
      <w:pPr>
        <w:pStyle w:val="ListBullet"/>
        <w:spacing w:line="240" w:lineRule="auto"/>
        <w:ind w:left="720"/>
      </w:pPr>
      <w:r>
        <w:rPr>
          <w:lang w:val="fr_FR" w:bidi="fr_FR"/>
        </w:rPr>
      </w:r>
      <w:r>
        <w:rPr>
          <w:lang w:val="fr_FR" w:bidi="fr_FR"/>
        </w:rPr>
        <w:t>Demandez aux acteurs qui jouent les personnes aveugles : « Que ressentez-vous ? » Vous entendrez peut-être des choses comme : « Nous avons entendu parler des miracles de Jésus et c'est maintenant à nous de vivre aussi notre propre miracle et de retrouver notre vue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Dans la deuxième partie, continuez à jouez vos rôles. Puis la foule réprimande les deux personnes aveugles, en leur disant de se taire Les deux personnes aveugles crient encore plus fort : « Seigneur, Fils de David, aie pitié de nous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aveugles : « Que ressentez-vous ? » Vous entendrez peut-être des choses comme : « Nous devons simplement nous battre maintenant, ou ne jamais recevoir nos miracles de la part de Jésus. Crier de toute notre voix est notre façon de riposter.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Nous pensions que les personnes aveugles étaient des personnes moins importantes qui cherchent à attirer l'attention et distraire Jésus. Nous n'aurions jamais cru qu'ils pourraient se battre pour gagner l'attention de Jésus. Et ils ont réussi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Dans la troisième partie, Jésus les entend et s'arrête de marcher. Jésus appelle donc les deux personnes aveugles à venir et Jésus leur dit : « Que voudriez-vous que je fasse pour vous ? » Les deux personnes aveugles disent à Jésus : « Seigneur, que nos yeux soient ouverts ». Jésus a de la compassion pour eux et touche leurs yeux. Immédiatement, ils peuvent voir de nouveau ils suivent Jésus.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Le fait d'avoir entendu les personnes aveugles crier à pleine voix, exprimer leur foi en moi, m'a poussé à répondre à leurs besoins ».</w:t>
      </w:r>
    </w:p>
    <w:p>
      <w:pPr>
        <w:pStyle w:val="ListBullet"/>
        <w:spacing w:line="240" w:lineRule="auto"/>
        <w:ind w:left="720"/>
      </w:pPr>
      <w:r>
        <w:rPr>
          <w:lang w:val="fr_FR" w:bidi="fr_FR"/>
        </w:rPr>
      </w:r>
      <w:r>
        <w:rPr>
          <w:lang w:val="fr_FR" w:bidi="fr_FR"/>
        </w:rPr>
        <w:t>Demandez aux acteurs qui jouent les personnes aveugles : « Que ressentez-vous ? » Vous entendrez peut-être des choses comme : « Nous ne savons pas comment exprimer notre joie et notre gratitude envers Jésus. Notre capacité à voir maintenant rajoute un sens plus grand à notre vie. Nous devons continuer à suivre Jésus jusqu'à la fin. »</w:t>
      </w:r>
    </w:p>
    <w:p>
      <w:pPr>
        <w:pStyle w:val="ListBullet"/>
        <w:spacing w:line="240" w:lineRule="auto"/>
        <w:ind w:left="720"/>
      </w:pPr>
      <w:r>
        <w:rPr>
          <w:lang w:val="fr_FR" w:bidi="fr_FR"/>
        </w:rPr>
      </w:r>
      <w:r>
        <w:rPr>
          <w:lang w:val="fr_FR" w:bidi="fr_FR"/>
        </w:rPr>
        <w:t>Reprenez la représentation.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 xml:space="preserve">Deux personnes aveugles sont assises au côté de la route quand elles entendent que Jésus passe par là. Les deux personnes aveugles crientt : « </w:t>
      </w:r>
      <w:r>
        <w:rPr>
          <w:b/>
          <w:lang w:val="fr_FR" w:bidi="fr_FR"/>
        </w:rPr>
        <w:t>Seigneur</w:t>
      </w:r>
      <w:r>
        <w:rPr>
          <w:lang w:val="fr_FR" w:bidi="fr_FR"/>
        </w:rPr>
        <w:t xml:space="preserve">, </w:t>
      </w:r>
      <w:r>
        <w:rPr>
          <w:b/>
          <w:lang w:val="fr_FR" w:bidi="fr_FR"/>
        </w:rPr>
        <w:t>Fils de David</w:t>
      </w:r>
      <w:r>
        <w:rPr>
          <w:lang w:val="fr_FR" w:bidi="fr_FR"/>
        </w:rPr>
        <w:t xml:space="preserve">, aie </w:t>
      </w:r>
      <w:r>
        <w:rPr>
          <w:b/>
          <w:lang w:val="fr_FR" w:bidi="fr_FR"/>
        </w:rPr>
        <w:t>pitié</w:t>
      </w:r>
      <w:r>
        <w:rPr>
          <w:lang w:val="fr_FR" w:bidi="fr_FR"/>
        </w:rPr>
        <w:t xml:space="preserve"> de nous ».</w:t>
      </w:r>
    </w:p>
    <w:p>
      <w:pPr/>
      <w:r>
        <w:rPr>
          <w:lang w:val="fr_FR" w:bidi="fr_FR"/>
        </w:rPr>
      </w:r>
      <w:r>
        <w:rPr>
          <w:b/>
          <w:lang w:val="fr_FR" w:bidi="fr_FR"/>
        </w:rPr>
        <w:t>Seigneur</w:t>
      </w:r>
      <w:r>
        <w:rPr>
          <w:lang w:val="fr_FR" w:bidi="fr_FR"/>
        </w:rPr>
        <w:t xml:space="preserve"> est une façon respectueuse de dire que quelqu'un est notre maître, c'est-à-dire qu'il a autorité sur nous. Traduisez Seigneur de la même manière que vous l’avez fait avant, et rappelez-vous que </w:t>
      </w:r>
      <w:r>
        <w:rPr>
          <w:lang w:val="fr_FR" w:bidi="fr_FR"/>
        </w:rPr>
        <w:t>Seigneur</w:t>
      </w:r>
      <w:r>
        <w:rPr>
          <w:lang w:val="fr_FR" w:bidi="fr_FR"/>
        </w:rPr>
        <w:t xml:space="preserve"> se trouve dans le Glossaire principal.</w:t>
      </w:r>
    </w:p>
    <w:p>
      <w:pPr/>
      <w:r>
        <w:rPr>
          <w:lang w:val="fr_FR" w:bidi="fr_FR"/>
        </w:rPr>
      </w:r>
      <w:r>
        <w:rPr>
          <w:lang w:val="fr_FR" w:bidi="fr_FR"/>
        </w:rPr>
        <w:t xml:space="preserve">Les hommes ont appelé Jésus </w:t>
      </w:r>
      <w:r>
        <w:rPr>
          <w:b/>
          <w:lang w:val="fr_FR" w:bidi="fr_FR"/>
        </w:rPr>
        <w:t>Fils de David</w:t>
      </w:r>
      <w:r>
        <w:rPr>
          <w:lang w:val="fr_FR" w:bidi="fr_FR"/>
        </w:rPr>
        <w:t xml:space="preserve"> ! Cette expression est un titre qui signifie que Jésus était un descendant du roi David. Les Juifs se servaient de ce titre pour faire référence au </w:t>
      </w:r>
      <w:r>
        <w:rPr>
          <w:lang w:val="fr_FR" w:bidi="fr_FR"/>
        </w:rPr>
        <w:t>Messie</w:t>
      </w:r>
      <w:r>
        <w:rPr>
          <w:lang w:val="fr_FR" w:bidi="fr_FR"/>
        </w:rPr>
        <w:t xml:space="preserve">, c'est-à-dire au Sauveur promis, parce que Dieu avait promis que le Messie serait un descendant de David. Traduisez Fils de David de la même manière que vous l'avez fait auparavant, et rappelez-vous que </w:t>
      </w:r>
      <w:r>
        <w:rPr>
          <w:lang w:val="fr_FR" w:bidi="fr_FR"/>
        </w:rPr>
        <w:t>Fils de David</w:t>
      </w:r>
      <w:r>
        <w:rPr>
          <w:lang w:val="fr_FR" w:bidi="fr_FR"/>
        </w:rPr>
        <w:t xml:space="preserve"> se trouve dans le Glossaire principal.</w:t>
      </w:r>
    </w:p>
    <w:p>
      <w:pPr/>
      <w:r>
        <w:rPr>
          <w:lang w:val="fr_FR" w:bidi="fr_FR"/>
        </w:rPr>
      </w:r>
      <w:r>
        <w:rPr>
          <w:lang w:val="fr_FR" w:bidi="fr_FR"/>
        </w:rPr>
        <w:t xml:space="preserve">Les hommes demandent à Jésus d'avoir </w:t>
      </w:r>
      <w:r>
        <w:rPr>
          <w:b/>
          <w:lang w:val="fr_FR" w:bidi="fr_FR"/>
        </w:rPr>
        <w:t>miséricorde</w:t>
      </w:r>
      <w:r>
        <w:rPr>
          <w:lang w:val="fr_FR" w:bidi="fr_FR"/>
        </w:rPr>
        <w:t xml:space="preserve"> d'eux, c'est-à-dire de leur montrer de la compassion. Traduisez miséricorde de la même manière que vous l'avez fait auparavant, et rappelez-vous que </w:t>
      </w:r>
      <w:r>
        <w:rPr>
          <w:lang w:val="fr_FR" w:bidi="fr_FR"/>
        </w:rPr>
        <w:t>miséricorde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21:1–11</w:t>
      </w:r>
      <w:r>
        <w:rPr>
          <w:lang w:val="fr_FR" w:bidi="fr_FR"/>
        </w:rPr>
      </w:r>
    </w:p>
    <w:p>
      <w:pPr>
        <w:pStyle w:val="Heading3"/>
      </w:pPr>
      <w:r>
        <w:rPr>
          <w:lang w:val="fr_FR" w:bidi="fr_FR"/>
        </w:rPr>
        <w:t>Écouter et Cœur</w:t>
      </w:r>
    </w:p>
    <w:p>
      <w:pPr/>
      <w:r>
        <w:rPr>
          <w:lang w:val="fr_FR" w:bidi="fr_FR"/>
        </w:rPr>
      </w:r>
      <w:r>
        <w:rPr>
          <w:lang w:val="fr_FR" w:bidi="fr_FR"/>
        </w:rPr>
        <w:t>Écoutez Matthieu 21.1–11.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 passage raconte une histoire qui commence une nouvelle section du livre de Matthieu. Cette section traitera du temps que Jésus passe à Jérusalem dans les derniers jours avant qu'il ne meure sur la croix. Jésus et ses disciples ont voyagé vers Jérusalem, la capitale de la Judée, pour pouvoir prendre part à la fête de la Pâque. Dans l'Ancien Testament, Dieu avait dit à tous les hommes Juifs de se rassembler à Jérusalem trois fois par an pour célébrer des fêtes en l'honneur de Dieu. Jésus et ses disciples faisaient donc partie d'une énorme foule de personnes qui se rassemblaient toutes à Jérusalem.</w:t>
      </w:r>
    </w:p>
    <w:p>
      <w:pPr/>
      <w:r>
        <w:rPr>
          <w:lang w:val="fr_FR" w:bidi="fr_FR"/>
        </w:rPr>
      </w:r>
      <w:r>
        <w:rPr>
          <w:lang w:val="fr_FR" w:bidi="fr_FR"/>
        </w:rPr>
        <w:t>La fête de la Pâque était un moment où les Juifs se souvenaient comment Dieu les a sauvés quand ils étaient esclaves en Égypte. À ce moment-là, tous les fils aînés des Égyptiens sont morts, mais Dieu dit à son peuple de sacrifier un agneau pour que leurs fils ne meurent pas. L'agneau meurt à la place des fils aînés du peuple de Dieu. Dans cette section de Matthieu, Jésus vient à Jérusalem pour célébrer la Pâque. Mais il vient aussi pour accomplir la Pâque. Il sera comme l'agneau qui meurt à la place du peuple de Dieu.</w:t>
      </w:r>
    </w:p>
    <w:p>
      <w:pPr/>
      <w:r>
        <w:rPr>
          <w:lang w:val="fr_FR" w:bidi="fr_FR"/>
        </w:rPr>
      </w:r>
      <w:r>
        <w:rPr>
          <w:lang w:val="fr_FR" w:bidi="fr_FR"/>
        </w:rPr>
        <w:t>Cette histoire commence en nous disant que Jésus et ses disciples sont maintenant très proches de Jérusalem. Ils ont atteint un village appelé Bethphagé, qui se trouvait à l'extérieur de la ville de Jérusalem, mais assez proche pour que quelqu'un puisse se rendre dans la ville à pied en moins d'une heure. Matthieu mentionne que Bethphagé se trouvait sur le mont des Oliviers, une montagne à l'est de Jérusalem.</w:t>
      </w:r>
    </w:p>
    <w:p>
      <w:pPr/>
      <w:r>
        <w:rPr>
          <w:lang w:val="fr_FR" w:bidi="fr_FR"/>
        </w:rPr>
      </w:r>
      <w:r>
        <w:rPr>
          <w:lang w:val="fr_FR" w:bidi="fr_FR"/>
        </w:rPr>
        <w:t>Montrez à l'équipe une carte de la route que Jésus a empruntée de la Galilée à Jérusalem. Indiquez Bethphagé et le mont des Oliviers sur la carte.</w:t>
      </w:r>
    </w:p>
    <w:p>
      <w:pPr/>
      <w:r>
        <w:rPr>
          <w:lang w:val="fr_FR" w:bidi="fr_FR"/>
        </w:rPr>
      </w:r>
      <w:r>
        <w:rPr>
          <w:lang w:val="fr_FR" w:bidi="fr_FR"/>
        </w:rPr>
        <w:t>Jésus et ses disciples ont marché depuis la Galilée jusqu'à ce lieu. Mais au moment où il entre à Jérusalem, Jésus choisit de monter sur un âne au lieu de marcher. Il envoie deux disciples pour délier et lui apporter deux animaux : une âne femelle adulte et son ânon, un jeune âne. Si quelqu'un leur demandait pourquoi ils prenaient les animaux, Jésus dit aux disciples de dire simplement que le Seigneur avait besoin d'eux.</w:t>
      </w:r>
    </w:p>
    <w:p>
      <w:pPr/>
      <w:r>
        <w:rPr>
          <w:lang w:val="fr_FR" w:bidi="fr_FR"/>
        </w:rPr>
      </w:r>
      <w:r>
        <w:rPr>
          <w:lang w:val="fr_FR" w:bidi="fr_FR"/>
        </w:rPr>
        <w:t>Montrez à l'équipe une image d'un âne femelle avec un ânon.</w:t>
      </w:r>
    </w:p>
    <w:p>
      <w:pPr/>
      <w:r>
        <w:rPr>
          <w:lang w:val="fr_FR" w:bidi="fr_FR"/>
        </w:rPr>
      </w:r>
      <w:r>
        <w:rPr>
          <w:lang w:val="fr_FR" w:bidi="fr_FR"/>
        </w:rPr>
        <w:t>Entrer dans Jérusalem de cette façon, c'était comme dire : « Je suis ton roi et ton Sauveur », même si Jésus n'a pas prononcé ces mots. Cela aurait rappelé aux gens le roi David de l'Ancien Testament en train de revenir à Jérusalem après avoir gagné une bataille contre les personnes qui se rebellaient contre lui. Même si David avait gagné la bataille, il est revenu en paix. Il ne s'est pas vengé des personnes qui s'étaient battues contre lui. Jésus monté sur un âne pour entrer dans Jérusalem aurait également rappelé aux gens un passage du prophète Zacharie. Matthieu cite ce passage pour rendre son message plus clair. Le passage commence en disant : « Dites à la fille de Sion », ou « Dites à Sion, la fille », selon la traduction que vous lisez. « Fille de Sion » est une expression commune dans l'Ancien Testament qui signifie le peuple de Jérusalem. Dans sa prophétie, Zacharie promet que le roi de Jérusalem viendrait à Jérusalem monté sur un âne. Le roi serait doux ou humble. Un âne est un animal pacifique, contrairement aux chevaux forts que les rois monteraient quand ils allaient se battre contre d'autres tribus ou peuples. Jésus montre donc qu'il est roi et messie, ou Sauveur, mais il n'est pas comme les rois humains qui veulent écraser et dominer les gens.</w:t>
      </w:r>
    </w:p>
    <w:p>
      <w:pPr/>
      <w:r>
        <w:rPr>
          <w:lang w:val="fr_FR" w:bidi="fr_FR"/>
        </w:rPr>
      </w:r>
      <w:r>
        <w:rPr>
          <w:lang w:val="fr_FR" w:bidi="fr_FR"/>
        </w:rPr>
        <w:t>Arrêtez-vous et discutez des questions suivantes avec votre équipe : Dans votre culture, à quoi ressemble un chef et comment agit-il ? Comment pouvez-vous voir ou savoir que quelqu'un est un chef ? À quoi est-ce que cela ressemble quand un chef voyage d'un lieu à un autre ?</w:t>
      </w:r>
    </w:p>
    <w:p>
      <w:pPr/>
      <w:r>
        <w:rPr>
          <w:lang w:val="fr_FR" w:bidi="fr_FR"/>
        </w:rPr>
      </w:r>
      <w:r>
        <w:rPr>
          <w:lang w:val="fr_FR" w:bidi="fr_FR"/>
        </w:rPr>
        <w:t>Après avoir donné cette citation de Zacharie, Matthieu nous dit que les deux disciples ont fait ce que Jésus leur a dit de faire. Ils apportent la mère et le bébé âne, et ils mettent des vêtements sur leur dos pour que Jésus s'assied dessus. Matthieu ne nous dit pas lequel des ânes Jésus a réellement monté. Les Évangiles de Marc et de Luc nous disent que Jésus est monté sur un jeune âne sur lequel personne ne s'était jamais assis auparavant. Cela signifierait que l'âne pourrait facilement avoir peur et paniquer dans une grande foule. Il est donc possible que Jésus leur ait dit d'apporter la mère aussi parce que cela aiderait le jeune âne à rester calme.</w:t>
      </w:r>
    </w:p>
    <w:p>
      <w:pPr/>
      <w:r>
        <w:rPr>
          <w:lang w:val="fr_FR" w:bidi="fr_FR"/>
        </w:rPr>
      </w:r>
      <w:r>
        <w:rPr>
          <w:lang w:val="fr_FR" w:bidi="fr_FR"/>
        </w:rPr>
        <w:t>Jésus s'assied sur l'âne et commence à chevaucher vers le sommet de la montagne et à descendre sur l'autre versant vers la ville de Jérusalem. Une foule énorme se trouve également avec Jésus. Ce sont d'autres Juifs qui voyagent vers Jérusalem pour la Pâque. Beaucoup d'entre eux auraient pu venir de Galilée comme Jésus. Il se peut qu'il y ait eu beaucoup de monde dans la foule qui suivait Jésus et écoutait son enseignement depuis un certain temps. Ils l'honorent comme leur Messie et leur roi en mettant des vêtements et des branches d'arbres sur la route où il est sur le point de passer. Ils crient des louanges qui viennent des Psaumes : « Hosanna », et « Béni soit celui qui vient au nom du Seigneur ». Ils appellent Jésus « le fils de David », un titre que les gens comprenaient comme signifiant le roi de la famille de David que Dieu avait promis allait sauver Israël.</w:t>
      </w:r>
    </w:p>
    <w:p>
      <w:pPr/>
      <w:r>
        <w:rPr>
          <w:lang w:val="fr_FR" w:bidi="fr_FR"/>
        </w:rPr>
      </w:r>
      <w:r>
        <w:rPr>
          <w:lang w:val="fr_FR" w:bidi="fr_FR"/>
        </w:rPr>
        <w:t>Montrez à l'équipe une image du mont des Oliviers vu depuis Jérusalem.</w:t>
      </w:r>
    </w:p>
    <w:p>
      <w:pPr/>
      <w:r>
        <w:rPr>
          <w:lang w:val="fr_FR" w:bidi="fr_FR"/>
        </w:rPr>
      </w:r>
      <w:r>
        <w:rPr>
          <w:lang w:val="fr_FR" w:bidi="fr_FR"/>
        </w:rPr>
        <w:t>À ce moment, Jésus entre dans la ville de Jérusalem. Comme les autres villes de l'Israël antique, Jérusalem avait un grand mur autour pour empêcher les ennemis d'entrer dans la ville. Il y avait des portes dans différents lieux que les gens dans la ville pouvaient fermer s'ils entendaient qu'un ennemi venait. Jésus et les autres voyageurs ont dû passer par l'une de ces portes pour entrer dans la ville.</w:t>
      </w:r>
    </w:p>
    <w:p>
      <w:pPr/>
      <w:r>
        <w:rPr>
          <w:lang w:val="fr_FR" w:bidi="fr_FR"/>
        </w:rPr>
      </w:r>
      <w:r>
        <w:rPr>
          <w:lang w:val="fr_FR" w:bidi="fr_FR"/>
        </w:rPr>
        <w:t>Montrez à l'équipe une image de murs de la ville avec une porte où les gens pouvaient entrer.</w:t>
      </w:r>
    </w:p>
    <w:p>
      <w:pPr/>
      <w:r>
        <w:rPr>
          <w:lang w:val="fr_FR" w:bidi="fr_FR"/>
        </w:rPr>
      </w:r>
      <w:r>
        <w:rPr>
          <w:lang w:val="fr_FR" w:bidi="fr_FR"/>
        </w:rPr>
        <w:t>Après qu'il soit entré dans les portes de la ville, Matthieu nous parle de la réaction des personnes qui vivaient à Jérusalem. Il y avait une grande agitation, et les gens se demandaient : « Qui est celui-ci ? » Les gens auraient peut-être été inquiets que quelqu'un qui vient dans la ville en tant que roi puisse apporter des problèmes avec les chefs existants de Jérusalem. Les gens auraient peut-être aussi eu des doutes au sujet de Jésus parce qu'il était un étranger de Galilée, et non un natif de Jérusalem comme eux.</w:t>
      </w:r>
    </w:p>
    <w:p>
      <w:pPr/>
      <w:r>
        <w:rPr>
          <w:lang w:val="fr_FR" w:bidi="fr_FR"/>
        </w:rPr>
      </w:r>
      <w:r>
        <w:rPr>
          <w:lang w:val="fr_FR" w:bidi="fr_FR"/>
        </w:rPr>
        <w:t>La foule de voyageurs qui sont avec Jésus répond à la question que posent les gens de Jérusalem. Ils disent : « Voici Jésus, le prophète de Nazareth en Galilée ». En l'appelant un prophète, ils montrent qu'ils croient que c'est Dieu qui l'a envoyé. En disant le nom de son village et de sa province, ils montrent que Jérusalem n'est pas sa maison. Cela met en place la tension avec les gens et en particulier les chefs à Jérusalem, qui ne cessera d'augmenter dans les histoires qui viennent après celle-ci.</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disciples voyagent depuis un certain temps, et ils sont maintenant proches de Jérusalem. Ils atteignent un village appelé Bethphagé. Jésus envoie deux disciples pour apporter un âne sur lequel il pourra monter alors qu'il entre à Jérusalem.</w:t>
      </w:r>
    </w:p>
    <w:p>
      <w:pPr/>
      <w:r>
        <w:rPr>
          <w:lang w:val="fr_FR" w:bidi="fr_FR"/>
        </w:rPr>
      </w:r>
      <w:r>
        <w:rPr>
          <w:b/>
          <w:lang w:val="fr_FR" w:bidi="fr_FR"/>
        </w:rPr>
        <w:t>Deuxième partie :</w:t>
      </w:r>
      <w:r>
        <w:rPr>
          <w:lang w:val="fr_FR" w:bidi="fr_FR"/>
        </w:rPr>
        <w:t xml:space="preserve"> Jésus s'assied sur l'âne et la foule qui voyage avec lui étend ses vêtements et des branches sur la route pendant qu'il monte du mont des Oliviers vers Jérusalem. Ils crient des louanges à Dieu pendant qu'ils avancent.</w:t>
      </w:r>
    </w:p>
    <w:p>
      <w:pPr/>
      <w:r>
        <w:rPr>
          <w:lang w:val="fr_FR" w:bidi="fr_FR"/>
        </w:rPr>
      </w:r>
      <w:r>
        <w:rPr>
          <w:b/>
          <w:lang w:val="fr_FR" w:bidi="fr_FR"/>
        </w:rPr>
        <w:t>Troisième partie :</w:t>
      </w:r>
      <w:r>
        <w:rPr>
          <w:lang w:val="fr_FR" w:bidi="fr_FR"/>
        </w:rPr>
        <w:t xml:space="preserve"> Jésus entre dans la ville de Jérusalem, chevauchant toujours l'âne et avec une énorme foule autour de lui. Les gens de Jérusalem sont perturbés et demandent qui il est. Les personnes dans la foule de voyageurs répondent : « Il est Jésus, le prophète de Nazareth en Galilée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disciples de Jésus</w:t>
      </w:r>
    </w:p>
    <w:p>
      <w:pPr>
        <w:pStyle w:val="ListBullet"/>
        <w:spacing w:line="240" w:lineRule="auto"/>
        <w:ind w:left="720"/>
      </w:pPr>
      <w:r>
        <w:rPr>
          <w:lang w:val="fr_FR" w:bidi="fr_FR"/>
        </w:rPr>
      </w:r>
      <w:r>
        <w:rPr>
          <w:lang w:val="fr_FR" w:bidi="fr_FR"/>
        </w:rPr>
        <w:t>Les dix autres des douze disciples les plus proches de Jésus</w:t>
      </w:r>
    </w:p>
    <w:p>
      <w:pPr>
        <w:pStyle w:val="ListBullet"/>
        <w:spacing w:line="240" w:lineRule="auto"/>
        <w:ind w:left="720"/>
      </w:pPr>
      <w:r>
        <w:rPr>
          <w:lang w:val="fr_FR" w:bidi="fr_FR"/>
        </w:rPr>
      </w:r>
      <w:r>
        <w:rPr>
          <w:lang w:val="fr_FR" w:bidi="fr_FR"/>
        </w:rPr>
        <w:t>Les personnes qui voyagent à Jérusalem pour le festival</w:t>
      </w:r>
    </w:p>
    <w:p>
      <w:pPr>
        <w:pStyle w:val="ListBullet"/>
        <w:spacing w:line="240" w:lineRule="auto"/>
        <w:ind w:left="720"/>
      </w:pPr>
      <w:r>
        <w:rPr>
          <w:lang w:val="fr_FR" w:bidi="fr_FR"/>
        </w:rPr>
      </w:r>
      <w:r>
        <w:rPr>
          <w:lang w:val="fr_FR" w:bidi="fr_FR"/>
        </w:rPr>
        <w:t>Les habitants de Jérusalem</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Quand l'histoire commence, Jésus et ses disciples voyagent depuis peut-être une semaine pour se rendre à Jérusalem depuis la Galilée. Ils atteignent le dernier village avant Jérusalem, qui se trouve sur le côté d'une montagne près de Jérusalem. Entre le lieu où ils se trouvent et Jérusalem se trouve une vallée.</w:t>
      </w:r>
    </w:p>
    <w:p>
      <w:pPr/>
      <w:r>
        <w:rPr>
          <w:lang w:val="fr_FR" w:bidi="fr_FR"/>
        </w:rPr>
      </w:r>
      <w:r>
        <w:rPr>
          <w:lang w:val="fr_FR" w:bidi="fr_FR"/>
        </w:rPr>
        <w:t>Il est important de se rappeler que tous les hommes Juifs devaient aller à Jérusalem pour la fête de la Pâque. Les routes auraient donc été bondées. Il n'y avait pas assez de lieux à Jérusalem pour que tous les visiteurs y demeurent. Les gens dormaient donc dans des tentes tout autour de la ville pendant le festival. Matthieu dit que la « grande foule » autour de Jésus était désormais devenue une « foule énorme ».</w:t>
      </w:r>
    </w:p>
    <w:p>
      <w:pPr/>
      <w:r>
        <w:rPr>
          <w:lang w:val="fr_FR" w:bidi="fr_FR"/>
        </w:rPr>
      </w:r>
      <w:r>
        <w:rPr>
          <w:lang w:val="fr_FR" w:bidi="fr_FR"/>
        </w:rPr>
        <w:t>Quand ils arrivent au village de Bethphage, Jésus envoie deux de ses disciples dans le village. Bethphagé était un village où auraient pu vivre entre cinquante et cent cinquante personnes. Jésus donne aux disciples des instructions sur où trouver deux ânes : une mère et un ânon. Il leur dit de les délier et de les lui apporter. Si quelqu'un leur disait quelque chose, il leur donne comme instruction de dire : « Le Seigneur a besoin d'eux ».</w:t>
      </w:r>
    </w:p>
    <w:p>
      <w:pPr/>
      <w:r>
        <w:rPr>
          <w:lang w:val="fr_FR" w:bidi="fr_FR"/>
        </w:rPr>
      </w:r>
      <w:r>
        <w:rPr>
          <w:lang w:val="fr_FR" w:bidi="fr_FR"/>
        </w:rPr>
        <w:t>Le passage inclut ensuite une citation du prophète Zacharie. Jésus accomplit la prophétie de Zacharie d'un roi pacifique qui viendra à Jérusalem assis sur un âne, et non sur un puissant cheval de guerre. Les gens avaient peut-être pensé à ce passage quand Jésus est entré dans Jérusalem, parce que cela leur aurait été familier.</w:t>
      </w:r>
    </w:p>
    <w:p>
      <w:pPr/>
      <w:r>
        <w:rPr>
          <w:lang w:val="fr_FR" w:bidi="fr_FR"/>
        </w:rPr>
      </w:r>
      <w:r>
        <w:rPr>
          <w:lang w:val="fr_FR" w:bidi="fr_FR"/>
        </w:rPr>
        <w:t>Les deux disciples apportent les ânes, et les disciples de Jésus répandent des vêtements sur leur dos pour que Jésus s'assied dessus. Ils commencent ensuite à parcourir les 1 à 3 derniers kilomètres de leur voyage vers Jérusalem. Ils devaient probablement aller en montée vers le sommet du mont des Oliviers, et après avoir passé par-dessus la colline, ils descendraient dans la vallée entre Bethphagé et Jérusalem. Puis ils monteraient de nouveau vers les portes de la ville de Jérusalem. La foule qui marchait aux côtés de Jésus était énorme. Ils crient des louanges en s'avançant. Et ils étalent leurs vêtements sur le sol devant lui pour montrer qu'ils l'honorent en tant que roi. Ils répandent aussi des branches de palmiers sur la route. Tout le monde aurait certainement remarqué cette procession énorme et bruyante.</w:t>
      </w:r>
    </w:p>
    <w:p>
      <w:pPr/>
      <w:r>
        <w:rPr>
          <w:lang w:val="fr_FR" w:bidi="fr_FR"/>
        </w:rPr>
      </w:r>
      <w:r>
        <w:rPr>
          <w:lang w:val="fr_FR" w:bidi="fr_FR"/>
        </w:rPr>
        <w:t>Quand Jésus et ses disciples entrent enfin dans les portes de la ville, ils créent un certain remous à Jérusalem. Les personnes de la ville commencent à demander : « Qui est celui-ci ? » Et la foule avec Jésus répond : « C'est Jésus, le prophète de Nazareth en Galilée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Deux disciples de Jésus</w:t>
      </w:r>
    </w:p>
    <w:p>
      <w:pPr>
        <w:pStyle w:val="ListBullet"/>
        <w:spacing w:line="240" w:lineRule="auto"/>
        <w:ind w:left="720"/>
      </w:pPr>
      <w:r>
        <w:rPr>
          <w:lang w:val="fr_FR" w:bidi="fr_FR"/>
        </w:rPr>
      </w:r>
      <w:r>
        <w:rPr>
          <w:lang w:val="fr_FR" w:bidi="fr_FR"/>
        </w:rPr>
        <w:t>Les dix autres des douze disciples les plus proches de Jésus</w:t>
      </w:r>
    </w:p>
    <w:p>
      <w:pPr>
        <w:pStyle w:val="ListBullet"/>
        <w:spacing w:line="240" w:lineRule="auto"/>
        <w:ind w:left="720"/>
      </w:pPr>
      <w:r>
        <w:rPr>
          <w:lang w:val="fr_FR" w:bidi="fr_FR"/>
        </w:rPr>
      </w:r>
      <w:r>
        <w:rPr>
          <w:lang w:val="fr_FR" w:bidi="fr_FR"/>
        </w:rPr>
        <w:t>Une énorme foule qui se rend à Jérusalem pour le festival</w:t>
      </w:r>
    </w:p>
    <w:p>
      <w:pPr>
        <w:pStyle w:val="ListBullet"/>
        <w:spacing w:line="240" w:lineRule="auto"/>
        <w:ind w:left="720"/>
      </w:pPr>
      <w:r>
        <w:rPr>
          <w:lang w:val="fr_FR" w:bidi="fr_FR"/>
        </w:rPr>
      </w:r>
      <w:r>
        <w:rPr>
          <w:lang w:val="fr_FR" w:bidi="fr_FR"/>
        </w:rPr>
        <w:t>Les habitants de Jérusalem</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Assurez-vous que l'équipe comprend les différents lieux dans l'histoire. Tout commence sur le mont des Oliviers, une montagne à l'est de Jérusalem, près d'un village appelé Bethphagé. Jésus envoie deux disciples dans le village et leur dit où trouver deux ânes. Il dit de délier les ânes et de les lui apporter.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deux disciples : « Que ressentez-vous quand Jésus vous dit de prendre ces deux ânes ? » Vous entendrez peut-être des réponses comme : « Maladroit », « J'ai peur que quelqu'un nous accuse de voler », ou « Je me sens bizarre, mais je fais confiance à Jésus ».</w:t>
      </w:r>
    </w:p>
    <w:p>
      <w:pPr>
        <w:pStyle w:val="ListBullet"/>
        <w:spacing w:line="240" w:lineRule="auto"/>
        <w:ind w:left="720"/>
      </w:pPr>
      <w:r>
        <w:rPr>
          <w:lang w:val="fr_FR" w:bidi="fr_FR"/>
        </w:rPr>
      </w:r>
      <w:r>
        <w:rPr>
          <w:lang w:val="fr_FR" w:bidi="fr_FR"/>
        </w:rPr>
        <w:t>Recommencez la représentation.</w:t>
      </w:r>
    </w:p>
    <w:p>
      <w:pPr/>
      <w:r>
        <w:rPr>
          <w:lang w:val="fr_FR" w:bidi="fr_FR"/>
        </w:rPr>
      </w:r>
      <w:r>
        <w:rPr>
          <w:lang w:val="fr_FR" w:bidi="fr_FR"/>
        </w:rPr>
        <w:t>Quand Jésus s'assied sur l'âne et commence le voyage final vers Jérusalem, la foule de voyageurs avec Jésus est énorme. C'est déjà un moment excitant parce qu'ils arrivent à Jérusalem pour le festival. L'équipe peut représenter ce que cela aurait pu être de voyager au sein d'une foule avec autant de monde. Au centre de la foule se trouve Jésus, chevauchant sur un âne, comme Zacharie avait promis que le Messie le ferait. Matthieu nous dit que la plupart des gens ont enlevé leurs capes et les ont répandus sur le sol devant Jésus. Imaginez le nombre de capes qu'il y aurait eu sur la route ! Les gens crient des louanges et appellent Jésus « Fils de David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de voyageurs : « Que ressentez-vous ? » Vous entendrez peut-être des réponses comme : « Je suis extrêmement heureux ! » « Je suis ravi que notre roi soit enfin là pour nous sauver ». « Je me sens honoré d'avoir pu voir cela ».</w:t>
      </w:r>
    </w:p>
    <w:p>
      <w:pPr>
        <w:pStyle w:val="ListBullet"/>
        <w:spacing w:line="240" w:lineRule="auto"/>
        <w:ind w:left="720"/>
      </w:pPr>
      <w:r>
        <w:rPr>
          <w:lang w:val="fr_FR" w:bidi="fr_FR"/>
        </w:rPr>
      </w:r>
      <w:r>
        <w:rPr>
          <w:lang w:val="fr_FR" w:bidi="fr_FR"/>
        </w:rPr>
        <w:t>Demandez à la personne qui joue le rôle de Jésus : « Que ressentez-vous en cet instant ? » Vous entendrez peut-être des réponses comme : « J'aime ces personnes », ou « Je suis heureux de les entendre louer Dieu », ou « Je suis un peu triste parce que je sais qu'ils s'enfuiront tous quand je me ferai arrêté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La foule monte au-dessus du sommet de la colline, descend dans la vallée, puis remonte vers la ville de Jérusalem. Les gens à Jérusalem étaient sans doute en train de regarder. Ils pouvaient voir toute la procession.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du peuple de Jérusalem : « À quoi pensiez-vous quand vous avez vu Jésus et la grande foule venir ? » Vous entendrez peut-être des réponses comme : « Confus », « Inquiet » ou « Je ne sais pas ce qui se passe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Assurez-vous que l'équipe représente le moment où Jésus passe par les portes de la ville et arrive dans la ville de Jérusalem. La foule à Jérusalem et la foule de voyageurs se trouve désormais mélangée. Matthieu dit qu'il y a eu du remous dans la ville. À quoi est-ce que cela aurait ressemblé ? Les habitants de Jérusalem commencement à demander : « Qui est-ce ? » La foule des voyageurs répond : « C'est Jésus, le prophète venu de Nazareth en Galilée.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habitants de Jérusalem : « À quoi pensez-vous maintenant ? » Vous entendrez peut-être des réponses comme : « Je suis incertain de ce que je pense de ce Jésus », ou « Ces étrangers créent un vrai remue-ménage », ou « Je suis curieux ».</w:t>
      </w:r>
    </w:p>
    <w:p>
      <w:pPr>
        <w:pStyle w:val="ListBullet"/>
        <w:spacing w:line="240" w:lineRule="auto"/>
        <w:ind w:left="720"/>
      </w:pPr>
      <w:r>
        <w:rPr>
          <w:lang w:val="fr_FR" w:bidi="fr_FR"/>
        </w:rPr>
      </w:r>
      <w:r>
        <w:rPr>
          <w:lang w:val="fr_FR" w:bidi="fr_FR"/>
        </w:rPr>
        <w:t>Demandez aux acteurs qui jouent la foule de voyageurs : « À quoi pensez-vous ? » Vous entendrez peut-être des réponses comme : « Je suis inquiet par rapport à ce qui pourrait arriver maintenant », ou « Je suis fier qu'un si grand prophète vienne de Galilée.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avec beaucoup d'autres voyageurs, est tout proche d'arriver à </w:t>
      </w:r>
      <w:r>
        <w:rPr>
          <w:b/>
          <w:lang w:val="fr_FR" w:bidi="fr_FR"/>
        </w:rPr>
        <w:t>Jérusalem</w:t>
      </w:r>
      <w:r>
        <w:rPr>
          <w:lang w:val="fr_FR" w:bidi="fr_FR"/>
        </w:rPr>
        <w:t xml:space="preserve">. Jérusalem était la capitale d'Israël. Voir le Glossaire principal pour plus d’informations sur </w:t>
      </w:r>
      <w:r>
        <w:rPr>
          <w:lang w:val="fr_FR" w:bidi="fr_FR"/>
        </w:rPr>
        <w:t>Jérusalem</w:t>
      </w:r>
      <w:r>
        <w:rPr>
          <w:lang w:val="fr_FR" w:bidi="fr_FR"/>
        </w:rPr>
        <w:t>.</w:t>
      </w:r>
    </w:p>
    <w:p>
      <w:pPr/>
      <w:r>
        <w:rPr>
          <w:lang w:val="fr_FR" w:bidi="fr_FR"/>
        </w:rPr>
      </w:r>
      <w:r>
        <w:rPr>
          <w:lang w:val="fr_FR" w:bidi="fr_FR"/>
        </w:rPr>
        <w:t xml:space="preserve">Les voyageurs atteignent le </w:t>
      </w:r>
      <w:r>
        <w:rPr>
          <w:b/>
          <w:lang w:val="fr_FR" w:bidi="fr_FR"/>
        </w:rPr>
        <w:t>mont des Oliviers</w:t>
      </w:r>
      <w:r>
        <w:rPr>
          <w:lang w:val="fr_FR" w:bidi="fr_FR"/>
        </w:rPr>
        <w:t xml:space="preserve">, où se trouve un village appelé Bethphagé. Le mont des Oliviers était le nom d'une grande colline près de Jérusalem où poussaient des oliviers. Jésus envoie deux de ses </w:t>
      </w:r>
      <w:r>
        <w:rPr>
          <w:b/>
          <w:lang w:val="fr_FR" w:bidi="fr_FR"/>
        </w:rPr>
        <w:t>disciples</w:t>
      </w:r>
      <w:r>
        <w:rPr>
          <w:lang w:val="fr_FR" w:bidi="fr_FR"/>
        </w:rPr>
        <w:t xml:space="preserve"> dans le village et leur dit de lui apporter deux ânes qu'ils y trouveront. </w:t>
      </w:r>
      <w:r>
        <w:rPr>
          <w:lang w:val="fr_FR" w:bidi="fr_FR"/>
        </w:rPr>
        <w:t>Les disciples</w:t>
      </w:r>
      <w:r>
        <w:rPr>
          <w:lang w:val="fr_FR" w:bidi="fr_FR"/>
        </w:rPr>
        <w:t xml:space="preserve"> étaient les suiveurs les plus proches de Jésus, qui étaient avec lui pendant une grande partie de son ministère public. Voir le Glossaire principal pour une description plus complète de ce terme. Utilisez le même mot que vous avez utilisé autre part dans les Évangiles.</w:t>
      </w:r>
    </w:p>
    <w:p>
      <w:pPr/>
      <w:r>
        <w:rPr>
          <w:lang w:val="fr_FR" w:bidi="fr_FR"/>
        </w:rPr>
      </w:r>
      <w:r>
        <w:rPr>
          <w:lang w:val="fr_FR" w:bidi="fr_FR"/>
        </w:rPr>
        <w:t xml:space="preserve">Jésus dit aussi aux deux disciples que si quelqu'un leur pose des questions concernant le fait qu'ils prennent ces animaux, ils devraient dire : « Le </w:t>
      </w:r>
      <w:r>
        <w:rPr>
          <w:b/>
          <w:lang w:val="fr_FR" w:bidi="fr_FR"/>
        </w:rPr>
        <w:t>Seigneur</w:t>
      </w:r>
      <w:r>
        <w:rPr>
          <w:lang w:val="fr_FR" w:bidi="fr_FR"/>
        </w:rPr>
        <w:t xml:space="preserve"> a besoin d'eux », et la personne les enverra immédiatement. </w:t>
      </w:r>
      <w:r>
        <w:rPr>
          <w:lang w:val="fr_FR" w:bidi="fr_FR"/>
        </w:rPr>
        <w:t>Seigneur</w:t>
      </w:r>
      <w:r>
        <w:rPr>
          <w:lang w:val="fr_FR" w:bidi="fr_FR"/>
        </w:rPr>
        <w:t xml:space="preserve"> peut signifier maître, chef suprême ou propriétaire. À première vue, c'est un titre qui désigne un homme respecté, un peu comme le mot « monsieur ». Voir le glossaire principal pour une définition plus complète. Certaines personnes croient qu'une autre façon de comprendre cette phrase est : « Leur maître a besoin d'eux ». Si vous utilisez le mot « Seigneur », assurez-vous d'utiliser le même mot que celui que vous avez utilisé dans d'autres lieux.</w:t>
      </w:r>
    </w:p>
    <w:p>
      <w:pPr/>
      <w:r>
        <w:rPr>
          <w:lang w:val="fr_FR" w:bidi="fr_FR"/>
        </w:rPr>
      </w:r>
      <w:r>
        <w:rPr>
          <w:lang w:val="fr_FR" w:bidi="fr_FR"/>
        </w:rPr>
        <w:t xml:space="preserve">Puis l'histoire nous dit qu'à travers ces événements, Jésus </w:t>
      </w:r>
      <w:r>
        <w:rPr>
          <w:b/>
          <w:lang w:val="fr_FR" w:bidi="fr_FR"/>
        </w:rPr>
        <w:t>a accompli</w:t>
      </w:r>
      <w:r>
        <w:rPr>
          <w:lang w:val="fr_FR" w:bidi="fr_FR"/>
        </w:rPr>
        <w:t xml:space="preserve"> les paroles du </w:t>
      </w:r>
      <w:r>
        <w:rPr>
          <w:b/>
          <w:lang w:val="fr_FR" w:bidi="fr_FR"/>
        </w:rPr>
        <w:t>prophète</w:t>
      </w:r>
      <w:r>
        <w:rPr>
          <w:lang w:val="fr_FR" w:bidi="fr_FR"/>
        </w:rPr>
        <w:t xml:space="preserve"> Zacharie.</w:t>
      </w:r>
    </w:p>
    <w:p>
      <w:pPr/>
      <w:r>
        <w:rPr>
          <w:lang w:val="fr_FR" w:bidi="fr_FR"/>
        </w:rPr>
      </w:r>
      <w:r>
        <w:rPr>
          <w:b/>
          <w:lang w:val="fr_FR" w:bidi="fr_FR"/>
        </w:rPr>
        <w:t>Accomplir</w:t>
      </w:r>
      <w:r>
        <w:rPr>
          <w:lang w:val="fr_FR" w:bidi="fr_FR"/>
        </w:rPr>
        <w:t xml:space="preserve"> signifie compléter quelque chose. Les mots que Zacharie a prononcés il y a de nombreuses années sont maintenant en train de se réaliser.</w:t>
      </w:r>
    </w:p>
    <w:p>
      <w:pPr/>
      <w:r>
        <w:rPr>
          <w:lang w:val="fr_FR" w:bidi="fr_FR"/>
        </w:rPr>
      </w:r>
      <w:r>
        <w:rPr>
          <w:lang w:val="fr_FR" w:bidi="fr_FR"/>
        </w:rPr>
        <w:t>Prophète</w:t>
      </w:r>
      <w:r>
        <w:rPr>
          <w:lang w:val="fr_FR" w:bidi="fr_FR"/>
        </w:rPr>
        <w:t xml:space="preserve"> signifie quelqu'un qui reçoit des messages de la part de Dieu et les donne aux gens. Pour une définition plus complète, voir le Glossaire principal. Utilisez le même mot pour prophète que vous celui que vous avez déjà utilisé. </w:t>
      </w:r>
    </w:p>
    <w:p>
      <w:pPr/>
      <w:r>
        <w:rPr>
          <w:lang w:val="fr_FR" w:bidi="fr_FR"/>
        </w:rPr>
      </w:r>
      <w:r>
        <w:rPr>
          <w:lang w:val="fr_FR" w:bidi="fr_FR"/>
        </w:rPr>
        <w:t xml:space="preserve">Matthieu cite maintenant la prophétie. Il commence en disant : « Dîtes à la </w:t>
      </w:r>
      <w:r>
        <w:rPr>
          <w:b/>
          <w:lang w:val="fr_FR" w:bidi="fr_FR"/>
        </w:rPr>
        <w:t>fille de Sion</w:t>
      </w:r>
      <w:r>
        <w:rPr>
          <w:lang w:val="fr_FR" w:bidi="fr_FR"/>
        </w:rPr>
        <w:t xml:space="preserve"> ». </w:t>
      </w:r>
      <w:r>
        <w:rPr>
          <w:lang w:val="fr_FR" w:bidi="fr_FR"/>
        </w:rPr>
        <w:t>Sion</w:t>
      </w:r>
      <w:r>
        <w:rPr>
          <w:lang w:val="fr_FR" w:bidi="fr_FR"/>
        </w:rPr>
        <w:t xml:space="preserve"> est un autre nom pour la ville de Jérusalem. « Fille de Sion » est une expression fréquente dans l'Ancien Testament. Cela signifie l'ensemble du peuple de Jérusalem et pas seulement les jeunes femmes ou une jeune femme.</w:t>
      </w:r>
    </w:p>
    <w:p>
      <w:pPr/>
      <w:r>
        <w:rPr>
          <w:lang w:val="fr_FR" w:bidi="fr_FR"/>
        </w:rPr>
      </w:r>
      <w:r>
        <w:rPr>
          <w:lang w:val="fr_FR" w:bidi="fr_FR"/>
        </w:rPr>
        <w:t xml:space="preserve">La ligne suivante de la prophétie dit : « </w:t>
      </w:r>
      <w:r>
        <w:rPr>
          <w:b/>
          <w:lang w:val="fr_FR" w:bidi="fr_FR"/>
        </w:rPr>
        <w:t>Voici</w:t>
      </w:r>
      <w:r>
        <w:rPr>
          <w:lang w:val="fr_FR" w:bidi="fr_FR"/>
        </w:rPr>
        <w:t xml:space="preserve"> » ou « Regardez ! » Ce mot montre que les paroles suivantes sont très importantes et que les gens doivent leur prêter attention. La raison pour laquelle ils doivent prêter attention est que le roi vient. Il est </w:t>
      </w:r>
      <w:r>
        <w:rPr>
          <w:b/>
          <w:lang w:val="fr_FR" w:bidi="fr_FR"/>
        </w:rPr>
        <w:t>humble</w:t>
      </w:r>
      <w:r>
        <w:rPr>
          <w:lang w:val="fr_FR" w:bidi="fr_FR"/>
        </w:rPr>
        <w:t xml:space="preserve">, ce qui peut aussi être traduit par « doux ». Puis il est dit qu'il est « monté sur une </w:t>
      </w:r>
      <w:r>
        <w:rPr>
          <w:b/>
          <w:lang w:val="fr_FR" w:bidi="fr_FR"/>
        </w:rPr>
        <w:t>ânesse</w:t>
      </w:r>
      <w:r>
        <w:rPr>
          <w:lang w:val="fr_FR" w:bidi="fr_FR"/>
        </w:rPr>
        <w:t xml:space="preserve"> », un mot qui signifie un âne femelle adulte. Et enfin, il est dit qu'il monte « sur un ânon, le petit d'un âne ». Le mot </w:t>
      </w:r>
      <w:r>
        <w:rPr>
          <w:b/>
          <w:lang w:val="fr_FR" w:bidi="fr_FR"/>
        </w:rPr>
        <w:t>ânon</w:t>
      </w:r>
      <w:r>
        <w:rPr>
          <w:lang w:val="fr_FR" w:bidi="fr_FR"/>
        </w:rPr>
        <w:t xml:space="preserve"> signifie un jeune âne mâle. « </w:t>
      </w:r>
    </w:p>
    <w:p>
      <w:pPr/>
      <w:r>
        <w:rPr>
          <w:lang w:val="fr_FR" w:bidi="fr_FR"/>
        </w:rPr>
      </w:r>
      <w:r>
        <w:rPr>
          <w:lang w:val="fr_FR" w:bidi="fr_FR"/>
        </w:rPr>
        <w:t>L'histoire se poursuit alors que les deux disciples suivent les instructions de Jésus et apportent les animaux. Ils mettent leurs manteaux sur le dos des animaux et Jésus s'assied « sur eux ».</w:t>
      </w:r>
    </w:p>
    <w:p>
      <w:pPr/>
      <w:r>
        <w:rPr>
          <w:lang w:val="fr_FR" w:bidi="fr_FR"/>
        </w:rPr>
      </w:r>
      <w:r>
        <w:rPr>
          <w:lang w:val="fr_FR" w:bidi="fr_FR"/>
        </w:rPr>
        <w:t>« Eux » pourrait signifier trois choses différentes. Cela pourrait signifier qu'il s'est assis sur les deux animaux, un à la fois, pendant qu'il montait vers Jérusalem. Cela pourrait signifier qu'il s'est assis sur les vêtements, qui se trouvaient au-dessus de l'un des animaux. Ou cela pourrait signifier qu'il s'est assis seulement sur le jeune âne, mais puisque la mère était aussi à proximité, le texte dit « il s'est assis sur eux » pour montrer que Jésus accomplissait la prophétie de Zacharie au sujet d'une ânesse et de son ânon. La plupart des exégètes pensent que cette dernière est la bonne façon de comprendre « il s'est assis sur eux ».</w:t>
      </w:r>
    </w:p>
    <w:p>
      <w:pPr/>
      <w:r>
        <w:rPr>
          <w:lang w:val="fr_FR" w:bidi="fr_FR"/>
        </w:rPr>
      </w:r>
      <w:r>
        <w:rPr>
          <w:lang w:val="fr_FR" w:bidi="fr_FR"/>
        </w:rPr>
        <w:t xml:space="preserve">L'histoire se poursuit en disant que « la plupart de la foule » répand ses manteaux sur la route devant Jésus, puis ils coupent des branches des arbres et les répandent devant lui. Ils ont fait cela pour montrer qu'ils l'honoraient en tant que roi. Les foules qui entraient dans Jérusalem devant lui et derrière lui criaient : « </w:t>
      </w:r>
      <w:r>
        <w:rPr>
          <w:b/>
          <w:lang w:val="fr_FR" w:bidi="fr_FR"/>
        </w:rPr>
        <w:t>Hosanna</w:t>
      </w:r>
      <w:r>
        <w:rPr>
          <w:lang w:val="fr_FR" w:bidi="fr_FR"/>
        </w:rPr>
        <w:t xml:space="preserve"> ! » </w:t>
      </w:r>
      <w:r>
        <w:rPr>
          <w:lang w:val="fr_FR" w:bidi="fr_FR"/>
        </w:rPr>
        <w:t>Hosanna</w:t>
      </w:r>
      <w:r>
        <w:rPr>
          <w:lang w:val="fr_FR" w:bidi="fr_FR"/>
        </w:rPr>
        <w:t xml:space="preserve"> vient d'un mot hébreu qui signifie « sauver maintenant », mais il semble que les gens l'utilisaient comme un moyen de louer Dieu.</w:t>
      </w:r>
    </w:p>
    <w:p>
      <w:pPr/>
      <w:r>
        <w:rPr>
          <w:lang w:val="fr_FR" w:bidi="fr_FR"/>
        </w:rPr>
      </w:r>
      <w:r>
        <w:rPr>
          <w:lang w:val="fr_FR" w:bidi="fr_FR"/>
        </w:rPr>
        <w:t>Fils de David</w:t>
      </w:r>
      <w:r>
        <w:rPr>
          <w:lang w:val="fr_FR" w:bidi="fr_FR"/>
        </w:rPr>
        <w:t xml:space="preserve"> est une expression que l'on utilisait pour parler du roi de la famille de David que Dieu avait promis sauverait Israël. </w:t>
      </w:r>
      <w:r>
        <w:rPr>
          <w:lang w:val="fr_FR" w:bidi="fr_FR"/>
        </w:rPr>
        <w:t>David</w:t>
      </w:r>
      <w:r>
        <w:rPr>
          <w:lang w:val="fr_FR" w:bidi="fr_FR"/>
        </w:rPr>
        <w:t xml:space="preserve"> était le plus grand roi d'Israël dans l'Ancien Testament, et Dieu a promis que l'un de ses descendants sauverait Israël. Voir le glossaire principal pour une définition plus complète. Utilisez la même expression ici que l'expression que vous avez utilisée dans l'histoire des deux hommes aveugles.</w:t>
      </w:r>
    </w:p>
    <w:p>
      <w:pPr/>
      <w:r>
        <w:rPr>
          <w:lang w:val="fr_FR" w:bidi="fr_FR"/>
        </w:rPr>
      </w:r>
      <w:r>
        <w:rPr>
          <w:lang w:val="fr_FR" w:bidi="fr_FR"/>
        </w:rPr>
        <w:t xml:space="preserve">Les gens crient aussi : « </w:t>
      </w:r>
      <w:r>
        <w:rPr>
          <w:b/>
          <w:lang w:val="fr_FR" w:bidi="fr_FR"/>
        </w:rPr>
        <w:t>Béni</w:t>
      </w:r>
      <w:r>
        <w:rPr>
          <w:lang w:val="fr_FR" w:bidi="fr_FR"/>
        </w:rPr>
        <w:t xml:space="preserve"> soit celui qui vient au </w:t>
      </w:r>
      <w:r>
        <w:rPr>
          <w:b/>
          <w:lang w:val="fr_FR" w:bidi="fr_FR"/>
        </w:rPr>
        <w:t>nom du Seigneur</w:t>
      </w:r>
      <w:r>
        <w:rPr>
          <w:lang w:val="fr_FR" w:bidi="fr_FR"/>
        </w:rPr>
        <w:t xml:space="preserve"> ! »</w:t>
      </w:r>
    </w:p>
    <w:p>
      <w:pPr/>
      <w:r>
        <w:rPr>
          <w:lang w:val="fr_FR" w:bidi="fr_FR"/>
        </w:rPr>
      </w:r>
      <w:r>
        <w:rPr>
          <w:lang w:val="fr_FR" w:bidi="fr_FR"/>
        </w:rPr>
        <w:t xml:space="preserve">« </w:t>
      </w:r>
      <w:r>
        <w:rPr>
          <w:lang w:val="fr_FR" w:bidi="fr_FR"/>
        </w:rPr>
        <w:t>Bénir</w:t>
      </w:r>
      <w:r>
        <w:rPr>
          <w:lang w:val="fr_FR" w:bidi="fr_FR"/>
        </w:rPr>
        <w:t xml:space="preserve"> » fait référence à Dieu qui aide, fait du bien ou favorise quelqu'un ou quelque chose. Voir le Glossaire principal pour une description plus complète. Utilisez le même mot ici que vous celui que vous avez utilisé dans d'autres lieux.</w:t>
      </w:r>
    </w:p>
    <w:p>
      <w:pPr/>
      <w:r>
        <w:rPr>
          <w:lang w:val="fr_FR" w:bidi="fr_FR"/>
        </w:rPr>
      </w:r>
      <w:r>
        <w:rPr>
          <w:b/>
          <w:lang w:val="fr_FR" w:bidi="fr_FR"/>
        </w:rPr>
        <w:t>Dans le nom du Seigneur</w:t>
      </w:r>
      <w:r>
        <w:rPr>
          <w:lang w:val="fr_FR" w:bidi="fr_FR"/>
        </w:rPr>
        <w:t>, était une expression fréquente qui signifie que quelqu'un représente « le Seigneur », un titre pour Dieu, ou fait quelque chose avec l'autorité de la part de Dieu.</w:t>
      </w:r>
    </w:p>
    <w:p>
      <w:pPr/>
      <w:r>
        <w:rPr>
          <w:lang w:val="fr_FR" w:bidi="fr_FR"/>
        </w:rPr>
      </w:r>
      <w:r>
        <w:rPr>
          <w:lang w:val="fr_FR" w:bidi="fr_FR"/>
        </w:rPr>
        <w:t xml:space="preserve">Enfin, les gens disent aussi : « Hosanna </w:t>
      </w:r>
      <w:r>
        <w:rPr>
          <w:b/>
          <w:lang w:val="fr_FR" w:bidi="fr_FR"/>
        </w:rPr>
        <w:t>dans les lieux très hauts</w:t>
      </w:r>
      <w:r>
        <w:rPr>
          <w:lang w:val="fr_FR" w:bidi="fr_FR"/>
        </w:rPr>
        <w:t xml:space="preserve"> ! » Dire « dans les lieux très hauts » fait référence aux cieux, où vit Dieu. C'était une façon de louer Dieu sans mentionner son nom. Les Juifs croyaient que dire le nom de Dieu était irrespectueux. Ils utilisaient donc beaucoup d'autres expressions pour parler de lui.</w:t>
      </w:r>
    </w:p>
    <w:p>
      <w:pPr/>
      <w:r>
        <w:rPr>
          <w:lang w:val="fr_FR" w:bidi="fr_FR"/>
        </w:rPr>
      </w:r>
      <w:r>
        <w:rPr>
          <w:lang w:val="fr_FR" w:bidi="fr_FR"/>
        </w:rPr>
        <w:t xml:space="preserve">L'histoire nous dit ensuite que quand Jésus est entré dans Jérusalem, toute la ville était </w:t>
      </w:r>
      <w:r>
        <w:rPr>
          <w:b/>
          <w:lang w:val="fr_FR" w:bidi="fr_FR"/>
        </w:rPr>
        <w:t>agitée</w:t>
      </w:r>
      <w:r>
        <w:rPr>
          <w:lang w:val="fr_FR" w:bidi="fr_FR"/>
        </w:rPr>
        <w:t xml:space="preserve">, c'est-à-dire en remue-ménage, ou en tumulte. Cela signifie probablement qu'un grand nombre de personnes venaient pour voir ce qui se passait, et c'était très bruyant et désorganisé. Les habitants de Jérusalem demandent : « Qui est celui-ci ? » Et la foule de personnes qui voyagent avec Jésus répond en disant le nom de Jésus, son village, </w:t>
      </w:r>
      <w:r>
        <w:rPr>
          <w:b/>
          <w:lang w:val="fr_FR" w:bidi="fr_FR"/>
        </w:rPr>
        <w:t>Nazareth</w:t>
      </w:r>
      <w:r>
        <w:rPr>
          <w:lang w:val="fr_FR" w:bidi="fr_FR"/>
        </w:rPr>
        <w:t xml:space="preserve">, et sa province, et en disant qu'il est un prophète. </w:t>
      </w:r>
      <w:r>
        <w:rPr>
          <w:lang w:val="fr_FR" w:bidi="fr_FR"/>
        </w:rPr>
        <w:t>Nazareth</w:t>
      </w:r>
      <w:r>
        <w:rPr>
          <w:lang w:val="fr_FR" w:bidi="fr_FR"/>
        </w:rPr>
        <w:t xml:space="preserve"> était un petit village dans la région de </w:t>
      </w:r>
      <w:r>
        <w:rPr>
          <w:lang w:val="fr_FR" w:bidi="fr_FR"/>
        </w:rPr>
        <w:t>Galilée</w:t>
      </w:r>
      <w:r>
        <w:rPr>
          <w:lang w:val="fr_FR" w:bidi="fr_FR"/>
        </w:rPr>
        <w:t>. Voir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21:12–22</w:t>
      </w:r>
      <w:r>
        <w:rPr>
          <w:lang w:val="fr_FR" w:bidi="fr_FR"/>
        </w:rPr>
      </w:r>
    </w:p>
    <w:p>
      <w:pPr>
        <w:pStyle w:val="Heading3"/>
      </w:pPr>
      <w:r>
        <w:rPr>
          <w:lang w:val="fr_FR" w:bidi="fr_FR"/>
        </w:rPr>
        <w:t>Écouter et Cœur</w:t>
      </w:r>
    </w:p>
    <w:p>
      <w:pPr/>
      <w:r>
        <w:rPr>
          <w:lang w:val="fr_FR" w:bidi="fr_FR"/>
        </w:rPr>
      </w:r>
      <w:r>
        <w:rPr>
          <w:lang w:val="fr_FR" w:bidi="fr_FR"/>
        </w:rPr>
        <w:t>Écoutez Matthieu 21.12–22.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Cette histoire est la première d'une séquence d'histoires qui parlent de conflits entre Jésus et les chefs religieux à Jérusalem. Dans cette histoire et les histoires qui la suivent, Jésus est dans le temple juif à Jérusalem. Il fait et dit beaucoup de choses que les chefs religieux n'aiment pas. Ces histoires de conflit finiront par conduire les chefs religieux à arrêter Jésus.</w:t>
      </w:r>
    </w:p>
    <w:p>
      <w:pPr/>
      <w:r>
        <w:rPr>
          <w:lang w:val="fr_FR" w:bidi="fr_FR"/>
        </w:rPr>
      </w:r>
      <w:r>
        <w:rPr>
          <w:lang w:val="fr_FR" w:bidi="fr_FR"/>
        </w:rPr>
        <w:t>Jésus vient d'arriver à Jérusalem pour la fête de la Pâque, avec beaucoup d'autres Juifs qui sont venus d'autres provinces et pays pour célébrer et adorer Dieu. Dans la foi juive, il n'y avait qu'un seul temple où les gens pouvaient offrir des sacrifices à Dieu. Dieu avait ordonné à tous les hommes Juifs de venir à Jérusalem trois fois par an pour les fêtes. Il y aurait d'énormes foules de personnes en train d'adorer Dieu dans le temple pendant ces fêtes.</w:t>
      </w:r>
    </w:p>
    <w:p>
      <w:pPr/>
      <w:r>
        <w:rPr>
          <w:lang w:val="fr_FR" w:bidi="fr_FR"/>
        </w:rPr>
      </w:r>
      <w:r>
        <w:rPr>
          <w:lang w:val="fr_FR" w:bidi="fr_FR"/>
        </w:rPr>
        <w:t>Matthieu nous dit que quand Jésus arrive à Jérusalem, il va au temple. Le bâtiment du temple était entouré de nombreuses zones qui ne se trouvaient pas sous le toit du temple, mais se trouvaient tout de même à l'intérieur des murs du complexe du temple. L'une de ces zones était appelée la cour des Gentils, parce que c'était une zones où même les personnes non-Juives étaient autorisées à venir.</w:t>
      </w:r>
    </w:p>
    <w:p>
      <w:pPr/>
      <w:r>
        <w:rPr>
          <w:lang w:val="fr_FR" w:bidi="fr_FR"/>
        </w:rPr>
      </w:r>
      <w:r>
        <w:rPr>
          <w:lang w:val="fr_FR" w:bidi="fr_FR"/>
        </w:rPr>
        <w:t>Montrez à l'équipe une image de la disposition du temple à l'époque de Jésus.</w:t>
      </w:r>
    </w:p>
    <w:p>
      <w:pPr/>
      <w:r>
        <w:rPr>
          <w:lang w:val="fr_FR" w:bidi="fr_FR"/>
        </w:rPr>
      </w:r>
      <w:r>
        <w:rPr>
          <w:lang w:val="fr_FR" w:bidi="fr_FR"/>
        </w:rPr>
        <w:t>Dans cette zone, il y avait beaucoup de personnes qui vendaient des animaux. Les gens achetaient ces animaux et les offraient en sacrifices à Dieu. Le texte mentionne spécifiquement les colombes. Les personnes pauvres feraient une offrande de colombes si elles ne pouvaient pas se permettre un animal plus grand. Les autres animaux qui étaient utilisés pour le sacrifice étaient les brebis, les chèvres et les taureaux ou les bœufs. Certains experts croient que la pratique d'acheter et de vendre des animaux à l'intérieur des murs du complexe du temple était quelque chose qui n'avait commencé que quelques années auparavant, et que le souverain sacrificateur l'a permis même si les autres anciens n'étaient pas d'accord que cela devrait être permis.</w:t>
      </w:r>
    </w:p>
    <w:p>
      <w:pPr/>
      <w:r>
        <w:rPr>
          <w:lang w:val="fr_FR" w:bidi="fr_FR"/>
        </w:rPr>
      </w:r>
      <w:r>
        <w:rPr>
          <w:lang w:val="fr_FR" w:bidi="fr_FR"/>
        </w:rPr>
        <w:t>Montrez à l'équipe une image des cinq types d'animaux utilisés pour les sacrifices dans le temple : un pigeon, une colombe, un bœuf, une brebis mâle et un bouc mâle.</w:t>
      </w:r>
    </w:p>
    <w:p>
      <w:pPr/>
      <w:r>
        <w:rPr>
          <w:lang w:val="fr_FR" w:bidi="fr_FR"/>
        </w:rPr>
      </w:r>
      <w:r>
        <w:rPr>
          <w:lang w:val="fr_FR" w:bidi="fr_FR"/>
        </w:rPr>
        <w:t>Il y avait aussi des personnes qui échangeaient le genre d'argent que les gens utilisaient habituellement contre une monnaie différente utilisée dans le temple. Tous les hommes Juifs devaient payer un impôt chaque année pour aider à réparer et à entretenir le temple. Ils ne pouvaient utiliser ce genre spécial de monnaie que pour payer l'impôt du temple. Certains livres écrits à l'époque de Jésus nous disent que les marchands qui vendaient des animaux à l'intérieur de cette zone du temple faisaient payer des prix beaucoup plus élevés que la normale. Les échangeurs d'argent feraient aussi du profit en facturant leur service d'échange d'argent.</w:t>
      </w:r>
    </w:p>
    <w:p>
      <w:pPr/>
      <w:r>
        <w:rPr>
          <w:lang w:val="fr_FR" w:bidi="fr_FR"/>
        </w:rPr>
      </w:r>
      <w:r>
        <w:rPr>
          <w:lang w:val="fr_FR" w:bidi="fr_FR"/>
        </w:rPr>
        <w:t>Quand Jésus arrive dans le complexe du temple, il renvoie les marchands qui vendent des animaux et retourne les tables des changeurs d'argent. Il explique ces actions en disant : « Il est écrit : "Ma maison sera appelée une maison de prière", mais vous en avez fait "une caverne de voleurs" ».</w:t>
      </w:r>
    </w:p>
    <w:p>
      <w:pPr/>
      <w:r>
        <w:rPr>
          <w:lang w:val="fr_FR" w:bidi="fr_FR"/>
        </w:rPr>
      </w:r>
      <w:r>
        <w:rPr>
          <w:lang w:val="fr_FR" w:bidi="fr_FR"/>
        </w:rPr>
        <w:t>La première partie de ce que Jésus dit est une citation d'Ésaïe 56.7 : « Je les apporterai sur ma sainte montagne de Jérusalem et les remplirai de joie dans ma maison de prière. J'accepterai leurs offrandes brûlées et leurs sacrifices, parce que mon temple sera appelé une maison de prière pour toutes les nations. » Dans ce passage, Dieu promet de sauver Israël et également d'accueillir des personnes de toutes les nations pour l'adorer. En utilisant les mots d'Ésaïe (« Ma maison sera appelée maison de prière ») Jésus dit aux gens que le but du temple est de fournir un lieu où les gens peuvent rencontrer Dieu et le prier. Quand les gens achetaient et vendaient des animaux à l'intérieur du complexe du temple, cela aurait sans doute fait beaucoup de bruit dans cette zone et aurait pu être distrayant pour ceux qui voulaient adorer et prier Dieu.</w:t>
      </w:r>
    </w:p>
    <w:p>
      <w:pPr/>
      <w:r>
        <w:rPr>
          <w:lang w:val="fr_FR" w:bidi="fr_FR"/>
        </w:rPr>
      </w:r>
      <w:r>
        <w:rPr>
          <w:lang w:val="fr_FR" w:bidi="fr_FR"/>
        </w:rPr>
        <w:t>La deuxième partie de ce que Jésus dit vient de Jérémie 7.11 : « N'admettez-vous pas vous-mêmes que ce temple, qui porte mon nom, est devenu une caverne de voleurs ? » Dans ce passage, Jérémie était en train d'avertir le peuple d'Israël de ne pas penser qu'ils pouvaient commettre toutes sortes de péchés sans que Dieu les punisse, juste parce que le temple de Dieu était dans leur ville. Jérémie dit au peuple qu'à cause de toutes les choses méchantes qu'ils font, le temple lui-même est devenu comme un lieu où les voleurs se cachent de sorte à ne pas se faire attraper. Mais Dieu punira le peuple pour leurs péchés, même s'il doit détruire son propre temple également.</w:t>
      </w:r>
    </w:p>
    <w:p>
      <w:pPr/>
      <w:r>
        <w:rPr>
          <w:lang w:val="fr_FR" w:bidi="fr_FR"/>
        </w:rPr>
      </w:r>
      <w:r>
        <w:rPr>
          <w:lang w:val="fr_FR" w:bidi="fr_FR"/>
        </w:rPr>
        <w:t>En citant les deux passages de l'Ancien Testament, Jésus dit aux gens qu'ils ne respectent pas le temple de Dieu, tout comme les gens à l'époque de l'Ancien Testament ne le respectaient pas. Ils ne l'utilisent pas correctement comme lieu de rencontre avec Dieu et d'adoration. Au lieu de cela, ils laissent des choses comme l'argent et les animaux, qui étaient censés être utilisés pour renforcer la relation des gens avec Dieu, devenir une distraction par rapport à Dieu. Ils se concentrent sur les choses qu'ils peuvent voir et toucher, pas sur Dieu. C'est une insulte à Dieu, parce que Dieu veut profondément que les gens le connaissent, et c'est dans ce but qu'il a donné le temple aux gens.</w:t>
      </w:r>
    </w:p>
    <w:p>
      <w:pPr/>
      <w:r>
        <w:rPr>
          <w:lang w:val="fr_FR" w:bidi="fr_FR"/>
        </w:rPr>
      </w:r>
      <w:r>
        <w:rPr>
          <w:lang w:val="fr_FR" w:bidi="fr_FR"/>
        </w:rPr>
        <w:t>L'action de Jésus qui consiste à retirer les marchands du temple montre qu'il agit avec l'autorité du Messie. Dans l'Ancien Testament, le prophète Zacharie dit que quand Dieu rachète son peuple : « Il n'y aura plus de marchand dans la maison du Seigneur ».</w:t>
      </w:r>
    </w:p>
    <w:p>
      <w:pPr/>
      <w:r>
        <w:rPr>
          <w:lang w:val="fr_FR" w:bidi="fr_FR"/>
        </w:rPr>
      </w:r>
      <w:r>
        <w:rPr>
          <w:lang w:val="fr_FR" w:bidi="fr_FR"/>
        </w:rPr>
        <w:t>Jésus continue ensuite d'agir en tant que Messie en guérissant les personnes aveugles et boiteuses qui viennent à lui dans le complexe du temple. Certains enfants commencent à crier les mots qu'ils ont entendus les gens dire pendant l'entrée de Jésus dans la ville. Les enfants disent : « Hosanna au Fils de David ! » Quand ils entendent ces mots, les chefs religieux se mettent très en colère. Ils comprennent que les enfants louent Jésus en tant que Messie. Ils demandent donc à Jésus : « Est-ce que tu entends ce que disent ces enfants ? »</w:t>
      </w:r>
    </w:p>
    <w:p>
      <w:pPr/>
      <w:r>
        <w:rPr>
          <w:lang w:val="fr_FR" w:bidi="fr_FR"/>
        </w:rPr>
      </w:r>
      <w:r>
        <w:rPr>
          <w:lang w:val="fr_FR" w:bidi="fr_FR"/>
        </w:rPr>
        <w:t>Jésus répond par un simple « Oui », ce qui signifie qu'il entend, et accepte la louange des enfants. Puis il cite les mots d'un Psaume qui dit : « Tu as enseigné aux enfants et aux nourrissons à te louer ». Jésus ne cite pas la partie suivante du Psaume, mais les chefs religieux doivent se souvenir que les paroles suivantes dans le Psaume sont « faire taire tes ennemis et tous ceux qui s'opposent à toi ».</w:t>
      </w:r>
    </w:p>
    <w:p>
      <w:pPr/>
      <w:r>
        <w:rPr>
          <w:lang w:val="fr_FR" w:bidi="fr_FR"/>
        </w:rPr>
      </w:r>
      <w:r>
        <w:rPr>
          <w:lang w:val="fr_FR" w:bidi="fr_FR"/>
        </w:rPr>
        <w:t>Après cette première confrontation avec les chefs religieux, Jésus quitte le temple et va passer la nuit à Béthanie, un village près de Jérusalem. Pendant que Jésus et les disciples retournent dans la ville tôt le lendemain matin, Jésus voit un figuier avec des feuilles dessus. Au moment de la Pâque, il n'était pas normal que les figuiers aient encore toutes leurs feuilles. Les feuilles continueraient à pousser après que la Pâque soit terminée, et le fruit viendrait à ce moment-là. Mais ce figuier avait déjà tellement de grandes feuilles que Jésus est allé voir s'il pouvait avoir aussi des fruits précoces, parce qu'il avait faim. Mais il n'y avait pas de figues sur l'arbre.</w:t>
      </w:r>
    </w:p>
    <w:p>
      <w:pPr/>
      <w:r>
        <w:rPr>
          <w:lang w:val="fr_FR" w:bidi="fr_FR"/>
        </w:rPr>
      </w:r>
      <w:r>
        <w:rPr>
          <w:lang w:val="fr_FR" w:bidi="fr_FR"/>
        </w:rPr>
        <w:t>Montrez à l'équipe de traduction une image d'un figuier avec des feuilles et des figues dessus.</w:t>
      </w:r>
    </w:p>
    <w:p>
      <w:pPr/>
      <w:r>
        <w:rPr>
          <w:lang w:val="fr_FR" w:bidi="fr_FR"/>
        </w:rPr>
      </w:r>
      <w:r>
        <w:rPr>
          <w:lang w:val="fr_FR" w:bidi="fr_FR"/>
        </w:rPr>
        <w:t>Les mots que Matthieu utilise dans cette histoire sont très similaires aux mots écrits par le prophète Michée de l'Ancien Testament : « On ne peut trouver ni une seule grappe de raisins ni une figue, précoce pour satisfaire ma faim ». Dans ce passage, Michée parle d'à quel point le peuple d'Israël est mauvais. Quelqu'un qui désire ce qui est bon et juste ne peut trouver personne qui puisse satisfaire ce désir, tout comme quelqu'un qui a faim ne peut trouver de fruit sur un figuier une fois que la moisson est terminée. L'arbre n'a pas de fruit. De la même manière, Jérusalem, et en particulier les chefs religieux, ne donnent pas à Dieu le fruit que sont le fait de lui obéir et de le poursuivre.</w:t>
      </w:r>
    </w:p>
    <w:p>
      <w:pPr/>
      <w:r>
        <w:rPr>
          <w:lang w:val="fr_FR" w:bidi="fr_FR"/>
        </w:rPr>
      </w:r>
      <w:r>
        <w:rPr>
          <w:lang w:val="fr_FR" w:bidi="fr_FR"/>
        </w:rPr>
        <w:t>Jésus fait ensuite quelque chose de très inhabituel. Il dit au figuier : « Que tu ne portes plus jamais de fruit ! » Le figuier meurt immédiatement. C'est la seule fois dans sa vie que Jésus fait un miracle qui cause la mort plutôt que la vie et la guérison. Le miracle est destiné à être un symbole et un avertissement de la façon dont Dieu jugera son peuple s'il ne porte pas le fruit de l'obéissance à Dieu.</w:t>
      </w:r>
    </w:p>
    <w:p>
      <w:pPr/>
      <w:r>
        <w:rPr>
          <w:lang w:val="fr_FR" w:bidi="fr_FR"/>
        </w:rPr>
      </w:r>
      <w:r>
        <w:rPr>
          <w:lang w:val="fr_FR" w:bidi="fr_FR"/>
        </w:rPr>
        <w:t>Les disciples sont choqués quand ils voient le figuier mourir si rapidement. Jésus se saisit de l'occasion pour les enseigner concernant la foi. Il dit : « Je vous le dis en vérité, si vous avez foi et ne doutez pas, vous pourrez dire à cette montagne : "Soulève-toi et jète-toi dans la mer", et cela arrivera. » Jésus utilise une image très vivante pour faire valoir son point. Bien entendu, les disciples n'ont pas besoin de faire tomber une montagne dans la mer. Mais le point de Jésus est qu'il n'y a pas de limites à ce que Dieu fera quand son peuple lui fait confiance alors qu'il prient ensemble.</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arrive dans le temple vers le moment de la fête de la Pâque. Il voit des gens acheter et vendre des animaux dans le complexe du temple et échanger de l'argent, et il les renvoie. Il explique ce qu'il fait en disant : « Il est écrit : "Ma maison sera appelée une maison de prière", mais vous en avez fait "une caverne de voleurs" ».</w:t>
      </w:r>
    </w:p>
    <w:p>
      <w:pPr/>
      <w:r>
        <w:rPr>
          <w:lang w:val="fr_FR" w:bidi="fr_FR"/>
        </w:rPr>
      </w:r>
      <w:r>
        <w:rPr>
          <w:b/>
          <w:lang w:val="fr_FR" w:bidi="fr_FR"/>
        </w:rPr>
        <w:t>Deuxième partie :</w:t>
      </w:r>
      <w:r>
        <w:rPr>
          <w:lang w:val="fr_FR" w:bidi="fr_FR"/>
        </w:rPr>
        <w:t xml:space="preserve"> Après que Jésus ait supprimé les activités commerciales en cours dans le temple, des personnes aveugles et boiteuses viennent à lui dans le parvis et il les guérit. Les enfants le louent en tant que Messie en disant : « Hosanna au Fils de David ! »</w:t>
      </w:r>
    </w:p>
    <w:p>
      <w:pPr/>
      <w:r>
        <w:rPr>
          <w:lang w:val="fr_FR" w:bidi="fr_FR"/>
        </w:rPr>
      </w:r>
      <w:r>
        <w:rPr>
          <w:b/>
          <w:lang w:val="fr_FR" w:bidi="fr_FR"/>
        </w:rPr>
        <w:t>Troisième partie :</w:t>
      </w:r>
      <w:r>
        <w:rPr>
          <w:lang w:val="fr_FR" w:bidi="fr_FR"/>
        </w:rPr>
        <w:t xml:space="preserve"> Les chefs religieux se mettent très en colère quand ils entendent les louanges des enfants. Ils se plaignent auprès de Jésus. Mais Jésus accepte la louange et répond aux chefs religieux avec une autre citation de l'Ancien Testament. Jésus quitte ensuite le temple pour la journée et va demeurer dans le village de Béthanie.</w:t>
      </w:r>
    </w:p>
    <w:p>
      <w:pPr/>
      <w:r>
        <w:rPr>
          <w:lang w:val="fr_FR" w:bidi="fr_FR"/>
        </w:rPr>
      </w:r>
      <w:r>
        <w:rPr>
          <w:b/>
          <w:lang w:val="fr_FR" w:bidi="fr_FR"/>
        </w:rPr>
        <w:t>Quatrième partie :</w:t>
      </w:r>
      <w:r>
        <w:rPr>
          <w:lang w:val="fr_FR" w:bidi="fr_FR"/>
        </w:rPr>
        <w:t xml:space="preserve"> Jésus revient dans la ville le lendemain avec ses disciples. Il a faim et voit un figuier qui a beaucoup de feuilles. Il semble qu'il pourrait aussi avoir des fruits. Mais quand il voit qu'il ne porte pas de fruit, il parle au figuier et il s'assèche immédiatement.</w:t>
      </w:r>
    </w:p>
    <w:p>
      <w:pPr/>
      <w:r>
        <w:rPr>
          <w:lang w:val="fr_FR" w:bidi="fr_FR"/>
        </w:rPr>
      </w:r>
      <w:r>
        <w:rPr>
          <w:b/>
          <w:lang w:val="fr_FR" w:bidi="fr_FR"/>
        </w:rPr>
        <w:t>Cinquième partie :</w:t>
      </w:r>
      <w:r>
        <w:rPr>
          <w:lang w:val="fr_FR" w:bidi="fr_FR"/>
        </w:rPr>
        <w:t xml:space="preserve"> Les disciples sont étonnés de voir le figuier se flétrir si rapidement. Jésus se saisit de l'occasion pour enseigner aux disciples à quel point il est important de faire confiance à Dieu. Il promet que si nous avons confiance en Dieu et ne doutons pas, des miracles comme ce qu'il a fait au figuier, et des miracles encore plus grands arriveront.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(nous pouvons supposer qu'ils sont présents pendant toute cette histoire, bien qu'ils ne soient pas mentionnés pendant la partie qui se déroule dans le temple)</w:t>
      </w:r>
    </w:p>
    <w:p>
      <w:pPr>
        <w:pStyle w:val="ListBullet"/>
        <w:spacing w:line="240" w:lineRule="auto"/>
        <w:ind w:left="720"/>
      </w:pPr>
      <w:r>
        <w:rPr>
          <w:lang w:val="fr_FR" w:bidi="fr_FR"/>
        </w:rPr>
      </w:r>
      <w:r>
        <w:rPr>
          <w:lang w:val="fr_FR" w:bidi="fr_FR"/>
        </w:rPr>
        <w:t>Les personnes qui vendaient des animaux dans le complexe du temple</w:t>
      </w:r>
    </w:p>
    <w:p>
      <w:pPr>
        <w:pStyle w:val="ListBullet"/>
        <w:spacing w:line="240" w:lineRule="auto"/>
        <w:ind w:left="720"/>
      </w:pPr>
      <w:r>
        <w:rPr>
          <w:lang w:val="fr_FR" w:bidi="fr_FR"/>
        </w:rPr>
      </w:r>
      <w:r>
        <w:rPr>
          <w:lang w:val="fr_FR" w:bidi="fr_FR"/>
        </w:rPr>
        <w:t>Les personnes qui achètent des animaux pour les sacrifices</w:t>
      </w:r>
    </w:p>
    <w:p>
      <w:pPr>
        <w:pStyle w:val="ListBullet"/>
        <w:spacing w:line="240" w:lineRule="auto"/>
        <w:ind w:left="720"/>
      </w:pPr>
      <w:r>
        <w:rPr>
          <w:lang w:val="fr_FR" w:bidi="fr_FR"/>
        </w:rPr>
      </w:r>
      <w:r>
        <w:rPr>
          <w:lang w:val="fr_FR" w:bidi="fr_FR"/>
        </w:rPr>
        <w:t>Les animaux qui sont vendus pour les sacrifices</w:t>
      </w:r>
    </w:p>
    <w:p>
      <w:pPr>
        <w:pStyle w:val="ListBullet"/>
        <w:spacing w:line="240" w:lineRule="auto"/>
        <w:ind w:left="720"/>
      </w:pPr>
      <w:r>
        <w:rPr>
          <w:lang w:val="fr_FR" w:bidi="fr_FR"/>
        </w:rPr>
      </w:r>
      <w:r>
        <w:rPr>
          <w:lang w:val="fr_FR" w:bidi="fr_FR"/>
        </w:rPr>
        <w:t>Les personnes assises à des tables qui échangent de l'argent</w:t>
      </w:r>
    </w:p>
    <w:p>
      <w:pPr>
        <w:pStyle w:val="ListBullet"/>
        <w:spacing w:line="240" w:lineRule="auto"/>
        <w:ind w:left="720"/>
      </w:pPr>
      <w:r>
        <w:rPr>
          <w:lang w:val="fr_FR" w:bidi="fr_FR"/>
        </w:rPr>
      </w:r>
      <w:r>
        <w:rPr>
          <w:lang w:val="fr_FR" w:bidi="fr_FR"/>
        </w:rPr>
        <w:t>Les personnes aveugles et boiteuses</w:t>
      </w:r>
    </w:p>
    <w:p>
      <w:pPr>
        <w:pStyle w:val="ListBullet"/>
        <w:spacing w:line="240" w:lineRule="auto"/>
        <w:ind w:left="720"/>
      </w:pPr>
      <w:r>
        <w:rPr>
          <w:lang w:val="fr_FR" w:bidi="fr_FR"/>
        </w:rPr>
      </w:r>
      <w:r>
        <w:rPr>
          <w:lang w:val="fr_FR" w:bidi="fr_FR"/>
        </w:rPr>
        <w:t>Les enfants</w:t>
      </w:r>
    </w:p>
    <w:p>
      <w:pPr>
        <w:pStyle w:val="ListBullet"/>
        <w:spacing w:line="240" w:lineRule="auto"/>
        <w:ind w:left="720"/>
      </w:pPr>
      <w:r>
        <w:rPr>
          <w:lang w:val="fr_FR" w:bidi="fr_FR"/>
        </w:rPr>
      </w:r>
      <w:r>
        <w:rPr>
          <w:lang w:val="fr_FR" w:bidi="fr_FR"/>
        </w:rPr>
        <w:t>Les principaux sacrificateurs et les scribes</w:t>
      </w:r>
    </w:p>
    <w:p>
      <w:pPr>
        <w:pStyle w:val="ListBullet"/>
        <w:spacing w:line="240" w:lineRule="auto"/>
        <w:ind w:left="720"/>
      </w:pPr>
      <w:r>
        <w:rPr>
          <w:lang w:val="fr_FR" w:bidi="fr_FR"/>
        </w:rPr>
      </w:r>
      <w:r>
        <w:rPr>
          <w:lang w:val="fr_FR" w:bidi="fr_FR"/>
        </w:rPr>
        <w:t>Un figuier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L'histoire commence avec Jésus qui entre dans le complexe du temple quelques jours avant la fête de la Pâque. Il est important de réaliser que le complexe du temple était très grand et avait beaucoup de sections différentes. La première zone dans laquelle les gens entraient quand ils étaient introduits dans le complexe du temple était la cour des Gentils, qui est sans doute l'endroit où cette scène s'est déroulée.</w:t>
      </w:r>
    </w:p>
    <w:p>
      <w:pPr/>
      <w:r>
        <w:rPr>
          <w:lang w:val="fr_FR" w:bidi="fr_FR"/>
        </w:rPr>
      </w:r>
      <w:r>
        <w:rPr>
          <w:lang w:val="fr_FR" w:bidi="fr_FR"/>
        </w:rPr>
        <w:t>Jésus voit que les gens sont occupés à acheter et à vendre des animaux en sacrifice et à échanger de l'argent dans cette zone. Jésus arrête ces activités et démontre son autorité en tant que Messie. Il jette dehors les personnes qui achètent et vendent et retourne les tables des changeurs d'argent. Il est important de comprendre que Jésus n'est pas violent ici. Il n'a blessé personne. Il n'a pas demandé à ses disciples ou à d'autres personnes de l'aider. Mais Jésus veut que les gens sachent qu'ils n'utilisent pas le temple d'une manière qui honore Dieu.</w:t>
      </w:r>
    </w:p>
    <w:p>
      <w:pPr/>
      <w:r>
        <w:rPr>
          <w:lang w:val="fr_FR" w:bidi="fr_FR"/>
        </w:rPr>
      </w:r>
      <w:r>
        <w:rPr>
          <w:lang w:val="fr_FR" w:bidi="fr_FR"/>
        </w:rPr>
        <w:t>Puis les personnes aveugles et boiteuses viennent à Jésus pour être guéries. Le texte ne dit pas combien de temps s'est écoulé entre Jésus qui chasse les marchands et les aveugles et les boiteux qui viennent à lui. Cette partie de l'histoire est peut-être arrivée un certain temps plus tard. Les personnes aveugles et boiteuses n'étaient pas autorisées à entrer dans les parvis intérieures du temple, mais elles étaient autorisées dans cette zone extérieure.</w:t>
      </w:r>
    </w:p>
    <w:p>
      <w:pPr/>
      <w:r>
        <w:rPr>
          <w:lang w:val="fr_FR" w:bidi="fr_FR"/>
        </w:rPr>
      </w:r>
      <w:r>
        <w:rPr>
          <w:lang w:val="fr_FR" w:bidi="fr_FR"/>
        </w:rPr>
        <w:t>Il y a aussi beaucoup d'enfants dans la foule, et certains d'entre eux commencent à répéter les mots qu'ils ont dû entendre les gens dire au sujet de Jésus quand il entrait dans la ville : « Hosanna au Fils de David ». Ils ne comprenaient probablement pas pleinement ce que cela signifiait.</w:t>
      </w:r>
    </w:p>
    <w:p>
      <w:pPr/>
      <w:r>
        <w:rPr>
          <w:lang w:val="fr_FR" w:bidi="fr_FR"/>
        </w:rPr>
      </w:r>
      <w:r>
        <w:rPr>
          <w:lang w:val="fr_FR" w:bidi="fr_FR"/>
        </w:rPr>
        <w:t>Les principaux sacrificateurs et les scribes se mettent très en colère contre les paroles des enfants, parce que les paroles des enfants montrent que les gens appellent Jésus le Messie. Ils demandent à Jésus : « Entends-tu ce qu'ils disent ? » Jésus dit : « Oui. » Puis il répond aux chefs religieux en citant un Psaume qui parle d'enfants qui adorent Dieu.</w:t>
      </w:r>
    </w:p>
    <w:p>
      <w:pPr/>
      <w:r>
        <w:rPr>
          <w:lang w:val="fr_FR" w:bidi="fr_FR"/>
        </w:rPr>
      </w:r>
      <w:r>
        <w:rPr>
          <w:lang w:val="fr_FR" w:bidi="fr_FR"/>
        </w:rPr>
        <w:t>Après cela, Jésus quitte le temple pour la journée et va dans le village de Béthanie pour la nuit. Il aurait fallu environ une heure à Jésus et à ses disciples pour marcher du temple à Béthanie.</w:t>
      </w:r>
    </w:p>
    <w:p>
      <w:pPr/>
      <w:r>
        <w:rPr>
          <w:lang w:val="fr_FR" w:bidi="fr_FR"/>
        </w:rPr>
      </w:r>
      <w:r>
        <w:rPr>
          <w:lang w:val="fr_FR" w:bidi="fr_FR"/>
        </w:rPr>
        <w:t>Le lendemain matin, Jésus et ses disciples retournent dans la ville. Il semble qu'ils n'ont pas encore pris leur petit-déjeuner, parce que Jésus a faim. En chemin, ils voient un figuier qui a de grandes feuilles. Jésus va voir s'il y a des figues sur l'arbre. Quand il n'en voit pas, il dit : « Que tu ne portes plus jamais de fruit », et immédiatement le figuier s'assèche et meurt. Les disciples sont choqués. Jésus leur dit que quand nous faisons confiance à Dieu sans douter, nous pouvons aussi voir des miracles comme celui-ci et des plus grands encore.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(nous pouvons supposer qu'ils sont présents pendant toute cette histoire, bien qu'ils ne soient pas mentionnés pendant la partie qui se déroule dans le temple)</w:t>
      </w:r>
    </w:p>
    <w:p>
      <w:pPr>
        <w:pStyle w:val="ListBullet"/>
        <w:spacing w:line="240" w:lineRule="auto"/>
        <w:ind w:left="720"/>
      </w:pPr>
      <w:r>
        <w:rPr>
          <w:lang w:val="fr_FR" w:bidi="fr_FR"/>
        </w:rPr>
      </w:r>
      <w:r>
        <w:rPr>
          <w:lang w:val="fr_FR" w:bidi="fr_FR"/>
        </w:rPr>
        <w:t>Les personnes qui vendaient des animaux dans le complexe du temple</w:t>
      </w:r>
    </w:p>
    <w:p>
      <w:pPr>
        <w:pStyle w:val="ListBullet"/>
        <w:spacing w:line="240" w:lineRule="auto"/>
        <w:ind w:left="720"/>
      </w:pPr>
      <w:r>
        <w:rPr>
          <w:lang w:val="fr_FR" w:bidi="fr_FR"/>
        </w:rPr>
      </w:r>
      <w:r>
        <w:rPr>
          <w:lang w:val="fr_FR" w:bidi="fr_FR"/>
        </w:rPr>
        <w:t>Les personnes qui achètent des animaux pour les sacrifices</w:t>
      </w:r>
    </w:p>
    <w:p>
      <w:pPr>
        <w:pStyle w:val="ListBullet"/>
        <w:spacing w:line="240" w:lineRule="auto"/>
        <w:ind w:left="720"/>
      </w:pPr>
      <w:r>
        <w:rPr>
          <w:lang w:val="fr_FR" w:bidi="fr_FR"/>
        </w:rPr>
      </w:r>
      <w:r>
        <w:rPr>
          <w:lang w:val="fr_FR" w:bidi="fr_FR"/>
        </w:rPr>
        <w:t>Des animaux comme des colombes, des brebis et des chèvres</w:t>
      </w:r>
    </w:p>
    <w:p>
      <w:pPr>
        <w:pStyle w:val="ListBullet"/>
        <w:spacing w:line="240" w:lineRule="auto"/>
        <w:ind w:left="720"/>
      </w:pPr>
      <w:r>
        <w:rPr>
          <w:lang w:val="fr_FR" w:bidi="fr_FR"/>
        </w:rPr>
      </w:r>
      <w:r>
        <w:rPr>
          <w:lang w:val="fr_FR" w:bidi="fr_FR"/>
        </w:rPr>
        <w:t>Les personnes assises à des tables qui échangent de l'argent</w:t>
      </w:r>
    </w:p>
    <w:p>
      <w:pPr>
        <w:pStyle w:val="ListBullet"/>
        <w:spacing w:line="240" w:lineRule="auto"/>
        <w:ind w:left="720"/>
      </w:pPr>
      <w:r>
        <w:rPr>
          <w:lang w:val="fr_FR" w:bidi="fr_FR"/>
        </w:rPr>
      </w:r>
      <w:r>
        <w:rPr>
          <w:lang w:val="fr_FR" w:bidi="fr_FR"/>
        </w:rPr>
        <w:t>Les personnes aveugles et boiteuses</w:t>
      </w:r>
    </w:p>
    <w:p>
      <w:pPr>
        <w:pStyle w:val="ListBullet"/>
        <w:spacing w:line="240" w:lineRule="auto"/>
        <w:ind w:left="720"/>
      </w:pPr>
      <w:r>
        <w:rPr>
          <w:lang w:val="fr_FR" w:bidi="fr_FR"/>
        </w:rPr>
      </w:r>
      <w:r>
        <w:rPr>
          <w:lang w:val="fr_FR" w:bidi="fr_FR"/>
        </w:rPr>
        <w:t>Les enfants</w:t>
      </w:r>
    </w:p>
    <w:p>
      <w:pPr>
        <w:pStyle w:val="ListBullet"/>
        <w:spacing w:line="240" w:lineRule="auto"/>
        <w:ind w:left="720"/>
      </w:pPr>
      <w:r>
        <w:rPr>
          <w:lang w:val="fr_FR" w:bidi="fr_FR"/>
        </w:rPr>
      </w:r>
      <w:r>
        <w:rPr>
          <w:lang w:val="fr_FR" w:bidi="fr_FR"/>
        </w:rPr>
        <w:t>Les principaux sacrificateurs et les scribes</w:t>
      </w:r>
    </w:p>
    <w:p>
      <w:pPr>
        <w:pStyle w:val="ListBullet"/>
        <w:spacing w:line="240" w:lineRule="auto"/>
        <w:ind w:left="720"/>
      </w:pPr>
      <w:r>
        <w:rPr>
          <w:lang w:val="fr_FR" w:bidi="fr_FR"/>
        </w:rPr>
      </w:r>
      <w:r>
        <w:rPr>
          <w:lang w:val="fr_FR" w:bidi="fr_FR"/>
        </w:rPr>
        <w:t>Un figuier</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Représentez Jésus en train d'entrer dans le complexe du temple à Jérusalem avec ses disciples. Quand ils entrent, ils voient beaucoup de personnes acheter et vendre des animaux. Les gens se disputent peut-être au sujet des prix. Les animaux font du bruit. Il y a aussi des personnes assises à des tables et qui échangent de l'argent.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en cet instant ? » Vous entendrez peut-être des réponses comme : « Je suis en colère contre ce que les gens font au temple de mon Père », ou « Je suis triste que les gens se laissent distraire de Dieu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Représentez Jésus en train de faire partir les gens, puis retournez les tables des échangeurs d'argent et retournez les chaises où sont assises les personnes qui vendent les colombes.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marchands et les changeurs d'argent : « Que ressentez-vous en ce moment ? » Vous entendrez peut-être des choses comme : « Je suis en colère ! » « Je suis choqué ! » « Je ne sais pas qui est cette personne. Comment ose-t-il fermer notre entreprise ? »</w:t>
      </w:r>
    </w:p>
    <w:p>
      <w:pPr>
        <w:pStyle w:val="ListBullet"/>
        <w:spacing w:line="240" w:lineRule="auto"/>
        <w:ind w:left="720"/>
      </w:pPr>
      <w:r>
        <w:rPr>
          <w:lang w:val="fr_FR" w:bidi="fr_FR"/>
        </w:rPr>
      </w:r>
      <w:r>
        <w:rPr>
          <w:lang w:val="fr_FR" w:bidi="fr_FR"/>
        </w:rPr>
        <w:t>Demandez aux acteurs qui jouent les principaux sacrificateurs et les scribes : « Que ressentez-vous en ce moment ? » Vous entendrez peut-être des réponses comme : « Je suis très en colère », ou « Je ne peux pas croire qu'il ait fait cela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aux chefs comme les sacrificateurs et les scribes : « Il est écrit : "La maison de mon Père sera une maison de prière", mais vous en avez fait une caverne de voleurs ! » Représentez maintenant des personnes qui se remettent à prier et à adorer. Peut-être que les chefs religieux commencent à parler entre eux de ce qui vient de se passer. Jésus et ses disciples restent dans le temple, et certaines personnes qui sont aveugles et boiteuses commencent à venir à Jésus pour être guéries. Représentez certains enfants dans la foule qui regardent Jésus et commencent à chanter : « Hosanna au Fils de David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enfants : « Que ressentez-vous en ce moment ? » Vous entendrez peut-être des réponses comme : « Nous sommes ravis que Jésus soit ici », ou « Cet homme semble être important et en plus de ça, il est gentil ».</w:t>
      </w:r>
    </w:p>
    <w:p>
      <w:pPr>
        <w:pStyle w:val="ListBullet"/>
        <w:spacing w:line="240" w:lineRule="auto"/>
        <w:ind w:left="720"/>
      </w:pPr>
      <w:r>
        <w:rPr>
          <w:lang w:val="fr_FR" w:bidi="fr_FR"/>
        </w:rPr>
      </w:r>
      <w:r>
        <w:rPr>
          <w:lang w:val="fr_FR" w:bidi="fr_FR"/>
        </w:rPr>
        <w:t>Demandez aux acteurs qui jouent les principaux sacrificateurs et les scribes : « Que ressentez-vous en ce moment ? » Vous entendrez peut-être des réponses comme : « Je suis extrêmement en colère qu'il laisse les enfants l'appeler Messie ! » ou « Cela devient de pire en pire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Extrêmement en colère, les principaux sacrificateurs et les scribes demandent à Jésus : « Entends-tu ce que disent ces enfants ? » Jésus dit simplement : « Oui ». Puis il pose une question : « N'avez-vous jamais lu : "Tu as enseigné aux enfants et aux nourrissons à te louer" ? » Représentez maintenant Jésus et ses disciples en train de quitter le temple. Ils sortent de la ville et continuent de marcher pendant environ une heure jusqu'à ce qu'ils atteignent le village de Béthanie, où ils passeront la nuit.</w:t>
      </w:r>
    </w:p>
    <w:p>
      <w:pPr/>
      <w:r>
        <w:rPr>
          <w:lang w:val="fr_FR" w:bidi="fr_FR"/>
        </w:rPr>
      </w:r>
      <w:r>
        <w:rPr>
          <w:lang w:val="fr_FR" w:bidi="fr_FR"/>
        </w:rPr>
        <w:t>Représentez maintenant Jésus et les disciples en train de retourner au temple le lendemain matin. Ils font la même marche, et ils ont faim. Ils voient un figuier du côté de la route qui semble avoir beaucoup de grandes feuilles dessus. Jésus va voir s'il y a encore du fruit, mais il n'y a que des feuilles. Jésus dit : « Que tu ne portes plus jamais de fruit ! » Immédiatement, le figuier s'assèche et meurt.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ressentez-vous en ce moment ? » Vous entendrez peut-être des réponses comme : « Je suis sans voix », ou « Je suis choqué », ou « J'ai un peu peur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demandent avec étonnement : « Comment le figuier s'est-il flétri si rapidement ? » Et Jésus leur dit : « Je vous le dis en vérité, si vous avez foi et ne doutez pas, vous pouvez faire des choses comme cela et beaucoup plus ». Jésus souligne ce point avec une image puissante. L'acteur qui joue Jésus voudra peut-être utiliser des gestes de la main ou des mouvements corporels pour représenter ce qu'il dit ensuite : « Vous pouvez même dire à cette montagne : "Soulève-toi et jeté dans la mer", et cela arrivera. Vous pouvez prier pour n'importe quoi, et si vous avez foi, vous le recevrez. »</w:t>
      </w:r>
    </w:p>
    <w:p>
      <w:pPr/>
      <w:r>
        <w:rPr>
          <w:lang w:val="fr_FR" w:bidi="fr_FR"/>
        </w:rPr>
      </w:r>
      <w:r>
        <w:rPr>
          <w:lang w:val="fr_FR" w:bidi="fr_FR"/>
        </w:rPr>
        <w:t>Arrêtez la représentation. Demandez aux acteurs qui jouent les disciples : « Que ressentez-vous en ce moment ? » Vous entendrez peut-être des réponses comme : « Je suis toujours confus », ou « Cela semble merveilleux, mais comment est-ce possible ?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Dans cette histoire, Jésus et ses disciples viennent d'arrivet à </w:t>
      </w:r>
      <w:r>
        <w:rPr>
          <w:b/>
          <w:lang w:val="fr_FR" w:bidi="fr_FR"/>
        </w:rPr>
        <w:t>Jérusalem</w:t>
      </w:r>
      <w:r>
        <w:rPr>
          <w:lang w:val="fr_FR" w:bidi="fr_FR"/>
        </w:rPr>
        <w:t xml:space="preserve"> et se rendent </w:t>
      </w:r>
      <w:r>
        <w:rPr>
          <w:b/>
          <w:lang w:val="fr_FR" w:bidi="fr_FR"/>
        </w:rPr>
        <w:t>au temple</w:t>
      </w:r>
      <w:r>
        <w:rPr>
          <w:lang w:val="fr_FR" w:bidi="fr_FR"/>
        </w:rPr>
        <w:t>.</w:t>
      </w:r>
    </w:p>
    <w:p>
      <w:pPr/>
      <w:r>
        <w:rPr>
          <w:lang w:val="fr_FR" w:bidi="fr_FR"/>
        </w:rPr>
      </w:r>
      <w:r>
        <w:rPr>
          <w:b/>
          <w:lang w:val="fr_FR" w:bidi="fr_FR"/>
        </w:rPr>
        <w:t>Jérusalem</w:t>
      </w:r>
      <w:r>
        <w:rPr>
          <w:lang w:val="fr_FR" w:bidi="fr_FR"/>
        </w:rPr>
        <w:t xml:space="preserve"> était la capitale d'Israël. Trois fois par an, tous les hommes Juifs étaient censés venir à Jérusalem pour adorer pendant les fêtes spéciales. Voir le Glossaire principal pour une description complète.</w:t>
      </w:r>
    </w:p>
    <w:p>
      <w:pPr/>
      <w:r>
        <w:rPr>
          <w:lang w:val="fr_FR" w:bidi="fr_FR"/>
        </w:rPr>
      </w:r>
      <w:r>
        <w:rPr>
          <w:lang w:val="fr_FR" w:bidi="fr_FR"/>
        </w:rPr>
        <w:t xml:space="preserve">Le </w:t>
      </w:r>
      <w:r>
        <w:rPr>
          <w:b/>
          <w:lang w:val="fr_FR" w:bidi="fr_FR"/>
        </w:rPr>
        <w:t>temple</w:t>
      </w:r>
      <w:r>
        <w:rPr>
          <w:lang w:val="fr_FR" w:bidi="fr_FR"/>
        </w:rPr>
        <w:t xml:space="preserve"> était l'endroit où les gens pouvaient venir pour faire des sacrifices à Dieu, en plus de prier et de l'adorer ensemble. Il n'y avait qu'un seul temple en Israël. Voir le Glossaire principal pour une description plus complète du </w:t>
      </w:r>
      <w:r>
        <w:rPr>
          <w:b/>
          <w:lang w:val="fr_FR" w:bidi="fr_FR"/>
        </w:rPr>
        <w:t>temple</w:t>
      </w:r>
      <w:r>
        <w:rPr>
          <w:lang w:val="fr_FR" w:bidi="fr_FR"/>
        </w:rPr>
        <w:t>, et assurez-vous d'utiliser le même mot dans votre traduction que dans d'autres passages.</w:t>
      </w:r>
    </w:p>
    <w:p>
      <w:pPr/>
      <w:r>
        <w:rPr>
          <w:lang w:val="fr_FR" w:bidi="fr_FR"/>
        </w:rPr>
      </w:r>
      <w:r>
        <w:rPr>
          <w:lang w:val="fr_FR" w:bidi="fr_FR"/>
        </w:rPr>
        <w:t xml:space="preserve">Quand il arrive dans le temple, Jésus commence à chasser les personnes qui achètent et vendent des animaux pour le </w:t>
      </w:r>
      <w:r>
        <w:rPr>
          <w:b/>
          <w:lang w:val="fr_FR" w:bidi="fr_FR"/>
        </w:rPr>
        <w:t>sacrifice</w:t>
      </w:r>
      <w:r>
        <w:rPr>
          <w:lang w:val="fr_FR" w:bidi="fr_FR"/>
        </w:rPr>
        <w:t xml:space="preserve">. Un </w:t>
      </w:r>
      <w:r>
        <w:rPr>
          <w:b/>
          <w:lang w:val="fr_FR" w:bidi="fr_FR"/>
        </w:rPr>
        <w:t>sacrifice</w:t>
      </w:r>
      <w:r>
        <w:rPr>
          <w:lang w:val="fr_FR" w:bidi="fr_FR"/>
        </w:rPr>
        <w:t xml:space="preserve"> est quelque chose qui est offert à Dieu pour le remercier ou lui demander pardon. Il pourrait s'agir d'un sacrifice de sang, qui inclut le fait de tuer et de brûler un animal, ou d'un sacrifice autre que le sang comme donner de l'encens ou du grain à Dieu. Voir le Glossaire principal pour une description complète, et assurez-vous d'utiliser le même mot dans votre traduction que vous avez utilisé pour « sacrifice » auparavant.</w:t>
      </w:r>
    </w:p>
    <w:p>
      <w:pPr/>
      <w:r>
        <w:rPr>
          <w:lang w:val="fr_FR" w:bidi="fr_FR"/>
        </w:rPr>
      </w:r>
      <w:r>
        <w:rPr>
          <w:lang w:val="fr_FR" w:bidi="fr_FR"/>
        </w:rPr>
        <w:t xml:space="preserve">Jésus renverse aussi les tables des </w:t>
      </w:r>
      <w:r>
        <w:rPr>
          <w:b/>
          <w:lang w:val="fr_FR" w:bidi="fr_FR"/>
        </w:rPr>
        <w:t>changeurs d'argent</w:t>
      </w:r>
      <w:r>
        <w:rPr>
          <w:lang w:val="fr_FR" w:bidi="fr_FR"/>
        </w:rPr>
        <w:t>, des personnes qui échangeaient toutes sortes de pièces contre le genre de pièces utilisé pour payer l'impôt du temple. Il renverse aussi les chaises des personnes qui vendaient des colombes pour être utilisées en sacrifices.</w:t>
      </w:r>
    </w:p>
    <w:p>
      <w:pPr/>
      <w:r>
        <w:rPr>
          <w:lang w:val="fr_FR" w:bidi="fr_FR"/>
        </w:rPr>
      </w:r>
      <w:r>
        <w:rPr>
          <w:lang w:val="fr_FR" w:bidi="fr_FR"/>
        </w:rPr>
        <w:t xml:space="preserve">Jésus dit : « Il est écrit : "Ma maison sera appelée une maison de </w:t>
      </w:r>
      <w:r>
        <w:rPr>
          <w:b/>
          <w:lang w:val="fr_FR" w:bidi="fr_FR"/>
        </w:rPr>
        <w:t>prière</w:t>
      </w:r>
      <w:r>
        <w:rPr>
          <w:lang w:val="fr_FR" w:bidi="fr_FR"/>
        </w:rPr>
        <w:t xml:space="preserve">", mais vous en avez fait "une </w:t>
      </w:r>
      <w:r>
        <w:rPr>
          <w:b/>
          <w:lang w:val="fr_FR" w:bidi="fr_FR"/>
        </w:rPr>
        <w:t>caverne de voleurs</w:t>
      </w:r>
      <w:r>
        <w:rPr>
          <w:lang w:val="fr_FR" w:bidi="fr_FR"/>
        </w:rPr>
        <w:t>" ».</w:t>
      </w:r>
    </w:p>
    <w:p>
      <w:pPr/>
      <w:r>
        <w:rPr>
          <w:lang w:val="fr_FR" w:bidi="fr_FR"/>
        </w:rPr>
      </w:r>
      <w:r>
        <w:rPr>
          <w:lang w:val="fr_FR" w:bidi="fr_FR"/>
        </w:rPr>
        <w:t xml:space="preserve">La </w:t>
      </w:r>
      <w:r>
        <w:rPr>
          <w:b/>
          <w:lang w:val="fr_FR" w:bidi="fr_FR"/>
        </w:rPr>
        <w:t>prière</w:t>
      </w:r>
      <w:r>
        <w:rPr>
          <w:lang w:val="fr_FR" w:bidi="fr_FR"/>
        </w:rPr>
        <w:t xml:space="preserve"> dans le Nouveau Testament fait référence à la communication avec Dieu. Assurez-vous que le mot que vous utilisez ici ne fait pas référence seulement à la communication rituelle, mais à quelque chose de plus personnel. Voir le Glossaire principal pour une description plus complète, et assurez-vous d'utiliser le même mot que vous avez utilisé ailleurs.</w:t>
      </w:r>
    </w:p>
    <w:p>
      <w:pPr/>
      <w:r>
        <w:rPr>
          <w:lang w:val="fr_FR" w:bidi="fr_FR"/>
        </w:rPr>
      </w:r>
      <w:r>
        <w:rPr>
          <w:lang w:val="fr_FR" w:bidi="fr_FR"/>
        </w:rPr>
        <w:t xml:space="preserve">Le mot </w:t>
      </w:r>
      <w:r>
        <w:rPr>
          <w:b/>
          <w:lang w:val="fr_FR" w:bidi="fr_FR"/>
        </w:rPr>
        <w:t>caverne</w:t>
      </w:r>
      <w:r>
        <w:rPr>
          <w:lang w:val="fr_FR" w:bidi="fr_FR"/>
        </w:rPr>
        <w:t xml:space="preserve"> signifie un lieu comme une grotte où vivaient des animaux dangereux tels que des lions. Une « caverne de voleurs » signifie un lieu où les voleurs viennent pour se cacher, pour qu'ils ne soient pas attrapés et punis.</w:t>
      </w:r>
    </w:p>
    <w:p>
      <w:pPr/>
      <w:r>
        <w:rPr>
          <w:lang w:val="fr_FR" w:bidi="fr_FR"/>
        </w:rPr>
      </w:r>
      <w:r>
        <w:rPr>
          <w:lang w:val="fr_FR" w:bidi="fr_FR"/>
        </w:rPr>
        <w:t xml:space="preserve">Après que Jésus ait fait cesser les marchands, certaines personnes aveugles et boiteuses viennent à lui dans le parvis du temple et il les </w:t>
      </w:r>
      <w:r>
        <w:rPr>
          <w:b/>
          <w:lang w:val="fr_FR" w:bidi="fr_FR"/>
        </w:rPr>
        <w:t>guérit</w:t>
      </w:r>
      <w:r>
        <w:rPr>
          <w:lang w:val="fr_FR" w:bidi="fr_FR"/>
        </w:rPr>
        <w:t xml:space="preserve">. </w:t>
      </w:r>
      <w:r>
        <w:rPr>
          <w:b/>
          <w:lang w:val="fr_FR" w:bidi="fr_FR"/>
        </w:rPr>
        <w:t>Guérir</w:t>
      </w:r>
      <w:r>
        <w:rPr>
          <w:lang w:val="fr_FR" w:bidi="fr_FR"/>
        </w:rPr>
        <w:t xml:space="preserve"> signifie qu'il les a fait se sentir mieux par rapport à leur maladie ou leur handicap pour qu'ils puissent maintenant utiliser la partie de leur corps qui ne fonctionnait pas auparavant. Utilisez le même mot que vous avez utilisé dans d'autres passages qui parlent de Jésus qui guérit les handicaps des gens.</w:t>
      </w:r>
    </w:p>
    <w:p>
      <w:pPr/>
      <w:r>
        <w:rPr>
          <w:lang w:val="fr_FR" w:bidi="fr_FR"/>
        </w:rPr>
      </w:r>
      <w:r>
        <w:rPr>
          <w:lang w:val="fr_FR" w:bidi="fr_FR"/>
        </w:rPr>
        <w:t xml:space="preserve">Les </w:t>
      </w:r>
      <w:r>
        <w:rPr>
          <w:b/>
          <w:lang w:val="fr_FR" w:bidi="fr_FR"/>
        </w:rPr>
        <w:t>principaux sacrificateurs</w:t>
      </w:r>
      <w:r>
        <w:rPr>
          <w:lang w:val="fr_FR" w:bidi="fr_FR"/>
        </w:rPr>
        <w:t xml:space="preserve"> et les </w:t>
      </w:r>
      <w:r>
        <w:rPr>
          <w:b/>
          <w:lang w:val="fr_FR" w:bidi="fr_FR"/>
        </w:rPr>
        <w:t>scribes</w:t>
      </w:r>
      <w:r>
        <w:rPr>
          <w:lang w:val="fr_FR" w:bidi="fr_FR"/>
        </w:rPr>
        <w:t xml:space="preserve"> voient les miracles que fait Jésus. « Principaux sacrificateurs » signifie probablement plusieurs des sacrificateurs les plus anciens et les plus puissants. Voir le Glossaire principal pour une description plus complète des </w:t>
      </w:r>
      <w:r>
        <w:rPr>
          <w:b/>
          <w:lang w:val="fr_FR" w:bidi="fr_FR"/>
        </w:rPr>
        <w:t>sacrificateurs</w:t>
      </w:r>
      <w:r>
        <w:rPr>
          <w:lang w:val="fr_FR" w:bidi="fr_FR"/>
        </w:rPr>
        <w:t xml:space="preserve">. Assurez-vous d'utiliser le même mot que vous avez utilisé pour « sacrificateur » auparavant. Les </w:t>
      </w:r>
      <w:r>
        <w:rPr>
          <w:b/>
          <w:lang w:val="fr_FR" w:bidi="fr_FR"/>
        </w:rPr>
        <w:t>scribes</w:t>
      </w:r>
      <w:r>
        <w:rPr>
          <w:lang w:val="fr_FR" w:bidi="fr_FR"/>
        </w:rPr>
        <w:t xml:space="preserve"> étaient des personnes qui étudiaient les Écritures de l'Ancien Testament et en faisaient de nouvelles copies à la main. C'étaient des experts que les gens respectaient parce qu'ils en savaient beaucoup au sujet des Écritures. Utilisez le même mot que vous avez utilisé pour « scribe » dans d'autres passages.</w:t>
      </w:r>
    </w:p>
    <w:p>
      <w:pPr/>
      <w:r>
        <w:rPr>
          <w:lang w:val="fr_FR" w:bidi="fr_FR"/>
        </w:rPr>
      </w:r>
      <w:r>
        <w:rPr>
          <w:lang w:val="fr_FR" w:bidi="fr_FR"/>
        </w:rPr>
        <w:t xml:space="preserve">Les principaux sacrificateurs et les scribes entendent aussi certains enfants dans la foule crier : « </w:t>
      </w:r>
      <w:r>
        <w:rPr>
          <w:b/>
          <w:lang w:val="fr_FR" w:bidi="fr_FR"/>
        </w:rPr>
        <w:t>Hosanna</w:t>
      </w:r>
      <w:r>
        <w:rPr>
          <w:lang w:val="fr_FR" w:bidi="fr_FR"/>
        </w:rPr>
        <w:t xml:space="preserve"> au </w:t>
      </w:r>
      <w:r>
        <w:rPr>
          <w:b/>
          <w:lang w:val="fr_FR" w:bidi="fr_FR"/>
        </w:rPr>
        <w:t>Fils de David</w:t>
      </w:r>
      <w:r>
        <w:rPr>
          <w:lang w:val="fr_FR" w:bidi="fr_FR"/>
        </w:rPr>
        <w:t xml:space="preserve"> ! »</w:t>
      </w:r>
    </w:p>
    <w:p>
      <w:pPr/>
      <w:r>
        <w:rPr>
          <w:lang w:val="fr_FR" w:bidi="fr_FR"/>
        </w:rPr>
      </w:r>
      <w:r>
        <w:rPr>
          <w:b/>
          <w:lang w:val="fr_FR" w:bidi="fr_FR"/>
        </w:rPr>
        <w:t>Hosanna</w:t>
      </w:r>
      <w:r>
        <w:rPr>
          <w:lang w:val="fr_FR" w:bidi="fr_FR"/>
        </w:rPr>
        <w:t xml:space="preserve"> vient d'un mot hébreu qui signifie « sauve-nous maintenant », mais il semble que les gens l'utilisaient comme un moyen de louer Dieu. Traduisez-le ici de la même manière que vous l'avez traduit dans le passage au sujet de Jésus qui entre dans Jérusalem.</w:t>
      </w:r>
    </w:p>
    <w:p>
      <w:pPr/>
      <w:r>
        <w:rPr>
          <w:lang w:val="fr_FR" w:bidi="fr_FR"/>
        </w:rPr>
      </w:r>
      <w:r>
        <w:rPr>
          <w:b/>
          <w:lang w:val="fr_FR" w:bidi="fr_FR"/>
        </w:rPr>
        <w:t>Fils de David</w:t>
      </w:r>
      <w:r>
        <w:rPr>
          <w:lang w:val="fr_FR" w:bidi="fr_FR"/>
        </w:rPr>
        <w:t xml:space="preserve"> est une expression que l'on utilisait pour parler du roi de la famille de David que Dieu avait promis sauverait Israël. </w:t>
      </w:r>
      <w:r>
        <w:rPr>
          <w:b/>
          <w:lang w:val="fr_FR" w:bidi="fr_FR"/>
        </w:rPr>
        <w:t>David</w:t>
      </w:r>
      <w:r>
        <w:rPr>
          <w:lang w:val="fr_FR" w:bidi="fr_FR"/>
        </w:rPr>
        <w:t xml:space="preserve"> était le plus grand roi d'Israël dans l'Ancien Testament, et Dieu a promis que l'un de ses descendants sauverait Israël. Voir le Glossaire principal pour une définition plus complète de </w:t>
      </w:r>
      <w:r>
        <w:rPr>
          <w:b/>
          <w:lang w:val="fr_FR" w:bidi="fr_FR"/>
        </w:rPr>
        <w:t>Fils de David</w:t>
      </w:r>
      <w:r>
        <w:rPr>
          <w:lang w:val="fr_FR" w:bidi="fr_FR"/>
        </w:rPr>
        <w:t>. Utilisez la même expression ici que celle que vous avez utilisée auparavant.</w:t>
      </w:r>
    </w:p>
    <w:p>
      <w:pPr/>
      <w:r>
        <w:rPr>
          <w:lang w:val="fr_FR" w:bidi="fr_FR"/>
        </w:rPr>
      </w:r>
      <w:r>
        <w:rPr>
          <w:lang w:val="fr_FR" w:bidi="fr_FR"/>
        </w:rPr>
        <w:t xml:space="preserve">Les principaux sacrificateurs et les scribes se mettent extrêmement en colère, et ils demandent à Jésus : « Entends-tu ce que disent ces enfants ? » Jésus répond avec une citation des Psaumes : « Hors de la bouche des nourrissons et des bébés qui allaitent, tu as préparé une </w:t>
      </w:r>
      <w:r>
        <w:rPr>
          <w:b/>
          <w:lang w:val="fr_FR" w:bidi="fr_FR"/>
        </w:rPr>
        <w:t>louange</w:t>
      </w:r>
      <w:r>
        <w:rPr>
          <w:lang w:val="fr_FR" w:bidi="fr_FR"/>
        </w:rPr>
        <w:t xml:space="preserve"> pour toi-même ».</w:t>
      </w:r>
    </w:p>
    <w:p>
      <w:pPr/>
      <w:r>
        <w:rPr>
          <w:lang w:val="fr_FR" w:bidi="fr_FR"/>
        </w:rPr>
      </w:r>
      <w:r>
        <w:rPr>
          <w:lang w:val="fr_FR" w:bidi="fr_FR"/>
        </w:rPr>
        <w:t>« Hors de la bouche de » est une façon poétique de dire « de ».</w:t>
      </w:r>
    </w:p>
    <w:p>
      <w:pPr/>
      <w:r>
        <w:rPr>
          <w:lang w:val="fr_FR" w:bidi="fr_FR"/>
        </w:rPr>
      </w:r>
      <w:r>
        <w:rPr>
          <w:lang w:val="fr_FR" w:bidi="fr_FR"/>
        </w:rPr>
        <w:t>« Les nourrissons et les bébés qui allaitent » peut aussi être traduit comme « enfants et bébés ».</w:t>
      </w:r>
    </w:p>
    <w:p>
      <w:pPr/>
      <w:r>
        <w:rPr>
          <w:lang w:val="fr_FR" w:bidi="fr_FR"/>
        </w:rPr>
      </w:r>
      <w:r>
        <w:rPr>
          <w:b/>
          <w:lang w:val="fr_FR" w:bidi="fr_FR"/>
        </w:rPr>
        <w:t>Louer</w:t>
      </w:r>
      <w:r>
        <w:rPr>
          <w:lang w:val="fr_FR" w:bidi="fr_FR"/>
        </w:rPr>
        <w:t xml:space="preserve"> signifie parler bien de ou dire de bonnes choses à ou au sujet de quelqu'un, ou honorer quelqu'un par ses mots. Utilisez le même mot ici que vous avez utilisé pour « louange » dans d'autres passages.</w:t>
      </w:r>
    </w:p>
    <w:p>
      <w:pPr/>
      <w:r>
        <w:rPr>
          <w:lang w:val="fr_FR" w:bidi="fr_FR"/>
        </w:rPr>
      </w:r>
      <w:r>
        <w:rPr>
          <w:lang w:val="fr_FR" w:bidi="fr_FR"/>
        </w:rPr>
        <w:t xml:space="preserve">Jésus quitte le temple et va dans le village de </w:t>
      </w:r>
      <w:r>
        <w:rPr>
          <w:b/>
          <w:lang w:val="fr_FR" w:bidi="fr_FR"/>
        </w:rPr>
        <w:t>Béthanie</w:t>
      </w:r>
      <w:r>
        <w:rPr>
          <w:lang w:val="fr_FR" w:bidi="fr_FR"/>
        </w:rPr>
        <w:t xml:space="preserve"> pour la nuit. Béthanie se trouvait à environ une heure de marche à l'est de Jérusalem. Le lendemain matin, il retourne dans la ville avec ses disciples et il voit un </w:t>
      </w:r>
      <w:r>
        <w:rPr>
          <w:b/>
          <w:lang w:val="fr_FR" w:bidi="fr_FR"/>
        </w:rPr>
        <w:t>figuier</w:t>
      </w:r>
      <w:r>
        <w:rPr>
          <w:lang w:val="fr_FR" w:bidi="fr_FR"/>
        </w:rPr>
        <w:t xml:space="preserve"> du côté de la route. Un </w:t>
      </w:r>
      <w:r>
        <w:rPr>
          <w:b/>
          <w:lang w:val="fr_FR" w:bidi="fr_FR"/>
        </w:rPr>
        <w:t>figuier</w:t>
      </w:r>
      <w:r>
        <w:rPr>
          <w:lang w:val="fr_FR" w:bidi="fr_FR"/>
        </w:rPr>
        <w:t xml:space="preserve"> est un type d'arbre fruitier qui pousse en Israël. Il peut atteindre 10 m de hauteur et son tronc peut mesurer 1 m de diamètre. Les feuilles viennent en avril ou en mai, et le fruit mûrit généralement en juin. Le figuier que voit Jésus a beaucoup de grandes feuilles dessus. Jésus regarde pour voir s'il porte du fruit, parce qu'il a faim. Mais il n'y a pas de fruit, seulement des feuilles. Jésus dit donc à l'arbre : « Que tu ne portes plus jamais de fruit », et l'arbre s'assèche immédiatement et meurt. Les disciples sont étonnés, et ils demandent : « Comment l'arbre s'est-il flétri si rapidement ? »</w:t>
      </w:r>
    </w:p>
    <w:p>
      <w:pPr/>
      <w:r>
        <w:rPr>
          <w:lang w:val="fr_FR" w:bidi="fr_FR"/>
        </w:rPr>
      </w:r>
      <w:r>
        <w:rPr>
          <w:lang w:val="fr_FR" w:bidi="fr_FR"/>
        </w:rPr>
        <w:t>Montrez à l'équipe une image d'un figuier.</w:t>
      </w:r>
    </w:p>
    <w:p>
      <w:pPr/>
      <w:r>
        <w:rPr>
          <w:lang w:val="fr_FR" w:bidi="fr_FR"/>
        </w:rPr>
      </w:r>
      <w:r>
        <w:rPr>
          <w:lang w:val="fr_FR" w:bidi="fr_FR"/>
        </w:rPr>
        <w:t xml:space="preserve">Jésus répond : « </w:t>
      </w:r>
      <w:r>
        <w:rPr>
          <w:b/>
          <w:lang w:val="fr_FR" w:bidi="fr_FR"/>
        </w:rPr>
        <w:t>Je vous le dis en vérité</w:t>
      </w:r>
      <w:r>
        <w:rPr>
          <w:lang w:val="fr_FR" w:bidi="fr_FR"/>
        </w:rPr>
        <w:t xml:space="preserve">, si vous avez </w:t>
      </w:r>
      <w:r>
        <w:rPr>
          <w:b/>
          <w:lang w:val="fr_FR" w:bidi="fr_FR"/>
        </w:rPr>
        <w:t>foi</w:t>
      </w:r>
      <w:r>
        <w:rPr>
          <w:lang w:val="fr_FR" w:bidi="fr_FR"/>
        </w:rPr>
        <w:t xml:space="preserve"> et ne </w:t>
      </w:r>
      <w:r>
        <w:rPr>
          <w:b/>
          <w:lang w:val="fr_FR" w:bidi="fr_FR"/>
        </w:rPr>
        <w:t>doutez</w:t>
      </w:r>
      <w:r>
        <w:rPr>
          <w:lang w:val="fr_FR" w:bidi="fr_FR"/>
        </w:rPr>
        <w:t xml:space="preserve"> pas, vous pouvez faire des choses comme cela et beaucoup plus ».</w:t>
      </w:r>
    </w:p>
    <w:p>
      <w:pPr/>
      <w:r>
        <w:rPr>
          <w:lang w:val="fr_FR" w:bidi="fr_FR"/>
        </w:rPr>
      </w:r>
      <w:r>
        <w:rPr>
          <w:lang w:val="fr_FR" w:bidi="fr_FR"/>
        </w:rPr>
        <w:t>« Je vous le dis en vérité » est une expression que Jésus utilise souvent dans son enseignement pour montrer aux gens qu'une parole est très importante. Il est destiné à faire en sorte que les gens prêtent une attention particulière à ce qu'il est sur le point de dire. Traduisez cette expression de la même manière que vous l'avez traduite dans d'autres passages.</w:t>
      </w:r>
    </w:p>
    <w:p>
      <w:pPr/>
      <w:r>
        <w:rPr>
          <w:lang w:val="fr_FR" w:bidi="fr_FR"/>
        </w:rPr>
      </w:r>
      <w:r>
        <w:rPr>
          <w:b/>
          <w:lang w:val="fr_FR" w:bidi="fr_FR"/>
        </w:rPr>
        <w:t>La foi</w:t>
      </w:r>
      <w:r>
        <w:rPr>
          <w:lang w:val="fr_FR" w:bidi="fr_FR"/>
        </w:rPr>
        <w:t xml:space="preserve"> décrit la réponse des gens à la promesse de Dieu. Voir le glossaire principal pour une définition plus complète. Utilisez le même mot que vous avez utilisé dans d'autres passages qui parlent de croire en Dieu ou d'avoir foi en Dieu.</w:t>
      </w:r>
    </w:p>
    <w:p>
      <w:pPr/>
      <w:r>
        <w:rPr>
          <w:lang w:val="fr_FR" w:bidi="fr_FR"/>
        </w:rPr>
      </w:r>
      <w:r>
        <w:rPr>
          <w:b/>
          <w:lang w:val="fr_FR" w:bidi="fr_FR"/>
        </w:rPr>
        <w:t>Le doute</w:t>
      </w:r>
      <w:r>
        <w:rPr>
          <w:lang w:val="fr_FR" w:bidi="fr_FR"/>
        </w:rPr>
        <w:t xml:space="preserve"> est l'opposé de la foi. Cela signifie ne pas être sûr de quelque chose, ne pas faire confiance à quelqu'un, ou ne pas pouvoir décider quoi faire.</w:t>
      </w:r>
    </w:p>
    <w:p>
      <w:pPr/>
      <w:r>
        <w:rPr>
          <w:lang w:val="fr_FR" w:bidi="fr_FR"/>
        </w:rPr>
      </w:r>
      <w:r>
        <w:rPr>
          <w:lang w:val="fr_FR" w:bidi="fr_FR"/>
        </w:rPr>
        <w:t xml:space="preserve">Jésus continue son enseignement en disant : « Vous pouvez même dire à cette montagne : "Soulève-toi et jète-toi dans la mer", et cela arrivera. Vous pouvez </w:t>
      </w:r>
      <w:r>
        <w:rPr>
          <w:b/>
          <w:lang w:val="fr_FR" w:bidi="fr_FR"/>
        </w:rPr>
        <w:t>prier</w:t>
      </w:r>
      <w:r>
        <w:rPr>
          <w:lang w:val="fr_FR" w:bidi="fr_FR"/>
        </w:rPr>
        <w:t xml:space="preserve"> pour ce que vous voudrez, et si vous avez </w:t>
      </w:r>
      <w:r>
        <w:rPr>
          <w:b/>
          <w:lang w:val="fr_FR" w:bidi="fr_FR"/>
        </w:rPr>
        <w:t>foi</w:t>
      </w:r>
      <w:r>
        <w:rPr>
          <w:lang w:val="fr_FR" w:bidi="fr_FR"/>
        </w:rPr>
        <w:t>, vous le recevrez. » Il est important de comprendre que dans ce passage, « vous » signifie beaucoup de personnes, et pas seulement une personne : Jésus parle principalement de personnes qui prient ensemble, et non d'une personne qui prie seule. Utilisez les mêmes mots pour « prier » et « foi » ici que vous avez utilisés plus tôt dans ce passage.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21:23–32</w:t>
      </w:r>
      <w:r>
        <w:rPr>
          <w:lang w:val="fr_FR" w:bidi="fr_FR"/>
        </w:rPr>
      </w:r>
    </w:p>
    <w:p>
      <w:pPr>
        <w:pStyle w:val="Heading3"/>
      </w:pPr>
      <w:r>
        <w:rPr>
          <w:lang w:val="fr_FR" w:bidi="fr_FR"/>
        </w:rPr>
        <w:t>Écouter et Cœur</w:t>
      </w:r>
    </w:p>
    <w:p>
      <w:pPr/>
      <w:r>
        <w:rPr>
          <w:lang w:val="fr_FR" w:bidi="fr_FR"/>
        </w:rPr>
      </w:r>
      <w:r>
        <w:rPr>
          <w:lang w:val="fr_FR" w:bidi="fr_FR"/>
        </w:rPr>
        <w:t>Écoutez Matthieu 21.23–32.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raconte une autre histoire au sujet du conflit entre Jésus et les chefs religieux à Jérusalem. Dans ces histoires, Jésus se trouve dans le temple juif à Jérusalem. Il fait et dit beaucoup de choses que les chefs religieux n'aiment pas. Ces histoires de conflit finiront par conduire les chefs religieux à arrêter Jésus.</w:t>
      </w:r>
    </w:p>
    <w:p>
      <w:pPr/>
      <w:r>
        <w:rPr>
          <w:lang w:val="fr_FR" w:bidi="fr_FR"/>
        </w:rPr>
      </w:r>
      <w:r>
        <w:rPr>
          <w:lang w:val="fr_FR" w:bidi="fr_FR"/>
        </w:rPr>
        <w:t>Nous nous souvenons, d'après les passages précédents, que beaucoup de personnes sont à Jérusalem pendant cette période afin d'adorer Dieu pendant la fête de la Pâque. Jésus et ses disciples sont retournés au temple après avoir passé la nuit dans un village à proximité. Jésus commence à enseigner dans le temple. Puisque le temple était bondé à cette époque, il y avait probablement beaucoup de personnes qui écoutaient Jésus. Pendant que Jésus enseigne, un groupe de principaux sacrificateurs et d'anciens vient et le défient. Ils demandent : « Par quelle autorité fais-tu ces choses, et qui t'a donné cette autorité ? »</w:t>
      </w:r>
    </w:p>
    <w:p>
      <w:pPr/>
      <w:r>
        <w:rPr>
          <w:lang w:val="fr_FR" w:bidi="fr_FR"/>
        </w:rPr>
      </w:r>
      <w:r>
        <w:rPr>
          <w:lang w:val="fr_FR" w:bidi="fr_FR"/>
        </w:rPr>
        <w:t>« Ces choses » signifie probablement les choses qui sont arrivées au cours des deux derniers jours : Jésus est entré dans Jérusalem dans une procession royale et a chassé les marchands de vente dans le temple. Les sacrificateurs et les anciens posent peut-être aussi des questions au sujet de son autorité pour enseigner le peuple. Les principaux sacrificateurs et les anciens étaient les chefs qui étaient responsables du temple. Ils n'avaient pas donné autorité à Jésus. Ils demandent donc qui lui a donné cette autorité.</w:t>
      </w:r>
    </w:p>
    <w:p>
      <w:pPr/>
      <w:r>
        <w:rPr>
          <w:lang w:val="fr_FR" w:bidi="fr_FR"/>
        </w:rPr>
      </w:r>
      <w:r>
        <w:rPr>
          <w:lang w:val="fr_FR" w:bidi="fr_FR"/>
        </w:rPr>
        <w:t>Arrêtez-vous et discutez des questions suivantes avec votre équipe : Dans votre culture, qui donne aux gens l'autorité de devenir un chef spirituel ? Qu'est-ce qui fait que les gens respectent un chef ? Parlez de ce qui se passe quand les gens sont en désaccord sur le fait que quelqu'un devrait être un chef spirituel ou non.</w:t>
      </w:r>
    </w:p>
    <w:p>
      <w:pPr/>
      <w:r>
        <w:rPr>
          <w:lang w:val="fr_FR" w:bidi="fr_FR"/>
        </w:rPr>
      </w:r>
      <w:r>
        <w:rPr>
          <w:lang w:val="fr_FR" w:bidi="fr_FR"/>
        </w:rPr>
        <w:t>Jésus répond à leur question en posant une autre question. Les rabbins ou les enseignants spirituels dans l'Israël antique répondaient souvent en posant une question. La question aiderait les gens à mieux comprendre ce qui était discuté. Cela les fera peut-être y réfléchir d'une nouvelle manière. Cela les prépare peut-être à mieux comprendre la réponse que si le rabbin donnait la réponse immédiatement. Jésus dit : « Je vous poserai aussi une question. Si vous me répondez, je vous dirai par quelle autorité je fais ces choses. »</w:t>
      </w:r>
    </w:p>
    <w:p>
      <w:pPr/>
      <w:r>
        <w:rPr>
          <w:lang w:val="fr_FR" w:bidi="fr_FR"/>
        </w:rPr>
      </w:r>
      <w:r>
        <w:rPr>
          <w:lang w:val="fr_FR" w:bidi="fr_FR"/>
        </w:rPr>
        <w:t>Jésus demande ensuite : « L'autorité de Jean pour baptiser les gens venait-elle du ciel, ou était-elle simplement humaine ? » Jésus pointe les chefs vers Jean-Baptiste, parce que Jean et Jésus prêchent le même message : « Repentez-vous, c'est-à-dire retournez à Dieu, parce que le royaume des cieux est proche ». Jean a été envoyé par Dieu pour préparer les gens à recevoir Jésus le Messie, c'est-à-dire le Sauveur promis.</w:t>
      </w:r>
    </w:p>
    <w:p>
      <w:pPr/>
      <w:r>
        <w:rPr>
          <w:lang w:val="fr_FR" w:bidi="fr_FR"/>
        </w:rPr>
      </w:r>
      <w:r>
        <w:rPr>
          <w:lang w:val="fr_FR" w:bidi="fr_FR"/>
        </w:rPr>
        <w:t>Les principaux sacrificateurs et les anciens ne savent pas comment répondre à la question de Jésus. Ils savent déjà ce qu'ils pensent de Jean-Baptiste. Quand Jean était vivant, ils ne prêtaient pas attention à son message. Ils ne pensaient pas qu'il était vraiment un prophète venu de Dieu. Mais une énorme foule de personnes écoute la conversation. Les principaux sacrificateurs et les anciens savent que les gens aimaient Jean et croyaient qu'il était un prophète. S'ils disent que son autorité ne venait pas de Dieu, les gens pourraient se mettre en colère. Les gens ne respecteront peut-être plus les sacrificateurs et les anciens si les sacrificateurs et les anciens disent ouvertement que Jean n'était pas un vrai prophète. Les gens pourraient même se mettre tellement en colère qu'ils deviendront violents. Les sacrificateurs et les anciens ont donc peur du peuple.</w:t>
      </w:r>
    </w:p>
    <w:p>
      <w:pPr/>
      <w:r>
        <w:rPr>
          <w:lang w:val="fr_FR" w:bidi="fr_FR"/>
        </w:rPr>
      </w:r>
      <w:r>
        <w:rPr>
          <w:lang w:val="fr_FR" w:bidi="fr_FR"/>
        </w:rPr>
        <w:t>Après qu'ils aient parlé ensemble pour essayer de décider comment répondre à la question de Jésus, les principaux sacrificateurs et les anciens finissent par dire : « Nous ne savons pas ». Puisqu'ils déclarent publiquement qu'ils ne savent pas qui a donné à Jean son autorité, cela signifie qu'ils n'ont pas non plus le droit de demander à Jésus qui a donné à Jésus son autorité. Jésus leur dit qu'il ne répondra pas à cette question. En ne donnant pas une réponse directe, Jésus évite de donner aux chefs une raison claire de l'accuser d'être un faux prophète. En demandant spécifiquement si l'autorité de Jean venait « des cieux », ce qui signifie de Dieu, Jésus dit indirectement que Dieu a envoyé Jean pour préparer le peuple pour le Messie, et que Dieu a aussi envoyé Jésus en tant que Messie.</w:t>
      </w:r>
    </w:p>
    <w:p>
      <w:pPr/>
      <w:r>
        <w:rPr>
          <w:lang w:val="fr_FR" w:bidi="fr_FR"/>
        </w:rPr>
      </w:r>
      <w:r>
        <w:rPr>
          <w:lang w:val="fr_FR" w:bidi="fr_FR"/>
        </w:rPr>
        <w:t>Jésus répond ensuite d'une manière différente : il raconte une parabole, c'est-à-dire une histoire qui servait à enseigner. Il commence en disant : « Qu'en pensez-vous ? » Il leur introduit une scène et leur dit qu'il veut qu'ils portent un jugement à son sujet. Puis il raconte une histoire au sujet de deux fils. Un fils dit qu'il n'obéira pas aux instructions de son père, mais plus tard, il change d'avis, se repent, et obéit. L'autre fils dit qu'il obéira, mais il ne fait pas en fait ce que le père a dit de faire. Jésus demande aux principaux sacrificateurs et aux anciens de décider quel fils a vraiment obéi à son père. Ils disent : « Celui qui a dit qu'il ne le ferait pas, mais a changé d'avis et a obéi ».</w:t>
      </w:r>
    </w:p>
    <w:p>
      <w:pPr/>
      <w:r>
        <w:rPr>
          <w:lang w:val="fr_FR" w:bidi="fr_FR"/>
        </w:rPr>
      </w:r>
      <w:r>
        <w:rPr>
          <w:lang w:val="fr_FR" w:bidi="fr_FR"/>
        </w:rPr>
        <w:t>Jésus convient que les principaux sacrificateurs et les anciens ont répondu correctement. Le fils qui a dit non, mais s'est repenti plus tard, était celui qui a vraiment obéi. Jésus utilise ensuite la propre réponse des principaux sacrificateurs et des anciens contre eux. Ils sont comme l'autre fils, qui prétendait qu'il faisait ce que son père disait, mais ne l'a pas vraiment fait. Puis Jésus fait une déclaration choquante : « Les collecteurs d'impôts et les prostituées entreront dans le royaume de Dieu avant vous ».</w:t>
      </w:r>
    </w:p>
    <w:p>
      <w:pPr/>
      <w:r>
        <w:rPr>
          <w:lang w:val="fr_FR" w:bidi="fr_FR"/>
        </w:rPr>
      </w:r>
      <w:r>
        <w:rPr>
          <w:lang w:val="fr_FR" w:bidi="fr_FR"/>
        </w:rPr>
        <w:t>Les personnes religieuses en Israël méprisaient les collecteurs d'impôts comme la pire sorte de pécheurs, parce que les collecteurs d'impôts opprimaient et trompaient leur propre peuple afin de servir le gouvernement romain. Mais, si possible, les prostituées étaient encore pires que les collecteurs d'impôts. Les personnes religieuses pensaient que ces deux groupes de personnes méritaient d'être complètement rejetés par Dieu et la communauté. Mais Jésus dit que Dieu sauvera ces personnes si elles se repentent, comme beaucoup d'entre elles l'ont fait quand elles ont entendu le message de Jean-Baptiste. Ces personnes seront les chefs de file pour recevoir l'aide et le salut de Dieu. Les personnes religieuses devront suivre humblement leur exemple, ou peut-être même qu'elles n'y arriveront pas du tout.</w:t>
      </w:r>
    </w:p>
    <w:p>
      <w:pPr/>
      <w:r>
        <w:rPr>
          <w:lang w:val="fr_FR" w:bidi="fr_FR"/>
        </w:rPr>
      </w:r>
      <w:r>
        <w:rPr>
          <w:lang w:val="fr_FR" w:bidi="fr_FR"/>
        </w:rPr>
        <w:t>Jésus ramène maintenant la conversation à Jean-Baptiste. Il dit que Jean a prêché « la voie de la justice » ou « la bonne voie ». Ceci signifie que Jean montrait au peuple comme vivre en bonne relation avec Dieu en se repentant de leur péché et en faisant confiance à Dieu. Les principaux sacrificateurs et les anciens rejetaient son message. Mais bien des collecteurs d'impôts et des prostituées l'acceptaient et se repentaient de leur péché. Les chefs religieux auraient pu changer d'avis après avoir vu combien le message de Jean avait changé la vie de ces personnes. Mais ils ne se sont quand même pas repentis. Par conséquent, ils s'excluent eux-mêmes du salut et d'une relation avec Dieu.</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et ses disciples retournent au temple après avoir passé la nuit dans un village à proximité. Jésus commence à enseigner une foule de personnes dans le parvis du temple.</w:t>
      </w:r>
    </w:p>
    <w:p>
      <w:pPr/>
      <w:r>
        <w:rPr>
          <w:lang w:val="fr_FR" w:bidi="fr_FR"/>
        </w:rPr>
      </w:r>
      <w:r>
        <w:rPr>
          <w:b/>
          <w:lang w:val="fr_FR" w:bidi="fr_FR"/>
        </w:rPr>
        <w:t>Deuxième partie :</w:t>
      </w:r>
      <w:r>
        <w:rPr>
          <w:lang w:val="fr_FR" w:bidi="fr_FR"/>
        </w:rPr>
        <w:t xml:space="preserve"> Les principaux sacrificateurs et les anciens confrontent Jésus et lui demandent qui lui a donné son autorité. Jésus répond aux principaux sacrificateurs et aux anciens en leur posant une autre question : « Qui a donné autorité à Jean-Baptiste ? » Les chefs ne savent pas comment répondre, et finissent par dire : « Nous ne savons pas ». Jésus refuse ensuite de répondre à leurs questions initiales.</w:t>
      </w:r>
    </w:p>
    <w:p>
      <w:pPr/>
      <w:r>
        <w:rPr>
          <w:lang w:val="fr_FR" w:bidi="fr_FR"/>
        </w:rPr>
      </w:r>
      <w:r>
        <w:rPr>
          <w:b/>
          <w:lang w:val="fr_FR" w:bidi="fr_FR"/>
        </w:rPr>
        <w:t>Troisième partie :</w:t>
      </w:r>
      <w:r>
        <w:rPr>
          <w:lang w:val="fr_FR" w:bidi="fr_FR"/>
        </w:rPr>
        <w:t xml:space="preserve"> Jésus raconte une histoire au sujet d'un homme qui a deux fils. L'histoire représente deux types de personnes. Certaines personnes disent qu'elles sont justes, mais ne suivent pas vraiment Dieu, et certaines personnes savent qu'elles sont pécheresses, mais se repentent de leurs péchés et suivent ensuite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Une foule dans le parvis du temple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Un père</w:t>
      </w:r>
    </w:p>
    <w:p>
      <w:pPr>
        <w:pStyle w:val="ListBullet"/>
        <w:spacing w:line="240" w:lineRule="auto"/>
        <w:ind w:left="720"/>
      </w:pPr>
      <w:r>
        <w:rPr>
          <w:lang w:val="fr_FR" w:bidi="fr_FR"/>
        </w:rPr>
      </w:r>
      <w:r>
        <w:rPr>
          <w:lang w:val="fr_FR" w:bidi="fr_FR"/>
        </w:rPr>
        <w:t>Deux fils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L'histoire commence quand Jésus et ses disciples retournent au temple à Jérusalem après avoir passé la nuit dans un village à proximité. Les événements dans l'histoire se produisent probablement dans le parvis extérieur du temple, la cour des Gentils.</w:t>
      </w:r>
    </w:p>
    <w:p>
      <w:pPr/>
      <w:r>
        <w:rPr>
          <w:lang w:val="fr_FR" w:bidi="fr_FR"/>
        </w:rPr>
      </w:r>
      <w:r>
        <w:rPr>
          <w:lang w:val="fr_FR" w:bidi="fr_FR"/>
        </w:rPr>
        <w:t>Si vous ne l'avez pas déjà fait, montrez à l'équipe un diagramme du temple, y compris la cour des Gentils.</w:t>
      </w:r>
    </w:p>
    <w:p>
      <w:pPr/>
      <w:r>
        <w:rPr>
          <w:lang w:val="fr_FR" w:bidi="fr_FR"/>
        </w:rPr>
      </w:r>
      <w:r>
        <w:rPr>
          <w:lang w:val="fr_FR" w:bidi="fr_FR"/>
        </w:rPr>
        <w:t>Il est important de comprendre que le temple aurait été rempli de personnes à cette époque. Beaucoup de ces personnes étaient venues de Galilée, comme Jésus, ou d'autres lieux qui étaient loin de Jérusalem. L'Évangile de Matthieu montre que beaucoup de personnes de Galilée ont suivi Jésus, mais les gens à Jérusalem, en particulier les chefs religieux, ne l'acceptaient pas comme Messie. Puisque beaucoup de personnes dans le temple en ce moment viennent de l'extérieur de Jérusalem, la foule est très favorable à Jésus.</w:t>
      </w:r>
    </w:p>
    <w:p>
      <w:pPr/>
      <w:r>
        <w:rPr>
          <w:lang w:val="fr_FR" w:bidi="fr_FR"/>
        </w:rPr>
      </w:r>
      <w:r>
        <w:rPr>
          <w:lang w:val="fr_FR" w:bidi="fr_FR"/>
        </w:rPr>
        <w:t>Pendant que Jésus enseigne, certains des chefs dans le temple, certains principaux sacrificateurs et anciens, viennent et confrontent Jésus. Ceux-ci auraient été certaines des personnes les plus puissantes de Jérusalem. C'étaient des chefs religieux supérieurs qui étaient très respectés. Ils posent deux questions à Jésus : quelle autorité a-t-il et qui lui a donné l'autorité.</w:t>
      </w:r>
    </w:p>
    <w:p>
      <w:pPr/>
      <w:r>
        <w:rPr>
          <w:lang w:val="fr_FR" w:bidi="fr_FR"/>
        </w:rPr>
      </w:r>
      <w:r>
        <w:rPr>
          <w:lang w:val="fr_FR" w:bidi="fr_FR"/>
        </w:rPr>
        <w:t>Il est important de se rappeler que dans les deux derniers jours, Jésus venait de faire plusieurs choses controversées. Il est entré dans Jérusalem monté sur un âne, tout comme le prophète Zacharie de l'Ancien Testament avait dit que le Messie le ferait. Il a jeté les marchands et les changeurs d'argent hors du temple, même s'ils avaient la permission d'y faire affaires de la part du souverain sacrificateur. Il enseigne maintenant les gens dans le temple. Les principaux sacrificateurs et les anciens défient Jésus et essaient de montrer qu'il n'a pas le droit de faire ces choses. Ils espèrent qu'il dira quelque chose qui leur permettra de l'accuser d'être un faux prophète. Selon la loi de l'Ancien Testament, les gens punissaient les faux prophètes avec la peine de mort.</w:t>
      </w:r>
    </w:p>
    <w:p>
      <w:pPr/>
      <w:r>
        <w:rPr>
          <w:lang w:val="fr_FR" w:bidi="fr_FR"/>
        </w:rPr>
      </w:r>
      <w:r>
        <w:rPr>
          <w:lang w:val="fr_FR" w:bidi="fr_FR"/>
        </w:rPr>
        <w:t>Jésus répond aux deux questions des principaux sacrificateurs et des anciens en disant : « Je vous poserai aussi une seule question ». Avant qu'il leur donne une réponse, il veut qu'ils répondent à sa question. Il leur demande si Jean-Baptiste tirait son autorité « des cieux » (de Dieu) ou « des hommes ». Jésus a maintenant inversé la situation. Les chefs religieux espéraient piéger Jésus avec leur question, mais désormais c'est Jésus qui les a piégés. Ils ne pensent pas que Jean a été envoyé par Dieu. Mais l'énorme foule de personnes qui les entoure pense que Jean a été envoyé par Dieu. Si les chefs religieux disent ouvertement que Jean n'était pas vraiment un prophète, les gens se mettront en colère. Ils parlent entre eux pour décider ce qu'ils devraient dire. En fin de compte, ils donnent une réponse sûre mais faible : « Nous ne savons pas ».</w:t>
      </w:r>
    </w:p>
    <w:p>
      <w:pPr/>
      <w:r>
        <w:rPr>
          <w:lang w:val="fr_FR" w:bidi="fr_FR"/>
        </w:rPr>
      </w:r>
      <w:r>
        <w:rPr>
          <w:lang w:val="fr_FR" w:bidi="fr_FR"/>
        </w:rPr>
        <w:t>En disant qu'ils ne savent pas si Jean-Baptiste était un vrai prophète ou un faux prophète, les principaux sacrificateurs et les anciens admettent qu'ils sont incapables de juger entre les vrais et les faux prophètes. Par conséquent, Jésus n'a pas besoin de leur dire d'où vient son autorité. Il dit : « Alors je ne vous dirai pas par quelle autorité je fais ces choses ».</w:t>
      </w:r>
    </w:p>
    <w:p>
      <w:pPr/>
      <w:r>
        <w:rPr>
          <w:lang w:val="fr_FR" w:bidi="fr_FR"/>
        </w:rPr>
      </w:r>
      <w:r>
        <w:rPr>
          <w:lang w:val="fr_FR" w:bidi="fr_FR"/>
        </w:rPr>
        <w:t>Ensuite, Jésus raconte une histoire. Tout au long de l'histoire, Jésus parle directement aux principaux sacrificateurs et aux anciens. Mais ses disciples et la foule dans le temple écoutent encore. Il est en fait facile d'imaginer que de plus en plus de personnes se rassemblent pour regarder cette scène quand elles voient Jésus parler avec certains des chefs les plus puissants dans le temple.</w:t>
      </w:r>
    </w:p>
    <w:p>
      <w:pPr/>
      <w:r>
        <w:rPr>
          <w:lang w:val="fr_FR" w:bidi="fr_FR"/>
        </w:rPr>
      </w:r>
      <w:r>
        <w:rPr>
          <w:lang w:val="fr_FR" w:bidi="fr_FR"/>
        </w:rPr>
        <w:t>Jésus introduit l'histoire avec une question : « Qu'en pensez-vous ? » Il parle de deux fils. Un fils dit qu'il n'obéira pas à son père, mais en fin de compte, il obéit. L'autre fils dit qu'il obéira, mais il n'obéit pas vraiment. Jésus termine l'histoire par une autre question : « Lequel des deux a fait la volonté de son père ? » Les principaux sacrificateurs et les anciens répondent : « Le premier ». C'est la bonne réponse. Mais cela montre que les principaux sacrificateurs et les anciens ont tort. Jésus laisse entendre qu'ils sont comme le deuxième fils, qui disait qu'il obéissait mais n'obéissait pas vraiment à son père. Le premier fils était comme les personnes qui n'obéissaient pas à Dieu, mais quand Jean-Baptiste leur a dit de se repentir, ils ont changé d'avis et ont commencé à obéir.</w:t>
      </w:r>
    </w:p>
    <w:p>
      <w:pPr/>
      <w:r>
        <w:rPr>
          <w:lang w:val="fr_FR" w:bidi="fr_FR"/>
        </w:rPr>
      </w:r>
      <w:r>
        <w:rPr>
          <w:lang w:val="fr_FR" w:bidi="fr_FR"/>
        </w:rPr>
        <w:t>Jésus dit aux principaux sacrificateurs et aux anciens que même les collecteurs d'impôts et les prostituées corrompus, les pires pécheurs possibles, entreront dans le royaume des cieux avant les chefs religieux. Ces personnes pécheresses ont écouté Jean-Baptiste et se sont repenties, et elles ont commencé à obéir à Dieu. Mais les chefs religieux n'ont pas écouté ni se sont-ils repentis. Ils disent qu'ils obéissent à Dieu, mais Dieu leur a envoyé un prophète qui a dit qu'ils devraient se repentir, et ils ne l'ont pas fait. Même après avoir vu beaucoup d'autres personnes se repentir et commencer à mener une nouvelle vie, les chefs religieux ne se sont quand même pas repentis.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Une foule dans le parvis du temple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Un père</w:t>
      </w:r>
    </w:p>
    <w:p>
      <w:pPr>
        <w:pStyle w:val="ListBullet"/>
        <w:spacing w:line="240" w:lineRule="auto"/>
        <w:ind w:left="720"/>
      </w:pPr>
      <w:r>
        <w:rPr>
          <w:lang w:val="fr_FR" w:bidi="fr_FR"/>
        </w:rPr>
      </w:r>
      <w:r>
        <w:rPr>
          <w:lang w:val="fr_FR" w:bidi="fr_FR"/>
        </w:rPr>
        <w:t>Deux fils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L'histoire commence dans le temple, quand Jésus et ses douze disciples y retournent et que Jésus commence à enseigner une foule de personnes dans le parvis du temple. Pendant qu'il enseigne, un groupe de principaux sacrificateurs et d'anciens vient pour lui parler. Ils demandent : « Par quelle autorité fais-tu ces choses ? Qui t'en a donné le droit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douze disciples de Jésus : « Que ressentez-vous en ce moment ? » Vous entendrez peut-être des réponses comme : « J'ai peur », ou « Je suis inquiet de ce que Jésus va dire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répond : « Je vous dirai par quelle autorité je fais ces choses si vous répondez à une question. L'autorité de Jean pour baptiser les gens venait-elle du ciel, ou était-elle simplement humaine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principaux sacrificateurs et les anciens : « Que ressentez-vous en ce moment ? » Vous entendrez peut-être des réponses comme : « Je suis en colère », ou « Je suis confus », ou « J'ai peur de ce que feront les gens si nous répondons à cette question ».</w:t>
      </w:r>
    </w:p>
    <w:p>
      <w:pPr>
        <w:pStyle w:val="ListBullet"/>
        <w:spacing w:line="240" w:lineRule="auto"/>
        <w:ind w:left="720"/>
      </w:pPr>
      <w:r>
        <w:rPr>
          <w:lang w:val="fr_FR" w:bidi="fr_FR"/>
        </w:rPr>
      </w:r>
      <w:r>
        <w:rPr>
          <w:lang w:val="fr_FR" w:bidi="fr_FR"/>
        </w:rPr>
        <w:t>Demandez aux acteurs qui jouent la foule : « Que ressentez-vous en ce moment ? » Vous entendrez peut-être des réponses comme : « Je suis impressionné par la sagesse de Jésus », ou « Je suis impatient de voir ce qui va arriver maintenant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principaux sacrificateurs et les anciens commencent à parler ensemble silencieusement. Ils disent : « Si nous disons : "des cieux", il demandera : "Pourquoi n'avez-vous pas cru Jean ?" Mais si nous disons qu'il était d'origine humaine, nous craignons le peuple, car ils maintiennent tous que Jean était un prophète. » Enfin, ils s'entendent sur une réponse et disent : « Nous ne savons pas ».</w:t>
      </w:r>
    </w:p>
    <w:p>
      <w:pPr/>
      <w:r>
        <w:rPr>
          <w:lang w:val="fr_FR" w:bidi="fr_FR"/>
        </w:rPr>
      </w:r>
      <w:r>
        <w:rPr>
          <w:lang w:val="fr_FR" w:bidi="fr_FR"/>
        </w:rPr>
        <w:t>Jésus répond : « Alors je ne vous dirai pas par quelle autorité je fais ces choses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 « Que ressentez-vous maintenant ? » Vous entendrez peut-être des réponses comme : « Soulagé », « Heureux » ou « Fier de Jésus ».</w:t>
      </w:r>
    </w:p>
    <w:p>
      <w:pPr/>
      <w:r>
        <w:rPr>
          <w:lang w:val="fr_FR" w:bidi="fr_FR"/>
        </w:rPr>
      </w:r>
      <w:r>
        <w:rPr>
          <w:lang w:val="fr_FR" w:bidi="fr_FR"/>
        </w:rPr>
        <w:t>Jésus raconte maintenant une histoire pour montrer que les chefs religieux auraient dû écouter Jean-Baptiste. Il demande : « Qu'en pensez-vous ? » Puis il raconte l'histoire : « Un homme avec deux fils dit au garçon plus âgé : "Fils, sors et travaille dans la vigne aujourd'hui." Le fils répond : "Non, je n'irai pas", mais plus tard, il change d'avis et y va quand même. Puis le père dit à l'autre fils : "Va", et il dit : "Oui, monsieur, je le ferai." Mais il n'y est pas allé. » Après avoir raconté cette histoire, Jésus demande aux principaux sacrificateurs et aux anciens : « Lequel des deux a obéi à son père ? » Ils répondent : « Le premier ».</w:t>
      </w:r>
    </w:p>
    <w:p>
      <w:pPr/>
      <w:r>
        <w:rPr>
          <w:lang w:val="fr_FR" w:bidi="fr_FR"/>
        </w:rPr>
      </w:r>
      <w:r>
        <w:rPr>
          <w:lang w:val="fr_FR" w:bidi="fr_FR"/>
        </w:rPr>
        <w:t>Jésus donne maintenant l'enseignement de l'histoire. Il dit aux principaux sacrificateurs et aux anciens : « Je vous le dis en vérité, les collecteurs d'impôts et les prostituées corrompus entreront dans le royaume de Dieu avant vous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principaux sacrificateurs et les anciens : « Que ressentez-vous en ce moment ? » Vous entendrez peut-être des réponses comme : « Je suis choqué », « Je suis furieux » ou « Je suis sans voix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explique : « Jean-Baptiste est venu et vous a montré la bonne façon de vivre, mais vous ne l'avez pas cru, contrairement à ce qu'ont fait les collecteurs d'impôts et les prostituées. Et même quand vous avez vu cela arriver, vous avez refusé de le croire et de vous repentir de vos péchés.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réponses comme : « Je suis en colère qu'ils ne guident pas bien le peuple », ou « Je suis triste qu'ils ne croient toujours pas. »</w:t>
      </w:r>
    </w:p>
    <w:p>
      <w:pPr>
        <w:pStyle w:val="ListBullet"/>
        <w:spacing w:line="240" w:lineRule="auto"/>
        <w:ind w:left="720"/>
      </w:pPr>
      <w:r>
        <w:rPr>
          <w:lang w:val="fr_FR" w:bidi="fr_FR"/>
        </w:rPr>
      </w:r>
      <w:r>
        <w:rPr>
          <w:lang w:val="fr_FR" w:bidi="fr_FR"/>
        </w:rPr>
        <w:t>Demandez aux acteurs qui jouent la foule : « Que ressentez-vous en ce moment ? » Vous entendrez peut-être des réponses comme : « J'ai de l'espoir que les personnes normales peuvent être sauvées », ou « Je suis surpris par ce que Jésus dit.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se déroule dans l</w:t>
      </w:r>
      <w:r>
        <w:rPr>
          <w:b/>
          <w:lang w:val="fr_FR" w:bidi="fr_FR"/>
        </w:rPr>
        <w:t>e temp</w:t>
      </w:r>
      <w:r>
        <w:rPr>
          <w:lang w:val="fr_FR" w:bidi="fr_FR"/>
        </w:rPr>
        <w:t xml:space="preserve">le. Le temple était la maison où Dieu habitait parmi son peuple. Le Temple était construit de manière à ce que les gens puissent adorer Dieu et pour que des sacrificateurs puissent lui offrir des sacrifices. Voir le Glossaire principal pour une description complète. Traduisez </w:t>
      </w:r>
      <w:r>
        <w:rPr>
          <w:lang w:val="fr_FR" w:bidi="fr_FR"/>
        </w:rPr>
        <w:t>temple</w:t>
      </w:r>
      <w:r>
        <w:rPr>
          <w:lang w:val="fr_FR" w:bidi="fr_FR"/>
        </w:rPr>
        <w:t xml:space="preserve"> de la même manière que vous l'avez traduit dans d'autres passages.</w:t>
      </w:r>
    </w:p>
    <w:p>
      <w:pPr/>
      <w:r>
        <w:rPr>
          <w:lang w:val="fr_FR" w:bidi="fr_FR"/>
        </w:rPr>
      </w:r>
      <w:r>
        <w:rPr>
          <w:lang w:val="fr_FR" w:bidi="fr_FR"/>
        </w:rPr>
        <w:t xml:space="preserve">Jésus enseigne une foule de personnes quand certains </w:t>
      </w:r>
      <w:r>
        <w:rPr>
          <w:b/>
          <w:lang w:val="fr_FR" w:bidi="fr_FR"/>
        </w:rPr>
        <w:t>principaux sacrificateurs</w:t>
      </w:r>
      <w:r>
        <w:rPr>
          <w:lang w:val="fr_FR" w:bidi="fr_FR"/>
        </w:rPr>
        <w:t xml:space="preserve"> et </w:t>
      </w:r>
      <w:r>
        <w:rPr>
          <w:b/>
          <w:lang w:val="fr_FR" w:bidi="fr_FR"/>
        </w:rPr>
        <w:t>anciens</w:t>
      </w:r>
      <w:r>
        <w:rPr>
          <w:lang w:val="fr_FR" w:bidi="fr_FR"/>
        </w:rPr>
        <w:t xml:space="preserve"> viennent et lui posent une question. Voir le Glossaire principal pour une description plus complète des principaux </w:t>
      </w:r>
      <w:r>
        <w:rPr>
          <w:lang w:val="fr_FR" w:bidi="fr_FR"/>
        </w:rPr>
        <w:t>sacrificateurs</w:t>
      </w:r>
      <w:r>
        <w:rPr>
          <w:lang w:val="fr_FR" w:bidi="fr_FR"/>
        </w:rPr>
        <w:t xml:space="preserve"> et des </w:t>
      </w:r>
      <w:r>
        <w:rPr>
          <w:lang w:val="fr_FR" w:bidi="fr_FR"/>
        </w:rPr>
        <w:t>anciens</w:t>
      </w:r>
      <w:r>
        <w:rPr>
          <w:lang w:val="fr_FR" w:bidi="fr_FR"/>
        </w:rPr>
        <w:t>. Assurez-vous d'utiliser le même mot que vous avez utilisé pour « sacrificateur » ou « principal sacrificateur » auparavant. Les anciens étaient des chefs non-religieux dans la communauté. C'étaient généralement des hommes plus âgés qui aidaient la communauté à bien vivre ensemble. Traduisez le mot « ancien » de la même manière que vous l'avez traduit dans d'autres passages.</w:t>
      </w:r>
    </w:p>
    <w:p>
      <w:pPr/>
      <w:r>
        <w:rPr>
          <w:lang w:val="fr_FR" w:bidi="fr_FR"/>
        </w:rPr>
      </w:r>
      <w:r>
        <w:rPr>
          <w:lang w:val="fr_FR" w:bidi="fr_FR"/>
        </w:rPr>
        <w:t xml:space="preserve">Les principaux sacrificateurs et les anciens demandent à Jésus d'où il tire son autorité. Jésus répond en leur posant une question. L'autorité pour </w:t>
      </w:r>
      <w:r>
        <w:rPr>
          <w:b/>
          <w:lang w:val="fr_FR" w:bidi="fr_FR"/>
        </w:rPr>
        <w:t>baptiser</w:t>
      </w:r>
      <w:r>
        <w:rPr>
          <w:lang w:val="fr_FR" w:bidi="fr_FR"/>
        </w:rPr>
        <w:t xml:space="preserve"> de Jean </w:t>
      </w:r>
      <w:r>
        <w:rPr>
          <w:b/>
          <w:lang w:val="fr_FR" w:bidi="fr_FR"/>
        </w:rPr>
        <w:t>venait</w:t>
      </w:r>
      <w:r>
        <w:rPr>
          <w:lang w:val="fr_FR" w:bidi="fr_FR"/>
        </w:rPr>
        <w:t xml:space="preserve">-elle « des cieux » ou « des hommes » ? Dans ce contexte, « des cieux » est une façon respectueuse de dire « de Dieu ». « Des hommes » signifie autorité humaine. Ces deux idées contrastent l'une avec l'autre. Le baptême de Jean était fait pour montrer qu'une personne voulait arrêter de pécher et obéir à Dieu. Voir le Glossaire principal pour une description complète du </w:t>
      </w:r>
      <w:r>
        <w:rPr>
          <w:lang w:val="fr_FR" w:bidi="fr_FR"/>
        </w:rPr>
        <w:t>baptême</w:t>
      </w:r>
      <w:r>
        <w:rPr>
          <w:lang w:val="fr_FR" w:bidi="fr_FR"/>
        </w:rPr>
        <w:t>. Utilisez le même mot ici que vous avez utilisé dans d'autres passages.</w:t>
      </w:r>
    </w:p>
    <w:p>
      <w:pPr/>
      <w:r>
        <w:rPr>
          <w:lang w:val="fr_FR" w:bidi="fr_FR"/>
        </w:rPr>
      </w:r>
      <w:r>
        <w:rPr>
          <w:lang w:val="fr_FR" w:bidi="fr_FR"/>
        </w:rPr>
        <w:t xml:space="preserve">Les principaux sacrificateurs et les anciens ont maintenant un problème. S'ils disent que l'autorité de Jean-Baptiste venait de Dieu, la question évidente à laquelle ils devront répondre est : « Pourquoi ne l'avez-vous pas </w:t>
      </w:r>
      <w:r>
        <w:rPr>
          <w:b/>
          <w:lang w:val="fr_FR" w:bidi="fr_FR"/>
        </w:rPr>
        <w:t>cru</w:t>
      </w:r>
      <w:r>
        <w:rPr>
          <w:lang w:val="fr_FR" w:bidi="fr_FR"/>
        </w:rPr>
        <w:t xml:space="preserve"> ? » Croire décrit la réponse des gens à la promesse de Dieu. Ce n'est pas seulement être d'accord avec quelqu'un, mais mettre sa confiance et son assurance en Dieu. Utilisez le même mot ici que vous avez utilisé dans d'autres passages pour traduire « croire » et « foi ». Le </w:t>
      </w:r>
      <w:r>
        <w:rPr>
          <w:lang w:val="fr_FR" w:bidi="fr_FR"/>
        </w:rPr>
        <w:t>mot</w:t>
      </w:r>
      <w:r>
        <w:rPr>
          <w:lang w:val="fr_FR" w:bidi="fr_FR"/>
        </w:rPr>
        <w:t xml:space="preserve"> foi se trouve dans le glossaire principal. Si les principaux sacrificateurs et les anciens disent que l'autorité de Jean-Baptiste était simplement humaine, ils ont peur de ce que pensera et fera la foule. Ils disent donc : « Nous ne savons pas ».</w:t>
      </w:r>
    </w:p>
    <w:p>
      <w:pPr/>
      <w:r>
        <w:rPr>
          <w:lang w:val="fr_FR" w:bidi="fr_FR"/>
        </w:rPr>
      </w:r>
      <w:r>
        <w:rPr>
          <w:lang w:val="fr_FR" w:bidi="fr_FR"/>
        </w:rPr>
        <w:t xml:space="preserve">Jésus répond : « Alors je ne vous dirai pas par quelle autorité je fais ces choses ». Puis il raconte une histoire. « Un homme avec deux fils dit au garçon plus âgé : "Fils, sors et travaille dans le </w:t>
      </w:r>
      <w:r>
        <w:rPr>
          <w:b/>
          <w:lang w:val="fr_FR" w:bidi="fr_FR"/>
        </w:rPr>
        <w:t>vignoble</w:t>
      </w:r>
      <w:r>
        <w:rPr>
          <w:lang w:val="fr_FR" w:bidi="fr_FR"/>
        </w:rPr>
        <w:t xml:space="preserve"> aujourd'hui." » Un </w:t>
      </w:r>
      <w:r>
        <w:rPr>
          <w:lang w:val="fr_FR" w:bidi="fr_FR"/>
        </w:rPr>
        <w:t>vignoble</w:t>
      </w:r>
      <w:r>
        <w:rPr>
          <w:lang w:val="fr_FR" w:bidi="fr_FR"/>
        </w:rPr>
        <w:t xml:space="preserve"> est un champ où les vignes donnent du fruit appelé un raisin. Jésus poursuit l'histoire : « Le fils a répondu : "Non, je n'irai pas", mais plus tard, il </w:t>
      </w:r>
      <w:r>
        <w:rPr>
          <w:b/>
          <w:lang w:val="fr_FR" w:bidi="fr_FR"/>
        </w:rPr>
        <w:t>change d'avis</w:t>
      </w:r>
      <w:r>
        <w:rPr>
          <w:lang w:val="fr_FR" w:bidi="fr_FR"/>
        </w:rPr>
        <w:t xml:space="preserve"> et y va quand même ». Le mot « changer d'avis » vient du même mot grec qui est traduit par « se repentir ». Jésus compare donc ce fils à des personnes qui ont entendu le message de Jean-Baptiste et se sont repenties de leurs péchés, de ne pas avoir obéi à Dieu. Puis Jésus dit : « Puis le père a dit à l'autre fils : "Va", et il dit : "Oui, monsieur, je le ferai." Mais il n'y est pas allé. Lequel des deux a obéi à son père ? » Les principaux sacrificateurs et les anciens répondent : « Le premier ». </w:t>
      </w:r>
    </w:p>
    <w:p>
      <w:pPr/>
      <w:r>
        <w:rPr>
          <w:lang w:val="fr_FR" w:bidi="fr_FR"/>
        </w:rPr>
      </w:r>
      <w:r>
        <w:rPr>
          <w:lang w:val="fr_FR" w:bidi="fr_FR"/>
        </w:rPr>
        <w:t xml:space="preserve">Jésus leur dit : « </w:t>
      </w:r>
      <w:r>
        <w:rPr>
          <w:b/>
          <w:lang w:val="fr_FR" w:bidi="fr_FR"/>
        </w:rPr>
        <w:t>Je vous le dis en vérité</w:t>
      </w:r>
      <w:r>
        <w:rPr>
          <w:lang w:val="fr_FR" w:bidi="fr_FR"/>
        </w:rPr>
        <w:t xml:space="preserve">, </w:t>
      </w:r>
      <w:r>
        <w:rPr>
          <w:b/>
          <w:lang w:val="fr_FR" w:bidi="fr_FR"/>
        </w:rPr>
        <w:t>les collecteurs d'impôts</w:t>
      </w:r>
      <w:r>
        <w:rPr>
          <w:lang w:val="fr_FR" w:bidi="fr_FR"/>
        </w:rPr>
        <w:t xml:space="preserve"> et les prostituées entreront dans le </w:t>
      </w:r>
      <w:r>
        <w:rPr>
          <w:b/>
          <w:lang w:val="fr_FR" w:bidi="fr_FR"/>
        </w:rPr>
        <w:t>royaume de Dieu</w:t>
      </w:r>
      <w:r>
        <w:rPr>
          <w:lang w:val="fr_FR" w:bidi="fr_FR"/>
        </w:rPr>
        <w:t xml:space="preserve"> avant vous ».</w:t>
      </w:r>
    </w:p>
    <w:p>
      <w:pPr/>
      <w:r>
        <w:rPr>
          <w:lang w:val="fr_FR" w:bidi="fr_FR"/>
        </w:rPr>
      </w:r>
      <w:r>
        <w:rPr>
          <w:lang w:val="fr_FR" w:bidi="fr_FR"/>
        </w:rPr>
        <w:t>« Je vous le dis en vérité » est une expression que Jésus utilise souvent pour introduire un enseignement important. Utilisez la même expression ici que vous avez utilisée dans d'autres passages.</w:t>
      </w:r>
    </w:p>
    <w:p>
      <w:pPr/>
      <w:r>
        <w:rPr>
          <w:lang w:val="fr_FR" w:bidi="fr_FR"/>
        </w:rPr>
      </w:r>
      <w:r>
        <w:rPr>
          <w:b/>
          <w:lang w:val="fr_FR" w:bidi="fr_FR"/>
        </w:rPr>
        <w:t>Les collecteurs d'impôts</w:t>
      </w:r>
      <w:r>
        <w:rPr>
          <w:lang w:val="fr_FR" w:bidi="fr_FR"/>
        </w:rPr>
        <w:t xml:space="preserve"> étaient considérés comme les pires pécheurs dans la culture juive, parce qu'ils ont trahi le peuple de Dieu pour travailler pour un gouvernement étranger corrompu.</w:t>
      </w:r>
    </w:p>
    <w:p>
      <w:pPr/>
      <w:r>
        <w:rPr>
          <w:lang w:val="fr_FR" w:bidi="fr_FR"/>
        </w:rPr>
      </w:r>
      <w:r>
        <w:rPr>
          <w:lang w:val="fr_FR" w:bidi="fr_FR"/>
        </w:rPr>
        <w:t xml:space="preserve">Dans ce passage, le </w:t>
      </w:r>
      <w:r>
        <w:rPr>
          <w:b/>
          <w:lang w:val="fr_FR" w:bidi="fr_FR"/>
        </w:rPr>
        <w:t>royaume de Dieu</w:t>
      </w:r>
      <w:r>
        <w:rPr>
          <w:lang w:val="fr_FR" w:bidi="fr_FR"/>
        </w:rPr>
        <w:t xml:space="preserve"> représente le fait d'être sauvé et accepté par Dieu. Cela signifie être soumis à la volonté de Dieu et jouir d'une relation étroite avec lui. </w:t>
      </w:r>
      <w:r>
        <w:rPr>
          <w:lang w:val="fr_FR" w:bidi="fr_FR"/>
        </w:rPr>
        <w:t>Royaume de Dieu</w:t>
      </w:r>
      <w:r>
        <w:rPr>
          <w:lang w:val="fr_FR" w:bidi="fr_FR"/>
        </w:rPr>
        <w:t xml:space="preserve"> se trouve dans le glossaire principal.</w:t>
      </w:r>
    </w:p>
    <w:p>
      <w:pPr/>
      <w:r>
        <w:rPr>
          <w:lang w:val="fr_FR" w:bidi="fr_FR"/>
        </w:rPr>
      </w:r>
      <w:r>
        <w:rPr>
          <w:lang w:val="fr_FR" w:bidi="fr_FR"/>
        </w:rPr>
        <w:t xml:space="preserve">Jésus dit aussi : « Car Jean est venu à vous pour vous montrer la </w:t>
      </w:r>
      <w:r>
        <w:rPr>
          <w:b/>
          <w:lang w:val="fr_FR" w:bidi="fr_FR"/>
        </w:rPr>
        <w:t>voie de la justice</w:t>
      </w:r>
      <w:r>
        <w:rPr>
          <w:lang w:val="fr_FR" w:bidi="fr_FR"/>
        </w:rPr>
        <w:t xml:space="preserve">, et vous ne l'avez pas cru, mais les collecteurs d'impôts et les prostituées, oui. Et même après que vous ayez vu cela, vous ne vous êtes pas </w:t>
      </w:r>
      <w:r>
        <w:rPr>
          <w:b/>
          <w:lang w:val="fr_FR" w:bidi="fr_FR"/>
        </w:rPr>
        <w:t>repentis</w:t>
      </w:r>
      <w:r>
        <w:rPr>
          <w:lang w:val="fr_FR" w:bidi="fr_FR"/>
        </w:rPr>
        <w:t xml:space="preserve"> et ne l'avez pas cru. » La « voie de la justice » signifie « la bonne voie », et parle d'une façon de vivre dans laquelle les gens sont en relation avec Dieu et agissent selon sa volonté. La repentance était au centre du message de Jean-Baptiste, ainsi que de celui de Jésus. La repentance signifie se détourner de son péché et se tourner vers Dieu, et commencer à vivre une nouvelle vie en suivant les voies de Dieu. </w:t>
      </w:r>
      <w:r>
        <w:rPr>
          <w:lang w:val="fr_FR" w:bidi="fr_FR"/>
        </w:rPr>
        <w:t>Justice</w:t>
      </w:r>
      <w:r>
        <w:rPr>
          <w:lang w:val="fr_FR" w:bidi="fr_FR"/>
        </w:rPr>
        <w:t xml:space="preserve"> et </w:t>
      </w:r>
      <w:r>
        <w:rPr>
          <w:lang w:val="fr_FR" w:bidi="fr_FR"/>
        </w:rPr>
        <w:t>repentance</w:t>
      </w:r>
      <w:r>
        <w:rPr>
          <w:lang w:val="fr_FR" w:bidi="fr_FR"/>
        </w:rPr>
        <w:t xml:space="preserve"> se trouvent tous les deux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21:33–46</w:t>
      </w:r>
      <w:r>
        <w:rPr>
          <w:lang w:val="fr_FR" w:bidi="fr_FR"/>
        </w:rPr>
      </w:r>
    </w:p>
    <w:p>
      <w:pPr>
        <w:pStyle w:val="Heading3"/>
      </w:pPr>
      <w:r>
        <w:rPr>
          <w:lang w:val="fr_FR" w:bidi="fr_FR"/>
        </w:rPr>
        <w:t>Écouter et Cœur</w:t>
      </w:r>
    </w:p>
    <w:p>
      <w:pPr/>
      <w:r>
        <w:rPr>
          <w:lang w:val="fr_FR" w:bidi="fr_FR"/>
        </w:rPr>
      </w:r>
      <w:r>
        <w:rPr>
          <w:lang w:val="fr_FR" w:bidi="fr_FR"/>
        </w:rPr>
        <w:t>Écoutez Matthieu 21.33–46.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raconte une autre histoire au sujet du conflit entre Jésus et les chefs religieux à Jérusalem. Dans ces histoires, Jésus se trouve dans le temple juif à Jérusalem. Il fait et dit beaucoup de choses que les chefs religieux n'aiment pas. Ces histoires de conflit finiront par conduire les chefs religieux à arrêter Jésus.</w:t>
      </w:r>
    </w:p>
    <w:p>
      <w:pPr/>
      <w:r>
        <w:rPr>
          <w:lang w:val="fr_FR" w:bidi="fr_FR"/>
        </w:rPr>
      </w:r>
      <w:r>
        <w:rPr>
          <w:lang w:val="fr_FR" w:bidi="fr_FR"/>
        </w:rPr>
        <w:t xml:space="preserve">Dans la dernière histoire, les chefs religieux demandent à Jésus qui lui a donné son autorité. Jésus répond en parlant de Jean-Baptiste, qui préparait les gens à recevoir Jésus en tant que Messie, c'est-à-dire Sauveur promis. Dans ce passage, Jésus parle encore aux chefs religieux. Une grande foule écoute aussi. </w:t>
      </w:r>
    </w:p>
    <w:p>
      <w:pPr/>
      <w:r>
        <w:rPr>
          <w:lang w:val="fr_FR" w:bidi="fr_FR"/>
        </w:rPr>
      </w:r>
      <w:r>
        <w:rPr>
          <w:lang w:val="fr_FR" w:bidi="fr_FR"/>
        </w:rPr>
        <w:t>Jésus dit : « Écoutez une autre parabole ». Puis il raconte une parabole, c'est-à-dire une histoire qui sert d'enseignement au sujet d'un propriétaire foncier qui a planté un vignoble, un champ où les gens cultivent du raisin, puis l'a loué à des locataires et s'en va. À cette époque, il était courant pour un propriétaire foncier de louer sa terre s'il vivait dans un autre lieu. Quand la moisson arrivait, les personnes qui travaillaient sur la terre, les locataires, lui donnaient une partie du fruit en échange du droit d'utiliser la terre. Jésus raconte comment le propriétaire du terrain a dépensé du temps et de l'argent pour planter ce nouveau vignoble. Le propriétaire foncier avait construit un mur autour de lui, pour le protéger des animaux ou des personnes qui voudraient en voler le fruit ; il avait construit une tour, un lieu où quelqu'un pouvait s'asseoir et regarder le vignoble pour le protéger des voleurs ou des animaux ; et avait creusé un pressoir à vin, un lieu où les gens mettaient les raisins pour en presser le jus.</w:t>
      </w:r>
    </w:p>
    <w:p>
      <w:pPr/>
      <w:r>
        <w:rPr>
          <w:lang w:val="fr_FR" w:bidi="fr_FR"/>
        </w:rPr>
      </w:r>
      <w:r>
        <w:rPr>
          <w:lang w:val="fr_FR" w:bidi="fr_FR"/>
        </w:rPr>
        <w:t>Montrez à l'équipe une image d'un pressoir à vin et d'un vignoble avec un mur et une tour de guet.</w:t>
      </w:r>
    </w:p>
    <w:p>
      <w:pPr/>
      <w:r>
        <w:rPr>
          <w:lang w:val="fr_FR" w:bidi="fr_FR"/>
        </w:rPr>
      </w:r>
      <w:r>
        <w:rPr>
          <w:lang w:val="fr_FR" w:bidi="fr_FR"/>
        </w:rPr>
        <w:t>Discutez des questions suivantes avec votre équipe : Dans votre région, que doivent faire les gens pour commencer à cultiver une nouvelle parcelle de terre ? Combien de temps faut-il avant qu'ils obtiennent une récolte ? Que font les gens s'ils possèdent une terre dans un lieu différent de celui où ils vivent ?</w:t>
      </w:r>
    </w:p>
    <w:p>
      <w:pPr/>
      <w:r>
        <w:rPr>
          <w:lang w:val="fr_FR" w:bidi="fr_FR"/>
        </w:rPr>
      </w:r>
      <w:r>
        <w:rPr>
          <w:lang w:val="fr_FR" w:bidi="fr_FR"/>
        </w:rPr>
        <w:t>Toutes les actions qu'entreprend le propriétaire foncier au début de l'histoire montrent qu'il s'attend à une bonne récolte. Toutes ces actions sont aussi directement citées dans une histoire que le prophète Ésaïe a racontée au sujet d'un vignoble. Dans l'histoire d'Ésaïe, le propriétaire foncier, qui représente Dieu, a planté un vignoble, construit un mur, creusé un pressoir à vin et bâti une tour. Il s'attendait à obtenir une bonne moisson après tout son dur travail. Mais le vignoble, qui dans l'histoire d'Ésaïe représente le peuple d'Israël, a donné du raisin amer au lieu du bon raisin. Le vignoble n'a pas réussi à donner de bons fruits, tout comme le peuple d'Israël n'a pas réussi à obéir à Dieu et à maintenir une relation avec lui. Dieu a donc détruit le vignoble, qui représente le jugement de Dieu sur Israël quand ils ont continué à désobéir.</w:t>
      </w:r>
    </w:p>
    <w:p>
      <w:pPr/>
      <w:r>
        <w:rPr>
          <w:lang w:val="fr_FR" w:bidi="fr_FR"/>
        </w:rPr>
      </w:r>
      <w:r>
        <w:rPr>
          <w:lang w:val="fr_FR" w:bidi="fr_FR"/>
        </w:rPr>
        <w:t>Les chefs religieux de l'époque de Jésus connaissaient certainement cette histoire du livre d'Ésaïe. Comme Jésus raconte une histoire qui commence de la même manière, ils auraient compris que le vignoble représente Israël. Mais dans l'histoire de Jésus, l'accent n'est pas mis sur le fruit, mais sur les locataires, les personnes qui louent le vignoble. Dans l'histoire de Jésus, les locataires représentent les chefs d'Israël.</w:t>
      </w:r>
    </w:p>
    <w:p>
      <w:pPr/>
      <w:r>
        <w:rPr>
          <w:lang w:val="fr_FR" w:bidi="fr_FR"/>
        </w:rPr>
      </w:r>
      <w:r>
        <w:rPr>
          <w:lang w:val="fr_FR" w:bidi="fr_FR"/>
        </w:rPr>
        <w:t>Dans l'histoire de Jésus, le moment de la moisson vient enfin, et le propriétaire foncier envoie certains serviteurs pour recueillir la partie du fruit que les locataires devaient au propriétaire foncier. Mais au lieu de donner le fruit, les locataires battent un serviteur, en tuent un autre, et lapident un troisième, ce qui signifie qu'ils lui ont jeté des pierres afin de le tuer. Le propriétaire foncier envoie ensuite un autre groupe de serviteurs, plus grand. Mais les locataires les traitent de la même manière. Dans l'histoire de Jésus, les serviteurs du propriétaire foncier représentent les prophètes de l'Ancien Testament que Dieu a envoyés pour donner des messages au peuple d'Israël. Ces prophètes demandaient au peuple d'Israël de donner à Dieu le fruit de l'amour et de l'obéissance. Mais le peuple d'Israël a ignoré les prophètes et les a même attaqués et tués.</w:t>
      </w:r>
    </w:p>
    <w:p>
      <w:pPr/>
      <w:r>
        <w:rPr>
          <w:lang w:val="fr_FR" w:bidi="fr_FR"/>
        </w:rPr>
      </w:r>
      <w:r>
        <w:rPr>
          <w:lang w:val="fr_FR" w:bidi="fr_FR"/>
        </w:rPr>
        <w:t>Jésus en vient maintenant au moment crucial dans l'histoire. Le propriétaire foncier envoie son fils pour collecter le fruit des locataires. Le propriétaire foncier pense que les locataires respecteront certainement son fils, qui agit avec l'autorité de son père. Mais les locataires pensent au contraire que s'ils tuent le fils, qui possédera la terre après la mort du propriétaire du terrain, ils pourront prendre le terrain pour eux-mêmes. Ils s'emparent du fils, le traînent hors du vignoble, et le tuent. Dans l'histoire, le fils du propriétaire du terrain représente Jésus, le Fils de Dieu. Dieu l'a envoyé comme le dernier et meilleur messager pour son peuple, mais le peuple l'a rejeté et l'a traité de la même manière qu'il avait traité les prophètes. Plus précisément, Jésus montre qu'il sait que les chefs religieux le traîneront hors de la ville et l'y tueront.</w:t>
      </w:r>
    </w:p>
    <w:p>
      <w:pPr/>
      <w:r>
        <w:rPr>
          <w:lang w:val="fr_FR" w:bidi="fr_FR"/>
        </w:rPr>
      </w:r>
      <w:r>
        <w:rPr>
          <w:lang w:val="fr_FR" w:bidi="fr_FR"/>
        </w:rPr>
        <w:t>Jésus demande maintenant aux chefs religieux ce que fera le propriétaire foncier. Ils répondent : « Il mettra horriblement à mort les hommes méchants et louera le vignoble à d'autres qui lui donneront sa part de la récolte ». La réponse des chefs religieux est correcte. Mais Jésus utilisera maintenant leurs propres paroles contre eux. Cependant, avant qu'il ne donne l'enseignement tiré de l'histoire, Jésus cite un passage des Psaumes, une partie des Écritures juives. Jésus demande aux chefs religieux : « N'avez-vous jamais lu cela dans les Écritures ? "La pierre que les bâtisseurs ont rejetée est maintenant devenue la pierre angulaire." » Même si les chefs rejettent Jésus, Dieu va quand même le mettre dans le lieu du plus grand honneur. La pierre angulaire, c'est-à-dire la pierre principale dans le coin, signifie probablement la pierre la plus haute qui a été placée dans l'arche d'un bâtiment. Cette pierre a empêché toutes les autres pierres de s'effondrer.</w:t>
      </w:r>
    </w:p>
    <w:p>
      <w:pPr/>
      <w:r>
        <w:rPr>
          <w:lang w:val="fr_FR" w:bidi="fr_FR"/>
        </w:rPr>
      </w:r>
      <w:r>
        <w:rPr>
          <w:lang w:val="fr_FR" w:bidi="fr_FR"/>
        </w:rPr>
        <w:t>Montrez à l'équipe une image d'une pierre angulaire, ou de la pierre d'angle, dans un bâtiment ancien.</w:t>
      </w:r>
    </w:p>
    <w:p>
      <w:pPr/>
      <w:r>
        <w:rPr>
          <w:lang w:val="fr_FR" w:bidi="fr_FR"/>
        </w:rPr>
      </w:r>
      <w:r>
        <w:rPr>
          <w:lang w:val="fr_FR" w:bidi="fr_FR"/>
        </w:rPr>
        <w:t>Jésus donne ensuite sa conclusion au sujet de l'histoire : « Le royaume de Dieu vous sera enlevé et donné à une nation qui produira le fruit approprié ». Ici, Jésus parle de la façon dont Dieu va recréer son peuple. Le peuple de Dieu ne sera pas seulement composé d'Israélites. Ils seront des personnes de n'importe quelle nation qui font confiance à Jésus. Ce nouveau peuple de Dieu donnera enfin à Dieu le fruit de vivre correctement et de connaître Dieu.</w:t>
      </w:r>
    </w:p>
    <w:p>
      <w:pPr/>
      <w:r>
        <w:rPr>
          <w:lang w:val="fr_FR" w:bidi="fr_FR"/>
        </w:rPr>
      </w:r>
      <w:r>
        <w:rPr>
          <w:lang w:val="fr_FR" w:bidi="fr_FR"/>
        </w:rPr>
        <w:t>Les dernières paroles de Jésus au sujet de la parabole reviennent à l'image de la pierre. Quiconque trébuche sur la pierre que Dieu a placée comme pierre angulaire sera brisé en morceaux, et quiconque tombe dessus sera écrasé. Jésus fait peut-être référence à un passage du prophète Daniel, où Daniel parle d'une pierre qui représente un nouveau royaume. Cette pierre écrasera tous les royaumes humains précédents et elle restera pour toujours. Jésus donne un avertissement : rejeter le plus grand serviteur de Dieu, son Fils, conduira au désastre pour les chefs d'Israël.</w:t>
      </w:r>
    </w:p>
    <w:p>
      <w:pPr/>
      <w:r>
        <w:rPr>
          <w:lang w:val="fr_FR" w:bidi="fr_FR"/>
        </w:rPr>
      </w:r>
      <w:r>
        <w:rPr>
          <w:lang w:val="fr_FR" w:bidi="fr_FR"/>
        </w:rPr>
        <w:t>Les chefs religieux comprennent tout ce que Jésus a dit, et ils sont extrêmement en colère. Ils veulent arrêter Jésus, mais ils savent que beaucoup, ou la plupart des personnes dans la foule le soutiennent et pensent qu'il est un prophète. Ils ont donc trop peur pour faire quoi que ce soit pendant que la foule est autour de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six parties dans ce récit.</w:t>
      </w:r>
    </w:p>
    <w:p>
      <w:pPr/>
      <w:r>
        <w:rPr>
          <w:lang w:val="fr_FR" w:bidi="fr_FR"/>
        </w:rPr>
      </w:r>
      <w:r>
        <w:rPr>
          <w:b/>
          <w:lang w:val="fr_FR" w:bidi="fr_FR"/>
        </w:rPr>
        <w:t>Première partie :</w:t>
      </w:r>
      <w:r>
        <w:rPr>
          <w:lang w:val="fr_FR" w:bidi="fr_FR"/>
        </w:rPr>
        <w:t xml:space="preserve"> Jésus continue de parler aux chefs religieux et leur demande d'écouter une autre parabole. Il parle d'un propriétaire foncier qui a planté un nouveau vignoble, puis l'a loué à des locataires et est parti en voyage.</w:t>
      </w:r>
    </w:p>
    <w:p>
      <w:pPr/>
      <w:r>
        <w:rPr>
          <w:lang w:val="fr_FR" w:bidi="fr_FR"/>
        </w:rPr>
      </w:r>
      <w:r>
        <w:rPr>
          <w:b/>
          <w:lang w:val="fr_FR" w:bidi="fr_FR"/>
        </w:rPr>
        <w:t>Deuxième partie :</w:t>
      </w:r>
      <w:r>
        <w:rPr>
          <w:lang w:val="fr_FR" w:bidi="fr_FR"/>
        </w:rPr>
        <w:t xml:space="preserve"> Dans la parabole, le moment de la moisson est venu, et le propriétaire foncier envoie des serviteurs pour collecter le loyer des locataires. Mais les locataires battent et tuent les serviteurs.</w:t>
      </w:r>
    </w:p>
    <w:p>
      <w:pPr/>
      <w:r>
        <w:rPr>
          <w:lang w:val="fr_FR" w:bidi="fr_FR"/>
        </w:rPr>
      </w:r>
      <w:r>
        <w:rPr>
          <w:b/>
          <w:lang w:val="fr_FR" w:bidi="fr_FR"/>
        </w:rPr>
        <w:t>Troisième partie :</w:t>
      </w:r>
      <w:r>
        <w:rPr>
          <w:lang w:val="fr_FR" w:bidi="fr_FR"/>
        </w:rPr>
        <w:t xml:space="preserve"> Le propriétaire du terrain envoie un groupe de serviteurs plus grand. Mais les locataires les battent et les tuent aussi.</w:t>
      </w:r>
    </w:p>
    <w:p>
      <w:pPr/>
      <w:r>
        <w:rPr>
          <w:lang w:val="fr_FR" w:bidi="fr_FR"/>
        </w:rPr>
      </w:r>
      <w:r>
        <w:rPr>
          <w:b/>
          <w:lang w:val="fr_FR" w:bidi="fr_FR"/>
        </w:rPr>
        <w:t>Quatrième partie :</w:t>
      </w:r>
      <w:r>
        <w:rPr>
          <w:lang w:val="fr_FR" w:bidi="fr_FR"/>
        </w:rPr>
        <w:t xml:space="preserve"> Le propriétaire foncier décide enfin d'envoyer son fils pour collecter le loyer. Les locataires conspirent ensemble et décident de tuer le fils. Ils le saisissent, le traînent hors du vignoble, et le tuent.</w:t>
      </w:r>
    </w:p>
    <w:p>
      <w:pPr/>
      <w:r>
        <w:rPr>
          <w:lang w:val="fr_FR" w:bidi="fr_FR"/>
        </w:rPr>
      </w:r>
      <w:r>
        <w:rPr>
          <w:b/>
          <w:lang w:val="fr_FR" w:bidi="fr_FR"/>
        </w:rPr>
        <w:t>Cinquième partie :</w:t>
      </w:r>
      <w:r>
        <w:rPr>
          <w:lang w:val="fr_FR" w:bidi="fr_FR"/>
        </w:rPr>
        <w:t xml:space="preserve"> Jésus conclut en posant une question aux chefs religieux : « Par conséquent, quand le propriétaire du vignoble viendra, que fera-t-il à ces locataires ? » Jésus dit aux chefs religieux que Dieu donnera son royaume à un nouveau peuple qui lui donnera du fruit.</w:t>
      </w:r>
    </w:p>
    <w:p>
      <w:pPr/>
      <w:r>
        <w:rPr>
          <w:lang w:val="fr_FR" w:bidi="fr_FR"/>
        </w:rPr>
      </w:r>
      <w:r>
        <w:rPr>
          <w:b/>
          <w:lang w:val="fr_FR" w:bidi="fr_FR"/>
        </w:rPr>
        <w:t>Sixième partie :</w:t>
      </w:r>
      <w:r>
        <w:rPr>
          <w:lang w:val="fr_FR" w:bidi="fr_FR"/>
        </w:rPr>
        <w:t xml:space="preserve"> Les chefs religieux sont extrêmement en colère contre Jésus et veulent l'arrêter. Mais ils ont peur de la foule, qui soutient Jésus. Ils ne font donc rien à cet instant.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(qui ne sont pas mentionnés dans ce passage, mais ils sont toujours là)</w:t>
      </w:r>
    </w:p>
    <w:p>
      <w:pPr>
        <w:pStyle w:val="ListBullet"/>
        <w:spacing w:line="240" w:lineRule="auto"/>
        <w:ind w:left="720"/>
      </w:pPr>
      <w:r>
        <w:rPr>
          <w:lang w:val="fr_FR" w:bidi="fr_FR"/>
        </w:rPr>
      </w:r>
      <w:r>
        <w:rPr>
          <w:lang w:val="fr_FR" w:bidi="fr_FR"/>
        </w:rPr>
        <w:t>Les chefs religieux (identifiés auparavant comme les principaux sacrificateurs et les anciens ; les pharisiens sont aussi mentionnés plus tard)</w:t>
      </w:r>
    </w:p>
    <w:p>
      <w:pPr>
        <w:pStyle w:val="ListBullet"/>
        <w:spacing w:line="240" w:lineRule="auto"/>
        <w:ind w:left="720"/>
      </w:pPr>
      <w:r>
        <w:rPr>
          <w:lang w:val="fr_FR" w:bidi="fr_FR"/>
        </w:rPr>
      </w:r>
      <w:r>
        <w:rPr>
          <w:lang w:val="fr_FR" w:bidi="fr_FR"/>
        </w:rPr>
        <w:t>Une grande foule de personnes dans le temple</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propriétaire d'un terrain</w:t>
      </w:r>
    </w:p>
    <w:p>
      <w:pPr>
        <w:pStyle w:val="ListBullet"/>
        <w:spacing w:line="240" w:lineRule="auto"/>
        <w:ind w:left="720"/>
      </w:pPr>
      <w:r>
        <w:rPr>
          <w:lang w:val="fr_FR" w:bidi="fr_FR"/>
        </w:rPr>
      </w:r>
      <w:r>
        <w:rPr>
          <w:lang w:val="fr_FR" w:bidi="fr_FR"/>
        </w:rPr>
        <w:t>Les locataires</w:t>
      </w:r>
    </w:p>
    <w:p>
      <w:pPr>
        <w:pStyle w:val="ListBullet"/>
        <w:spacing w:line="240" w:lineRule="auto"/>
        <w:ind w:left="720"/>
      </w:pPr>
      <w:r>
        <w:rPr>
          <w:lang w:val="fr_FR" w:bidi="fr_FR"/>
        </w:rPr>
      </w:r>
      <w:r>
        <w:rPr>
          <w:lang w:val="fr_FR" w:bidi="fr_FR"/>
        </w:rPr>
        <w:t>Un groupe de serviteurs du propriétaire de ce terrain</w:t>
      </w:r>
    </w:p>
    <w:p>
      <w:pPr>
        <w:pStyle w:val="ListBullet"/>
        <w:spacing w:line="240" w:lineRule="auto"/>
        <w:ind w:left="720"/>
      </w:pPr>
      <w:r>
        <w:rPr>
          <w:lang w:val="fr_FR" w:bidi="fr_FR"/>
        </w:rPr>
      </w:r>
      <w:r>
        <w:rPr>
          <w:lang w:val="fr_FR" w:bidi="fr_FR"/>
        </w:rPr>
        <w:t>Un groupe plus grand de serviteurs du propriétaire du terrain</w:t>
      </w:r>
    </w:p>
    <w:p>
      <w:pPr>
        <w:pStyle w:val="ListBullet"/>
        <w:spacing w:line="240" w:lineRule="auto"/>
        <w:ind w:left="720"/>
      </w:pPr>
      <w:r>
        <w:rPr>
          <w:lang w:val="fr_FR" w:bidi="fr_FR"/>
        </w:rPr>
      </w:r>
      <w:r>
        <w:rPr>
          <w:lang w:val="fr_FR" w:bidi="fr_FR"/>
        </w:rPr>
        <w:t>Le fils du propriétaire du terrain</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Jésus dit : « Écoutez une histoire ». C'est ainsi qu'il introduit une nouvelle histoire. L'histoire ressemble à une histoire dans le livre d'Ésaïe. Dans l'histoire, le propriétaire d'un terrain plante un nouveau vignoble. Il construit un mur et une tour de guet pour protéger le vignoble des animaux et des voleurs. Il creuse un pressoir à vin pour faire du vin quand le raisin arrive à maturité. Le propriétaire du terrain investit beaucoup de temps et d'argent dans ce vignoble. Les raisins ne donnent pas de récolte pour les quatre premières années. Il faudra donc un certain temps avant qu'il n'obtienne du fruit de son investissement. Cela signifie qu'il doit être un homme riche. Bien que Jésus ne mentionne pas le prophète Ésaïe, les chefs religieux se souviendront immédiatement de l'histoire d'Ésaïe. Ésaïe a raconté cette histoire pour montrer pourquoi Dieu était si malheureux contre le peuple d'Israël. Les chefs religieux savent probablement que cette histoire n'aura pas une fin heureuse.</w:t>
      </w:r>
    </w:p>
    <w:p>
      <w:pPr/>
      <w:r>
        <w:rPr>
          <w:lang w:val="fr_FR" w:bidi="fr_FR"/>
        </w:rPr>
      </w:r>
      <w:r>
        <w:rPr>
          <w:lang w:val="fr_FR" w:bidi="fr_FR"/>
        </w:rPr>
        <w:t>Discutez de la question suivante avec votre équipe : Dans votre culture, comment les gens commencent-ils une histoire qui a une signification profonde ?</w:t>
      </w:r>
    </w:p>
    <w:p>
      <w:pPr/>
      <w:r>
        <w:rPr>
          <w:lang w:val="fr_FR" w:bidi="fr_FR"/>
        </w:rPr>
      </w:r>
      <w:r>
        <w:rPr>
          <w:lang w:val="fr_FR" w:bidi="fr_FR"/>
        </w:rPr>
        <w:t>Dans l'histoire, le propriétaire foncier loue le terrain aux locataires et s'en va. Les locataires acceptent de donner au propriétaire une certaine partie du fruit quand le moment de la moisson arrive. Il semble que le propriétaire vive dans un autre pays, ou un lieu qui est éloigné du vignoble. Un certain temps s'écoule, et les locataires travaillent sur la terre. Enfin, vient le moment pour la moisson. Le propriétaire du terrain a hâte d'obtenir une partie du fruit de son vignoble. Il envoie certains serviteurs pour collecter la somme des locataires. Mais les locataires battent, tuent et lapident les serviteurs.</w:t>
      </w:r>
    </w:p>
    <w:p>
      <w:pPr/>
      <w:r>
        <w:rPr>
          <w:lang w:val="fr_FR" w:bidi="fr_FR"/>
        </w:rPr>
      </w:r>
      <w:r>
        <w:rPr>
          <w:lang w:val="fr_FR" w:bidi="fr_FR"/>
        </w:rPr>
        <w:t>Le propriétaire envoie un groupe de serviteurs plus grand, mais les locataires ne lui donnent quand même pas le fruit. Ils battent et tuent les serviteurs comme ils l'ont fait la première fois.</w:t>
      </w:r>
    </w:p>
    <w:p>
      <w:pPr/>
      <w:r>
        <w:rPr>
          <w:lang w:val="fr_FR" w:bidi="fr_FR"/>
        </w:rPr>
      </w:r>
      <w:r>
        <w:rPr>
          <w:lang w:val="fr_FR" w:bidi="fr_FR"/>
        </w:rPr>
        <w:t>Le propriétaire décide d'envoyer son fils, parce qu'il pense que les locataires respecteront son fils. Cette partie de l'histoire serait très surprenante pour les personnes qui écoutent l'histoire de Jésus. Ils comprennent que les serviteurs du propriétaire du terrain représentent les prophètes. Mais les Juifs ne croyaient pas que Dieu avait un fils. Après les autres conversations que Jésus a eues avec les chefs religieux, il est également clair que « le fils » signifie Jésus dans l'histoire. Par conséquent, Jésus dit indirectement aux gens qu'il est le Fils de Dieu, ce qui serait très offensant pour les chefs religieux.</w:t>
      </w:r>
    </w:p>
    <w:p>
      <w:pPr/>
      <w:r>
        <w:rPr>
          <w:lang w:val="fr_FR" w:bidi="fr_FR"/>
        </w:rPr>
      </w:r>
      <w:r>
        <w:rPr>
          <w:lang w:val="fr_FR" w:bidi="fr_FR"/>
        </w:rPr>
        <w:t>Dans l'histoire, les locataires décident de tuer le fils du propriétaire du terrain pour qu'ils puissent prendre le terrain pour eux-mêmes. Ils s'emparent de lui, le traînent hors du vignoble, et le tuent. Jésus demande aux chefs religieux ce que le propriétaire du terrain fera aux locataires quand il reviendra sur la terre. Les chefs religieux répondent qu'il punira les locataires de mort pour avoir assassiné son fils et louera le vignoble à de nouveaux locataires.</w:t>
      </w:r>
    </w:p>
    <w:p>
      <w:pPr/>
      <w:r>
        <w:rPr>
          <w:lang w:val="fr_FR" w:bidi="fr_FR"/>
        </w:rPr>
      </w:r>
      <w:r>
        <w:rPr>
          <w:lang w:val="fr_FR" w:bidi="fr_FR"/>
        </w:rPr>
        <w:t>Avant que Jésus ne donne la chute de l'histoire, il pose une autre question aux chefs religieux et cite les Psaumes : « N'avez-vous jamais lu ceci dans les Écritures ? "La pierre que les bâtisseurs ont rejetée est maintenant devenue la pierre angulaire. C'est ce qu'a fait le Seigneur, et c'est merveilleux à voir." » Jésus souligne le fait que même si les chefs religieux le rejettent comme Messie, Dieu le mettra quand même dans un lieu d'honneur à la fin.</w:t>
      </w:r>
    </w:p>
    <w:p>
      <w:pPr/>
      <w:r>
        <w:rPr>
          <w:lang w:val="fr_FR" w:bidi="fr_FR"/>
        </w:rPr>
      </w:r>
      <w:r>
        <w:rPr>
          <w:lang w:val="fr_FR" w:bidi="fr_FR"/>
        </w:rPr>
        <w:t>Puis Jésus leur dit que Dieu leur (les chefs d'Israël) enlèvera en effet son royaume et le donnera à « une nouvelle nation » qui produira du fruit. En d'autres termes, Dieu construit un nouveau peuple de Dieu composé de Juifs et de personnes d'autres nations qui font confiance à Jésus. Jésus retourne à l'image de la pierre et donne un avertissement : « Quiconque trébuche sur cette pierre sera brisé en morceaux ». En d'autres termes, les personnes qui continuent de rejeter la personne que Dieu a choisie se détruiront elles-mêmes. Les chefs religieux sont extrêmement en colère contre Jésus, mais ils ont peur de l'arrêter pendant qu'il est entouré par les foules de personnes qui le suivent.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six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de Jésus (qui ne sont pas mentionnés dans ce passage, mais ils sont toujours là)</w:t>
      </w:r>
    </w:p>
    <w:p>
      <w:pPr>
        <w:pStyle w:val="ListBullet"/>
        <w:spacing w:line="240" w:lineRule="auto"/>
        <w:ind w:left="720"/>
      </w:pPr>
      <w:r>
        <w:rPr>
          <w:lang w:val="fr_FR" w:bidi="fr_FR"/>
        </w:rPr>
      </w:r>
      <w:r>
        <w:rPr>
          <w:lang w:val="fr_FR" w:bidi="fr_FR"/>
        </w:rPr>
        <w:t>Les chefs religieux (identifiés auparavant comme les principaux sacrificateurs et les anciens ; les pharisiens sont aussi mentionnés plus tard)</w:t>
      </w:r>
    </w:p>
    <w:p>
      <w:pPr>
        <w:pStyle w:val="ListBullet"/>
        <w:spacing w:line="240" w:lineRule="auto"/>
        <w:ind w:left="720"/>
      </w:pPr>
      <w:r>
        <w:rPr>
          <w:lang w:val="fr_FR" w:bidi="fr_FR"/>
        </w:rPr>
      </w:r>
      <w:r>
        <w:rPr>
          <w:lang w:val="fr_FR" w:bidi="fr_FR"/>
        </w:rPr>
        <w:t>Une grande foule de personnes dans le temple</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Le propriétaire d'un terrain</w:t>
      </w:r>
    </w:p>
    <w:p>
      <w:pPr>
        <w:pStyle w:val="ListBullet"/>
        <w:spacing w:line="240" w:lineRule="auto"/>
        <w:ind w:left="720"/>
      </w:pPr>
      <w:r>
        <w:rPr>
          <w:lang w:val="fr_FR" w:bidi="fr_FR"/>
        </w:rPr>
      </w:r>
      <w:r>
        <w:rPr>
          <w:lang w:val="fr_FR" w:bidi="fr_FR"/>
        </w:rPr>
        <w:t>Les locataires</w:t>
      </w:r>
    </w:p>
    <w:p>
      <w:pPr>
        <w:pStyle w:val="ListBullet"/>
        <w:spacing w:line="240" w:lineRule="auto"/>
        <w:ind w:left="720"/>
      </w:pPr>
      <w:r>
        <w:rPr>
          <w:lang w:val="fr_FR" w:bidi="fr_FR"/>
        </w:rPr>
      </w:r>
      <w:r>
        <w:rPr>
          <w:lang w:val="fr_FR" w:bidi="fr_FR"/>
        </w:rPr>
        <w:t>Un groupe de serviteurs du propriétaire de ce terrain</w:t>
      </w:r>
    </w:p>
    <w:p>
      <w:pPr>
        <w:pStyle w:val="ListBullet"/>
        <w:spacing w:line="240" w:lineRule="auto"/>
        <w:ind w:left="720"/>
      </w:pPr>
      <w:r>
        <w:rPr>
          <w:lang w:val="fr_FR" w:bidi="fr_FR"/>
        </w:rPr>
      </w:r>
      <w:r>
        <w:rPr>
          <w:lang w:val="fr_FR" w:bidi="fr_FR"/>
        </w:rPr>
        <w:t>Un groupe plus grand de serviteurs du propriétaire du terrain</w:t>
      </w:r>
    </w:p>
    <w:p>
      <w:pPr>
        <w:pStyle w:val="ListBullet"/>
        <w:spacing w:line="240" w:lineRule="auto"/>
        <w:ind w:left="720"/>
      </w:pPr>
      <w:r>
        <w:rPr>
          <w:lang w:val="fr_FR" w:bidi="fr_FR"/>
        </w:rPr>
      </w:r>
      <w:r>
        <w:rPr>
          <w:lang w:val="fr_FR" w:bidi="fr_FR"/>
        </w:rPr>
        <w:t>Le fils du propriétaire du terrain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Commencez par représenter Jésus qui commence à raconter la parabole. Il demande aux chefs religieux d'écouter. Puis il décrit le propriétaire d'un terrain en train de planter un nouveau vignoble, y compris la construction d'un mur, d'une tour de guet et d'un pressoir à vin en son sein. Il loue le vignoble à des locataires qui acceptent de lui donner une partie du fruit. Puis il part en voyage dans un lieu différent.</w:t>
      </w:r>
    </w:p>
    <w:p>
      <w:pPr/>
      <w:r>
        <w:rPr>
          <w:lang w:val="fr_FR" w:bidi="fr_FR"/>
        </w:rPr>
      </w:r>
      <w:r>
        <w:rPr>
          <w:lang w:val="fr_FR" w:bidi="fr_FR"/>
        </w:rPr>
        <w:t>Puis le moment de la moisson vient, quand les vignes sont enfin mûres et portent du fruit. Le propriétaire envoie des domestiques chercher sa part des fruits auprès des locataires.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du terrain : « Que ressentez-vous en ce moment ? » Vous entendrez peut-être des réponses comme : « Heureux », ou « J'ai hâte d'obtenir du fruit de mon vignoble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Quand les serviteurs arrivent et demandent la part du propriétaire du terrain, les locataires refusent de leur donner quoi que ce soit. Mais pire que cela : ils battent un serviteur, en tuent un autre et en lapident un troisième. Le propriétaire du terrain entend parler de ce qui s'est passé.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jouent le propriétaire : « Que ressentez-vous en ce moment ? » Vous entendrez peut-être des réponses comme : « Je suis furieux », ou « Je ne peux pas le croire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propriétaire du terrain envoie un autre groupe de serviteurs. Cette fois-ci, il y a plus de serviteurs qu'auparavant. Ils demandent aussi la part du fruit qui appartient au propriétaire du terrain. Mais les locataires battent et tuent aussi certains d'entre eux.</w:t>
      </w:r>
    </w:p>
    <w:p>
      <w:pPr/>
      <w:r>
        <w:rPr>
          <w:lang w:val="fr_FR" w:bidi="fr_FR"/>
        </w:rPr>
      </w:r>
      <w:r>
        <w:rPr>
          <w:lang w:val="fr_FR" w:bidi="fr_FR"/>
        </w:rPr>
        <w:t>Enfin, le propriétaire du terrain envoie son fils. Il pense que les locataires respecteront certainement son fils.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Que ressentez-vous en ce moment ? » Vous entendrez peut-être des réponses comme : « Je suis choqué », « Surpris » ou « En colère ».</w:t>
      </w:r>
    </w:p>
    <w:p>
      <w:pPr/>
      <w:r>
        <w:rPr>
          <w:lang w:val="fr_FR" w:bidi="fr_FR"/>
        </w:rPr>
      </w:r>
      <w:r>
        <w:rPr>
          <w:lang w:val="fr_FR" w:bidi="fr_FR"/>
        </w:rPr>
        <w:t>Pendant que le fils du propriétaire du terrain est en route, les locataires le voient venir. Ils commencent à se parler entre eux. Ils décident que s'ils tuent le fils, qui est l'héritier de la terre, ils pourront prendre la terre pour eux-mêmes. Quand le fils arrive, ils l'emparent de lui, le traînent hors du vignoble, et le tuent.</w:t>
      </w:r>
    </w:p>
    <w:p>
      <w:pPr/>
      <w:r>
        <w:rPr>
          <w:lang w:val="fr_FR" w:bidi="fr_FR"/>
        </w:rPr>
      </w:r>
      <w:r>
        <w:rPr>
          <w:lang w:val="fr_FR" w:bidi="fr_FR"/>
        </w:rPr>
        <w:t>Jésus pose maintenant une question aux chefs religieux : « Quand le propriétaire du vignoble viendra, que fera-t-il à ces locataires ? » Les chefs religieux répondent : « Il apportera ces misérables à une fin misérable, et il louera le vignoble à d'autres locataires».</w:t>
      </w:r>
    </w:p>
    <w:p>
      <w:pPr/>
      <w:r>
        <w:rPr>
          <w:lang w:val="fr_FR" w:bidi="fr_FR"/>
        </w:rPr>
      </w:r>
      <w:r>
        <w:rPr>
          <w:lang w:val="fr_FR" w:bidi="fr_FR"/>
        </w:rPr>
        <w:t>Jésus cite les Psaumes et demande : « N'avez-vous jamais lu dans les Écritures : "La pierre que les bâtisseurs ont rejetée est devenue la pierre angulaire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religieux : « Que ressentez-vous en ce moment ? » Vous entendrez peut-être des réponses comme : « Confus », « En colère » ou « Insulté ».</w:t>
      </w:r>
    </w:p>
    <w:p>
      <w:pPr/>
      <w:r>
        <w:rPr>
          <w:lang w:val="fr_FR" w:bidi="fr_FR"/>
        </w:rPr>
      </w:r>
      <w:r>
        <w:rPr>
          <w:lang w:val="fr_FR" w:bidi="fr_FR"/>
        </w:rPr>
        <w:t>Jésus dit aux chefs religieux que, comme le propriétaire du terrain dans l'histoire, Dieu va enlever le royaume de Dieu à ses locataires désobéissants (les chefs d'Israël) et le donner à une nation qui lui apportera du fruit. Il termine en disant : « Quiconque trébuche sur cette pierre sera brisé en morceaux, et elle écrasera quiconque sur qui elle tombe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réponses comme : « Confus », « Impressionné » ou « Excité ».</w:t>
      </w:r>
    </w:p>
    <w:p>
      <w:pPr>
        <w:pStyle w:val="ListBullet"/>
        <w:spacing w:line="240" w:lineRule="auto"/>
        <w:ind w:left="720"/>
      </w:pPr>
      <w:r>
        <w:rPr>
          <w:lang w:val="fr_FR" w:bidi="fr_FR"/>
        </w:rPr>
      </w:r>
      <w:r>
        <w:rPr>
          <w:lang w:val="fr_FR" w:bidi="fr_FR"/>
        </w:rPr>
        <w:t>Demandez aux acteurs qui jouent les responsables religieux : « Que ressentez-vous ? » Vous entendrez peut-être des réponses comme : « En colère », ou « Offensé ».</w:t>
      </w:r>
    </w:p>
    <w:p>
      <w:pPr/>
      <w:r>
        <w:rPr>
          <w:lang w:val="fr_FR" w:bidi="fr_FR"/>
        </w:rPr>
      </w:r>
      <w:r>
        <w:rPr>
          <w:lang w:val="fr_FR" w:bidi="fr_FR"/>
        </w:rPr>
        <w:t>Les responsables religieux veulent arrêter Jésus immédiatement. Mais ils ont peur de ce que les gens leur feront s'ils l'arrêtent alors que la foule est présente. Ils ne prennent donc aucune mesure à cet instant-là.</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L'histoire commence avec Jésus qui dit aux chefs religieux d'écouter une autre </w:t>
      </w:r>
      <w:r>
        <w:rPr>
          <w:b/>
          <w:lang w:val="fr_FR" w:bidi="fr_FR"/>
        </w:rPr>
        <w:t>parabole</w:t>
      </w:r>
      <w:r>
        <w:rPr>
          <w:lang w:val="fr_FR" w:bidi="fr_FR"/>
        </w:rPr>
        <w:t xml:space="preserve">. Une </w:t>
      </w:r>
      <w:r>
        <w:rPr>
          <w:b/>
          <w:lang w:val="fr_FR" w:bidi="fr_FR"/>
        </w:rPr>
        <w:t>parabole</w:t>
      </w:r>
      <w:r>
        <w:rPr>
          <w:lang w:val="fr_FR" w:bidi="fr_FR"/>
        </w:rPr>
        <w:t xml:space="preserve"> était un type particulier d'histoire que Jésus racontait. La parabole était racontée en utilisant des choses de tous les jours pour décrire des choses plus profondes à propos de Dieu. Voir le Glossaire principal pour une définition complète. Utilisez le même mot pour parabole que vous avez utilisé dans d'autres passages.</w:t>
      </w:r>
    </w:p>
    <w:p>
      <w:pPr/>
      <w:r>
        <w:rPr>
          <w:lang w:val="fr_FR" w:bidi="fr_FR"/>
        </w:rPr>
      </w:r>
      <w:r>
        <w:rPr>
          <w:lang w:val="fr_FR" w:bidi="fr_FR"/>
        </w:rPr>
        <w:t xml:space="preserve">Dans la parabole, Jésus parle d'un propriétaire qui a planté un </w:t>
      </w:r>
      <w:r>
        <w:rPr>
          <w:b/>
          <w:lang w:val="fr_FR" w:bidi="fr_FR"/>
        </w:rPr>
        <w:t>vignoble</w:t>
      </w:r>
      <w:r>
        <w:rPr>
          <w:lang w:val="fr_FR" w:bidi="fr_FR"/>
        </w:rPr>
        <w:t xml:space="preserve">, c'est-à-dire un champ où les vignes donnent du fruit appelé un raisin. Les raisins étaient une récolte très commune dans l'Israël antique. Le propriétaire du terrain a construit un mur et une </w:t>
      </w:r>
      <w:r>
        <w:rPr>
          <w:b/>
          <w:lang w:val="fr_FR" w:bidi="fr_FR"/>
        </w:rPr>
        <w:t>tour de guet</w:t>
      </w:r>
      <w:r>
        <w:rPr>
          <w:lang w:val="fr_FR" w:bidi="fr_FR"/>
        </w:rPr>
        <w:t xml:space="preserve"> pour protéger les vignes. Voir le Glossaire principal pour une description d'une </w:t>
      </w:r>
      <w:r>
        <w:rPr>
          <w:b/>
          <w:lang w:val="fr_FR" w:bidi="fr_FR"/>
        </w:rPr>
        <w:t>tour de guet</w:t>
      </w:r>
      <w:r>
        <w:rPr>
          <w:lang w:val="fr_FR" w:bidi="fr_FR"/>
        </w:rPr>
        <w:t xml:space="preserve">. Il a aussi creusé un pressoir à </w:t>
      </w:r>
      <w:r>
        <w:rPr>
          <w:b/>
          <w:lang w:val="fr_FR" w:bidi="fr_FR"/>
        </w:rPr>
        <w:t>vin</w:t>
      </w:r>
      <w:r>
        <w:rPr>
          <w:lang w:val="fr_FR" w:bidi="fr_FR"/>
        </w:rPr>
        <w:t xml:space="preserve">. Un </w:t>
      </w:r>
      <w:r>
        <w:rPr>
          <w:b/>
          <w:lang w:val="fr_FR" w:bidi="fr_FR"/>
        </w:rPr>
        <w:t>pressoir</w:t>
      </w:r>
      <w:r>
        <w:rPr>
          <w:lang w:val="fr_FR" w:bidi="fr_FR"/>
        </w:rPr>
        <w:t xml:space="preserve"> à vin était une zone où les gens mettaient les raisins et les pressaient en marchant dessus afin de presser le jus. Voir le Glossaire principal pour une description complète.</w:t>
      </w:r>
    </w:p>
    <w:p>
      <w:pPr/>
      <w:r>
        <w:rPr>
          <w:lang w:val="fr_FR" w:bidi="fr_FR"/>
        </w:rPr>
      </w:r>
      <w:r>
        <w:rPr>
          <w:lang w:val="fr_FR" w:bidi="fr_FR"/>
        </w:rPr>
        <w:t>Montrez à l'équipe une image d'un vignoble et d'un pressoir à vin.</w:t>
      </w:r>
    </w:p>
    <w:p>
      <w:pPr/>
      <w:r>
        <w:rPr>
          <w:lang w:val="fr_FR" w:bidi="fr_FR"/>
        </w:rPr>
      </w:r>
      <w:r>
        <w:rPr>
          <w:lang w:val="fr_FR" w:bidi="fr_FR"/>
        </w:rPr>
        <w:t xml:space="preserve">Le propriétaire du terrain loue le vignoble à des </w:t>
      </w:r>
      <w:r>
        <w:rPr>
          <w:b/>
          <w:lang w:val="fr_FR" w:bidi="fr_FR"/>
        </w:rPr>
        <w:t>agriculteurs</w:t>
      </w:r>
      <w:r>
        <w:rPr>
          <w:lang w:val="fr_FR" w:bidi="fr_FR"/>
        </w:rPr>
        <w:t xml:space="preserve">, ou à des locataires : des personnes qui travailleraient le vignoble et enverraient une partie du fruit au propriétaire. Quand le propriétaire du terrain envoie des serviteurs pour collecter sa part du fruit, les locataires battent un serviteur, en tuent un autre et en </w:t>
      </w:r>
      <w:r>
        <w:rPr>
          <w:b/>
          <w:lang w:val="fr_FR" w:bidi="fr_FR"/>
        </w:rPr>
        <w:t>lapident</w:t>
      </w:r>
      <w:r>
        <w:rPr>
          <w:lang w:val="fr_FR" w:bidi="fr_FR"/>
        </w:rPr>
        <w:t xml:space="preserve"> un troisième. Lapider signifie jeter des pierres à quelqu'un afin de le tuer. </w:t>
      </w:r>
    </w:p>
    <w:p>
      <w:pPr/>
      <w:r>
        <w:rPr>
          <w:lang w:val="fr_FR" w:bidi="fr_FR"/>
        </w:rPr>
      </w:r>
      <w:r>
        <w:rPr>
          <w:lang w:val="fr_FR" w:bidi="fr_FR"/>
        </w:rPr>
        <w:t>Après avoir envoyé un autre groupe de serviteurs, le propriétaire du terrain envoie enfin son fils pour collecter le fruit. Quand les agriculteurs voient le fils du propriétaire du terrain venir, ils se disent les uns aux autres : « C'est l'</w:t>
      </w:r>
      <w:r>
        <w:rPr>
          <w:b/>
          <w:lang w:val="fr_FR" w:bidi="fr_FR"/>
        </w:rPr>
        <w:t>héritier</w:t>
      </w:r>
      <w:r>
        <w:rPr>
          <w:lang w:val="fr_FR" w:bidi="fr_FR"/>
        </w:rPr>
        <w:t xml:space="preserve"> ». L'</w:t>
      </w:r>
      <w:r>
        <w:rPr>
          <w:b/>
          <w:lang w:val="fr_FR" w:bidi="fr_FR"/>
        </w:rPr>
        <w:t>héritier</w:t>
      </w:r>
      <w:r>
        <w:rPr>
          <w:lang w:val="fr_FR" w:bidi="fr_FR"/>
        </w:rPr>
        <w:t xml:space="preserve"> d'une personne est la personne qui recevra sa richesse ou sa terre quand elle mourra. Dans ce cas présent, le fils est l'héritier du propriétaire du terrain. Il est celui qui possédera la terre quand le propriétaire du terrain mourra. Les agriculteurs décident donc de tuer le fils et de prendre « son </w:t>
      </w:r>
      <w:r>
        <w:rPr>
          <w:b/>
          <w:lang w:val="fr_FR" w:bidi="fr_FR"/>
        </w:rPr>
        <w:t>héritage</w:t>
      </w:r>
      <w:r>
        <w:rPr>
          <w:lang w:val="fr_FR" w:bidi="fr_FR"/>
        </w:rPr>
        <w:t xml:space="preserve"> », la terre qu'il va recevoir quand son père mourra.</w:t>
      </w:r>
    </w:p>
    <w:p>
      <w:pPr/>
      <w:r>
        <w:rPr>
          <w:lang w:val="fr_FR" w:bidi="fr_FR"/>
        </w:rPr>
      </w:r>
      <w:r>
        <w:rPr>
          <w:lang w:val="fr_FR" w:bidi="fr_FR"/>
        </w:rPr>
        <w:t>Jésus demande aux chefs religieux : « Quand le propriétaire du terrain reviendra, que fera-t-il à ces agriculteurs ? » Les chefs religieux disent : « Il apportera ces mauvais hommes à une mauvaise fin ». Le même mot grec pour mauvais ou misérable est utilisé deux fois dans cette phrase. Ils disent aussi : « Il louera le vignoble à d'autres locataires, qui lui donneront sa part de la récolte au moment de la moisson ».</w:t>
      </w:r>
    </w:p>
    <w:p>
      <w:pPr/>
      <w:r>
        <w:rPr>
          <w:lang w:val="fr_FR" w:bidi="fr_FR"/>
        </w:rPr>
      </w:r>
      <w:r>
        <w:rPr>
          <w:lang w:val="fr_FR" w:bidi="fr_FR"/>
        </w:rPr>
        <w:t xml:space="preserve">Jésus demande ensuite : « N'avez-vous jamais lu dans </w:t>
      </w:r>
      <w:r>
        <w:rPr>
          <w:b/>
          <w:lang w:val="fr_FR" w:bidi="fr_FR"/>
        </w:rPr>
        <w:t>les</w:t>
      </w:r>
      <w:r>
        <w:rPr>
          <w:lang w:val="fr_FR" w:bidi="fr_FR"/>
        </w:rPr>
        <w:t xml:space="preserve"> Écritures : "La pierre que les bâtisseurs ont </w:t>
      </w:r>
      <w:r>
        <w:rPr>
          <w:b/>
          <w:lang w:val="fr_FR" w:bidi="fr_FR"/>
        </w:rPr>
        <w:t>rejetée est devenue la pierre angulaire ? »</w:t>
      </w:r>
    </w:p>
    <w:p>
      <w:pPr/>
      <w:r>
        <w:rPr>
          <w:lang w:val="fr_FR" w:bidi="fr_FR"/>
        </w:rPr>
      </w:r>
      <w:r>
        <w:rPr>
          <w:b/>
          <w:lang w:val="fr_FR" w:bidi="fr_FR"/>
        </w:rPr>
        <w:t>Les Écritures</w:t>
      </w:r>
      <w:r>
        <w:rPr>
          <w:lang w:val="fr_FR" w:bidi="fr_FR"/>
        </w:rPr>
        <w:t xml:space="preserve"> utilisées dans le Nouveau Testament font référence aux écritures saintes juives, que nous considérons maintenant le plus souvent être l'Ancien Testament tout entier. Voir le Glossaire principal pour une description complète. Utilisez le même mot ici que vous avez utilisé dans d'autres passages pour « Écritures».</w:t>
      </w:r>
    </w:p>
    <w:p>
      <w:pPr/>
      <w:r>
        <w:rPr>
          <w:lang w:val="fr_FR" w:bidi="fr_FR"/>
        </w:rPr>
      </w:r>
      <w:r>
        <w:rPr>
          <w:b/>
          <w:lang w:val="fr_FR" w:bidi="fr_FR"/>
        </w:rPr>
        <w:t>Pierre angulaire</w:t>
      </w:r>
      <w:r>
        <w:rPr>
          <w:lang w:val="fr_FR" w:bidi="fr_FR"/>
        </w:rPr>
        <w:t xml:space="preserve"> a deux significations possibles. L'une est que c'était la dernière pierre qui était placée dans le centre d'une arche. Cette pierre empêchait toute cette partie du bâtiment de s'effondrer. L'autre signification possible est la première pierre posée dans une fondation. Toutes les autres pierres seraient posées à côté de ou au-dessus de la pierre angulaire. Quoi qu'il en soit, il est clair que « pierre angulaire » signifie la pierre la plus importante dans le bâtiment.</w:t>
      </w:r>
    </w:p>
    <w:p>
      <w:pPr/>
      <w:r>
        <w:rPr>
          <w:lang w:val="fr_FR" w:bidi="fr_FR"/>
        </w:rPr>
      </w:r>
      <w:r>
        <w:rPr>
          <w:lang w:val="fr_FR" w:bidi="fr_FR"/>
        </w:rPr>
        <w:t>Montrez à l'équipe une image d'une pierre de fondation dans un bâtiment ancien.</w:t>
      </w:r>
    </w:p>
    <w:p>
      <w:pPr/>
      <w:r>
        <w:rPr>
          <w:lang w:val="fr_FR" w:bidi="fr_FR"/>
        </w:rPr>
      </w:r>
      <w:r>
        <w:rPr>
          <w:lang w:val="fr_FR" w:bidi="fr_FR"/>
        </w:rPr>
        <w:t xml:space="preserve">Jésus cite la partie suivante du Psaume : « Le </w:t>
      </w:r>
      <w:r>
        <w:rPr>
          <w:b/>
          <w:lang w:val="fr_FR" w:bidi="fr_FR"/>
        </w:rPr>
        <w:t>Seigneur</w:t>
      </w:r>
      <w:r>
        <w:rPr>
          <w:lang w:val="fr_FR" w:bidi="fr_FR"/>
        </w:rPr>
        <w:t xml:space="preserve"> a fait cela, et c'est merveilleux </w:t>
      </w:r>
      <w:r>
        <w:rPr>
          <w:b/>
          <w:lang w:val="fr_FR" w:bidi="fr_FR"/>
        </w:rPr>
        <w:t>à nos yeux</w:t>
      </w:r>
      <w:r>
        <w:rPr>
          <w:lang w:val="fr_FR" w:bidi="fr_FR"/>
        </w:rPr>
        <w:t xml:space="preserve"> ». Dans ce contexte, </w:t>
      </w:r>
      <w:r>
        <w:rPr>
          <w:b/>
          <w:lang w:val="fr_FR" w:bidi="fr_FR"/>
        </w:rPr>
        <w:t>Seigneur</w:t>
      </w:r>
      <w:r>
        <w:rPr>
          <w:lang w:val="fr_FR" w:bidi="fr_FR"/>
        </w:rPr>
        <w:t xml:space="preserve"> fait référence à Dieu. C'est ainsi que le peuple juif faisait référence à Dieu quand ils ne voulaient pas dire son nom parce qu'ils le respectaient tellement. Traduisez « Seigneur » de la même manière que vous l'avez traduit dans d'autres passages où la signification est « Dieu ». </w:t>
      </w:r>
      <w:r>
        <w:rPr>
          <w:b/>
          <w:lang w:val="fr_FR" w:bidi="fr_FR"/>
        </w:rPr>
        <w:t>À nos yeux</w:t>
      </w:r>
      <w:r>
        <w:rPr>
          <w:lang w:val="fr_FR" w:bidi="fr_FR"/>
        </w:rPr>
        <w:t xml:space="preserve"> est une façon de parler qui signifie « pour nous ». En d'autres termes, le Psaume dit que les gens sont étonnés de ce que Dieu a fait en prenant la pierre rejetée et en la mettant dans le lieu le plus important.</w:t>
      </w:r>
    </w:p>
    <w:p>
      <w:pPr/>
      <w:r>
        <w:rPr>
          <w:lang w:val="fr_FR" w:bidi="fr_FR"/>
        </w:rPr>
      </w:r>
      <w:r>
        <w:rPr>
          <w:lang w:val="fr_FR" w:bidi="fr_FR"/>
        </w:rPr>
        <w:t xml:space="preserve">Jésus donne maintenant le message de l'histoire : « Je vous dis donc que le </w:t>
      </w:r>
      <w:r>
        <w:rPr>
          <w:b/>
          <w:lang w:val="fr_FR" w:bidi="fr_FR"/>
        </w:rPr>
        <w:t>royaume de Dieu</w:t>
      </w:r>
      <w:r>
        <w:rPr>
          <w:lang w:val="fr_FR" w:bidi="fr_FR"/>
        </w:rPr>
        <w:t xml:space="preserve"> vous sera enlevé ». Le </w:t>
      </w:r>
      <w:r>
        <w:rPr>
          <w:b/>
          <w:lang w:val="fr_FR" w:bidi="fr_FR"/>
        </w:rPr>
        <w:t>royaume de Dieu</w:t>
      </w:r>
      <w:r>
        <w:rPr>
          <w:lang w:val="fr_FR" w:bidi="fr_FR"/>
        </w:rPr>
        <w:t xml:space="preserve"> dans le Nouveau Testament fait référence au moment où Dieu vient régner : son règne et son autorité qui commencent à s'accomplir par le ministère de Jésus sur la terre et son acceptation par les gens. Voir le Glossaire principal pour une description plus complète. Utilisez la même expression ici que vous avez utilisée dans d'autres passages pour « royaume de Dieu ».</w:t>
      </w:r>
    </w:p>
    <w:p>
      <w:pPr/>
      <w:r>
        <w:rPr>
          <w:lang w:val="fr_FR" w:bidi="fr_FR"/>
        </w:rPr>
      </w:r>
      <w:r>
        <w:rPr>
          <w:lang w:val="fr_FR" w:bidi="fr_FR"/>
        </w:rPr>
        <w:t xml:space="preserve">Jésus dit aux chefs religieux que le royaume de Dieu sera « donné à une </w:t>
      </w:r>
      <w:r>
        <w:rPr>
          <w:b/>
          <w:lang w:val="fr_FR" w:bidi="fr_FR"/>
        </w:rPr>
        <w:t>nation</w:t>
      </w:r>
      <w:r>
        <w:rPr>
          <w:lang w:val="fr_FR" w:bidi="fr_FR"/>
        </w:rPr>
        <w:t xml:space="preserve"> qui </w:t>
      </w:r>
      <w:r>
        <w:rPr>
          <w:b/>
          <w:lang w:val="fr_FR" w:bidi="fr_FR"/>
        </w:rPr>
        <w:t>produira son fruit</w:t>
      </w:r>
      <w:r>
        <w:rPr>
          <w:lang w:val="fr_FR" w:bidi="fr_FR"/>
        </w:rPr>
        <w:t xml:space="preserve"> ». Le mot pour </w:t>
      </w:r>
      <w:r>
        <w:rPr>
          <w:b/>
          <w:lang w:val="fr_FR" w:bidi="fr_FR"/>
        </w:rPr>
        <w:t>nation</w:t>
      </w:r>
      <w:r>
        <w:rPr>
          <w:lang w:val="fr_FR" w:bidi="fr_FR"/>
        </w:rPr>
        <w:t xml:space="preserve"> ici signifie un groupe ethnique, un peuple qui a une identité commune. Jésus parle du nouveau peuple de Dieu qui va se rassembler depuis toutes les nations quand ils croient en lui. Une nation « qui produira son fruit » signifie que ces personnes, contrairement aux locataires précédents, respecteront Dieu (le propriétaire du terrain) et lui obéiront (lui donneront le fruit du vignoble).</w:t>
      </w:r>
    </w:p>
    <w:p>
      <w:pPr/>
      <w:r>
        <w:rPr>
          <w:lang w:val="fr_FR" w:bidi="fr_FR"/>
        </w:rPr>
      </w:r>
      <w:r>
        <w:rPr>
          <w:lang w:val="fr_FR" w:bidi="fr_FR"/>
        </w:rPr>
        <w:t xml:space="preserve">Les </w:t>
      </w:r>
      <w:r>
        <w:rPr>
          <w:b/>
          <w:lang w:val="fr_FR" w:bidi="fr_FR"/>
        </w:rPr>
        <w:t>principaux sacrificateurs</w:t>
      </w:r>
      <w:r>
        <w:rPr>
          <w:lang w:val="fr_FR" w:bidi="fr_FR"/>
        </w:rPr>
        <w:t xml:space="preserve"> et les </w:t>
      </w:r>
      <w:r>
        <w:rPr>
          <w:b/>
          <w:lang w:val="fr_FR" w:bidi="fr_FR"/>
        </w:rPr>
        <w:t>pharisiens</w:t>
      </w:r>
      <w:r>
        <w:rPr>
          <w:lang w:val="fr_FR" w:bidi="fr_FR"/>
        </w:rPr>
        <w:t xml:space="preserve"> comprennent que la parabole parle d'eux. Voir le Glossaire principal pour une définition de </w:t>
      </w:r>
      <w:r>
        <w:rPr>
          <w:b/>
          <w:lang w:val="fr_FR" w:bidi="fr_FR"/>
        </w:rPr>
        <w:t>sacrificateur</w:t>
      </w:r>
      <w:r>
        <w:rPr>
          <w:lang w:val="fr_FR" w:bidi="fr_FR"/>
        </w:rPr>
        <w:t xml:space="preserve">. Utilisez les mêmes mots que vous avez utilisé pour « principaux sacrificateurs » auparavant. </w:t>
      </w:r>
      <w:r>
        <w:rPr>
          <w:b/>
          <w:lang w:val="fr_FR" w:bidi="fr_FR"/>
        </w:rPr>
        <w:t>Les pharisiens</w:t>
      </w:r>
      <w:r>
        <w:rPr>
          <w:lang w:val="fr_FR" w:bidi="fr_FR"/>
        </w:rPr>
        <w:t xml:space="preserve"> étaient une section ou un groupe de Juifs qui suivaient certains enseignements. Ils pensaient que la façon d'être en paix avec Dieu était de se garder séparés des personnes ordinaires et de suivre des centaines de règles pour rester purs. Ils méprisaient les personnes qui n'ont pas suivi leurs règles. À l'époque de Jésus, beaucoup (mais pas tous) des chefs religieux à Jérusalem appartenaient à la secte des pharisiens. Voir le Glossaire principal pour une description complète. Utilisez le même mot pour pharisien que vous avez utilisé dans d'autres passages.</w:t>
      </w:r>
    </w:p>
    <w:p>
      <w:pPr/>
      <w:r>
        <w:rPr>
          <w:lang w:val="fr_FR" w:bidi="fr_FR"/>
        </w:rPr>
      </w:r>
      <w:r>
        <w:rPr>
          <w:lang w:val="fr_FR" w:bidi="fr_FR"/>
        </w:rPr>
        <w:t xml:space="preserve">Les principaux sacrificateurs et les pharisiens cherchent une façon d'arrêter Jésus. Mais ils réalisent que c'est trop risqué parce que la foule autour de lui croit qu'il est un </w:t>
      </w:r>
      <w:r>
        <w:rPr>
          <w:b/>
          <w:lang w:val="fr_FR" w:bidi="fr_FR"/>
        </w:rPr>
        <w:t>prophète</w:t>
      </w:r>
      <w:r>
        <w:rPr>
          <w:lang w:val="fr_FR" w:bidi="fr_FR"/>
        </w:rPr>
        <w:t xml:space="preserve">. Un </w:t>
      </w:r>
      <w:r>
        <w:rPr>
          <w:b/>
          <w:lang w:val="fr_FR" w:bidi="fr_FR"/>
        </w:rPr>
        <w:t>prophète</w:t>
      </w:r>
      <w:r>
        <w:rPr>
          <w:lang w:val="fr_FR" w:bidi="fr_FR"/>
        </w:rPr>
        <w:t xml:space="preserve"> est quelqu'un qui reçoit un message de Dieu et l'emmène aux gens. Voir le Glossaire principal pour une description plus complète. Utilisez le même mot que vous avez utilisé pour prophète dans d'autres passages.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22:1–14</w:t>
      </w:r>
      <w:r>
        <w:rPr>
          <w:lang w:val="fr_FR" w:bidi="fr_FR"/>
        </w:rPr>
      </w:r>
    </w:p>
    <w:p>
      <w:pPr>
        <w:pStyle w:val="Heading3"/>
      </w:pPr>
      <w:r>
        <w:rPr>
          <w:lang w:val="fr_FR" w:bidi="fr_FR"/>
        </w:rPr>
        <w:t>Écouter et Cœur</w:t>
      </w:r>
    </w:p>
    <w:p>
      <w:pPr/>
      <w:r>
        <w:rPr>
          <w:lang w:val="fr_FR" w:bidi="fr_FR"/>
        </w:rPr>
      </w:r>
      <w:r>
        <w:rPr>
          <w:lang w:val="fr_FR" w:bidi="fr_FR"/>
        </w:rPr>
        <w:t>Écoutez Matthieu 22.1–14.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raconte une autre histoire au sujet du conflit entre Jésus et les chefs religieux à Jérusalem. Dans ces histoires, Jésus se trouve dans le temple juif à Jérusalem. Il fait et dit beaucoup de choses que les chefs religieux n'aiment pas. Ces histoires de conflit finiront par conduire les chefs religieux à arrêter Jésus.</w:t>
      </w:r>
    </w:p>
    <w:p>
      <w:pPr/>
      <w:r>
        <w:rPr>
          <w:lang w:val="fr_FR" w:bidi="fr_FR"/>
        </w:rPr>
      </w:r>
      <w:r>
        <w:rPr>
          <w:lang w:val="fr_FR" w:bidi="fr_FR"/>
        </w:rPr>
        <w:t>Dans cette histoire, Jésus raconte une parabole, une histoire qui a un but d'enseignement, pour faire valoir son point aux chefs religieux. C'est la troisième parabole qu'il raconte d'affilée. Comme les deux autres paraboles, cette parabole avertit que les personnes qui n'écoutent pas l'appel de Dieu seront laissées hors de son royaume pendant que d'autres y entreront. Cette parabole marque la fin d'une étape de la confrontation entre Jésus et les chefs.</w:t>
      </w:r>
    </w:p>
    <w:p>
      <w:pPr/>
      <w:r>
        <w:rPr>
          <w:lang w:val="fr_FR" w:bidi="fr_FR"/>
        </w:rPr>
      </w:r>
      <w:r>
        <w:rPr>
          <w:lang w:val="fr_FR" w:bidi="fr_FR"/>
        </w:rPr>
        <w:t>Jésus commence la parabole de la même manière qu'il a commencé beaucoup de ses paraboles précédentes : « Le royaume des cieux ressemble à... » C'est une expression que Jésus utilise de façon répétée quand il commence à raconter une histoire avec une signification spirituelle. Cela signifie que c'est une histoire sur la façon dont Dieu règne sur le monde.</w:t>
      </w:r>
    </w:p>
    <w:p>
      <w:pPr/>
      <w:r>
        <w:rPr>
          <w:lang w:val="fr_FR" w:bidi="fr_FR"/>
        </w:rPr>
      </w:r>
      <w:r>
        <w:rPr>
          <w:lang w:val="fr_FR" w:bidi="fr_FR"/>
        </w:rPr>
        <w:t>L'histoire commence avec un roi qui donne un festin de mariage pour son fils. Dans l'Israël antique, c'est le père du marié qui organisait le festin de mariage. Il se déroulait dans sa maison. Jésus utilise souvent l'image d'une célébration de mariage, avec Jésus lui-même comme marié, pour parler du moment où Dieu et son peuple seront enfin ensemble pour toujours.</w:t>
      </w:r>
    </w:p>
    <w:p>
      <w:pPr/>
      <w:r>
        <w:rPr>
          <w:lang w:val="fr_FR" w:bidi="fr_FR"/>
        </w:rPr>
      </w:r>
      <w:r>
        <w:rPr>
          <w:lang w:val="fr_FR" w:bidi="fr_FR"/>
        </w:rPr>
        <w:t>Dans cette parabole, le roi envoie des serviteurs pour dire aux invités des noces que le festin est prêt. Dans le monde antique, les serviteurs d'un roi pouvaient détenir des positions très élevées et l'aider à régner sur le royaume. Ils n'étaient pas nécessairement les personnes qui nettoyaient sa maison. Être invité au mariage d'un prince était un honneur énorme que personne ne refuserait. Cependant, de manière surprenante, tous les invités « n'étaient pas prêts à venir ». C'est une insulte incroyable pour le roi. Dans la parabole, les invités représentent les chefs d'Israël que Dieu invite dans son royaume. Les serviteurs sont les messagers de Dieu, les prophètes. Mais les chefs ignorent l'invitation et refusent de venir.</w:t>
      </w:r>
    </w:p>
    <w:p>
      <w:pPr/>
      <w:r>
        <w:rPr>
          <w:lang w:val="fr_FR" w:bidi="fr_FR"/>
        </w:rPr>
      </w:r>
      <w:r>
        <w:rPr>
          <w:lang w:val="fr_FR" w:bidi="fr_FR"/>
        </w:rPr>
        <w:t>Discutez des questions suivantes avec votre équipe : Dans votre communauté, qui organise une célébration de mariage ? Comment invitent-ils les gens au mariage ? Que ressentent les gens quand ils sont invités ? Que font les invités avant et pendant le mariage ?</w:t>
      </w:r>
    </w:p>
    <w:p>
      <w:pPr/>
      <w:r>
        <w:rPr>
          <w:lang w:val="fr_FR" w:bidi="fr_FR"/>
        </w:rPr>
      </w:r>
      <w:r>
        <w:rPr>
          <w:lang w:val="fr_FR" w:bidi="fr_FR"/>
        </w:rPr>
        <w:t>Après que les invités aient refusé de venir, le roi envoie un autre groupe de serviteurs aux invités. Cette fois-ci, il dit aux serviteurs de dire qu'il a déjà tué les « bœufs et le bétail engraissé » pour le festin. C'étaient les meilleurs types de nourriture dans l'Israël antique.</w:t>
      </w:r>
    </w:p>
    <w:p>
      <w:pPr/>
      <w:r>
        <w:rPr>
          <w:lang w:val="fr_FR" w:bidi="fr_FR"/>
        </w:rPr>
      </w:r>
      <w:r>
        <w:rPr>
          <w:lang w:val="fr_FR" w:bidi="fr_FR"/>
        </w:rPr>
        <w:t>Montrez à l'équipe une image d'un bœuf et d'un veau engraissé.</w:t>
      </w:r>
    </w:p>
    <w:p>
      <w:pPr/>
      <w:r>
        <w:rPr>
          <w:lang w:val="fr_FR" w:bidi="fr_FR"/>
        </w:rPr>
      </w:r>
      <w:r>
        <w:rPr>
          <w:lang w:val="fr_FR" w:bidi="fr_FR"/>
        </w:rPr>
        <w:t xml:space="preserve">Mais les invités continuent d'ignorer l'invitation. L'un va dans « sa ferme » et un autre dans « son entreprise ». Ils sont plus intéressés par leur propre travail que par le fait d'honorer le roi. Certains des invités insultent et tuent même les serviteurs du roi. Jésus n'explique pas pourquoi les invités font cela. Certaines personnes pensent que les invités pensent que les serviteurs les trompent. Ce qui est plus important est la signification de cette partie de la parabole : Dieu a envoyé des prophètes pour dire aux chefs d'Israël de venir à lui, mais au lieu de cela, les chefs ont insulté et tué les prophètes de Dieu. </w:t>
      </w:r>
    </w:p>
    <w:p>
      <w:pPr/>
      <w:r>
        <w:rPr>
          <w:lang w:val="fr_FR" w:bidi="fr_FR"/>
        </w:rPr>
      </w:r>
      <w:r>
        <w:rPr>
          <w:lang w:val="fr_FR" w:bidi="fr_FR"/>
        </w:rPr>
        <w:t>Le roi est furieux de ce que les invités ont fait à ses serviteurs. Il envoie désormais ses soldats pour tuer les meurtriers et brûler leur ville. Parce que cette histoire est une parabole, il n'est pas important que les personnes dans l'histoire fassent exactement ce que ferait une personne réelle dans cette situation. L'objectif de la parabole est d'enseigner un message clair. Cette partie de la parabole rappelait aux gens comment, à l'époque de l'Ancien Testament, Dieu a fini par permettre aux soldats étrangers de détruire Jérusalem parce que les gens continuaient de l'insulter. Dans le contexte de Matthieu, Jésus avertit aussi que si les chefs ne se repentent pas, Dieu permettra que Jérusalem soit détruite de nouveau par une armée étrangère. Environ quarante ans après cette période, c'est exactement ce qui s'est passé. L'armée romaine a attaqué Jérusalem et l'a brûlée.</w:t>
      </w:r>
    </w:p>
    <w:p>
      <w:pPr/>
      <w:r>
        <w:rPr>
          <w:lang w:val="fr_FR" w:bidi="fr_FR"/>
        </w:rPr>
      </w:r>
      <w:r>
        <w:rPr>
          <w:lang w:val="fr_FR" w:bidi="fr_FR"/>
        </w:rPr>
        <w:t>Le roi envoie maintenant un autre groupe de serviteurs. Il leur dit : « Le banquet de mariage est prêt, mais ceux que j'ai invités ne méritaient pas de venir ». Il dit donc aux serviteurs d'aller dans les rues et d'inviter tous ceux qu'ils voient au festin. Les serviteurs invitent tout le monde, « les mauvais comme les bons », jusqu'à ce que la salle de banquet soit pleine d'invités. Cette partie de la parabole représente Dieu qui invite librement tout le monde à venir dans son royaume par le fait de placer leur confiance en Jésus. Les personnes des rues représentent probablement les personnes que les chefs religieux méprisaient : les personnes ordinaires et les pécheurs notoires comme les collecteurs d'impôts et les prostituées que Jésus a mentionnés plus tôt. Ces personnes n'ont pas de statut social spécial. Ils ne méritent pas d'être au festin de mariage d'un roi. Mais au moins, contrairement au premier groupe d'invités, ils viennent de leur plein gré.</w:t>
      </w:r>
    </w:p>
    <w:p>
      <w:pPr/>
      <w:r>
        <w:rPr>
          <w:lang w:val="fr_FR" w:bidi="fr_FR"/>
        </w:rPr>
      </w:r>
      <w:r>
        <w:rPr>
          <w:lang w:val="fr_FR" w:bidi="fr_FR"/>
        </w:rPr>
        <w:t>À un moment donné du festin, le roi vient pour voir les invités. Il remarque qu'un homme ne porte pas des vêtements appropriés pour un mariage. Dans l'Israël antique, les invités au mariage portaient leurs meilleurs vêtements en lin blanc. Les gens gardaient ces vêtements au propre et prêts à n'être utilisés qu'à des moments spéciaux. Mais il semble que cet homme ne pensait pas qu'il était important de changer de vêtements pour le mariage du roi. L'attitude négligente de l'homme montre qu'il ne respecte pas le roi et ne valorise pas l'occasion incroyable que le roi lui a donnée d'assister au mariage de son fils.</w:t>
      </w:r>
    </w:p>
    <w:p>
      <w:pPr/>
      <w:r>
        <w:rPr>
          <w:lang w:val="fr_FR" w:bidi="fr_FR"/>
        </w:rPr>
      </w:r>
      <w:r>
        <w:rPr>
          <w:lang w:val="fr_FR" w:bidi="fr_FR"/>
        </w:rPr>
        <w:t>Arrêtez-vous et discutez de la question suivante avec votre équipe : Lors d'une occasion spéciale, quel genre de choses font les invités pour montrer qu'ils respectent la personne qui les a invités ?</w:t>
      </w:r>
    </w:p>
    <w:p>
      <w:pPr/>
      <w:r>
        <w:rPr>
          <w:lang w:val="fr_FR" w:bidi="fr_FR"/>
        </w:rPr>
      </w:r>
      <w:r>
        <w:rPr>
          <w:lang w:val="fr_FR" w:bidi="fr_FR"/>
        </w:rPr>
        <w:t>Le roi ordonne à ses serviteurs d'attacher l'homme et de le jeter à l'extérieur « dans les ténèbres, où il y aura des pleurs et des grincements de dents ». Cette dernière expression apparaît dans beaucoup de paraboles de Jésus dans Matthieu. C'est une référence à l'enfer, c'est-à-dire au fait d'être éternellement séparé de Dieu et de toutes les bonnes choses qui viennent de Dieu. C'est une autre partie de l'histoire où les actions des personnages n'ont pas à être réalistes dans l'histoire. Au lieu de cela, ils soulignent le sens de l'histoire. Tout le monde est invité au mariage, de la même manière que tout le monde est invité dans le royaume de Dieu par Jésus. Mais cela ne signifie pas que les gens devraient avoir une attitude négligente envers Dieu ou supposer qu'ils peuvent continuer à mener une vie sale ou pècheresse.</w:t>
      </w:r>
    </w:p>
    <w:p>
      <w:pPr/>
      <w:r>
        <w:rPr>
          <w:lang w:val="fr_FR" w:bidi="fr_FR"/>
        </w:rPr>
      </w:r>
      <w:r>
        <w:rPr>
          <w:lang w:val="fr_FR" w:bidi="fr_FR"/>
        </w:rPr>
        <w:t>Jésus termine la parabole par un avertissement : « Beaucoup sont invités, mais peu sont choisis ». Dans l'Ancien Testament, le peuple élu de Dieu était Israël. Mais Jésus dit qu'il y aura maintenant un nouveau peuple choisi de Dieu : des personnes qui acceptent son invitation (elles peuvent être de n'importe où dans le monde) et lui montrent de la révérence ou de l'honneur.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raconte une parabole au sujet d'un roi qui donne un festin de mariage pour son fils. Les invités au mariage refusent à plusieurs reprises de venir et finissent par tuer les messagers du roi. Le roi se met en colère et détruit les meurtriers et leur ville.</w:t>
      </w:r>
    </w:p>
    <w:p>
      <w:pPr/>
      <w:r>
        <w:rPr>
          <w:lang w:val="fr_FR" w:bidi="fr_FR"/>
        </w:rPr>
      </w:r>
      <w:r>
        <w:rPr>
          <w:b/>
          <w:lang w:val="fr_FR" w:bidi="fr_FR"/>
        </w:rPr>
        <w:t>Deuxième partie :</w:t>
      </w:r>
      <w:r>
        <w:rPr>
          <w:lang w:val="fr_FR" w:bidi="fr_FR"/>
        </w:rPr>
        <w:t xml:space="preserve"> Le roi invite toutes sortes de personnes des rues à la place des invités qui ne voulaient pas venir. Ces personnes viennent de leur plein gré au festin.</w:t>
      </w:r>
    </w:p>
    <w:p>
      <w:pPr/>
      <w:r>
        <w:rPr>
          <w:lang w:val="fr_FR" w:bidi="fr_FR"/>
        </w:rPr>
      </w:r>
      <w:r>
        <w:rPr>
          <w:b/>
          <w:lang w:val="fr_FR" w:bidi="fr_FR"/>
        </w:rPr>
        <w:t>Troisième partie :</w:t>
      </w:r>
      <w:r>
        <w:rPr>
          <w:lang w:val="fr_FR" w:bidi="fr_FR"/>
        </w:rPr>
        <w:t xml:space="preserve"> Le roi vient pour voir les invités, et voit une personne qui n'est pas habillée de manière appropriée. Il ordonne à ses serviteurs de jeter l'homme hors du banquet. Jésus explique : « Beaucoup sont invités, mais peu sont choisis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(mentionnés plus tôt dans le passage)</w:t>
      </w:r>
    </w:p>
    <w:p>
      <w:pPr>
        <w:pStyle w:val="ListBullet"/>
        <w:spacing w:line="240" w:lineRule="auto"/>
        <w:ind w:left="720"/>
      </w:pPr>
      <w:r>
        <w:rPr>
          <w:lang w:val="fr_FR" w:bidi="fr_FR"/>
        </w:rPr>
      </w:r>
      <w:r>
        <w:rPr>
          <w:lang w:val="fr_FR" w:bidi="fr_FR"/>
        </w:rPr>
        <w:t>Les foules de personnes dans le temple</w:t>
      </w:r>
    </w:p>
    <w:p>
      <w:pPr>
        <w:pStyle w:val="ListBullet"/>
        <w:spacing w:line="240" w:lineRule="auto"/>
        <w:ind w:left="720"/>
      </w:pPr>
      <w:r>
        <w:rPr>
          <w:lang w:val="fr_FR" w:bidi="fr_FR"/>
        </w:rPr>
      </w:r>
      <w:r>
        <w:rPr>
          <w:lang w:val="fr_FR" w:bidi="fr_FR"/>
        </w:rPr>
        <w:t>Les chefs religieux (les principaux sacrificateurs, les anciens et les pharisiens)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Un roi</w:t>
      </w:r>
    </w:p>
    <w:p>
      <w:pPr>
        <w:pStyle w:val="ListBullet"/>
        <w:spacing w:line="240" w:lineRule="auto"/>
        <w:ind w:left="720"/>
      </w:pPr>
      <w:r>
        <w:rPr>
          <w:lang w:val="fr_FR" w:bidi="fr_FR"/>
        </w:rPr>
      </w:r>
      <w:r>
        <w:rPr>
          <w:lang w:val="fr_FR" w:bidi="fr_FR"/>
        </w:rPr>
        <w:t>Les serviteurs du roi</w:t>
      </w:r>
    </w:p>
    <w:p>
      <w:pPr>
        <w:pStyle w:val="ListBullet"/>
        <w:spacing w:line="240" w:lineRule="auto"/>
        <w:ind w:left="720"/>
      </w:pPr>
      <w:r>
        <w:rPr>
          <w:lang w:val="fr_FR" w:bidi="fr_FR"/>
        </w:rPr>
      </w:r>
      <w:r>
        <w:rPr>
          <w:lang w:val="fr_FR" w:bidi="fr_FR"/>
        </w:rPr>
        <w:t>Les personnes invitées au mariage</w:t>
      </w:r>
    </w:p>
    <w:p>
      <w:pPr>
        <w:pStyle w:val="ListBullet"/>
        <w:spacing w:line="240" w:lineRule="auto"/>
        <w:ind w:left="720"/>
      </w:pPr>
      <w:r>
        <w:rPr>
          <w:lang w:val="fr_FR" w:bidi="fr_FR"/>
        </w:rPr>
      </w:r>
      <w:r>
        <w:rPr>
          <w:lang w:val="fr_FR" w:bidi="fr_FR"/>
        </w:rPr>
        <w:t>Les soldats du roi</w:t>
      </w:r>
    </w:p>
    <w:p>
      <w:pPr>
        <w:pStyle w:val="ListBullet"/>
        <w:spacing w:line="240" w:lineRule="auto"/>
        <w:ind w:left="720"/>
      </w:pPr>
      <w:r>
        <w:rPr>
          <w:lang w:val="fr_FR" w:bidi="fr_FR"/>
        </w:rPr>
      </w:r>
      <w:r>
        <w:rPr>
          <w:lang w:val="fr_FR" w:bidi="fr_FR"/>
        </w:rPr>
        <w:t>Les gens dans les rues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c'est la troisième d'une série de paraboles que Jésus raconte aux chefs religieux. Les chefs religieux viennent de le défier et lui demandent qui lui a donné son autorité. Jésus répond en montrant à travers plusieurs paraboles que même si son autorité vient de Dieu, les chefs religieux le rejettent comme l'ont fait les chefs dans l'Ancien Testament. Il avertit qu'en conséquence, ils seront exclus du peuple de Dieu. Les disciples de Jésus et beaucoup d'autres personnes dans le temple écoutent son enseignement.</w:t>
      </w:r>
    </w:p>
    <w:p>
      <w:pPr/>
      <w:r>
        <w:rPr>
          <w:lang w:val="fr_FR" w:bidi="fr_FR"/>
        </w:rPr>
      </w:r>
      <w:r>
        <w:rPr>
          <w:lang w:val="fr_FR" w:bidi="fr_FR"/>
        </w:rPr>
        <w:t>Jésus commence en disant : « Le royaume des cieux ressemble à... » Ce sont des mots qu'il utilise souvent au début d'une parabole.</w:t>
      </w:r>
    </w:p>
    <w:p>
      <w:pPr/>
      <w:r>
        <w:rPr>
          <w:lang w:val="fr_FR" w:bidi="fr_FR"/>
        </w:rPr>
      </w:r>
      <w:r>
        <w:rPr>
          <w:lang w:val="fr_FR" w:bidi="fr_FR"/>
        </w:rPr>
        <w:t>Arrêtez-vous et discutez des questions suivantes avec votre équipe : Dans votre culture, quels mots les gens utilisent-ils pour commencer une histoire, en particulier une histoire qui enseigne quelque chose ? Comment les gens commenceraient-ils une histoire s'ils voulaient que cette histoire aide les gens à comprendre à quoi ressemble le règne de Dieu (le royaume de Dieu) ?</w:t>
      </w:r>
    </w:p>
    <w:p>
      <w:pPr/>
      <w:r>
        <w:rPr>
          <w:lang w:val="fr_FR" w:bidi="fr_FR"/>
        </w:rPr>
      </w:r>
      <w:r>
        <w:rPr>
          <w:lang w:val="fr_FR" w:bidi="fr_FR"/>
        </w:rPr>
        <w:t>Dans cette parabole, Jésus parle d'un roi qui a préparé un festin de mariage pour son fils. Il envoie des serviteurs pour appeler les invités au festin. Beaucoup de personnes pensent que ces invités ont déjà accepté l'invitation du roi, mais le roi envoie maintenant des serviteurs pour leur dire que l'heure pour le festin est venue. Quelques exégètes pensent que c'est la première fois que les invités reçoivent une invitation. Il est important de comprendre que participer au mariage du fils du roi était une occasion que les gens auraient une fois dans toute leur vie. Tout le monde dans le royaume ne pouvait pas y assister. Le roi n'honorait donc que les personnes les plus importantes en les invitant. Il y aurait un festin riche et élaboré, et bien entendu, tout serait gratuit pour les invités. Mais pour une raison quelconque, quand les serviteurs disent aux invités que le festin est prêt, les invités les ignorent !</w:t>
      </w:r>
    </w:p>
    <w:p>
      <w:pPr/>
      <w:r>
        <w:rPr>
          <w:lang w:val="fr_FR" w:bidi="fr_FR"/>
        </w:rPr>
      </w:r>
      <w:r>
        <w:rPr>
          <w:lang w:val="fr_FR" w:bidi="fr_FR"/>
        </w:rPr>
        <w:t xml:space="preserve">Le roi envoie un autre groupe de serviteurs. Ces serviteurs essaient de convaincre les invités. Le roi leur dit de dire : « Mes bœufs et mon bétail engraissé ont été abattus, et tout est prêt. Venez au banquet de mariage ! » En d'autres termes, tous les préparatifs ont été faits pour une célébration merveilleuse. Dans l'Israël antique, la viande de bœuf et de bétail engraissé était considérée comme la nourriture la plus précieuse et la plus délicieuse. </w:t>
      </w:r>
    </w:p>
    <w:p>
      <w:pPr/>
      <w:r>
        <w:rPr>
          <w:lang w:val="fr_FR" w:bidi="fr_FR"/>
        </w:rPr>
      </w:r>
      <w:r>
        <w:rPr>
          <w:lang w:val="fr_FR" w:bidi="fr_FR"/>
        </w:rPr>
        <w:t>Encore une fois, la réponse des invités est surprenante et insultante pour le roi ! Ils ignorent les serviteurs du roi. Certains vont à leurs fermes, d'autres vers leurs entreprises. Certains des invités s'emparent même des serviteurs du roi, commencent à les insulter et à les maltraiter, et les tuer. Rappelez-vous que ces serviteurs avaient une position élevée dans le royaume. Les gens ne les regardaient pas de haut normalement. Les actions choquantes des invités montrent à quel point il est insensé pour les gens de refuser l'invitation de Dieu dans son royaume.</w:t>
      </w:r>
    </w:p>
    <w:p>
      <w:pPr/>
      <w:r>
        <w:rPr>
          <w:lang w:val="fr_FR" w:bidi="fr_FR"/>
        </w:rPr>
      </w:r>
      <w:r>
        <w:rPr>
          <w:lang w:val="fr_FR" w:bidi="fr_FR"/>
        </w:rPr>
        <w:t>Le roi entend parler de ce qui s'est passé. Jusqu'ici il était très patient et bon, mais il est maintenant extrêmement en colère. Il envoie des soldats pour détruire les meurtriers et leur ville. Puis il dit à ses serviteurs : « Le festin est prêt, mais ceux que j'ai invités n'étaient pas dignes ». Il leur dit d'aller rassembler des personnes dans les rues pour être des invités au mariage. Ils sortent dans les rues et apportent toutes sortes de personnes jusqu'à ce que la salle soit pleine d'invités. Ce sont des personnes ordinaires, contrairement au premier groupe d'invités, qui étaient des personnes avec des positions élevées dans le royaume. Ils ne s'attendraient jamais à être invités au mariage du fils du roi, bien qu'ils savaient certainement qu'il avait lieu. Le roi leur donne maintenant cette occasion inattendue.</w:t>
      </w:r>
    </w:p>
    <w:p>
      <w:pPr/>
      <w:r>
        <w:rPr>
          <w:lang w:val="fr_FR" w:bidi="fr_FR"/>
        </w:rPr>
      </w:r>
      <w:r>
        <w:rPr>
          <w:lang w:val="fr_FR" w:bidi="fr_FR"/>
        </w:rPr>
        <w:t>À un certain moment du festin, il était normal que l'hôte vienne voir les invités. Il ne prendrait lui-même pas de nourriture, mais verrait qui était venu et parlerait aux invités. Cela peut se produire un certain temps après que le festin ait commencé. Le roi remarque un homme qui ne portait pas des vêtements appropriés. Il est important de comprendre que l'une des choses que les invités au mariage devaient faire était de s'habiller dans leurs meilleurs vêtements en lin blanc. Mais l'une des personnes qui vient au mariage décide de ne pas porter ses meilleurs vêtements. Il demande à l'homme poliment : « Comment es-tu entré ici sans vêtements de mariage, mon ami ? » L'homme n'a pas de réponse, parce qu'il sait qu'il a manqué de respect au roi. Puis le roi dit aux personnes qui servent au festin : « Attachez-lui les mains et les pieds, et jettez-le à l'extérieur, dans les ténèbres, où il y aura des pleurs et des grincements de dents ».</w:t>
      </w:r>
    </w:p>
    <w:p>
      <w:pPr/>
      <w:r>
        <w:rPr>
          <w:lang w:val="fr_FR" w:bidi="fr_FR"/>
        </w:rPr>
      </w:r>
      <w:r>
        <w:rPr>
          <w:lang w:val="fr_FR" w:bidi="fr_FR"/>
        </w:rPr>
        <w:t>Jésus termine l'histoire en avertissant : « Car beaucoup sont invités, mais peu sont choisis ». Jésus termine souvent ses paraboles en disant quelques mots sur ce qu'il veut que les gens apprennent de l'histoire.</w:t>
      </w:r>
    </w:p>
    <w:p>
      <w:pPr/>
      <w:r>
        <w:rPr>
          <w:lang w:val="fr_FR" w:bidi="fr_FR"/>
        </w:rPr>
      </w:r>
      <w:r>
        <w:rPr>
          <w:lang w:val="fr_FR" w:bidi="fr_FR"/>
        </w:rPr>
        <w:t>Discutez des questions suivantes avec votre équipe : Comment les gens terminent-ils les histoires dans votre culture, en particulier les histoires qui sont destinées à enseigner ? Font-ils parfois une courte déclaration au sujet de la signification de l'histoire ? Comment les gens savent-ils ce que l'histoire enseigne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 (mentionnés plus tôt dans le passage)</w:t>
      </w:r>
    </w:p>
    <w:p>
      <w:pPr>
        <w:pStyle w:val="ListBullet"/>
        <w:spacing w:line="240" w:lineRule="auto"/>
        <w:ind w:left="720"/>
      </w:pPr>
      <w:r>
        <w:rPr>
          <w:lang w:val="fr_FR" w:bidi="fr_FR"/>
        </w:rPr>
      </w:r>
      <w:r>
        <w:rPr>
          <w:lang w:val="fr_FR" w:bidi="fr_FR"/>
        </w:rPr>
        <w:t>Les foules de personnes dans le temple (mentionnés plus tôt)</w:t>
      </w:r>
    </w:p>
    <w:p>
      <w:pPr>
        <w:pStyle w:val="ListBullet"/>
        <w:spacing w:line="240" w:lineRule="auto"/>
        <w:ind w:left="720"/>
      </w:pPr>
      <w:r>
        <w:rPr>
          <w:lang w:val="fr_FR" w:bidi="fr_FR"/>
        </w:rPr>
      </w:r>
      <w:r>
        <w:rPr>
          <w:lang w:val="fr_FR" w:bidi="fr_FR"/>
        </w:rPr>
        <w:t>Les chefs religieux (les principaux sacrificateurs, les anciens et les pharisiens)</w:t>
      </w:r>
    </w:p>
    <w:p>
      <w:pPr/>
      <w:r>
        <w:rPr>
          <w:lang w:val="fr_FR" w:bidi="fr_FR"/>
        </w:rPr>
      </w:r>
      <w:r>
        <w:rPr>
          <w:lang w:val="fr_FR" w:bidi="fr_FR"/>
        </w:rPr>
        <w:t>Les personnages de la parabole comprennent :</w:t>
      </w:r>
    </w:p>
    <w:p>
      <w:pPr>
        <w:pStyle w:val="ListBullet"/>
        <w:spacing w:line="240" w:lineRule="auto"/>
        <w:ind w:left="720"/>
      </w:pPr>
      <w:r>
        <w:rPr>
          <w:lang w:val="fr_FR" w:bidi="fr_FR"/>
        </w:rPr>
      </w:r>
      <w:r>
        <w:rPr>
          <w:lang w:val="fr_FR" w:bidi="fr_FR"/>
        </w:rPr>
        <w:t>Un roi</w:t>
      </w:r>
    </w:p>
    <w:p>
      <w:pPr>
        <w:pStyle w:val="ListBullet"/>
        <w:spacing w:line="240" w:lineRule="auto"/>
        <w:ind w:left="720"/>
      </w:pPr>
      <w:r>
        <w:rPr>
          <w:lang w:val="fr_FR" w:bidi="fr_FR"/>
        </w:rPr>
      </w:r>
      <w:r>
        <w:rPr>
          <w:lang w:val="fr_FR" w:bidi="fr_FR"/>
        </w:rPr>
        <w:t>Les serviteurs du roi</w:t>
      </w:r>
    </w:p>
    <w:p>
      <w:pPr>
        <w:pStyle w:val="ListBullet"/>
        <w:spacing w:line="240" w:lineRule="auto"/>
        <w:ind w:left="720"/>
      </w:pPr>
      <w:r>
        <w:rPr>
          <w:lang w:val="fr_FR" w:bidi="fr_FR"/>
        </w:rPr>
      </w:r>
      <w:r>
        <w:rPr>
          <w:lang w:val="fr_FR" w:bidi="fr_FR"/>
        </w:rPr>
        <w:t>Les personnes invitées au mariage</w:t>
      </w:r>
    </w:p>
    <w:p>
      <w:pPr>
        <w:pStyle w:val="ListBullet"/>
        <w:spacing w:line="240" w:lineRule="auto"/>
        <w:ind w:left="720"/>
      </w:pPr>
      <w:r>
        <w:rPr>
          <w:lang w:val="fr_FR" w:bidi="fr_FR"/>
        </w:rPr>
      </w:r>
      <w:r>
        <w:rPr>
          <w:lang w:val="fr_FR" w:bidi="fr_FR"/>
        </w:rPr>
        <w:t>Les soldats du roi</w:t>
      </w:r>
    </w:p>
    <w:p>
      <w:pPr>
        <w:pStyle w:val="ListBullet"/>
        <w:spacing w:line="240" w:lineRule="auto"/>
        <w:ind w:left="720"/>
      </w:pPr>
      <w:r>
        <w:rPr>
          <w:lang w:val="fr_FR" w:bidi="fr_FR"/>
        </w:rPr>
      </w:r>
      <w:r>
        <w:rPr>
          <w:lang w:val="fr_FR" w:bidi="fr_FR"/>
        </w:rPr>
        <w:t>Les gens dans les rues</w:t>
      </w:r>
    </w:p>
    <w:p>
      <w:pPr>
        <w:pStyle w:val="ListBullet"/>
        <w:spacing w:line="240" w:lineRule="auto"/>
        <w:ind w:left="720"/>
      </w:pPr>
      <w:r>
        <w:rPr>
          <w:lang w:val="fr_FR" w:bidi="fr_FR"/>
        </w:rPr>
      </w:r>
      <w:r>
        <w:rPr>
          <w:lang w:val="fr_FR" w:bidi="fr_FR"/>
        </w:rPr>
        <w:t>Les hôtesses ou serveurs qui servent au festin</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commence à raconter une autre parabole. Il utilise l'expression d'ouverture qu'il utilise souvent dans les paraboles : « Le royaume des cieux ressemble à... » Il parle d'un roi qui a préparé un festin de mariage pour son fils. Quand le festin était prêt, il a envoyé des serviteurs pour inviter les convives ou pour le rappeler aux convives et leur dire que tout était prêt. Mais tous les invités ont ignoré ses serviteurs et ne sont pas venus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convives : « Que ressentez-vous ? » Vous entendrez peut-être des réponses comme : « Je suis occupé », ou « Je ne me soucie pas de ce mariage ».</w:t>
      </w:r>
    </w:p>
    <w:p>
      <w:pPr>
        <w:pStyle w:val="ListBullet"/>
        <w:spacing w:line="240" w:lineRule="auto"/>
        <w:ind w:left="720"/>
      </w:pPr>
      <w:r>
        <w:rPr>
          <w:lang w:val="fr_FR" w:bidi="fr_FR"/>
        </w:rPr>
      </w:r>
      <w:r>
        <w:rPr>
          <w:lang w:val="fr_FR" w:bidi="fr_FR"/>
        </w:rPr>
        <w:t>Demandez aux acteurs qui jouent les serviteurs du roi : « Que ressentez-vous ? » Vous entendrez peut-être des choses comme : « Je suis choqué », ou « Ces personnes sont folles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serviteurs doivent avoir parlé au roi de la réponse des invités, parce qu'il envoie maintenant un autre groupe de serviteurs. Il leur dit de donner aux invités ce message : « Mes bœufs et mon bétail engraissé ont été abattus, et tout est prêt. Venez au banquet de mariage. » Mais les invités ignorent ce message aussi. L'un des invités s'en va vers sa ferme. L'un se rend vers son entreprise. Puis certains des invités s'emparent des serviteurs du roi, les maltraitent et les tuent.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 « Que ressentez-vous ? » Vous entendrez peut-être des réponses comme : « Je suis furieux ! » « Choqué », ou « Sans voix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roi appelle son armée et les envoie au lieu où le meurtre a été commis. Ils tuent les meurtriers et mettent leur ville à feu. Puis le roi dit à ses autres serviteurs : « Le festin de mariage est prêt, et les convives que j'ai invités ne sont pas dignes de l'honneur. Sortez maintenant dans les coins des rues et invitez tous ceux que vous voyez. »</w:t>
      </w:r>
    </w:p>
    <w:p>
      <w:pPr/>
      <w:r>
        <w:rPr>
          <w:lang w:val="fr_FR" w:bidi="fr_FR"/>
        </w:rPr>
      </w:r>
      <w:r>
        <w:rPr>
          <w:lang w:val="fr_FR" w:bidi="fr_FR"/>
        </w:rPr>
        <w:t>Les serviteurs sortent et disent à tous ceux qu'ils trouvent dans la rue de venir au festin de mariage du fils du roi. Ils viennent dans la salle de mariage jusqu'à ce qu'elle soit pleine d'invités.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personnes dans la rue : « Que ressentez-vous ? » Vous entendrez peut-être des choses comme : « Surpris », « Vraiment heureux », ou « Je ne peux pas croire à quel point je suis chanceux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Le roi vient dans la salle pour voir les invités. Il remarque un des convives qui ne porte pas des vêtements appropriés pour un mariage. Il demande : « Mon ami, pourquoi ne portes-tu pas des vêtements de mariage ? » L'homme n'a rien à dire pour sa défense.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roi : « Que ressentez-vous ? » Vous entendrez peut-être des réponses comme : « Contrarié », « En colère », ou « Les gens ne me respectent toujours pas ».</w:t>
      </w:r>
    </w:p>
    <w:p>
      <w:pPr/>
      <w:r>
        <w:rPr>
          <w:lang w:val="fr_FR" w:bidi="fr_FR"/>
        </w:rPr>
      </w:r>
      <w:r>
        <w:rPr>
          <w:lang w:val="fr_FR" w:bidi="fr_FR"/>
        </w:rPr>
        <w:t>Le roi dit aux personnes présentes au festin : « Attachez-lui les mains et les pieds et jetez-le à l'extérieur dans les ténèbres, où il y aura des pleurs et des grincements de dents ». Les serviteurs obéissent. Puis Jésus termine la parabole en disant : « Beaucoup sont invités, mais peu sont choisis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Ce passage commence en disant que Jésus « </w:t>
      </w:r>
      <w:r>
        <w:rPr>
          <w:b/>
          <w:lang w:val="fr_FR" w:bidi="fr_FR"/>
        </w:rPr>
        <w:t>leur</w:t>
      </w:r>
      <w:r>
        <w:rPr>
          <w:lang w:val="fr_FR" w:bidi="fr_FR"/>
        </w:rPr>
        <w:t xml:space="preserve"> a parlé </w:t>
      </w:r>
      <w:r>
        <w:rPr>
          <w:b/>
          <w:lang w:val="fr_FR" w:bidi="fr_FR"/>
        </w:rPr>
        <w:t>de nouveau</w:t>
      </w:r>
      <w:r>
        <w:rPr>
          <w:lang w:val="fr_FR" w:bidi="fr_FR"/>
        </w:rPr>
        <w:t xml:space="preserve"> en </w:t>
      </w:r>
      <w:r>
        <w:rPr>
          <w:b/>
          <w:lang w:val="fr_FR" w:bidi="fr_FR"/>
        </w:rPr>
        <w:t>paraboles</w:t>
      </w:r>
      <w:r>
        <w:rPr>
          <w:lang w:val="fr_FR" w:bidi="fr_FR"/>
        </w:rPr>
        <w:t xml:space="preserve"> ».</w:t>
      </w:r>
    </w:p>
    <w:p>
      <w:pPr/>
      <w:r>
        <w:rPr>
          <w:lang w:val="fr_FR" w:bidi="fr_FR"/>
        </w:rPr>
      </w:r>
      <w:r>
        <w:rPr>
          <w:lang w:val="fr_FR" w:bidi="fr_FR"/>
        </w:rPr>
        <w:t>« De nouveau » peut aussi signifier qu'il a continué à parler ou leur a raconté une autre parabole.</w:t>
      </w:r>
    </w:p>
    <w:p>
      <w:pPr/>
      <w:r>
        <w:rPr>
          <w:lang w:val="fr_FR" w:bidi="fr_FR"/>
        </w:rPr>
      </w:r>
      <w:r>
        <w:rPr>
          <w:lang w:val="fr_FR" w:bidi="fr_FR"/>
        </w:rPr>
        <w:t xml:space="preserve">Grâce aux passages qui précèdent celui-ci, nous savons qu' « ils » signifie les chefs religieux : les </w:t>
      </w:r>
      <w:r>
        <w:rPr>
          <w:lang w:val="fr_FR" w:bidi="fr_FR"/>
        </w:rPr>
        <w:t>principaux sacrificateurs</w:t>
      </w:r>
      <w:r>
        <w:rPr>
          <w:lang w:val="fr_FR" w:bidi="fr_FR"/>
        </w:rPr>
        <w:t xml:space="preserve">, </w:t>
      </w:r>
      <w:r>
        <w:rPr>
          <w:lang w:val="fr_FR" w:bidi="fr_FR"/>
        </w:rPr>
        <w:t>les anciens</w:t>
      </w:r>
      <w:r>
        <w:rPr>
          <w:lang w:val="fr_FR" w:bidi="fr_FR"/>
        </w:rPr>
        <w:t xml:space="preserve"> et </w:t>
      </w:r>
      <w:r>
        <w:rPr>
          <w:lang w:val="fr_FR" w:bidi="fr_FR"/>
        </w:rPr>
        <w:t>les pharisiens</w:t>
      </w:r>
      <w:r>
        <w:rPr>
          <w:lang w:val="fr_FR" w:bidi="fr_FR"/>
        </w:rPr>
        <w:t>.</w:t>
      </w:r>
    </w:p>
    <w:p>
      <w:pPr/>
      <w:r>
        <w:rPr>
          <w:lang w:val="fr_FR" w:bidi="fr_FR"/>
        </w:rPr>
      </w:r>
      <w:r>
        <w:rPr>
          <w:lang w:val="fr_FR" w:bidi="fr_FR"/>
        </w:rPr>
        <w:t xml:space="preserve">Une parabole était un type particulier d'histoire que Jésus racontait. La parabole était racontée en utilisant des choses de tous les jours pour décrire des choses plus profondes à propos de Dieu. Utilisez le même mot pour </w:t>
      </w:r>
      <w:r>
        <w:rPr>
          <w:lang w:val="fr_FR" w:bidi="fr_FR"/>
        </w:rPr>
        <w:t>parabole</w:t>
      </w:r>
      <w:r>
        <w:rPr>
          <w:lang w:val="fr_FR" w:bidi="fr_FR"/>
        </w:rPr>
        <w:t xml:space="preserve"> que vous avez utilisé dans d'autres passages, et voir le Glossaire principal pour une définition complète.</w:t>
      </w:r>
    </w:p>
    <w:p>
      <w:pPr/>
      <w:r>
        <w:rPr>
          <w:lang w:val="fr_FR" w:bidi="fr_FR"/>
        </w:rPr>
      </w:r>
      <w:r>
        <w:rPr>
          <w:lang w:val="fr_FR" w:bidi="fr_FR"/>
        </w:rPr>
        <w:t xml:space="preserve">Jésus commence la parabole en disant : « Le </w:t>
      </w:r>
      <w:r>
        <w:rPr>
          <w:b/>
          <w:lang w:val="fr_FR" w:bidi="fr_FR"/>
        </w:rPr>
        <w:t>royaume des cieux</w:t>
      </w:r>
      <w:r>
        <w:rPr>
          <w:lang w:val="fr_FR" w:bidi="fr_FR"/>
        </w:rPr>
        <w:t xml:space="preserve"> ressemble à... »</w:t>
      </w:r>
    </w:p>
    <w:p>
      <w:pPr/>
      <w:r>
        <w:rPr>
          <w:lang w:val="fr_FR" w:bidi="fr_FR"/>
        </w:rPr>
      </w:r>
      <w:r>
        <w:rPr>
          <w:lang w:val="fr_FR" w:bidi="fr_FR"/>
        </w:rPr>
        <w:t xml:space="preserve">« Royaume des cieux » est un autre mot pour « royaume de Dieu » que Matthieu utilise souvent dans son Évangile. Le </w:t>
      </w:r>
      <w:r>
        <w:rPr>
          <w:lang w:val="fr_FR" w:bidi="fr_FR"/>
        </w:rPr>
        <w:t>royaume de Dieu</w:t>
      </w:r>
      <w:r>
        <w:rPr>
          <w:lang w:val="fr_FR" w:bidi="fr_FR"/>
        </w:rPr>
        <w:t xml:space="preserve"> dans le Nouveau Testament fait référence au moment où Dieu vient régner : son règne et son autorité qui commencent à s'accomplir par le ministère de Jésus sur la terre et son acceptation par les gens. Voir le Glossaire principal pour une description plus complète. Quand Jésus commence une parabole par « le royaume des cieux ressemble à... », cela signifie qu'il décrit une situation terrestre qui représente une réalité spirituelle. Il ne compare pas littéralement le royaume des cieux au roi dans l'histoire. Il compare le royaume des cieux à ce qui se passe dans l'histoire. Utilisez la même expression pour « le royaume des cieux ressemble à » que celle que vous avez utilisée dans d'autres passages.</w:t>
      </w:r>
    </w:p>
    <w:p>
      <w:pPr/>
      <w:r>
        <w:rPr>
          <w:lang w:val="fr_FR" w:bidi="fr_FR"/>
        </w:rPr>
      </w:r>
      <w:r>
        <w:rPr>
          <w:lang w:val="fr_FR" w:bidi="fr_FR"/>
        </w:rPr>
        <w:t xml:space="preserve">Dans la parabole, le roi a préparé un festin de mariage pour son fils. Cela ne signifie pas que le roi lui-même a cuisiné la nourriture, mais qu'il a fait tous les arrangements pour le festin. Le roi envoie ses </w:t>
      </w:r>
      <w:r>
        <w:rPr>
          <w:b/>
          <w:lang w:val="fr_FR" w:bidi="fr_FR"/>
        </w:rPr>
        <w:t>serviteurs</w:t>
      </w:r>
      <w:r>
        <w:rPr>
          <w:lang w:val="fr_FR" w:bidi="fr_FR"/>
        </w:rPr>
        <w:t xml:space="preserve"> pour dire aux convives du mariage que tout est prêt. La traduction littérale de </w:t>
      </w:r>
      <w:r>
        <w:rPr>
          <w:lang w:val="fr_FR" w:bidi="fr_FR"/>
        </w:rPr>
        <w:t>serviteur</w:t>
      </w:r>
      <w:r>
        <w:rPr>
          <w:lang w:val="fr_FR" w:bidi="fr_FR"/>
        </w:rPr>
        <w:t xml:space="preserve"> dans ce passage est </w:t>
      </w:r>
      <w:r>
        <w:rPr>
          <w:b/>
          <w:lang w:val="fr_FR" w:bidi="fr_FR"/>
        </w:rPr>
        <w:t>esclave</w:t>
      </w:r>
      <w:r>
        <w:rPr>
          <w:lang w:val="fr_FR" w:bidi="fr_FR"/>
        </w:rPr>
        <w:t xml:space="preserve">, mais cela ne signifie pas qu'ils étaient des personnes de bas statut. Les </w:t>
      </w:r>
      <w:r>
        <w:rPr>
          <w:lang w:val="fr_FR" w:bidi="fr_FR"/>
        </w:rPr>
        <w:t>esclaves</w:t>
      </w:r>
      <w:r>
        <w:rPr>
          <w:lang w:val="fr_FR" w:bidi="fr_FR"/>
        </w:rPr>
        <w:t xml:space="preserve"> d'un roi pouvaient détenir des positions très élevées dans le royaume.</w:t>
      </w:r>
    </w:p>
    <w:p>
      <w:pPr/>
      <w:r>
        <w:rPr>
          <w:lang w:val="fr_FR" w:bidi="fr_FR"/>
        </w:rPr>
      </w:r>
      <w:r>
        <w:rPr>
          <w:lang w:val="fr_FR" w:bidi="fr_FR"/>
        </w:rPr>
        <w:t>La plupart des spécialistes de la Bible pensent que le roi envoie les esclaves pour le rappeler ou donner des détails exacts aux convives qui ont déjà été invités et ont dit qu'ils viendront au mariage. Dans l'Israël antique, les gens planifiaient depuis plusieurs mois qu'un mariage allait avoir lieu, mais le père du marié était celui qui décidait en fin de compte quand le bon moment était venu. Les convives attendaient donc d'entendre sa parole quant au moment exact où ils devraient venir au festin. Cependant, certains exégètes pensent que c'est la première fois que le roi invite les invités. Quoi qu'il en soit, le roi honore ces personnes en les invitant au mariage.</w:t>
      </w:r>
    </w:p>
    <w:p>
      <w:pPr/>
      <w:r>
        <w:rPr>
          <w:lang w:val="fr_FR" w:bidi="fr_FR"/>
        </w:rPr>
      </w:r>
      <w:r>
        <w:rPr>
          <w:lang w:val="fr_FR" w:bidi="fr_FR"/>
        </w:rPr>
        <w:t>Mais les convives refusent tous de venir au mariage. Puis le roi envoie d'autres esclaves pour dire : « Mes bœufs et mon bétail engraissé sont abattus et tout est prêt ». Cela signifie que le roi a fait tous les arrangements pour le meilleur festin que les gens pouvaient imaginer, y compris le fait de tuer certains animaux qui ont été élevés spécialement pour donner la meilleure viande. Mais encore une fois, les invités refusent de venir.</w:t>
      </w:r>
    </w:p>
    <w:p>
      <w:pPr/>
      <w:r>
        <w:rPr>
          <w:lang w:val="fr_FR" w:bidi="fr_FR"/>
        </w:rPr>
      </w:r>
      <w:r>
        <w:rPr>
          <w:lang w:val="fr_FR" w:bidi="fr_FR"/>
        </w:rPr>
        <w:t>Le roi se met en colère et envoie son armée pour détruire les meurtriers et brûler leur ville. Puis il envoie des serviteurs pour inviter de nouveau les gens, mais cette fois-ci, il leur dit que les convives d'origine n'étaient pas dignes ou ne méritaient pas de venir au festin. Il leur dit donc d'aller aux « coins des rues », les carrefours où deux rues se rejoignent, et d'inviter tous ceux qu'ils y trouvent au mariage. Il les envoie au lieu dans la ville où ils sont les plus susceptibles de trouver beaucoup de personnes. Les esclaves font ce que dit le roi. Ils invitent tous ceux qu'ils rencontrent, « les mauvais et les bons », et la salle de mariage est remplie d'invités.</w:t>
      </w:r>
    </w:p>
    <w:p>
      <w:pPr/>
      <w:r>
        <w:rPr>
          <w:lang w:val="fr_FR" w:bidi="fr_FR"/>
        </w:rPr>
      </w:r>
      <w:r>
        <w:rPr>
          <w:lang w:val="fr_FR" w:bidi="fr_FR"/>
        </w:rPr>
        <w:t xml:space="preserve">Quand le roi vient pour voir les convives, comme le ferait un bon hôte, il voit un homme qui ne porte pas des </w:t>
      </w:r>
      <w:r>
        <w:rPr>
          <w:b/>
          <w:lang w:val="fr_FR" w:bidi="fr_FR"/>
        </w:rPr>
        <w:t>vêtements de mariage</w:t>
      </w:r>
      <w:r>
        <w:rPr>
          <w:lang w:val="fr_FR" w:bidi="fr_FR"/>
        </w:rPr>
        <w:t>, ce qui signifie le genre de vêtements qui étaient considérés comme appropriés pour quelqu'un qui venait à un mariage. Cela ne signifie pas que c'étaient des vêtements chers ou inhabituels. Les personnes normales possédaient certainement des vêtements appropriés. Il serait très irrespectueux de venir à un mariage sans porter ces vêtements.</w:t>
      </w:r>
    </w:p>
    <w:p>
      <w:pPr/>
      <w:r>
        <w:rPr>
          <w:lang w:val="fr_FR" w:bidi="fr_FR"/>
        </w:rPr>
      </w:r>
      <w:r>
        <w:rPr>
          <w:lang w:val="fr_FR" w:bidi="fr_FR"/>
        </w:rPr>
        <w:t>Le roi s'adresse à cet homme comme « ami », ou « compagnon », un mot qui était utilisé quand on s'adressait poliment à une autre personne. Le roi demande : « Comment es-tu entré ici sans vêtements de mariage ? » Le roi ne demande pas vraiment comment l'homme est entré. Il dit qu'il n'est pas approprié que l'homme soit ici habillé comme il l'est. L'homme est sans voix ; il n'a pas d'excuse à donner au roi.</w:t>
      </w:r>
    </w:p>
    <w:p>
      <w:pPr/>
      <w:r>
        <w:rPr>
          <w:lang w:val="fr_FR" w:bidi="fr_FR"/>
        </w:rPr>
      </w:r>
      <w:r>
        <w:rPr>
          <w:lang w:val="fr_FR" w:bidi="fr_FR"/>
        </w:rPr>
        <w:t xml:space="preserve">Le roi parle ensuite à ses </w:t>
      </w:r>
      <w:r>
        <w:rPr>
          <w:b/>
          <w:lang w:val="fr_FR" w:bidi="fr_FR"/>
        </w:rPr>
        <w:t>assistants</w:t>
      </w:r>
      <w:r>
        <w:rPr>
          <w:lang w:val="fr_FR" w:bidi="fr_FR"/>
        </w:rPr>
        <w:t xml:space="preserve"> ou à ses serviteurs. Cela peut signifier les mêmes serviteurs qui sont mentionnés plus tôt dans la parabole. Ou, puisqu'un mot différent est utilisé ici, il peut signifier les serviteurs de la maison, les personnes qui servent le repas aux invités. Le roi leur ordonne d'attacher les mains et les pieds de l'homme et de le jeter à l'extérieur. Cela ne signifie pas qu'ils ont littéralement ramassé l'homme pour le jeter. Le mot « jeter dehors » peut aussi signifier « chasser dehors », ou « envoyer dehors ». Le roi dit de mettre l'homme « dans les ténèbres, où il y a des pleurs et des grincements de dents », ou « là où les hommes pleureront et grinceront des dents ». C'est une expression commune que Jésus utilise dans les paraboles pour faire référence aux personnes qui n'entrent pas dans le royaume de Dieu. Il décrit les personnes qui souffrent en Enfer. « Grincer des dents » signifie frotter fortement les dents ensemble dans la douleur ou l'agonie. Utilisez la même expression ici que vous avez utilisée dans d'autres passages où Jésus utilise cette expression.</w:t>
      </w:r>
    </w:p>
    <w:p>
      <w:pPr/>
      <w:r>
        <w:rPr>
          <w:lang w:val="fr_FR" w:bidi="fr_FR"/>
        </w:rPr>
      </w:r>
      <w:r>
        <w:rPr>
          <w:lang w:val="fr_FR" w:bidi="fr_FR"/>
        </w:rPr>
        <w:t>Puis Jésus conclut la parabole en disant : « Car beaucoup sont invités, mais peu sont choisis ». Dieu invite tout le monde dans son royaume. Mais beaucoup de personnes n'entrent pas dans le royaume, comme les convives d'origine au mariage qui ont refusé de venir ou l'homme qui est venu mais n'est pas venu d'une manière appropriée. Ceux qui acceptent l'invitation et vivent aussi à la hauteur sont le vrai peuple choisi de Dieu.</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22:15–22</w:t>
      </w:r>
      <w:r>
        <w:rPr>
          <w:lang w:val="fr_FR" w:bidi="fr_FR"/>
        </w:rPr>
      </w:r>
    </w:p>
    <w:p>
      <w:pPr>
        <w:pStyle w:val="Heading3"/>
      </w:pPr>
      <w:r>
        <w:rPr>
          <w:lang w:val="fr_FR" w:bidi="fr_FR"/>
        </w:rPr>
        <w:t>Écouter et Cœur</w:t>
      </w:r>
    </w:p>
    <w:p>
      <w:pPr/>
      <w:r>
        <w:rPr>
          <w:lang w:val="fr_FR" w:bidi="fr_FR"/>
        </w:rPr>
      </w:r>
      <w:r>
        <w:rPr>
          <w:lang w:val="fr_FR" w:bidi="fr_FR"/>
        </w:rPr>
        <w:t>Écoutez Matthieu 22.15–22.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continue l'histoire de Jésus en train de parler aux chefs religieux dans le parvis du temple de Dieu à Jérusalem. Quelques jours après que cette histoire se soit produite, les chefs religieux arrêteront Jésus et le feront tuer. Jésus vient de raconter trois paraboles qui montrent comment les pharisiens échouent à écouter Dieu et ses prophètes, même s'ils pensent qu'ils obéissent à Dieu mieux que quiconque d'autre.</w:t>
      </w:r>
    </w:p>
    <w:p>
      <w:pPr/>
      <w:r>
        <w:rPr>
          <w:lang w:val="fr_FR" w:bidi="fr_FR"/>
        </w:rPr>
      </w:r>
      <w:r>
        <w:rPr>
          <w:lang w:val="fr_FR" w:bidi="fr_FR"/>
        </w:rPr>
        <w:t>Cette histoire commence une autre série de trois épisodes : Différents groupes de chefs religieux viendront et poseront des questions difficiles à Jésus afin de le tromper en lui faisant dire quelque chose qui lui causera des problèmes. Les réponses que Jésus donnera à ces questions montrent non seulement à quel point il est sage, et comment aucune question n'est trop difficile pour lui. Ils donnent aussi des enseignements importants pour les disciples de Jésus.</w:t>
      </w:r>
    </w:p>
    <w:p>
      <w:pPr/>
      <w:r>
        <w:rPr>
          <w:lang w:val="fr_FR" w:bidi="fr_FR"/>
        </w:rPr>
      </w:r>
      <w:r>
        <w:rPr>
          <w:lang w:val="fr_FR" w:bidi="fr_FR"/>
        </w:rPr>
        <w:t>Dans ce passage, le premier groupe de personnes qui viennent pour défier Jésus sont les pharisiens, avec certains partisans du chef Hérode. Ces deux groupes de personnes étaient très différents. Les pharisiens étaient les plus préoccupés de ne pas enfreindre les lois de Dieu. Ils voulaient tellement avoir raison devant Dieu qu'ils ont même ajouté beaucoup plus de règles pour essayer de se rendre plus acceptables aux yeux de Dieu. Les partisans d'Hérode étaient très différents. Ils n'étaient pas préoccupés par le fait d'être saints et acceptables aux yeux de Dieu. C'étaient des personnes qui voulaient obtenir du pouvoir et de l'influence en étant loyales à Hérode, qui était chef d'une partie d'Israël à cette époque. Il régnait sous l'autorité de l'empereur romain, César. Hérode menait une vie très impure.</w:t>
      </w:r>
    </w:p>
    <w:p>
      <w:pPr/>
      <w:r>
        <w:rPr>
          <w:lang w:val="fr_FR" w:bidi="fr_FR"/>
        </w:rPr>
      </w:r>
      <w:r>
        <w:rPr>
          <w:lang w:val="fr_FR" w:bidi="fr_FR"/>
        </w:rPr>
        <w:t>Ces deux groupes de personnes extrêmement différents avaient une chose en commun. Ils avaient tous deux peur de Jésus et de combien les gens l'aimaient. Ils voulaient l'arrêter et le tuer. Ils se sont donc réunis pour essayer de trouver une question qui le forcerait à dire quelque chose de contraire à la loi.</w:t>
      </w:r>
    </w:p>
    <w:p>
      <w:pPr/>
      <w:r>
        <w:rPr>
          <w:lang w:val="fr_FR" w:bidi="fr_FR"/>
        </w:rPr>
      </w:r>
      <w:r>
        <w:rPr>
          <w:lang w:val="fr_FR" w:bidi="fr_FR"/>
        </w:rPr>
        <w:t>Les disciples des pharisiens et les partisans d'Hérode posent à Jésus une question au sujet de laquelle les gens à cette époque se disputaient beaucoup. Mais avant de poser la question, ils commencent par vanter les mérites de Jésus. Ils disent qu'il dit toujours la vérité et n'essaie pas de plaire à un certain groupe de personnes. Ils espéraient probablement que ces belles paroles le convaincraient de dire quelque chose d'audacieux qui le mettrait en danger. Puis ils lui posent leur question : « Est-il juste de payer des impôts à César ou non ? »</w:t>
      </w:r>
    </w:p>
    <w:p>
      <w:pPr/>
      <w:r>
        <w:rPr>
          <w:lang w:val="fr_FR" w:bidi="fr_FR"/>
        </w:rPr>
      </w:r>
      <w:r>
        <w:rPr>
          <w:lang w:val="fr_FR" w:bidi="fr_FR"/>
        </w:rPr>
        <w:t>Environ quinze ans avant cela, le gouvernement romain avait pris le plein contrôle de la patrie juive d'Israël et avait fait payer au peuple juif des impôts au roi romain, appelé le César. Cela signifiait que les gens devaient donner une certaine quantité d'argent aux fonctionnaires du roi romain, et l'argent serait utilisé pour le gouvernement du roi. Beaucoup de personnes Juives croyaient qu'il était mal de payer des impôts qui soutenaient le règne mauvais de César, parce que César n'a pas obéi à Dieu ou à ses lois. Ils n'aimaient pas aussi les pièces utilisées pour payer l'impôt parce que les pièces avaient une image du roi, qui disait qu'il était un dieu. Certains rebelles refusaient de payer l'impôt parce qu'ils croyaient que payer l'impôt était une insulte à Dieu.</w:t>
      </w:r>
    </w:p>
    <w:p>
      <w:pPr/>
      <w:r>
        <w:rPr>
          <w:lang w:val="fr_FR" w:bidi="fr_FR"/>
        </w:rPr>
      </w:r>
      <w:r>
        <w:rPr>
          <w:lang w:val="fr_FR" w:bidi="fr_FR"/>
        </w:rPr>
        <w:t>Les pharisiens pensaient que cette question était une façon parfaite de causer des problèmes à Jésus, qu'il réponde par oui ou non. Si Jésus dit qu'ils devaient en effet payer ces impôts, il aurait des problèmes avec le peuple juif. Si Jésus disait qu'ils n'avaient pas à payer les impôts, il aurait des ennuis avec le gouvernement romain. L'Évangile de Luc nous dit que les pharisiens prévoyaient de signaler Jésus aux Romains si Jésus disait que les gens ne devaient pas payer l'impôt.</w:t>
      </w:r>
    </w:p>
    <w:p>
      <w:pPr/>
      <w:r>
        <w:rPr>
          <w:lang w:val="fr_FR" w:bidi="fr_FR"/>
        </w:rPr>
      </w:r>
      <w:r>
        <w:rPr>
          <w:lang w:val="fr_FR" w:bidi="fr_FR"/>
        </w:rPr>
        <w:t>Arrêtez-vous et discutez de cette question avec votre équipe : Quelles sont les choses dans votre région que les autorités veulent que les gens fassent, mais que les chrétiens estiment être mauvaises ?</w:t>
      </w:r>
    </w:p>
    <w:p>
      <w:pPr/>
      <w:r>
        <w:rPr>
          <w:lang w:val="fr_FR" w:bidi="fr_FR"/>
        </w:rPr>
      </w:r>
      <w:r>
        <w:rPr>
          <w:lang w:val="fr_FR" w:bidi="fr_FR"/>
        </w:rPr>
        <w:t>Jésus sait immédiatement ce que les pharisiens planifient, et il le dit devant toute la foule. Jésus leur demande pourquoi ils essaient de le piéger. Il les appelle : « Espèce d'hypocrites ! » Hypocrite est un mot qui signifie « acteur », quelqu'un qui ne dit pas ce qui est vrai. Un hypocrite dit une chose mais pense en réalité quelque chose de différent. Avant de répondre à la question, Jésus dit aux disciples des pharisiens et aux partisans d'Hérode de lui montrer une pièce d'argent qui serait utilisée pour l'impôt.</w:t>
      </w:r>
    </w:p>
    <w:p>
      <w:pPr/>
      <w:r>
        <w:rPr>
          <w:lang w:val="fr_FR" w:bidi="fr_FR"/>
        </w:rPr>
      </w:r>
      <w:r>
        <w:rPr>
          <w:lang w:val="fr_FR" w:bidi="fr_FR"/>
        </w:rPr>
        <w:t>Quelqu'un montre à Jésus la pièce pour payer l'impôt. La pièce porte une image du roi romain.</w:t>
      </w:r>
    </w:p>
    <w:p>
      <w:pPr/>
      <w:r>
        <w:rPr>
          <w:lang w:val="fr_FR" w:bidi="fr_FR"/>
        </w:rPr>
      </w:r>
      <w:r>
        <w:rPr>
          <w:lang w:val="fr_FR" w:bidi="fr_FR"/>
        </w:rPr>
        <w:t>Montrez à l'équipe une image d'un denier du premier siècle.</w:t>
      </w:r>
    </w:p>
    <w:p>
      <w:pPr/>
      <w:r>
        <w:rPr>
          <w:lang w:val="fr_FR" w:bidi="fr_FR"/>
        </w:rPr>
      </w:r>
      <w:r>
        <w:rPr>
          <w:lang w:val="fr_FR" w:bidi="fr_FR"/>
        </w:rPr>
        <w:t>Jésus demande : « De qui est cette image ? » Ils lui disent que c'est celle du roi. Puis Jésus donne sa réponse : « Rendez donc au roi les choses qui appartiennent au roi, et rendez à Dieu les choses qui appartiennent à Dieu ». En d'autres termes, Jésus dit qu'il est possible d'obéir à la fois à un gouvernement humain, même un gouvernement qui n'est pas basé sur les lois de Dieu, et aussi d'obéir à Dieu. C'était une idée très nouvelle pour les gens. Les mots « rendez à Dieu les choses qui appartiennent à Dieu » nous rappellent même la parabole que Jésus vient de raconter au sujet des personnes qui ont loué un vignoble et ont ensuite refusé de payer, ou « rendre » le loyer. Il semble dire aux pharisiens qu'ils ne donnent pas à Dieu ce qu'il veut vraiment et mérite vraiment. Dans les passages précédents où Jésus parlait avec les chefs religieux, Jésus leur disait qu'ils auraient dû se repentir, c'est-à-dire retourner vers Dieu, quand ils ont entendu le message de Jean-Baptiste. Il revient donc peut-être à cette idée ici. Pour avoir une bonne relation avec Dieu, les gens doivent se détourner de leurs péchés. Dieu mérite non seulement l'argent des gens, mais leur cœur et leur personne tout entière.</w:t>
      </w:r>
    </w:p>
    <w:p>
      <w:pPr/>
      <w:r>
        <w:rPr>
          <w:lang w:val="fr_FR" w:bidi="fr_FR"/>
        </w:rPr>
      </w:r>
      <w:r>
        <w:rPr>
          <w:lang w:val="fr_FR" w:bidi="fr_FR"/>
        </w:rPr>
        <w:t>Le passage se termine en disant que les personnes qui ont posé la question étaient étonnées de la réponse de Jésus. Ils ne s'attendaient pas à ce qu'il dise quelque chose de semblable. Ils pensaient qu'ils trouveraient certainement un moyen de le piéger, mais il n'est pas tombé dans le piège. Ils partent donc.</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Certains membres du groupe des pharisiens se réunissent pour essayer de trouver une façon de piéger Jésus.</w:t>
      </w:r>
    </w:p>
    <w:p>
      <w:pPr/>
      <w:r>
        <w:rPr>
          <w:lang w:val="fr_FR" w:bidi="fr_FR"/>
        </w:rPr>
      </w:r>
      <w:r>
        <w:rPr>
          <w:b/>
          <w:lang w:val="fr_FR" w:bidi="fr_FR"/>
        </w:rPr>
        <w:t>Deuxième partie :</w:t>
      </w:r>
      <w:r>
        <w:rPr>
          <w:lang w:val="fr_FR" w:bidi="fr_FR"/>
        </w:rPr>
        <w:t xml:space="preserve"> Les pharisiens qui s'étaient réunis envoient certains de leurs disciples, avec certains partisans d'Hérode, pour parler à Jésus. Les disciples et les partisans d'Hérode demandent à Jésus s'il est juste de payer des impôts à l'empereur romain ou non.</w:t>
      </w:r>
    </w:p>
    <w:p>
      <w:pPr/>
      <w:r>
        <w:rPr>
          <w:lang w:val="fr_FR" w:bidi="fr_FR"/>
        </w:rPr>
      </w:r>
      <w:r>
        <w:rPr>
          <w:b/>
          <w:lang w:val="fr_FR" w:bidi="fr_FR"/>
        </w:rPr>
        <w:t>Troisième partie :</w:t>
      </w:r>
      <w:r>
        <w:rPr>
          <w:lang w:val="fr_FR" w:bidi="fr_FR"/>
        </w:rPr>
        <w:t xml:space="preserve"> Jésus demande de voir l'une des pièces utilisées pour payer l'impôt. Il leur dit de donner ce qui appartient à l'empereur romain à ce dernier et de donner ce qui appartient à Dieu, à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Certains des disciples des pharisiens</w:t>
      </w:r>
    </w:p>
    <w:p>
      <w:pPr>
        <w:pStyle w:val="ListBullet"/>
        <w:spacing w:line="240" w:lineRule="auto"/>
        <w:ind w:left="720"/>
      </w:pPr>
      <w:r>
        <w:rPr>
          <w:lang w:val="fr_FR" w:bidi="fr_FR"/>
        </w:rPr>
      </w:r>
      <w:r>
        <w:rPr>
          <w:lang w:val="fr_FR" w:bidi="fr_FR"/>
        </w:rPr>
        <w:t>Les partisans du roi Hérode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foule de personnes dans le temple</w:t>
      </w:r>
    </w:p>
    <w:p>
      <w:pPr>
        <w:pStyle w:val="ListBullet"/>
        <w:spacing w:line="240" w:lineRule="auto"/>
        <w:ind w:left="720"/>
      </w:pPr>
      <w:r>
        <w:rPr>
          <w:lang w:val="fr_FR" w:bidi="fr_FR"/>
        </w:rPr>
      </w:r>
      <w:r>
        <w:rPr>
          <w:lang w:val="fr_FR" w:bidi="fr_FR"/>
        </w:rPr>
        <w:t>Les disciples de Jésus (nous pouvons supposer qu'ils sont encore là, bien que ce passage ne parle pas d'eux spécifiquement)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Notez qu'au début de cette histoire, certains pharisiens se réunissent en privé (loin de Jésus et des foules dans le temple) pour réfléchir à un moyen de piéger Jésus. Leur objectif est d'avoir une raison d'arrêter et de tuer Jésus.</w:t>
      </w:r>
    </w:p>
    <w:p>
      <w:pPr/>
      <w:r>
        <w:rPr>
          <w:lang w:val="fr_FR" w:bidi="fr_FR"/>
        </w:rPr>
      </w:r>
      <w:r>
        <w:rPr>
          <w:lang w:val="fr_FR" w:bidi="fr_FR"/>
        </w:rPr>
        <w:t>Les pharisiens qui fomentent ce plan envoient un autre groupe de personnes à Jésus, appelés « leurs disciples ». Les disciples des pharisiens étaient probablement des hommes plus jeunes qui apprenaient des pharisiens plus âgés au sujet des Écritures et du mode de vie des pharisiens. Ils envoient aussi des partisans du roi Hérode, et les deux groupes de personnes s'approchent de Jésus ensemble.</w:t>
      </w:r>
    </w:p>
    <w:p>
      <w:pPr/>
      <w:r>
        <w:rPr>
          <w:lang w:val="fr_FR" w:bidi="fr_FR"/>
        </w:rPr>
      </w:r>
      <w:r>
        <w:rPr>
          <w:lang w:val="fr_FR" w:bidi="fr_FR"/>
        </w:rPr>
        <w:t>D'après les histoires précédentes que Matthieu a racontées, nous pouvons supposer que Jésus se trouve encore dans le parvis du temple, la zone où tout le monde, y compris les femmes et les étrangers, était autorisé à venir. Le temple aurait été bondé, avec beaucoup de personnes qui écoutaient ce que disaient Jésus et les chefs religieux.</w:t>
      </w:r>
    </w:p>
    <w:p>
      <w:pPr/>
      <w:r>
        <w:rPr>
          <w:lang w:val="fr_FR" w:bidi="fr_FR"/>
        </w:rPr>
      </w:r>
      <w:r>
        <w:rPr>
          <w:lang w:val="fr_FR" w:bidi="fr_FR"/>
        </w:rPr>
        <w:t>Les deux groupes de personnes, une qui était loyale au gouvernement romain et une qui le haïssait, s'approchent de Jésus ensemble. Ils l'appellent « Maître », un titre respectueux, et disent ensuite beaucoup de belles choses à son sujet. « Nous savons à quel point tu es honnête. Tu enseignes la voie de Dieu en toute vérité. Tu es impartial et ne fais pas de favoritisme. » Puis ils lui demandent de leur dire ce qu'il pense de cette question extrêmement difficile : « Est-il juste de payer des impôts à César, ou non ? »</w:t>
      </w:r>
    </w:p>
    <w:p>
      <w:pPr/>
      <w:r>
        <w:rPr>
          <w:lang w:val="fr_FR" w:bidi="fr_FR"/>
        </w:rPr>
      </w:r>
      <w:r>
        <w:rPr>
          <w:lang w:val="fr_FR" w:bidi="fr_FR"/>
        </w:rPr>
        <w:t>La réponse de Jésus montre qu'il est beaucoup plus sage que ce à quoi ils s'attendaient. Ils mentaient quand ils disaient qu'ils savaient qu'il disait la vérité, parce qu'ils disaient quelque chose qu'ils ne croyaient pas vraiment. Jésus dit maintenant la vérité, et il les appelle des menteurs. « Hypocrites ! Pourquoi essayez-vous de me piéger ? » Puis il fait quelque chose auxquels ils ne s'attendaient pas. Il leur demande de lui montrer l'une des pièces qui seraient utilisées pour payer l'impôt à César. La pièce était appelée un denier. Quelqu'un donne à Jésus l'une de ces pièces d'argent, et Jésus leur demande : « De qui la pièce porte-t-elle l'image et le nom ? » Ils disent : « César ». L'image et le nom estampillés sur la pièce montrent que c'était César qui avait fait fabriquer la pièce. Jésus dit aux gens : « Donnez donc à César les choses qui appartiennent à César, et donnez à Dieu les choses qui appartiennent à Dieu ».</w:t>
      </w:r>
    </w:p>
    <w:p>
      <w:pPr/>
      <w:r>
        <w:rPr>
          <w:lang w:val="fr_FR" w:bidi="fr_FR"/>
        </w:rPr>
      </w:r>
      <w:r>
        <w:rPr>
          <w:lang w:val="fr_FR" w:bidi="fr_FR"/>
        </w:rPr>
        <w:t>Les personnes qui ont posé la question à Jésus sont maintenant complètement surprises de sa réponse, et elles n'ont rien d'autre à dire. Ils partent donc. Peut-être retournent-ils vers les pharisiens qui les ont envoyés pour poser la question, et ils ont pu dire aux pharisiens ce que Jésus a dit.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Certains des disciples des pharisiens</w:t>
      </w:r>
    </w:p>
    <w:p>
      <w:pPr>
        <w:pStyle w:val="ListBullet"/>
        <w:spacing w:line="240" w:lineRule="auto"/>
        <w:ind w:left="720"/>
      </w:pPr>
      <w:r>
        <w:rPr>
          <w:lang w:val="fr_FR" w:bidi="fr_FR"/>
        </w:rPr>
      </w:r>
      <w:r>
        <w:rPr>
          <w:lang w:val="fr_FR" w:bidi="fr_FR"/>
        </w:rPr>
        <w:t>Les partisans du roi Hérode</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foule de personnes dans le temple</w:t>
      </w:r>
    </w:p>
    <w:p>
      <w:pPr>
        <w:pStyle w:val="ListBullet"/>
        <w:spacing w:line="240" w:lineRule="auto"/>
        <w:ind w:left="720"/>
      </w:pPr>
      <w:r>
        <w:rPr>
          <w:lang w:val="fr_FR" w:bidi="fr_FR"/>
        </w:rPr>
      </w:r>
      <w:r>
        <w:rPr>
          <w:lang w:val="fr_FR" w:bidi="fr_FR"/>
        </w:rPr>
        <w:t>Les disciples de Jésus (nous pouvons supposer qu'ils sont encore là, bien que ce passage ne parle pas d'eux spécifiquement)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 L'histoire commence quand un groupe de pharisiens se réunit pour parler de la façon dont ils peuvent piéger Jésus. Ils veulent trouver une raison de pouvoir l'arrêter. Ils mettent un plan sur pied et envoient ensuite certains de leurs disciples, avec certains partisans du chef Hérode, pour lui poser une question difficile.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qui envoient les gens : « Que ressentez-vous ? » Vous entendrez peut-être des choses comme : « Nous sommes jaloux », ou « Nous sommes en colère contre Jésus », ou « Nous sommes heureux d'avoir enfin trouvé un moyen de nous débarrasser de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des pharisiens et les partisans d'Hérode s'approchent de Jésus dans le parvis du temple. Ils commencent en disant beaucoup de belles choses à son sujet. Ils l'appellent respectueusement « Maître », et disent : « Nous savons que tu es honnête. Tu enseignes la vérité sur ce que Dieu veut que les gens fassent. Et tu traites tout le monde avec le même respect, peu importe qui ils sont.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des pharisiens et les partisans d'Hérode : « Que ressentez-vous ? » Vous entendrez peut-être des réponses comme : « Je me sens heureux que nous ayons trouvé une si bonne façon de tromper Jésus », ou « Je me sens mal que nous ne disions pas vraiment la vérité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des pharisiens et les partisans d'Hérode posent maintenant une question difficile : « Dites-nous ce que vous pensez : devrions-nous payer des impôts à César ou non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présente dans le temple : « Que ressentez-vous ? » Vous entendrez peut-être des choses comme : « Je suis inquiet : comment Jésus répondra-t-il ? » ou « Je suis heureux de ne pas avoir à répondre à cette question », ou « Je suis en colère qu'ils essaient de tromper Jésus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réponses comme : « Je suis triste qu'ils ne m'acceptent pas », ou « Je suis en colère contre la façon dont ils essaient de me piéger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comprend immédiatement ce qu'ils essaient de faire, et il le dit. Il dit : « Hypocrites ! Pourquoi essayez-vous de me piéger ? » Puis il leur demande de lui montrer l'une des pièces qui seraient utilisées pour payer l'impôt à César. Quelqu'un apporte une pièce d'argent et la donne à Jésus. Jésus tient la pièce et demande aux personnes qui ont posé la question : « À qui sont l'image et le nom estampillés sur la pièce ? » Ils disent : « Ils sont à César ». Jésus leur dit : « Donnez donc à César les choses qui appartiennent à César, et donnez à Dieu les choses qui appartiennent à Dieu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la foule dans le temple : « Que ressentez-vous maintenant ? » Vous entendrez peut-être des choses comme : « Je suis heureux et soulagé », ou « Je suis impressionné par la sagesse de Jésus ».</w:t>
      </w:r>
    </w:p>
    <w:p>
      <w:pPr>
        <w:pStyle w:val="ListBullet"/>
        <w:spacing w:line="240" w:lineRule="auto"/>
        <w:ind w:left="720"/>
      </w:pPr>
      <w:r>
        <w:rPr>
          <w:lang w:val="fr_FR" w:bidi="fr_FR"/>
        </w:rPr>
      </w:r>
      <w:r>
        <w:rPr>
          <w:lang w:val="fr_FR" w:bidi="fr_FR"/>
        </w:rPr>
        <w:t>Demandez aux acteurs qui jouent les disciples des pharisiens et les partisans d'Hérode : « Que ressentez-vous ? » Vous entendrez peut-être des choses comme : « Je suis embarrassé », « Je suis en colère », ou « Je suis choqué qu'il ait trouvé une réponse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Et représentez les disciples des pharisiens et les partisans d'Hérode qui partent sans dire quoi que ce soit d'autre.</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L'histoire commence en disant que les </w:t>
      </w:r>
      <w:r>
        <w:rPr>
          <w:b/>
          <w:lang w:val="fr_FR" w:bidi="fr_FR"/>
        </w:rPr>
        <w:t>pharisiens</w:t>
      </w:r>
      <w:r>
        <w:rPr>
          <w:lang w:val="fr_FR" w:bidi="fr_FR"/>
        </w:rPr>
        <w:t xml:space="preserve"> se réunissent pour mettre sur pied un plan pour piéger Jésus. Cela ne signifie pas que toutes les personnes qui appartenaient au groupe des pharisiens étaient présents à cette réunion. Les </w:t>
      </w:r>
      <w:r>
        <w:rPr>
          <w:b/>
          <w:lang w:val="fr_FR" w:bidi="fr_FR"/>
        </w:rPr>
        <w:t>pharisiens</w:t>
      </w:r>
      <w:r>
        <w:rPr>
          <w:lang w:val="fr_FR" w:bidi="fr_FR"/>
        </w:rPr>
        <w:t xml:space="preserve"> étaient un groupe de Juifs qui voulaient se rendre acceptables aux yeux de Dieu en suivant soigneusement des centaines de règles sur le fait de rester purs. Voir le glossaire principal pour une définition plus complète. Utilisez le même mot que vous avez utilisé pour traduire « pharisien » dans d'autres passages.</w:t>
      </w:r>
    </w:p>
    <w:p>
      <w:pPr/>
      <w:r>
        <w:rPr>
          <w:lang w:val="fr_FR" w:bidi="fr_FR"/>
        </w:rPr>
      </w:r>
      <w:r>
        <w:rPr>
          <w:lang w:val="fr_FR" w:bidi="fr_FR"/>
        </w:rPr>
        <w:t xml:space="preserve">Les pharisiens qui étaient à cette réunion ont ensuite envoyé certains de leurs </w:t>
      </w:r>
      <w:r>
        <w:rPr>
          <w:b/>
          <w:lang w:val="fr_FR" w:bidi="fr_FR"/>
        </w:rPr>
        <w:t>disciples</w:t>
      </w:r>
      <w:r>
        <w:rPr>
          <w:lang w:val="fr_FR" w:bidi="fr_FR"/>
        </w:rPr>
        <w:t xml:space="preserve">, avec certains </w:t>
      </w:r>
      <w:r>
        <w:rPr>
          <w:b/>
          <w:lang w:val="fr_FR" w:bidi="fr_FR"/>
        </w:rPr>
        <w:t>partisans d'Hérode</w:t>
      </w:r>
      <w:r>
        <w:rPr>
          <w:lang w:val="fr_FR" w:bidi="fr_FR"/>
        </w:rPr>
        <w:t xml:space="preserve">, pour poser une question à Jésus. </w:t>
      </w:r>
      <w:r>
        <w:rPr>
          <w:b/>
          <w:lang w:val="fr_FR" w:bidi="fr_FR"/>
        </w:rPr>
        <w:t>Les disciples</w:t>
      </w:r>
      <w:r>
        <w:rPr>
          <w:lang w:val="fr_FR" w:bidi="fr_FR"/>
        </w:rPr>
        <w:t xml:space="preserve"> étaient des personnes qui suivaient un enseignant religieux et apprenaient de lui. Utilisez le même mot dans votre traduction que vous avez utilisé pour traduire « disciples des pharisiens » dans d'autres passages. Les partisans d'Hérode, étaient un groupe de </w:t>
      </w:r>
      <w:r>
        <w:rPr>
          <w:b/>
          <w:lang w:val="fr_FR" w:bidi="fr_FR"/>
        </w:rPr>
        <w:t>Juifs</w:t>
      </w:r>
      <w:r>
        <w:rPr>
          <w:lang w:val="fr_FR" w:bidi="fr_FR"/>
        </w:rPr>
        <w:t xml:space="preserve"> qui soutenaient la famille d'Hérode et étaient loyaux envers Rome.</w:t>
      </w:r>
    </w:p>
    <w:p>
      <w:pPr/>
      <w:r>
        <w:rPr>
          <w:lang w:val="fr_FR" w:bidi="fr_FR"/>
        </w:rPr>
      </w:r>
      <w:r>
        <w:rPr>
          <w:lang w:val="fr_FR" w:bidi="fr_FR"/>
        </w:rPr>
        <w:t xml:space="preserve">Ces deux groupes de personnes viennent à Jésus et disent « </w:t>
      </w:r>
      <w:r>
        <w:rPr>
          <w:b/>
          <w:lang w:val="fr_FR" w:bidi="fr_FR"/>
        </w:rPr>
        <w:t>Maître</w:t>
      </w:r>
      <w:r>
        <w:rPr>
          <w:lang w:val="fr_FR" w:bidi="fr_FR"/>
        </w:rPr>
        <w:t xml:space="preserve"> », qui est un mot qui signifie quelqu'un qui enseigne au sujet de Dieu et de la foi. Consultez le Glossaire principal pour une description complète, et utilisez le même mot que vous avez utilisé dans d'autres passages où les gens appellent Jésus « Maître ».</w:t>
      </w:r>
    </w:p>
    <w:p>
      <w:pPr/>
      <w:r>
        <w:rPr>
          <w:lang w:val="fr_FR" w:bidi="fr_FR"/>
        </w:rPr>
      </w:r>
      <w:r>
        <w:rPr>
          <w:lang w:val="fr_FR" w:bidi="fr_FR"/>
        </w:rPr>
        <w:t xml:space="preserve">Puis les disciples des pharisiens et les partisans d'Hérode demandent à Jésus : « Qu'en penses-tu, est-il </w:t>
      </w:r>
      <w:r>
        <w:rPr>
          <w:b/>
          <w:lang w:val="fr_FR" w:bidi="fr_FR"/>
        </w:rPr>
        <w:t>licite</w:t>
      </w:r>
      <w:r>
        <w:rPr>
          <w:lang w:val="fr_FR" w:bidi="fr_FR"/>
        </w:rPr>
        <w:t xml:space="preserve"> de payer des impôts à </w:t>
      </w:r>
      <w:r>
        <w:rPr>
          <w:b/>
          <w:lang w:val="fr_FR" w:bidi="fr_FR"/>
        </w:rPr>
        <w:t>César</w:t>
      </w:r>
      <w:r>
        <w:rPr>
          <w:lang w:val="fr_FR" w:bidi="fr_FR"/>
        </w:rPr>
        <w:t xml:space="preserve"> ou non ? » Le mot « licite » peut aussi être traduit par juste, correct ou permis. Il fait référence à une action qui est permise ou approuvée par Dieu. </w:t>
      </w:r>
      <w:r>
        <w:rPr>
          <w:b/>
          <w:lang w:val="fr_FR" w:bidi="fr_FR"/>
        </w:rPr>
        <w:t>César</w:t>
      </w:r>
      <w:r>
        <w:rPr>
          <w:lang w:val="fr_FR" w:bidi="fr_FR"/>
        </w:rPr>
        <w:t xml:space="preserve"> était l'empereur ou le roi de l'empire romain, une grande nation qui incluait beaucoup de pays et de groupes de personnes. Voir le Glossaire principal pour une description complète, et utilisez le même mot pour « César » que vous avez utilisé dans d'autres passages.</w:t>
      </w:r>
    </w:p>
    <w:p>
      <w:pPr/>
      <w:r>
        <w:rPr>
          <w:lang w:val="fr_FR" w:bidi="fr_FR"/>
        </w:rPr>
      </w:r>
      <w:r>
        <w:rPr>
          <w:lang w:val="fr_FR" w:bidi="fr_FR"/>
        </w:rPr>
        <w:t xml:space="preserve">Mais Jésus connaissait </w:t>
      </w:r>
      <w:r>
        <w:rPr>
          <w:b/>
          <w:lang w:val="fr_FR" w:bidi="fr_FR"/>
        </w:rPr>
        <w:t>le mal dans leur cœur</w:t>
      </w:r>
      <w:r>
        <w:rPr>
          <w:lang w:val="fr_FR" w:bidi="fr_FR"/>
        </w:rPr>
        <w:t xml:space="preserve">, c'est-à-dire leurs mauvaises motivations, de poser cette question. Il a répondu : « Pourquoi me </w:t>
      </w:r>
      <w:r>
        <w:rPr>
          <w:b/>
          <w:lang w:val="fr_FR" w:bidi="fr_FR"/>
        </w:rPr>
        <w:t>mettez-vous</w:t>
      </w:r>
      <w:r>
        <w:rPr>
          <w:lang w:val="fr_FR" w:bidi="fr_FR"/>
        </w:rPr>
        <w:t xml:space="preserve"> à l'épreuve, </w:t>
      </w:r>
      <w:r>
        <w:rPr>
          <w:b/>
          <w:lang w:val="fr_FR" w:bidi="fr_FR"/>
        </w:rPr>
        <w:t>hypocrites</w:t>
      </w:r>
      <w:r>
        <w:rPr>
          <w:lang w:val="fr_FR" w:bidi="fr_FR"/>
        </w:rPr>
        <w:t xml:space="preserve"> ? » Le mot « éprouver » dans ce contexte signifie aussi « tenter », c'est-à-dire essayer de trouver un moyen de faire faire en sorte que quelqu'un fasse la mauvaise chose. Jésus ne s'attend pas à ce que ces personnes répondent à sa question. Il utilise la question simplement pour souligner qu'ils essaient de le tromper. </w:t>
      </w:r>
      <w:r>
        <w:rPr>
          <w:b/>
          <w:lang w:val="fr_FR" w:bidi="fr_FR"/>
        </w:rPr>
        <w:t>Hypocrite</w:t>
      </w:r>
      <w:r>
        <w:rPr>
          <w:lang w:val="fr_FR" w:bidi="fr_FR"/>
        </w:rPr>
        <w:t xml:space="preserve"> signifie un acteur ou quelqu'un qui est faux ; un hypocrite dit quelque chose qu'il ne croit pas vraiment être vrai.</w:t>
      </w:r>
    </w:p>
    <w:p>
      <w:pPr/>
      <w:r>
        <w:rPr>
          <w:lang w:val="fr_FR" w:bidi="fr_FR"/>
        </w:rPr>
      </w:r>
      <w:r>
        <w:rPr>
          <w:lang w:val="fr_FR" w:bidi="fr_FR"/>
        </w:rPr>
        <w:t xml:space="preserve">Jésus dit ensuite : « Montrez-moi la pièce utilisée pour payer l'impôt ». Quelqu'un lui apporte un </w:t>
      </w:r>
      <w:r>
        <w:rPr>
          <w:b/>
          <w:lang w:val="fr_FR" w:bidi="fr_FR"/>
        </w:rPr>
        <w:t>denier</w:t>
      </w:r>
      <w:r>
        <w:rPr>
          <w:lang w:val="fr_FR" w:bidi="fr_FR"/>
        </w:rPr>
        <w:t>, une pièce d'argent romaine.</w:t>
      </w:r>
    </w:p>
    <w:p>
      <w:pPr/>
      <w:r>
        <w:rPr>
          <w:lang w:val="fr_FR" w:bidi="fr_FR"/>
        </w:rPr>
      </w:r>
      <w:r>
        <w:rPr>
          <w:lang w:val="fr_FR" w:bidi="fr_FR"/>
        </w:rPr>
        <w:t>Montrez à l'équipe une image d'un denier.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22:23–33</w:t>
      </w:r>
      <w:r>
        <w:rPr>
          <w:lang w:val="fr_FR" w:bidi="fr_FR"/>
        </w:rPr>
      </w:r>
    </w:p>
    <w:p>
      <w:pPr>
        <w:pStyle w:val="Heading3"/>
      </w:pPr>
      <w:r>
        <w:rPr>
          <w:lang w:val="fr_FR" w:bidi="fr_FR"/>
        </w:rPr>
        <w:t>Écouter et Cœur</w:t>
      </w:r>
    </w:p>
    <w:p>
      <w:pPr/>
      <w:r>
        <w:rPr>
          <w:lang w:val="fr_FR" w:bidi="fr_FR"/>
        </w:rPr>
      </w:r>
      <w:r>
        <w:rPr>
          <w:lang w:val="fr_FR" w:bidi="fr_FR"/>
        </w:rPr>
        <w:t>Écoutez Matthieu 22.23–33.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cette histoire, Jésus se trouve dans le temple juif à Jérusalem. C'est la deuxième des trois histoires que Matthieu racontera au sujet de réponses données par Jésus aux questions des enseignants religieux. Ces enseignants essaient de faire honte à Jésus et même de trouver une raison de le mettre à mort. Les enseignants religieux sont jaloux de la popularité de Jésus. Ils essaient donc de se débarrasser de lui. Ces trois questions font partie d'une conversation plus longue entre Jésus et les chefs religieux.</w:t>
      </w:r>
    </w:p>
    <w:p>
      <w:pPr/>
      <w:r>
        <w:rPr>
          <w:lang w:val="fr_FR" w:bidi="fr_FR"/>
        </w:rPr>
      </w:r>
      <w:r>
        <w:rPr>
          <w:lang w:val="fr_FR" w:bidi="fr_FR"/>
        </w:rPr>
        <w:t>Dans la première de ces trois histoires, certains membres de la secte des pharisiens posent à Jésus une question difficile à laquelle ils pensaient qu'il ne serait pas capable de répondre. Dans cette histoire, que Matthieu nous dit s'être produite le même jour, les sadducéens sont ceux qui posent une question à Jésus. Les pharisiens et les sadducéens étaient deux groupes différents de Juifs qui avaient leurs propres enseignants et leurs propres enseignements au sujet de Dieu, de la foi et de la vie.</w:t>
      </w:r>
    </w:p>
    <w:p>
      <w:pPr/>
      <w:r>
        <w:rPr>
          <w:lang w:val="fr_FR" w:bidi="fr_FR"/>
        </w:rPr>
      </w:r>
      <w:r>
        <w:rPr>
          <w:lang w:val="fr_FR" w:bidi="fr_FR"/>
        </w:rPr>
        <w:t>Une question sur laquelle les pharisiens et les sadducéens étaient en désaccord était de savoir si l'on vivrait de nouveau après la mort ou non. La plupart des références dans l'Ancien Testament à la vie après la mort viennent de livres qui étaient écrits à la fin de l'histoire de l'Ancien Testament. Les gens ont commencé à croire plus fortement que les gens seraient ramenés à la vie après leur mort au cours des deux cents dernières années avant que Jésus ne vienne sur terre. Mais les sadducéens croyaient que seuls les cinq premiers livres de la Bible, les livres écrits par Moïse, étaient la parole de Dieu. Ils disaient qu'une fois que l'on était mort, on ne revenait pas à la vie. Les pharisiens croyaient que tout l'Ancien Testament était la parole de Dieu. Ils croyaient aussi que Dieu ressusciterait les gens à la vie après leur mort.</w:t>
      </w:r>
    </w:p>
    <w:p>
      <w:pPr/>
      <w:r>
        <w:rPr>
          <w:lang w:val="fr_FR" w:bidi="fr_FR"/>
        </w:rPr>
      </w:r>
      <w:r>
        <w:rPr>
          <w:lang w:val="fr_FR" w:bidi="fr_FR"/>
        </w:rPr>
        <w:t>Arrêtez-vous et discutez des questions suivantes avec votre équipe : dans votre région, que croit-on concernant ce qui se produira quand on meurt ? Quels différents enseignements ou croyances existe-t-il au sujet de cette question ? De qui proviennent ces enseignements ?</w:t>
      </w:r>
    </w:p>
    <w:p>
      <w:pPr/>
      <w:r>
        <w:rPr>
          <w:lang w:val="fr_FR" w:bidi="fr_FR"/>
        </w:rPr>
      </w:r>
      <w:r>
        <w:rPr>
          <w:lang w:val="fr_FR" w:bidi="fr_FR"/>
        </w:rPr>
        <w:t>Dans ses enseignements, Jésus parlait souvent de la vie après la mort, des cieux et de l'enfer. Les sadducéens devaient être conscients que Jésus était d'accord avec les pharisiens au sujet de la vie après la mort. Certains sadducéens posent donc maintenant à Jésus une question qu'ils espèrent donner à Jésus et à son enseignement l'air insensé. Ils font peut-être cela en espérant que les foules riront de Jésus et arrêteront d'écouter son enseignement.</w:t>
      </w:r>
    </w:p>
    <w:p>
      <w:pPr/>
      <w:r>
        <w:rPr>
          <w:lang w:val="fr_FR" w:bidi="fr_FR"/>
        </w:rPr>
      </w:r>
      <w:r>
        <w:rPr>
          <w:lang w:val="fr_FR" w:bidi="fr_FR"/>
        </w:rPr>
        <w:t>La question que posent ces enseignants religieux concerne une coutume que Moïse avait dit aux gens de suivre dans l'Ancien Testament quand un homme mourait sans enfants. Si l'homme était marié et avait un frère, Moïse disait que son frère devrait épouser la femme de l'homme mort. Le premier fils qu'ils avaient ensemble était considéré comme le fils du frère mort. Il se verrait donner le nom et la terre du frère mort. Cette coutume permettait à la lignée familiale d'un homme de se poursuivre même s'il mourait avant d'avoir des enfants.</w:t>
      </w:r>
    </w:p>
    <w:p>
      <w:pPr/>
      <w:r>
        <w:rPr>
          <w:lang w:val="fr_FR" w:bidi="fr_FR"/>
        </w:rPr>
      </w:r>
      <w:r>
        <w:rPr>
          <w:lang w:val="fr_FR" w:bidi="fr_FR"/>
        </w:rPr>
        <w:t>Les enseignants sadducéens racontent à Jésus une histoire au sujet de quelqu'un qui suivait cette coutume. Ils commencent en disant : « Il y avait sept frères parmi nous ». Cependant, cela ne signifie pas nécessairement que c'est une histoire vraie. Ils ont probablement fabriqué l'histoire comme un exemple de ce qu'ils pensent être un problème avec l'enseignement au sujet de la vie après la mort. Dans leur histoire, le frère aîné est mort sans enfants. Le deuxième frère a donc épousé la femme du frère aîné. Mais le deuxième frère est mort aussi sans enfants ; le troisième frère l'a donc épousée. En fait, tous les frères ont épousé cette femme, les uns après les autres, et sont tous morts. Puis la femme meurt aussi.</w:t>
      </w:r>
    </w:p>
    <w:p>
      <w:pPr/>
      <w:r>
        <w:rPr>
          <w:lang w:val="fr_FR" w:bidi="fr_FR"/>
        </w:rPr>
      </w:r>
      <w:r>
        <w:rPr>
          <w:lang w:val="fr_FR" w:bidi="fr_FR"/>
        </w:rPr>
        <w:t>Les sadducéens posent maintenant leur question : « De qui sera-t-elle la femme dans la résurrection ? Car les sept ont tous été son mari. » Ils pensaient qu'il n'y avait pas de bonne réponse à cette question. Ils pensaient que si l'on vivait de nouveau après la mort, toutes ces personnes seraient de nouveau vivantes en même temps. La femme était l'épouse des sept frères à des moments différents, mais elle serait maintenant l'épouse de chacun d'entre eux en même temps. Dans l'Ancien Testament, un homme pouvait avoir plus d'une femme, mais une femme ne pouvait jamais avoir plus d'un mari en même temps. Les enseignants sadducéens pensaient qu'ils avaient fait un point qui ferait paraître ridicule l'enseignement de Jésus.</w:t>
      </w:r>
    </w:p>
    <w:p>
      <w:pPr/>
      <w:r>
        <w:rPr>
          <w:lang w:val="fr_FR" w:bidi="fr_FR"/>
        </w:rPr>
      </w:r>
      <w:r>
        <w:rPr>
          <w:lang w:val="fr_FR" w:bidi="fr_FR"/>
        </w:rPr>
        <w:t>Jésus répond en disant que les sadducéens font une erreur en pensant de cette façon. Jésus dit qu'ils ne connaissent pas les Écritures. Cela aurait été insultant pour les sadducéens, qui pensaient qu'ils suivaient les Écritures mieux que quiconque d'autre. Jésus dit aussi qu'ils ne connaissent pas la puissance de Dieu. Les sadducéens ne croyaient pas que Dieu contrôle activement ce qui arrive aux gens ou que Dieu juge les gens pour leurs actions. Ils ne croyaient pas aux miracles. Ils se concentraient sur la vie humaine et les choses que nous pouvons voir et toucher. Jésus leur donc dit que ces idées les ont conduits à penser à la vie après la mort de la mauvaise manière. Ils ne pouvaient pas comprendre la vie après la mort sans comprendre la puissance de Dieu, ou les choses qui sont au-delà de ce que nous voyons et expérimentons sur la terre.</w:t>
      </w:r>
    </w:p>
    <w:p>
      <w:pPr/>
      <w:r>
        <w:rPr>
          <w:lang w:val="fr_FR" w:bidi="fr_FR"/>
        </w:rPr>
      </w:r>
      <w:r>
        <w:rPr>
          <w:lang w:val="fr_FR" w:bidi="fr_FR"/>
        </w:rPr>
        <w:t xml:space="preserve">Jésus explique ensuite en quoi la vie après la mort est différente de la vie sur terre. Il dit que les gens ne se marieront plus et n'auront pas d'enfants dans cette vie. Au lieu de cela, ils seront comme les anges dans les cieux, qui vivent pour toujours plutôt que de se marier, d'avoir des enfants et de mourir. </w:t>
      </w:r>
    </w:p>
    <w:p>
      <w:pPr/>
      <w:r>
        <w:rPr>
          <w:lang w:val="fr_FR" w:bidi="fr_FR"/>
        </w:rPr>
      </w:r>
      <w:r>
        <w:rPr>
          <w:lang w:val="fr_FR" w:bidi="fr_FR"/>
        </w:rPr>
        <w:t xml:space="preserve">Jésus termine sa réponse en citant une partie de l'Ancien Testament que les sadducéens ont acceptée comme la parole de Dieu. Il dit : « Mais maintenant, quant à savoir s'il y aura une résurrection des morts », ce qui signifie qu'il répond maintenant non seulement à la question spécifique qu'ils ont posée, mais à leurs enseignements fondamental concernant Dieu et la vie qui les ont amenés à poser la question. Puis Jésus cite le livre de l'Exode : « Je suis le Dieu d'Abraham, d'Isaac et de Jacob ». Abraham, Isaac et Jacob étaient des ancêtres respectés du peuple juif. Jésus explique : « Il n'est pas le Dieu des morts, mais des vivants ». En d'autres termes, Dieu vit pour toujours, et il conclut aussi des alliances, ou des accords, avec les humains qui durent pour toujours. La vie de Dieu est si puissante qu'elle donne même la vie aux êtres humains après que leur vie physique sur la terre soit terminée. </w:t>
      </w:r>
    </w:p>
    <w:p>
      <w:pPr/>
      <w:r>
        <w:rPr>
          <w:lang w:val="fr_FR" w:bidi="fr_FR"/>
        </w:rPr>
      </w:r>
      <w:r>
        <w:rPr>
          <w:lang w:val="fr_FR" w:bidi="fr_FR"/>
        </w:rPr>
        <w:t>Matthieu ne nous dit pas si les sadducéens pensaient que cette réponse était juste. Mais il dit que les foules dans le temple qui écoutaient étaient étonnées de l'enseignement de Jésus, ce qui signifie qu'ils étaient si étonnés qu'ils étaient presque bouleversés. Les gens avaient peut-être été surpris que Jésus ait donné une raison de croire en la vie après la mort, même dans les livres de Moïse. Ils avaient peut-être pensé quand les sadducéens avaient posé leur question que Jésus ne serait pas capable de bien leur répondre. Et ils étaient peut-être impressionnés et heureux qu'il ait défendu l'enseignement au sujet de la vie après la mort, puisque la plupart des gens ordinaires, comme les pharisiens, croyaient que les gens vivraient de nouveau après leur mort.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Un groupe d'enseignants religieux sadducéens posent à Jésus une question à laquelle ils pensent qu'il ne pourra pas répondre. Ils racontent une histoire au sujet de sept frères qui étaient tous mariés à une femme avant de mourir. Ils demandent à Jésus : « De qui sera-t-elle la femme dans la résurrection ? »</w:t>
      </w:r>
    </w:p>
    <w:p>
      <w:pPr/>
      <w:r>
        <w:rPr>
          <w:lang w:val="fr_FR" w:bidi="fr_FR"/>
        </w:rPr>
      </w:r>
      <w:r>
        <w:rPr>
          <w:b/>
          <w:lang w:val="fr_FR" w:bidi="fr_FR"/>
        </w:rPr>
        <w:t>Deuxième partie :</w:t>
      </w:r>
      <w:r>
        <w:rPr>
          <w:lang w:val="fr_FR" w:bidi="fr_FR"/>
        </w:rPr>
        <w:t xml:space="preserve"> Jésus répond à la question en disant aux sadducéens qu'ils font une erreur pour deux raisons : ils ne connaissent pas les Écritures, et ils ne connaissent pas la puissance de Dieu. Il dit que dans la vie après la mort, les gens ne se marieront plus comme ils le font sur la terre.</w:t>
      </w:r>
    </w:p>
    <w:p>
      <w:pPr/>
      <w:r>
        <w:rPr>
          <w:lang w:val="fr_FR" w:bidi="fr_FR"/>
        </w:rPr>
      </w:r>
      <w:r>
        <w:rPr>
          <w:b/>
          <w:lang w:val="fr_FR" w:bidi="fr_FR"/>
        </w:rPr>
        <w:t>Troisième partie :</w:t>
      </w:r>
      <w:r>
        <w:rPr>
          <w:lang w:val="fr_FR" w:bidi="fr_FR"/>
        </w:rPr>
        <w:t xml:space="preserve"> Jésus adresse l'enseignement des sadducéens qui dit que les gens ne vivront pas de nouveau après leur mort. Il cite le livre d'Exode : « Je suis le Dieu d'Abraham, d'Isaac et de Jacob », puis il dit : « Il n'est pas le Dieu des morts, mais des vivants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Des enseignants religieux qui appartiennent au groupe des sadducéens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qui écoutaient dans le temple, y compris les disciples</w:t>
      </w:r>
    </w:p>
    <w:p>
      <w:pPr/>
      <w:r>
        <w:rPr>
          <w:lang w:val="fr_FR" w:bidi="fr_FR"/>
        </w:rPr>
      </w:r>
      <w:r>
        <w:rPr>
          <w:lang w:val="fr_FR" w:bidi="fr_FR"/>
        </w:rPr>
        <w:t>Les personnages dans l'histoire des sadducéens, y compris :</w:t>
      </w:r>
    </w:p>
    <w:p>
      <w:pPr>
        <w:pStyle w:val="ListBullet"/>
        <w:spacing w:line="240" w:lineRule="auto"/>
        <w:ind w:left="720"/>
      </w:pPr>
      <w:r>
        <w:rPr>
          <w:lang w:val="fr_FR" w:bidi="fr_FR"/>
        </w:rPr>
      </w:r>
      <w:r>
        <w:rPr>
          <w:lang w:val="fr_FR" w:bidi="fr_FR"/>
        </w:rPr>
        <w:t>Les sept frères</w:t>
      </w:r>
    </w:p>
    <w:p>
      <w:pPr>
        <w:pStyle w:val="ListBullet"/>
        <w:spacing w:line="240" w:lineRule="auto"/>
        <w:ind w:left="720"/>
      </w:pPr>
      <w:r>
        <w:rPr>
          <w:lang w:val="fr_FR" w:bidi="fr_FR"/>
        </w:rPr>
      </w:r>
      <w:r>
        <w:rPr>
          <w:lang w:val="fr_FR" w:bidi="fr_FR"/>
        </w:rPr>
        <w:t>La femme du frère aîné</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comprendre le cadre de l'histoire. Jésus se trouve dans le temple de Dieu à Jérusalem quelques jours avant la fête de la Pâque. Le temple serait rempli de personnes qui étaient venues à Jérusalem pour célébrer la fête. Beaucoup de ces personnes aimaient écouter l'enseignement de Jésus. Mais les chefs religieux à Jérusalem, provenant des groupes des pharisiens et des sadducéens, sont jaloux de la popularité de Jésus. Ils essaient de trouver un moyen de faire honte à Jésus et de faire en sorte que l'on arrête de l'écouter, ou même de l'accuser d'un crime pour qu'ils puissent le faire tuer.</w:t>
      </w:r>
    </w:p>
    <w:p>
      <w:pPr/>
      <w:r>
        <w:rPr>
          <w:lang w:val="fr_FR" w:bidi="fr_FR"/>
        </w:rPr>
      </w:r>
      <w:r>
        <w:rPr>
          <w:lang w:val="fr_FR" w:bidi="fr_FR"/>
        </w:rPr>
        <w:t>La conversation entre Jésus et ces enseignants religieux se poursuit déjà depuis un certain temps. Certains enseignants religieux du groupe des pharisiens viennent de poser à Jésus une question politique difficile. À leur surprise, Jésus a donné une réponse claire qui ne lui a pas causé de problèmes avec le gouvernement ni avec la foule.</w:t>
      </w:r>
    </w:p>
    <w:p>
      <w:pPr/>
      <w:r>
        <w:rPr>
          <w:lang w:val="fr_FR" w:bidi="fr_FR"/>
        </w:rPr>
      </w:r>
      <w:r>
        <w:rPr>
          <w:lang w:val="fr_FR" w:bidi="fr_FR"/>
        </w:rPr>
        <w:t xml:space="preserve">Cette histoire se produit le même jour. Maintenant un groupe d'enseignants religieux sadducéens posent à Jésus une question à laquelle ils pensent qu'il ne pourra pas répondre. Ils essaient de montrer que les enseignements de Jésus au sujet de la vie après la mort sont impossibles et insensés, parce qu'ils ne croyaient pas que les gens vivaient de nouveau après leur mort. Les enseignements des sadducéens n'étaient pas aussi populaires auprès des gens ordinaires que les enseignements des pharisiens. Mais beaucoup des personnes les plus puissantes en Israël, comme les principaux sacrificateurs et les anciens, étaient des sadducéens. Les personnes de ce groupe essaient maintenant de montrer devant une grande foule de personnes ordinaires que l'enseignement de Jésus est faux. </w:t>
      </w:r>
    </w:p>
    <w:p>
      <w:pPr/>
      <w:r>
        <w:rPr>
          <w:lang w:val="fr_FR" w:bidi="fr_FR"/>
        </w:rPr>
      </w:r>
      <w:r>
        <w:rPr>
          <w:lang w:val="fr_FR" w:bidi="fr_FR"/>
        </w:rPr>
        <w:t xml:space="preserve">Les sadducéens appellent Jésus « Maître ». Extérieurement, ils lui montrent du respect en tant qu'autre enseignant. Mais ils essaient en réalité de montrer que son enseignement n'est pas juste. Ils commencent leur question en parlant d'une coutume que Moïse disait aux gens de suivre dans l'Ancien Testament, lorsqu'un frère plus jeune, dont le frère aîné était mort, épousait la femme du frère aîné et avait un enfant qui obtiendrait le nom et la terre du frère aîné. </w:t>
      </w:r>
    </w:p>
    <w:p>
      <w:pPr/>
      <w:r>
        <w:rPr>
          <w:lang w:val="fr_FR" w:bidi="fr_FR"/>
        </w:rPr>
      </w:r>
      <w:r>
        <w:rPr>
          <w:lang w:val="fr_FR" w:bidi="fr_FR"/>
        </w:rPr>
        <w:t>Puis les sadducéens racontent une histoire qu'ils pensent montrer qu'il ne peut pas y avoir de vie après la mort. C'est probablement une histoire qu'ils ont inventée comme exemple. L'histoire parle de sept frères qui sont morts, les uns après les autres. Chacun d'eux a épousé la femme du frère aîné pendant qu'ils étaient vivants, selon la coutume. Le groupe des sadducéens demande à Jésus : « Dis-nous, de qui sera-t-elle la femme dans la résurrection ? »</w:t>
      </w:r>
    </w:p>
    <w:p>
      <w:pPr/>
      <w:r>
        <w:rPr>
          <w:lang w:val="fr_FR" w:bidi="fr_FR"/>
        </w:rPr>
      </w:r>
      <w:r>
        <w:rPr>
          <w:lang w:val="fr_FR" w:bidi="fr_FR"/>
        </w:rPr>
        <w:t>Jésus répond à la question en disant que les sadducéens ont commis une erreur de deux façons : ils ne comprennent pas les Écritures ni la « puissance de Dieu ». Il est important de comprendre que les sadducéens ne croyaient pas aux miracles et pensaient que Dieu ne prend pas activement part à la vie humaine. Jésus leur dit que c'est une erreur. Il explique que la façon dont ils pensent à la vie après la mort est fausse. Jésus leur dit : « À la résurrection, les gens ne se marieront ni ne seront donnés en mariage ». À l'époque du Nouveau Testament, les gens faisaient référence aux hommes qui se mariaient comme « se marier », et les femmes qui se mariaient comme « étant données en mariage ». Ce que Jésus dit donc est que ni les hommes ni les femmes ne se marieront dans la vie suivante. Au lieu de cela, ils seront « comme les anges ».</w:t>
      </w:r>
    </w:p>
    <w:p>
      <w:pPr/>
      <w:r>
        <w:rPr>
          <w:lang w:val="fr_FR" w:bidi="fr_FR"/>
        </w:rPr>
      </w:r>
      <w:r>
        <w:rPr>
          <w:lang w:val="fr_FR" w:bidi="fr_FR"/>
        </w:rPr>
        <w:t>Jésus cite le livre de l'Exode, l'un des cinq premiers livres de l'Ancien Testament, c'est-à-dire les Écritures juives, pour montrer que Dieu donne aux gens une vie qui dure pour toujours. Il est important de se rappeler que les sadducéens ne croyaient que dans les cinq premiers livres de l'Ancien Testament. Jésus dit : « N'avez-vous pas lu ce que Dieu vous a dit ? "Je suis le Dieu d'Abraham, d'Isaac et de Jacob" ». Jésus ne s'attend pas vraiment à ce que les sadducéens répondent à sa question, mais il utilise la question pour faire un point fort. Il dit : « N'avez-vous pas lu ce que Dieu vous a dit ? » ce qui revient à dire : « Vous devez sûrement avoir lu ce que Dieu vous a dit ! » Notez que Jésus dit que Dieu « vous l'a dit », même si c'était quelque chose d'écrit plus de 1 000 ans auparavant. Cela montre de nouveau que Jésus comprend que Dieu vit pour toujours et qu'il parle à tout le monde à travers les Écritures, et pas seulement aux personnes qui étaient vivantes quand elles ont été écrites. Jésus termine en disant : « Il n'est pas le Dieu des morts, mais des vivants ».</w:t>
      </w:r>
    </w:p>
    <w:p>
      <w:pPr/>
      <w:r>
        <w:rPr>
          <w:lang w:val="fr_FR" w:bidi="fr_FR"/>
        </w:rPr>
      </w:r>
      <w:r>
        <w:rPr>
          <w:lang w:val="fr_FR" w:bidi="fr_FR"/>
        </w:rPr>
        <w:t>Nous ne savons pas ce que les sadducéens pensaient de la réponse de Jésus. Mais les foules de personnes qui écoutaient étaient étonnées et probablement impressionnées par ce que Jésus disait.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Des enseignants religieux qui appartiennent au groupe des sadducéens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qui écoutaient dans le temple, y compris les disciples</w:t>
      </w:r>
    </w:p>
    <w:p>
      <w:pPr/>
      <w:r>
        <w:rPr>
          <w:lang w:val="fr_FR" w:bidi="fr_FR"/>
        </w:rPr>
      </w:r>
      <w:r>
        <w:rPr>
          <w:lang w:val="fr_FR" w:bidi="fr_FR"/>
        </w:rPr>
        <w:t>Les personnages dans l'histoire des sadducéens, y compris :</w:t>
      </w:r>
    </w:p>
    <w:p>
      <w:pPr>
        <w:pStyle w:val="ListBullet"/>
        <w:spacing w:line="240" w:lineRule="auto"/>
        <w:ind w:left="720"/>
      </w:pPr>
      <w:r>
        <w:rPr>
          <w:lang w:val="fr_FR" w:bidi="fr_FR"/>
        </w:rPr>
      </w:r>
      <w:r>
        <w:rPr>
          <w:lang w:val="fr_FR" w:bidi="fr_FR"/>
        </w:rPr>
        <w:t>Les sept frères</w:t>
      </w:r>
    </w:p>
    <w:p>
      <w:pPr>
        <w:pStyle w:val="ListBullet"/>
        <w:spacing w:line="240" w:lineRule="auto"/>
        <w:ind w:left="720"/>
      </w:pPr>
      <w:r>
        <w:rPr>
          <w:lang w:val="fr_FR" w:bidi="fr_FR"/>
        </w:rPr>
      </w:r>
      <w:r>
        <w:rPr>
          <w:lang w:val="fr_FR" w:bidi="fr_FR"/>
        </w:rPr>
        <w:t>La femme du frère aîné</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Rappelez-vous que cette histoire se produit le jour même où Jésus a répondu à une autre question difficile que certains enseignants religieux lui ont posée. Un autre groupe d'enseignants religieux vient maintenant pour lui parler. Ils appartiennent au groupe des sadducéens, qui ne croient pas que les gens vivront de nouveau après leur mort.</w:t>
      </w:r>
    </w:p>
    <w:p>
      <w:pPr/>
      <w:r>
        <w:rPr>
          <w:lang w:val="fr_FR" w:bidi="fr_FR"/>
        </w:rPr>
      </w:r>
      <w:r>
        <w:rPr>
          <w:lang w:val="fr_FR" w:bidi="fr_FR"/>
        </w:rPr>
        <w:t xml:space="preserve">Le groupe d'enseignants religieux appelle Jésus « Maître », et lui rappelle une coutume de l'Ancien Testament. Si un homme mourait sans enfants, son frère épouserait sa veuve et aurait des enfants pour lui. Les sadducéens racontent une histoire au sujet d'un frère qui est mort, et les six frères plus jeunes ont épousé sa veuve et sont ensuite morts. Ils demandent à Jésus : « Dis-nous, de qui sera-t-elle la femme dans la résurrection ? Car les sept ont tous été son mari.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sadducéens : « Que ressentez-vous ? » Vous entendrez peut-être des choses comme : « Heureux », « Sage » ou « Triomphant ».</w:t>
      </w:r>
    </w:p>
    <w:p>
      <w:pPr>
        <w:pStyle w:val="ListBullet"/>
        <w:spacing w:line="240" w:lineRule="auto"/>
        <w:ind w:left="720"/>
      </w:pPr>
      <w:r>
        <w:rPr>
          <w:lang w:val="fr_FR" w:bidi="fr_FR"/>
        </w:rPr>
      </w:r>
      <w:r>
        <w:rPr>
          <w:lang w:val="fr_FR" w:bidi="fr_FR"/>
        </w:rPr>
        <w:t>Demandez aux acteurs qui jouent les foules qui écoutent : « Que ressentez-vous ? » Vous entendrez peut-être des choses comme : « Curieux », « Confus », ou « Impatient que Jésus leur réponde bien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parle très directement aux sadducéens. Il dit : « Votre erreur est que vous ne connaissez pas les Écritures, et vous ne connaissez pas la puissance de Dieu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Triste à cause de leur incrédulité », ou « Je veux que les gens comprennent la vérité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quand les morts ressusciteront, il n'y aura plus de mariage. « Ils seront comme les anges dans les cieux ». Puis il aborde la question de fondamentale concernant le fait de savoir si les gens vivront de nouveau après leur mort. Il demande aux sadducéens : « N'avez-vous pas lu ce que Dieu vous a dit : "Je suis le Dieu d'Abraham, d'Isaac et de Jacob" ? » Il n'est pas le Dieu des morts, mais des vivants. »</w:t>
      </w:r>
    </w:p>
    <w:p>
      <w:pPr>
        <w:pStyle w:val="ListBullet"/>
        <w:spacing w:line="240" w:lineRule="auto"/>
        <w:ind w:left="720"/>
      </w:pPr>
      <w:r>
        <w:rPr>
          <w:lang w:val="fr_FR" w:bidi="fr_FR"/>
        </w:rPr>
      </w:r>
      <w:r>
        <w:rPr>
          <w:lang w:val="fr_FR" w:bidi="fr_FR"/>
        </w:rPr>
        <w:t>À la fin de la représentation, demandez aux acteurs qui jouent les sadducéens : « Que ressentez-vous ? » Vous entendrez peut-être des choses comme : « Déçu », ou « Je ne suis pas convaincu », ou « Je ne me sens pas à l'aise avec l'idée que Dieu contrôle activement nos vies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Je suis étonné », « Soulagé », ou « Heureux d'apprendre de la sagesse de Jésus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cette histoire, un autre groupe de chefs religieux, cette fois-ci de la secte des </w:t>
      </w:r>
      <w:r>
        <w:rPr>
          <w:b/>
          <w:lang w:val="fr_FR" w:bidi="fr_FR"/>
        </w:rPr>
        <w:t>sadducéens</w:t>
      </w:r>
      <w:r>
        <w:rPr>
          <w:lang w:val="fr_FR" w:bidi="fr_FR"/>
        </w:rPr>
        <w:t xml:space="preserve">, vient à Jésus dans le temple pour lui poser une question difficile. Les sadducéens étaient des chefs religieux qui croyaient que les lois de l'Ancien Testament de Moïse étaient les seules lois nécessaires. Ils ne croyaient pas aux enseignements oraux ultérieurs des pharisiens. Voir le Glossaire principal pour une définition complète de </w:t>
      </w:r>
      <w:r>
        <w:rPr>
          <w:lang w:val="fr_FR" w:bidi="fr_FR"/>
        </w:rPr>
        <w:t>sadducéen</w:t>
      </w:r>
      <w:r>
        <w:rPr>
          <w:lang w:val="fr_FR" w:bidi="fr_FR"/>
        </w:rPr>
        <w:t>.</w:t>
      </w:r>
    </w:p>
    <w:p>
      <w:pPr/>
      <w:r>
        <w:rPr>
          <w:lang w:val="fr_FR" w:bidi="fr_FR"/>
        </w:rPr>
      </w:r>
      <w:r>
        <w:rPr>
          <w:lang w:val="fr_FR" w:bidi="fr_FR"/>
        </w:rPr>
        <w:t xml:space="preserve">Matthieu nous dit que les sadducéens ne croyaient pas en </w:t>
      </w:r>
      <w:r>
        <w:rPr>
          <w:b/>
          <w:lang w:val="fr_FR" w:bidi="fr_FR"/>
        </w:rPr>
        <w:t>la résurrection</w:t>
      </w:r>
      <w:r>
        <w:rPr>
          <w:lang w:val="fr_FR" w:bidi="fr_FR"/>
        </w:rPr>
        <w:t xml:space="preserve">, ce qui signifie qu'ils ne croyaient pas que Dieu donnerait de nouveau la vie aux gens après leur mort. Ce groupe de sadducéens vient à Jésus et l'appelle « </w:t>
      </w:r>
      <w:r>
        <w:rPr>
          <w:b/>
          <w:lang w:val="fr_FR" w:bidi="fr_FR"/>
        </w:rPr>
        <w:t>Maître</w:t>
      </w:r>
      <w:r>
        <w:rPr>
          <w:lang w:val="fr_FR" w:bidi="fr_FR"/>
        </w:rPr>
        <w:t xml:space="preserve"> », un mot qui était spécifiquement utilisé pour quelqu'un qui enseignait les gens au sujet de Dieu et des Écritures. Voir le Glossaire principal pour une description complète du mot </w:t>
      </w:r>
      <w:r>
        <w:rPr>
          <w:lang w:val="fr_FR" w:bidi="fr_FR"/>
        </w:rPr>
        <w:t>maître</w:t>
      </w:r>
      <w:r>
        <w:rPr>
          <w:lang w:val="fr_FR" w:bidi="fr_FR"/>
        </w:rPr>
        <w:t>, ou enseignant, et assurez-vous d'utiliser le même mot que vous avez utilisé dans d'autres passages.</w:t>
      </w:r>
    </w:p>
    <w:p>
      <w:pPr/>
      <w:r>
        <w:rPr>
          <w:lang w:val="fr_FR" w:bidi="fr_FR"/>
        </w:rPr>
      </w:r>
      <w:r>
        <w:rPr>
          <w:lang w:val="fr_FR" w:bidi="fr_FR"/>
        </w:rPr>
        <w:t xml:space="preserve">Le groupe des sadducéens rappelle à Jésus : « </w:t>
      </w:r>
      <w:r>
        <w:rPr>
          <w:b/>
          <w:lang w:val="fr_FR" w:bidi="fr_FR"/>
        </w:rPr>
        <w:t>Moïse</w:t>
      </w:r>
      <w:r>
        <w:rPr>
          <w:lang w:val="fr_FR" w:bidi="fr_FR"/>
        </w:rPr>
        <w:t xml:space="preserve"> nous a dit que si un homme meurt sans avoir d'enfants, son frère devait épouser la veuve et susciter pour lui une descendance. » Moïse était le prophète qui a écrit les cinq premiers livres de la Bible, les seuls livres que les sadducéens acceptaient comme Écritures. Dans la langue d'origine, le mot « susciter une descendance » est lié au mot « résurrection ». Les sadducéens montrent qu'ils croient que le seul genre de vie réel que les gens ont après leur mort se produit à travers leurs enfants et les personnes qui sont encore sur la terre.</w:t>
      </w:r>
    </w:p>
    <w:p>
      <w:pPr/>
      <w:r>
        <w:rPr>
          <w:lang w:val="fr_FR" w:bidi="fr_FR"/>
        </w:rPr>
      </w:r>
      <w:r>
        <w:rPr>
          <w:lang w:val="fr_FR" w:bidi="fr_FR"/>
        </w:rPr>
        <w:t xml:space="preserve">Puis les sadducéens racontent une histoire au sujet d'une femme qui a été mariée sept fois. Ils posent maintenant leur question : « Par conséquent, à la résurrection, de qui sera-t-elle la femme, parmi les sept ? » Dans cette phrase, « Lors de la résurrection » signifie quand Dieu ressuscite à la vie les personnes qui sont mortes. Les sadducéens ne croient pas vraiment qu'il y aura une résurrection, et ils posent cette question afin de montrer l'un des problèmes qu'ils pensent que crée cette croyance. </w:t>
      </w:r>
    </w:p>
    <w:p>
      <w:pPr/>
      <w:r>
        <w:rPr>
          <w:lang w:val="fr_FR" w:bidi="fr_FR"/>
        </w:rPr>
      </w:r>
      <w:r>
        <w:rPr>
          <w:lang w:val="fr_FR" w:bidi="fr_FR"/>
        </w:rPr>
        <w:t xml:space="preserve">Jésus répond : « Vous avez tort », ce qui signifie aussi « vous avez été induits en erreur », ce qui signifie qu'ils ont tort de ne pas croire que les gens vivront de nouveau après leur mort. Jésus dit que la raison pour laquelle les sadducéens ont commis cette erreur est « parce que vous ne connaissez pas les </w:t>
      </w:r>
      <w:r>
        <w:rPr>
          <w:b/>
          <w:lang w:val="fr_FR" w:bidi="fr_FR"/>
        </w:rPr>
        <w:t>Écritures</w:t>
      </w:r>
      <w:r>
        <w:rPr>
          <w:lang w:val="fr_FR" w:bidi="fr_FR"/>
        </w:rPr>
        <w:t xml:space="preserve"> et vous ne connaissez pas la </w:t>
      </w:r>
      <w:r>
        <w:rPr>
          <w:b/>
          <w:lang w:val="fr_FR" w:bidi="fr_FR"/>
        </w:rPr>
        <w:t>puissance</w:t>
      </w:r>
      <w:r>
        <w:rPr>
          <w:lang w:val="fr_FR" w:bidi="fr_FR"/>
        </w:rPr>
        <w:t xml:space="preserve"> de Dieu ». </w:t>
      </w:r>
      <w:r>
        <w:rPr>
          <w:lang w:val="fr_FR" w:bidi="fr_FR"/>
        </w:rPr>
        <w:t>Les Écritures</w:t>
      </w:r>
      <w:r>
        <w:rPr>
          <w:lang w:val="fr_FR" w:bidi="fr_FR"/>
        </w:rPr>
        <w:t xml:space="preserve"> utilisées dans le Nouveau Testament font référence aux écritures saintes juives, que nous considérons maintenant le plus souvent être l'Ancien Testament tout entier. Mais les sadducéens croyaient que seuls les livres de Moïse devaient être considérés comme des Écritures. Voir le Glossaire principal pour une définition complète, et utilisez le même mot que vous avez utilisé dans d'autres passages pour « Écritures». Jésus dit que les sadducéens ne savent pas ce que les Écritures enseignent, ou qu'ils ne connaissent pas la signification de ce que disent les Écritures.</w:t>
      </w:r>
    </w:p>
    <w:p>
      <w:pPr/>
      <w:r>
        <w:rPr>
          <w:lang w:val="fr_FR" w:bidi="fr_FR"/>
        </w:rPr>
      </w:r>
      <w:r>
        <w:rPr>
          <w:lang w:val="fr_FR" w:bidi="fr_FR"/>
        </w:rPr>
        <w:t xml:space="preserve">Il explique : « Ils seront comme les </w:t>
      </w:r>
      <w:r>
        <w:rPr>
          <w:b/>
          <w:lang w:val="fr_FR" w:bidi="fr_FR"/>
        </w:rPr>
        <w:t>anges</w:t>
      </w:r>
      <w:r>
        <w:rPr>
          <w:lang w:val="fr_FR" w:bidi="fr_FR"/>
        </w:rPr>
        <w:t xml:space="preserve"> dans les </w:t>
      </w:r>
      <w:r>
        <w:rPr>
          <w:b/>
          <w:lang w:val="fr_FR" w:bidi="fr_FR"/>
        </w:rPr>
        <w:t>cieux</w:t>
      </w:r>
      <w:r>
        <w:rPr>
          <w:lang w:val="fr_FR" w:bidi="fr_FR"/>
        </w:rPr>
        <w:t xml:space="preserve"> ». Un </w:t>
      </w:r>
      <w:r>
        <w:rPr>
          <w:lang w:val="fr_FR" w:bidi="fr_FR"/>
        </w:rPr>
        <w:t>ange</w:t>
      </w:r>
      <w:r>
        <w:rPr>
          <w:lang w:val="fr_FR" w:bidi="fr_FR"/>
        </w:rPr>
        <w:t xml:space="preserve"> est un être surnaturel, spirituel. C'est un messager de Dieu. Voir le Glossaire principal pour une définition complète, et utilisez le même mot que vous avez utilisé pour traduire « ange » dans d'autres passages. </w:t>
      </w:r>
      <w:r>
        <w:rPr>
          <w:lang w:val="fr_FR" w:bidi="fr_FR"/>
        </w:rPr>
        <w:t>Les cieux</w:t>
      </w:r>
      <w:r>
        <w:rPr>
          <w:lang w:val="fr_FR" w:bidi="fr_FR"/>
        </w:rPr>
        <w:t xml:space="preserve"> font référence au lieu où vivent Dieu et ses anges, et c'est aussi la destination ultime des croyants. Voir le Glossaire principal pour une définition complète, et utilisez le même mot que vous avez utilisé pour les cieux comme « le lieu où vit Dieu » dans d'autres passages.</w:t>
      </w:r>
    </w:p>
    <w:p>
      <w:pPr/>
      <w:r>
        <w:rPr>
          <w:lang w:val="fr_FR" w:bidi="fr_FR"/>
        </w:rPr>
      </w:r>
      <w:r>
        <w:rPr>
          <w:lang w:val="fr_FR" w:bidi="fr_FR"/>
        </w:rPr>
        <w:t>Jésus passe ensuite à la question de la résurrection en général. Il cite l'Exode : « Je suis le Dieu d'Abraham, d'Isaac et de Jacob ». « Le Dieu d'Abraham » signifie le Dieu qu'Abraham adore. Puis Jésus conclut : « Il n'est pas le Dieu des morts, mais des vivants ».</w:t>
      </w:r>
    </w:p>
    <w:p>
      <w:pPr/>
      <w:r>
        <w:rPr>
          <w:lang w:val="fr_FR" w:bidi="fr_FR"/>
        </w:rPr>
      </w:r>
      <w:r>
        <w:rPr>
          <w:lang w:val="fr_FR" w:bidi="fr_FR"/>
        </w:rPr>
        <w:t>Matthieu termine ce passage en nous disant que les foules dans le temple qui écoutaient étaient étonnées de l'enseignement de Jésus.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22:34–46</w:t>
      </w:r>
      <w:r>
        <w:rPr>
          <w:lang w:val="fr_FR" w:bidi="fr_FR"/>
        </w:rPr>
      </w:r>
    </w:p>
    <w:p>
      <w:pPr>
        <w:pStyle w:val="Heading3"/>
      </w:pPr>
      <w:r>
        <w:rPr>
          <w:lang w:val="fr_FR" w:bidi="fr_FR"/>
        </w:rPr>
        <w:t>Écouter et Cœur</w:t>
      </w:r>
    </w:p>
    <w:p>
      <w:pPr/>
      <w:r>
        <w:rPr>
          <w:lang w:val="fr_FR" w:bidi="fr_FR"/>
        </w:rPr>
      </w:r>
      <w:r>
        <w:rPr>
          <w:lang w:val="fr_FR" w:bidi="fr_FR"/>
        </w:rPr>
        <w:t>Écoutez Matthieu 22.34–46.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ce passage, Matthieu raconte une autre histoire au sujet de Jésus en train de parler avec les chefs religieux dans le temple. Les chefs religieux ont déjà défié Jésus plusieurs fois. Ils essaient de trouver un moyen de lui faire dire quelque chose qui lui causera des problèmes. Dans cette histoire, pour la troisième fois, certains des chefs religieux poseront à Jésus une question difficile à laquelle ils espèrent qu'il ne pourra pas répondre. Puis Jésus lui-même leur pose une question, et ils ne sont pas capables de répondre. Matthieu nous dit à la fin de ce passage qu'après cela, personne n'était assez courageux pour poser d'autres questions à Jésus.</w:t>
      </w:r>
    </w:p>
    <w:p>
      <w:pPr/>
      <w:r>
        <w:rPr>
          <w:lang w:val="fr_FR" w:bidi="fr_FR"/>
        </w:rPr>
      </w:r>
      <w:r>
        <w:rPr>
          <w:lang w:val="fr_FR" w:bidi="fr_FR"/>
        </w:rPr>
        <w:t>La première question à laquelle Jésus répondait venait du groupe des pharisiens, et la deuxième question venait du groupe des sadducéens. Les pharisiens et les sadducéens étaient des groupes différents de Juifs religieux qui suivaient des enseignements différents. Il y avait beaucoup de choses sur lesquelles les pharisiens et les sadducéens n'étaient pas d'accord. Mais les gens dans les deux groupes voulaient se débarrasser de Jésus. Les pharisiens reviennent maintenant pour poser une autre question à Jésus. Matthieu nous dit que les pharisiens écoutaient ce que Jésus disait à la question des sadducéens. Les pharisiens réalisent que les sadducéens n'avaient rien d'autre à dire après avoir entendu Jésus répondre à leur question. Les pharisiens se réunissent donc maintenant de nouveau pour essayer de trouver une question qui sera trop difficile pour Jésus. Une personne des pharisiens s'avance pour poser une question à Jésus. Ce pharisien est appelé un « docteur de la loi », ce qui signifie quelqu'un qui avait étudié soigneusement les lois religieuses juives dans l'Ancien Testament, les Écritures juives qui étaient aussi parfois appelées « la Loi de Moïse ».</w:t>
      </w:r>
    </w:p>
    <w:p>
      <w:pPr/>
      <w:r>
        <w:rPr>
          <w:lang w:val="fr_FR" w:bidi="fr_FR"/>
        </w:rPr>
      </w:r>
      <w:r>
        <w:rPr>
          <w:lang w:val="fr_FR" w:bidi="fr_FR"/>
        </w:rPr>
        <w:t>Cet expert dans la loi de l'Ancien Testament appelle Jésus « Maître », et lui demande ensuite : « Quel est le plus grand commandement dans la loi ? » « La loi » signifie les lois de Dieu dans l'Ancien Testament, en particulier les cinq premiers livres de l'Ancien Testament. Quand il dit « le plus grand commandement », il parle dans un style qui ressemble à la façon dont on parlait en hébreu, et la signification est « le commandement le plus important ». Les enseignants religieux à l'époque se disputaient souvent au sujet des lois et des types de lois dans l'Ancien Testament qui étaient les plus importants. C'était une question fréquente de laquelle parler. Mais c'était aussi une question qui pouvait causer des problèmes à Jésus. S'il répondait qu'une certaine loi était la plus importante, on pouvait l'accuser de déshonorer Dieu en disant que certaines des lois de Dieu n'étaient pas importantes.</w:t>
      </w:r>
    </w:p>
    <w:p>
      <w:pPr/>
      <w:r>
        <w:rPr>
          <w:lang w:val="fr_FR" w:bidi="fr_FR"/>
        </w:rPr>
      </w:r>
      <w:r>
        <w:rPr>
          <w:lang w:val="fr_FR" w:bidi="fr_FR"/>
        </w:rPr>
        <w:t>Arrêtez-vous et discutez de ces questions avec votre équipe : Dans votre culture, quelles sont les règles que les gens pensent être les plus importantes à suivre ? Que pensent-ils être le ou les pires péchés ? Que montrent ces idées au sujet des choses qui sont importantes dans votre communauté ?</w:t>
      </w:r>
    </w:p>
    <w:p>
      <w:pPr/>
      <w:r>
        <w:rPr>
          <w:lang w:val="fr_FR" w:bidi="fr_FR"/>
        </w:rPr>
      </w:r>
      <w:r>
        <w:rPr>
          <w:lang w:val="fr_FR" w:bidi="fr_FR"/>
        </w:rPr>
        <w:t>Jésus répond à la question en citant un commandement qui vient du livre du Deutéronome. Jésus dit : « Tu aimeras le Seigneur, ton Dieu, de tout ton cœur, et de toute ton âme, et de toute ta pensée ». Cette citation était très familière pour les Juifs à l'époque de Jésus, parce qu'ils récitaient deux fois chaque jour le passage des Écritures dont il provient. Quand Jésus dit « de tout ton cœur et avec toute ton âme et de toute ta pensée », il ne dit pas qu'il y a différents types d'amour ou différentes parties d'une personne qui peut aimer. Il fait une déclaration forte selon laquelle Dieu veut que les gens l'aiment entièrement, avec tout ce qu'ils sont. Les gens devraient aimer Dieu à travers tout ce qu'ils pensent, ressentent et font. Jésus dit de nouveau que c'est le plus grand et le premier commandement, puis il ajoute : « Le deuxième lui est semblable : tu aimeras ton prochain comme toi-même ». C'est une citation d'un autre livre dans l'Ancien Testament.</w:t>
      </w:r>
    </w:p>
    <w:p>
      <w:pPr/>
      <w:r>
        <w:rPr>
          <w:lang w:val="fr_FR" w:bidi="fr_FR"/>
        </w:rPr>
      </w:r>
      <w:r>
        <w:rPr>
          <w:lang w:val="fr_FR" w:bidi="fr_FR"/>
        </w:rPr>
        <w:t>La réponse de Jésus montre que la façon de commencer à obéir aux lois de Dieu est en aimant Dieu et les autres. Sa réponse ne signifie pas que les lois de Dieu ne sont pas importantes, parce que toutes les autres lois de l'Ancien Testament donnent des façons spécifiques de montrer de l'amour pour Dieu et l'amour pour les gens. Jésus termine en disant : « De ces deux commandements dépendent toute la loi et les prophètes ». La « loi » signifiait les livres de Moïse, les cinq premiers livres de l'Ancien Testament. « Les prophètes » étaient d'autres Écritures de l'Ancien Testament. Jésus dit donc que ces deux commandements sont le fondement de tout l'Ancien Testament.</w:t>
      </w:r>
    </w:p>
    <w:p>
      <w:pPr/>
      <w:r>
        <w:rPr>
          <w:lang w:val="fr_FR" w:bidi="fr_FR"/>
        </w:rPr>
      </w:r>
      <w:r>
        <w:rPr>
          <w:lang w:val="fr_FR" w:bidi="fr_FR"/>
        </w:rPr>
        <w:t>Matthieu ne nous dit pas ce que les pharisiens ont pensé de la réponse de Jésus. Au lieu de cela, il commence immédiatement à parler de la question que pose Jésus aux pharisiens. Il était très courant que les enseignants religieux juifs posent des questions comme une façon d'enseigner.</w:t>
      </w:r>
    </w:p>
    <w:p>
      <w:pPr/>
      <w:r>
        <w:rPr>
          <w:lang w:val="fr_FR" w:bidi="fr_FR"/>
        </w:rPr>
      </w:r>
      <w:r>
        <w:rPr>
          <w:lang w:val="fr_FR" w:bidi="fr_FR"/>
        </w:rPr>
        <w:t>Arrêtez-vous et posez les questions suivantes à votre équipe : Dans votre culture, comment les enseignants religieux enseignent-ils ? Quelles méthodes utilisent-ils ? Comment les gens interagissent-ils avec eux ?</w:t>
      </w:r>
    </w:p>
    <w:p>
      <w:pPr/>
      <w:r>
        <w:rPr>
          <w:lang w:val="fr_FR" w:bidi="fr_FR"/>
        </w:rPr>
      </w:r>
      <w:r>
        <w:rPr>
          <w:lang w:val="fr_FR" w:bidi="fr_FR"/>
        </w:rPr>
        <w:t>Jésus pose aux pharisiens une question au sujet du Messie, le Sauveur que Dieu avait promis d'envoyer. Jésus leur demande de qui est le fils du Messie ; en d'autres termes, de quelle famille serait-il issu ? Les pharisiens répondent que le Messie vient de la famille du roi David. C'était une question très facile à répondre, parce que beaucoup de passages de l'Ancien Testament parlent du Messie à venir comme un descendant du roi David.</w:t>
      </w:r>
    </w:p>
    <w:p>
      <w:pPr/>
      <w:r>
        <w:rPr>
          <w:lang w:val="fr_FR" w:bidi="fr_FR"/>
        </w:rPr>
      </w:r>
      <w:r>
        <w:rPr>
          <w:lang w:val="fr_FR" w:bidi="fr_FR"/>
        </w:rPr>
        <w:t>Puis Jésus pose aux pharisiens une autre question, à laquelle il n'est pas si facile de répondre. Il dit : « Comment donc David, dans l'Esprit, l'appelle-t-il Seigneur », et Jésus cite le Psaume 110 : « Le Seigneur a dit à mon Seigneur : Assieds-toi à ma droite, jusqu'à ce que je mette tes ennemis sous tes pieds ». Beaucoup d'enseignants religieux enseignaient que ce Psaume parlait du Messie, le Sauveur à qui Dieu donnerait la victoire sur ses ennemis.</w:t>
      </w:r>
    </w:p>
    <w:p>
      <w:pPr/>
      <w:r>
        <w:rPr>
          <w:lang w:val="fr_FR" w:bidi="fr_FR"/>
        </w:rPr>
      </w:r>
      <w:r>
        <w:rPr>
          <w:lang w:val="fr_FR" w:bidi="fr_FR"/>
        </w:rPr>
        <w:t>Jésus et d'autres personnes à l'époque acceptaient aussi que le roi David lui-même ait écrit ce Psaume. Jésus dit que David a écrit ces paroles « dans l'Esprit », ce qui signifie que les paroles du Psaume lui ont été données par Dieu à travers le Saint-Esprit. Tout ce que David a écrit dans l'Esprit doit être vrai. Mais il serait très étrange que quelqu'un appelle son fils, ou son petit-fils, ou un autre descendant, « mon seigneur ». Au lieu de cela, il serait normal que le fils appelle le père « seigneur », ou « mon seigneur ». Jésus pose la question : « Si David l'appelle donc "mon Seigneur", comment peut-il être son fils ? » Avec cette question, Jésus souligne le fait que le Messie est plus qu'un simple descendant humain de David. Le Messie doit être encore plus grand que le roi David, si le roi David l'appelle « mon seigneur ». C'était une façon de montrer aux gens la vérité que Jésus n'est pas seulement le Fils de David, mais aussi le Fils de Dieu, bien que Jésus n'utilise pas ces mots à cette époque.</w:t>
      </w:r>
    </w:p>
    <w:p>
      <w:pPr/>
      <w:r>
        <w:rPr>
          <w:lang w:val="fr_FR" w:bidi="fr_FR"/>
        </w:rPr>
      </w:r>
      <w:r>
        <w:rPr>
          <w:lang w:val="fr_FR" w:bidi="fr_FR"/>
        </w:rPr>
        <w:t>Les pharisiens n'ont pas une réponse pour Jésus qui s'adapte à leur compréhension de qui est le Messie. Ils ne peuvent donc pas répondre à sa deuxième question. Maintenant que Jésus a répondu aux trois questions les plus difficiles que les chefs religieux pouvaient trouver à lui poser, et qu'il leur a aussi posé une question à laquelle ils ne pouvaient pas répondre, le débat est terminé. Les chefs religieux n'osent pas lui poser d'autres questions. Au lieu de cela, ils commenceront à chercher une façon différente de se débarrasser de lui.</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Les pharisiens entendent la réponse de Jésus à la question des sadducéens et se réunissent pour essayer de trouver de nouveau une question à laquelle il sera trop difficile de répondre pour Jésus.</w:t>
      </w:r>
    </w:p>
    <w:p>
      <w:pPr/>
      <w:r>
        <w:rPr>
          <w:lang w:val="fr_FR" w:bidi="fr_FR"/>
        </w:rPr>
      </w:r>
      <w:r>
        <w:rPr>
          <w:b/>
          <w:lang w:val="fr_FR" w:bidi="fr_FR"/>
        </w:rPr>
        <w:t>Deuxième partie :</w:t>
      </w:r>
      <w:r>
        <w:rPr>
          <w:lang w:val="fr_FR" w:bidi="fr_FR"/>
        </w:rPr>
        <w:t xml:space="preserve"> Un pharisien, un expert en loi religieuse, s'avance et demande à Jésus : « Quel est le plus grand commandement dans la loi ? » Jésus répond en citant deux passages des livres de l'Ancien Testament écrits par Moïse, qui ordonnent au peuple d'Israël d'aimer Dieu de tout son cœur et d'aimer les personnes qui les entourent. </w:t>
      </w:r>
    </w:p>
    <w:p>
      <w:pPr/>
      <w:r>
        <w:rPr>
          <w:lang w:val="fr_FR" w:bidi="fr_FR"/>
        </w:rPr>
      </w:r>
      <w:r>
        <w:rPr>
          <w:b/>
          <w:lang w:val="fr_FR" w:bidi="fr_FR"/>
        </w:rPr>
        <w:t>Troisième partie :</w:t>
      </w:r>
      <w:r>
        <w:rPr>
          <w:lang w:val="fr_FR" w:bidi="fr_FR"/>
        </w:rPr>
        <w:t xml:space="preserve"> Jésus demande aux pharisiens qui sont rassemblés de quelle famille viendra le Messie, et ils disent : « De David ». Puis Jésus leur demande pourquoi David appelle le Messie « mon Seigneur », si le Messie est le fils de David. Les pharisiens n'ont pas de réponse. Après cet échange, personne n'est assez courageux pour poser d'autres questions à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groupe de pharisiens</w:t>
      </w:r>
    </w:p>
    <w:p>
      <w:pPr>
        <w:pStyle w:val="ListBullet"/>
        <w:spacing w:line="240" w:lineRule="auto"/>
        <w:ind w:left="720"/>
      </w:pPr>
      <w:r>
        <w:rPr>
          <w:lang w:val="fr_FR" w:bidi="fr_FR"/>
        </w:rPr>
      </w:r>
      <w:r>
        <w:rPr>
          <w:lang w:val="fr_FR" w:bidi="fr_FR"/>
        </w:rPr>
        <w:t>Un pharisien qui est un expert dans la loi religieuse</w:t>
      </w:r>
    </w:p>
    <w:p>
      <w:pPr>
        <w:pStyle w:val="ListBullet"/>
        <w:spacing w:line="240" w:lineRule="auto"/>
        <w:ind w:left="720"/>
      </w:pPr>
      <w:r>
        <w:rPr>
          <w:lang w:val="fr_FR" w:bidi="fr_FR"/>
        </w:rPr>
      </w:r>
      <w:r>
        <w:rPr>
          <w:lang w:val="fr_FR" w:bidi="fr_FR"/>
        </w:rPr>
        <w:t>Les autres personnes qui écoutaient dans le temple</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Jésus vient de parler avec un groupe de sadducéens dans la région du temple. Les sadducéens ont essayé de le tromper avec une question difficile. Les disciples de Jésus et une grande foule écoutent Jésus parler avec les chefs religieux. Certains pharisiens écoutent aussi ce qu'il dit aux sadducéens. Les pharisiens réalisent que Jésus n'a pas été trompé par la question que posaient les sadducéens. Les pharisiens se réunissent donc de nouveau pour essayer de piéger Jésus. Ils viennent à Jésus, et l'un d'eux, qui est un expert dans la loi de l'Ancien Testament, pose une question à Jésus afin de l'éprouver, ou essayer de lui faire dire quelque chose de mal. La question est : « Quel est le commandement le plus important dans la loi ? »</w:t>
      </w:r>
    </w:p>
    <w:p>
      <w:pPr/>
      <w:r>
        <w:rPr>
          <w:lang w:val="fr_FR" w:bidi="fr_FR"/>
        </w:rPr>
      </w:r>
      <w:r>
        <w:rPr>
          <w:lang w:val="fr_FR" w:bidi="fr_FR"/>
        </w:rPr>
        <w:t>Jésus répond en citant le Deutéronome : « Tu dois aimer le Seigneur, ton Dieu, de tout ton cœur, avec toute ton âme et avec toute ta pensée ». Jésus dit que c'est là le plus grand « et le premier commandement ». Puis il dit : « Un deuxième commandement est tout aussi important : "Aime ton prochain comme toi-même" ». Puis il leur dit qu'en fait toute la loi de l'Ancien Testament, et aussi les livres des prophètes, sont basés sur ces deux commandements.</w:t>
      </w:r>
    </w:p>
    <w:p>
      <w:pPr/>
      <w:r>
        <w:rPr>
          <w:lang w:val="fr_FR" w:bidi="fr_FR"/>
        </w:rPr>
      </w:r>
      <w:r>
        <w:rPr>
          <w:lang w:val="fr_FR" w:bidi="fr_FR"/>
        </w:rPr>
        <w:t>Jésus saisit ensuite l'occasion, pendant que les pharisiens sont rassemblés pour lui parler, de leur poser une question : « Que pensez-vous du Messie ? De qui est-il le fils ? » Ils répondent rapidement : « Il est le fils de David ». Puis Jésus pose une question beaucoup plus difficile : « Pourquoi donc David, en parlant sous l'inspiration du Saint-Esprit, appelle-t-il le Messie "mon seigneur" ? » Jésus cite le Psaume 110, où l'auteur du Psaume dit : « Le Seigneur a dit à mon seigneur : Assieds-toi à ma droite », ce qui était une position de grand honneur et d'autorité, « jusqu'à ce que je mette tes ennemis sous tes pieds », ce qui signifie que Dieu lui donnera la victoire sur ses ennemis. Si quelqu'un était sous les pieds d'une autre personne, cela signifiait que cette personne était humiliée et incapable de se battre contre l'autre personne. Il devrait faire tout ce que l'autre personne lui disait de faire.</w:t>
      </w:r>
    </w:p>
    <w:p>
      <w:pPr/>
      <w:r>
        <w:rPr>
          <w:lang w:val="fr_FR" w:bidi="fr_FR"/>
        </w:rPr>
      </w:r>
      <w:r>
        <w:rPr>
          <w:lang w:val="fr_FR" w:bidi="fr_FR"/>
        </w:rPr>
        <w:t>Arrêtez-vous et discutez des questions suivantes avec votre équipe : Dans votre culture, comment les gens parlent-ils de quelqu'un qui gagne un combat ou une bataille ? Comment parlent-ils d'avoir une autorité sur quelqu'un ou quelque chose ?</w:t>
      </w:r>
    </w:p>
    <w:p>
      <w:pPr/>
      <w:r>
        <w:rPr>
          <w:lang w:val="fr_FR" w:bidi="fr_FR"/>
        </w:rPr>
      </w:r>
      <w:r>
        <w:rPr>
          <w:lang w:val="fr_FR" w:bidi="fr_FR"/>
        </w:rPr>
        <w:t>Jésus pose ensuite de nouveau sa question aux pharisiens : Comment David peut-il appeler son fils, ou son descendant, « mon seigneur » ?</w:t>
      </w:r>
    </w:p>
    <w:p>
      <w:pPr/>
      <w:r>
        <w:rPr>
          <w:lang w:val="fr_FR" w:bidi="fr_FR"/>
        </w:rPr>
      </w:r>
      <w:r>
        <w:rPr>
          <w:lang w:val="fr_FR" w:bidi="fr_FR"/>
        </w:rPr>
        <w:t>Les pharisiens n'ont pas de réponse à cette question. En fait, personne n'en a. Cette dernière question de Jésus met fin à la discussion, puisqu'il est maintenant clair qu'il ne peut pas être facilement trompé, même par des questions difficiles.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 groupe de pharisiens</w:t>
      </w:r>
    </w:p>
    <w:p>
      <w:pPr>
        <w:pStyle w:val="ListBullet"/>
        <w:spacing w:line="240" w:lineRule="auto"/>
        <w:ind w:left="720"/>
      </w:pPr>
      <w:r>
        <w:rPr>
          <w:lang w:val="fr_FR" w:bidi="fr_FR"/>
        </w:rPr>
      </w:r>
      <w:r>
        <w:rPr>
          <w:lang w:val="fr_FR" w:bidi="fr_FR"/>
        </w:rPr>
        <w:t>Un pharisien qui est un expert dans la loi religieuse</w:t>
      </w:r>
    </w:p>
    <w:p>
      <w:pPr>
        <w:pStyle w:val="ListBullet"/>
        <w:spacing w:line="240" w:lineRule="auto"/>
        <w:ind w:left="720"/>
      </w:pPr>
      <w:r>
        <w:rPr>
          <w:lang w:val="fr_FR" w:bidi="fr_FR"/>
        </w:rPr>
      </w:r>
      <w:r>
        <w:rPr>
          <w:lang w:val="fr_FR" w:bidi="fr_FR"/>
        </w:rPr>
        <w:t>Les autres personnes qui écoutent dans le temple</w:t>
      </w:r>
    </w:p>
    <w:p>
      <w:pPr>
        <w:pStyle w:val="ListBullet"/>
        <w:spacing w:line="240" w:lineRule="auto"/>
        <w:ind w:left="720"/>
      </w:pPr>
      <w:r>
        <w:rPr>
          <w:lang w:val="fr_FR" w:bidi="fr_FR"/>
        </w:rPr>
      </w:r>
      <w:r>
        <w:rPr>
          <w:lang w:val="fr_FR" w:bidi="fr_FR"/>
        </w:rPr>
        <w:t>Les disciples de Jésus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L'histoire commence avec un groupe de pharisiens qui se réunit pour essayer de piéger Jésus avec une question. L'un d'eux, qui en sait beaucoup sur la loi de l'Ancien Testament, pose la question : « Maître, quel est le plus grand commandement dans la loi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l'expert en loi religieuse : « Que ressentez-vous ? » Vous entendrez peut-être des choses comme : « Je me sens intelligent », ou « Excité de montrer que Jésus n'est pas aussi sage que les gens le pensent !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Triste qu'ils essaient encore de me piéger », ou « Heureux d'avoir l'occasion d'enseigner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commence sa réponse en citant l'Ancien Testament : « Tu aimeras le Seigneur, ton Dieu, de tout ton cœur, de toute ton âme et de toute ta pensée. C'est le plus grand et le premier commandement. » Puis il apporte une deuxième citation au sujet de l'amour, mais cette fois-ci, il s'agit d'aimer les gens : « Tu aimeras ton prochain comme toi-même ». Il dit que ce « deuxième commandement » est comme le premier. Il termine en disant : « Toute la loi et toutes les exigences des prophètes sont basées sur ces deux commandements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 « Surpris », ou « Impressionnés », ou « Déçus que Jésus ait dit quelque chose avec lequel nous ne pouvons pas être en désaccord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Puisque tous les pharisiens entourent Jésus, il leur pose maintenant une question : De qui est le descendant du Messie, le Sauveur promis ? Les pharisiens répondent facilement à cette question : le Messie est le descendant du roi David. Puis Jésus leur demande pourquoi le roi David, qui écrit un Psaume par la puissance du Saint-Esprit, appelle le Messie « mon Seigneur ». Jésus cite le Psaume 110 : « Le Seigneur a dit à mon Seigneur : Assieds-toi dans un lieu d'honneur à ma droite jusqu'à ce que j'aie humilié tes ennemis sous tes pieds ». Après avoir cité ce Psaume, Jésus pose de nouveau sa question : « Puisque David appelle le Messie "mon Seigneur", comment le Messie peut-il être son fils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pharisiens : « Que ressentez-vous ? » Vous entendrez peut-être des choses comme : « Confus », « Embarrassé que nous ne puissions pas penser à une réponse », ou « En colère ».</w:t>
      </w:r>
    </w:p>
    <w:p>
      <w:pPr/>
      <w:r>
        <w:rPr>
          <w:lang w:val="fr_FR" w:bidi="fr_FR"/>
        </w:rPr>
      </w:r>
      <w:r>
        <w:rPr>
          <w:lang w:val="fr_FR" w:bidi="fr_FR"/>
        </w:rPr>
        <w:t>Les pharisiens n'ont pas de réponse, et les gens arrêtent maintenant de poser des questions à Jésus.</w:t>
      </w:r>
    </w:p>
    <w:p>
      <w:pPr/>
      <w:r>
        <w:rPr>
          <w:lang w:val="fr_FR" w:bidi="fr_FR"/>
        </w:rPr>
      </w:r>
      <w:r>
        <w:rPr>
          <w:lang w:val="fr_FR" w:bidi="fr_FR"/>
        </w:rPr>
        <w:t>À la fin de la représentation, demandez aux acteurs qui jouent les autres personnes dans le temple : « Que ressentez-vous ? » Vous entendrez peut-être des choses comme : « Impressionné », « Curieux » ou « Intimidé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 passage commence en disant que les </w:t>
      </w:r>
      <w:r>
        <w:rPr>
          <w:b/>
          <w:lang w:val="fr_FR" w:bidi="fr_FR"/>
        </w:rPr>
        <w:t>pharisiens</w:t>
      </w:r>
      <w:r>
        <w:rPr>
          <w:lang w:val="fr_FR" w:bidi="fr_FR"/>
        </w:rPr>
        <w:t xml:space="preserve"> ont entendu que Jésus avait « réduit au silence les </w:t>
      </w:r>
      <w:r>
        <w:rPr>
          <w:b/>
          <w:lang w:val="fr_FR" w:bidi="fr_FR"/>
        </w:rPr>
        <w:t>sadducéens</w:t>
      </w:r>
      <w:r>
        <w:rPr>
          <w:lang w:val="fr_FR" w:bidi="fr_FR"/>
        </w:rPr>
        <w:t xml:space="preserve"> » avec sa réponse à leur question, ce qui signifie qu'il leur avait répondu de manière à les faire arrêter de lui poser des questions. </w:t>
      </w:r>
      <w:r>
        <w:rPr>
          <w:lang w:val="fr_FR" w:bidi="fr_FR"/>
        </w:rPr>
        <w:t>Les pharisiens</w:t>
      </w:r>
      <w:r>
        <w:rPr>
          <w:lang w:val="fr_FR" w:bidi="fr_FR"/>
        </w:rPr>
        <w:t xml:space="preserve"> et </w:t>
      </w:r>
      <w:r>
        <w:rPr>
          <w:lang w:val="fr_FR" w:bidi="fr_FR"/>
        </w:rPr>
        <w:t>les sadducéens</w:t>
      </w:r>
      <w:r>
        <w:rPr>
          <w:lang w:val="fr_FR" w:bidi="fr_FR"/>
        </w:rPr>
        <w:t xml:space="preserve"> étaient deux groupes religieux parmi les Juifs qui avaient des enseignements différents au sujet des Écritures, de Dieu et de la foi. Voir le Glossaire principal pour les définitions complètes, et assurez-vous de traduire ces mots de la même manière que vous les avez traduits dans d'autres passages. Les pharisiens se rassemblent maintenant et vont vers Jésus pour poser une autre question.</w:t>
      </w:r>
    </w:p>
    <w:p>
      <w:pPr/>
      <w:r>
        <w:rPr>
          <w:lang w:val="fr_FR" w:bidi="fr_FR"/>
        </w:rPr>
      </w:r>
      <w:r>
        <w:rPr>
          <w:lang w:val="fr_FR" w:bidi="fr_FR"/>
        </w:rPr>
        <w:t xml:space="preserve">Un membre de ce groupe de pharisiens, qui est appelé un « </w:t>
      </w:r>
      <w:r>
        <w:rPr>
          <w:b/>
          <w:lang w:val="fr_FR" w:bidi="fr_FR"/>
        </w:rPr>
        <w:t>docteur de la loi</w:t>
      </w:r>
      <w:r>
        <w:rPr>
          <w:lang w:val="fr_FR" w:bidi="fr_FR"/>
        </w:rPr>
        <w:t xml:space="preserve"> », pose une question à Jésus. « Docteur de la loi » signifie que cet homme avait étudié très profondément les lois religieuses écrites par Moïse dans l'Ancien Testament. Le mot qui signifie « docteur de la loi » est en fait absent de plusieurs premières copies de l'Évangile de Matthieu. Certaines personnes pensent donc qu'il a été ajouté plus tard. En tout cas, il est clair que cette personne était l'un des pharisiens qui s'étaient réunis pour poser une autre question à Jésus. Matthieu nous dit aussi qu'il a posé la question comme une façon d'« éprouver Jésus ». Le mot « éprouver » peut aussi signifier « tenter ». En d'autres termes, cet homme pose une question à Jésus afin d'essayer de lui faire dire quelque chose de mal.</w:t>
      </w:r>
    </w:p>
    <w:p>
      <w:pPr/>
      <w:r>
        <w:rPr>
          <w:lang w:val="fr_FR" w:bidi="fr_FR"/>
        </w:rPr>
      </w:r>
      <w:r>
        <w:rPr>
          <w:lang w:val="fr_FR" w:bidi="fr_FR"/>
        </w:rPr>
        <w:t xml:space="preserve">L'expert dans la loi s'adresse à Jésus comme </w:t>
      </w:r>
      <w:r>
        <w:rPr>
          <w:b/>
          <w:lang w:val="fr_FR" w:bidi="fr_FR"/>
        </w:rPr>
        <w:t>maître</w:t>
      </w:r>
      <w:r>
        <w:rPr>
          <w:lang w:val="fr_FR" w:bidi="fr_FR"/>
        </w:rPr>
        <w:t xml:space="preserve">, un mot qui était utilisé pour les personnes qui enseignaient les autres au sujet de Dieu et des Écritures. Voir </w:t>
      </w:r>
      <w:r>
        <w:rPr>
          <w:lang w:val="fr_FR" w:bidi="fr_FR"/>
        </w:rPr>
        <w:t>maître</w:t>
      </w:r>
      <w:r>
        <w:rPr>
          <w:lang w:val="fr_FR" w:bidi="fr_FR"/>
        </w:rPr>
        <w:t xml:space="preserve"> dans le Glossaire principal pour une définition complète, et utilisez le même mot ici que vous avez utilisé dans d'autres passages.</w:t>
      </w:r>
    </w:p>
    <w:p>
      <w:pPr/>
      <w:r>
        <w:rPr>
          <w:lang w:val="fr_FR" w:bidi="fr_FR"/>
        </w:rPr>
      </w:r>
      <w:r>
        <w:rPr>
          <w:lang w:val="fr_FR" w:bidi="fr_FR"/>
        </w:rPr>
        <w:t xml:space="preserve">Puis l'homme demande à Jésus : « Quel </w:t>
      </w:r>
      <w:r>
        <w:rPr>
          <w:b/>
          <w:lang w:val="fr_FR" w:bidi="fr_FR"/>
        </w:rPr>
        <w:t>commandement</w:t>
      </w:r>
      <w:r>
        <w:rPr>
          <w:lang w:val="fr_FR" w:bidi="fr_FR"/>
        </w:rPr>
        <w:t xml:space="preserve"> est le plus grand dans la </w:t>
      </w:r>
      <w:r>
        <w:rPr>
          <w:b/>
          <w:lang w:val="fr_FR" w:bidi="fr_FR"/>
        </w:rPr>
        <w:t>loi</w:t>
      </w:r>
      <w:r>
        <w:rPr>
          <w:lang w:val="fr_FR" w:bidi="fr_FR"/>
        </w:rPr>
        <w:t xml:space="preserve"> ? » </w:t>
      </w:r>
      <w:r>
        <w:rPr>
          <w:lang w:val="fr_FR" w:bidi="fr_FR"/>
        </w:rPr>
        <w:t>Un commandement</w:t>
      </w:r>
      <w:r>
        <w:rPr>
          <w:lang w:val="fr_FR" w:bidi="fr_FR"/>
        </w:rPr>
        <w:t xml:space="preserve"> signifie les instructions ou les règles que Dieu a données au peuple d'Israël dans l'Ancien Testament. Les enseignants religieux juifs comptaient 613 commandements différents dans les livres de Moïse. « Dans la loi » signifie dans les cinq premiers livres de l'Ancien Testament, qui étaient appelés les livres de la loi ou la loi de Moïse. Voir le Glossaire principal pour une définition complète de </w:t>
      </w:r>
      <w:r>
        <w:rPr>
          <w:lang w:val="fr_FR" w:bidi="fr_FR"/>
        </w:rPr>
        <w:t>la loi</w:t>
      </w:r>
      <w:r>
        <w:rPr>
          <w:lang w:val="fr_FR" w:bidi="fr_FR"/>
        </w:rPr>
        <w:t>, et utilisez le même mot que vous avez utilisé dans d'autres passages.</w:t>
      </w:r>
    </w:p>
    <w:p>
      <w:pPr/>
      <w:r>
        <w:rPr>
          <w:lang w:val="fr_FR" w:bidi="fr_FR"/>
        </w:rPr>
      </w:r>
      <w:r>
        <w:rPr>
          <w:lang w:val="fr_FR" w:bidi="fr_FR"/>
        </w:rPr>
        <w:t xml:space="preserve">Jésus répond : « </w:t>
      </w:r>
      <w:r>
        <w:rPr>
          <w:b/>
          <w:lang w:val="fr_FR" w:bidi="fr_FR"/>
        </w:rPr>
        <w:t>Tu</w:t>
      </w:r>
      <w:r>
        <w:rPr>
          <w:lang w:val="fr_FR" w:bidi="fr_FR"/>
        </w:rPr>
        <w:t xml:space="preserve"> aimeras le </w:t>
      </w:r>
      <w:r>
        <w:rPr>
          <w:b/>
          <w:lang w:val="fr_FR" w:bidi="fr_FR"/>
        </w:rPr>
        <w:t>Seigneur, ton Dieu</w:t>
      </w:r>
      <w:r>
        <w:rPr>
          <w:lang w:val="fr_FR" w:bidi="fr_FR"/>
        </w:rPr>
        <w:t xml:space="preserve">, de tout ton </w:t>
      </w:r>
      <w:r>
        <w:rPr>
          <w:b/>
          <w:lang w:val="fr_FR" w:bidi="fr_FR"/>
        </w:rPr>
        <w:t>cœur</w:t>
      </w:r>
      <w:r>
        <w:rPr>
          <w:lang w:val="fr_FR" w:bidi="fr_FR"/>
        </w:rPr>
        <w:t xml:space="preserve">, et de toute ton </w:t>
      </w:r>
      <w:r>
        <w:rPr>
          <w:b/>
          <w:lang w:val="fr_FR" w:bidi="fr_FR"/>
        </w:rPr>
        <w:t>âme</w:t>
      </w:r>
      <w:r>
        <w:rPr>
          <w:lang w:val="fr_FR" w:bidi="fr_FR"/>
        </w:rPr>
        <w:t xml:space="preserve">, et de toute ta </w:t>
      </w:r>
      <w:r>
        <w:rPr>
          <w:b/>
          <w:lang w:val="fr_FR" w:bidi="fr_FR"/>
        </w:rPr>
        <w:t>pensée</w:t>
      </w:r>
      <w:r>
        <w:rPr>
          <w:lang w:val="fr_FR" w:bidi="fr_FR"/>
        </w:rPr>
        <w:t xml:space="preserve"> ».</w:t>
      </w:r>
    </w:p>
    <w:p>
      <w:pPr/>
      <w:r>
        <w:rPr>
          <w:lang w:val="fr_FR" w:bidi="fr_FR"/>
        </w:rPr>
      </w:r>
      <w:r>
        <w:rPr>
          <w:lang w:val="fr_FR" w:bidi="fr_FR"/>
        </w:rPr>
        <w:t xml:space="preserve">Le mot que Jésus utilise pour </w:t>
      </w:r>
      <w:r>
        <w:rPr>
          <w:b/>
          <w:lang w:val="fr_FR" w:bidi="fr_FR"/>
        </w:rPr>
        <w:t>aimer</w:t>
      </w:r>
      <w:r>
        <w:rPr>
          <w:lang w:val="fr_FR" w:bidi="fr_FR"/>
        </w:rPr>
        <w:t xml:space="preserve"> signifie plus que le simple fait de se sentir attiré par quelqu'un. Il inclut aussi le fait d'être engagé envers la personne, de respecter la personne et de vouloir plaire à la personne.</w:t>
      </w:r>
    </w:p>
    <w:p>
      <w:pPr/>
      <w:r>
        <w:rPr>
          <w:lang w:val="fr_FR" w:bidi="fr_FR"/>
        </w:rPr>
      </w:r>
      <w:r>
        <w:rPr>
          <w:b/>
          <w:lang w:val="fr_FR" w:bidi="fr_FR"/>
        </w:rPr>
        <w:t>Le Seigneur</w:t>
      </w:r>
      <w:r>
        <w:rPr>
          <w:lang w:val="fr_FR" w:bidi="fr_FR"/>
        </w:rPr>
        <w:t xml:space="preserve"> est un mot qui est fréquemment utilisé pour Dieu dans le Nouveau Testament. Il signifie littéralement « maître ». Voir la définition de </w:t>
      </w:r>
      <w:r>
        <w:rPr>
          <w:lang w:val="fr_FR" w:bidi="fr_FR"/>
        </w:rPr>
        <w:t>Seigneur Dieu</w:t>
      </w:r>
      <w:r>
        <w:rPr>
          <w:lang w:val="fr_FR" w:bidi="fr_FR"/>
        </w:rPr>
        <w:t xml:space="preserve"> dans le Glossaire principal, et assurez-vous d'utiliser le même mot que vous avez utilisé dans d'autres passages où le mot « Seigneur » fait référence à Dieu. « Le Seigneur, ton Dieu » signifie « le Seigneur, le Dieu que tu adores ».</w:t>
      </w:r>
    </w:p>
    <w:p>
      <w:pPr/>
      <w:r>
        <w:rPr>
          <w:lang w:val="fr_FR" w:bidi="fr_FR"/>
        </w:rPr>
      </w:r>
      <w:r>
        <w:rPr>
          <w:lang w:val="fr_FR" w:bidi="fr_FR"/>
        </w:rPr>
        <w:t xml:space="preserve">Dans la pensée juive antique, les mots </w:t>
      </w:r>
      <w:r>
        <w:rPr>
          <w:b/>
          <w:lang w:val="fr_FR" w:bidi="fr_FR"/>
        </w:rPr>
        <w:t>cœur</w:t>
      </w:r>
      <w:r>
        <w:rPr>
          <w:lang w:val="fr_FR" w:bidi="fr_FR"/>
        </w:rPr>
        <w:t xml:space="preserve">, </w:t>
      </w:r>
      <w:r>
        <w:rPr>
          <w:b/>
          <w:lang w:val="fr_FR" w:bidi="fr_FR"/>
        </w:rPr>
        <w:t>âme</w:t>
      </w:r>
      <w:r>
        <w:rPr>
          <w:lang w:val="fr_FR" w:bidi="fr_FR"/>
        </w:rPr>
        <w:t xml:space="preserve"> et </w:t>
      </w:r>
      <w:r>
        <w:rPr>
          <w:b/>
          <w:lang w:val="fr_FR" w:bidi="fr_FR"/>
        </w:rPr>
        <w:t>esprit</w:t>
      </w:r>
      <w:r>
        <w:rPr>
          <w:lang w:val="fr_FR" w:bidi="fr_FR"/>
        </w:rPr>
        <w:t xml:space="preserve"> étaient utilisés pour des idées similaires. Les gens pensaient que le </w:t>
      </w:r>
      <w:r>
        <w:rPr>
          <w:lang w:val="fr_FR" w:bidi="fr_FR"/>
        </w:rPr>
        <w:t>cœur</w:t>
      </w:r>
      <w:r>
        <w:rPr>
          <w:lang w:val="fr_FR" w:bidi="fr_FR"/>
        </w:rPr>
        <w:t xml:space="preserve"> était utilisé pour penser et sentir. L'</w:t>
      </w:r>
      <w:r>
        <w:rPr>
          <w:lang w:val="fr_FR" w:bidi="fr_FR"/>
        </w:rPr>
        <w:t>âme</w:t>
      </w:r>
      <w:r>
        <w:rPr>
          <w:lang w:val="fr_FR" w:bidi="fr_FR"/>
        </w:rPr>
        <w:t xml:space="preserve"> était la vie intérieure de la personne, y compris ce que la personne veut, aime et décide de faire. L'</w:t>
      </w:r>
      <w:r>
        <w:rPr>
          <w:lang w:val="fr_FR" w:bidi="fr_FR"/>
        </w:rPr>
        <w:t>esprit</w:t>
      </w:r>
      <w:r>
        <w:rPr>
          <w:lang w:val="fr_FR" w:bidi="fr_FR"/>
        </w:rPr>
        <w:t xml:space="preserve"> était une autre façon de parler de ce que quelqu'un pensait, similaire au cœur. Dire « avec tout » avant chacun de ces mots est une façon forte de dire que Dieu veut que les gens l'aiment avec tout ce qu'ils sont, ou avec tout leur être.</w:t>
      </w:r>
    </w:p>
    <w:p>
      <w:pPr/>
      <w:r>
        <w:rPr>
          <w:lang w:val="fr_FR" w:bidi="fr_FR"/>
        </w:rPr>
      </w:r>
      <w:r>
        <w:rPr>
          <w:lang w:val="fr_FR" w:bidi="fr_FR"/>
        </w:rPr>
        <w:t xml:space="preserve">Jésus dit : « C'est le plus grand et le </w:t>
      </w:r>
      <w:r>
        <w:rPr>
          <w:b/>
          <w:lang w:val="fr_FR" w:bidi="fr_FR"/>
        </w:rPr>
        <w:t>premier commandement</w:t>
      </w:r>
      <w:r>
        <w:rPr>
          <w:lang w:val="fr_FR" w:bidi="fr_FR"/>
        </w:rPr>
        <w:t xml:space="preserve"> ». Dans ce cas présent, « le premier commandement » signifie le plus important. Puis Jésus dit : « Et un deuxième commandement lui est semblable », ce qui signifie probablement qu'il y a un autre commandement qui est similaire par son importance. Jésus cite ce « deuxième commandement » du livre du Lévitique : « Tu aimeras ton prochain comme toi-même ». Encore une fois, le mot « aimer » dans ce passage signifie bien traiter quelqu'un et accorder du respect à cette personne. Dans cette déclaration, Jésus suppose que les gens s'aiment déjà eux-mêmes (ils veulent ce qui est le meilleur pour eux-mêmes) et il rappelle aux gens que Dieu dit qu'ils devraient montrer le même genre d'amour qu'ils se montrent aux autres personnes. Jésus conclut : « Toute la loi et toutes les exigences des </w:t>
      </w:r>
      <w:r>
        <w:rPr>
          <w:b/>
          <w:lang w:val="fr_FR" w:bidi="fr_FR"/>
        </w:rPr>
        <w:t>prophètes</w:t>
      </w:r>
      <w:r>
        <w:rPr>
          <w:lang w:val="fr_FR" w:bidi="fr_FR"/>
        </w:rPr>
        <w:t xml:space="preserve"> sont basées sur ces deux commandements ». Tout comme la Loi signifiait les cinq premiers livres de l'Ancien Testament, les prophètes était une expression utilisée pour désigner le reste de l'Ancien Testament.</w:t>
      </w:r>
    </w:p>
    <w:p>
      <w:pPr/>
      <w:r>
        <w:rPr>
          <w:lang w:val="fr_FR" w:bidi="fr_FR"/>
        </w:rPr>
      </w:r>
      <w:r>
        <w:rPr>
          <w:lang w:val="fr_FR" w:bidi="fr_FR"/>
        </w:rPr>
        <w:t xml:space="preserve">Pendant que les pharisiens sont rassemblés autour de lui, Jésus leur pose une question : « Que pensez-vous du </w:t>
      </w:r>
      <w:r>
        <w:rPr>
          <w:b/>
          <w:lang w:val="fr_FR" w:bidi="fr_FR"/>
        </w:rPr>
        <w:t>Messie</w:t>
      </w:r>
      <w:r>
        <w:rPr>
          <w:lang w:val="fr_FR" w:bidi="fr_FR"/>
        </w:rPr>
        <w:t xml:space="preserve"> ? De qui est-il le fils ? » Le </w:t>
      </w:r>
      <w:r>
        <w:rPr>
          <w:lang w:val="fr_FR" w:bidi="fr_FR"/>
        </w:rPr>
        <w:t>Messie</w:t>
      </w:r>
      <w:r>
        <w:rPr>
          <w:lang w:val="fr_FR" w:bidi="fr_FR"/>
        </w:rPr>
        <w:t xml:space="preserve"> était le Sauveur ou le libérateur que Dieu disait aux gens qu'il enverrait à Israël. Voir le Glossaire principal pour une définition complète, et utilisez le même mot que vous avez utilisé dans d'autres passages. Quand Jésus dit : « De qui est-il le fils ? » il ne demande pas qui est le père littéral du Messie. Il demande de quelle famille le Messie était censé venir. Dans ce contexte « fils » signifie « descendant ».</w:t>
      </w:r>
    </w:p>
    <w:p>
      <w:pPr/>
      <w:r>
        <w:rPr>
          <w:lang w:val="fr_FR" w:bidi="fr_FR"/>
        </w:rPr>
      </w:r>
      <w:r>
        <w:rPr>
          <w:lang w:val="fr_FR" w:bidi="fr_FR"/>
        </w:rPr>
        <w:t xml:space="preserve">Les pharisiens répondent : « Il est le </w:t>
      </w:r>
      <w:r>
        <w:rPr>
          <w:lang w:val="fr_FR" w:bidi="fr_FR"/>
        </w:rPr>
        <w:t>fils de David</w:t>
      </w:r>
      <w:r>
        <w:rPr>
          <w:lang w:val="fr_FR" w:bidi="fr_FR"/>
        </w:rPr>
        <w:t xml:space="preserve"> ». Puis Jésus demande pourquoi David, </w:t>
      </w:r>
      <w:r>
        <w:rPr>
          <w:b/>
          <w:lang w:val="fr_FR" w:bidi="fr_FR"/>
        </w:rPr>
        <w:t>en parlant par le Saint-Esprit</w:t>
      </w:r>
      <w:r>
        <w:rPr>
          <w:lang w:val="fr_FR" w:bidi="fr_FR"/>
        </w:rPr>
        <w:t xml:space="preserve">, appelle le Messie « </w:t>
      </w:r>
      <w:r>
        <w:rPr>
          <w:b/>
          <w:lang w:val="fr_FR" w:bidi="fr_FR"/>
        </w:rPr>
        <w:t>Seigneur</w:t>
      </w:r>
      <w:r>
        <w:rPr>
          <w:lang w:val="fr_FR" w:bidi="fr_FR"/>
        </w:rPr>
        <w:t xml:space="preserve"> ». David parlait par le </w:t>
      </w:r>
      <w:r>
        <w:rPr>
          <w:lang w:val="fr_FR" w:bidi="fr_FR"/>
        </w:rPr>
        <w:t>Saint-Esprit</w:t>
      </w:r>
      <w:r>
        <w:rPr>
          <w:lang w:val="fr_FR" w:bidi="fr_FR"/>
        </w:rPr>
        <w:t xml:space="preserve"> quand il a écrit les Psaumes, parce qu'ils sont des </w:t>
      </w:r>
      <w:r>
        <w:rPr>
          <w:lang w:val="fr_FR" w:bidi="fr_FR"/>
        </w:rPr>
        <w:t>Écritures</w:t>
      </w:r>
      <w:r>
        <w:rPr>
          <w:lang w:val="fr_FR" w:bidi="fr_FR"/>
        </w:rPr>
        <w:t xml:space="preserve"> et que les paroles venaient donc de Dieu à travers le Saint-Esprit. Dans ce contexte, « Seigneur » est un terme de respect que quelqu'un utiliserait quand on parle à quelqu'un qui est plus important que lui-même. Voir </w:t>
      </w:r>
      <w:r>
        <w:rPr>
          <w:lang w:val="fr_FR" w:bidi="fr_FR"/>
        </w:rPr>
        <w:t>Seigneur</w:t>
      </w:r>
      <w:r>
        <w:rPr>
          <w:lang w:val="fr_FR" w:bidi="fr_FR"/>
        </w:rPr>
        <w:t xml:space="preserve"> (maître, chef suprême, propriétaire) dans le Glossaire principal pour plus d'informations, et utilisez le même mot ici que vous avez utilisé pour « Seigneur » dans d'autres passages. Jésus cite un passage des Psaumes où Dieu « </w:t>
      </w:r>
      <w:r>
        <w:rPr>
          <w:b/>
          <w:lang w:val="fr_FR" w:bidi="fr_FR"/>
        </w:rPr>
        <w:t>le</w:t>
      </w:r>
      <w:r>
        <w:rPr>
          <w:lang w:val="fr_FR" w:bidi="fr_FR"/>
        </w:rPr>
        <w:t xml:space="preserve"> Seigneur » parle au Messie, que l'auteur appelle « </w:t>
      </w:r>
      <w:r>
        <w:rPr>
          <w:b/>
          <w:lang w:val="fr_FR" w:bidi="fr_FR"/>
        </w:rPr>
        <w:t>mon</w:t>
      </w:r>
      <w:r>
        <w:rPr>
          <w:lang w:val="fr_FR" w:bidi="fr_FR"/>
        </w:rPr>
        <w:t xml:space="preserve"> Seigneur ».</w:t>
      </w:r>
    </w:p>
    <w:p>
      <w:pPr/>
      <w:r>
        <w:rPr>
          <w:lang w:val="fr_FR" w:bidi="fr_FR"/>
        </w:rPr>
      </w:r>
      <w:r>
        <w:rPr>
          <w:lang w:val="fr_FR" w:bidi="fr_FR"/>
        </w:rPr>
        <w:t>Puis Jésus répète sa question : « Puisque David a appelé le Messie "mon Seigneur", comment le Messie peut-il être son fils ? » Personne n'est capable de répondre à la question de Jésus. Après cette conversation, personne n'essaie donc d'apporter d'autres questions à Jésus afin de le tromper.</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23:1–12</w:t>
      </w:r>
      <w:r>
        <w:rPr>
          <w:lang w:val="fr_FR" w:bidi="fr_FR"/>
        </w:rPr>
      </w:r>
    </w:p>
    <w:p>
      <w:pPr>
        <w:pStyle w:val="Heading3"/>
      </w:pPr>
      <w:r>
        <w:rPr>
          <w:lang w:val="fr_FR" w:bidi="fr_FR"/>
        </w:rPr>
        <w:t>Écouter et Cœur</w:t>
      </w:r>
    </w:p>
    <w:p>
      <w:pPr/>
      <w:r>
        <w:rPr>
          <w:lang w:val="fr_FR" w:bidi="fr_FR"/>
        </w:rPr>
      </w:r>
      <w:r>
        <w:rPr>
          <w:lang w:val="fr_FR" w:bidi="fr_FR"/>
        </w:rPr>
        <w:t>Écoutez Matthieu 23.1–12.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est le début d'un long discours que Jésus fait pendant qu'il enseigne dans le temple à Jérusalem quelques jours avant qu'il ne soit arrêté. Cette partie du discours est un avertissement aux disciples de Jésus et aux foules dans le temple. Jésus dit aux gens de ne pas faire ce que font les pharisiens.</w:t>
      </w:r>
    </w:p>
    <w:p>
      <w:pPr/>
      <w:r>
        <w:rPr>
          <w:lang w:val="fr_FR" w:bidi="fr_FR"/>
        </w:rPr>
      </w:r>
      <w:r>
        <w:rPr>
          <w:lang w:val="fr_FR" w:bidi="fr_FR"/>
        </w:rPr>
        <w:t>Ce discours vient après que les pharisiens et d'autres chefs religieux aient défié plusieurs fois l'autorité de Jésus. Les chefs religieux ont essayé de piéger Jésus en disant quelque chose qui donnera aux chefs religieux une raison de l'arrêter. Mais Jésus a montré qu'il était assez sage pour répondre à toutes leurs questions. Il leur a même posé une question à laquelle ils n'étaient pas capables de répondre.</w:t>
      </w:r>
    </w:p>
    <w:p>
      <w:pPr/>
      <w:r>
        <w:rPr>
          <w:lang w:val="fr_FR" w:bidi="fr_FR"/>
        </w:rPr>
      </w:r>
      <w:r>
        <w:rPr>
          <w:lang w:val="fr_FR" w:bidi="fr_FR"/>
        </w:rPr>
        <w:t>Jésus parle maintenant contre les pharisiens et avertit ses disciples de ne pas être comme eux. Nous savons, depuis d'autres lieux dans les Évangiles, que certains pharisiens croyaient en Jésus. Dans ce passage Jésus ne dit pas qu'il n'y a pas de bons pharisiens. Mais il fait des déclarations fortes au sujet du groupe des pharisiens, qui à ce moment essaient de trouver une façon de tuer Jésus. Dans le monde antique, il était très courant de critiquer durement ses adversaires. Dans beaucoup de livres de l'Ancien Testament, les prophètes ont fait des discours similaires au sujet des personnes que Dieu allait punir pour leur péché. De même, Jésus va dire aux pharisiens ce qu'ils font de mal. Jésus parlera aussi de la façon dont Dieu va punir Jérusalem à cause du péché du peuple.</w:t>
      </w:r>
    </w:p>
    <w:p>
      <w:pPr/>
      <w:r>
        <w:rPr>
          <w:lang w:val="fr_FR" w:bidi="fr_FR"/>
        </w:rPr>
      </w:r>
      <w:r>
        <w:rPr>
          <w:lang w:val="fr_FR" w:bidi="fr_FR"/>
        </w:rPr>
        <w:t>Arrêtez-vous et discutez des questions suivantes avec votre groupe : Dans votre culture, comment avertit-on quelqu'un de quelque chose que l'on pense être mauvais ? Comment parle-t-on des personnes avec lesquelles on n'est pas d'accord ? Comment les personnes qui écoutent savent-elles que ce qu'elles disent est important ?</w:t>
      </w:r>
    </w:p>
    <w:p>
      <w:pPr/>
      <w:r>
        <w:rPr>
          <w:lang w:val="fr_FR" w:bidi="fr_FR"/>
        </w:rPr>
      </w:r>
      <w:r>
        <w:rPr>
          <w:lang w:val="fr_FR" w:bidi="fr_FR"/>
        </w:rPr>
        <w:t>Jésus commence en disant à ses disciples et aux foules qui l'écoutent dans le temple que les pharisiens et les scribes « sont assis dans le siège de Moïse ». Certaines personnes pensent que cela signifie qu'il y avait une chaise dans les synagogues qui était appelée « le siège de Moïse ». D'autres personnes pensent que c'est une expression qui signifie que les scribes et les pharisiens sont les personnes qui agissent pour Moïse en lisant, en mémorisant et en disant aux autres ce que Moïse a écrit. Jésus dit aux gens d'obéir à ce que disent les pharisiens, mais de ne pas suivre l'exemple de ce qu'ils font réellement, parce que les pharisiens eux-mêmes ne font même pas ce qu'ils disent de faire.</w:t>
      </w:r>
    </w:p>
    <w:p>
      <w:pPr/>
      <w:r>
        <w:rPr>
          <w:lang w:val="fr_FR" w:bidi="fr_FR"/>
        </w:rPr>
      </w:r>
      <w:r>
        <w:rPr>
          <w:lang w:val="fr_FR" w:bidi="fr_FR"/>
        </w:rPr>
        <w:t>Jésus illustre cette idée avec une image. Il dit que les pharisiens mettent de lourds fardeaux sur les autres personnes, mais ils ne veulent pas eux-mêmes déplacer ces fardeaux avec un seul de leurs doigts. Jésus parle probablement des nombreuses lois et coutumes supplémentaires que les pharisiens ont ajoutées aux lois que Dieu a données dans l'Ancien Testament. Les pharisiens espéraient que l'ajout de ces lois et coutumes supplémentaires les aiderait à plaire à Dieu. Mais selon l'enseignement de Jésus dans la première partie de l'Évangile de Matthieu, obéir aux lois de Dieu est beaucoup plus difficile que ce que l'on pensait. Dieu est concerné non seulement par l'aspect extérieur des gens, mais par ce qui se passe à l'intérieur d'eux : ce qu'ils pensent et ressentent au sujet de Dieu et des autres personnes. Jésus enseigne que même si les pharisiens pensent qu'ils sont devenus plus justes, c'est-à-dire justes devant Dieu, en ajoutant des lois et des coutumes supplémentaires à l'Ancien Testament, ils n'obéissent pas vraiment aux lois de Dieu, parce qu'ils n'obéissent qu'en apparences, et non pas depuis le cœur. Ils disent donc aux autres de faire quelque chose qu'ils ne font même pas eux-mêmes.</w:t>
      </w:r>
    </w:p>
    <w:p>
      <w:pPr/>
      <w:r>
        <w:rPr>
          <w:lang w:val="fr_FR" w:bidi="fr_FR"/>
        </w:rPr>
      </w:r>
      <w:r>
        <w:rPr>
          <w:lang w:val="fr_FR" w:bidi="fr_FR"/>
        </w:rPr>
        <w:t>Jésus se concentre ensuite de plus près sur la façon dont les pharisiens, au lieu d'aimer et d'obéir à Dieu depuis leur cœur, font tout ce qu'ils font pour que les autres les voient et soient impressionnés. Jésus utilise les vêtements qu'ils portent comme exemple. Jésus dit que les pharisiens portent des boîtes plus larges avec des versets des Écritures à l'intérieur. Dans le livre du Deutéronome, l'un des livres écrits par Moïse avec des lois pour le peuple de Dieu, Dieu a dit au peuple d'Israël qu'ils devraient faire de ses lois une partie de leur vie quotidienne. Dieu dit : « Parle d'elles quand tu es assis à la maison et quand tu marches le long de la route, quand tu te couches et quand tu te lèves. Attache-les comme symboles sur tes mains et lie-les sur ton front. » En d'autres termes, Dieu voulait que les Israélites se souviennent constamment de ce qu'il leur avait dit dans les Écritures. Un certain temps avant que Jésus ne soit né, certains Juifs ont commencé à interpréter ce commandement littéralement au lieu de comme une figure de langage. Ils faisaient de petites boîtes en cuir qui pouvaient contenir certains versets des Écritures écrits en petites lettres à l'intérieur. Ils portaient ces boîtes sur leurs bras ou sur leur front.</w:t>
      </w:r>
    </w:p>
    <w:p>
      <w:pPr/>
      <w:r>
        <w:rPr>
          <w:lang w:val="fr_FR" w:bidi="fr_FR"/>
        </w:rPr>
      </w:r>
      <w:r>
        <w:rPr>
          <w:lang w:val="fr_FR" w:bidi="fr_FR"/>
        </w:rPr>
        <w:t>Arrêtez-vous et montrez à l'équipe une image d'un tefillin/phylactère.</w:t>
      </w:r>
    </w:p>
    <w:p>
      <w:pPr/>
      <w:r>
        <w:rPr>
          <w:lang w:val="fr_FR" w:bidi="fr_FR"/>
        </w:rPr>
      </w:r>
      <w:r>
        <w:rPr>
          <w:lang w:val="fr_FR" w:bidi="fr_FR"/>
        </w:rPr>
        <w:t xml:space="preserve">Jésus dit que les pharisiens font ces boîtes avec des Écritures à l'intérieur particulièrement grandes, pensant que cela leur donnerait une apparence plus sainte. Jésus dit aussi qu'ils portent des bandes plus longues aux coins de leurs vêtements. Dieu a dit au peuple d'Israël dans l'Ancien Testament de porter des franges aux coins de leurs vêtements pour se rappeler de leur relation avec Dieu. Ici Jésus dit que les pharisiens font leurs bandes plus longues afin de montrer à quel point ils sont saints. </w:t>
      </w:r>
    </w:p>
    <w:p>
      <w:pPr/>
      <w:r>
        <w:rPr>
          <w:lang w:val="fr_FR" w:bidi="fr_FR"/>
        </w:rPr>
      </w:r>
      <w:r>
        <w:rPr>
          <w:lang w:val="fr_FR" w:bidi="fr_FR"/>
        </w:rPr>
        <w:t xml:space="preserve">Arrêtez-vous et montrez à l'équipe une image d'une robe biblique, y compris les bandes aux coins de la robe. </w:t>
      </w:r>
    </w:p>
    <w:p>
      <w:pPr/>
      <w:r>
        <w:rPr>
          <w:lang w:val="fr_FR" w:bidi="fr_FR"/>
        </w:rPr>
      </w:r>
      <w:r>
        <w:rPr>
          <w:lang w:val="fr_FR" w:bidi="fr_FR"/>
        </w:rPr>
        <w:t>Jésus parle de trois situations où les pharisiens aiment leur donner un honneur spécial. Ils aiment quand on leur donne le meilleur lieu où s'asseoir quand ils mangent avec un groupe de personnes. Ils aiment être assis dans les meilleurs sièges quand ils se rassemblent avec d'autres personnes pour adorer Dieu. Ils aiment également quand on leur montre un respect profond en les saluant dans la rue, et en particulier quand on les appelle « rabbi », un terme de respect pour un enseignant religieux.</w:t>
      </w:r>
    </w:p>
    <w:p>
      <w:pPr/>
      <w:r>
        <w:rPr>
          <w:lang w:val="fr_FR" w:bidi="fr_FR"/>
        </w:rPr>
      </w:r>
      <w:r>
        <w:rPr>
          <w:lang w:val="fr_FR" w:bidi="fr_FR"/>
        </w:rPr>
        <w:t>Jésus avertit maintenant ses disciples de ne pas essayer d'obtenir le respect des autres comme le font les pharisiens. Il dit que ses disciples ne devraient laisser personne les appeler « rabbi ». Jésus dit aux disciples qu'au lieu de penser que les gens devraient leur montrer un respect spécial, ils devraient tous se voir comme égaux, comme des frères et des sœurs.</w:t>
      </w:r>
    </w:p>
    <w:p>
      <w:pPr/>
      <w:r>
        <w:rPr>
          <w:lang w:val="fr_FR" w:bidi="fr_FR"/>
        </w:rPr>
      </w:r>
      <w:r>
        <w:rPr>
          <w:lang w:val="fr_FR" w:bidi="fr_FR"/>
        </w:rPr>
        <w:t>Arrêtez-vous et discutez des questions suivantes avec votre équipe : Dans votre culture, quel genre de personnes les autres traitent-ils avec un respect spécial ? Comment montrent-ils ce respect ? Quels mots utilisent-ils quand ils parlent à des enseignants religieux ou à d'autres personnes respectées ? Quel genre de personnes traite-t-on comme égaux ?</w:t>
      </w:r>
    </w:p>
    <w:p>
      <w:pPr/>
      <w:r>
        <w:rPr>
          <w:lang w:val="fr_FR" w:bidi="fr_FR"/>
        </w:rPr>
      </w:r>
      <w:r>
        <w:rPr>
          <w:lang w:val="fr_FR" w:bidi="fr_FR"/>
        </w:rPr>
        <w:t>Jésus dit aussi à ses disciples de ne pas appeler quelqu'un « Père ». Cela ne signifie pas qu'il ne veut pas que les gens appellent leur vrai père « Père ». Il est très probable qu'il ne parle pas non plus du titre respectueux général utilisé pour un homme plus âgé dans l'Antiquité et dans beaucoup de cultures aujourd'hui. À l'époque de Jésus, certaines personnes commençaient à ajouter le mot « Père » devant les noms de chefs religieux particulièrement respectés. Jésus avertit ses disciples de ne pas utiliser des titres comme celui-ci pour distinguer une personne comme plus importante que les autres.</w:t>
      </w:r>
    </w:p>
    <w:p>
      <w:pPr/>
      <w:r>
        <w:rPr>
          <w:lang w:val="fr_FR" w:bidi="fr_FR"/>
        </w:rPr>
      </w:r>
      <w:r>
        <w:rPr>
          <w:lang w:val="fr_FR" w:bidi="fr_FR"/>
        </w:rPr>
        <w:t>Enfin, Jésus dit aussi à ses disciples de ne pas utiliser le titre « maître » ou « tuteur » pour eux-mêmes. Le mot « maître » dans ce passage signifie un tuteur privé qui enseignait un élève à la fois. C'était un mot pour quelqu'un qui avait une relation spéciale avec l'élève et donnait une instruction spécifique à l'élève Jésus dit à ses disciples qu'ils n'ont qu'un seul tuteur comme celui-ci, le Messie, c'est-à-dire le Sauveur promis lui-même.</w:t>
      </w:r>
    </w:p>
    <w:p>
      <w:pPr/>
      <w:r>
        <w:rPr>
          <w:lang w:val="fr_FR" w:bidi="fr_FR"/>
        </w:rPr>
      </w:r>
      <w:r>
        <w:rPr>
          <w:lang w:val="fr_FR" w:bidi="fr_FR"/>
        </w:rPr>
        <w:t>Jésus termine son avertissement à ses disciples par une expression qu'il utilise plusieurs fois avec ses disciples : « Le plus grand parmi vous doit être un serviteur. Mais ceux qui s'humilient seront exaltés, et ceux qui s'élèvent eux-mêmes seront humiliés.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parle aux foules dans le temple et à ses disciples. Il leur dit d'écouter ce que les pharisiens leur disent au sujet de la loi de l'Ancien Testament, mais de ne pas suivre l'exemple des pharisiens. Il dit que les pharisiens mettent de lourds fardeaux sur les gens qu'ils ne portent même pas eux-mêmes.</w:t>
      </w:r>
    </w:p>
    <w:p>
      <w:pPr/>
      <w:r>
        <w:rPr>
          <w:lang w:val="fr_FR" w:bidi="fr_FR"/>
        </w:rPr>
      </w:r>
      <w:r>
        <w:rPr>
          <w:b/>
          <w:lang w:val="fr_FR" w:bidi="fr_FR"/>
        </w:rPr>
        <w:t>Deuxième partie :</w:t>
      </w:r>
      <w:r>
        <w:rPr>
          <w:lang w:val="fr_FR" w:bidi="fr_FR"/>
        </w:rPr>
        <w:t xml:space="preserve"> Jésus donne deux exemples de la façon dont les pharisiens font tout ce qu'ils font pour se montrer. Ils portent des vêtements qui sont censés montrer à quel point ils sont saints. Et ils veulent que l'on leur montre un honneur spécial lors des rassemblements sociaux, les rassemblements cultuels et quand on se rassemble dans les rues.</w:t>
      </w:r>
    </w:p>
    <w:p>
      <w:pPr/>
      <w:r>
        <w:rPr>
          <w:lang w:val="fr_FR" w:bidi="fr_FR"/>
        </w:rPr>
      </w:r>
      <w:r>
        <w:rPr>
          <w:b/>
          <w:lang w:val="fr_FR" w:bidi="fr_FR"/>
        </w:rPr>
        <w:t>Troisième partie :</w:t>
      </w:r>
      <w:r>
        <w:rPr>
          <w:lang w:val="fr_FR" w:bidi="fr_FR"/>
        </w:rPr>
        <w:t xml:space="preserve"> Jésus avertit ses disciples de ne pas essayer de faire en sorte que les gens les honorent avec des titres spéciaux comme « rabbi » et « père ». Il termine en disant que dans la communauté de ses disciples, les chefs devraient être les personnes les plus humbles.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de personnes qui écoutent dans le temple</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pharisiens et les scribes, c'est-à-dire les enseignants de la loi religieuse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histoire se produit juste après que Jésus ait répondu à beaucoup de questions des pharisiens et d'autres chefs religieux dans le temple. Jésus se tourne maintenant vers les foules qui écoutaient et vers ses disciples et leur parle. Les chefs religieux sont sans doute encore là et écoutent encore, parce que Jésus recommencera à leur parler dans le passage suivant. Il est important de comprendre qu'à cette époque, il était courant de parler très fortement des personnes avec lesquelles on était en désaccord afin de montrer pourquoi ces personnes avaient tort.</w:t>
      </w:r>
    </w:p>
    <w:p>
      <w:pPr/>
      <w:r>
        <w:rPr>
          <w:lang w:val="fr_FR" w:bidi="fr_FR"/>
        </w:rPr>
      </w:r>
      <w:r>
        <w:rPr>
          <w:lang w:val="fr_FR" w:bidi="fr_FR"/>
        </w:rPr>
        <w:t>La plupart des gens ordinaires respectaient beaucoup les pharisiens, bien qu'il soit difficile pour les gens ordinaires de suivre toutes les coutumes que les pharisiens avaient créées pour essayer de se rendre plus purs. Jésus donne aux foules et à ses disciples un avertissement fort que les pharisiens passent en fait à côté de certaines choses très importantes au sujet du fait de servir Dieu.</w:t>
      </w:r>
    </w:p>
    <w:p>
      <w:pPr/>
      <w:r>
        <w:rPr>
          <w:lang w:val="fr_FR" w:bidi="fr_FR"/>
        </w:rPr>
      </w:r>
      <w:r>
        <w:rPr>
          <w:lang w:val="fr_FR" w:bidi="fr_FR"/>
        </w:rPr>
        <w:t>Jésus dit que les pharisiens et les enseignants religieux « sont assis dans le siège de Moïse », ce qui peut signifier qu'ils sont ceux qui se souviennent et interprètent les lois de l'Ancien Testament. Il dit à ses disciples et aux foules d'obéir à ce que les pharisiens enseignent, mais de ne pas faire ce qu'ils font réellement. Jésus dit que les pharisiens placent de lourdes exigences sur les autres, mais ils ne font eux-mêmes rien pour réaliser ces exigences. L'image qu'il utilise ici est quelqu'un qui attache un objet lourd pour le mettre sur le dos de quelqu'un d'autre. Mais la personne qui l'a attachée n'est pas prête à la porter elle-même.</w:t>
      </w:r>
    </w:p>
    <w:p>
      <w:pPr/>
      <w:r>
        <w:rPr>
          <w:lang w:val="fr_FR" w:bidi="fr_FR"/>
        </w:rPr>
      </w:r>
      <w:r>
        <w:rPr>
          <w:lang w:val="fr_FR" w:bidi="fr_FR"/>
        </w:rPr>
        <w:t>Jésus dit que tout ce que font les pharisiens est de se montrer devant les autres. Par exemple, ils font des boîtes qui contiennent des versets des Écritures plus larges, pour les porter (sur leur front ou leur bras). Ils font des franges plus longues aux coins de leurs robes pour montrer à quel point ils obéissent à toutes les lois de l'Ancien Testament. Ils veulent que l'on leur donne des lieux d'honneur lors des dîners et des moments cultuels et qu'on les salue avec des titres respectueux comme « rabbi » quand on les voit au marché.</w:t>
      </w:r>
    </w:p>
    <w:p>
      <w:pPr/>
      <w:r>
        <w:rPr>
          <w:lang w:val="fr_FR" w:bidi="fr_FR"/>
        </w:rPr>
      </w:r>
      <w:r>
        <w:rPr>
          <w:lang w:val="fr_FR" w:bidi="fr_FR"/>
        </w:rPr>
        <w:t xml:space="preserve">Jésus montre qu'il passe au fait de parler de ce que ses disciples devraient faire en disant : « Mais vous », ou « Quant à vous ». Puis il dit à ses disciples de ne pas demander aux gens de les appeler « rabbi », parce qu'ils n'ont qu'un seul maître. Ils devraient tous se considérer comme des frères, en d'autres termes, comme des égaux. De même, ils ne devraient pas appeler quelqu'un « Père » pour montrer qu'une personne est plus importante que les autres, parce qu'ils ont un seul Père dans les cieux. Et ils ne devraient appeler personne un « tuteur », parce qu'ils ont déjà un tuteur, le Messie. Dans ce passage, Jésus parle de lui-même, mais il fait référence au Messie sans dire spécifiquement qu'il est le Messie. Jésus faisait souvent référence à lui-même de cette façon, comme s'il parlait d'une autre personne. Une raison pouvait être qu'il y avait beaucoup de personnes qui ne croyaient pas qu'il était vraiment le Messie, et elles voulaient le tuer. Il aurait été dangereux pour lui de dire ouvertement qu'il était le Messie. Dans la culture juive, il y avait bien des fois où les gens pouvaient parler d'eux-mêmes comme s'ils parlaient d'une autre personne. Jésus dit que parmi ses disciples, les personnes les plus importantes devraient agir comme des serviteurs. </w:t>
      </w:r>
    </w:p>
    <w:p>
      <w:pPr/>
      <w:r>
        <w:rPr>
          <w:lang w:val="fr_FR" w:bidi="fr_FR"/>
        </w:rPr>
      </w:r>
      <w:r>
        <w:rPr>
          <w:lang w:val="fr_FR" w:bidi="fr_FR"/>
        </w:rPr>
        <w:t>Jésus termine en disant à ses disciples : « Si tu te mets au-dessus des autres, tu seras abaissé. Mais si tu t'humilies, tu seras honoré. » Plus tôt dans l'Évangile de Matthieu, Jésus a enseigné que les gens devraient penser plus à ce que Dieu pense qu'à ce que les autres pensent. Il dit : « Ton Père qui te voit en secret te récompensera ouvertement ». La déclaration qu'il fait maintenant au sujet de ses disciples qui s'humilient s'accorde avec cette idée. Cela signifie que quand les gens essaient vraiment de servir les autres sans penser à obtenir un honneur spécial pour eux-mêmes, Dieu sait quand même ce qu'ils ont fait. En fin de compte, Dieu les honorera.</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foules de personnes qui écoutent dans le temple</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pharisiens et les scribes, c'est-à-dire les enseignants de la loi religieuse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L'histoire commence avec Jésus qui se retourne pour parler à ses disciples et aux foules dans le temple. Il leur dit que les pharisiens et les scribes sont des experts dans les lois de Moïse. Pour cette raison, il dit à ses disciples et aux foules d'obéir à ce que disent les pharisiens. Mais il leur dit de ne pas faire ce que font les pharisiens, parce que les pharisiens eux-mêmes ne font pas en fait ce qu'ils enseignent aux gens à faire. Ils sont comme les personnes qui attachent une charge lourde et la mettent sur le dos de quelqu'un d'autre, mais ils n'utilisent même pas l'un de leurs doigts pour aider à la porter.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pharisiens et les scribes : « Que ressentez-vous ? » Vous entendrez peut-être des réponses comme : « Insulté », ou « En colère ».</w:t>
      </w:r>
    </w:p>
    <w:p>
      <w:pPr>
        <w:pStyle w:val="ListBullet"/>
        <w:spacing w:line="240" w:lineRule="auto"/>
        <w:ind w:left="720"/>
      </w:pPr>
      <w:r>
        <w:rPr>
          <w:lang w:val="fr_FR" w:bidi="fr_FR"/>
        </w:rPr>
      </w:r>
      <w:r>
        <w:rPr>
          <w:lang w:val="fr_FR" w:bidi="fr_FR"/>
        </w:rPr>
        <w:t>Demandez aux acteurs qui jouent les foules et les disciples de Jésus : « Que ressentez-vous ? » Vous entendrez peut-être des choses comme : « Surpris » ou « Soulagé qu'il y ait une façon différente d'être saint que ce que les pharisiens enseignent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continue de parler des erreurs que commettent les pharisiens. Il dit qu'ils font tout pour se donner en spectacle. Ils font de larges boîtes avec des versets des Écritures à l'intérieur pour les porter, et ils font de longues franges sur leurs robes pour montrer à quel point ils sont saints. Ils aiment être traités avec un honneur spécial lors des rassemblements sociaux, lors du culte et dans la rue. Ils aiment être appelés « rabbi ».</w:t>
      </w:r>
    </w:p>
    <w:p>
      <w:pPr/>
      <w:r>
        <w:rPr>
          <w:lang w:val="fr_FR" w:bidi="fr_FR"/>
        </w:rPr>
      </w:r>
      <w:r>
        <w:rPr>
          <w:lang w:val="fr_FR" w:bidi="fr_FR"/>
        </w:rPr>
        <w:t>Jésus dit maintenant à ses disciples comment ils devraient être différents. « Mais vous, ne laissez personne vous appeler "rabbi" », dit-il, « parce que vous avez un seul maître, et vous êtes tous frères et sœurs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veux qu'ils comprennent », ou « J'aime mes disciples et je sais que c'est une chose importante pour eux à apprendre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De même, Jésus leur dit de ne pas appeler quelqu'un « Père » comme signe de l'importance de cette personne, et de ne pas appeler quelqu'un « tuteur ». Au lieu de cela, ils devraient penser à Dieu comme leur Père et au Messie comme leur tuteur. Jésus leur dit que leurs chefs devraient agir comme des serviteurs pour tous les autres.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de Jésus : « Que ressentez-vous ? » Vous entendrez peut-être des choses comme : « Surpris », ou « Mal à l'aise », ou « Faire ce que Jésus dit est très difficile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termine en disant : « Celui qui s'élève lui-même sera humilié, mais celui qui s'humilie lui-même sera élevé ».</w:t>
      </w:r>
    </w:p>
    <w:p>
      <w:pPr>
        <w:pStyle w:val="ListBullet"/>
        <w:spacing w:line="240" w:lineRule="auto"/>
        <w:ind w:left="720"/>
      </w:pPr>
      <w:r>
        <w:rPr>
          <w:lang w:val="fr_FR" w:bidi="fr_FR"/>
        </w:rPr>
      </w:r>
      <w:r>
        <w:rPr>
          <w:lang w:val="fr_FR" w:bidi="fr_FR"/>
        </w:rPr>
        <w:t>À la fin de la représentation, demandez aux acteurs qui jouent les scribes et les pharisiens : « Que ressentez-vous ? » Vous entendrez peut-être des choses comme : « Contrarié », « En colère », ou « Cet homme est fou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Choqué », ou « C'est complètement différent de ce que je pensais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ce passage, Jésus parle aux foules dans le temple et à ses </w:t>
      </w:r>
      <w:r>
        <w:rPr>
          <w:b/>
          <w:lang w:val="fr_FR" w:bidi="fr_FR"/>
        </w:rPr>
        <w:t>disciples</w:t>
      </w:r>
      <w:r>
        <w:rPr>
          <w:lang w:val="fr_FR" w:bidi="fr_FR"/>
        </w:rPr>
        <w:t xml:space="preserve">, un groupe d'étudiants qu'il a enseigné, avec lequel il a vécu et avec lequel il a voyagé. Voir le Glossaire principal pour plus d'informations au sujet du mot </w:t>
      </w:r>
      <w:r>
        <w:rPr>
          <w:b/>
          <w:lang w:val="fr_FR" w:bidi="fr_FR"/>
        </w:rPr>
        <w:t>disciple</w:t>
      </w:r>
      <w:r>
        <w:rPr>
          <w:lang w:val="fr_FR" w:bidi="fr_FR"/>
        </w:rPr>
        <w:t xml:space="preserve">, et utilisez le même mot que vous avez utilisé dans d'autres passages. Si vous utilisez le mot </w:t>
      </w:r>
      <w:r>
        <w:rPr>
          <w:b/>
          <w:lang w:val="fr_FR" w:bidi="fr_FR"/>
        </w:rPr>
        <w:t>temple</w:t>
      </w:r>
      <w:r>
        <w:rPr>
          <w:lang w:val="fr_FR" w:bidi="fr_FR"/>
        </w:rPr>
        <w:t xml:space="preserve"> dans votre traduction, voir le Glossaire principal pour une définition, et assurez-vous d'utiliser le même mot que vous avez utilisé dans d'autres passages.</w:t>
      </w:r>
    </w:p>
    <w:p>
      <w:pPr/>
      <w:r>
        <w:rPr>
          <w:lang w:val="fr_FR" w:bidi="fr_FR"/>
        </w:rPr>
      </w:r>
      <w:r>
        <w:rPr>
          <w:lang w:val="fr_FR" w:bidi="fr_FR"/>
        </w:rPr>
        <w:t xml:space="preserve">Jésus dit : « Les </w:t>
      </w:r>
      <w:r>
        <w:rPr>
          <w:b/>
          <w:lang w:val="fr_FR" w:bidi="fr_FR"/>
        </w:rPr>
        <w:t>pharisiens</w:t>
      </w:r>
      <w:r>
        <w:rPr>
          <w:lang w:val="fr_FR" w:bidi="fr_FR"/>
        </w:rPr>
        <w:t xml:space="preserve"> et les </w:t>
      </w:r>
      <w:r>
        <w:rPr>
          <w:b/>
          <w:lang w:val="fr_FR" w:bidi="fr_FR"/>
        </w:rPr>
        <w:t>scribes</w:t>
      </w:r>
      <w:r>
        <w:rPr>
          <w:lang w:val="fr_FR" w:bidi="fr_FR"/>
        </w:rPr>
        <w:t xml:space="preserve"> sont assis sur le </w:t>
      </w:r>
      <w:r>
        <w:rPr>
          <w:b/>
          <w:lang w:val="fr_FR" w:bidi="fr_FR"/>
        </w:rPr>
        <w:t>siège de Moïse</w:t>
      </w:r>
      <w:r>
        <w:rPr>
          <w:lang w:val="fr_FR" w:bidi="fr_FR"/>
        </w:rPr>
        <w:t xml:space="preserve"> ». </w:t>
      </w:r>
      <w:r>
        <w:rPr>
          <w:b/>
          <w:lang w:val="fr_FR" w:bidi="fr_FR"/>
        </w:rPr>
        <w:t>Les pharisiens</w:t>
      </w:r>
      <w:r>
        <w:rPr>
          <w:lang w:val="fr_FR" w:bidi="fr_FR"/>
        </w:rPr>
        <w:t xml:space="preserve"> étaient une secte de Juifs qui avaient beaucoup d'enseignements sur la façon de rester pur. Voir le Glossaire principal pour une définition complète, et utilisez le même mot que vous avez utilisé dans d'autres passages. </w:t>
      </w:r>
      <w:r>
        <w:rPr>
          <w:b/>
          <w:lang w:val="fr_FR" w:bidi="fr_FR"/>
        </w:rPr>
        <w:t>Scribe</w:t>
      </w:r>
      <w:r>
        <w:rPr>
          <w:lang w:val="fr_FR" w:bidi="fr_FR"/>
        </w:rPr>
        <w:t xml:space="preserve"> signifiait à l'origine quelqu'un qui recopiait les Écritures de l'Ancien Testament à la main, mais signifiait aussi quelqu'un qui avait étudié l'Ancien Testament et savait beaucoup de choses à son sujet. Beaucoup de scribes appartenaient au groupe des pharisiens. Voir le Glossaire principal pour une définition complète, et utilisez le même mot que vous avez utilisé dans d'autres passages. « S'assoir dans le siège de Moïse » peut signifier deux choses. Cela peut signifier qu'il y avait en fait une chaise dans les synagogues appelée « le siège de Moïse », bien qu'aucun autre livre de l'Antiquité ne parle de cela. Ou cela pourrait vouloir dire que les scribes et les pharisiens agissent au nom de ou agissent comme Moïse en donnant aux gens les lois de Moïse.</w:t>
      </w:r>
    </w:p>
    <w:p>
      <w:pPr/>
      <w:r>
        <w:rPr>
          <w:lang w:val="fr_FR" w:bidi="fr_FR"/>
        </w:rPr>
      </w:r>
      <w:r>
        <w:rPr>
          <w:lang w:val="fr_FR" w:bidi="fr_FR"/>
        </w:rPr>
        <w:t>Puis Jésus dit que les pharisiens font tout pour se faire voir. Ils portent de grandes boîtes avec des Écritures à l'intérieur et des franges plus longues aux coins de leurs robes. C'étaient deux choses que les Juifs religieux portaient sur leurs vêtements à cause des commandements que Dieu avait donnés dans l'Ancien Testament.</w:t>
      </w:r>
    </w:p>
    <w:p>
      <w:pPr/>
      <w:r>
        <w:rPr>
          <w:lang w:val="fr_FR" w:bidi="fr_FR"/>
        </w:rPr>
      </w:r>
      <w:r>
        <w:rPr>
          <w:lang w:val="fr_FR" w:bidi="fr_FR"/>
        </w:rPr>
        <w:t>Arrêtez-vous et regardez à nouveau les images d'un tefillin et de franges sur une robe israélite.</w:t>
      </w:r>
    </w:p>
    <w:p>
      <w:pPr/>
      <w:r>
        <w:rPr>
          <w:lang w:val="fr_FR" w:bidi="fr_FR"/>
        </w:rPr>
      </w:r>
      <w:r>
        <w:rPr>
          <w:lang w:val="fr_FR" w:bidi="fr_FR"/>
        </w:rPr>
        <w:t xml:space="preserve">Jésus dit que les pharisiens aiment aussi quand les gens leur donnent un lieu d'honneur à un banquet et les meilleurs sièges dans la </w:t>
      </w:r>
      <w:r>
        <w:rPr>
          <w:b/>
          <w:lang w:val="fr_FR" w:bidi="fr_FR"/>
        </w:rPr>
        <w:t>synagogue</w:t>
      </w:r>
      <w:r>
        <w:rPr>
          <w:lang w:val="fr_FR" w:bidi="fr_FR"/>
        </w:rPr>
        <w:t>, le lieu local de culte et de prière où les Juifs se réunissaient au moins une fois par semaine. Voir le Glossaire principal pour une définition complète, et assurez-vous d'utiliser le même mot que vous avez utilisé dans d'autres passages.</w:t>
      </w:r>
    </w:p>
    <w:p>
      <w:pPr/>
      <w:r>
        <w:rPr>
          <w:lang w:val="fr_FR" w:bidi="fr_FR"/>
        </w:rPr>
      </w:r>
      <w:r>
        <w:rPr>
          <w:lang w:val="fr_FR" w:bidi="fr_FR"/>
        </w:rPr>
        <w:t xml:space="preserve">Jésus dit aussi que les pharisiens aiment quand les gens les saluent avec respect sur le marché et les appellent « </w:t>
      </w:r>
      <w:r>
        <w:rPr>
          <w:b/>
          <w:lang w:val="fr_FR" w:bidi="fr_FR"/>
        </w:rPr>
        <w:t>rabbi</w:t>
      </w:r>
      <w:r>
        <w:rPr>
          <w:lang w:val="fr_FR" w:bidi="fr_FR"/>
        </w:rPr>
        <w:t xml:space="preserve"> », un titre pour un maître religieux qui signifie « grand » ou « mon grand maître ». Voir le Glossaire principal pour une définition complète, et utilisez le même mot que vous avez utilisé dans d'autres passages.</w:t>
      </w:r>
    </w:p>
    <w:p>
      <w:pPr/>
      <w:r>
        <w:rPr>
          <w:lang w:val="fr_FR" w:bidi="fr_FR"/>
        </w:rPr>
      </w:r>
      <w:r>
        <w:rPr>
          <w:lang w:val="fr_FR" w:bidi="fr_FR"/>
        </w:rPr>
        <w:t xml:space="preserve">Puis Jésus dit aux personnes à qui il parle qu'elles ne devraient pas laisser les gens les appeler « rabbi », parce qu'ils n'ont qu'un seul Maître, et ils devraient tous se considérer comme des égaux, comme des frères. Il dit qu'ils ne devraient pas donner à quelqu'un sur la terre le titre de « Père », parce qu'ils ont un seul Père céleste. Et il dit qu'ils ne devraient pas appeler quelqu'un leur « tuteur », c'est-à-dire un instructeur privé, parce qu'ils n'ont qu'un seul tuteur, le </w:t>
      </w:r>
      <w:r>
        <w:rPr>
          <w:b/>
          <w:lang w:val="fr_FR" w:bidi="fr_FR"/>
        </w:rPr>
        <w:t>Messie</w:t>
      </w:r>
      <w:r>
        <w:rPr>
          <w:lang w:val="fr_FR" w:bidi="fr_FR"/>
        </w:rPr>
        <w:t xml:space="preserve">. </w:t>
      </w:r>
      <w:r>
        <w:rPr>
          <w:b/>
          <w:lang w:val="fr_FR" w:bidi="fr_FR"/>
        </w:rPr>
        <w:t>Messie</w:t>
      </w:r>
      <w:r>
        <w:rPr>
          <w:lang w:val="fr_FR" w:bidi="fr_FR"/>
        </w:rPr>
        <w:t xml:space="preserve">, ou </w:t>
      </w:r>
      <w:r>
        <w:rPr>
          <w:b/>
          <w:lang w:val="fr_FR" w:bidi="fr_FR"/>
        </w:rPr>
        <w:t>Christ</w:t>
      </w:r>
      <w:r>
        <w:rPr>
          <w:lang w:val="fr_FR" w:bidi="fr_FR"/>
        </w:rPr>
        <w:t>, signifie le Sauveur que Dieu avait promis d'envoyer à son peuple. Voir le Glossaire principal pour une définition complète, et utilisez le même mot que vous avez utilisé dans d'autres passages.</w:t>
      </w:r>
    </w:p>
    <w:p>
      <w:pPr/>
      <w:r>
        <w:rPr>
          <w:lang w:val="fr_FR" w:bidi="fr_FR"/>
        </w:rPr>
      </w:r>
      <w:r>
        <w:rPr>
          <w:lang w:val="fr_FR" w:bidi="fr_FR"/>
        </w:rPr>
        <w:t xml:space="preserve">Jésus dit à ses disciples que la personne la plus grande ou la plus importante parmi eux doit être comme un </w:t>
      </w:r>
      <w:r>
        <w:rPr>
          <w:b/>
          <w:lang w:val="fr_FR" w:bidi="fr_FR"/>
        </w:rPr>
        <w:t>serviteur</w:t>
      </w:r>
      <w:r>
        <w:rPr>
          <w:lang w:val="fr_FR" w:bidi="fr_FR"/>
        </w:rPr>
        <w:t xml:space="preserve">. Un serviteur était quelqu'un qui vivait dans la maison avec la famille du maître pour la servir. Quand Jésus parle d'être comme un serviteur, il enseigne que les gens doivent penser à faire des choses pour aider les autres avant de penser à s'aider eux-mêmes. Voir le Glossaire principal pour une définition de </w:t>
      </w:r>
      <w:r>
        <w:rPr>
          <w:b/>
          <w:lang w:val="fr_FR" w:bidi="fr_FR"/>
        </w:rPr>
        <w:t>serviteur</w:t>
      </w:r>
      <w:r>
        <w:rPr>
          <w:lang w:val="fr_FR" w:bidi="fr_FR"/>
        </w:rPr>
        <w:t>, et utilisez le même mot que vous avez utilisé dans d'autres passages.</w:t>
      </w:r>
    </w:p>
    <w:p>
      <w:pPr/>
      <w:r>
        <w:rPr>
          <w:lang w:val="fr_FR" w:bidi="fr_FR"/>
        </w:rPr>
      </w:r>
      <w:r>
        <w:rPr>
          <w:lang w:val="fr_FR" w:bidi="fr_FR"/>
        </w:rPr>
        <w:t>Jésus dit que quiconque essaie de s'élever, ou de montrer qu'il est important, finira par être humilié. En d'autres termes, quand quelqu'un essaie de se mettre au-dessus des autres, Dieu remettra cette personne dans un lieu plus bas. Jésus dit aussi que quiconque s'humilie sera élevé. En d'autres termes, quand quelqu'un se met dans un lieu inférieur en servant d'autres personnes, Dieu élèvera cette personne à une position plus élevée.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23:13–22</w:t>
      </w:r>
      <w:r>
        <w:rPr>
          <w:lang w:val="fr_FR" w:bidi="fr_FR"/>
        </w:rPr>
      </w:r>
    </w:p>
    <w:p>
      <w:pPr>
        <w:pStyle w:val="Heading3"/>
      </w:pPr>
      <w:r>
        <w:rPr>
          <w:lang w:val="fr_FR" w:bidi="fr_FR"/>
        </w:rPr>
        <w:t>Écouter et Cœur</w:t>
      </w:r>
    </w:p>
    <w:p>
      <w:pPr/>
      <w:r>
        <w:rPr>
          <w:lang w:val="fr_FR" w:bidi="fr_FR"/>
        </w:rPr>
      </w:r>
      <w:r>
        <w:rPr>
          <w:lang w:val="fr_FR" w:bidi="fr_FR"/>
        </w:rPr>
        <w:t>Écoutez Matthieu 23.13–22.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est le début d'un discours que Jésus fait aux scribes et aux pharisiens dans le temple. Cela se produit quelques jours avant que Jésus ne meure sur la croix. Les chefs religieux, y compris le groupe appelé les pharisiens, ont remis en question la légitimité de Jésus à enseigner, et ils lui ont posé beaucoup de questions qu'ils espéraient leur donner une raison de l'arrêter. Jésus a répondu à toutes leurs questions, montrant qu'il était beaucoup plus sage qu'ils ne le pensaient. Il parle maintenant de ce qui ne va pas avec les enseignements et le mode de vie des pharisiens. Il a parlé d'abord aux foules et aux disciples et les a avertis au sujet de certaines choses que font les pharisiens et qu'il ne veut pas que ses disciples fassent. Il commence maintenant à parler aux pharisiens et aux scribes eux-mêmes.</w:t>
      </w:r>
    </w:p>
    <w:p>
      <w:pPr/>
      <w:r>
        <w:rPr>
          <w:lang w:val="fr_FR" w:bidi="fr_FR"/>
        </w:rPr>
      </w:r>
      <w:r>
        <w:rPr>
          <w:lang w:val="fr_FR" w:bidi="fr_FR"/>
        </w:rPr>
        <w:t>Dans le discours qui commence dans ce passage, Jésus parlera de sept « malheurs » sur les pharisiens et les scribes. Ce passage contient les trois premières de ces sept dires. Dire « malheur à vous » était une façon de dire aux gens qu'ils allaient traverser des difficultés ou une souffrance terribles. Le mot qui est traduit dans certaines versions anglaises par « malheur » était souvent utilisé pour montrer que la personne qui parlait était extrêmement triste. Dans l'Ancien Testament, beaucoup de prophètes ont parlé de « malheurs » contre Israël et d'autres peuples qui avaient péché contre Dieu quand Dieu allait leur permettre de traverser une période de souffrance. Après que Jésus ait parlé contre les chefs religieux, Jésus prophétisera aussi au sujet de la souffrance qui viendrait sur Jérusalem à cause des péchés des chefs religieux. Il dira aux gens que les ennemis détruiront la ville et le temple, quelque chose qui finira par se produire environ quarante ans plus tard.</w:t>
      </w:r>
    </w:p>
    <w:p>
      <w:pPr/>
      <w:r>
        <w:rPr>
          <w:lang w:val="fr_FR" w:bidi="fr_FR"/>
        </w:rPr>
      </w:r>
      <w:r>
        <w:rPr>
          <w:lang w:val="fr_FR" w:bidi="fr_FR"/>
        </w:rPr>
        <w:t>Arrêtez-vous et discutez des questions suivantes avec votre groupe. Dans votre langue, quels mots les gens utilisent-ils quand ils sont extrêmement tristes ? Comment parlent-ils de quelque chose de terrible qui va arriver ? Quels types de personnes dans votre culture sont les plus susceptibles de donner des avertissements au sujet des choses qui arriveront dans le futur ?</w:t>
      </w:r>
    </w:p>
    <w:p>
      <w:pPr/>
      <w:r>
        <w:rPr>
          <w:lang w:val="fr_FR" w:bidi="fr_FR"/>
        </w:rPr>
      </w:r>
      <w:r>
        <w:rPr>
          <w:lang w:val="fr_FR" w:bidi="fr_FR"/>
        </w:rPr>
        <w:t>Jésus utilise des mots très forts dans ce passage pour parler contre les péchés des chefs religieux. Dans certaines cultures, les mots qu'il utilise sembleraient trop forts et trop durs. Mais d'autres livres juifs de cette période contiennent des passages similaires qui parlent très fortement contre les personnes avec lesquelles ils n'étaient pas d'accord.</w:t>
      </w:r>
    </w:p>
    <w:p>
      <w:pPr/>
      <w:r>
        <w:rPr>
          <w:lang w:val="fr_FR" w:bidi="fr_FR"/>
        </w:rPr>
      </w:r>
      <w:r>
        <w:rPr>
          <w:lang w:val="fr_FR" w:bidi="fr_FR"/>
        </w:rPr>
        <w:t>Le passage commence avec Jésus qui dit : « Malheur à vous » ou « Qu'il est triste pour vous ! » aux scribes et aux pharisiens. Les scribes étaient des personnes qui avaient passé beaucoup de temps à étudier l'Ancien Testament, c'est-à-dire les Écritures juives, et savaient beaucoup de choses à son sujet. Les pharisiens étaient un groupe de Juifs qui suivaient certains enseignements sur le fait de rester pur, ou rituellement pur. Ils étaient très stricts. Beaucoup de scribes appartenaient au groupe des pharisiens. Quand Jésus dit : « Malheur à vous, scribes et pharisiens », cela signifie qu'il sait qu'ils vont traverser une douleur terrible dans le futur. Il les appelle aussi « hypocrites », ou « acteurs ». Hypocrite signifie quelqu'un qui dit quelque chose mais ne le pense pas vraiment, similaire à un acteur qui joue un rôle au théâtre, mais est une personne différente dans la vie réelle. Dans ce passage, Jésus dit que les pharisiens et les scribes prétendent être saints, c'est-à-dire mis à part pour servir Dieu, mais ils ne font pas en réalité ce que Dieu pense être saint. Ils pensent que la sainteté consiste à garder une longue liste de règles. Mais Jésus enseigne que pour Dieu, être saint signifie aimer Dieu et les gens, et obéir à Dieu depuis son cœur.</w:t>
      </w:r>
    </w:p>
    <w:p>
      <w:pPr/>
      <w:r>
        <w:rPr>
          <w:lang w:val="fr_FR" w:bidi="fr_FR"/>
        </w:rPr>
      </w:r>
      <w:r>
        <w:rPr>
          <w:lang w:val="fr_FR" w:bidi="fr_FR"/>
        </w:rPr>
        <w:t>Jésus dit que les pharisiens et les scribes vont traverser une souffrance terrible parce qu'ils ont fermé l'entrée du royaume des cieux au visage des gens. Jésus parle du royaume des cieux comme s'il s'agissait d'une ville antique, qui aurait un mur autour avec des portes qui pouvaient être fermées à clé. Il dit que c'est comme si les pharisiens avaient décidé de ne pas entrer dans cette ville, et non seulement cela, mais ils avaient fermé à clé les portes pour que les autres ne puissent pas entrer non plus. Jésus dit que la façon dont les pharisiens enseignent, et en particulier la façon dont ils s'opposent à Jésus, ne les empêche pas seulement d'avoir la vie éternelle avec Dieu. Il empêche aussi les autres de recevoir ce cadeau de la part de Dieu.</w:t>
      </w:r>
    </w:p>
    <w:p>
      <w:pPr/>
      <w:r>
        <w:rPr>
          <w:lang w:val="fr_FR" w:bidi="fr_FR"/>
        </w:rPr>
      </w:r>
      <w:r>
        <w:rPr>
          <w:lang w:val="fr_FR" w:bidi="fr_FR"/>
        </w:rPr>
        <w:t>Quelques traductions de la Bible contiennent un autre « malheur » au sujet de la façon dont les scribes et les pharisiens ôtent les propriétés aux veuves. La plupart des traductions n'incluent pas ce verset, parce qu'il n'est pas présent dans la plupart des premières copies écrites à la main de Matthieu, et beaucoup de personnes pensent qu'il a été ajouté plus tard.</w:t>
      </w:r>
    </w:p>
    <w:p>
      <w:pPr/>
      <w:r>
        <w:rPr>
          <w:lang w:val="fr_FR" w:bidi="fr_FR"/>
        </w:rPr>
      </w:r>
      <w:r>
        <w:rPr>
          <w:lang w:val="fr_FR" w:bidi="fr_FR"/>
        </w:rPr>
        <w:t>Dans la deuxième déclaration en à vous « malheur » de Jésus, il dit que les pharisiens et les scribes voyagent très loin « sur la terre et la mer » pour faire un converti ou prosélyte, ce qui signifie une personne non-Juive qui décide d'obéir au Dieu d'Israël et de vivre comme un Juif. La plupart des spécialistes pensent que Jésus parle des pharisiens qui travaillaient dur pour convaincre les non-Juifs qui obéissaient déjà à certains des commandements de Dieu de devenir des Juifs à part entière et d'apprendre à garder toutes les lois et coutumes juives, y compris les coutumes que les pharisiens avaient ajoutées. Jésus dit qu'une fois que les pharisiens ont converti celui-ci, ils le transforment en « fils de l'enfer » deux fois plus qu'ils ne le sont eux-mêmes. « Fils de l'enfer » est une figure de langage qui signifie une personne qui appartient à l'enfer, une personne qui mérite une punition pour ses péchés. En d'autres termes, Jésus dit que les pharisiens n'aident pas les non-Juifs qu'ils enseignent. Parce que les pharisiens ont tellement tort sur la façon dont ils essaient de plaire à Dieu, ils guident aussi les autres vers l'enfer, et non vers Dieu. Les non-Juifs qu'ils enseignent apprendront à être comme les pharisiens : fiers, stricts et loin de Dieu.</w:t>
      </w:r>
    </w:p>
    <w:p>
      <w:pPr/>
      <w:r>
        <w:rPr>
          <w:lang w:val="fr_FR" w:bidi="fr_FR"/>
        </w:rPr>
      </w:r>
      <w:r>
        <w:rPr>
          <w:lang w:val="fr_FR" w:bidi="fr_FR"/>
        </w:rPr>
        <w:t>Dans la troisième déclaration de Jésus, il ne dit pas « scribes et pharisiens », il les appelle simplement « guides aveugles ». Ces chefs essayaient de guider les autres vers la connaissance et le service de Dieu, mais les chefs eux-mêmes étaient spirituellement aveugles ; ils ne voyaient pas ce que Dieu voulait vraiment qu'ils fassent. À cause de cela, ils ne pouvaient pas guider les autres dans la bonne direction.</w:t>
      </w:r>
    </w:p>
    <w:p>
      <w:pPr/>
      <w:r>
        <w:rPr>
          <w:lang w:val="fr_FR" w:bidi="fr_FR"/>
        </w:rPr>
      </w:r>
      <w:r>
        <w:rPr>
          <w:lang w:val="fr_FR" w:bidi="fr_FR"/>
        </w:rPr>
        <w:t>Jésus donne un exemple de la façon dont ces chefs montrent aux gens le mauvais chemin à prendre. Il parle de la façon dont les scribes et les pharisiens disent que les gens doivent garder certains types de serments, ou de promesses, mais pas les autres. Un serment était censé montrer que la personne qui le faisait ne mentait pas. Dans l'Ancien Testament, jurer un serment au nom de Dieu était une façon de dire : « Si je ne tiens pas ma promesse qui vous est faite, je conviens que Dieu devrait me punir ». À l'époque de Jésus, les gens avaient commencé à faire des serments par d'autres objets saints comme le temple ou les sacrifices au lieu de dire directement qu'ils juraient contre Dieu, ce qui était considéré comme irrespectueux à l'époque de Jésus. Jurer était extrêmement courant, et beaucoup de personnes croyaient qu'il n'était pas important de dire la vérité à moins qu'elles ne jurent un serment. Les gens étaient même confus quant à savoir s'il était important de garder tous les serments, ou s'ils avaient seulement besoin de garder les serments faits par les choses les plus saintes. Certains rabbins enseignaient que les gens n'avaient besoin de garder leur serment que s'ils juraient par le nom de Dieu, s'ils utilisaient le mot « serment », ou s'ils utilisaient le mot « offrande », ce qui signifie un sacrifice à Dieu. S'ils juraient un serment en utilisant d'autres mots, alors ils n'avaient pas à garder leur promesse.</w:t>
      </w:r>
    </w:p>
    <w:p>
      <w:pPr/>
      <w:r>
        <w:rPr>
          <w:lang w:val="fr_FR" w:bidi="fr_FR"/>
        </w:rPr>
      </w:r>
      <w:r>
        <w:rPr>
          <w:lang w:val="fr_FR" w:bidi="fr_FR"/>
        </w:rPr>
        <w:t>Arrêtez-vous et discutez des questions suivantes dans votre groupe : Dans votre culture, comment les gens savent-ils si quelqu'un ment ? Comment savent-ils si quelqu'un dit la vérité ? Que font les gens pour montrer qu'ils disent la vérité, ou qu'ils sont très sérieux au sujet de quelque chose ?</w:t>
      </w:r>
    </w:p>
    <w:p>
      <w:pPr/>
      <w:r>
        <w:rPr>
          <w:lang w:val="fr_FR" w:bidi="fr_FR"/>
        </w:rPr>
      </w:r>
      <w:r>
        <w:rPr>
          <w:lang w:val="fr_FR" w:bidi="fr_FR"/>
        </w:rPr>
        <w:t>Jésus, quant à lui, a enseigné à ses disciples qu'au lieu de jurer différents types de serments, ils devraient dire la vérité à chaque fois et faire exactement ce qu'ils disaient qu'ils feraient. Dans ce passage, Jésus dit aux pharisiens qu'ériger des règles au sujet des promesses que les gens devaient garder et des promesses qu'ils pouvaient briser conduit les gens dans la mauvaise direction. Jésus appelle les scribes et les pharisiens « aveugles » trois fois dans ce paragraphe. Jésus dit que tout serment fait par un objet saint est en fait un serment fait à Dieu, puisque Dieu est celui qui rend les choses saintes. Cela signifie que toutes les promesses sont importantes et les gens doivent faire ce qu'ils disent qu'ils vont faire, peu importe les mots qu'ils utilisent.</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appelle les scribes et les pharisiens des hypocrites et les réprimande pour avoir fermé l'entrée du royaume des cieux pour que ni eux ni les autres ne puissent entrer.</w:t>
      </w:r>
    </w:p>
    <w:p>
      <w:pPr/>
      <w:r>
        <w:rPr>
          <w:lang w:val="fr_FR" w:bidi="fr_FR"/>
        </w:rPr>
      </w:r>
      <w:r>
        <w:rPr>
          <w:b/>
          <w:lang w:val="fr_FR" w:bidi="fr_FR"/>
        </w:rPr>
        <w:t>Deuxième partie :</w:t>
      </w:r>
      <w:r>
        <w:rPr>
          <w:lang w:val="fr_FR" w:bidi="fr_FR"/>
        </w:rPr>
        <w:t xml:space="preserve"> Jésus réprimande les scribes et les pharisiens pour avoir essayé de convaincre les gens de devenir Juifs, et faire ensuite que ces personnes soient encore pires qu'elles ne le sont elles-mêmes.</w:t>
      </w:r>
    </w:p>
    <w:p>
      <w:pPr/>
      <w:r>
        <w:rPr>
          <w:lang w:val="fr_FR" w:bidi="fr_FR"/>
        </w:rPr>
      </w:r>
      <w:r>
        <w:rPr>
          <w:b/>
          <w:lang w:val="fr_FR" w:bidi="fr_FR"/>
        </w:rPr>
        <w:t>Troisième partie :</w:t>
      </w:r>
      <w:r>
        <w:rPr>
          <w:lang w:val="fr_FR" w:bidi="fr_FR"/>
        </w:rPr>
        <w:t xml:space="preserve"> Jésus réprimande les scribes et les pharisiens pour le fait d'essayer de guider les autres quand ils sont eux-mêmes spirituellement aveugles. Il donne un exemple de la façon dont les scribes et les pharisiens disent que les gens doivent garder certaines promesses ou certains serments, mais pas les autres.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chefs religieux, y compris les scribes et les pharisiens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foules de personnes dans le temple</w:t>
      </w:r>
    </w:p>
    <w:p>
      <w:pPr/>
      <w:r>
        <w:rPr>
          <w:lang w:val="fr_FR" w:bidi="fr_FR"/>
        </w:rPr>
      </w:r>
      <w:r>
        <w:rPr>
          <w:lang w:val="fr_FR" w:bidi="fr_FR"/>
        </w:rPr>
        <w:t>Les personnages dans la première déclaration de Jésus incluent :</w:t>
      </w:r>
    </w:p>
    <w:p>
      <w:pPr>
        <w:pStyle w:val="ListBullet"/>
        <w:spacing w:line="240" w:lineRule="auto"/>
        <w:ind w:left="720"/>
      </w:pPr>
      <w:r>
        <w:rPr>
          <w:lang w:val="fr_FR" w:bidi="fr_FR"/>
        </w:rPr>
      </w:r>
      <w:r>
        <w:rPr>
          <w:lang w:val="fr_FR" w:bidi="fr_FR"/>
        </w:rPr>
        <w:t>Des personnes qui sont capables d'ouvrir l'entrée du royaume des cieux</w:t>
      </w:r>
    </w:p>
    <w:p>
      <w:pPr>
        <w:pStyle w:val="ListBullet"/>
        <w:spacing w:line="240" w:lineRule="auto"/>
        <w:ind w:left="720"/>
      </w:pPr>
      <w:r>
        <w:rPr>
          <w:lang w:val="fr_FR" w:bidi="fr_FR"/>
        </w:rPr>
      </w:r>
      <w:r>
        <w:rPr>
          <w:lang w:val="fr_FR" w:bidi="fr_FR"/>
        </w:rPr>
        <w:t>Des personnes qui essaient d'entrer dans le royaume</w:t>
      </w:r>
    </w:p>
    <w:p>
      <w:pPr/>
      <w:r>
        <w:rPr>
          <w:lang w:val="fr_FR" w:bidi="fr_FR"/>
        </w:rPr>
      </w:r>
      <w:r>
        <w:rPr>
          <w:lang w:val="fr_FR" w:bidi="fr_FR"/>
        </w:rPr>
        <w:t>Les personnages dans la deuxième déclaration de Jésus incluent :</w:t>
      </w:r>
    </w:p>
    <w:p>
      <w:pPr>
        <w:pStyle w:val="ListBullet"/>
        <w:spacing w:line="240" w:lineRule="auto"/>
        <w:ind w:left="720"/>
      </w:pPr>
      <w:r>
        <w:rPr>
          <w:lang w:val="fr_FR" w:bidi="fr_FR"/>
        </w:rPr>
      </w:r>
      <w:r>
        <w:rPr>
          <w:lang w:val="fr_FR" w:bidi="fr_FR"/>
        </w:rPr>
        <w:t>Les scribes et les pharisiens</w:t>
      </w:r>
    </w:p>
    <w:p>
      <w:pPr>
        <w:pStyle w:val="ListBullet"/>
        <w:spacing w:line="240" w:lineRule="auto"/>
        <w:ind w:left="720"/>
      </w:pPr>
      <w:r>
        <w:rPr>
          <w:lang w:val="fr_FR" w:bidi="fr_FR"/>
        </w:rPr>
      </w:r>
      <w:r>
        <w:rPr>
          <w:lang w:val="fr_FR" w:bidi="fr_FR"/>
        </w:rPr>
        <w:t>Des personnes non-juives</w:t>
      </w:r>
    </w:p>
    <w:p>
      <w:pPr>
        <w:pStyle w:val="ListBullet"/>
        <w:spacing w:line="240" w:lineRule="auto"/>
        <w:ind w:left="720"/>
      </w:pPr>
      <w:r>
        <w:rPr>
          <w:lang w:val="fr_FR" w:bidi="fr_FR"/>
        </w:rPr>
      </w:r>
      <w:r>
        <w:rPr>
          <w:lang w:val="fr_FR" w:bidi="fr_FR"/>
        </w:rPr>
        <w:t>Une personne non-juive qui décide de devenir juif</w:t>
      </w:r>
    </w:p>
    <w:p>
      <w:pPr/>
      <w:r>
        <w:rPr>
          <w:lang w:val="fr_FR" w:bidi="fr_FR"/>
        </w:rPr>
      </w:r>
      <w:r>
        <w:rPr>
          <w:lang w:val="fr_FR" w:bidi="fr_FR"/>
        </w:rPr>
        <w:t>Les personnages dans la troisième déclaration de Jésus incluent :</w:t>
      </w:r>
    </w:p>
    <w:p>
      <w:pPr>
        <w:pStyle w:val="ListBullet"/>
        <w:spacing w:line="240" w:lineRule="auto"/>
        <w:ind w:left="720"/>
      </w:pPr>
      <w:r>
        <w:rPr>
          <w:lang w:val="fr_FR" w:bidi="fr_FR"/>
        </w:rPr>
      </w:r>
      <w:r>
        <w:rPr>
          <w:lang w:val="fr_FR" w:bidi="fr_FR"/>
        </w:rPr>
        <w:t>Une personne qui a besoin d'un guide</w:t>
      </w:r>
    </w:p>
    <w:p>
      <w:pPr>
        <w:pStyle w:val="ListBullet"/>
        <w:spacing w:line="240" w:lineRule="auto"/>
        <w:ind w:left="720"/>
      </w:pPr>
      <w:r>
        <w:rPr>
          <w:lang w:val="fr_FR" w:bidi="fr_FR"/>
        </w:rPr>
      </w:r>
      <w:r>
        <w:rPr>
          <w:lang w:val="fr_FR" w:bidi="fr_FR"/>
        </w:rPr>
        <w:t>Une personne aveugle qui essaie de guider l'autre personne</w:t>
      </w:r>
    </w:p>
    <w:p>
      <w:pPr>
        <w:pStyle w:val="ListBullet"/>
        <w:spacing w:line="240" w:lineRule="auto"/>
        <w:ind w:left="720"/>
      </w:pPr>
      <w:r>
        <w:rPr>
          <w:lang w:val="fr_FR" w:bidi="fr_FR"/>
        </w:rPr>
      </w:r>
      <w:r>
        <w:rPr>
          <w:lang w:val="fr_FR" w:bidi="fr_FR"/>
        </w:rPr>
        <w:t>Les scribes et les pharisiens</w:t>
      </w:r>
    </w:p>
    <w:p>
      <w:pPr>
        <w:pStyle w:val="ListBullet"/>
        <w:spacing w:line="240" w:lineRule="auto"/>
        <w:ind w:left="720"/>
      </w:pPr>
      <w:r>
        <w:rPr>
          <w:lang w:val="fr_FR" w:bidi="fr_FR"/>
        </w:rPr>
      </w:r>
      <w:r>
        <w:rPr>
          <w:lang w:val="fr_FR" w:bidi="fr_FR"/>
        </w:rPr>
        <w:t>Des personnes qui font des serments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du moment et du lieu où se produit cette histoire. Jésus est dans le temple à Jérusalem quelques jours avant qu'il ne meure. Il a eu une très longue conversation avec des chefs religieux de différents groupes tels que les pharisiens et les sadducéens, qui faisaient de leur mieux pour le piéger en lui faisant dire quelque chose de mal. Mais à la fin, ils devaient s'arrêter parce que Jésus était plus sage qu'ils ne l'étaient.</w:t>
      </w:r>
    </w:p>
    <w:p>
      <w:pPr/>
      <w:r>
        <w:rPr>
          <w:lang w:val="fr_FR" w:bidi="fr_FR"/>
        </w:rPr>
      </w:r>
      <w:r>
        <w:rPr>
          <w:lang w:val="fr_FR" w:bidi="fr_FR"/>
        </w:rPr>
        <w:t>Jésus avertit maintenant les chefs religieux (en particulier les pharisiens) et les foules dans le temple au sujet de ce que les chefs religieux font de mal. Il leur dit que Dieu n'est pas heureux de ce qu'ils font et que Dieu les punira. Jésus fait cela en utilisant une même expression : « Malheur à vous », ou « Qu'il est triste pour vous, scribes et pharisiens, hypocrites ! » Il leur dit, à travers ces paroles, qu'ils feront face à une souffrance terrible dans le futur. Chaque fois qu'il dit cette expression, il continue à donner les différentes raisons pour lesquelles ils vont souffrir.</w:t>
      </w:r>
    </w:p>
    <w:p>
      <w:pPr/>
      <w:r>
        <w:rPr>
          <w:lang w:val="fr_FR" w:bidi="fr_FR"/>
        </w:rPr>
      </w:r>
      <w:r>
        <w:rPr>
          <w:lang w:val="fr_FR" w:bidi="fr_FR"/>
        </w:rPr>
        <w:t>Il est important de comprendre que certains scribes et des pharisiens sont dans le temple avec Jésus, et il en va de même pour une grande foule qui écoute Jésus enseigner. La plupart des gens ordinaires respectaient beaucoup les pharisiens. Ils sont donc peut-être très surpris d'entendre ce que Jésus disait.</w:t>
      </w:r>
    </w:p>
    <w:p>
      <w:pPr/>
      <w:r>
        <w:rPr>
          <w:lang w:val="fr_FR" w:bidi="fr_FR"/>
        </w:rPr>
      </w:r>
      <w:r>
        <w:rPr>
          <w:lang w:val="fr_FR" w:bidi="fr_FR"/>
        </w:rPr>
        <w:t xml:space="preserve">Dans sa première déclaration, Jésus dit que les scribes et les pharisiens empêchent les gens d'entrer dans le royaume des cieux comme quelqu'un qui a les clés du portail d'une muraille de la ville. Ils sont capables d'aider les gens à entrer, mais au lieu de cela, ils verrouillent la porte pour que personne ne puisse entrer. </w:t>
      </w:r>
    </w:p>
    <w:p>
      <w:pPr/>
      <w:r>
        <w:rPr>
          <w:lang w:val="fr_FR" w:bidi="fr_FR"/>
        </w:rPr>
      </w:r>
      <w:r>
        <w:rPr>
          <w:lang w:val="fr_FR" w:bidi="fr_FR"/>
        </w:rPr>
        <w:t>Dans la deuxième déclaration, Jésus parle de la force avec laquelle les pharisiens et les scribes travaillent pour faire en sorte que les personnes non-juives décident de devenir juifs. Il dit qu'ils voyagent sur la terre et la mer pour gagner un converti non-juif, mais ils font ensuite en sorte que cette personne mérite la punition de Dieu encore plus qu'elle-même.</w:t>
      </w:r>
    </w:p>
    <w:p>
      <w:pPr/>
      <w:r>
        <w:rPr>
          <w:lang w:val="fr_FR" w:bidi="fr_FR"/>
        </w:rPr>
      </w:r>
      <w:r>
        <w:rPr>
          <w:lang w:val="fr_FR" w:bidi="fr_FR"/>
        </w:rPr>
        <w:t xml:space="preserve">Dans la troisième déclaration, Jésus appelle les personnes dont il parle des « guides aveugles ». En d'autres termes, il dit qu'ils essaient de montrer aux gens le bon chemin, mais qu'ils ne peuvent pas le voir eux-mêmes. Ils sont comme des personnes aveugles parce qu'ils ne voient pas qui Dieu est vraiment et ce qu'il veut vraiment qu'ils fassent. Au lieu de cela, ils inventent leurs propres règles et pensent que ces règles les aideront à atteindre Dieu. Par exemple, les scribes et les pharisiens créent des règles au sujet des types de serments ou de promesses faites devant Dieu que les gens doivent garder et ceux qu'ils peuvent briser. Ils disent que quelqu'un peut rompre une promesse s'il jure par le temple, mais pas s'il jure par l'or du temple. « L'or du temple » pouvait signifier l'or qui était utilisé pour décorer les murs et les plafonds du temple. Ou cela peut signifier les objets en or qui étaient utilisés pour adorer Dieu dans le temple, comme l'autel de l'encens et le chandelier en or. </w:t>
      </w:r>
    </w:p>
    <w:p>
      <w:pPr/>
      <w:r>
        <w:rPr>
          <w:lang w:val="fr_FR" w:bidi="fr_FR"/>
        </w:rPr>
      </w:r>
      <w:r>
        <w:rPr>
          <w:lang w:val="fr_FR" w:bidi="fr_FR"/>
        </w:rPr>
        <w:t xml:space="preserve">Arrêtez-vous et montrez à votre équipe une image de l'intérieur du deuxième temple et de l'or utilisé pour le décorer. </w:t>
      </w:r>
    </w:p>
    <w:p>
      <w:pPr/>
      <w:r>
        <w:rPr>
          <w:lang w:val="fr_FR" w:bidi="fr_FR"/>
        </w:rPr>
      </w:r>
      <w:r>
        <w:rPr>
          <w:lang w:val="fr_FR" w:bidi="fr_FR"/>
        </w:rPr>
        <w:t xml:space="preserve">Montrez à l'équipe une image du lampadaire en or, de l'autel de l'encens, de l'encensoir, de la table du pain et de l'arche de l'alliance. </w:t>
      </w:r>
    </w:p>
    <w:p>
      <w:pPr/>
      <w:r>
        <w:rPr>
          <w:lang w:val="fr_FR" w:bidi="fr_FR"/>
        </w:rPr>
      </w:r>
      <w:r>
        <w:rPr>
          <w:lang w:val="fr_FR" w:bidi="fr_FR"/>
        </w:rPr>
        <w:t>Jésus appelle les scribes et les pharisiens « des insensés aveugles » et demande si l'or est plus grand, ou si le temple qui rend l'or saint est plus grand. Ce n'est pas parce qu'il ne connaît pas la réponse qu'il pose cette question. Il pose la question comme une façon de dire que le temple est clairement plus grand que l'or qui s'y trouve, puisque le temple est ce qui rend l'or saint.</w:t>
      </w:r>
    </w:p>
    <w:p>
      <w:pPr/>
      <w:r>
        <w:rPr>
          <w:lang w:val="fr_FR" w:bidi="fr_FR"/>
        </w:rPr>
      </w:r>
      <w:r>
        <w:rPr>
          <w:lang w:val="fr_FR" w:bidi="fr_FR"/>
        </w:rPr>
        <w:t>De même, Jésus dit que les scribes et les pharisiens enseignent aux gens qu'ils peuvent briser une promesse faite par l'autel, mais pas une promesse faite par l'offrande sur l'autel. « L'offrande sur l'autel» signifie un animal que quelqu'un sacrifie ou offre à Dieu. Les gens sacrifiaient des animaux à cause des péchés qu'ils avaient commis ou comme façon de remercier Dieu pour sa bonté. Encore une fois, Jésus demande si c'est l'offrande qui est plus grande, ou l'autel qui rend l'offrande sainte. Encore une fois, il pose cette question pour montrer que l'autel est clairement plus grand que l'offrande qui est placée dessus. Jésus dit que chaque fois que les gens font un serment sur quelque chose de sacré, ils font une promesse à Dieu, parce que Dieu est la source de tout ce qui est sacré.</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chefs religieux, y compris les scribes et les pharisiens</w:t>
      </w:r>
    </w:p>
    <w:p>
      <w:pPr>
        <w:pStyle w:val="ListBullet"/>
        <w:spacing w:line="240" w:lineRule="auto"/>
        <w:ind w:left="720"/>
      </w:pPr>
      <w:r>
        <w:rPr>
          <w:lang w:val="fr_FR" w:bidi="fr_FR"/>
        </w:rPr>
      </w:r>
      <w:r>
        <w:rPr>
          <w:lang w:val="fr_FR" w:bidi="fr_FR"/>
        </w:rPr>
        <w:t>Les disciples de Jésus</w:t>
      </w:r>
    </w:p>
    <w:p>
      <w:pPr>
        <w:pStyle w:val="ListBullet"/>
        <w:spacing w:line="240" w:lineRule="auto"/>
        <w:ind w:left="720"/>
      </w:pPr>
      <w:r>
        <w:rPr>
          <w:lang w:val="fr_FR" w:bidi="fr_FR"/>
        </w:rPr>
      </w:r>
      <w:r>
        <w:rPr>
          <w:lang w:val="fr_FR" w:bidi="fr_FR"/>
        </w:rPr>
        <w:t>Les foules de personnes dans le temple</w:t>
      </w:r>
    </w:p>
    <w:p>
      <w:pPr/>
      <w:r>
        <w:rPr>
          <w:lang w:val="fr_FR" w:bidi="fr_FR"/>
        </w:rPr>
      </w:r>
      <w:r>
        <w:rPr>
          <w:lang w:val="fr_FR" w:bidi="fr_FR"/>
        </w:rPr>
        <w:t>Les personnages dans la première déclaration de Jésus incluent :</w:t>
      </w:r>
    </w:p>
    <w:p>
      <w:pPr>
        <w:pStyle w:val="ListBullet"/>
        <w:spacing w:line="240" w:lineRule="auto"/>
        <w:ind w:left="720"/>
      </w:pPr>
      <w:r>
        <w:rPr>
          <w:lang w:val="fr_FR" w:bidi="fr_FR"/>
        </w:rPr>
      </w:r>
      <w:r>
        <w:rPr>
          <w:lang w:val="fr_FR" w:bidi="fr_FR"/>
        </w:rPr>
        <w:t>Des personnes qui sont capables d'ouvrir l'entrée du royaume des cieux</w:t>
      </w:r>
    </w:p>
    <w:p>
      <w:pPr>
        <w:pStyle w:val="ListBullet"/>
        <w:spacing w:line="240" w:lineRule="auto"/>
        <w:ind w:left="720"/>
      </w:pPr>
      <w:r>
        <w:rPr>
          <w:lang w:val="fr_FR" w:bidi="fr_FR"/>
        </w:rPr>
      </w:r>
      <w:r>
        <w:rPr>
          <w:lang w:val="fr_FR" w:bidi="fr_FR"/>
        </w:rPr>
        <w:t>Des personnes qui essaient d'entrer dans le royaume</w:t>
      </w:r>
    </w:p>
    <w:p>
      <w:pPr/>
      <w:r>
        <w:rPr>
          <w:lang w:val="fr_FR" w:bidi="fr_FR"/>
        </w:rPr>
      </w:r>
      <w:r>
        <w:rPr>
          <w:lang w:val="fr_FR" w:bidi="fr_FR"/>
        </w:rPr>
        <w:t>Les personnages dans la deuxième déclaration de Jésus incluent :</w:t>
      </w:r>
    </w:p>
    <w:p>
      <w:pPr>
        <w:pStyle w:val="ListBullet"/>
        <w:spacing w:line="240" w:lineRule="auto"/>
        <w:ind w:left="720"/>
      </w:pPr>
      <w:r>
        <w:rPr>
          <w:lang w:val="fr_FR" w:bidi="fr_FR"/>
        </w:rPr>
      </w:r>
      <w:r>
        <w:rPr>
          <w:lang w:val="fr_FR" w:bidi="fr_FR"/>
        </w:rPr>
        <w:t>Les scribes et les pharisiens</w:t>
      </w:r>
    </w:p>
    <w:p>
      <w:pPr>
        <w:pStyle w:val="ListBullet"/>
        <w:spacing w:line="240" w:lineRule="auto"/>
        <w:ind w:left="720"/>
      </w:pPr>
      <w:r>
        <w:rPr>
          <w:lang w:val="fr_FR" w:bidi="fr_FR"/>
        </w:rPr>
      </w:r>
      <w:r>
        <w:rPr>
          <w:lang w:val="fr_FR" w:bidi="fr_FR"/>
        </w:rPr>
        <w:t>Des personnes non-juives</w:t>
      </w:r>
    </w:p>
    <w:p>
      <w:pPr>
        <w:pStyle w:val="ListBullet"/>
        <w:spacing w:line="240" w:lineRule="auto"/>
        <w:ind w:left="720"/>
      </w:pPr>
      <w:r>
        <w:rPr>
          <w:lang w:val="fr_FR" w:bidi="fr_FR"/>
        </w:rPr>
      </w:r>
      <w:r>
        <w:rPr>
          <w:lang w:val="fr_FR" w:bidi="fr_FR"/>
        </w:rPr>
        <w:t>Une personne non-juive qui décide de devenir juif</w:t>
      </w:r>
    </w:p>
    <w:p>
      <w:pPr/>
      <w:r>
        <w:rPr>
          <w:lang w:val="fr_FR" w:bidi="fr_FR"/>
        </w:rPr>
      </w:r>
      <w:r>
        <w:rPr>
          <w:lang w:val="fr_FR" w:bidi="fr_FR"/>
        </w:rPr>
        <w:t>Les personnages dans la troisième déclaration de Jésus incluent :</w:t>
      </w:r>
    </w:p>
    <w:p>
      <w:pPr>
        <w:pStyle w:val="ListBullet"/>
        <w:spacing w:line="240" w:lineRule="auto"/>
        <w:ind w:left="720"/>
      </w:pPr>
      <w:r>
        <w:rPr>
          <w:lang w:val="fr_FR" w:bidi="fr_FR"/>
        </w:rPr>
      </w:r>
      <w:r>
        <w:rPr>
          <w:lang w:val="fr_FR" w:bidi="fr_FR"/>
        </w:rPr>
        <w:t>Une personne qui a besoin d'un guide</w:t>
      </w:r>
    </w:p>
    <w:p>
      <w:pPr>
        <w:pStyle w:val="ListBullet"/>
        <w:spacing w:line="240" w:lineRule="auto"/>
        <w:ind w:left="720"/>
      </w:pPr>
      <w:r>
        <w:rPr>
          <w:lang w:val="fr_FR" w:bidi="fr_FR"/>
        </w:rPr>
      </w:r>
      <w:r>
        <w:rPr>
          <w:lang w:val="fr_FR" w:bidi="fr_FR"/>
        </w:rPr>
        <w:t>Une personne aveugle qui essaie de guider l'autre personne</w:t>
      </w:r>
    </w:p>
    <w:p>
      <w:pPr>
        <w:pStyle w:val="ListBullet"/>
        <w:spacing w:line="240" w:lineRule="auto"/>
        <w:ind w:left="720"/>
      </w:pPr>
      <w:r>
        <w:rPr>
          <w:lang w:val="fr_FR" w:bidi="fr_FR"/>
        </w:rPr>
      </w:r>
      <w:r>
        <w:rPr>
          <w:lang w:val="fr_FR" w:bidi="fr_FR"/>
        </w:rPr>
        <w:t>Les scribes et les pharisiens</w:t>
      </w:r>
    </w:p>
    <w:p>
      <w:pPr>
        <w:pStyle w:val="ListBullet"/>
        <w:spacing w:line="240" w:lineRule="auto"/>
        <w:ind w:left="720"/>
      </w:pPr>
      <w:r>
        <w:rPr>
          <w:lang w:val="fr_FR" w:bidi="fr_FR"/>
        </w:rPr>
      </w:r>
      <w:r>
        <w:rPr>
          <w:lang w:val="fr_FR" w:bidi="fr_FR"/>
        </w:rPr>
        <w:t>Des personnes qui font des serments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L'histoire commence avec Jésus en train de parler aux scribes et aux pharisiens. Il leur dit que de grandes difficultés viendront sur eux parce qu'ils étaient comme les gardiens du royaume des cieux. Au lieu d'accueillir les gens dans le royaume de Dieu, ils fermaient la porte devant les gens. Vous souhaiterez peut-être que plusieurs membres de l'équipe représentent cette illustration. Certaines personnes veulent entrer dans une ville, mais le gardien ferme et verrouille la porte devant elles.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personnes qui jouent les personnes qui voulaient entrer dans la ville : « Que ressentez-vous ? » Vous entendrez peut-être des choses comme : « J'ai le cœur brisé » ou « Je suis déçu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Profondément triste que les gens se détournent du royaume des cieux », ou « En colère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Vous voudrez peut-être aussi représenter l'illustration suivante de Jésus. Jésus dit que les scribes et les pharisiens voyagent sur la terre et la mer pour gagner un converti non-juif. Quand ils convainquent enfin quelqu'un de devenir juif, ils lui enseignent à être deux fois plus mauvais qu'ils ne le sont eux-mêmes.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juif converti : « Que ressentez-vous maintenant que vous êtes devenu un juif ? » Vous entendrez peut-être des choses comme : « Je suis fier de suivre les lois juives mieux que la plupart des juifs » ou « Je suis si heureux d'avoir appris à plaire à Dieu maintenant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Vous pouvez aussi représenter la troisième illustration de Jésus, où il dit que même si les pharisiens et les scribes sont censés guider les gens, ils sont eux-mêmes aveugles.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la personne qui a besoin d'un guide : « Que ressentez-vous ? » Vous entendrez peut-être des choses comme : « Je suis en colère que cette personne me guide alors qu'il ne peut pas se voir lui-même ! » ou « Je suis confus : où suis-je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que les scribes et les pharisiens disent aux gens que cela n'a pas d'importance si quelqu'un fait un serment sur le temple, mais que si quelqu'un fait un serment sur l'or du temple, la personne doit garder son serment. Jésus appelle les scribes et les pharisiens des insensés aveugles pour enseigner de cette façon. Puis il leur demande si l'or du temple est plus grand que le temple lui-même. Il dit que c'est le temple qui rend l'or saint, ce qui signifie que le temple est en fait la chose la plus grande par laquelle faire un serment. </w:t>
      </w:r>
    </w:p>
    <w:p>
      <w:pPr/>
      <w:r>
        <w:rPr>
          <w:lang w:val="fr_FR" w:bidi="fr_FR"/>
        </w:rPr>
      </w:r>
      <w:r>
        <w:rPr>
          <w:lang w:val="fr_FR" w:bidi="fr_FR"/>
        </w:rPr>
        <w:t>Jésus dit qu'ils enseignent aussi que cela n'a pas d'importance si quelqu'un fait un serment sur l'autel, mais que si quelqu'un fait un serment par le sacrifice sur l'autel, la personne doit garder son serment. Jésus les appelle de nouveau aveugles, et il demande ensuite si l'offrande est plus grande, ou si l'autel qui rend l'offrande sainte est plus grand. Il répond à sa propre question en disant que quiconque fait un serment par l'autel fait aussi un serment par les sacrifices que les gens mettaient sur l'autel. De même, si quelqu'un fait un serment par le temple, la personne fait aussi le serment par Dieu, qui vit dans le temple. Si quelqu'un fait un serment par les cieux, la personne fait aussi le serment par le trône de Dieu et par Dieu lui-même.</w:t>
      </w:r>
    </w:p>
    <w:p>
      <w:pPr>
        <w:pStyle w:val="ListBullet"/>
        <w:spacing w:line="240" w:lineRule="auto"/>
        <w:ind w:left="720"/>
      </w:pPr>
      <w:r>
        <w:rPr>
          <w:lang w:val="fr_FR" w:bidi="fr_FR"/>
        </w:rPr>
      </w:r>
      <w:r>
        <w:rPr>
          <w:lang w:val="fr_FR" w:bidi="fr_FR"/>
        </w:rPr>
        <w:t>À la fin de la représentation, demandez aux acteurs qui jouent la foule : « Que ressentez-vous ? » Vous entendrez peut-être des choses comme : « Inquiet de la gravité de ce que Jésus dit » ou « Je comprends enfin cela clairement ! »</w:t>
      </w:r>
    </w:p>
    <w:p>
      <w:pPr>
        <w:pStyle w:val="ListBullet"/>
        <w:spacing w:line="240" w:lineRule="auto"/>
        <w:ind w:left="720"/>
      </w:pPr>
      <w:r>
        <w:rPr>
          <w:lang w:val="fr_FR" w:bidi="fr_FR"/>
        </w:rPr>
      </w:r>
      <w:r>
        <w:rPr>
          <w:lang w:val="fr_FR" w:bidi="fr_FR"/>
        </w:rPr>
        <w:t>Demandez aux acteurs qui jouent les pharisiens à qui Jésus parle dans le temple : « Que ressentez-vous ? » Vous entendrez peut-être des choses comme : « Je suis extrêmement en colère ! » ou « Je ne peux pas croire que Jésus nous parle de cette façon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cette histoire, Jésus parle aux </w:t>
      </w:r>
      <w:r>
        <w:rPr>
          <w:b/>
          <w:lang w:val="fr_FR" w:bidi="fr_FR"/>
        </w:rPr>
        <w:t>scribes</w:t>
      </w:r>
      <w:r>
        <w:rPr>
          <w:lang w:val="fr_FR" w:bidi="fr_FR"/>
        </w:rPr>
        <w:t xml:space="preserve"> et aux </w:t>
      </w:r>
      <w:r>
        <w:rPr>
          <w:b/>
          <w:lang w:val="fr_FR" w:bidi="fr_FR"/>
        </w:rPr>
        <w:t>pharisiens</w:t>
      </w:r>
      <w:r>
        <w:rPr>
          <w:lang w:val="fr_FR" w:bidi="fr_FR"/>
        </w:rPr>
        <w:t xml:space="preserve"> et leur dit que Dieu n'est pas heureux de ce qu'ils font. Les scribes étaient des personnes qui étudiaient les Écritures de l'Ancien Testament et en faisaient de nouvelles copies à la main. C'étaient des experts que les gens respectaient parce qu'ils en savaient beaucoup au sujet des Écritures. Certaines versions anglaises traduisent ce mot par « docteurs de la loi ». Voir le Glossaire principal pour une définition de </w:t>
      </w:r>
      <w:r>
        <w:rPr>
          <w:b/>
          <w:lang w:val="fr_FR" w:bidi="fr_FR"/>
        </w:rPr>
        <w:t>scribe</w:t>
      </w:r>
      <w:r>
        <w:rPr>
          <w:lang w:val="fr_FR" w:bidi="fr_FR"/>
        </w:rPr>
        <w:t xml:space="preserve">, et assurez-vous d'utiliser le même mot que vous avez utilisé dans d'autres passages pour « scribes » ou « docteurs de la loi ». Les pharisiens étaient un groupe de juifs qui pensaient que la façon d'être en règle avec Dieu était de se garder séparés des gens ordinaires et de suivre des centaines de règles sur la façon d'être pur. Voir le Glossaire principal pour une définition complète de </w:t>
      </w:r>
      <w:r>
        <w:rPr>
          <w:b/>
          <w:lang w:val="fr_FR" w:bidi="fr_FR"/>
        </w:rPr>
        <w:t>pharisien</w:t>
      </w:r>
      <w:r>
        <w:rPr>
          <w:lang w:val="fr_FR" w:bidi="fr_FR"/>
        </w:rPr>
        <w:t>, et assurez-vous d'utiliser le même mot que vous avez utilisé auparavant.</w:t>
      </w:r>
    </w:p>
    <w:p>
      <w:pPr/>
      <w:r>
        <w:rPr>
          <w:lang w:val="fr_FR" w:bidi="fr_FR"/>
        </w:rPr>
      </w:r>
      <w:r>
        <w:rPr>
          <w:lang w:val="fr_FR" w:bidi="fr_FR"/>
        </w:rPr>
        <w:t xml:space="preserve">Jésus dit aux scribes et aux pharisiens : « </w:t>
      </w:r>
      <w:r>
        <w:rPr>
          <w:b/>
          <w:lang w:val="fr_FR" w:bidi="fr_FR"/>
        </w:rPr>
        <w:t>Hélas</w:t>
      </w:r>
      <w:r>
        <w:rPr>
          <w:lang w:val="fr_FR" w:bidi="fr_FR"/>
        </w:rPr>
        <w:t xml:space="preserve"> pour vous », ou « </w:t>
      </w:r>
      <w:r>
        <w:rPr>
          <w:b/>
          <w:lang w:val="fr_FR" w:bidi="fr_FR"/>
        </w:rPr>
        <w:t>Malheur</w:t>
      </w:r>
      <w:r>
        <w:rPr>
          <w:lang w:val="fr_FR" w:bidi="fr_FR"/>
        </w:rPr>
        <w:t xml:space="preserve"> à vous, scribes et pharisiens, </w:t>
      </w:r>
      <w:r>
        <w:rPr>
          <w:b/>
          <w:lang w:val="fr_FR" w:bidi="fr_FR"/>
        </w:rPr>
        <w:t>hypocrites</w:t>
      </w:r>
      <w:r>
        <w:rPr>
          <w:lang w:val="fr_FR" w:bidi="fr_FR"/>
        </w:rPr>
        <w:t xml:space="preserve"> ! » Le mot qui est traduit par « malheur » ou « hélas » montre que quelqu'un est extrêmement triste et que la personne qui parle sait que les gens vont beaucoup souffrir. Jésus dit cela parce qu'il sait que les scribes et les pharisiens ne plaisent pas à Dieu. En fait, ils guident Israël dans la mauvaise direction, en particulier dans la façon dont ils répondent à Jésus et à son message. Parce qu'ils choisissent de rejeter le </w:t>
      </w:r>
      <w:r>
        <w:rPr>
          <w:b/>
          <w:lang w:val="fr_FR" w:bidi="fr_FR"/>
        </w:rPr>
        <w:t>Messie</w:t>
      </w:r>
      <w:r>
        <w:rPr>
          <w:lang w:val="fr_FR" w:bidi="fr_FR"/>
        </w:rPr>
        <w:t xml:space="preserve">, le Sauveur que Dieu a promis d'envoyer à son peuple, Jésus sait que Dieu va les punir dans le futur. </w:t>
      </w:r>
      <w:r>
        <w:rPr>
          <w:b/>
          <w:lang w:val="fr_FR" w:bidi="fr_FR"/>
        </w:rPr>
        <w:t>Hypocrite</w:t>
      </w:r>
      <w:r>
        <w:rPr>
          <w:lang w:val="fr_FR" w:bidi="fr_FR"/>
        </w:rPr>
        <w:t xml:space="preserve"> est un mot qui signifie un acteur ou un faux, quelqu'un qui dit qu'il est d'une certaine manière, mais qu'il n'est pas en réalité ce qu'il dit être. Dans ce passage, Jésus dit que les pharisiens et les scribes disent qu'ils servent Dieu, mais ils ne le servent pas vraiment. Voir le Glossaire principal pour une définition complète, et utilisez le même mot que vous avez utilisé dans d'autres passages.</w:t>
      </w:r>
    </w:p>
    <w:p>
      <w:pPr/>
      <w:r>
        <w:rPr>
          <w:lang w:val="fr_FR" w:bidi="fr_FR"/>
        </w:rPr>
      </w:r>
      <w:r>
        <w:rPr>
          <w:lang w:val="fr_FR" w:bidi="fr_FR"/>
        </w:rPr>
        <w:t xml:space="preserve">Jésus dit que la raison pour laquelle les pharisiens vont souffrir est parce qu'ils ferment l'entrée du </w:t>
      </w:r>
      <w:r>
        <w:rPr>
          <w:b/>
          <w:lang w:val="fr_FR" w:bidi="fr_FR"/>
        </w:rPr>
        <w:t>royaume des cieux</w:t>
      </w:r>
      <w:r>
        <w:rPr>
          <w:lang w:val="fr_FR" w:bidi="fr_FR"/>
        </w:rPr>
        <w:t xml:space="preserve"> devant les gens. Le royaume des cieux signifie que Dieu règne comme un roi dans les cœurs de son peuple. Voir le Glossaire principal pour une définition complète du </w:t>
      </w:r>
      <w:r>
        <w:rPr>
          <w:b/>
          <w:lang w:val="fr_FR" w:bidi="fr_FR"/>
        </w:rPr>
        <w:t>royaume des cieux</w:t>
      </w:r>
      <w:r>
        <w:rPr>
          <w:lang w:val="fr_FR" w:bidi="fr_FR"/>
        </w:rPr>
        <w:t>. Dans ce passage, Jésus parle de personnes qui essaient d'entrer dans la connaissance de Dieu d'une manière qui les sauve et leur donne la vie éternelle. Utilisez le même mot pour traduire « royaume des cieux » que vous avez utilisé dans d'autres passages.</w:t>
      </w:r>
    </w:p>
    <w:p>
      <w:pPr/>
      <w:r>
        <w:rPr>
          <w:lang w:val="fr_FR" w:bidi="fr_FR"/>
        </w:rPr>
      </w:r>
      <w:r>
        <w:rPr>
          <w:lang w:val="fr_FR" w:bidi="fr_FR"/>
        </w:rPr>
        <w:t xml:space="preserve">Jésus répète l'expression qu'il avait utilisé pour la première fois pour parler aux scribes et aux pharisiens : « Hélas pour vous, scribes et pharisiens, hypocrites ! » Utilisez de nouveau la même formulation que vous avez utilisée dans ce verset. Ensuite, Jésus dit que les scribes et les pharisiens travaillent très dur pour convaincre ne serait-ce qu'un seul non-juif de devenir juif. Jésus dit qu'ils voyagent sur la terre et la mer, ce qui signifie qu'ils se rendent dans des lieux très éloignés. Puis Jésus dit que quand ils convainquent quelqu'un de devenir juif, ils font de lui « </w:t>
      </w:r>
      <w:r>
        <w:rPr>
          <w:b/>
          <w:lang w:val="fr_FR" w:bidi="fr_FR"/>
        </w:rPr>
        <w:t>deux fois plus</w:t>
      </w:r>
      <w:r>
        <w:rPr>
          <w:lang w:val="fr_FR" w:bidi="fr_FR"/>
        </w:rPr>
        <w:t xml:space="preserve"> un fils de l'</w:t>
      </w:r>
      <w:r>
        <w:rPr>
          <w:b/>
          <w:lang w:val="fr_FR" w:bidi="fr_FR"/>
        </w:rPr>
        <w:t>enfer</w:t>
      </w:r>
      <w:r>
        <w:rPr>
          <w:lang w:val="fr_FR" w:bidi="fr_FR"/>
        </w:rPr>
        <w:t xml:space="preserve"> » qu'ils ne le sont eux-mêmes. « Deux fois plus » est une façon forte de dire encore plus. « Fils de l'enfer » est une expression de style hébraïque pour dire que quelqu'un appartient à l'enfer ou mérite d'être puni en enfer, le lieu où les incroyants iront et seront punis à la fin du monde. Voir le Glossaire principal pour une définition complète de </w:t>
      </w:r>
      <w:r>
        <w:rPr>
          <w:b/>
          <w:lang w:val="fr_FR" w:bidi="fr_FR"/>
        </w:rPr>
        <w:t>l'enfer</w:t>
      </w:r>
      <w:r>
        <w:rPr>
          <w:lang w:val="fr_FR" w:bidi="fr_FR"/>
        </w:rPr>
        <w:t>, et utilisez le même mot que vous avez utilisé dans d'autres passages.</w:t>
      </w:r>
    </w:p>
    <w:p>
      <w:pPr/>
      <w:r>
        <w:rPr>
          <w:lang w:val="fr_FR" w:bidi="fr_FR"/>
        </w:rPr>
      </w:r>
      <w:r>
        <w:rPr>
          <w:lang w:val="fr_FR" w:bidi="fr_FR"/>
        </w:rPr>
        <w:t xml:space="preserve">La déclaration suivante que fait Jésus est comme les deux premières, sauf qu'au lieu de répéter « scribes et pharisiens, hypocrites ! », Jésus dit : « Hélas pour vous, guides aveugles ! » Puis Jésus donne un exemple de la façon dont les pharisiens et les scribes sont comme des personnes aveugles qui essaient de montrer aux autres la voie. Il dit qu'ils enseignent aux gens : « Si quelqu'un </w:t>
      </w:r>
      <w:r>
        <w:rPr>
          <w:b/>
          <w:lang w:val="fr_FR" w:bidi="fr_FR"/>
        </w:rPr>
        <w:t>jure</w:t>
      </w:r>
      <w:r>
        <w:rPr>
          <w:lang w:val="fr_FR" w:bidi="fr_FR"/>
        </w:rPr>
        <w:t xml:space="preserve"> par le </w:t>
      </w:r>
      <w:r>
        <w:rPr>
          <w:b/>
          <w:lang w:val="fr_FR" w:bidi="fr_FR"/>
        </w:rPr>
        <w:t>temple</w:t>
      </w:r>
      <w:r>
        <w:rPr>
          <w:lang w:val="fr_FR" w:bidi="fr_FR"/>
        </w:rPr>
        <w:t xml:space="preserve">, cela ne signifie rien ; mais quiconque jure par l'or du temple est lié par ce serment ». Jurer un serment signifie que la personne qui dit le serment demande à Dieu de la punir s'il ne garde pas sa promesse. Voir le Glossaire principal pour une définition complète de </w:t>
      </w:r>
      <w:r>
        <w:rPr>
          <w:b/>
          <w:lang w:val="fr_FR" w:bidi="fr_FR"/>
        </w:rPr>
        <w:t>serment</w:t>
      </w:r>
      <w:r>
        <w:rPr>
          <w:lang w:val="fr_FR" w:bidi="fr_FR"/>
        </w:rPr>
        <w:t xml:space="preserve">. Être lié par un serment signifie que Dieu s'attend à ce que cette personne fasse tout ce qu'il a promis de faire. Le temple était le lieu où les gens en Israël venaient pour adorer et faire des sacrifices à Dieu. Voir le Glossaire principal pour une définition complète de </w:t>
      </w:r>
      <w:r>
        <w:rPr>
          <w:b/>
          <w:lang w:val="fr_FR" w:bidi="fr_FR"/>
        </w:rPr>
        <w:t>temple</w:t>
      </w:r>
      <w:r>
        <w:rPr>
          <w:lang w:val="fr_FR" w:bidi="fr_FR"/>
        </w:rPr>
        <w:t>, et assurez-vous d'utiliser le même mot que vous avez utilisé dans d'autres passages.</w:t>
      </w:r>
    </w:p>
    <w:p>
      <w:pPr/>
      <w:r>
        <w:rPr>
          <w:lang w:val="fr_FR" w:bidi="fr_FR"/>
        </w:rPr>
      </w:r>
      <w:r>
        <w:rPr>
          <w:lang w:val="fr_FR" w:bidi="fr_FR"/>
        </w:rPr>
        <w:t>De même, Jésus dit que les scribes et les pharisiens enseignent aux gens que « Si quelqu'un jure par l'</w:t>
      </w:r>
      <w:r>
        <w:rPr>
          <w:b/>
          <w:lang w:val="fr_FR" w:bidi="fr_FR"/>
        </w:rPr>
        <w:t>autel</w:t>
      </w:r>
      <w:r>
        <w:rPr>
          <w:lang w:val="fr_FR" w:bidi="fr_FR"/>
        </w:rPr>
        <w:t>, cela ne signifie rien ; mais quiconque jure par l'</w:t>
      </w:r>
      <w:r>
        <w:rPr>
          <w:b/>
          <w:lang w:val="fr_FR" w:bidi="fr_FR"/>
        </w:rPr>
        <w:t>offrande</w:t>
      </w:r>
      <w:r>
        <w:rPr>
          <w:lang w:val="fr_FR" w:bidi="fr_FR"/>
        </w:rPr>
        <w:t xml:space="preserve"> sur l'autel est lié par ce serment ». Jésus parle de l'autel des offrandes brûlées dans le temple, le lieu où les sacrificateurs tuaient et brûlaient des animaux comme offrande à Dieu. Voir le Glossaire principal pour une définition complète d'</w:t>
      </w:r>
      <w:r>
        <w:rPr>
          <w:b/>
          <w:lang w:val="fr_FR" w:bidi="fr_FR"/>
        </w:rPr>
        <w:t>autel</w:t>
      </w:r>
      <w:r>
        <w:rPr>
          <w:lang w:val="fr_FR" w:bidi="fr_FR"/>
        </w:rPr>
        <w:t>, et utilisez le même mot que vous avez utilisé dans d'autres passages.</w:t>
      </w:r>
    </w:p>
    <w:p>
      <w:pPr/>
      <w:r>
        <w:rPr>
          <w:lang w:val="fr_FR" w:bidi="fr_FR"/>
        </w:rPr>
      </w:r>
      <w:r>
        <w:rPr>
          <w:lang w:val="fr_FR" w:bidi="fr_FR"/>
        </w:rPr>
        <w:t>Arrêtez-vous et montrez à votre équipe une image de l'autel des offrandes brûlées dans le temple.</w:t>
      </w:r>
    </w:p>
    <w:p>
      <w:pPr/>
      <w:r>
        <w:rPr>
          <w:lang w:val="fr_FR" w:bidi="fr_FR"/>
        </w:rPr>
      </w:r>
      <w:r>
        <w:rPr>
          <w:lang w:val="fr_FR" w:bidi="fr_FR"/>
        </w:rPr>
        <w:t xml:space="preserve">Jésus dit que quiconque jure par les </w:t>
      </w:r>
      <w:r>
        <w:rPr>
          <w:b/>
          <w:lang w:val="fr_FR" w:bidi="fr_FR"/>
        </w:rPr>
        <w:t>cieux</w:t>
      </w:r>
      <w:r>
        <w:rPr>
          <w:lang w:val="fr_FR" w:bidi="fr_FR"/>
        </w:rPr>
        <w:t xml:space="preserve"> jure aussi par « le </w:t>
      </w:r>
      <w:r>
        <w:rPr>
          <w:b/>
          <w:lang w:val="fr_FR" w:bidi="fr_FR"/>
        </w:rPr>
        <w:t>trône de Dieu</w:t>
      </w:r>
      <w:r>
        <w:rPr>
          <w:lang w:val="fr_FR" w:bidi="fr_FR"/>
        </w:rPr>
        <w:t xml:space="preserve"> et par celui qui est assis dessus », ce qui signifie Dieu lui-même. </w:t>
      </w:r>
      <w:r>
        <w:rPr>
          <w:b/>
          <w:lang w:val="fr_FR" w:bidi="fr_FR"/>
        </w:rPr>
        <w:t>Les cieux</w:t>
      </w:r>
      <w:r>
        <w:rPr>
          <w:lang w:val="fr_FR" w:bidi="fr_FR"/>
        </w:rPr>
        <w:t xml:space="preserve"> signifie le lieu où vit Dieu. Voir le Glossaire principal pour une définition complète, et utilisez le même mot que vous avez utilisé dans d'autres passages. Un trône était une chaise spéciale où seul un roi pouvait s'asseoir. Le roi était assis dans le trône pour des affaires, comme parler à des invités et à des fonctionnaires ou juger entre des personnes qui avaient une dispute. Beaucoup de passages bibliques parlent de Dieu assis sur son trône dans les cieux pour juger et régner sur les êtres célestes comme les anges et les personnes sur la terre.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23:23–28</w:t>
      </w:r>
      <w:r>
        <w:rPr>
          <w:lang w:val="fr_FR" w:bidi="fr_FR"/>
        </w:rPr>
      </w:r>
    </w:p>
    <w:p>
      <w:pPr>
        <w:pStyle w:val="Heading3"/>
      </w:pPr>
      <w:r>
        <w:rPr>
          <w:lang w:val="fr_FR" w:bidi="fr_FR"/>
        </w:rPr>
        <w:t>Écouter et Cœur</w:t>
      </w:r>
    </w:p>
    <w:p>
      <w:pPr/>
      <w:r>
        <w:rPr>
          <w:lang w:val="fr_FR" w:bidi="fr_FR"/>
        </w:rPr>
      </w:r>
      <w:r>
        <w:rPr>
          <w:lang w:val="fr_FR" w:bidi="fr_FR"/>
        </w:rPr>
        <w:t>Écoutez Matthieu 23.23–28.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histoire, Jésus continue d'accuser les pharisiens et les enseignants de la loi religieuse d'essayer de paraître bons à l'extérieur, même s'ils n'avaient pas de bons cœurs. Jésus utilise l'expression « Malheur à vous » pour montrer qu'il souligne leurs erreurs. Jésus dit que des choses terribles leur arriveront quand Dieu les punira pour ces erreurs. Dans cette série de sept « malheurs », c'est-à-dire des exemples des erreurs des chefs religieux, nous en sommes aux quatrième et cinquième exemples.</w:t>
      </w:r>
    </w:p>
    <w:p>
      <w:pPr/>
      <w:r>
        <w:rPr>
          <w:lang w:val="fr_FR" w:bidi="fr_FR"/>
        </w:rPr>
      </w:r>
      <w:r>
        <w:rPr>
          <w:lang w:val="fr_FR" w:bidi="fr_FR"/>
        </w:rPr>
        <w:t>Cette histoire commence avec le quatrième exemple. Dans le quatrième exemple, Jésus souligne que les chefs religieux suivent les détails de la loi de Dieu qu'il a donnée à son peuple. L'une de ces lois exige que son peuple donne un dixième de sa moisson à Dieu en la donnant aux sacrificateurs du temple et aux chefs religieux. Cette moisson aurait inclus leur grain, du raisin sous forme de vin et de l'huile d'olive. Les chefs religieux donnaient encore plus : ils donnaient une dixième partie de leurs herbes telles que la menthe, l'aneth et le cumin. Cependant, ces mêmes hommes ne démontraient pas de justice, ou ne traitaient pas les gens de manière équitable. Ils ne démontraient pas de miséricorde, ou n'avaient pas de compassion pour les gens. Ils n'étaient pas fidèles à Dieu en suivant tous ses commandements et en étant en bonne relation avec Dieu lui-même. Jésus veut que les gens suivent les lois de Dieu (même les lois sur le fait de donner un dixième de la moisson), mais il veut aussi que son peuple fasse les choses plus difficiles comme avoir une bonne relation avec Dieu et avec les autres personnes.</w:t>
      </w:r>
    </w:p>
    <w:p>
      <w:pPr/>
      <w:r>
        <w:rPr>
          <w:lang w:val="fr_FR" w:bidi="fr_FR"/>
        </w:rPr>
      </w:r>
      <w:r>
        <w:rPr>
          <w:lang w:val="fr_FR" w:bidi="fr_FR"/>
        </w:rPr>
        <w:t>L'aneth, la menthe et le cumin étaient des herbes importantes utilisées pour épicer la nourriture dans cette culture.</w:t>
      </w:r>
    </w:p>
    <w:p>
      <w:pPr/>
      <w:r>
        <w:rPr>
          <w:lang w:val="fr_FR" w:bidi="fr_FR"/>
        </w:rPr>
      </w:r>
      <w:r>
        <w:rPr>
          <w:lang w:val="fr_FR" w:bidi="fr_FR"/>
        </w:rPr>
        <w:t>Arrêtez-vous ici et montrez une photo d'une plante d'aneth, d'une plante de menthe et d'une plante de cumin. Mettez cet enregistrement en pause ici.</w:t>
      </w:r>
    </w:p>
    <w:p>
      <w:pPr/>
      <w:r>
        <w:rPr>
          <w:lang w:val="fr_FR" w:bidi="fr_FR"/>
        </w:rPr>
      </w:r>
      <w:r>
        <w:rPr>
          <w:lang w:val="fr_FR" w:bidi="fr_FR"/>
        </w:rPr>
        <w:t>Puis Jésus utilise une exagération, comme il le fait souvent, pour expliquer ce qu'il dit. Jésus utilise des extrêmes. Il compare le plus petit insecte dans leur région, le moucheron, au plus grand animal, le chameau. Les chefs religieux avaient peur de manger tout ce qui était impur, ou inapte à Dieu. Ils utilisaient donc une passoire pour filtrer les minuscules moucherons de leur boisson. C'est comme quand les chefs religieux suivent chaque partie de la loi de Dieu. Mais en se concentrant sur les moucherons, ils ne voient même pas les parties importantes de la loi, qui sont comme le chameau : le plus grand animal dans cette région.</w:t>
      </w:r>
    </w:p>
    <w:p>
      <w:pPr/>
      <w:r>
        <w:rPr>
          <w:lang w:val="fr_FR" w:bidi="fr_FR"/>
        </w:rPr>
      </w:r>
      <w:r>
        <w:rPr>
          <w:lang w:val="fr_FR" w:bidi="fr_FR"/>
        </w:rPr>
        <w:t>Arrêtez-vous ici et montrez à votre équipe de traduction des photos d'un moucheron et d'un chameau. Mettez cet enregistrement en pause ici.</w:t>
      </w:r>
    </w:p>
    <w:p>
      <w:pPr/>
      <w:r>
        <w:rPr>
          <w:lang w:val="fr_FR" w:bidi="fr_FR"/>
        </w:rPr>
      </w:r>
      <w:r>
        <w:rPr>
          <w:lang w:val="fr_FR" w:bidi="fr_FR"/>
        </w:rPr>
        <w:t>Jésus appelle les chefs religieux « des guides aveugles », parce qu'ils sont censés guider les gens pour suivre Dieu, mais ils ne peuvent même pas voir les parties importantes de la loi de Dieu.</w:t>
      </w:r>
    </w:p>
    <w:p>
      <w:pPr/>
      <w:r>
        <w:rPr>
          <w:lang w:val="fr_FR" w:bidi="fr_FR"/>
        </w:rPr>
      </w:r>
      <w:r>
        <w:rPr>
          <w:lang w:val="fr_FR" w:bidi="fr_FR"/>
        </w:rPr>
        <w:t>Jésus continue en parlant de l'idée de la pureté rituelle, c'est-à-dire d'être apte à servir Dieu, dans le cinquième « malheur » aux chefs religieux. Il compare l'intérieur d'un plat ou d'une coupe que quelqu'un boit aux pensées et aux intentions des gens. Puis il compare l'extérieur du plat ou de la coupe à ce à quoi ressemblent les actions d'une personne. Il dit que les chefs religieux passent du temps et de l'énergie à paraître bons en faisant toutes les bonnes actions, mais ils sont cupides et veulent simplement des choses pour eux-mêmes. Jésus appelle de nouveau les chefs religieux aveugles : cette fois-ci, il souligne cela en nommant spécifiquement un maître de la loi. Jésus dit : « Pharisien ! » Jésus leur dit de nettoyer l'intérieur de la coupe et du plat, et alors l'extérieur sera propre aussi. En d'autres termes, Jésus dit que quand une personne a de bonnes intentions et a une bonne relation avec Dieu, elle fera aussi de bonnes actions que les gens peuvent voir.</w:t>
      </w:r>
    </w:p>
    <w:p>
      <w:pPr/>
      <w:r>
        <w:rPr>
          <w:lang w:val="fr_FR" w:bidi="fr_FR"/>
        </w:rPr>
      </w:r>
      <w:r>
        <w:rPr>
          <w:lang w:val="fr_FR" w:bidi="fr_FR"/>
        </w:rPr>
        <w:t>Arrêtez-vous ici et montrez à votre équipe de traduction une photo d'une coupe et d'un plat.</w:t>
      </w:r>
    </w:p>
    <w:p>
      <w:pPr/>
      <w:r>
        <w:rPr>
          <w:lang w:val="fr_FR" w:bidi="fr_FR"/>
        </w:rPr>
      </w:r>
      <w:r>
        <w:rPr>
          <w:lang w:val="fr_FR" w:bidi="fr_FR"/>
        </w:rPr>
        <w:t>Arrêtez-vous ici et racontez une histoire au sujet de quelqu'un dans votre culture qui agissait de manière agréable, mais tout le monde savait qu'ils n'étaient pas vraiment des personnes gentilles. Comment tout le monde savait-il qu'ils n'étaient pas gentils ? Quels types de mots utilisez-vous pour décrire ces types de personnes ? Mettez cet enregistrement en pause ici.</w:t>
      </w:r>
    </w:p>
    <w:p>
      <w:pPr/>
      <w:r>
        <w:rPr>
          <w:lang w:val="fr_FR" w:bidi="fr_FR"/>
        </w:rPr>
      </w:r>
      <w:r>
        <w:rPr>
          <w:lang w:val="fr_FR" w:bidi="fr_FR"/>
        </w:rPr>
        <w:t>Jésus souligne vraiment le contraste entre l'extérieur et l'intérieur d'une personne dans le sixième malheur, ou avertissement, aux chefs religieux. Il parle de tombes, qui sont l'endroit où les gens mettaient les corps morts. Dans la culture juive, les corps morts et les tombes sont impurs, ou inaptes à servir Dieu. À Jérusalem, les gens peignaient ces tombes en blanc afin de les faire paraître pures et pour que tout le monde puisse les voir et être sûr de ne pas les toucher. Si les gens touchaient ces tombes, ils devenaient rituellement impurs. Cela signifie qu'ils ne seraient pas capables d'adorer Dieu dans le temple jusqu'à ce qu'ils fassent certains rituels pour devenir purs de nouveau. Jésus compare les pharisiens à des tombes blanchies à la chaux, c'est-à-dire lavées. Mais même quand quelqu'un nettoie l'extérieur de ces tombes, elles sont quand même inaptes à servir Dieu parce qu'il y a des personnes mortes à l'intérieur. Jésus dit que les gens sont exactement comme cela : même quand nous faisons de bonnes actions, il est important pour nous d'avoir de bonnes intentions et une bonne relation avec Dieu. Les pharisiens faisaient des actions justes qui suivaient les lois de Dieu. De l'extérieur, ils semblaient donc justes, c'est-à-dire dans une bonne relation avec Dieu. Cependant, leurs cœurs ou leurs intentions étaient méchants ou mauvais. Ils étaient des hypocrites. Ils étaient comme les tombes blanchies à la chaux.</w:t>
      </w:r>
    </w:p>
    <w:p>
      <w:pPr/>
      <w:r>
        <w:rPr>
          <w:lang w:val="fr_FR" w:bidi="fr_FR"/>
        </w:rPr>
      </w:r>
      <w:r>
        <w:rPr>
          <w:lang w:val="fr_FR" w:bidi="fr_FR"/>
        </w:rPr>
        <w:t>Arrêtez-vous ici et montrez à votre équipe de traduction une photo d'une tombe blanchie à la chaux.</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Dans la première partie :</w:t>
      </w:r>
      <w:r>
        <w:rPr>
          <w:lang w:val="fr_FR" w:bidi="fr_FR"/>
        </w:rPr>
        <w:t xml:space="preserve"> Jésus avertit les chefs religieux qu'ils ont négligé les parties les plus importantes de la loi de Dieu : traiter les gens de manière juste et avec miséricorde, et avoir une bonne relation avec Dieu.</w:t>
      </w:r>
    </w:p>
    <w:p>
      <w:pPr/>
      <w:r>
        <w:rPr>
          <w:lang w:val="fr_FR" w:bidi="fr_FR"/>
        </w:rPr>
      </w:r>
      <w:r>
        <w:rPr>
          <w:b/>
          <w:lang w:val="fr_FR" w:bidi="fr_FR"/>
        </w:rPr>
        <w:t>Dans la deuxième partie :</w:t>
      </w:r>
      <w:r>
        <w:rPr>
          <w:lang w:val="fr_FR" w:bidi="fr_FR"/>
        </w:rPr>
        <w:t xml:space="preserve"> Jésus dit que les chefs religieux semblent bons à l'extérieur par leurs actions, mais leurs cœurs ne sont pas bons à l'intérieur : ils devraient d'abord travailler à faire en sorte que leurs cœurs suivent Dieu.</w:t>
      </w:r>
    </w:p>
    <w:p>
      <w:pPr/>
      <w:r>
        <w:rPr>
          <w:lang w:val="fr_FR" w:bidi="fr_FR"/>
        </w:rPr>
      </w:r>
      <w:r>
        <w:rPr>
          <w:b/>
          <w:lang w:val="fr_FR" w:bidi="fr_FR"/>
        </w:rPr>
        <w:t>Dans la troisième partie :</w:t>
      </w:r>
      <w:r>
        <w:rPr>
          <w:lang w:val="fr_FR" w:bidi="fr_FR"/>
        </w:rPr>
        <w:t xml:space="preserve"> Jésus dit que les chefs religieux sont comme des tombes blanchies à la chaux qui semblent pures à l'extérieur à cause de leurs bonnes actions, mais ne sont pas aptes à servir Dieu à l'intérieur à cause de leurs mauvaises intentions.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autres membres de la foule</w:t>
      </w:r>
    </w:p>
    <w:p>
      <w:pPr>
        <w:pStyle w:val="ListBullet"/>
        <w:spacing w:line="240" w:lineRule="auto"/>
        <w:ind w:left="720"/>
      </w:pPr>
      <w:r>
        <w:rPr>
          <w:lang w:val="fr_FR" w:bidi="fr_FR"/>
        </w:rPr>
      </w:r>
      <w:r>
        <w:rPr>
          <w:lang w:val="fr_FR" w:bidi="fr_FR"/>
        </w:rPr>
        <w:t>Les disciples écoutent aussi cet enseignement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ce passage poursuit l'enseignement de Jésus aux chefs religieux dans les parvis du temple. Beaucoup de personnes sont dans le temple pendant cette période. Bien que Jésus s'adresse directement aux chefs religieux, d'autres dans la foule, y compris les disciples de Jésus, entendraient tout ce que Jésus dit. Jésus vient de donner trois malheurs, c'est-à-dire des avertissements, aux chefs religieux parce qu'ils sont des hypocrites : ils enseignent aux gens à suivre les lois de Dieu, mais ils ne sont pas miséricordieux ou justes dans leurs actions. Ils n'ont pas une bonne relation avec Dieu.</w:t>
      </w:r>
    </w:p>
    <w:p>
      <w:pPr/>
      <w:r>
        <w:rPr>
          <w:lang w:val="fr_FR" w:bidi="fr_FR"/>
        </w:rPr>
      </w:r>
      <w:r>
        <w:rPr>
          <w:lang w:val="fr_FR" w:bidi="fr_FR"/>
        </w:rPr>
        <w:t>Jésus donne les trois prochains « malheurs », ou avertissements, aux chefs religieux. Dans le premier malheur de cette section, Jésus adresse de nouveau les gens à qui il parle : les enseignants de la loi et les pharisiens. Il les appelle des hypocrites. Jésus dit qu'ils font une chose, mais ils devraient au lieu de cela faire une autre chose. Les chefs religieux donnent une dixième partie de leurs épices.</w:t>
      </w:r>
    </w:p>
    <w:p>
      <w:pPr/>
      <w:r>
        <w:rPr>
          <w:lang w:val="fr_FR" w:bidi="fr_FR"/>
        </w:rPr>
      </w:r>
      <w:r>
        <w:rPr>
          <w:lang w:val="fr_FR" w:bidi="fr_FR"/>
        </w:rPr>
        <w:t>Vous voudrez peut-être vous arrêter ici et trouver une grande plante avec beaucoup de feuilles. Toutes les dix feuilles, prenez une feuille et mettez-les dans une autre pile. La pile représente une dixième partie de cette plante. C'est ce que les chefs religieux faisaient avec toute leur moisson. Arrêtez l'enregistrement ici.</w:t>
      </w:r>
    </w:p>
    <w:p>
      <w:pPr/>
      <w:r>
        <w:rPr>
          <w:lang w:val="fr_FR" w:bidi="fr_FR"/>
        </w:rPr>
      </w:r>
      <w:r>
        <w:rPr>
          <w:lang w:val="fr_FR" w:bidi="fr_FR"/>
        </w:rPr>
        <w:t xml:space="preserve">Les chefs religieux devraient faire la deuxième chose que Jésus mentionne : ils devraient agir de manière juste, miséricordieuse et fidèle. Puis Jésus compare les chefs religieux à des guides aveugles. Jésus utilise l'exagération pour montrer clairement que les gens doivent prêter attention à la chose la plus importante : leur relation avec Dieu. Jésus utilise le plus petit animal et le plus grand animal pour exagérer son point et faire en sorte que les gens prêtent attention à cet enseignement. </w:t>
      </w:r>
    </w:p>
    <w:p>
      <w:pPr/>
      <w:r>
        <w:rPr>
          <w:lang w:val="fr_FR" w:bidi="fr_FR"/>
        </w:rPr>
      </w:r>
      <w:r>
        <w:rPr>
          <w:lang w:val="fr_FR" w:bidi="fr_FR"/>
        </w:rPr>
        <w:t>Arrêtez-vous ici et discutez en tant qu'équipe de traduction : Donnez des exemples de comparaisons ou d'exagérations que vous utilisez dans des histoires ou des proverbes pour enseigner une valeur importante. Mettez cet enregistrement en pause ici.</w:t>
      </w:r>
    </w:p>
    <w:p>
      <w:pPr/>
      <w:r>
        <w:rPr>
          <w:lang w:val="fr_FR" w:bidi="fr_FR"/>
        </w:rPr>
      </w:r>
      <w:r>
        <w:rPr>
          <w:lang w:val="fr_FR" w:bidi="fr_FR"/>
        </w:rPr>
        <w:t>Dans le cinquième malheur, Jésus s'adresse aux chefs religieux de la même manière : « Malheur à vous, enseignants de la loi et pharisiens, hypocrites ! » Jésus dit quelque chose de similaire, mais de manière différente. Jésus dit que les chefs religieux nettoient l'extérieur de leur coupe, mais pas l'intérieur. De la même manière, ils font de bonnes œuvres pour paraître bons, mais ils sont cupides et ne se soucient que d'eux-mêmes. Puis Jésus insiste sur son point en parlant comme s'il ne s'adressait qu'à un seul pharisien : Il dit : « Pharisien aveugle ! » Puis Jésus dit au pharisien qu'il doit nettoyer l'intérieur du plat pour que l'extérieur soit pur aussi. C'est une manière pour Jésus de rendre personnels ses avertissements aux pharisiens : ils doivent s'arrêter et penser à ce qu'ils font et changer leurs façons de faire.</w:t>
      </w:r>
    </w:p>
    <w:p>
      <w:pPr/>
      <w:r>
        <w:rPr>
          <w:lang w:val="fr_FR" w:bidi="fr_FR"/>
        </w:rPr>
      </w:r>
      <w:r>
        <w:rPr>
          <w:lang w:val="fr_FR" w:bidi="fr_FR"/>
        </w:rPr>
        <w:t>Dans le sixième malheur, Jésus s'adresse de nouveau aux chefs religieux de la même manière : « Malheur à vous, docteurs de la loi et pharisiens, hypocrites ! » Jésus aborde de nouveau le même problème, mais de nouveau de manière différente. Cette fois-ci, Jésus utilise une comparaison de tombes blanchies à la chaux pour montrer que les chefs religieux semblent purs à l'extérieur, mais à l'intérieur, ils sont impurs comme les tombes qui contiennent des corps morts. Ils sont inaptes à servir Dieu parce qu'ils n'ont pas de bonnes intentions ou une bonne relation avec Dieu.</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enseignants de la loi</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autres membres de la foule</w:t>
      </w:r>
    </w:p>
    <w:p>
      <w:pPr>
        <w:pStyle w:val="ListBullet"/>
        <w:spacing w:line="240" w:lineRule="auto"/>
        <w:ind w:left="720"/>
      </w:pPr>
      <w:r>
        <w:rPr>
          <w:lang w:val="fr_FR" w:bidi="fr_FR"/>
        </w:rPr>
      </w:r>
      <w:r>
        <w:rPr>
          <w:lang w:val="fr_FR" w:bidi="fr_FR"/>
        </w:rPr>
        <w:t>Les disciples écoutent aussi cet enseignement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se trouve encore dans les parvis du temple, en train d'enseigner à une foule de chefs religieux. Beaucoup d'autres sont là aussi, y compris les disciples de Jésus. Jésus poursuit son enseignement.</w:t>
      </w:r>
    </w:p>
    <w:p>
      <w:pPr/>
      <w:r>
        <w:rPr>
          <w:lang w:val="fr_FR" w:bidi="fr_FR"/>
        </w:rPr>
      </w:r>
      <w:r>
        <w:rPr>
          <w:lang w:val="fr_FR" w:bidi="fr_FR"/>
        </w:rPr>
        <w:t>Jésus dit : « Des choses terribles vous arriveront, à vous enseignants de la loi et à vous pharisiens, hypocrites ! Vous donnez une dixième partie de vos épices : la menthe, l'aneth et le cumin. Mais vous avez négligé les questions plus importantes de la loi : la justice, la miséricorde et la fidélité. Vous auriez dû pratiquer la justice, la miséricorde et la fidélité, et aussi donner un dixième de vos épices. Guides aveugles ! Vous filtrez un moucheron, mais avalez un chameau. »</w:t>
      </w:r>
    </w:p>
    <w:p>
      <w:pPr>
        <w:pStyle w:val="ListBullet"/>
        <w:spacing w:line="240" w:lineRule="auto"/>
        <w:ind w:left="720"/>
      </w:pPr>
      <w:r>
        <w:rPr>
          <w:lang w:val="fr_FR" w:bidi="fr_FR"/>
        </w:rPr>
      </w:r>
      <w:r>
        <w:rPr>
          <w:lang w:val="fr_FR" w:bidi="fr_FR"/>
        </w:rPr>
        <w:t>Arrêtez la représentation ici.</w:t>
      </w:r>
    </w:p>
    <w:p>
      <w:pPr>
        <w:pStyle w:val="ListBullet"/>
        <w:spacing w:line="240" w:lineRule="auto"/>
        <w:ind w:left="720"/>
      </w:pPr>
      <w:r>
        <w:rPr>
          <w:lang w:val="fr_FR" w:bidi="fr_FR"/>
        </w:rPr>
      </w:r>
      <w:r>
        <w:rPr>
          <w:lang w:val="fr_FR" w:bidi="fr_FR"/>
        </w:rPr>
        <w:t>Demandez aux acteurs qui jouent les responsables religieux : « Que ressentez-vous ? » Vous entendrez peut-être des choses comme : « Je suis en colère que Jésus dise cela », « Confus, je pensais que ce que je faisais était suffisamment bon ».</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J'ai toujours su que quelque chose n'allait pas ! Les enseignants religieux n'ont pas de bons cœurs. J'aime bien Jésus », « Confus : je ne sais plus comment vivre.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poursuit en disant : « Des choses terribles vous arriveront, enseignants de la loi et pharisiens, hypocrites ! Vous nettoyez l'extérieur de la coupe et du plat, mais à l'intérieur, ils sont pleins de cupidité et ils ne se soucient que d'obtenir des choses pour eux-mêmes. Pharisien aveugle ! Nettoyez d'abord l'intérieur de la coupe et du plat, et ensuite l'extérieur sera aussi pur. »</w:t>
      </w:r>
    </w:p>
    <w:p>
      <w:pPr>
        <w:pStyle w:val="ListBullet"/>
        <w:spacing w:line="240" w:lineRule="auto"/>
        <w:ind w:left="720"/>
      </w:pPr>
      <w:r>
        <w:rPr>
          <w:lang w:val="fr_FR" w:bidi="fr_FR"/>
        </w:rPr>
      </w:r>
      <w:r>
        <w:rPr>
          <w:lang w:val="fr_FR" w:bidi="fr_FR"/>
        </w:rPr>
        <w:t>Arrêtez la représentation ici.</w:t>
      </w:r>
    </w:p>
    <w:p>
      <w:pPr>
        <w:pStyle w:val="ListBullet"/>
        <w:spacing w:line="240" w:lineRule="auto"/>
        <w:ind w:left="720"/>
      </w:pPr>
      <w:r>
        <w:rPr>
          <w:lang w:val="fr_FR" w:bidi="fr_FR"/>
        </w:rPr>
      </w:r>
      <w:r>
        <w:rPr>
          <w:lang w:val="fr_FR" w:bidi="fr_FR"/>
        </w:rPr>
        <w:t>Demandez aux acteurs qui jouent les responsables religieux : « Que ressentez-vous ? » Vous entendrez peut-être des choses comme : « Je suis si en colère ! Je ne suis pas cupide ! Je fais de mon mieux pour suivre Dieu ! » « Nous devons tuer cet homme ! Je suis embarrassé parce qu'il dit à tout le monde le genre de choses à laquelle je pense dans mon cœur.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poursuit en disant : « Des choses terribles vous arriveront, enseignants de la loi et pharisiens, hypocrites ! Vous êtes comme des tombes blanchies à la chaux, qui semblent belles à l'extérieur, mais à l'intérieur sont remplies d'ossements morts et de tout ce qui est impur. De la même manière, à l'extérieur, vous apparaissez aux gens comme des justes, mais à l'intérieur, vous êtes plein d'hypocrisie et de méchanceté. »</w:t>
      </w:r>
    </w:p>
    <w:p>
      <w:pPr>
        <w:pStyle w:val="ListBullet"/>
        <w:spacing w:line="240" w:lineRule="auto"/>
        <w:ind w:left="720"/>
      </w:pPr>
      <w:r>
        <w:rPr>
          <w:lang w:val="fr_FR" w:bidi="fr_FR"/>
        </w:rPr>
      </w:r>
      <w:r>
        <w:rPr>
          <w:lang w:val="fr_FR" w:bidi="fr_FR"/>
        </w:rPr>
        <w:t>Arrêtez la représentation ici.</w:t>
      </w:r>
    </w:p>
    <w:p>
      <w:pPr>
        <w:pStyle w:val="ListBullet"/>
        <w:spacing w:line="240" w:lineRule="auto"/>
        <w:ind w:left="720"/>
      </w:pPr>
      <w:r>
        <w:rPr>
          <w:lang w:val="fr_FR" w:bidi="fr_FR"/>
        </w:rPr>
      </w:r>
      <w:r>
        <w:rPr>
          <w:lang w:val="fr_FR" w:bidi="fr_FR"/>
        </w:rPr>
        <w:t>Demandez maintenant aux personnes qui jouent le rôle des foules : « Que ressentez-vous ? » Vous entendrez peut-être des choses comme : « Confus, à qui puis-je faire confiance ? Je pensais que si je suivais ce que les chefs religieux me disaient de faire, Dieu m'accepterait. Ces hommes ne sont-ils pas dignes de confiance ?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Triste qu'ils soient morts à l'intérieur. Je souhaiterais qu'ils me suivent et aient la vraie vie.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parle encore avec les </w:t>
      </w:r>
      <w:r>
        <w:rPr>
          <w:b/>
          <w:lang w:val="fr_FR" w:bidi="fr_FR"/>
        </w:rPr>
        <w:t>enseignants de la loi</w:t>
      </w:r>
      <w:r>
        <w:rPr>
          <w:lang w:val="fr_FR" w:bidi="fr_FR"/>
        </w:rPr>
        <w:t xml:space="preserve"> et les </w:t>
      </w:r>
      <w:r>
        <w:rPr>
          <w:b/>
          <w:lang w:val="fr_FR" w:bidi="fr_FR"/>
        </w:rPr>
        <w:t>pharisiens</w:t>
      </w:r>
      <w:r>
        <w:rPr>
          <w:lang w:val="fr_FR" w:bidi="fr_FR"/>
        </w:rPr>
        <w:t xml:space="preserve">. Traduisez les noms de ces chefs religieux de la même manière que vous l'avez fait dans les passages précédents, et rappelez-vous que </w:t>
      </w:r>
      <w:r>
        <w:rPr>
          <w:b/>
          <w:lang w:val="fr_FR" w:bidi="fr_FR"/>
        </w:rPr>
        <w:t>docteur de la loi</w:t>
      </w:r>
      <w:r>
        <w:rPr>
          <w:lang w:val="fr_FR" w:bidi="fr_FR"/>
        </w:rPr>
        <w:t xml:space="preserve"> et </w:t>
      </w:r>
      <w:r>
        <w:rPr>
          <w:b/>
          <w:lang w:val="fr_FR" w:bidi="fr_FR"/>
        </w:rPr>
        <w:t>pharisien</w:t>
      </w:r>
      <w:r>
        <w:rPr>
          <w:lang w:val="fr_FR" w:bidi="fr_FR"/>
        </w:rPr>
        <w:t xml:space="preserve"> se trouvent dans le Glossaire principal.</w:t>
      </w:r>
    </w:p>
    <w:p>
      <w:pPr/>
      <w:r>
        <w:rPr>
          <w:lang w:val="fr_FR" w:bidi="fr_FR"/>
        </w:rPr>
      </w:r>
      <w:r>
        <w:rPr>
          <w:lang w:val="fr_FR" w:bidi="fr_FR"/>
        </w:rPr>
        <w:t xml:space="preserve">Jésus appelle ces chefs religieux des </w:t>
      </w:r>
      <w:r>
        <w:rPr>
          <w:b/>
          <w:lang w:val="fr_FR" w:bidi="fr_FR"/>
        </w:rPr>
        <w:t>hypocrites</w:t>
      </w:r>
      <w:r>
        <w:rPr>
          <w:lang w:val="fr_FR" w:bidi="fr_FR"/>
        </w:rPr>
        <w:t>, ce qui signifie que les actions qu'ils font sont différentes des intentions de leur cœur. Traduisez hypocrites de la même manière que vous l'avez fait dans les passages précédents, et voir le Glossaire principal pour plus d'informations sur l'</w:t>
      </w:r>
      <w:r>
        <w:rPr>
          <w:b/>
          <w:lang w:val="fr_FR" w:bidi="fr_FR"/>
        </w:rPr>
        <w:t>hypocrisie</w:t>
      </w:r>
      <w:r>
        <w:rPr>
          <w:lang w:val="fr_FR" w:bidi="fr_FR"/>
        </w:rPr>
        <w:t>.</w:t>
      </w:r>
    </w:p>
    <w:p>
      <w:pPr/>
      <w:r>
        <w:rPr>
          <w:lang w:val="fr_FR" w:bidi="fr_FR"/>
        </w:rPr>
      </w:r>
      <w:r>
        <w:rPr>
          <w:lang w:val="fr_FR" w:bidi="fr_FR"/>
        </w:rPr>
        <w:t xml:space="preserve">Jésus dit que les chefs religieux donnent un dixième, c'est-à-dire une </w:t>
      </w:r>
      <w:r>
        <w:rPr>
          <w:b/>
          <w:lang w:val="fr_FR" w:bidi="fr_FR"/>
        </w:rPr>
        <w:t>dîme</w:t>
      </w:r>
      <w:r>
        <w:rPr>
          <w:lang w:val="fr_FR" w:bidi="fr_FR"/>
        </w:rPr>
        <w:t xml:space="preserve">, de leurs herbes à Dieu. Une dîme est un dixième d'une certaine possession que les gens donnaient comme offrande ou cadeau à Dieu. Les gens donnaient ces dîmes pour montrer à Dieu qu'ils réalisaient que tout ce qu'ils possédaient appartient à Dieu. Jésus spécifie les herbes de la menthe, de l'aneth et du cumin, qui sont toutes des herbes spéciales utilisées pour assaisonner la nourriture. Utilisez le même mot pour dîme que dans les passages précédents et rappelez-vous que la </w:t>
      </w:r>
      <w:r>
        <w:rPr>
          <w:b/>
          <w:lang w:val="fr_FR" w:bidi="fr_FR"/>
        </w:rPr>
        <w:t>dîme</w:t>
      </w:r>
      <w:r>
        <w:rPr>
          <w:lang w:val="fr_FR" w:bidi="fr_FR"/>
        </w:rPr>
        <w:t xml:space="preserve"> se trouve dans le Glossaire principal.</w:t>
      </w:r>
    </w:p>
    <w:p>
      <w:pPr/>
      <w:r>
        <w:rPr>
          <w:lang w:val="fr_FR" w:bidi="fr_FR"/>
        </w:rPr>
      </w:r>
      <w:r>
        <w:rPr>
          <w:lang w:val="fr_FR" w:bidi="fr_FR"/>
        </w:rPr>
        <w:t>Arrêtez-vous ici et montrez de nouveau à l'équipe de traduction les photos de la menthe, de l'aneth et du cumin. Arrêtez l'enregistrement ici.</w:t>
      </w:r>
    </w:p>
    <w:p>
      <w:pPr/>
      <w:r>
        <w:rPr>
          <w:lang w:val="fr_FR" w:bidi="fr_FR"/>
        </w:rPr>
      </w:r>
      <w:r>
        <w:rPr>
          <w:lang w:val="fr_FR" w:bidi="fr_FR"/>
        </w:rPr>
        <w:t xml:space="preserve">Jésus dit aux chefs religieux qu'ils ignorent la </w:t>
      </w:r>
      <w:r>
        <w:rPr>
          <w:b/>
          <w:lang w:val="fr_FR" w:bidi="fr_FR"/>
        </w:rPr>
        <w:t>justice</w:t>
      </w:r>
      <w:r>
        <w:rPr>
          <w:lang w:val="fr_FR" w:bidi="fr_FR"/>
        </w:rPr>
        <w:t xml:space="preserve">, la </w:t>
      </w:r>
      <w:r>
        <w:rPr>
          <w:b/>
          <w:lang w:val="fr_FR" w:bidi="fr_FR"/>
        </w:rPr>
        <w:t>miséricorde</w:t>
      </w:r>
      <w:r>
        <w:rPr>
          <w:lang w:val="fr_FR" w:bidi="fr_FR"/>
        </w:rPr>
        <w:t xml:space="preserve"> et la </w:t>
      </w:r>
      <w:r>
        <w:rPr>
          <w:b/>
          <w:lang w:val="fr_FR" w:bidi="fr_FR"/>
        </w:rPr>
        <w:t>foi</w:t>
      </w:r>
      <w:r>
        <w:rPr>
          <w:lang w:val="fr_FR" w:bidi="fr_FR"/>
        </w:rPr>
        <w:t xml:space="preserve">. La justice traite quelqu'un de manière équitable, selon la loi. La miséricorde est similaire à la justice. Quelqu'un montre de la miséricorde quand il montre de la compassion pour quelqu'un. La foi, c'est faire confiance à Dieu et lui obéir. Utilisez les mêmes mots pour </w:t>
      </w:r>
      <w:r>
        <w:rPr>
          <w:b/>
          <w:lang w:val="fr_FR" w:bidi="fr_FR"/>
        </w:rPr>
        <w:t>justice</w:t>
      </w:r>
      <w:r>
        <w:rPr>
          <w:lang w:val="fr_FR" w:bidi="fr_FR"/>
        </w:rPr>
        <w:t xml:space="preserve">, </w:t>
      </w:r>
      <w:r>
        <w:rPr>
          <w:b/>
          <w:lang w:val="fr_FR" w:bidi="fr_FR"/>
        </w:rPr>
        <w:t>miséricorde</w:t>
      </w:r>
      <w:r>
        <w:rPr>
          <w:lang w:val="fr_FR" w:bidi="fr_FR"/>
        </w:rPr>
        <w:t xml:space="preserve"> et </w:t>
      </w:r>
      <w:r>
        <w:rPr>
          <w:b/>
          <w:lang w:val="fr_FR" w:bidi="fr_FR"/>
        </w:rPr>
        <w:t>foi</w:t>
      </w:r>
      <w:r>
        <w:rPr>
          <w:lang w:val="fr_FR" w:bidi="fr_FR"/>
        </w:rPr>
        <w:t xml:space="preserve"> que dans les passages précédents, et rappelez-vous que ces mots se trouvent dans le Glossaire principal. </w:t>
      </w:r>
    </w:p>
    <w:p>
      <w:pPr/>
      <w:r>
        <w:rPr>
          <w:lang w:val="fr_FR" w:bidi="fr_FR"/>
        </w:rPr>
      </w:r>
      <w:r>
        <w:rPr>
          <w:lang w:val="fr_FR" w:bidi="fr_FR"/>
        </w:rPr>
        <w:t xml:space="preserve">Jésus utilise l'exagération pour dire aux pharisiens qu'ils filtrent un </w:t>
      </w:r>
      <w:r>
        <w:rPr>
          <w:b/>
          <w:lang w:val="fr_FR" w:bidi="fr_FR"/>
        </w:rPr>
        <w:t>moucheron</w:t>
      </w:r>
      <w:r>
        <w:rPr>
          <w:lang w:val="fr_FR" w:bidi="fr_FR"/>
        </w:rPr>
        <w:t xml:space="preserve"> (un très petit insecte) de leur boisson, mais oublient le </w:t>
      </w:r>
      <w:r>
        <w:rPr>
          <w:b/>
          <w:lang w:val="fr_FR" w:bidi="fr_FR"/>
        </w:rPr>
        <w:t>chameau</w:t>
      </w:r>
      <w:r>
        <w:rPr>
          <w:lang w:val="fr_FR" w:bidi="fr_FR"/>
        </w:rPr>
        <w:t>, un très grand animal.</w:t>
      </w:r>
    </w:p>
    <w:p>
      <w:pPr/>
      <w:r>
        <w:rPr>
          <w:lang w:val="fr_FR" w:bidi="fr_FR"/>
        </w:rPr>
      </w:r>
      <w:r>
        <w:rPr>
          <w:lang w:val="fr_FR" w:bidi="fr_FR"/>
        </w:rPr>
        <w:t>Arrêtez-vous ici et montrez de nouveau à l'équipe de traduction les photos du moucheron et du chameau. Mettez cet enregistrement en pause ici.</w:t>
      </w:r>
    </w:p>
    <w:p>
      <w:pPr/>
      <w:r>
        <w:rPr>
          <w:lang w:val="fr_FR" w:bidi="fr_FR"/>
        </w:rPr>
      </w:r>
      <w:r>
        <w:rPr>
          <w:b/>
          <w:lang w:val="fr_FR" w:bidi="fr_FR"/>
        </w:rPr>
        <w:t>J</w:t>
      </w:r>
    </w:p>
    <w:p>
      <w:pPr/>
      <w:r>
        <w:rPr>
          <w:lang w:val="fr_FR" w:bidi="fr_FR"/>
        </w:rPr>
      </w:r>
      <w:r>
        <w:rPr>
          <w:lang w:val="fr_FR" w:bidi="fr_FR"/>
        </w:rPr>
        <w:t>Arrêtez-vous ici et montrez de nouveau à votre équipe de traduction les photos du plat et de la coupe. Mettez cet enregistrement en pause ici.</w:t>
      </w:r>
    </w:p>
    <w:p>
      <w:pPr/>
      <w:r>
        <w:rPr>
          <w:lang w:val="fr_FR" w:bidi="fr_FR"/>
        </w:rPr>
      </w:r>
      <w:r>
        <w:rPr>
          <w:lang w:val="fr_FR" w:bidi="fr_FR"/>
        </w:rPr>
        <w:t xml:space="preserve">Les chefs religieux sont aussi comme des </w:t>
      </w:r>
      <w:r>
        <w:rPr>
          <w:b/>
          <w:lang w:val="fr_FR" w:bidi="fr_FR"/>
        </w:rPr>
        <w:t>tombes blanchies</w:t>
      </w:r>
      <w:r>
        <w:rPr>
          <w:lang w:val="fr_FR" w:bidi="fr_FR"/>
        </w:rPr>
        <w:t xml:space="preserve"> à la chaux, ce qui signifie qu'ils sont les lieux où les juifs mettaient les corps morts.</w:t>
      </w:r>
    </w:p>
    <w:p>
      <w:pPr/>
      <w:r>
        <w:rPr>
          <w:lang w:val="fr_FR" w:bidi="fr_FR"/>
        </w:rPr>
      </w:r>
      <w:r>
        <w:rPr>
          <w:lang w:val="fr_FR" w:bidi="fr_FR"/>
        </w:rPr>
        <w:t>Arrêtez-vous ici et montrez à votre équipe de traduction une photo d'une tombe blanchie à la chaux. Mettez cet enregistrement en pause ici.</w:t>
      </w:r>
    </w:p>
    <w:p>
      <w:pPr/>
      <w:r>
        <w:rPr>
          <w:lang w:val="fr_FR" w:bidi="fr_FR"/>
        </w:rPr>
      </w:r>
      <w:r>
        <w:rPr>
          <w:lang w:val="fr_FR" w:bidi="fr_FR"/>
        </w:rPr>
        <w:t xml:space="preserve">Ces tombes blanchies à la chaux sont comme des personnes qui semblent </w:t>
      </w:r>
      <w:r>
        <w:rPr>
          <w:b/>
          <w:lang w:val="fr_FR" w:bidi="fr_FR"/>
        </w:rPr>
        <w:t>justes</w:t>
      </w:r>
      <w:r>
        <w:rPr>
          <w:lang w:val="fr_FR" w:bidi="fr_FR"/>
        </w:rPr>
        <w:t xml:space="preserve"> à l'extérieur parce qu'elles font de bonnes actions, mais à l'intérieur de leurs cœurs ne sont pas dévouées à Dieu. À l'intérieur, elles sont pleines d'</w:t>
      </w:r>
      <w:r>
        <w:rPr>
          <w:b/>
          <w:lang w:val="fr_FR" w:bidi="fr_FR"/>
        </w:rPr>
        <w:t>impureté</w:t>
      </w:r>
      <w:r>
        <w:rPr>
          <w:lang w:val="fr_FR" w:bidi="fr_FR"/>
        </w:rPr>
        <w:t xml:space="preserve"> ou d'</w:t>
      </w:r>
      <w:r>
        <w:rPr>
          <w:b/>
          <w:lang w:val="fr_FR" w:bidi="fr_FR"/>
        </w:rPr>
        <w:t>impureté</w:t>
      </w:r>
      <w:r>
        <w:rPr>
          <w:lang w:val="fr_FR" w:bidi="fr_FR"/>
        </w:rPr>
        <w:t xml:space="preserve">. Les personnes ou les choses sont impures ou impures quand elles ne sont pas acceptables pour que Dieu les utilise. Voir le Glossaire principal pour une description complète de </w:t>
      </w:r>
      <w:r>
        <w:rPr>
          <w:b/>
          <w:lang w:val="fr_FR" w:bidi="fr_FR"/>
        </w:rPr>
        <w:t>pur et d'impur</w:t>
      </w:r>
      <w:r>
        <w:rPr>
          <w:lang w:val="fr_FR" w:bidi="fr_FR"/>
        </w:rPr>
        <w:t xml:space="preserve">. Traduisez juste de la même manière que vous l'avez fait dans les passages précédents, et rappelez-vous que le mot </w:t>
      </w:r>
      <w:r>
        <w:rPr>
          <w:b/>
          <w:lang w:val="fr_FR" w:bidi="fr_FR"/>
        </w:rPr>
        <w:t>juste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23:29–36</w:t>
      </w:r>
      <w:r>
        <w:rPr>
          <w:lang w:val="fr_FR" w:bidi="fr_FR"/>
        </w:rPr>
      </w:r>
    </w:p>
    <w:p>
      <w:pPr>
        <w:pStyle w:val="Heading3"/>
      </w:pPr>
      <w:r>
        <w:rPr>
          <w:lang w:val="fr_FR" w:bidi="fr_FR"/>
        </w:rPr>
        <w:t>Écouter et Cœur</w:t>
      </w:r>
    </w:p>
    <w:p>
      <w:pPr/>
      <w:r>
        <w:rPr>
          <w:lang w:val="fr_FR" w:bidi="fr_FR"/>
        </w:rPr>
      </w:r>
      <w:r>
        <w:rPr>
          <w:lang w:val="fr_FR" w:bidi="fr_FR"/>
        </w:rPr>
        <w:t>Écoutez Matthieu 23.29–36.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ou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Des foules (y compris les chefs religieux et les disciples de Jésus) ont entouré Jésus dans le temple pendant qu'il enseignait. Il a averti les chefs religieux que des choses terribles leur arriveront parce qu'ils ne sont pas sincèrement dévoués à Dieu. Jésus a donné aux chefs religieux une série de six avertissements, et il conclut maintenant par le septième « malheur », ou avertissement, aux chefs religieux.</w:t>
      </w:r>
    </w:p>
    <w:p>
      <w:pPr/>
      <w:r>
        <w:rPr>
          <w:lang w:val="fr_FR" w:bidi="fr_FR"/>
        </w:rPr>
      </w:r>
      <w:r>
        <w:rPr>
          <w:lang w:val="fr_FR" w:bidi="fr_FR"/>
        </w:rPr>
        <w:t xml:space="preserve">Jésus commence de la même manière qu'il a commencé chaque autre avertissement. Dans son septième avertissement, Jésus dit : « Malheur à vous, docteurs de la loi et pharisiens, hypocrites ! » Dans le sixième avertissement de Jésus, il dit que les chefs religieux sont comme des tombes blanchies à la chaux. Jésus poursuit l'idée de tombes dans son septième avertissement, mais il parle maintenant de la façon dont les chefs religieux prennent soin des tombes et des monuments des prophètes et des personnes justes, c'est-à-dire des personnes qui suivaient Dieu. Ces personnes ont été enterrées dans les tombes il y a de nombreuses années. Les chefs religieux peignent maintenant les portes rocheuses des tombes et les font paraître jolies. Cependant, tout au long de l'histoire d'Israël, les chefs juifs ont tué beaucoup de ces prophètes. Jésus rappelle aux chefs religieux à l'époque de Jésus qu'ils disent que s'ils avaient vécu dans les jours de leurs pères, ou de leurs ancêtres, ils n'auraient pas tué les prophètes comme l'ont fait leurs ancêtres. Les chefs religieux à l'époque de Jésus aimaient se vanter qu'ils ne tueraient jamais les prophètes que Dieu envoyait. Mais Jésus contredit cela. Jésus rappelle aux chefs religieux qu'ils sont en train de tuer des prophètes à leur époque. Ils prouvent donc qu'ils sont comme les chefs juifs d'auparavant. Les chefs religieux sont vraiment les fils de leurs ancêtres : ils font ce que leurs ancêtres faisaient ! Jésus est probablement en train de dire que les chefs religieux assassinent maintenant des prophètes de Dieu comme Jean-Baptiste et lui-même. Jésus leur dit de terminer ce que leurs ancêtres ont commencé. Jésus sait que les chefs religieux le feront bientôt tuer. </w:t>
      </w:r>
    </w:p>
    <w:p>
      <w:pPr/>
      <w:r>
        <w:rPr>
          <w:lang w:val="fr_FR" w:bidi="fr_FR"/>
        </w:rPr>
      </w:r>
      <w:r>
        <w:rPr>
          <w:lang w:val="fr_FR" w:bidi="fr_FR"/>
        </w:rPr>
        <w:t>Arrêtez-vous ici et discutez en équipe : Racontez une histoire au sujet de quelqu'un qui dit qu'il se comporte d'une certaine manière, mais fait en fait quelque chose de différent. Que pensent les gens d'eux ? Comment les gens les traitent-ils ?</w:t>
      </w:r>
    </w:p>
    <w:p>
      <w:pPr/>
      <w:r>
        <w:rPr>
          <w:lang w:val="fr_FR" w:bidi="fr_FR"/>
        </w:rPr>
      </w:r>
      <w:r>
        <w:rPr>
          <w:lang w:val="fr_FR" w:bidi="fr_FR"/>
        </w:rPr>
        <w:t>Jésus gronde durement les chefs religieux. Il utilise des expressions similaires à Jean-Baptiste. Jésus appelle aussi les chefs religieux une couvée, c'est-à-dire un groupe, de serpents venimeux. Puis il leur pose une question similaire à celle que Jean-Baptiste leur a posée, mais il est encore plus dur avec eux. Il demande : « Comment échapperez-vous au fait d'être condamnés à l'enfer ? » Il ne s'attend pas à ce qu'ils répondent. Il est en train de dire qu'ils seront condamnés à l'enfer : ce qui est un jugement et une séparation de Dieu pour toujours.</w:t>
      </w:r>
    </w:p>
    <w:p>
      <w:pPr/>
      <w:r>
        <w:rPr>
          <w:lang w:val="fr_FR" w:bidi="fr_FR"/>
        </w:rPr>
      </w:r>
      <w:r>
        <w:rPr>
          <w:lang w:val="fr_FR" w:bidi="fr_FR"/>
        </w:rPr>
        <w:t xml:space="preserve">Puis Jésus dit qu'il enverra plus de prophètes et de sages et de scribes, c'est-à-dire d'enseignants de la loi religieuse. Nous ne savons pas pourquoi Jésus enverra ces hommes. Peut-être que Jésus veut que les prophètes et les hommes sages avertissent les gens du jugement de Dieu sur eux pour avoir assassiné les personnes que Dieu a envoyées. Ou peut-être que Jésus dit qu'il doit envoyer plus de prophètes et de sages parce que les chefs religieux tueront, parfois par crucifixion, et persécuteront les prophètes et les sages. Ils les flagelleront ou les battront dans les synagogues, ou les lieux de prière. Cela signifie que les chefs religieux deviendront aussi pleinement coupables que possible de tuer les personnes que Dieu envoie. Jésus ne dit pas spécifiquement que les chefs religieux tueront les disciples de Jésus qui l'ont suivi, mais c'est probablement de qui il parle, parce que les disciples de Jésus sont des prophètes, c'est-à-dire des personnes que Dieu envoie, parce qu'ils donnent des messages de la part de Dieu. Les disciples sont aussi des hommes sages parce qu'ils ont de la sagesse de l'Esprit de Dieu. Et les disciples sont des enseignants de la loi religieuse parce qu'ils aident les gens à comprendre l'enseignement de Jésus et leur enseignent comment suivre Jésus. </w:t>
      </w:r>
    </w:p>
    <w:p>
      <w:pPr/>
      <w:r>
        <w:rPr>
          <w:lang w:val="fr_FR" w:bidi="fr_FR"/>
        </w:rPr>
      </w:r>
      <w:r>
        <w:rPr>
          <w:lang w:val="fr_FR" w:bidi="fr_FR"/>
        </w:rPr>
        <w:t>Arrêtez-vous ici et discutez en groupe : Décrivez les personnes dans votre culture que vous appelleriez des hommes sages ou des maîtres. Quel genre de choses font-ils ? Comment les gens les traitent-ils ? Quand les gens traitent mal les hommes sages, qu'advient-il aux personnes qui les traitent mal ?</w:t>
      </w:r>
    </w:p>
    <w:p>
      <w:pPr/>
      <w:r>
        <w:rPr>
          <w:lang w:val="fr_FR" w:bidi="fr_FR"/>
        </w:rPr>
      </w:r>
      <w:r>
        <w:rPr>
          <w:lang w:val="fr_FR" w:bidi="fr_FR"/>
        </w:rPr>
        <w:t xml:space="preserve">À cause de ce que les chefs religieux font aux prophètes, aux hommes sages et aux enseignants de la loi religieuse, Jésus dit que ces chefs religieux seront coupables de la mort de tous les hommes justes qui suivaient Dieu, depuis le début du monde. Jésus mentionne Abel, le premier homme et le fils de la femme. Caïn était le frère aîné d'Abel, et il a tué Abel parce que Dieu acceptait l'offrande d'Abel et non celle de Caïn. C'était le premier meurtre d'un homme juste, c'est-à-dire d'un homme qui suivait Dieu. Puis Jésus mentionne Zacharie, le fils de Barachie. Il s'agit peut-être du Zacharie qui a été tué dans le temple, comme nous le savons grâce à 2 Chroniques. Le meurtre de Zacharie est la dernière mort enregistrée d'un prophète dans les Écritures juives. Jésus est en train de dire que les chefs religieux seront coupables du meurtre de tous les prophètes, du premier au dernier. </w:t>
      </w:r>
    </w:p>
    <w:p>
      <w:pPr/>
      <w:r>
        <w:rPr>
          <w:lang w:val="fr_FR" w:bidi="fr_FR"/>
        </w:rPr>
      </w:r>
      <w:r>
        <w:rPr>
          <w:lang w:val="fr_FR" w:bidi="fr_FR"/>
        </w:rPr>
        <w:t>Puis Jésus dit que les mauvaises choses dont il parle arriveront même aux chefs religieux dans leur propre vie, avant qu'ils ne meurent tous.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Dans la première partie :</w:t>
      </w:r>
      <w:r>
        <w:rPr>
          <w:lang w:val="fr_FR" w:bidi="fr_FR"/>
        </w:rPr>
        <w:t xml:space="preserve"> Jésus donne le septième avertissement, ou malheur, aux enseignants de la loi et aux pharisiens. Il leur dit qu'ils ne sont pas meilleurs que leurs ancêtres qui ont tué les prophètes il y a de nombreuses années.</w:t>
      </w:r>
    </w:p>
    <w:p>
      <w:pPr/>
      <w:r>
        <w:rPr>
          <w:lang w:val="fr_FR" w:bidi="fr_FR"/>
        </w:rPr>
      </w:r>
      <w:r>
        <w:rPr>
          <w:b/>
          <w:lang w:val="fr_FR" w:bidi="fr_FR"/>
        </w:rPr>
        <w:t>Dans la deuxième partie :</w:t>
      </w:r>
      <w:r>
        <w:rPr>
          <w:lang w:val="fr_FR" w:bidi="fr_FR"/>
        </w:rPr>
        <w:t xml:space="preserve"> Jésus appelle les chefs religieux une couvée ou un groupe de vipères ou de serpents. Il dit qu'ils tueront les prochains prophètes, les hommes sages et les enseignants que Jésus leur enverra. </w:t>
      </w:r>
    </w:p>
    <w:p>
      <w:pPr/>
      <w:r>
        <w:rPr>
          <w:lang w:val="fr_FR" w:bidi="fr_FR"/>
        </w:rPr>
      </w:r>
      <w:r>
        <w:rPr>
          <w:b/>
          <w:lang w:val="fr_FR" w:bidi="fr_FR"/>
        </w:rPr>
        <w:t>Dans la troisième partie :</w:t>
      </w:r>
      <w:r>
        <w:rPr>
          <w:lang w:val="fr_FR" w:bidi="fr_FR"/>
        </w:rPr>
        <w:t xml:space="preserve"> Jésus donne un jugement. Les chefs religieux seront coupables de toutes les morts des personnes justes depuis le commencement.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qui sont probablement là à écouter</w:t>
      </w:r>
    </w:p>
    <w:p>
      <w:pPr>
        <w:pStyle w:val="ListBullet"/>
        <w:spacing w:line="240" w:lineRule="auto"/>
        <w:ind w:left="720"/>
      </w:pPr>
      <w:r>
        <w:rPr>
          <w:lang w:val="fr_FR" w:bidi="fr_FR"/>
        </w:rPr>
      </w:r>
      <w:r>
        <w:rPr>
          <w:lang w:val="fr_FR" w:bidi="fr_FR"/>
        </w:rPr>
        <w:t>Les chefs religieux, y compris les pharisiens et les enseignants de la loi religieuse</w:t>
      </w:r>
    </w:p>
    <w:p>
      <w:pPr>
        <w:pStyle w:val="ListBullet"/>
        <w:spacing w:line="240" w:lineRule="auto"/>
        <w:ind w:left="720"/>
      </w:pPr>
      <w:r>
        <w:rPr>
          <w:lang w:val="fr_FR" w:bidi="fr_FR"/>
        </w:rPr>
      </w:r>
      <w:r>
        <w:rPr>
          <w:lang w:val="fr_FR" w:bidi="fr_FR"/>
        </w:rPr>
        <w:t>Les prophètes d'il y a longtemps, y compris Abel et Zacharie</w:t>
      </w:r>
    </w:p>
    <w:p>
      <w:pPr>
        <w:pStyle w:val="ListBullet"/>
        <w:spacing w:line="240" w:lineRule="auto"/>
        <w:ind w:left="720"/>
      </w:pPr>
      <w:r>
        <w:rPr>
          <w:lang w:val="fr_FR" w:bidi="fr_FR"/>
        </w:rPr>
      </w:r>
      <w:r>
        <w:rPr>
          <w:lang w:val="fr_FR" w:bidi="fr_FR"/>
        </w:rPr>
        <w:t>Des personnes justes d'il y a longtemps</w:t>
      </w:r>
    </w:p>
    <w:p>
      <w:pPr>
        <w:pStyle w:val="ListBullet"/>
        <w:spacing w:line="240" w:lineRule="auto"/>
        <w:ind w:left="720"/>
      </w:pPr>
      <w:r>
        <w:rPr>
          <w:lang w:val="fr_FR" w:bidi="fr_FR"/>
        </w:rPr>
      </w:r>
      <w:r>
        <w:rPr>
          <w:lang w:val="fr_FR" w:bidi="fr_FR"/>
        </w:rPr>
        <w:t>Des prophètes, des hommes sages et des enseignants de la loi religieuse qui viendront après la mort de Jésus, que Jésus enverra</w:t>
      </w:r>
    </w:p>
    <w:p>
      <w:pPr/>
      <w:r>
        <w:rPr>
          <w:lang w:val="fr_FR" w:bidi="fr_FR"/>
        </w:rPr>
      </w:r>
      <w:r>
        <w:rPr>
          <w:lang w:val="fr_FR" w:bidi="fr_FR"/>
        </w:rPr>
        <w:t>Au cours de cette partie, les membres du groupe vont créer un scénario en images, dessiner ou utiliser des objets qu'il est possible de déplacer (comme des pierres, des bâtons et des jouets pour enfants) pour visualiser le récit et les actions qu'il contient.</w:t>
      </w:r>
    </w:p>
    <w:p>
      <w:pPr/>
      <w:r>
        <w:rPr>
          <w:lang w:val="fr_FR" w:bidi="fr_FR"/>
        </w:rPr>
      </w:r>
      <w:r>
        <w:rPr>
          <w:lang w:val="fr_FR" w:bidi="fr_FR"/>
        </w:rPr>
        <w:t>Cette histoire poursuit l'enseignement de Jésus dans le temple. Beaucoup de personnes sont dans le temple pour la semaine de la fête de la Pâque. Jésus enseigne, et il continue de parler directement aux enseignants de la loi et aux pharisiens. Jésus leur a donné six malheurs, ou avertissements. Jésus donne maintenant le septième malheur.</w:t>
      </w:r>
    </w:p>
    <w:p>
      <w:pPr/>
      <w:r>
        <w:rPr>
          <w:lang w:val="fr_FR" w:bidi="fr_FR"/>
        </w:rPr>
      </w:r>
      <w:r>
        <w:rPr>
          <w:lang w:val="fr_FR" w:bidi="fr_FR"/>
        </w:rPr>
        <w:t>Jésus commence ce septième malheur de la même manière qu'il a commencé chaque autre avertissement. Jésus dit : « Malheur à vous, docteurs de la loi et pharisiens, hypocrites ! » Puis Jésus poursuit le thème des tombes. Il dit deux choses qui signifient la même chose. D'abord, il dit que les chefs religieux construisent des tombes pour les prophètes et ensuite il dit qu'ils décoreront les monuments, ou de grandes tombes, des personnes justes. Jésus souligne que les chefs religieux essaient de donner l'impression qu'ils honorent les célèbres prophètes juifs. Les chefs religieux insistent sur le fait qu'ils ne seraient pas comme leurs ancêtres : ils n'auraient pas tué ces prophètes il y a longtemps. Mais Jésus les affronte fortement. Jésus laisse entendre que les chefs religieux veulent lui faire du mal, et ils prouvent donc qu'ils sont comme leurs ancêtres qui ont fait du mal aux prophètes auparavant ! Jésus leur dit ensuite avec force qu'il sait qu'ils le tueront, même s'il est aussi un prophète. Jésus leur dit cela en disant avec force : « Allez simplement terminer ce que vos ancêtres ont commencé ! »</w:t>
      </w:r>
    </w:p>
    <w:p>
      <w:pPr/>
      <w:r>
        <w:rPr>
          <w:lang w:val="fr_FR" w:bidi="fr_FR"/>
        </w:rPr>
      </w:r>
      <w:r>
        <w:rPr>
          <w:lang w:val="fr_FR" w:bidi="fr_FR"/>
        </w:rPr>
        <w:t>Jésus réprimande fortement les chefs religieux en les appelant une « couvée de vipères», ou un « groupe de serpents ». Satan est souvent connecté au serpent. Ce que Jésus dit ici est une insulte forte qui implique que les chefs religieux sont mauvais comme Satan.</w:t>
      </w:r>
    </w:p>
    <w:p>
      <w:pPr/>
      <w:r>
        <w:rPr>
          <w:lang w:val="fr_FR" w:bidi="fr_FR"/>
        </w:rPr>
      </w:r>
      <w:r>
        <w:rPr>
          <w:lang w:val="fr_FR" w:bidi="fr_FR"/>
        </w:rPr>
        <w:t>Arrêtez-vous ici et discutez en équipe : Donnez des exemples d'insultes fortes que les gens dans votre culture se lancent les uns aux autres. Comment les gens laissent-ils entendre que les autres sont mauvais ou que les autres font des choses mauvaises ? Prêtez attention à la façon dont vous dites ces insultes : sur quel ton de voix ou avec quel genre d'émotion disent-ils ces choses ?</w:t>
      </w:r>
    </w:p>
    <w:p>
      <w:pPr/>
      <w:r>
        <w:rPr>
          <w:lang w:val="fr_FR" w:bidi="fr_FR"/>
        </w:rPr>
      </w:r>
      <w:r>
        <w:rPr>
          <w:lang w:val="fr_FR" w:bidi="fr_FR"/>
        </w:rPr>
        <w:t xml:space="preserve">Puis Jésus pose une question à laquelle il ne s'attend pas à ce qu'ils répondent. Il demande : « Comment échapperez-vous au fait d'être condamnés à l'enfer ? » Jésus est en train de dire que ces chefs religieux iront en enfer à cause de leurs actions. C'est pourquoi Jésus continuera à envoyer plus de prophètes, plus d'hommes sages et plus d'enseignants. Puis les chefs religieux continueront à les tuer. Jésus explique en détail comment les chefs religieux tueront ces messagers : Ils les tueront et les crucifieront, ou les cloueront sur une croix. Ils flagelleront ou battront ces hommes dans leurs synagogues ou dans leurs lieux de culte. Ils chasseront ces hommes de ville en ville et les persécuteront, ou les traiteront mal. Les chefs religieux seront pleinement coupables de la mort de chaque messager que Dieu enverra. Jésus poursuit en soulignant la plénitude de leur culpabilité. Pendant qu'ils continueront à tuer des messagers de Dieu, ils deviendront coupables de tous les meurtres des messagers de Dieu, depuis le premier meurtre par Caïn d'Abel, au dernier meurtre enregistré du prophète Zacharie. Jésus souligne cette culpabilité en disant « </w:t>
      </w:r>
      <w:r>
        <w:rPr>
          <w:b/>
          <w:lang w:val="fr_FR" w:bidi="fr_FR"/>
        </w:rPr>
        <w:t>Vous</w:t>
      </w:r>
      <w:r>
        <w:rPr>
          <w:lang w:val="fr_FR" w:bidi="fr_FR"/>
        </w:rPr>
        <w:t xml:space="preserve"> avez assassiné Zacharie », même si ces hommes ont vécu des centaines d'années après Zacharie et n'auraient pas pu être ceux qui l'ont assassiné. Jésus dit que tout le sang juste de ces hommes « viendra » sur les chefs religieux, ce qui signifie que les chefs religieux seront coupables de toutes leurs morts.</w:t>
      </w:r>
    </w:p>
    <w:p>
      <w:pPr/>
      <w:r>
        <w:rPr>
          <w:lang w:val="fr_FR" w:bidi="fr_FR"/>
        </w:rPr>
      </w:r>
      <w:r>
        <w:rPr>
          <w:lang w:val="fr_FR" w:bidi="fr_FR"/>
        </w:rPr>
        <w:t>Puis Jésus veut que les chefs religieux prêtent attention. Il dit : « En vérité, je vous le dis... » Jésus dit que tous les désastres et les avertissements qu'il leur a donnés arriveront à ce groupe de chefs religieux pendant qu'ils sont encore vivants.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 qui sont probablement là à écouter</w:t>
      </w:r>
    </w:p>
    <w:p>
      <w:pPr>
        <w:pStyle w:val="ListBullet"/>
        <w:spacing w:line="240" w:lineRule="auto"/>
        <w:ind w:left="720"/>
      </w:pPr>
      <w:r>
        <w:rPr>
          <w:lang w:val="fr_FR" w:bidi="fr_FR"/>
        </w:rPr>
      </w:r>
      <w:r>
        <w:rPr>
          <w:lang w:val="fr_FR" w:bidi="fr_FR"/>
        </w:rPr>
        <w:t>Les chefs religieux, y compris les pharisiens et les enseignants de la loi religieuse</w:t>
      </w:r>
    </w:p>
    <w:p>
      <w:pPr>
        <w:pStyle w:val="ListBullet"/>
        <w:spacing w:line="240" w:lineRule="auto"/>
        <w:ind w:left="720"/>
      </w:pPr>
      <w:r>
        <w:rPr>
          <w:lang w:val="fr_FR" w:bidi="fr_FR"/>
        </w:rPr>
      </w:r>
      <w:r>
        <w:rPr>
          <w:lang w:val="fr_FR" w:bidi="fr_FR"/>
        </w:rPr>
        <w:t>Les prophètes d'il y a longtemps, y compris Abel et Zacharie</w:t>
      </w:r>
    </w:p>
    <w:p>
      <w:pPr>
        <w:pStyle w:val="ListBullet"/>
        <w:spacing w:line="240" w:lineRule="auto"/>
        <w:ind w:left="720"/>
      </w:pPr>
      <w:r>
        <w:rPr>
          <w:lang w:val="fr_FR" w:bidi="fr_FR"/>
        </w:rPr>
      </w:r>
      <w:r>
        <w:rPr>
          <w:lang w:val="fr_FR" w:bidi="fr_FR"/>
        </w:rPr>
        <w:t>Des personnes justes d'il y a longtemps</w:t>
      </w:r>
    </w:p>
    <w:p>
      <w:pPr>
        <w:pStyle w:val="ListBullet"/>
        <w:spacing w:line="240" w:lineRule="auto"/>
        <w:ind w:left="720"/>
      </w:pPr>
      <w:r>
        <w:rPr>
          <w:lang w:val="fr_FR" w:bidi="fr_FR"/>
        </w:rPr>
      </w:r>
      <w:r>
        <w:rPr>
          <w:lang w:val="fr_FR" w:bidi="fr_FR"/>
        </w:rPr>
        <w:t>Des prophètes, des hommes sages et des docteurs de la loi religieuse que Jésus enverra</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est encore dans le temple, et beaucoup de personnes sont rassemblées autour de lui. Jésus continue de donner des avertissements aux enseignants de la loi religieuse et aux pharisiens. Jésus dit : « Des choses terribles vous arriveront, à vous docteurs de la loi religieuse et à vous, pharisiens ! » Jésus leur rappelle qu'ils construisent des tombes pour les prophètes que leurs ancêtres ont tués et décorent les monuments de personnes justes que leurs ancêtres ont tuées. Jésus rappelle aux chefs religieux qu'ils disent qu'ils n'auraient pas tué les prophètes s'ils étaient vivants à l'époque. Mais ils mentent ! Ils montrent en fait qu'ils sont comme leurs ancêtres. Jésus leur dit qu'ils devraient simplement terminer ce que leurs ancêtres ont commencé et continuer avec leurs plans pour tuer les messagers de Dieu.</w:t>
      </w:r>
    </w:p>
    <w:p>
      <w:pPr>
        <w:pStyle w:val="ListBullet"/>
        <w:spacing w:line="240" w:lineRule="auto"/>
        <w:ind w:left="720"/>
      </w:pPr>
      <w:r>
        <w:rPr>
          <w:lang w:val="fr_FR" w:bidi="fr_FR"/>
        </w:rPr>
      </w:r>
      <w:r>
        <w:rPr>
          <w:lang w:val="fr_FR" w:bidi="fr_FR"/>
        </w:rPr>
        <w:t>Arrêtez la représentation. Demandez aux personnes qui jouent les responsables religieux : « Que ressentez-vous ou à quoi pensez-vous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Puis Jésus dit : « Couvée de vipères, ou de serpents ! Comment échapperez-vous au fait d'être condamnés à l'enfer ? Je vais continuer à vous envoyer des prophètes, des hommes sages et des enseignants. Mais vous les tuerez et les crucifierez, vous les flagellerez dans vos synagogues, et vous les chasserez et les traiterez mal de ville en ville.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chefs religieux : « À quoi pensez-vous ou que ressentez-vous ? » Vous entendrez peut-être des choses comme :</w:t>
      </w:r>
    </w:p>
    <w:p>
      <w:pPr>
        <w:pStyle w:val="ListBullet"/>
        <w:spacing w:line="240" w:lineRule="auto"/>
        <w:ind w:left="720"/>
      </w:pPr>
      <w:r>
        <w:rPr>
          <w:lang w:val="fr_FR" w:bidi="fr_FR"/>
        </w:rPr>
      </w:r>
      <w:r>
        <w:rPr>
          <w:lang w:val="fr_FR" w:bidi="fr_FR"/>
        </w:rPr>
        <w:t>Demandez aux personnes qui jouent les prophètes, les hommes sages et les enseignants que Jésus envoie : « À quoi pensez-vous ou que ressentez-vous ? » Vous entendrez peut-être des choses comme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poursuit en disant : « Par conséquent, vous serez coupables de la mort de tous les messagers de Dieu par les prophètes justes comme Abel à Zacharie, que vous avez tué entre le temple et l'autel à Dieu. Écoutez-moi attentivement ! Toutes ces choses horribles vous arriveront pendant cette génération, avant que vous ne mouriez.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 Jésus : « Que ressentez-vous ? » ou « À quoi pensez-vous en ce moment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continue de dire aux </w:t>
      </w:r>
      <w:r>
        <w:rPr>
          <w:b/>
          <w:lang w:val="fr_FR" w:bidi="fr_FR"/>
        </w:rPr>
        <w:t>docteurs de la loi</w:t>
      </w:r>
      <w:r>
        <w:rPr>
          <w:lang w:val="fr_FR" w:bidi="fr_FR"/>
        </w:rPr>
        <w:t xml:space="preserve"> et aux </w:t>
      </w:r>
      <w:r>
        <w:rPr>
          <w:b/>
          <w:lang w:val="fr_FR" w:bidi="fr_FR"/>
        </w:rPr>
        <w:t>pharisiens</w:t>
      </w:r>
      <w:r>
        <w:rPr>
          <w:lang w:val="fr_FR" w:bidi="fr_FR"/>
        </w:rPr>
        <w:t xml:space="preserve"> que des choses horribles leur arriveront parce qu'ils sont des </w:t>
      </w:r>
      <w:r>
        <w:rPr>
          <w:b/>
          <w:lang w:val="fr_FR" w:bidi="fr_FR"/>
        </w:rPr>
        <w:t>hypocrites</w:t>
      </w:r>
      <w:r>
        <w:rPr>
          <w:lang w:val="fr_FR" w:bidi="fr_FR"/>
        </w:rPr>
        <w:t xml:space="preserve">. Traduisez les enseignants de la loi, les pharisiens et les hypocrites de la même manière que vous l'avez fait dans les passages précédents. </w:t>
      </w:r>
      <w:r>
        <w:rPr>
          <w:lang w:val="fr_FR" w:bidi="fr_FR"/>
        </w:rPr>
        <w:t>Docteur de la loi</w:t>
      </w:r>
      <w:r>
        <w:rPr>
          <w:lang w:val="fr_FR" w:bidi="fr_FR"/>
        </w:rPr>
        <w:t xml:space="preserve">, </w:t>
      </w:r>
      <w:r>
        <w:rPr>
          <w:lang w:val="fr_FR" w:bidi="fr_FR"/>
        </w:rPr>
        <w:t>pharisien</w:t>
      </w:r>
      <w:r>
        <w:rPr>
          <w:lang w:val="fr_FR" w:bidi="fr_FR"/>
        </w:rPr>
        <w:t xml:space="preserve"> et </w:t>
      </w:r>
      <w:r>
        <w:rPr>
          <w:lang w:val="fr_FR" w:bidi="fr_FR"/>
        </w:rPr>
        <w:t>hypocrisie</w:t>
      </w:r>
      <w:r>
        <w:rPr>
          <w:lang w:val="fr_FR" w:bidi="fr_FR"/>
        </w:rPr>
        <w:t xml:space="preserve"> se trouvent dans le Glossaire principal.</w:t>
      </w:r>
    </w:p>
    <w:p>
      <w:pPr/>
      <w:r>
        <w:rPr>
          <w:lang w:val="fr_FR" w:bidi="fr_FR"/>
        </w:rPr>
      </w:r>
      <w:r>
        <w:rPr>
          <w:lang w:val="fr_FR" w:bidi="fr_FR"/>
        </w:rPr>
        <w:t xml:space="preserve">Jésus dit que les docteurs de la loi et les pharisiens construisent des </w:t>
      </w:r>
      <w:r>
        <w:rPr>
          <w:b/>
          <w:lang w:val="fr_FR" w:bidi="fr_FR"/>
        </w:rPr>
        <w:t>tombes</w:t>
      </w:r>
      <w:r>
        <w:rPr>
          <w:lang w:val="fr_FR" w:bidi="fr_FR"/>
        </w:rPr>
        <w:t xml:space="preserve"> et décorent des </w:t>
      </w:r>
      <w:r>
        <w:rPr>
          <w:b/>
          <w:lang w:val="fr_FR" w:bidi="fr_FR"/>
        </w:rPr>
        <w:t>monuments</w:t>
      </w:r>
      <w:r>
        <w:rPr>
          <w:lang w:val="fr_FR" w:bidi="fr_FR"/>
        </w:rPr>
        <w:t xml:space="preserve"> ou des </w:t>
      </w:r>
      <w:r>
        <w:rPr>
          <w:b/>
          <w:lang w:val="fr_FR" w:bidi="fr_FR"/>
        </w:rPr>
        <w:t>tombes</w:t>
      </w:r>
      <w:r>
        <w:rPr>
          <w:lang w:val="fr_FR" w:bidi="fr_FR"/>
        </w:rPr>
        <w:t xml:space="preserve">. Les monuments et les tombes dans ce cas font référence à la même chose. Les tombes ou les monuments sont généralement sculptés dans la roche dans le flanc d'une colline et sont l'endroit où les juifs mettaient les corps. Traduisez </w:t>
      </w:r>
      <w:r>
        <w:rPr>
          <w:lang w:val="fr_FR" w:bidi="fr_FR"/>
        </w:rPr>
        <w:t>tombes</w:t>
      </w:r>
      <w:r>
        <w:rPr>
          <w:lang w:val="fr_FR" w:bidi="fr_FR"/>
        </w:rPr>
        <w:t xml:space="preserve"> de la même manière que vous l'avez fait dans les passages précédents. Vous pouvez utiliser le même mot pour les monuments et les tombes si vous n'avez pas deux mots différents.</w:t>
      </w:r>
    </w:p>
    <w:p>
      <w:pPr/>
      <w:r>
        <w:rPr>
          <w:lang w:val="fr_FR" w:bidi="fr_FR"/>
        </w:rPr>
      </w:r>
      <w:r>
        <w:rPr>
          <w:lang w:val="fr_FR" w:bidi="fr_FR"/>
        </w:rPr>
        <w:t xml:space="preserve">Jésus fait référence aux tombes des </w:t>
      </w:r>
      <w:r>
        <w:rPr>
          <w:b/>
          <w:lang w:val="fr_FR" w:bidi="fr_FR"/>
        </w:rPr>
        <w:t>prophètes</w:t>
      </w:r>
      <w:r>
        <w:rPr>
          <w:lang w:val="fr_FR" w:bidi="fr_FR"/>
        </w:rPr>
        <w:t xml:space="preserve"> et aux monuments des personnes </w:t>
      </w:r>
      <w:r>
        <w:rPr>
          <w:b/>
          <w:lang w:val="fr_FR" w:bidi="fr_FR"/>
        </w:rPr>
        <w:t>justes</w:t>
      </w:r>
      <w:r>
        <w:rPr>
          <w:lang w:val="fr_FR" w:bidi="fr_FR"/>
        </w:rPr>
        <w:t xml:space="preserve">. Les prophètes et les personnes justes font référence aux mêmes types de personnes. Traduisez prophètes, ou messagers de Dieu, de la même manière que vous l'avez fait dans les passages précédents et rappelez-vous que </w:t>
      </w:r>
      <w:r>
        <w:rPr>
          <w:lang w:val="fr_FR" w:bidi="fr_FR"/>
        </w:rPr>
        <w:t>prophète</w:t>
      </w:r>
      <w:r>
        <w:rPr>
          <w:lang w:val="fr_FR" w:bidi="fr_FR"/>
        </w:rPr>
        <w:t xml:space="preserve"> se trouve dans le Glossaire principal. Rappelez-vous que juste fait référence au fait d'être dans une bonne ou juste relation avec Dieu. Traduisez juste de la même manière que vous l'avez fait dans les passages précédents, et rappelez-vous que le mot </w:t>
      </w:r>
      <w:r>
        <w:rPr>
          <w:lang w:val="fr_FR" w:bidi="fr_FR"/>
        </w:rPr>
        <w:t>juste</w:t>
      </w:r>
      <w:r>
        <w:rPr>
          <w:lang w:val="fr_FR" w:bidi="fr_FR"/>
        </w:rPr>
        <w:t xml:space="preserve"> se trouve dans le Glossaire principal.</w:t>
      </w:r>
    </w:p>
    <w:p>
      <w:pPr/>
      <w:r>
        <w:rPr>
          <w:lang w:val="fr_FR" w:bidi="fr_FR"/>
        </w:rPr>
      </w:r>
      <w:r>
        <w:rPr>
          <w:lang w:val="fr_FR" w:bidi="fr_FR"/>
        </w:rPr>
        <w:t xml:space="preserve">Les </w:t>
      </w:r>
      <w:r>
        <w:rPr>
          <w:b/>
          <w:lang w:val="fr_FR" w:bidi="fr_FR"/>
        </w:rPr>
        <w:t>serpents</w:t>
      </w:r>
      <w:r>
        <w:rPr>
          <w:lang w:val="fr_FR" w:bidi="fr_FR"/>
        </w:rPr>
        <w:t xml:space="preserve"> et les </w:t>
      </w:r>
      <w:r>
        <w:rPr>
          <w:b/>
          <w:lang w:val="fr_FR" w:bidi="fr_FR"/>
        </w:rPr>
        <w:t>vipères</w:t>
      </w:r>
      <w:r>
        <w:rPr>
          <w:lang w:val="fr_FR" w:bidi="fr_FR"/>
        </w:rPr>
        <w:t xml:space="preserve"> sont deux mots pour faire référence à la même chose. Si vous n'avez pas deux mots pour les serpents, vous pouvez dire « Vous êtes comme une famille de serpents ! » Si les serpents ne sont généralement pas considérés comme mauvais dans votre culture, vous pouvez dire : « Vous êtes comme une famille de serpents : si dangereux et mauvais ! »</w:t>
      </w:r>
    </w:p>
    <w:p>
      <w:pPr/>
      <w:r>
        <w:rPr>
          <w:lang w:val="fr_FR" w:bidi="fr_FR"/>
        </w:rPr>
      </w:r>
      <w:r>
        <w:rPr>
          <w:lang w:val="fr_FR" w:bidi="fr_FR"/>
        </w:rPr>
        <w:t>Jésus pose aux chefs religieux une question qui signifie : « Vous serez condamnés à l'</w:t>
      </w:r>
      <w:r>
        <w:rPr>
          <w:b/>
          <w:lang w:val="fr_FR" w:bidi="fr_FR"/>
        </w:rPr>
        <w:t>enfer</w:t>
      </w:r>
      <w:r>
        <w:rPr>
          <w:lang w:val="fr_FR" w:bidi="fr_FR"/>
        </w:rPr>
        <w:t xml:space="preserve"> ». Utilisez le même mot pour enfer que dans les passages précédents et rappelez-vous que l'</w:t>
      </w:r>
      <w:r>
        <w:rPr>
          <w:lang w:val="fr_FR" w:bidi="fr_FR"/>
        </w:rPr>
        <w:t>enfer</w:t>
      </w:r>
      <w:r>
        <w:rPr>
          <w:lang w:val="fr_FR" w:bidi="fr_FR"/>
        </w:rPr>
        <w:t xml:space="preserve"> se trouve dans le Glossaire principal.</w:t>
      </w:r>
    </w:p>
    <w:p>
      <w:pPr/>
      <w:r>
        <w:rPr>
          <w:lang w:val="fr_FR" w:bidi="fr_FR"/>
        </w:rPr>
      </w:r>
      <w:r>
        <w:rPr>
          <w:lang w:val="fr_FR" w:bidi="fr_FR"/>
        </w:rPr>
        <w:t xml:space="preserve">Jésus dit qu'il continuera à envoyer des prophètes, des hommes sages et des docteurs de la loi. Les </w:t>
      </w:r>
      <w:r>
        <w:rPr>
          <w:b/>
          <w:lang w:val="fr_FR" w:bidi="fr_FR"/>
        </w:rPr>
        <w:t>hommes sages</w:t>
      </w:r>
      <w:r>
        <w:rPr>
          <w:lang w:val="fr_FR" w:bidi="fr_FR"/>
        </w:rPr>
        <w:t xml:space="preserve">, ou les </w:t>
      </w:r>
      <w:r>
        <w:rPr>
          <w:b/>
          <w:lang w:val="fr_FR" w:bidi="fr_FR"/>
        </w:rPr>
        <w:t>sages</w:t>
      </w:r>
      <w:r>
        <w:rPr>
          <w:lang w:val="fr_FR" w:bidi="fr_FR"/>
        </w:rPr>
        <w:t>, sont des personnes qui ont de la sagesse de la part de Dieu. Ils sont capables d'aider les autres à appliquer la Parole de Dieu à leur vie.</w:t>
      </w:r>
    </w:p>
    <w:p>
      <w:pPr/>
      <w:r>
        <w:rPr>
          <w:lang w:val="fr_FR" w:bidi="fr_FR"/>
        </w:rPr>
      </w:r>
      <w:r>
        <w:rPr>
          <w:lang w:val="fr_FR" w:bidi="fr_FR"/>
        </w:rPr>
        <w:t xml:space="preserve">Jésus dit que les chefs religieux </w:t>
      </w:r>
      <w:r>
        <w:rPr>
          <w:b/>
          <w:lang w:val="fr_FR" w:bidi="fr_FR"/>
        </w:rPr>
        <w:t>crucifieront</w:t>
      </w:r>
      <w:r>
        <w:rPr>
          <w:lang w:val="fr_FR" w:bidi="fr_FR"/>
        </w:rPr>
        <w:t xml:space="preserve"> certains des messagers qu'il enverra. Traduisez crucifier de la même manière que vous l’avez fait avant, et rappelez-vous que le mot </w:t>
      </w:r>
      <w:r>
        <w:rPr>
          <w:lang w:val="fr_FR" w:bidi="fr_FR"/>
        </w:rPr>
        <w:t>crucifier</w:t>
      </w:r>
      <w:r>
        <w:rPr>
          <w:lang w:val="fr_FR" w:bidi="fr_FR"/>
        </w:rPr>
        <w:t xml:space="preserve"> se trouve dans le Glossaire principal.</w:t>
      </w:r>
    </w:p>
    <w:p>
      <w:pPr/>
      <w:r>
        <w:rPr>
          <w:lang w:val="fr_FR" w:bidi="fr_FR"/>
        </w:rPr>
      </w:r>
      <w:r>
        <w:rPr>
          <w:lang w:val="fr_FR" w:bidi="fr_FR"/>
        </w:rPr>
        <w:t xml:space="preserve">Jésus dit que les chefs religieux flagelleront </w:t>
      </w:r>
      <w:r>
        <w:rPr>
          <w:b/>
          <w:lang w:val="fr_FR" w:bidi="fr_FR"/>
        </w:rPr>
        <w:t>certains</w:t>
      </w:r>
      <w:r>
        <w:rPr>
          <w:lang w:val="fr_FR" w:bidi="fr_FR"/>
        </w:rPr>
        <w:t xml:space="preserve"> des messagers dans leurs </w:t>
      </w:r>
      <w:r>
        <w:rPr>
          <w:b/>
          <w:lang w:val="fr_FR" w:bidi="fr_FR"/>
        </w:rPr>
        <w:t>synagogues</w:t>
      </w:r>
      <w:r>
        <w:rPr>
          <w:lang w:val="fr_FR" w:bidi="fr_FR"/>
        </w:rPr>
        <w:t xml:space="preserve">. Flageler fait référence au fait de battre les gens avec un fouet en cuir. Souvent, le cuir contenait des os ou du métal attachés dessus. Traduisez synagogues de la même manière que vous l'avez fait dans les passages précédents, et rappelez-vous que le mot </w:t>
      </w:r>
      <w:r>
        <w:rPr>
          <w:lang w:val="fr_FR" w:bidi="fr_FR"/>
        </w:rPr>
        <w:t>synagogue</w:t>
      </w:r>
      <w:r>
        <w:rPr>
          <w:lang w:val="fr_FR" w:bidi="fr_FR"/>
        </w:rPr>
        <w:t xml:space="preserve"> se trouve dans le Glossaire principal.</w:t>
      </w:r>
    </w:p>
    <w:p>
      <w:pPr/>
      <w:r>
        <w:rPr>
          <w:lang w:val="fr_FR" w:bidi="fr_FR"/>
        </w:rPr>
      </w:r>
      <w:r>
        <w:rPr>
          <w:lang w:val="fr_FR" w:bidi="fr_FR"/>
        </w:rPr>
        <w:t xml:space="preserve">Jésus dit que les chefs religieux du passé ont assassiné Zacharie, le fils de Barachie, entre le </w:t>
      </w:r>
      <w:r>
        <w:rPr>
          <w:b/>
          <w:lang w:val="fr_FR" w:bidi="fr_FR"/>
        </w:rPr>
        <w:t>temple</w:t>
      </w:r>
      <w:r>
        <w:rPr>
          <w:lang w:val="fr_FR" w:bidi="fr_FR"/>
        </w:rPr>
        <w:t>, c'est-à-dire le lieu principal de culte juif à Jérusalem, et l'</w:t>
      </w:r>
      <w:r>
        <w:rPr>
          <w:b/>
          <w:lang w:val="fr_FR" w:bidi="fr_FR"/>
        </w:rPr>
        <w:t>autel</w:t>
      </w:r>
      <w:r>
        <w:rPr>
          <w:lang w:val="fr_FR" w:bidi="fr_FR"/>
        </w:rPr>
        <w:t xml:space="preserve">. Traduisez temple et autel de la même manière que dans les passages précédents, et rappelez-vous que </w:t>
      </w:r>
      <w:r>
        <w:rPr>
          <w:lang w:val="fr_FR" w:bidi="fr_FR"/>
        </w:rPr>
        <w:t>temple</w:t>
      </w:r>
      <w:r>
        <w:rPr>
          <w:lang w:val="fr_FR" w:bidi="fr_FR"/>
        </w:rPr>
        <w:t xml:space="preserve"> et </w:t>
      </w:r>
      <w:r>
        <w:rPr>
          <w:lang w:val="fr_FR" w:bidi="fr_FR"/>
        </w:rPr>
        <w:t>autel</w:t>
      </w:r>
      <w:r>
        <w:rPr>
          <w:lang w:val="fr_FR" w:bidi="fr_FR"/>
        </w:rPr>
        <w:t xml:space="preserve"> se trouvent dans le glossaire principal. L'autel ici est l'autel principal où les sacrificateurs offraient les sacrifices juste à l'extérieur du bâtiment principal du temple à Jérusalem.</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Mettez cet enregistrement en pause ici.</w:t>
      </w:r>
    </w:p>
    <w:p>
      <w:pPr/>
      <w:r>
        <w:rPr>
          <w:lang w:val="fr_FR" w:bidi="fr_FR"/>
        </w:rPr>
      </w:r>
      <w:r>
        <w:rPr>
          <w:lang w:val="fr_FR" w:bidi="fr_FR"/>
        </w:rPr>
        <w:t>Chaque membre du groupe va maintenant reformuler tout le passage, en entier, sans s'arrêter. Chaque membre du groupe doit le faire au moins une fois. Un membre du groupe peut utiliser des objets aléatoires, des mouvements ou son scénario en images pour l'aider à se souvenir du passage. Mettez cet enregistrement en pause ici.</w:t>
      </w:r>
    </w:p>
    <w:p>
      <w:pPr/>
      <w:r>
        <w:rPr>
          <w:lang w:val="fr_FR" w:bidi="fr_FR"/>
        </w:rPr>
      </w:r>
      <w:r>
        <w:rPr>
          <w:lang w:val="fr_FR" w:bidi="fr_FR"/>
        </w:rPr>
        <w:t>Le groupe peut maintenant décider de la meilleure formulation du passage. Il se peut que vous ayez aimé la façon dont un membre du groupe a raconté une scène, mais préféré la manière dont un autre membre en a raconté une autre. Mettez cet enregistrement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23:37–24:2</w:t>
      </w:r>
      <w:r>
        <w:rPr>
          <w:lang w:val="fr_FR" w:bidi="fr_FR"/>
        </w:rPr>
      </w:r>
    </w:p>
    <w:p>
      <w:pPr>
        <w:pStyle w:val="Heading3"/>
      </w:pPr>
      <w:r>
        <w:rPr>
          <w:lang w:val="fr_FR" w:bidi="fr_FR"/>
        </w:rPr>
        <w:t>Écouter et Cœur</w:t>
      </w:r>
    </w:p>
    <w:p>
      <w:pPr/>
      <w:r>
        <w:rPr>
          <w:lang w:val="fr_FR" w:bidi="fr_FR"/>
        </w:rPr>
      </w:r>
      <w:r>
        <w:rPr>
          <w:lang w:val="fr_FR" w:bidi="fr_FR"/>
        </w:rPr>
        <w:t>Écoutez Matthieu 23.37–24.2.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les passages précédents, Jésus a parlé à une foule, aux scribes et aux pharisiens, aux sadducéens et à ses disciples. Dans ce passage, il parle probablement à une foule qui inclut aussi chacun de ces groupes. Il leur parle dans la région du temple parce qu'à la fin de son enseignement, il est dit qu'il s'éloignait du temple. </w:t>
      </w:r>
    </w:p>
    <w:p>
      <w:pPr/>
      <w:r>
        <w:rPr>
          <w:lang w:val="fr_FR" w:bidi="fr_FR"/>
        </w:rPr>
      </w:r>
      <w:r>
        <w:rPr>
          <w:lang w:val="fr_FR" w:bidi="fr_FR"/>
        </w:rPr>
        <w:t xml:space="preserve">Jésus est triste que les gens de Jérusalem ne se soient pas détournés de ses enseignements, se soient détournés de leurs péchés et ne l'aient pas accepté. Quand les gens sont très émotifs, ils utilisent un langage de manière spéciale pour exprimer l'émotion et donner de l'importance à ce qu'ils disent. Dans ce passage, Jésus utilise le langage de manière spéciale. Jésus parle à Jérusalem comme s'il s'agissait d'une personne. Jésus donne l'image d'une poule-mère pour montrer à quel point il se soucie des gens de Jérusalem, et il utilise des mots pour attirer l'attention des gens pour qu'ils sachent que ce qu'il dit est très important. </w:t>
      </w:r>
    </w:p>
    <w:p>
      <w:pPr/>
      <w:r>
        <w:rPr>
          <w:lang w:val="fr_FR" w:bidi="fr_FR"/>
        </w:rPr>
      </w:r>
      <w:r>
        <w:rPr>
          <w:lang w:val="fr_FR" w:bidi="fr_FR"/>
        </w:rPr>
        <w:t xml:space="preserve">Discutez et réfléchissez aux façons de traduire le passage pour que les émotions dans le passage soient clairement communiquées. </w:t>
      </w:r>
    </w:p>
    <w:p>
      <w:pPr/>
      <w:r>
        <w:rPr>
          <w:lang w:val="fr_FR" w:bidi="fr_FR"/>
        </w:rPr>
      </w:r>
      <w:r>
        <w:rPr>
          <w:lang w:val="fr_FR" w:bidi="fr_FR"/>
        </w:rPr>
        <w:t xml:space="preserve">Jésus dit : « Oh Jérusalem, Jérusalem. » En disant « Oh » et en répétant le mot Jérusalem, il le souligne et il montre de la pitié. Jésus s'adresse à la ville de Jérusalem comme s'il s'agissait d'une personne. Il parle aux personnes qui vivent dans la ville. Cela peut sembler étrange dans certaines langues. Jérusalem est un lieu très spécial pour tout Israël, y compris Jésus. Dieu avait choisi Jérusalem il y a longtemps comme lieu où son temple serait construit et où les rois qu'il aurait nommés gouverneraient son peuple. </w:t>
      </w:r>
    </w:p>
    <w:p>
      <w:pPr/>
      <w:r>
        <w:rPr>
          <w:lang w:val="fr_FR" w:bidi="fr_FR"/>
        </w:rPr>
      </w:r>
      <w:r>
        <w:rPr>
          <w:lang w:val="fr_FR" w:bidi="fr_FR"/>
        </w:rPr>
        <w:t xml:space="preserve">Arrêtez-vous et discutez en équipe de la façon dont vous parlez de toutes les personnes qui vivent dans un lieu. Comment vous adressez-vous à eux collectivement ? </w:t>
      </w:r>
    </w:p>
    <w:p>
      <w:pPr/>
      <w:r>
        <w:rPr>
          <w:lang w:val="fr_FR" w:bidi="fr_FR"/>
        </w:rPr>
      </w:r>
      <w:r>
        <w:rPr>
          <w:lang w:val="fr_FR" w:bidi="fr_FR"/>
        </w:rPr>
        <w:t>Il appelle Jérusalem « la ville qui tue les prophètes et lapide les messagers de Dieu ». À cette époque, les chefs juifs punissaient les criminels en leur jetant des pierres et en les tuant. On appelait cela la « lapidation ». Il utilise les mots « tues » et « lapides » parce que ce n'est pas seulement quelque chose qu'ils ont fait dans le passé, mais quelque chose qu'ils continuent de faire. Jésus est très triste parce qu'il sait que les gens de Jérusalem le crucifieront tout comme ils ont tué et lapidé les prophètes que Dieu a envoyés devant lui.</w:t>
      </w:r>
    </w:p>
    <w:p>
      <w:pPr/>
      <w:r>
        <w:rPr>
          <w:lang w:val="fr_FR" w:bidi="fr_FR"/>
        </w:rPr>
      </w:r>
      <w:r>
        <w:rPr>
          <w:lang w:val="fr_FR" w:bidi="fr_FR"/>
        </w:rPr>
        <w:t xml:space="preserve">Arrêtez-vous et discutez en équipe : Avez-vous une histoire au sujet d'un village ou d'une communauté dans votre culture qui a une mauvaise réputation ? Que s'est-il passé dans son histoire pour lui donner une mauvaise réputation ? Quelles choses font-ils encore aujourd'hui pour avoir cette mauvaise réputation ? </w:t>
      </w:r>
    </w:p>
    <w:p>
      <w:pPr/>
      <w:r>
        <w:rPr>
          <w:lang w:val="fr_FR" w:bidi="fr_FR"/>
        </w:rPr>
      </w:r>
      <w:r>
        <w:rPr>
          <w:lang w:val="fr_FR" w:bidi="fr_FR"/>
        </w:rPr>
        <w:t>Jésus demande : « Combien de fois... ? » mais il ne pose pas vraiment une question. Il dit qu'il a souvent voulu rassembler les enfants, ou les gens, de Jérusalem et les protéger de la même manière qu'une poule-mère protège ses poussins en les rassemblant sous ses ailes. Mais les gens de Jérusalem ont refusé de venir à Jésus. Ils ne laisseraient pas Jésus les protéger. L'image de Dieu comme un oiseau qui protège ses jeunes sous ses ailes a aussi été utilisée plusieurs fois auparavant dans la Bible. Les Israélites étaient familiers avec cette image d'une poule et de ses poussins comme une image de protection et de soin.</w:t>
      </w:r>
    </w:p>
    <w:p>
      <w:pPr/>
      <w:r>
        <w:rPr>
          <w:lang w:val="fr_FR" w:bidi="fr_FR"/>
        </w:rPr>
      </w:r>
      <w:r>
        <w:rPr>
          <w:lang w:val="fr_FR" w:bidi="fr_FR"/>
        </w:rPr>
        <w:t>Arrêtez-vous et discutez en équipe : Quelle image de la nature tout le monde dans votre culture comprendrait-il comme montrant de la protection et des soins ?</w:t>
      </w:r>
    </w:p>
    <w:p>
      <w:pPr/>
      <w:r>
        <w:rPr>
          <w:lang w:val="fr_FR" w:bidi="fr_FR"/>
        </w:rPr>
      </w:r>
      <w:r>
        <w:rPr>
          <w:lang w:val="fr_FR" w:bidi="fr_FR"/>
        </w:rPr>
        <w:t>Montrez à votre équipe une image d'une poule avec ses poussins rassemblés sous ses ailes.</w:t>
      </w:r>
    </w:p>
    <w:p>
      <w:pPr/>
      <w:r>
        <w:rPr>
          <w:lang w:val="fr_FR" w:bidi="fr_FR"/>
        </w:rPr>
      </w:r>
      <w:r>
        <w:rPr>
          <w:lang w:val="fr_FR" w:bidi="fr_FR"/>
        </w:rPr>
        <w:t xml:space="preserve">Il dit « Vois » ou « Regarde » parce qu'il veut qu'ils écoutent attentivement. Il leur dit que leur maison est laissée en ruines. C'est une prophétie qui doit se réaliser dans le futur. Jésus se réfère à la ville de Jérusalem comme à une maison parce que les gens de Jérusalem étaient censés vivre comme une famille dans le lieu que Dieu leur a donné. Et il l'appelle « </w:t>
      </w:r>
      <w:r>
        <w:rPr>
          <w:b/>
          <w:lang w:val="fr_FR" w:bidi="fr_FR"/>
        </w:rPr>
        <w:t>ta</w:t>
      </w:r>
      <w:r>
        <w:rPr>
          <w:lang w:val="fr_FR" w:bidi="fr_FR"/>
        </w:rPr>
        <w:t xml:space="preserve"> maison » au lieu de « </w:t>
      </w:r>
      <w:r>
        <w:rPr>
          <w:b/>
          <w:lang w:val="fr_FR" w:bidi="fr_FR"/>
        </w:rPr>
        <w:t>la</w:t>
      </w:r>
      <w:r>
        <w:rPr>
          <w:lang w:val="fr_FR" w:bidi="fr_FR"/>
        </w:rPr>
        <w:t xml:space="preserve"> maison de Dieu », parce que Dieu va la quitter puisqu'ils ont rejeté le Sauveur qu'il leur a envoyé. L'une des grandes promesses de Dieu au peuple d'Israël était qu'il vivrait avec eux, mais Jésus dit maintenant que Dieu quittera Jérusalem et les gens de Jérusalem parce qu'ils refusent de croire en Jésus.</w:t>
      </w:r>
    </w:p>
    <w:p>
      <w:pPr/>
      <w:r>
        <w:rPr>
          <w:lang w:val="fr_FR" w:bidi="fr_FR"/>
        </w:rPr>
      </w:r>
      <w:r>
        <w:rPr>
          <w:lang w:val="fr_FR" w:bidi="fr_FR"/>
        </w:rPr>
        <w:t xml:space="preserve">Arrêtez-vous et discutez en équipe : Comment dites-vous aux gens d'écouter attentivement ce que vous allez dire ensuite ? </w:t>
      </w:r>
    </w:p>
    <w:p>
      <w:pPr/>
      <w:r>
        <w:rPr>
          <w:lang w:val="fr_FR" w:bidi="fr_FR"/>
        </w:rPr>
      </w:r>
      <w:r>
        <w:rPr>
          <w:lang w:val="fr_FR" w:bidi="fr_FR"/>
        </w:rPr>
        <w:t xml:space="preserve">Jésus dit « car », ce qui signifie qu'il va leur dire pourquoi leur maison est laissée en ruine. Puis il dit : « Je vous le dis », ce qui ajoute de l'accent à ce qu'il va dire. Il dit qu'ils ne le verront jamais plus jusqu'à ce qu'ils disent : « Béni soit celui qui vient au nom du Seigneur » parce que c'est la dernière fois que Jésus entrera dans Jérusalem avant qu'ils ne le crucifient et que Dieu le ressuscite d'entre les morts. Le temple, le lieu de la présence de Dieu, sera détruit, mais Jésus dit « vous ne me verrez </w:t>
      </w:r>
      <w:r>
        <w:rPr>
          <w:b/>
          <w:lang w:val="fr_FR" w:bidi="fr_FR"/>
        </w:rPr>
        <w:t>plus</w:t>
      </w:r>
      <w:r>
        <w:rPr>
          <w:lang w:val="fr_FR" w:bidi="fr_FR"/>
        </w:rPr>
        <w:t xml:space="preserve"> » parce que la présence de Jésus est la présence de Dieu. Les disciples de Jésus se sont réjouis et ont loué Dieu en disant : « Béni soit celui qui vient au nom du Seigneur » quand Jésus est entré dans Jérusalem juste avant cela, mais ici Jésus parle d'un événement futur, qui est probablement l'événement final du salut. </w:t>
      </w:r>
    </w:p>
    <w:p>
      <w:pPr/>
      <w:r>
        <w:rPr>
          <w:lang w:val="fr_FR" w:bidi="fr_FR"/>
        </w:rPr>
      </w:r>
      <w:r>
        <w:rPr>
          <w:lang w:val="fr_FR" w:bidi="fr_FR"/>
        </w:rPr>
        <w:t>Quand Jésus part et s'éloigne du temple, ses disciples lui montrent les bâtiments du temple. En disant à la fois que Jésus « est parti » et « s'éloignait », Matthieu souligne que Jésus, la présence de Dieu, quitte le temple. Les bâtiments du temple étaient grands et impressionnants. C'était probablement difficile pour les disciples d'imaginer qu'ils pourraient être détruits quand Jésus a dit que Jérusalem serait désolée. Mais Jésus dit : « En vérité, je vous le dis », ce qui signifie que ce qu'il va dire arrivera certainement, et il leur dit qu'aucune pierre des bâtiments du temple ne sera laissée au sommet d'une autre qui ne sera pas jetée à terre. Il utilise le mot négatif « pas » à deux reprises pour souligner le fait que leurs ennemis détruiront complètement les bâtiments du temple. D'autres prophètes dans l'histoire juive avaient aussi prédit la destruction du temple. Les prophéties se sont réalisées quand Rome a détruit Jérusalem en 70 apr. J.-C.</w:t>
      </w:r>
    </w:p>
    <w:p>
      <w:pPr/>
      <w:r>
        <w:rPr>
          <w:lang w:val="fr_FR" w:bidi="fr_FR"/>
        </w:rPr>
      </w:r>
      <w:r>
        <w:rPr>
          <w:lang w:val="fr_FR" w:bidi="fr_FR"/>
        </w:rPr>
        <w:t xml:space="preserve">Arrêtez-vous et discutez en équipe : Avez-vous des personnes dans votre communauté qui parlent de ce qui se passera dans le futur ? Que disent-ils quand ils parlent de quelque chose de très important ? </w:t>
      </w:r>
    </w:p>
    <w:p>
      <w:pPr/>
      <w:r>
        <w:rPr>
          <w:lang w:val="fr_FR" w:bidi="fr_FR"/>
        </w:rPr>
      </w:r>
      <w:r>
        <w:rPr>
          <w:lang w:val="fr_FR" w:bidi="fr_FR"/>
        </w:rPr>
        <w:t xml:space="preserve">Montrez à votre équipe une image du temple.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Jésus se trouve dans la région du temple en train de parler à une foule et il pleure sur Jérusalem. Il dit qu'il aurait souhaité pouvoir rassembler les personnes près de lui comme une poule rassemble ses poussins sous ses ailes pour les protéger, mais Jérusalem a refusé. Il prophétise que la maison de Jérusalem sera laissée vide, rejetée par Dieu, et ils ne verront pas de nouveau Jésus jusqu'à ce qu'ils disent : « Béni soit celui qui vient au nom du Seigneur ». </w:t>
      </w:r>
    </w:p>
    <w:p>
      <w:pPr/>
      <w:r>
        <w:rPr>
          <w:lang w:val="fr_FR" w:bidi="fr_FR"/>
        </w:rPr>
      </w:r>
      <w:r>
        <w:rPr>
          <w:b/>
          <w:lang w:val="fr_FR" w:bidi="fr_FR"/>
        </w:rPr>
        <w:t>Deuxième partie :</w:t>
      </w:r>
      <w:r>
        <w:rPr>
          <w:lang w:val="fr_FR" w:bidi="fr_FR"/>
        </w:rPr>
        <w:t xml:space="preserve"> Jésus quitte le temple et ses disciples montrent les bâtiments du temple. Jésus prophétise que leurs ennemis détruiront si complètement les bâtiments du temple que chaque pierre sera jeté à terre.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grande foule, y compris les pharisiens, les sadducéens, les scribes, les disciples et les autres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Jésus se trouve dans la région du temple, qui inclut le temple et les autres bâtiments. Il parle à une foule qui inclut des pharisiens, des sadducéens, des scribes, des disciples et d'autres personnes. Il pleure sur Jérusalem. Il dit qu'il voulait que les gens de Jérusalem lui permettent de les rassembler près de lui comme une poule-mère rassemble ses poussins sous ses ailes pour les protéger, mais les gens de Jérusalem ont refusé de venir à lui pour la protection. Jésus leur dit que Dieu va quitter leur maison, où il a vécu parmi eux, et ils ne verront pas Jésus, la présence de Dieu, de nouveau jusqu'à ce qu'ils disent : « Béni soit celui qui vient au nom du Seigneur ». </w:t>
      </w:r>
    </w:p>
    <w:p>
      <w:pPr/>
      <w:r>
        <w:rPr>
          <w:lang w:val="fr_FR" w:bidi="fr_FR"/>
        </w:rPr>
      </w:r>
      <w:r>
        <w:rPr>
          <w:lang w:val="fr_FR" w:bidi="fr_FR"/>
        </w:rPr>
        <w:t>Après cela, quand il s'éloigne du temple, les disciples de Jésus lui montrent les bâtiments du temple à proximité. Jésus dit : « Vous voyez tous ces bâtiments, n'est-ce pas ? » ce qui est une façon de leur dire de regarder attentivement les bâtiments. Il prophétise que leurs ennemis détruiront si complètement les bâtiments du temple qu'aucune pierre ne sera laissée sur une autre : ils seront tous jetés à terre. Les pierres des bâtiments du temple étaient aussi grandes qu'une maison de village typique, cela aurait donc choqué les disciples.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Une grande foule, y compris les pharisiens, les sadducéens, les scribes, les disciples et les autres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Jésus parle à une grande foule dans la région du temple. La foule incluait des chefs religieux comme les pharisiens, les sadducéens et les scribes, ainsi que les disciples de Jésus et d'autres personnes aussi. </w:t>
      </w:r>
    </w:p>
    <w:p>
      <w:pPr/>
      <w:r>
        <w:rPr>
          <w:lang w:val="fr_FR" w:bidi="fr_FR"/>
        </w:rPr>
      </w:r>
      <w:r>
        <w:rPr>
          <w:lang w:val="fr_FR" w:bidi="fr_FR"/>
        </w:rPr>
        <w:t>Jésus dit : « O Jérusalem, Jérusalem ! » et il est très triste. Il aime Jérusalem. Il aurait souhaité que les gens lui aient permis de les rassembler à proximité comme une poule rassemble ses poussins sous ses ailes pour les protéger, mais ils ont refusé. Il a prophétisé que Jérusalem sera laissée vide, rejetée par Dieu.</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acteur qui joue un chef religieux : « Que ressentez-vous ? » Vous entendrez peut-être des choses comme : « Qu'est-ce qu'il veut dire ? Pourquoi avons-nous besoin de sa protection ? » ou « Jésus est si arrogant. Pourquoi pense-t-il que nous avons besoin de sa protection comme s'il était comme Dieu ? » ou « Qu'est-ce qu'il veut dire par le fait que Dieu laissera notre maison vide ? Dieu a promis de vivre avec nous. »</w:t>
      </w:r>
    </w:p>
    <w:p>
      <w:pPr>
        <w:pStyle w:val="ListBullet"/>
        <w:spacing w:line="240" w:lineRule="auto"/>
        <w:ind w:left="720"/>
      </w:pPr>
      <w:r>
        <w:rPr>
          <w:lang w:val="fr_FR" w:bidi="fr_FR"/>
        </w:rPr>
      </w:r>
      <w:r>
        <w:rPr>
          <w:lang w:val="fr_FR" w:bidi="fr_FR"/>
        </w:rPr>
        <w:t xml:space="preserve">Demandez à un acteur qui joue une personne dans la foule : « Que ressentez-vous ? » Vous entendrez peut-être des choses comme : « Que va-t-il arriver pour que nous ayons besoin d'être protégés par Jésus ? » ou : « Je ne vois aucun danger. Pourquoi devrions-nous venir à Jésus ? » ou « Pourquoi dit-il que Dieu laissera notre maison vide ? Je ne le crois pas. » </w:t>
      </w:r>
    </w:p>
    <w:p>
      <w:pPr>
        <w:pStyle w:val="ListBullet"/>
        <w:spacing w:line="240" w:lineRule="auto"/>
        <w:ind w:left="720"/>
      </w:pPr>
      <w:r>
        <w:rPr>
          <w:lang w:val="fr_FR" w:bidi="fr_FR"/>
        </w:rPr>
      </w:r>
      <w:r>
        <w:rPr>
          <w:lang w:val="fr_FR" w:bidi="fr_FR"/>
        </w:rPr>
        <w:t xml:space="preserve">Demandez à un des acteurs qui joue un disciple : « Que ressentez-vous ? » Vous entendrez peut-être des choses comme : « Voir Jésus si triste me rend triste aussi. Qu'est-ce qu'il peut vouloir dire quand il dit que Dieu laissera notre maison vide ? J'ai peur de ce qui va arriver ! » ou : « On dirait vraiment que Jésus va mourir. Comment cela peut-il être vrai ? Que ferons-nous ?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à la foule qu'ils ne le verront pas de nouveau jusqu'à ce qu'ils disent : « Béni soit celui qui vient au nom du Seigneur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acteur qui joue un chef religieux : « Que ressentez-vous ? » Vous entendrez peut-être des choses comme : « Pourquoi dit-il que nous ne le verrons pas de nouveau ? » ou : « Je suis en colère. Je ne dirai jamais ces paroles au sujet de Jésus ! » ou : « Je serais heureux de ne plus jamais voir Jésus ».</w:t>
      </w:r>
    </w:p>
    <w:p>
      <w:pPr>
        <w:pStyle w:val="ListBullet"/>
        <w:spacing w:line="240" w:lineRule="auto"/>
        <w:ind w:left="720"/>
      </w:pPr>
      <w:r>
        <w:rPr>
          <w:lang w:val="fr_FR" w:bidi="fr_FR"/>
        </w:rPr>
      </w:r>
      <w:r>
        <w:rPr>
          <w:lang w:val="fr_FR" w:bidi="fr_FR"/>
        </w:rPr>
        <w:t xml:space="preserve">Demandez à un des acteurs qui joue un disciple : « Que ressentez-vous ? » Vous entendrez peut-être des choses comme : « Je suis confus. Nous venons de dire ces mêmes mots quand Jésus est venu dans Jérusalem, mais il parle d'un moment dans le futur. Je me demande quand le reste de Jérusalem dira ces paroles au sujet de Jésus ?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s'éloigne de la région du temple, et ses disciples montrent les bâtiments impressionnants du temple. Jésus dit : « Vous voyez tout cela, n'est-ce pas ? » et il leur dit que leurs ennemis détruiront si complètement les bâtiments du temple qu'aucune pierre ne restera sur une autre ; ils seront tous jetés à terre.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des acteurs qui joue un disciple : « Que ressentez-vous ? » Vous entendrez peut-être quelque chose comme : « Je suis choqué ! Ces pierres sont si énormes et ce temple est si fermement construit que je ne peux pas imaginer comment quelqu'un pourrait détruire ces bâtiments ! » ou « Je suis effrayé. Quel événement terrible vient qui pourrait détruire des bâtiments aussi étonnants que ceux-ci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 « </w:t>
      </w:r>
      <w:r>
        <w:rPr>
          <w:b/>
          <w:lang w:val="fr_FR" w:bidi="fr_FR"/>
        </w:rPr>
        <w:t>Oh</w:t>
      </w:r>
      <w:r>
        <w:rPr>
          <w:lang w:val="fr_FR" w:bidi="fr_FR"/>
        </w:rPr>
        <w:t xml:space="preserve"> Jérusalem, Jérusalem. » Le mot « Oh » et l'utilisation de Jérusalem à deux reprises est une façon de montrer que la tristesse de Jésus au sujet de Jérusalem est très forte. </w:t>
      </w:r>
    </w:p>
    <w:p>
      <w:pPr/>
      <w:r>
        <w:rPr>
          <w:lang w:val="fr_FR" w:bidi="fr_FR"/>
        </w:rPr>
      </w:r>
      <w:r>
        <w:rPr>
          <w:lang w:val="fr_FR" w:bidi="fr_FR"/>
        </w:rPr>
        <w:t xml:space="preserve">Jésus dit que </w:t>
      </w:r>
      <w:r>
        <w:rPr>
          <w:b/>
          <w:lang w:val="fr_FR" w:bidi="fr_FR"/>
        </w:rPr>
        <w:t>Jérusalem</w:t>
      </w:r>
      <w:r>
        <w:rPr>
          <w:b/>
          <w:lang w:val="fr_FR" w:bidi="fr_FR"/>
        </w:rPr>
        <w:t xml:space="preserve"> tue</w:t>
      </w:r>
      <w:r>
        <w:rPr>
          <w:lang w:val="fr_FR" w:bidi="fr_FR"/>
        </w:rPr>
        <w:t xml:space="preserve"> les </w:t>
      </w:r>
      <w:r>
        <w:rPr>
          <w:b/>
          <w:lang w:val="fr_FR" w:bidi="fr_FR"/>
        </w:rPr>
        <w:t>prophètes</w:t>
      </w:r>
      <w:r>
        <w:rPr>
          <w:lang w:val="fr_FR" w:bidi="fr_FR"/>
        </w:rPr>
        <w:t xml:space="preserve"> et </w:t>
      </w:r>
      <w:r>
        <w:rPr>
          <w:b/>
          <w:lang w:val="fr_FR" w:bidi="fr_FR"/>
        </w:rPr>
        <w:t>lapide</w:t>
      </w:r>
      <w:r>
        <w:rPr>
          <w:lang w:val="fr_FR" w:bidi="fr_FR"/>
        </w:rPr>
        <w:t xml:space="preserve"> les messagers que Dieu leur envoie. Il utilise le mot Jérusalem pour parler des gens de Jérusalem. Les mots « tues » et « lapides » montrent que c'est quelque chose que les gens ont fait dans le passé et continuent de faire. À cette époque, les chefs juifs punissaient les criminels en leur jetant des pierres et en les tuant. C'était appelé la « lapidation ». Utilisez des mots qui montrent que l'action a été faite dans le passé et se poursuit encore. Les </w:t>
      </w:r>
      <w:r>
        <w:rPr>
          <w:b/>
          <w:lang w:val="fr_FR" w:bidi="fr_FR"/>
        </w:rPr>
        <w:t>prophètes</w:t>
      </w:r>
      <w:r>
        <w:rPr>
          <w:lang w:val="fr_FR" w:bidi="fr_FR"/>
        </w:rPr>
        <w:t xml:space="preserve"> reçoivent des messages de la part de Dieu et apportent ces messages aux gens. Utilisez le même mot pour prophètes ici que vous avez utilisé auparavant. Le mot </w:t>
      </w:r>
      <w:r>
        <w:rPr>
          <w:b/>
          <w:lang w:val="fr_FR" w:bidi="fr_FR"/>
        </w:rPr>
        <w:t>prophète</w:t>
      </w:r>
      <w:r>
        <w:rPr>
          <w:lang w:val="fr_FR" w:bidi="fr_FR"/>
        </w:rPr>
        <w:t xml:space="preserve"> se trouve dans le glossaire principal.</w:t>
      </w:r>
    </w:p>
    <w:p>
      <w:pPr/>
      <w:r>
        <w:rPr>
          <w:lang w:val="fr_FR" w:bidi="fr_FR"/>
        </w:rPr>
      </w:r>
      <w:r>
        <w:rPr>
          <w:lang w:val="fr_FR" w:bidi="fr_FR"/>
        </w:rPr>
        <w:t xml:space="preserve">Jésus dit qu'il a souvent désiré rassembler les gens de Jérusalem près de lui comme « une poule-mère rassemble ses </w:t>
      </w:r>
      <w:r>
        <w:rPr>
          <w:b/>
          <w:lang w:val="fr_FR" w:bidi="fr_FR"/>
        </w:rPr>
        <w:t>poussins</w:t>
      </w:r>
      <w:r>
        <w:rPr>
          <w:lang w:val="fr_FR" w:bidi="fr_FR"/>
        </w:rPr>
        <w:t xml:space="preserve"> sous ses bras </w:t>
      </w:r>
      <w:r>
        <w:rPr>
          <w:b/>
          <w:lang w:val="fr_FR" w:bidi="fr_FR"/>
        </w:rPr>
        <w:t>pour les protéger</w:t>
      </w:r>
      <w:r>
        <w:rPr>
          <w:lang w:val="fr_FR" w:bidi="fr_FR"/>
        </w:rPr>
        <w:t xml:space="preserve"> ». L'image de Dieu comme un oiseau qui protège son peuple avec ses ailes est utilisée plusieurs fois dans la Bible. C'était une image commune de la protection de Dieu pour les Israélites.</w:t>
      </w:r>
    </w:p>
    <w:p>
      <w:pPr/>
      <w:r>
        <w:rPr>
          <w:lang w:val="fr_FR" w:bidi="fr_FR"/>
        </w:rPr>
      </w:r>
      <w:r>
        <w:rPr>
          <w:lang w:val="fr_FR" w:bidi="fr_FR"/>
        </w:rPr>
        <w:t>Montrez à votre équipe une image d'une poule-mère qui protège ses poussins sous ses ailes.</w:t>
      </w:r>
    </w:p>
    <w:p>
      <w:pPr/>
      <w:r>
        <w:rPr>
          <w:lang w:val="fr_FR" w:bidi="fr_FR"/>
        </w:rPr>
      </w:r>
      <w:r>
        <w:rPr>
          <w:lang w:val="fr_FR" w:bidi="fr_FR"/>
        </w:rPr>
        <w:t xml:space="preserve">Jésus dit à la foule : « </w:t>
      </w:r>
      <w:r>
        <w:rPr>
          <w:b/>
          <w:lang w:val="fr_FR" w:bidi="fr_FR"/>
        </w:rPr>
        <w:t>Ta maison</w:t>
      </w:r>
      <w:r>
        <w:rPr>
          <w:lang w:val="fr_FR" w:bidi="fr_FR"/>
        </w:rPr>
        <w:t xml:space="preserve"> est laissée en ruine ». Il utilise probablement le mot maison pour faire référence à la fois à la ville de Jérusalem et au temple. Il l'appelle </w:t>
      </w:r>
      <w:r>
        <w:rPr>
          <w:b/>
          <w:lang w:val="fr_FR" w:bidi="fr_FR"/>
        </w:rPr>
        <w:t>ta</w:t>
      </w:r>
      <w:r>
        <w:rPr>
          <w:lang w:val="fr_FR" w:bidi="fr_FR"/>
        </w:rPr>
        <w:t xml:space="preserve"> maison au lieu de la maison </w:t>
      </w:r>
      <w:r>
        <w:rPr>
          <w:b/>
          <w:lang w:val="fr_FR" w:bidi="fr_FR"/>
        </w:rPr>
        <w:t>de Dieu</w:t>
      </w:r>
      <w:r>
        <w:rPr>
          <w:lang w:val="fr_FR" w:bidi="fr_FR"/>
        </w:rPr>
        <w:t xml:space="preserve">, parce que Dieu quitte à la fois le temple et Jérusalem. </w:t>
      </w:r>
    </w:p>
    <w:p>
      <w:pPr/>
      <w:r>
        <w:rPr>
          <w:lang w:val="fr_FR" w:bidi="fr_FR"/>
        </w:rPr>
      </w:r>
      <w:r>
        <w:rPr>
          <w:lang w:val="fr_FR" w:bidi="fr_FR"/>
        </w:rPr>
        <w:t xml:space="preserve">Jésus dit à la foule qu'ils ne le verront pas de nouveau jusqu'à ce qu'ils disent : « </w:t>
      </w:r>
      <w:r>
        <w:rPr>
          <w:b/>
          <w:lang w:val="fr_FR" w:bidi="fr_FR"/>
        </w:rPr>
        <w:t>Béni</w:t>
      </w:r>
      <w:r>
        <w:rPr>
          <w:lang w:val="fr_FR" w:bidi="fr_FR"/>
        </w:rPr>
        <w:t xml:space="preserve"> soit celui qui vient au nom du </w:t>
      </w:r>
      <w:r>
        <w:rPr>
          <w:b/>
          <w:lang w:val="fr_FR" w:bidi="fr_FR"/>
        </w:rPr>
        <w:t>Seigneur</w:t>
      </w:r>
      <w:r>
        <w:rPr>
          <w:lang w:val="fr_FR" w:bidi="fr_FR"/>
        </w:rPr>
        <w:t xml:space="preserve"> ». Cette expression exacte se trouve dans plusieurs autres lieux dans la Bible, y compris un Psaume. Traduisez cette expression de la même manière dans chaque lieu où elle apparaît. </w:t>
      </w:r>
      <w:r>
        <w:rPr>
          <w:b/>
          <w:lang w:val="fr_FR" w:bidi="fr_FR"/>
        </w:rPr>
        <w:t>Béni</w:t>
      </w:r>
      <w:r>
        <w:rPr>
          <w:lang w:val="fr_FR" w:bidi="fr_FR"/>
        </w:rPr>
        <w:t xml:space="preserve"> et </w:t>
      </w:r>
      <w:r>
        <w:rPr>
          <w:b/>
          <w:lang w:val="fr_FR" w:bidi="fr_FR"/>
        </w:rPr>
        <w:t>Seigneur</w:t>
      </w:r>
      <w:r>
        <w:rPr>
          <w:lang w:val="fr_FR" w:bidi="fr_FR"/>
        </w:rPr>
        <w:t xml:space="preserve"> se trouvent tous les deux dans le Glossaire principal. </w:t>
      </w:r>
    </w:p>
    <w:p>
      <w:pPr/>
      <w:r>
        <w:rPr>
          <w:lang w:val="fr_FR" w:bidi="fr_FR"/>
        </w:rPr>
      </w:r>
      <w:r>
        <w:rPr>
          <w:lang w:val="fr_FR" w:bidi="fr_FR"/>
        </w:rPr>
        <w:t xml:space="preserve">Les disciples de Jésus lui montrent les bâtiments du </w:t>
      </w:r>
      <w:r>
        <w:rPr>
          <w:b/>
          <w:lang w:val="fr_FR" w:bidi="fr_FR"/>
        </w:rPr>
        <w:t>temple</w:t>
      </w:r>
      <w:r>
        <w:rPr>
          <w:lang w:val="fr_FR" w:bidi="fr_FR"/>
        </w:rPr>
        <w:t xml:space="preserve">. Ces bâtiments incluaient le temple, qui était le bâtiment spécial où vivait la présence de Dieu, ainsi que des bâtiments supplémentaires à proximité qui faisaient partie du culte dans le temple pour les Israélites. Le temple était un lieu où les Israélites adoraient Dieu et lui apportaient des sacrifices. C'était particulièrement beau et fait avec des pierres impressionnantes. Les Romains ont détruit le temple en l'an 70 apr. J.-C. Traduisez temple de la même manière que vous l'avez fait auparavant quand vous parlez de ce bâtiment spécial à Jérusalem. </w:t>
      </w:r>
      <w:r>
        <w:rPr>
          <w:b/>
          <w:lang w:val="fr_FR" w:bidi="fr_FR"/>
        </w:rPr>
        <w:t>Temple</w:t>
      </w:r>
      <w:r>
        <w:rPr>
          <w:lang w:val="fr_FR" w:bidi="fr_FR"/>
        </w:rPr>
        <w:t xml:space="preserve"> se trouve dans le Glossaire principal.</w:t>
      </w:r>
    </w:p>
    <w:p>
      <w:pPr/>
      <w:r>
        <w:rPr>
          <w:lang w:val="fr_FR" w:bidi="fr_FR"/>
        </w:rPr>
      </w:r>
      <w:r>
        <w:rPr>
          <w:lang w:val="fr_FR" w:bidi="fr_FR"/>
        </w:rPr>
        <w:t>Montrez à votre équipe une image du temple à Jérusalem.</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24:3–14</w:t>
      </w:r>
      <w:r>
        <w:rPr>
          <w:lang w:val="fr_FR" w:bidi="fr_FR"/>
        </w:rPr>
      </w:r>
    </w:p>
    <w:p>
      <w:pPr>
        <w:pStyle w:val="Heading3"/>
      </w:pPr>
      <w:r>
        <w:rPr>
          <w:lang w:val="fr_FR" w:bidi="fr_FR"/>
        </w:rPr>
        <w:t>Écouter et Cœur</w:t>
      </w:r>
    </w:p>
    <w:p>
      <w:pPr/>
      <w:r>
        <w:rPr>
          <w:lang w:val="fr_FR" w:bidi="fr_FR"/>
        </w:rPr>
      </w:r>
      <w:r>
        <w:rPr>
          <w:lang w:val="fr_FR" w:bidi="fr_FR"/>
        </w:rPr>
        <w:t>Écoutez Matthieu 24.3–14.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avait été à Jérusalem, à enseigner et à proclamer le jugement sur l'orgueil et l'hypocrisie des chefs religieux. Jésus a aussi prophétisé la destruction du temple, en disant aux chefs religieux à Jérusalem : « Regardez, votre maison vous est laissée en ruines ».</w:t>
      </w:r>
    </w:p>
    <w:p>
      <w:pPr/>
      <w:r>
        <w:rPr>
          <w:lang w:val="fr_FR" w:bidi="fr_FR"/>
        </w:rPr>
      </w:r>
      <w:r>
        <w:rPr>
          <w:lang w:val="fr_FR" w:bidi="fr_FR"/>
        </w:rPr>
        <w:t>Dans ce passage, Matthieu commence une nouvelle unité de l'enseignement de Jésus. Matthieu relate que Jésus enseigne à ses disciples au sujet de la période entre la mort, la résurrection et l'ascension de Jésus et sa venue dans la gloire et la puissance pour terminer le monde tel que nous le connaissons. Cette période est connue comme le moment entre la première et la deuxième venue de Jésus. Ce passage n'est que le début d'une longue section des enseignements de Jésus. Dans ce passage, Jésus donne à ses disciples un avertissement important et des descriptions générales.</w:t>
      </w:r>
    </w:p>
    <w:p>
      <w:pPr/>
      <w:r>
        <w:rPr>
          <w:lang w:val="fr_FR" w:bidi="fr_FR"/>
        </w:rPr>
      </w:r>
      <w:r>
        <w:rPr>
          <w:lang w:val="fr_FR" w:bidi="fr_FR"/>
        </w:rPr>
        <w:t>Cet enseignement a lieu pendant la dernière semaine du ministère de Jésus avant qu'il ne meure. Pendant cette semaine, il enseigne dans le temple juif à Jérusalem chaque jour et quitte Jérusalem chaque soir pour passer la nuit dans la région du mont des Oliviers. L'un de ces soirs, Jésus est assis sur le mont des Oliviers après avoir enseigné à Jérusalem quand les disciples de Jésus saisissent cette occasion pour lui parler en privé, c'est-à-dire loin de quiconque d'autre. Matthieu ne nomme pas les disciples qui demandent, mais se réfère à eux comme à un groupe.</w:t>
      </w:r>
    </w:p>
    <w:p>
      <w:pPr/>
      <w:r>
        <w:rPr>
          <w:lang w:val="fr_FR" w:bidi="fr_FR"/>
        </w:rPr>
      </w:r>
      <w:r>
        <w:rPr>
          <w:lang w:val="fr_FR" w:bidi="fr_FR"/>
        </w:rPr>
        <w:t>Si nécessaire, arrêtez-vous ici et passez en revue avec votre équipe l'image de la région qui est le plus probablement le mont des Oliviers.</w:t>
      </w:r>
    </w:p>
    <w:p>
      <w:pPr/>
      <w:r>
        <w:rPr>
          <w:lang w:val="fr_FR" w:bidi="fr_FR"/>
        </w:rPr>
      </w:r>
      <w:r>
        <w:rPr>
          <w:lang w:val="fr_FR" w:bidi="fr_FR"/>
        </w:rPr>
        <w:t>Jésus venait de dire qu'un jour des ennemis détruiraient le temple juif à Jérusalem. Les disciples demandent maintenant à Jésus : « Quand ces choses arriveront-elles ? » L'expression « ces choses », parfois traduite par « cela », fait référence à ce que Jésus avait prophétisé au sujet de la destruction du temple. Les disciples demandent aussi à Jésus : « Quel sera le signe de ta venue et de la fin du monde ? » La question des disciples introduit un événement important. Le mot souvent traduit par « venue » signifie « apparence » ou « présence ». Les disciples connaissaient les prophéties de l'Ancien Testament qui disaient que le Messie, le Sauveur promis, viendrait comme un roi conquérant avec puissance et gloire pour terminer le monde tel qu'ils le connaissaient et établir un royaume parfait. Quand les prophètes et Jésus parlent de la fin du monde, ou parfois traduit « de l'âge », ils parlent de la fin des temps et de l'histoire telle que nous la connaissons. Cela ne signifie pas la destruction de toute l'humanité.</w:t>
      </w:r>
    </w:p>
    <w:p>
      <w:pPr/>
      <w:r>
        <w:rPr>
          <w:lang w:val="fr_FR" w:bidi="fr_FR"/>
        </w:rPr>
      </w:r>
      <w:r>
        <w:rPr>
          <w:lang w:val="fr_FR" w:bidi="fr_FR"/>
        </w:rPr>
        <w:t>Les disciples croyaient que Jésus était le Messie, le Sauveur promis, dont parlaient les prophètes de l'Ancien Testament. Quand Jésus a prophétisé la destruction du temple, les disciples pensaient probablement que cela se produirait quand Jésus apparaîtrait pour établir son royaume parfait et terminer le monde. Jésus enseigne à ses disciples que la destruction du temple et l'établissement par Jésus d'un royaume parfait à la fin du monde se produiront à des moments différents. Nous savons par l'histoire que ce que Jésus a dit est devenu vrai. Les gens ont détruit le temple juif en l'an 70 apr. J.-C. et Jésus n'est pas apparu à cette époque. Seul Dieu connaît le moment opportun de ses plans.</w:t>
      </w:r>
    </w:p>
    <w:p>
      <w:pPr/>
      <w:r>
        <w:rPr>
          <w:lang w:val="fr_FR" w:bidi="fr_FR"/>
        </w:rPr>
      </w:r>
      <w:r>
        <w:rPr>
          <w:lang w:val="fr_FR" w:bidi="fr_FR"/>
        </w:rPr>
        <w:t xml:space="preserve">Les disciples ne comprenaient pas encore non plus que Jésus mourrait d'abord et reviendrait à la vie. Nous en savons plus maintenant que les disciples parce que nous savons que Jésus est mort, que Dieu l'a ressuscité d'entre les morts et que Jésus est retourné aux cieux. Jésus décrit ce qui se passera après qu'il soit mort et ressuscité d'entre les morts, mais avant qu'il ne vienne pour terminer l'histoire et établir son royaume parfait. </w:t>
      </w:r>
    </w:p>
    <w:p>
      <w:pPr/>
      <w:r>
        <w:rPr>
          <w:lang w:val="fr_FR" w:bidi="fr_FR"/>
        </w:rPr>
      </w:r>
      <w:r>
        <w:rPr>
          <w:lang w:val="fr_FR" w:bidi="fr_FR"/>
        </w:rPr>
        <w:t xml:space="preserve">Dans ce passage, Jésus corrige les hypothèses des disciples et décrit de manière générale ce à quoi les disciples peuvent s'attendre. </w:t>
      </w:r>
    </w:p>
    <w:p>
      <w:pPr/>
      <w:r>
        <w:rPr>
          <w:lang w:val="fr_FR" w:bidi="fr_FR"/>
        </w:rPr>
      </w:r>
      <w:r>
        <w:rPr>
          <w:lang w:val="fr_FR" w:bidi="fr_FR"/>
        </w:rPr>
        <w:t xml:space="preserve">Arrêtez-vous ici et discutez avec votre équipe : Racontez une histoire au sujet d'un moment où vous ou quelqu'un que vous connaissez voulait que Dieu donne un signe. </w:t>
      </w:r>
    </w:p>
    <w:p>
      <w:pPr/>
      <w:r>
        <w:rPr>
          <w:lang w:val="fr_FR" w:bidi="fr_FR"/>
        </w:rPr>
      </w:r>
      <w:r>
        <w:rPr>
          <w:lang w:val="fr_FR" w:bidi="fr_FR"/>
        </w:rPr>
        <w:t>Jésus donne un avertissement important : « Faites attention et ne croyez pas aux mensonges ». Jésus donne ce commandement parce que les gens viendront en disant : « Je suis le Messie », c'est-à-dire celui qui est choisi et envoyé par Dieu. Jésus avertit les disciples de ne pas suivre ces personnes fausses qui les éloigneraient de la vérité.</w:t>
      </w:r>
    </w:p>
    <w:p>
      <w:pPr/>
      <w:r>
        <w:rPr>
          <w:lang w:val="fr_FR" w:bidi="fr_FR"/>
        </w:rPr>
      </w:r>
      <w:r>
        <w:rPr>
          <w:lang w:val="fr_FR" w:bidi="fr_FR"/>
        </w:rPr>
        <w:t>Jésus décrit en termes généraux ce à quoi les disciples peuvent s'attendre qu'il se produise. Mais Jésus donne aux disciples un autre commandement : « Assurez-vous de ne pas être alarmés ». Jésus dit aux disciples qu'ils ne devraient pas être alarmés parce que ces événements doivent se produire. Dieu est encore au contrôle.</w:t>
      </w:r>
    </w:p>
    <w:p>
      <w:pPr/>
      <w:r>
        <w:rPr>
          <w:lang w:val="fr_FR" w:bidi="fr_FR"/>
        </w:rPr>
      </w:r>
      <w:r>
        <w:rPr>
          <w:lang w:val="fr_FR" w:bidi="fr_FR"/>
        </w:rPr>
        <w:t>Arrêtez-vous ici et discutez avec votre équipe : Racontez une histoire au sujet d'un moment où un événement vous a fait peur ou vous a fait demander si Dieu est vraiment au contrôle.</w:t>
      </w:r>
    </w:p>
    <w:p>
      <w:pPr/>
      <w:r>
        <w:rPr>
          <w:lang w:val="fr_FR" w:bidi="fr_FR"/>
        </w:rPr>
      </w:r>
      <w:r>
        <w:rPr>
          <w:lang w:val="fr_FR" w:bidi="fr_FR"/>
        </w:rPr>
        <w:t xml:space="preserve">Quand ces choses se produisent, dit Jésus, les disciples ne devraient pas penser que cela signifie que l'histoire est sur le point de se terminer. Nations et royaumes se soulèveront, c'est-à-dire se battront et attaqueront d'autres nations et royaumes. Il y aura aussi des famines, qui sont des moments où il y a très peu ou pas de nourriture. Et il y aura des tremblements de terre, qui sont des moments où le sol tremble, faisant tomber les bâtiments et fissurant parfois la terre. </w:t>
      </w:r>
    </w:p>
    <w:p>
      <w:pPr/>
      <w:r>
        <w:rPr>
          <w:lang w:val="fr_FR" w:bidi="fr_FR"/>
        </w:rPr>
      </w:r>
      <w:r>
        <w:rPr>
          <w:lang w:val="fr_FR" w:bidi="fr_FR"/>
        </w:rPr>
        <w:t>Jésus explique que ces souffrances ne sont que le début des douleurs de la naissance. Jésus utilise une métaphore de la douleur qu'éprouve une femme qui donne naissance pour décrire ces événements douloureux. Ces douleurs de naissance peuvent durer longtemps ou une période courte. Le point est que ce genre d'événements douloureux ne devrait pas surprendre les disciples parce qu'ils se produiront avant que la fin du monde ne vienne.</w:t>
      </w:r>
    </w:p>
    <w:p>
      <w:pPr/>
      <w:r>
        <w:rPr>
          <w:lang w:val="fr_FR" w:bidi="fr_FR"/>
        </w:rPr>
      </w:r>
      <w:r>
        <w:rPr>
          <w:lang w:val="fr_FR" w:bidi="fr_FR"/>
        </w:rPr>
        <w:t xml:space="preserve">Jésus parle du genre de choses qui se produiront « à ce moment-là », au moment où toutes ces souffrances se produiront. Pendant cette même période, Jésus dit maintenant à ses disciples que les gens les arrêteront, les tueront et les haïront parce qu'ils suivent Jésus. Nous savons grâce à l'histoire que beaucoup des disciples ont été arrêtés, torturés et tués. Mais Jésus ne parle pas seulement de ces disciples précis, mais inclut des disciples de chaque nation. </w:t>
      </w:r>
    </w:p>
    <w:p>
      <w:pPr/>
      <w:r>
        <w:rPr>
          <w:lang w:val="fr_FR" w:bidi="fr_FR"/>
        </w:rPr>
      </w:r>
      <w:r>
        <w:rPr>
          <w:lang w:val="fr_FR" w:bidi="fr_FR"/>
        </w:rPr>
        <w:t>À ce moment aussi, beaucoup de personnes arrêteront de croire en Jésus et se trahiront les uns les autres. Jésus dit que des personnes parmi les disciples de Jésus arrêteront de croire en Jésus et trahiront les autres disciples.</w:t>
      </w:r>
    </w:p>
    <w:p>
      <w:pPr/>
      <w:r>
        <w:rPr>
          <w:lang w:val="fr_FR" w:bidi="fr_FR"/>
        </w:rPr>
      </w:r>
      <w:r>
        <w:rPr>
          <w:lang w:val="fr_FR" w:bidi="fr_FR"/>
        </w:rPr>
        <w:t xml:space="preserve">Arrêtez-vous et discutez avec votre équipe : Racontez une histoire au sujet d'un moment où vous ou quelqu'un que vous connaissez a souffert parce qu'il croyait en Jésus. </w:t>
      </w:r>
    </w:p>
    <w:p>
      <w:pPr/>
      <w:r>
        <w:rPr>
          <w:lang w:val="fr_FR" w:bidi="fr_FR"/>
        </w:rPr>
      </w:r>
      <w:r>
        <w:rPr>
          <w:lang w:val="fr_FR" w:bidi="fr_FR"/>
        </w:rPr>
        <w:t>De faux prophètes, c'est-à-dire menteurs, apparaîtront en prétendant dire la Parole de Dieu et beaucoup de personnes croiront leurs mensonges. À cause des mensonges et du mal dans le monde, « l'amour de beaucoup se refroidira ». L'expression « l'amour se refroidira » est une figure de langage qui signifie que les gens arrêteront de s'aimer les uns les autres. Une autre façon de le dire est que leurs cœurs n'aimeront plus.</w:t>
      </w:r>
    </w:p>
    <w:p>
      <w:pPr/>
      <w:r>
        <w:rPr>
          <w:lang w:val="fr_FR" w:bidi="fr_FR"/>
        </w:rPr>
      </w:r>
      <w:r>
        <w:rPr>
          <w:lang w:val="fr_FR" w:bidi="fr_FR"/>
        </w:rPr>
        <w:t>Arrêtez-vous ici et discutez avec votre équipe : Racontez une histoire au sujet d'un moment où vous ou quelqu'un que vous connaissez a cru un mensonge ou a été influencé par quelqu'un pour faire quelque chose de mal.</w:t>
      </w:r>
    </w:p>
    <w:p>
      <w:pPr/>
      <w:r>
        <w:rPr>
          <w:lang w:val="fr_FR" w:bidi="fr_FR"/>
        </w:rPr>
      </w:r>
      <w:r>
        <w:rPr>
          <w:lang w:val="fr_FR" w:bidi="fr_FR"/>
        </w:rPr>
        <w:t xml:space="preserve">Jésus sait qu'entendre tout cela pourrait faire en sorte que les disciples se demandent si des disciples de Jésus resteront. Les souffrances, les faux messies et les faux prophètes tentent tous le peuple de Dieu d'arrêter de croire et de suivre le seul vrai Messie. Jésus assure ses disciples que Dieu sauvera tous ceux qui font confiance à Jésus à travers les souffrances et ne croient pas aux mensonges des faux prophètes. Ces personnes vivront un jour dans le royaume parfait de Dieu. Les disciples ne sauront pas le moment exact où la fin du monde se produira. Mais Jésus dit à ses disciples que les gens partageront la bonne nouvelle au sujet du royaume parfait de Dieu avec chaque groupe de personnes dans le monde entier avant que la fin du monde ne vienne. Dieu remplira son royaume parfait de personnes de chaque groupe de personnes, de chaque nation et de chaque langue.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est assis sur le mont des Oliviers. Les disciples viennent à lui en privé et lui posent des questions.</w:t>
      </w:r>
    </w:p>
    <w:p>
      <w:pPr/>
      <w:r>
        <w:rPr>
          <w:lang w:val="fr_FR" w:bidi="fr_FR"/>
        </w:rPr>
      </w:r>
      <w:r>
        <w:rPr>
          <w:b/>
          <w:lang w:val="fr_FR" w:bidi="fr_FR"/>
        </w:rPr>
        <w:t>Deuxième partie :</w:t>
      </w:r>
      <w:r>
        <w:rPr>
          <w:lang w:val="fr_FR" w:bidi="fr_FR"/>
        </w:rPr>
        <w:t xml:space="preserve"> Jésus commence à répondre aux disciples en leur donnant un commandement et en les avertissant au sujet des personnes qui viendront et tromperont beaucoup de personnes. Jésus parle à ses disciples des événements dans le monde qui caractériseront la période sur laquelle les disciples posent des questions. Jésus dit que ces événements ne sont que le début des souffrances.</w:t>
      </w:r>
    </w:p>
    <w:p>
      <w:pPr/>
      <w:r>
        <w:rPr>
          <w:lang w:val="fr_FR" w:bidi="fr_FR"/>
        </w:rPr>
      </w:r>
      <w:r>
        <w:rPr>
          <w:b/>
          <w:lang w:val="fr_FR" w:bidi="fr_FR"/>
        </w:rPr>
        <w:t>Troisième partie :</w:t>
      </w:r>
      <w:r>
        <w:rPr>
          <w:lang w:val="fr_FR" w:bidi="fr_FR"/>
        </w:rPr>
        <w:t xml:space="preserve"> Jésus continue de dire à ses disciples ce qui se passera, mais décrit maintenant ce que ses disciples vivront. Jésus décrit aussi la façon dont les incroyants se comporteront. Jésus répète son avertissement que des personnes viendront qui tromperont beaucoup de personnes.</w:t>
      </w:r>
    </w:p>
    <w:p>
      <w:pPr/>
      <w:r>
        <w:rPr>
          <w:lang w:val="fr_FR" w:bidi="fr_FR"/>
        </w:rPr>
      </w:r>
      <w:r>
        <w:rPr>
          <w:b/>
          <w:lang w:val="fr_FR" w:bidi="fr_FR"/>
        </w:rPr>
        <w:t>Quatrième partie :</w:t>
      </w:r>
      <w:r>
        <w:rPr>
          <w:lang w:val="fr_FR" w:bidi="fr_FR"/>
        </w:rPr>
        <w:t xml:space="preserve"> Jésus dit aux disciples que Dieu sauvera les croyants et que les vrais disciples perdureront jusqu'à la fin. La bonne nouvelle au sujet du royaume passera dans le monde entier avant que l'histoire ne se termine.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faux messies</w:t>
      </w:r>
    </w:p>
    <w:p>
      <w:pPr>
        <w:pStyle w:val="ListBullet"/>
        <w:spacing w:line="240" w:lineRule="auto"/>
        <w:ind w:left="720"/>
      </w:pPr>
      <w:r>
        <w:rPr>
          <w:lang w:val="fr_FR" w:bidi="fr_FR"/>
        </w:rPr>
      </w:r>
      <w:r>
        <w:rPr>
          <w:lang w:val="fr_FR" w:bidi="fr_FR"/>
        </w:rPr>
        <w:t>Les faux prophètes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l'histoire commence avec Jésus assis sur le mont des Oliviers. Les disciples viennent à Jésus et lui posent des questions. Il est important de se rappeler que les disciples posent la question à Jésus en privé, loin de quiconque d'autre. La conversation ne se produit qu'entre Jésus et ses disciples. Nous ne savons pas combien de disciples.</w:t>
      </w:r>
    </w:p>
    <w:p>
      <w:pPr/>
      <w:r>
        <w:rPr>
          <w:lang w:val="fr_FR" w:bidi="fr_FR"/>
        </w:rPr>
      </w:r>
      <w:r>
        <w:rPr>
          <w:lang w:val="fr_FR" w:bidi="fr_FR"/>
        </w:rPr>
        <w:t xml:space="preserve">Dans la deuxième partie, Jésus répond aux disciples en leur ordonnant de « faire attention et de ne laisser personne vous tromper ». Il est important de se rappeler que Jésus donne ici à ses disciples un commandement. Jésus donne ensuite la raison de son commandement : « </w:t>
      </w:r>
      <w:r>
        <w:rPr>
          <w:b/>
          <w:lang w:val="fr_FR" w:bidi="fr_FR"/>
        </w:rPr>
        <w:t>Parce</w:t>
      </w:r>
      <w:r>
        <w:rPr>
          <w:lang w:val="fr_FR" w:bidi="fr_FR"/>
        </w:rPr>
        <w:t xml:space="preserve"> que beaucoup de personnes viendront et diront : "Je suis le Messie" et que beaucoup de personnes les croiront. »</w:t>
      </w:r>
    </w:p>
    <w:p>
      <w:pPr/>
      <w:r>
        <w:rPr>
          <w:lang w:val="fr_FR" w:bidi="fr_FR"/>
        </w:rPr>
      </w:r>
      <w:r>
        <w:rPr>
          <w:lang w:val="fr_FR" w:bidi="fr_FR"/>
        </w:rPr>
        <w:t xml:space="preserve">Puis Jésus dit à ses disciples qu'il y aura des guerres et que beaucoup de personnes parleront de la guerre. Jésus donne ensuite aux disciples un autre commandement : « Assurez-vous de ne pas être alarmés ». Il est important de se rappeler que Jésus donne le commandement et donne ensuite la raison de son commandement : « </w:t>
      </w:r>
      <w:r>
        <w:rPr>
          <w:b/>
          <w:lang w:val="fr_FR" w:bidi="fr_FR"/>
        </w:rPr>
        <w:t>Parce</w:t>
      </w:r>
      <w:r>
        <w:rPr>
          <w:lang w:val="fr_FR" w:bidi="fr_FR"/>
        </w:rPr>
        <w:t xml:space="preserve"> que ces événements doivent se produire ». Rappelez-vous que cela signifie que les disciples ne devraient pas être surpris ou découragés parce que Dieu est encore au contrôle. Mais ce n'est pas encore la fin. Des nations et des royaumes dans le monde entier iront en guerre les uns contre les autres. Des famines et des tremblements de terre se produiront dans beaucoup de lieux. Mais, poursuit Jésus, tous ces événements ne sont que le début des douleurs ou des souffrances de la naissance.</w:t>
      </w:r>
    </w:p>
    <w:p>
      <w:pPr/>
      <w:r>
        <w:rPr>
          <w:lang w:val="fr_FR" w:bidi="fr_FR"/>
        </w:rPr>
      </w:r>
      <w:r>
        <w:rPr>
          <w:lang w:val="fr_FR" w:bidi="fr_FR"/>
        </w:rPr>
        <w:t xml:space="preserve">Dans la troisième partie, Jésus poursuit son avertissement en disant aux disciples qu'ils souffriront eux-mêmes du fait qu'ils sont disciples de Jésus. Il est important de se rappeler que les persécutions se produiront pendant la </w:t>
      </w:r>
      <w:r>
        <w:rPr>
          <w:b/>
          <w:lang w:val="fr_FR" w:bidi="fr_FR"/>
        </w:rPr>
        <w:t>même période</w:t>
      </w:r>
      <w:r>
        <w:rPr>
          <w:lang w:val="fr_FR" w:bidi="fr_FR"/>
        </w:rPr>
        <w:t xml:space="preserve"> que les événements précédents. Rappelez-vous que Jésus décrit les caractéristiques de la période avant que Jésus ne vienne de nouveau. </w:t>
      </w:r>
    </w:p>
    <w:p>
      <w:pPr/>
      <w:r>
        <w:rPr>
          <w:lang w:val="fr_FR" w:bidi="fr_FR"/>
        </w:rPr>
      </w:r>
      <w:r>
        <w:rPr>
          <w:lang w:val="fr_FR" w:bidi="fr_FR"/>
        </w:rPr>
        <w:t xml:space="preserve">Il est important de se rappeler de la raison de la souffrance des disciples. Les disciples souffrent parce qu'ils croient en et suivent Jésus. De plus, pendant cette période, beaucoup de personnes pècheront et se haïront les uns les autres. Beaucoup de personnes se trahiront les uns les autres et abandonneront le fait de croire en Jésus. Jésus explique qu'à cause du fait que de plus en plus de personnes désobéiront à la loi de Dieu, de nombreuses personnes cesseront d'aimer. Jésus avertit de nouveau ses disciples de ne pas laisser les gens les tromper. De faux prophètes apparaîtront et tromperont beaucoup de personnes en les faisant suivre leurs voies mauvaises. </w:t>
      </w:r>
    </w:p>
    <w:p>
      <w:pPr/>
      <w:r>
        <w:rPr>
          <w:lang w:val="fr_FR" w:bidi="fr_FR"/>
        </w:rPr>
      </w:r>
      <w:r>
        <w:rPr>
          <w:lang w:val="fr_FR" w:bidi="fr_FR"/>
        </w:rPr>
        <w:t>Dans la quatrième partie, Jésus change de sujet pour dire aux disciples que Dieu sauvera quand même son peuple. Ceci est important. Être un vrai disciple de Jésus signifie endurer toutes ces souffrances et ne pas croire aux mensonges des faux prophètes et des faux christs. Les gens partageront avec chaque groupe ethnique la bonne nouvelle que Dieu les sauve de la punition pour leur désobéissance et leur donne son royaume parfait. Tous les groupes de personnes dans le monde entier entendront cette bonne nouvelle avant que la fin ne se produise.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faux messies</w:t>
      </w:r>
    </w:p>
    <w:p>
      <w:pPr>
        <w:pStyle w:val="ListBullet"/>
        <w:spacing w:line="240" w:lineRule="auto"/>
        <w:ind w:left="720"/>
      </w:pPr>
      <w:r>
        <w:rPr>
          <w:lang w:val="fr_FR" w:bidi="fr_FR"/>
        </w:rPr>
      </w:r>
      <w:r>
        <w:rPr>
          <w:lang w:val="fr_FR" w:bidi="fr_FR"/>
        </w:rPr>
        <w:t>Les faux prophètes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Pendant que Jésus est assis sur le mont des Oliviers, les disciples viennent à Jésus et lui demandent : « Quand ces choses se produiront-elles ? Et quel sera le signe de ta venue et de la fin du monde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curieux, confus et anxieux.</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répond aux disciples en leur ordonnant de « faire attention et de ne laisser personne vous tromper ». Jésus dit à ses disciples que beaucoup de personnes viendront et prétendront être le Messie, et qu'elles tromperont beaucoup de personnes. Il y aura des guerres et des personnes qui parleront de la guerre. Jésus donne ensuite aux disciples un autre commandement : « Assurez-vous de ne pas être alarmés parce que ces choses doivent se produire, mais ce n'est pas la fin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alarmé, surpris, bouleversé et inquiet.</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continue de décrire ce qui arrivera. Des nations se battront contre des nations et des royaumes se battront contre des royaumes. Il y aura des famines et des tremblements de terre dans beaucoup de lieux. Mais ces événements sont le début des douleurs ou des souffrances de la naissance.</w:t>
      </w:r>
    </w:p>
    <w:p>
      <w:pPr/>
      <w:r>
        <w:rPr>
          <w:lang w:val="fr_FR" w:bidi="fr_FR"/>
        </w:rPr>
      </w:r>
      <w:r>
        <w:rPr>
          <w:lang w:val="fr_FR" w:bidi="fr_FR"/>
        </w:rPr>
        <w:t>Jésus poursuit en disant qu'à ce moment-là, les gens livreront les disciples de Jésus pour souffrir et les gens les tueront. Et les gens dans toutes les nations haïront les disciples de Jésus. Beaucoup de personnes s'arrêteront de suivre Jésus et se trahiront et se haïront les uns les autres. De faux prophètes tromperont beaucoup de personnes. Jésus explique que parce que de plus en plus de personnes désobéissent à la loi de Dieu, de nombreuses personnes cesseront d'aimer.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inquiet, effrayé et trahi.</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encourage ses disciples que Dieu sauvera quand même son peuple. Les vrais disciples montreront leur foi en endurant les souffrances de cette époque sans tomber dans la méchanceté et la haine. Les gens prêcheront la bonne nouvelle du royaume dans le monde entier et témoigneront dans chaque nation avant que Dieu n'apporte la fin.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soulagé, réconforté et curieux.</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était assis sur le mont des Oliviers et ses </w:t>
      </w:r>
      <w:r>
        <w:rPr>
          <w:b/>
          <w:lang w:val="fr_FR" w:bidi="fr_FR"/>
        </w:rPr>
        <w:t>disciples</w:t>
      </w:r>
      <w:r>
        <w:rPr>
          <w:lang w:val="fr_FR" w:bidi="fr_FR"/>
        </w:rPr>
        <w:t xml:space="preserve"> viennent à lui, loin de quiconque d'autre, et lui demandent : « Quand ces choses se produiront-elles ? Et quel sera le </w:t>
      </w:r>
      <w:r>
        <w:rPr>
          <w:b/>
          <w:lang w:val="fr_FR" w:bidi="fr_FR"/>
        </w:rPr>
        <w:t>signe</w:t>
      </w:r>
      <w:r>
        <w:rPr>
          <w:lang w:val="fr_FR" w:bidi="fr_FR"/>
        </w:rPr>
        <w:t xml:space="preserve"> de ta venue et de la fin du monde ? »</w:t>
      </w:r>
    </w:p>
    <w:p>
      <w:pPr/>
      <w:r>
        <w:rPr>
          <w:lang w:val="fr_FR" w:bidi="fr_FR"/>
        </w:rPr>
      </w:r>
      <w:r>
        <w:rPr>
          <w:lang w:val="fr_FR" w:bidi="fr_FR"/>
        </w:rPr>
        <w:t xml:space="preserve">Traduisez </w:t>
      </w:r>
      <w:r>
        <w:rPr>
          <w:b/>
          <w:lang w:val="fr_FR" w:bidi="fr_FR"/>
        </w:rPr>
        <w:t>disciples</w:t>
      </w:r>
      <w:r>
        <w:rPr>
          <w:lang w:val="fr_FR" w:bidi="fr_FR"/>
        </w:rPr>
        <w:t xml:space="preserve"> de la même manière que dans les passages précédents. </w:t>
      </w:r>
      <w:r>
        <w:rPr>
          <w:lang w:val="fr_FR" w:bidi="fr_FR"/>
        </w:rPr>
        <w:t>Disciples</w:t>
      </w:r>
      <w:r>
        <w:rPr>
          <w:lang w:val="fr_FR" w:bidi="fr_FR"/>
        </w:rPr>
        <w:t xml:space="preserve"> figure dans le glossaire principal.</w:t>
      </w:r>
    </w:p>
    <w:p>
      <w:pPr/>
      <w:r>
        <w:rPr>
          <w:lang w:val="fr_FR" w:bidi="fr_FR"/>
        </w:rPr>
      </w:r>
      <w:r>
        <w:rPr>
          <w:lang w:val="fr_FR" w:bidi="fr_FR"/>
        </w:rPr>
        <w:t xml:space="preserve">Un </w:t>
      </w:r>
      <w:r>
        <w:rPr>
          <w:b/>
          <w:lang w:val="fr_FR" w:bidi="fr_FR"/>
        </w:rPr>
        <w:t>signe</w:t>
      </w:r>
      <w:r>
        <w:rPr>
          <w:lang w:val="fr_FR" w:bidi="fr_FR"/>
        </w:rPr>
        <w:t xml:space="preserve"> est un signal ou une indication que quelque chose est vrai ou va arriver. Ici, il fait référence à un événement ou à un signal qui indique que quelque chose est sur le point de se produire. Traduisez signe de la même manière que vous l'avez fait dans les passages précédents. </w:t>
      </w:r>
      <w:r>
        <w:rPr>
          <w:lang w:val="fr_FR" w:bidi="fr_FR"/>
        </w:rPr>
        <w:t>Signe</w:t>
      </w:r>
      <w:r>
        <w:rPr>
          <w:lang w:val="fr_FR" w:bidi="fr_FR"/>
        </w:rPr>
        <w:t xml:space="preserve"> se trouve dans le glossaire principal.</w:t>
      </w:r>
    </w:p>
    <w:p>
      <w:pPr/>
      <w:r>
        <w:rPr>
          <w:lang w:val="fr_FR" w:bidi="fr_FR"/>
        </w:rPr>
      </w:r>
      <w:r>
        <w:rPr>
          <w:lang w:val="fr_FR" w:bidi="fr_FR"/>
        </w:rPr>
        <w:t xml:space="preserve">Jésus répond à ses disciples en leur ordonnant : « Faites attention et ne laissez personne vous tromper ». Jésus donne à ses disciples la raison pour cela : parce que les gens viendront en disant : « Je suis le </w:t>
      </w:r>
      <w:r>
        <w:rPr>
          <w:b/>
          <w:lang w:val="fr_FR" w:bidi="fr_FR"/>
        </w:rPr>
        <w:t>Messie</w:t>
      </w:r>
      <w:r>
        <w:rPr>
          <w:lang w:val="fr_FR" w:bidi="fr_FR"/>
        </w:rPr>
        <w:t xml:space="preserve"> ». Messie signifie quelqu'un que Dieu a oint, ou nommé, pour une tâche spéciale. Dans l'Ancien Testament, les prophètes, les sacrificateurs et les rois étaient oints pour des tâches spéciales. Jésus est toutes ces choses, mais Matthieu ici ne dit probablement pas que les gens prétendront être Jésus lui-même, mais prétendront être choisis et envoyés par Dieu. Traduisez Messie de la même manière que vous l'avez fait dans les passages précédents. </w:t>
      </w:r>
      <w:r>
        <w:rPr>
          <w:lang w:val="fr_FR" w:bidi="fr_FR"/>
        </w:rPr>
        <w:t>Messie</w:t>
      </w:r>
      <w:r>
        <w:rPr>
          <w:lang w:val="fr_FR" w:bidi="fr_FR"/>
        </w:rPr>
        <w:t xml:space="preserve"> se trouve dans le Glossaire principal.</w:t>
      </w:r>
    </w:p>
    <w:p>
      <w:pPr/>
      <w:r>
        <w:rPr>
          <w:lang w:val="fr_FR" w:bidi="fr_FR"/>
        </w:rPr>
      </w:r>
      <w:r>
        <w:rPr>
          <w:lang w:val="fr_FR" w:bidi="fr_FR"/>
        </w:rPr>
        <w:t xml:space="preserve">Beaucoup de personnes suivront les faux messies et les disciples entendront parler de guerres et de menaces de guerres. Des nations et des royaumes se battront les uns contre les autres. Une </w:t>
      </w:r>
      <w:r>
        <w:rPr>
          <w:b/>
          <w:lang w:val="fr_FR" w:bidi="fr_FR"/>
        </w:rPr>
        <w:t>nation</w:t>
      </w:r>
      <w:r>
        <w:rPr>
          <w:lang w:val="fr_FR" w:bidi="fr_FR"/>
        </w:rPr>
        <w:t xml:space="preserve"> est une tribu ou un groupe ethnique, c'est-à-dire les personnes d'un pays. Traduisez nation de la même manière que vous l'avez fait dans les passages précédents. Le mot </w:t>
      </w:r>
      <w:r>
        <w:rPr>
          <w:lang w:val="fr_FR" w:bidi="fr_FR"/>
        </w:rPr>
        <w:t>nation</w:t>
      </w:r>
      <w:r>
        <w:rPr>
          <w:lang w:val="fr_FR" w:bidi="fr_FR"/>
        </w:rPr>
        <w:t xml:space="preserve"> est dans le glossaire principal. </w:t>
      </w:r>
    </w:p>
    <w:p>
      <w:pPr/>
      <w:r>
        <w:rPr>
          <w:lang w:val="fr_FR" w:bidi="fr_FR"/>
        </w:rPr>
      </w:r>
      <w:r>
        <w:rPr>
          <w:lang w:val="fr_FR" w:bidi="fr_FR"/>
        </w:rPr>
        <w:t xml:space="preserve">Jésus parle du genre de choses qui se produiront « à ce moment-là ». </w:t>
      </w:r>
      <w:r>
        <w:rPr>
          <w:b/>
          <w:lang w:val="fr_FR" w:bidi="fr_FR"/>
        </w:rPr>
        <w:t>À ce moment</w:t>
      </w:r>
      <w:r>
        <w:rPr>
          <w:lang w:val="fr_FR" w:bidi="fr_FR"/>
        </w:rPr>
        <w:t xml:space="preserve">-là ne fait pas référence à un moment spécifique, mais à la même période générale où ce genre d'événements se produit. Jésus dit aux disciples que les gens les arrêteront et les feront souffrir. Les gens tueront les disciples et les haïront parce qu'ils sont des disciples de Jésus. À ce moment aussi, beaucoup de personnes arrêteront de croire en Jésus, se trahiront les uns les autres et se haïront les uns les autres. </w:t>
      </w:r>
    </w:p>
    <w:p>
      <w:pPr/>
      <w:r>
        <w:rPr>
          <w:lang w:val="fr_FR" w:bidi="fr_FR"/>
        </w:rPr>
      </w:r>
      <w:r>
        <w:rPr>
          <w:lang w:val="fr_FR" w:bidi="fr_FR"/>
        </w:rPr>
        <w:t xml:space="preserve">De </w:t>
      </w:r>
      <w:r>
        <w:rPr>
          <w:b/>
          <w:lang w:val="fr_FR" w:bidi="fr_FR"/>
        </w:rPr>
        <w:t>faux prophètes</w:t>
      </w:r>
      <w:r>
        <w:rPr>
          <w:lang w:val="fr_FR" w:bidi="fr_FR"/>
        </w:rPr>
        <w:t xml:space="preserve"> apparaîtront en prétendant dire la Parole de Dieu. Un </w:t>
      </w:r>
      <w:r>
        <w:rPr>
          <w:b/>
          <w:lang w:val="fr_FR" w:bidi="fr_FR"/>
        </w:rPr>
        <w:t>prophète</w:t>
      </w:r>
      <w:r>
        <w:rPr>
          <w:lang w:val="fr_FR" w:bidi="fr_FR"/>
        </w:rPr>
        <w:t xml:space="preserve"> est quelqu'un qui reçoit un message de la part de Dieu et le dit à d'autres personnes, souvent au peuple de Dieu. Un faux, ou prétendu, prophète est quelqu'un qui ne fait que prétendre, ou faire semblant d'avoir un message de la part de Dieu. Dieu ne leur a pas donné un message ou ne les a pas appelés pour être son prophète. Traduisez faux prophète de la même manière que vous l'avez fait dans les passages précédents. Le mot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Les faux prophètes tromperont de nombreuses personnes. De plus en plus de personnes pécheront. Ils ne se préoccuperont pas de la loi de Dieu, ni de faire ce qui est bien. Le </w:t>
      </w:r>
      <w:r>
        <w:rPr>
          <w:b/>
          <w:lang w:val="fr_FR" w:bidi="fr_FR"/>
        </w:rPr>
        <w:t>péché</w:t>
      </w:r>
      <w:r>
        <w:rPr>
          <w:lang w:val="fr_FR" w:bidi="fr_FR"/>
        </w:rPr>
        <w:t xml:space="preserve"> fait référence à un acte de désobéissance à Dieu. Certaines traductions utilisent le mot méchanceté ou impiété ici. </w:t>
      </w:r>
      <w:r>
        <w:rPr>
          <w:b/>
          <w:lang w:val="fr_FR" w:bidi="fr_FR"/>
        </w:rPr>
        <w:t>Méchanceté</w:t>
      </w:r>
      <w:r>
        <w:rPr>
          <w:lang w:val="fr_FR" w:bidi="fr_FR"/>
        </w:rPr>
        <w:t xml:space="preserve"> signifie des personnes qui font le mal, ou des actions mauvaises. Ils désobéissent à la loi de Dieu. </w:t>
      </w:r>
      <w:r>
        <w:rPr>
          <w:b/>
          <w:lang w:val="fr_FR" w:bidi="fr_FR"/>
        </w:rPr>
        <w:t>L'impiété</w:t>
      </w:r>
      <w:r>
        <w:rPr>
          <w:lang w:val="fr_FR" w:bidi="fr_FR"/>
        </w:rPr>
        <w:t xml:space="preserve"> signifie que les gens ne se soucieront pas d'obéir à la loi de Dieu, ni de lui désobéir. L'impiété et la méchanceté sont toutes deux des péchés. Assurez-vous que le mot que vous utilisez ici ne signifie pas que quelqu’un a manqué d’accomplir un acte religieux comme une prière rituelle ou suivre certaines règles religieuses. Quel que soit le mot que vous choisissez (impiété, méchanceté ou péché), traduisez-le comme vous l'avez fait dans les passages précédents. L'</w:t>
      </w:r>
      <w:r>
        <w:rPr>
          <w:lang w:val="fr_FR" w:bidi="fr_FR"/>
        </w:rPr>
        <w:t>impiété</w:t>
      </w:r>
      <w:r>
        <w:rPr>
          <w:lang w:val="fr_FR" w:bidi="fr_FR"/>
        </w:rPr>
        <w:t xml:space="preserve">, la </w:t>
      </w:r>
      <w:r>
        <w:rPr>
          <w:lang w:val="fr_FR" w:bidi="fr_FR"/>
        </w:rPr>
        <w:t>méchanceté</w:t>
      </w:r>
      <w:r>
        <w:rPr>
          <w:lang w:val="fr_FR" w:bidi="fr_FR"/>
        </w:rPr>
        <w:t xml:space="preserve"> et le </w:t>
      </w:r>
      <w:r>
        <w:rPr>
          <w:lang w:val="fr_FR" w:bidi="fr_FR"/>
        </w:rPr>
        <w:t>péché</w:t>
      </w:r>
      <w:r>
        <w:rPr>
          <w:lang w:val="fr_FR" w:bidi="fr_FR"/>
        </w:rPr>
        <w:t xml:space="preserve"> se trouvent dans le Glossaire principal.</w:t>
      </w:r>
    </w:p>
    <w:p>
      <w:pPr/>
      <w:r>
        <w:rPr>
          <w:lang w:val="fr_FR" w:bidi="fr_FR"/>
        </w:rPr>
      </w:r>
      <w:r>
        <w:rPr>
          <w:lang w:val="fr_FR" w:bidi="fr_FR"/>
        </w:rPr>
        <w:t>Parce que de plus en plus de personnes pècheront, l'amour de beaucoup de personnes se refroidira, ou les gens cesseront d'aimer.</w:t>
      </w:r>
    </w:p>
    <w:p>
      <w:pPr/>
      <w:r>
        <w:rPr>
          <w:lang w:val="fr_FR" w:bidi="fr_FR"/>
        </w:rPr>
      </w:r>
      <w:r>
        <w:rPr>
          <w:lang w:val="fr_FR" w:bidi="fr_FR"/>
        </w:rPr>
        <w:t>Arrêtez-vous ici et parlez de l'expression « l'amour se refroidira » et de la façon dont vous pouvez la traduire dans votre langue.</w:t>
      </w:r>
    </w:p>
    <w:p>
      <w:pPr/>
      <w:r>
        <w:rPr>
          <w:lang w:val="fr_FR" w:bidi="fr_FR"/>
        </w:rPr>
      </w:r>
      <w:r>
        <w:rPr>
          <w:lang w:val="fr_FR" w:bidi="fr_FR"/>
        </w:rPr>
        <w:t xml:space="preserve">Jésus assure ses disciples que Dieu sauvera tous ceux qui font confiance à Jésus, ne croient pas aux mensonges et endureront la souffrance jusqu'à la fin. </w:t>
      </w:r>
      <w:r>
        <w:rPr>
          <w:b/>
          <w:lang w:val="fr_FR" w:bidi="fr_FR"/>
        </w:rPr>
        <w:t>La fin</w:t>
      </w:r>
      <w:r>
        <w:rPr>
          <w:lang w:val="fr_FR" w:bidi="fr_FR"/>
        </w:rPr>
        <w:t xml:space="preserve"> ici pourrait faire référence soit à la fin de la vie de cette personne, soit à la fin du monde, selon ce qui vient en premier.</w:t>
      </w:r>
    </w:p>
    <w:p>
      <w:pPr/>
      <w:r>
        <w:rPr>
          <w:lang w:val="fr_FR" w:bidi="fr_FR"/>
        </w:rPr>
      </w:r>
      <w:r>
        <w:rPr>
          <w:lang w:val="fr_FR" w:bidi="fr_FR"/>
        </w:rPr>
        <w:t xml:space="preserve">Les gens proclameront la </w:t>
      </w:r>
      <w:r>
        <w:rPr>
          <w:b/>
          <w:lang w:val="fr_FR" w:bidi="fr_FR"/>
        </w:rPr>
        <w:t>bonne nouvelle</w:t>
      </w:r>
      <w:r>
        <w:rPr>
          <w:lang w:val="fr_FR" w:bidi="fr_FR"/>
        </w:rPr>
        <w:t xml:space="preserve">, ou </w:t>
      </w:r>
      <w:r>
        <w:rPr>
          <w:b/>
          <w:lang w:val="fr_FR" w:bidi="fr_FR"/>
        </w:rPr>
        <w:t>l'Évangile</w:t>
      </w:r>
      <w:r>
        <w:rPr>
          <w:lang w:val="fr_FR" w:bidi="fr_FR"/>
        </w:rPr>
        <w:t xml:space="preserve">, au sujet du </w:t>
      </w:r>
      <w:r>
        <w:rPr>
          <w:b/>
          <w:lang w:val="fr_FR" w:bidi="fr_FR"/>
        </w:rPr>
        <w:t>royaume</w:t>
      </w:r>
      <w:r>
        <w:rPr>
          <w:lang w:val="fr_FR" w:bidi="fr_FR"/>
        </w:rPr>
        <w:t xml:space="preserve"> dans le monde entier pour que toutes les nations l'entendent. La </w:t>
      </w:r>
      <w:r>
        <w:rPr>
          <w:lang w:val="fr_FR" w:bidi="fr_FR"/>
        </w:rPr>
        <w:t>bonne nouvelle</w:t>
      </w:r>
      <w:r>
        <w:rPr>
          <w:lang w:val="fr_FR" w:bidi="fr_FR"/>
        </w:rPr>
        <w:t xml:space="preserve">, ou l'Évangile, est que Jésus est venu sur cette terre, est mort pour nos péchés et a été ressuscité d'entre les morts. Dans le Nouveau Testament, avant que Jésus ne meure et ne soit ressuscité à la vie, les disciples et Jésus enseignent la bonne nouvelle du royaume. Cela signifie qu'ils enseignent au sujet du règne de Dieu à travers Jésus qui est venu pour sauver les gens et leur faire faire partie du royaume parfait de Dieu. Traduisez la bonne nouvelle, ou l'Évangile, de la même manière que vous l'avez fait dans les passages précédents. Le mot </w:t>
      </w:r>
      <w:r>
        <w:rPr>
          <w:lang w:val="fr_FR" w:bidi="fr_FR"/>
        </w:rPr>
        <w:t>Évangile</w:t>
      </w:r>
      <w:r>
        <w:rPr>
          <w:lang w:val="fr_FR" w:bidi="fr_FR"/>
        </w:rPr>
        <w:t xml:space="preserve"> se trouve dans le glossaire principal.</w:t>
      </w:r>
    </w:p>
    <w:p>
      <w:pPr/>
      <w:r>
        <w:rPr>
          <w:lang w:val="fr_FR" w:bidi="fr_FR"/>
        </w:rPr>
      </w:r>
      <w:r>
        <w:rPr>
          <w:lang w:val="fr_FR" w:bidi="fr_FR"/>
        </w:rPr>
        <w:t xml:space="preserve">Le disciple Matthieu a utilisé l'expression royaume des cieux pour parler du royaume de Dieu. Un jour Jésus reviendra pour établir le royaume nouveau et parfait de Dieu. Ici, Matthieu utilise le mot </w:t>
      </w:r>
      <w:r>
        <w:rPr>
          <w:b/>
          <w:lang w:val="fr_FR" w:bidi="fr_FR"/>
        </w:rPr>
        <w:t>royaume</w:t>
      </w:r>
      <w:r>
        <w:rPr>
          <w:lang w:val="fr_FR" w:bidi="fr_FR"/>
        </w:rPr>
        <w:t xml:space="preserve"> pour se référer au royaume des cieux. Traduisez royaume de la même manière que vous l'avez fait dans les passages précédents. </w:t>
      </w:r>
      <w:r>
        <w:rPr>
          <w:lang w:val="fr_FR" w:bidi="fr_FR"/>
        </w:rPr>
        <w:t>Royaume des cieux</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24:15–28</w:t>
      </w:r>
      <w:r>
        <w:rPr>
          <w:lang w:val="fr_FR" w:bidi="fr_FR"/>
        </w:rPr>
      </w:r>
    </w:p>
    <w:p>
      <w:pPr>
        <w:pStyle w:val="Heading3"/>
      </w:pPr>
      <w:r>
        <w:rPr>
          <w:lang w:val="fr_FR" w:bidi="fr_FR"/>
        </w:rPr>
        <w:t>Écouter et Cœur</w:t>
      </w:r>
    </w:p>
    <w:p>
      <w:pPr/>
      <w:r>
        <w:rPr>
          <w:lang w:val="fr_FR" w:bidi="fr_FR"/>
        </w:rPr>
      </w:r>
      <w:r>
        <w:rPr>
          <w:lang w:val="fr_FR" w:bidi="fr_FR"/>
        </w:rPr>
        <w:t>Écoutez Matthieu 24.15–28.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 enregistrement de Matthieu 24:15–28 dans la traduction la plus facile à comprendre.</w:t>
      </w:r>
    </w:p>
    <w:p>
      <w:pPr/>
      <w:r>
        <w:rPr>
          <w:lang w:val="fr_FR" w:bidi="fr_FR"/>
        </w:rPr>
      </w:r>
      <w:r>
        <w:rPr>
          <w:lang w:val="fr_FR" w:bidi="fr_FR"/>
        </w:rPr>
        <w:t>Dans ce passage, Jésus continue d'enseigner ses disciples sur le mont des Oliviers. Rappelez-vous que Jésus se trouve dans la dernière semaine de sa vie et mourra bientôt, ressuscitera et retournera aux cieux. Jésus prépare ses disciples à la vie de disciple après qu'il soit retourné aux cieux, mais avant qu'il ne revienne pour rassembler ses disciples et établir son royaume.</w:t>
      </w:r>
    </w:p>
    <w:p>
      <w:pPr/>
      <w:r>
        <w:rPr>
          <w:lang w:val="fr_FR" w:bidi="fr_FR"/>
        </w:rPr>
      </w:r>
      <w:r>
        <w:rPr>
          <w:lang w:val="fr_FR" w:bidi="fr_FR"/>
        </w:rPr>
        <w:t xml:space="preserve">Dans le passage précédent, les disciples de Jésus avaient demandé à Jésus quand les gens détruiraient le temple de Dieu à Jérusalem, et quels seraient les signes de la deuxième venue de Jésus, et de la fin du monde. Jésus a d'abord répondu en disant à ses disciples à quoi ressemblerait la vie en général, leur enseignant qu'ils ne sauraient pas le moment exact de la fin du monde. Dans ce passage, Jésus continue d'enseigner à ses disciples au sujet du moment avant la fin du monde, mais leur parle maintenant d'un événement spécifique. </w:t>
      </w:r>
    </w:p>
    <w:p>
      <w:pPr/>
      <w:r>
        <w:rPr>
          <w:lang w:val="fr_FR" w:bidi="fr_FR"/>
        </w:rPr>
      </w:r>
      <w:r>
        <w:rPr>
          <w:lang w:val="fr_FR" w:bidi="fr_FR"/>
        </w:rPr>
        <w:t>Jésus dit : « Quand vous voyez donc l'horreur terrible qui se tient dans le lieu saint, dont le prophète Daniel a parlé... »</w:t>
      </w:r>
    </w:p>
    <w:p>
      <w:pPr/>
      <w:r>
        <w:rPr>
          <w:lang w:val="fr_FR" w:bidi="fr_FR"/>
        </w:rPr>
      </w:r>
      <w:r>
        <w:rPr>
          <w:lang w:val="fr_FR" w:bidi="fr_FR"/>
        </w:rPr>
        <w:t xml:space="preserve">Jésus fait référence à un événement dont Dieu avait parlé de nombreuses années auparavant à travers le prophète juif bien connu Daniel. Les disciples auraient su immédiatement qui était le prophète juif Daniel et ce qu'il a dit. Jésus utilise la même description que le prophète Daniel a notée. Jésus confirme maintenant et prophétise en outre au sujet de ce que Dieu a dit à travers Daniel. Comme dans d'autres passages, Matthieu veut que son auditoire comprenne que Jésus s'intègre aux prophètes juifs que Dieu a utilisés de nombreuses années auparavant pour dire sa parole au peuple juif et les complète. </w:t>
      </w:r>
    </w:p>
    <w:p>
      <w:pPr/>
      <w:r>
        <w:rPr>
          <w:lang w:val="fr_FR" w:bidi="fr_FR"/>
        </w:rPr>
      </w:r>
      <w:r>
        <w:rPr>
          <w:lang w:val="fr_FR" w:bidi="fr_FR"/>
        </w:rPr>
        <w:t>Certaines traductions disent « une horreur terrible », tandis que d'autres traductions disent « objet sacrilège qui cause la désacration » ou « une abomination qui cause la désolation ». Une abomination, ou une horreur horrible, est quelque chose que Dieu déteste ou met Dieu en colère. La désolation, ou la désacralisation, signifie que le peuple de Dieu ne peut pas adorer là-bas. Le lieu saint est sans doute le temple juif à Jérusalem. Rappelez-vous que Jésus avait récemment dit à ses disciples que certaines personnes détruiraient le temple à un moment donné. Probablement, quel que soit l'événement qui apporte ce que Dieu hait dans le lieu saint de Dieu détruirait aussi le temple de Dieu. La chose horrible est probablement un objet qu'une personne a mis en place, et non une personne.</w:t>
      </w:r>
    </w:p>
    <w:p>
      <w:pPr/>
      <w:r>
        <w:rPr>
          <w:lang w:val="fr_FR" w:bidi="fr_FR"/>
        </w:rPr>
      </w:r>
      <w:r>
        <w:rPr>
          <w:lang w:val="fr_FR" w:bidi="fr_FR"/>
        </w:rPr>
        <w:t>Arrêtez-vous ici et discutez de cette question en groupe : Parlez de lieux saints ou sacrés dans votre culture. Qu'est-ce qui les rend saints ou sacrés ? Comment deviendraient-ils des lieux qui ne sont pas saints ou qu'est-ce qui ferait que les gens arrêtent d'y adorer ? Mettez cet enregistrement en pause ici.</w:t>
      </w:r>
    </w:p>
    <w:p>
      <w:pPr/>
      <w:r>
        <w:rPr>
          <w:lang w:val="fr_FR" w:bidi="fr_FR"/>
        </w:rPr>
      </w:r>
      <w:r>
        <w:rPr>
          <w:lang w:val="fr_FR" w:bidi="fr_FR"/>
        </w:rPr>
        <w:t>Matthieu commente ici : « Que celui qui lit réfléchisse attentivement ». À l'époque de Matthieu, un lecteur lisait des lettres et des écrits à haute voix à des groupes de croyants parce que peu de gens pouvaient lire. Matthieu dit aux lecteurs de son livre de réfléchir attentivement à ce que Jésus dit pour le comprendre. Jésus ne donne pas assez de détails spécifiques au sujet de cet événement et du moment où il se produira. Cela demandera de la sagesse pour savoir quand cet événement se produit.</w:t>
      </w:r>
    </w:p>
    <w:p>
      <w:pPr/>
      <w:r>
        <w:rPr>
          <w:lang w:val="fr_FR" w:bidi="fr_FR"/>
        </w:rPr>
      </w:r>
      <w:r>
        <w:rPr>
          <w:lang w:val="fr_FR" w:bidi="fr_FR"/>
        </w:rPr>
        <w:t>Dans un autre livre de la Bible appelé l'Évangile de Luc, Luc relate aussi que Jésus enseigne à ses disciples au sujet de cet événement, y compris le détail que des armées entoureraient Jérusalem. Nous savons grâce à l'histoire qu'il y a eu une guerre en Israël après le retour de Jésus aux cieux. Des ennemis du peuple juif ont attaqué la Judée, ont entouré Jérusalem et ont adoré leurs idoles dans le temple juif. Il est possible que l' « abomination qui cause la désolation » ait été mise en place pendant cette période.</w:t>
      </w:r>
    </w:p>
    <w:p>
      <w:pPr/>
      <w:r>
        <w:rPr>
          <w:lang w:val="fr_FR" w:bidi="fr_FR"/>
        </w:rPr>
      </w:r>
      <w:r>
        <w:rPr>
          <w:lang w:val="fr_FR" w:bidi="fr_FR"/>
        </w:rPr>
        <w:t>Arrêtez-vous ici et discutez de cette question en groupe : Racontez une histoire au sujet d'un moment où quelque chose de terrible ou d'horrible vous est arrivé ou à quelqu'un que vous connaissez. Quels mots utilisez-vous dans votre langue pour décrire quelque chose de terrible ? Arrêtez l'enregistrement ici.</w:t>
      </w:r>
    </w:p>
    <w:p>
      <w:pPr/>
      <w:r>
        <w:rPr>
          <w:lang w:val="fr_FR" w:bidi="fr_FR"/>
        </w:rPr>
      </w:r>
      <w:r>
        <w:rPr>
          <w:lang w:val="fr_FR" w:bidi="fr_FR"/>
        </w:rPr>
        <w:t>Jésus poursuit en disant : « Puis, ceux qui vivent en Judée doivent fuir vers les collines ». Jésus donne ce commandement à toutes les personnes qui vivent dans une région d'Israël appelée la Judée, la région où se trouve Jérusalem. Ainsi, quand les personnes vivant en Judée voient cet objet impie se tenir dans le lieu saint, elles doivent fuir dans les collines, où des ennemis auraient de la difficulté à les suivre.</w:t>
      </w:r>
    </w:p>
    <w:p>
      <w:pPr/>
      <w:r>
        <w:rPr>
          <w:lang w:val="fr_FR" w:bidi="fr_FR"/>
        </w:rPr>
      </w:r>
      <w:r>
        <w:rPr>
          <w:lang w:val="fr_FR" w:bidi="fr_FR"/>
        </w:rPr>
        <w:t>Arrêtez-vous ici et regardez une carte de la région de Judée et une image des collines de Judée en groupe. Mettez cet enregistrement en pause ici.</w:t>
      </w:r>
    </w:p>
    <w:p>
      <w:pPr/>
      <w:r>
        <w:rPr>
          <w:lang w:val="fr_FR" w:bidi="fr_FR"/>
        </w:rPr>
      </w:r>
      <w:r>
        <w:rPr>
          <w:lang w:val="fr_FR" w:bidi="fr_FR"/>
        </w:rPr>
        <w:t xml:space="preserve">Jésus poursuit : « Quelqu'un sur le toit de sa maison ne doit pas descendre dans sa maison pour prendre ses biens ». Les maisons à cette époque avaient des toits plats accessibles par un escalier à l'extérieur de leur maison. Les gens allaient souvent sur leurs toits le soir pour se détendre ou prier. </w:t>
      </w:r>
    </w:p>
    <w:p>
      <w:pPr/>
      <w:r>
        <w:rPr>
          <w:lang w:val="fr_FR" w:bidi="fr_FR"/>
        </w:rPr>
      </w:r>
      <w:r>
        <w:rPr>
          <w:lang w:val="fr_FR" w:bidi="fr_FR"/>
        </w:rPr>
        <w:t>Arrêtez-vous ici et regardez une image d'une maison avec un toit plat et un escalier à l'extérieur en groupe. Mettez cet enregistrement en pause ici.</w:t>
      </w:r>
    </w:p>
    <w:p>
      <w:pPr/>
      <w:r>
        <w:rPr>
          <w:lang w:val="fr_FR" w:bidi="fr_FR"/>
        </w:rPr>
      </w:r>
      <w:r>
        <w:rPr>
          <w:lang w:val="fr_FR" w:bidi="fr_FR"/>
        </w:rPr>
        <w:t xml:space="preserve">De même : « Une personne qui travaille sur le champ ne doit pas retourner en arrière pour ramasser son manteau ». Les ouvriers enlevaient généralement leurs manteaux et les mettaient sur le côté du champ pendant qu'ils travaillaient. Les capes, ou manteaux, étaient des vêtements essentiels qu'une personne prenait toujours quand elle voyageait. Jésus utilise ces deux exemples pour bien faire comprendre aux disciples que ce moment sera une crise ou une situation d'urgence sévère. </w:t>
      </w:r>
    </w:p>
    <w:p>
      <w:pPr/>
      <w:r>
        <w:rPr>
          <w:lang w:val="fr_FR" w:bidi="fr_FR"/>
        </w:rPr>
      </w:r>
      <w:r>
        <w:rPr>
          <w:lang w:val="fr_FR" w:bidi="fr_FR"/>
        </w:rPr>
        <w:t>Arrêtez-vous ici et regardez une image d'un homme qui porte un manteau en groupe. Mettez cet enregistrement en pause ici.</w:t>
      </w:r>
    </w:p>
    <w:p>
      <w:pPr/>
      <w:r>
        <w:rPr>
          <w:lang w:val="fr_FR" w:bidi="fr_FR"/>
        </w:rPr>
      </w:r>
      <w:r>
        <w:rPr>
          <w:lang w:val="fr_FR" w:bidi="fr_FR"/>
        </w:rPr>
        <w:t xml:space="preserve">Jésus s'exclame dans la détresse : « Que ce sera horrible à ce moment-là pour les femmes enceintes et les mères qui allaient encore donner naissance à leurs bébés ». Les femmes qui portent encore leurs bébés dans leur ventre et les mères avec de jeunes enfants sont particulièrement à risque pendant les temps de guerre et de crise. </w:t>
      </w:r>
    </w:p>
    <w:p>
      <w:pPr/>
      <w:r>
        <w:rPr>
          <w:lang w:val="fr_FR" w:bidi="fr_FR"/>
        </w:rPr>
      </w:r>
      <w:r>
        <w:rPr>
          <w:lang w:val="fr_FR" w:bidi="fr_FR"/>
        </w:rPr>
        <w:t>Jésus poursuit par un commandement : « Priez que votre fuite ne se produise pas pendant l'hiver ou le jour du sabbat ». Jésus utilise un mot qui signifie prier tout le temps, comme une habitude de prière régulière, et non comme une prière unique. Jésus ne dit pas aux disciples exactement quand cet événement se produira. Ils devraient donc prier régulièrement pour se préparer à cet événement. L'hiver à Jérusalem et en Judée signifie qu'il y aurait un temps pluvieux et orageux. La pluie pourrait causer des inondations et empêcher les gens de s'échapper. Le sabbat était le jour religieux juif de repos et d'adoration. Les personnes juives auraient peut-être été très strictes dans le fait d'obéir aux lois juives interdisant aux gens de marcher sur de grandes distances le sabbat. Il est aussi possible que les portes de la ville soient fermées le sabbat. Fuir serait plus difficile ou impossible.</w:t>
      </w:r>
    </w:p>
    <w:p>
      <w:pPr/>
      <w:r>
        <w:rPr>
          <w:lang w:val="fr_FR" w:bidi="fr_FR"/>
        </w:rPr>
      </w:r>
      <w:r>
        <w:rPr>
          <w:lang w:val="fr_FR" w:bidi="fr_FR"/>
        </w:rPr>
        <w:t>« Parce qu'à ce moment-là, la souffrance sera plus sévère qu'à n'importe quel moment depuis le début du monde jusqu'à maintenant. Et il ne sera jamais de nouveau si sévère. Et si Dieu ne réduisait pas le nombre de ces jours, personne ne survivrait. Mais Dieu raccourcira ces jours pour que les personnes choisies de Dieu survivent. » Une autre façon de le dire est que si Dieu n'avait pas décidé de rendre le temps court, pas une personne ne vivrait. Personne ne survivrait parce que la souffrance serait plus terrible qu'à tout autre moment. Jésus utilise un langage extrême pour souligner à quel point la souffrance sera mauvaise. Mais Jésus révèle aussi que Dieu est encore au contrôle, se soucie de son peuple choisi et agit pour le protéger.</w:t>
      </w:r>
    </w:p>
    <w:p>
      <w:pPr/>
      <w:r>
        <w:rPr>
          <w:lang w:val="fr_FR" w:bidi="fr_FR"/>
        </w:rPr>
      </w:r>
      <w:r>
        <w:rPr>
          <w:lang w:val="fr_FR" w:bidi="fr_FR"/>
        </w:rPr>
        <w:t xml:space="preserve">Jésus poursuit : « À ce moment-là, si une personne vous dit : "Regardez, ici se trouve le Messie, ou le Sauveur promis" ou "Le Messie est là", ne croyez pas cette personne. Parce que de faux Messies et de faux prophètes viendront, et ils accompliront de grands signes et de grands prodiges. » Jésus passe à un nouvel avertissement, mais parle quand même en même temps. Jésus dit que les gens viendront et diront qu'ils sont le Messie (le Sauveur promis) ou un prophète. Ils essaient de tromper les gens. Ils essaieront même de tromper les personnes choisies de Dieu : les personnes qui croient et suivent Dieu. Mais quand Jésus dit : « Ils tromperont, si possible, le peuple choisi de Dieu », Jésus dit qu'il est possible pour le peuple de Dieu de résister au fait de croire aux mensonges des faux Messies et des faux prophètes. </w:t>
      </w:r>
    </w:p>
    <w:p>
      <w:pPr/>
      <w:r>
        <w:rPr>
          <w:lang w:val="fr_FR" w:bidi="fr_FR"/>
        </w:rPr>
      </w:r>
      <w:r>
        <w:rPr>
          <w:lang w:val="fr_FR" w:bidi="fr_FR"/>
        </w:rPr>
        <w:t>Arrêtez-vous ici et discutez de cette question en groupe : Racontez une histoire au sujet d'un moment où vous ou quelqu'un que vous connaissez a vu ou entendu au sujet de quelqu'un qui essaie d'accomplir un acte pour tromper les gens. Mettez cet enregistrement en pause ici.</w:t>
      </w:r>
    </w:p>
    <w:p>
      <w:pPr/>
      <w:r>
        <w:rPr>
          <w:lang w:val="fr_FR" w:bidi="fr_FR"/>
        </w:rPr>
      </w:r>
      <w:r>
        <w:rPr>
          <w:lang w:val="fr_FR" w:bidi="fr_FR"/>
        </w:rPr>
        <w:t>Jésus fait une pause dans son enseignement pour souligner son point : « Voyez, je vous l'ai dit avant que ces choses ne se produisent ». Les disciples avaient demandé à Jésus quels signes chercher. Mais si les disciples ne sont pas prudents, ils croiront aux faux signes. Jésus prépare ses disciples et les avertit de nouveau de ne pas croire à de faux messies. Un disciple de Jésus doit savoir et se rappeler des paroles de Jésus pour avoir la sagesse pour voir les mensonges des trompeurs.</w:t>
      </w:r>
    </w:p>
    <w:p>
      <w:pPr/>
      <w:r>
        <w:rPr>
          <w:lang w:val="fr_FR" w:bidi="fr_FR"/>
        </w:rPr>
      </w:r>
      <w:r>
        <w:rPr>
          <w:lang w:val="fr_FR" w:bidi="fr_FR"/>
        </w:rPr>
        <w:t>Arrêtez-vous ici et discutez de cette question en groupe : Racontez une histoire au sujet d'un moment où vous avez averti quelqu'un de quelque chose ou que quelqu'un vous a averti de quelque chose. Mettez cet enregistrement en pause ici.</w:t>
      </w:r>
    </w:p>
    <w:p>
      <w:pPr/>
      <w:r>
        <w:rPr>
          <w:lang w:val="fr_FR" w:bidi="fr_FR"/>
        </w:rPr>
      </w:r>
      <w:r>
        <w:rPr>
          <w:lang w:val="fr_FR" w:bidi="fr_FR"/>
        </w:rPr>
        <w:t xml:space="preserve">Jésus poursuit son avertissement : « Ainsi, si une personne vous dit : "Le Messie est là, dans le désert", n'allez pas dans le désert. Ou "Voici le Messie dans les pièces intérieures, ou cachées", ne le croyez pas ». Certaines personnes juives croient que le Messie apparaîtrait dans le désert ou dans la région sauvage. Le désert est vide et éloigné, et les pièces cachées ne sont pas visibles. Jésus dit que de faux messies viennent secrètement et rassemblent des disciples dans des lieux où les autres ne peuvent pas les voir. </w:t>
      </w:r>
    </w:p>
    <w:p>
      <w:pPr/>
      <w:r>
        <w:rPr>
          <w:lang w:val="fr_FR" w:bidi="fr_FR"/>
        </w:rPr>
      </w:r>
      <w:r>
        <w:rPr>
          <w:lang w:val="fr_FR" w:bidi="fr_FR"/>
        </w:rPr>
        <w:t>Arrêtez-vous ici et regardez les images du désert et de ce qui est une pièce intérieure, ou cachée, dans une maison en tant que groupe. Mettez cet enregistrement en pause ici.</w:t>
      </w:r>
    </w:p>
    <w:p>
      <w:pPr/>
      <w:r>
        <w:rPr>
          <w:lang w:val="fr_FR" w:bidi="fr_FR"/>
        </w:rPr>
      </w:r>
      <w:r>
        <w:rPr>
          <w:lang w:val="fr_FR" w:bidi="fr_FR"/>
        </w:rPr>
        <w:t xml:space="preserve">Jésus explique maintenant pourquoi il les a avertis au sujet des faux signes : « Parce que la venue du Fils de l'homme sera comme la foudre qui vient de l'est et éclaire le ciel vers l'ouest ». Jésus parle maintenant de sa venue de nouveau pour rassembler ses disciples, ce qui se produira à la fin du monde. Comme il l'a fait à d'autres moments, Jésus parle de lui-même quand il utilise le nom de Fils de l'homme. Le prophète juif Daniel a aussi parlé de la venue du Fils de l'homme. Jésus enseigne à ses disciples qu'il est le Fils de l'homme dont le prophète Daniel a parlé. </w:t>
      </w:r>
    </w:p>
    <w:p>
      <w:pPr/>
      <w:r>
        <w:rPr>
          <w:lang w:val="fr_FR" w:bidi="fr_FR"/>
        </w:rPr>
      </w:r>
      <w:r>
        <w:rPr>
          <w:lang w:val="fr_FR" w:bidi="fr_FR"/>
        </w:rPr>
        <w:t xml:space="preserve">La foudre est un éclair de lumière qui apparaît soudainement dans le ciel, souvent pendant une tempête. La foudre est très brillante, et les gens au loin peuvent le voir. L'Est est la fin du ciel où le soleil se lève et l'Ouest est l'extrémité opposée du ciel où le soleil se couche. Jésus dit que, tout comme la foudre qui illumine tout le ciel, tout le monde le verra partout quand il viendra de nouveau. Contrairement aux faux messies, le vrai Messie viendra soudainement et de manière à ce que tout le monde puisse le voir. </w:t>
      </w:r>
    </w:p>
    <w:p>
      <w:pPr/>
      <w:r>
        <w:rPr>
          <w:lang w:val="fr_FR" w:bidi="fr_FR"/>
        </w:rPr>
      </w:r>
      <w:r>
        <w:rPr>
          <w:lang w:val="fr_FR" w:bidi="fr_FR"/>
        </w:rPr>
        <w:t>Arrêtez-vous ici et regardez une image de la foudre en groupe. Mettez cet enregistrement en pause ici.</w:t>
      </w:r>
    </w:p>
    <w:p>
      <w:pPr/>
      <w:r>
        <w:rPr>
          <w:lang w:val="fr_FR" w:bidi="fr_FR"/>
        </w:rPr>
      </w:r>
      <w:r>
        <w:rPr>
          <w:lang w:val="fr_FR" w:bidi="fr_FR"/>
        </w:rPr>
        <w:t xml:space="preserve">Jésus ajoute un proverbe : « Partout où se trouve un corps mort, c'est là que les vautours se rassembleront ». Les vautours sont de grands oiseaux qui se nourrissent de corps d'animaux morts. À l'époque de Jésus, quand les gens voyaient un groupe de vautours, ils sauraient qu'il y avait le corps mort d'un animal. Jésus utilise ce proverbe au sujet des vautours qui se rassemblent autour d'un corps d'animal mort pour souligner que tout le monde saura quand Jésus sera venu. Ce sera aussi évident que de voir un groupe de vautours et de savoir qu'il y avait un corps d'animal mort. </w:t>
      </w:r>
    </w:p>
    <w:p>
      <w:pPr/>
      <w:r>
        <w:rPr>
          <w:lang w:val="fr_FR" w:bidi="fr_FR"/>
        </w:rPr>
      </w:r>
      <w:r>
        <w:rPr>
          <w:lang w:val="fr_FR" w:bidi="fr_FR"/>
        </w:rPr>
        <w:t>Arrêtez-vous ici et regardez une image de vautours rassemblés autour du corps d'un animal mort en groupe. Mettez cet enregistrement en pause ici.</w:t>
      </w:r>
    </w:p>
    <w:p>
      <w:pPr/>
      <w:r>
        <w:rPr>
          <w:lang w:val="fr_FR" w:bidi="fr_FR"/>
        </w:rPr>
      </w:r>
      <w:r>
        <w:rPr>
          <w:lang w:val="fr_FR" w:bidi="fr_FR"/>
        </w:rPr>
        <w:t>Arrêtez-vous ici et discutez de cette question en groupe : Pensez à un proverbe dans votre langue. Discutez du proverbe et de la signification du proverbe avec l'équipe. Pensez à la signification du proverbe que Jésus dit à ses disciples et voyez si des proverbes dans votre langue signifient la même chose. S'il n'y en a pas, discutez de la façon de traduire la signification du proverbe de Jésus.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Matthieu 24:15–28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Jésus continue d'enseigner les disciples. Jésus parle à ses disciples d'un événement qui se produira, en disant que toutes les personnes en Judée doivent fuir vers les collines quand elles le voient.</w:t>
      </w:r>
    </w:p>
    <w:p>
      <w:pPr/>
      <w:r>
        <w:rPr>
          <w:lang w:val="fr_FR" w:bidi="fr_FR"/>
        </w:rPr>
      </w:r>
      <w:r>
        <w:rPr>
          <w:b/>
          <w:lang w:val="fr_FR" w:bidi="fr_FR"/>
        </w:rPr>
        <w:t>Dans la deuxième partie :</w:t>
      </w:r>
      <w:r>
        <w:rPr>
          <w:lang w:val="fr_FR" w:bidi="fr_FR"/>
        </w:rPr>
        <w:t xml:space="preserve"> Jésus dit que cet événement sera terrible, en particulier pour les femmes enceintes et les mères qui allaient encore donner naissance à des bébés. Jésus ordonne à son peuple de prier qu'ils n'auront pas à fuir pendant l'hiver ou le sabbat.</w:t>
      </w:r>
    </w:p>
    <w:p>
      <w:pPr/>
      <w:r>
        <w:rPr>
          <w:lang w:val="fr_FR" w:bidi="fr_FR"/>
        </w:rPr>
      </w:r>
      <w:r>
        <w:rPr>
          <w:b/>
          <w:lang w:val="fr_FR" w:bidi="fr_FR"/>
        </w:rPr>
        <w:t>Dans la troisième partie :</w:t>
      </w:r>
      <w:r>
        <w:rPr>
          <w:lang w:val="fr_FR" w:bidi="fr_FR"/>
        </w:rPr>
        <w:t xml:space="preserve"> Les gens diront que le Messie est ici ou là parce que de faux messies et de faux prophètes se leveront dans des lieux éloignés et secrets pour essayer de tromper les personnes choisies de Dieu. Mais la venue du Fils de l'homme sera comme la foudre que tout le monde peut voir.</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Des personnes qui vivent en Judée</w:t>
      </w:r>
    </w:p>
    <w:p>
      <w:pPr>
        <w:pStyle w:val="ListBullet"/>
        <w:spacing w:line="240" w:lineRule="auto"/>
        <w:ind w:left="720"/>
      </w:pPr>
      <w:r>
        <w:rPr>
          <w:lang w:val="fr_FR" w:bidi="fr_FR"/>
        </w:rPr>
      </w:r>
      <w:r>
        <w:rPr>
          <w:lang w:val="fr_FR" w:bidi="fr_FR"/>
        </w:rPr>
        <w:t>Une personne qui dit : « Le Messie est ici ou là »</w:t>
      </w:r>
    </w:p>
    <w:p>
      <w:pPr>
        <w:pStyle w:val="ListBullet"/>
        <w:spacing w:line="240" w:lineRule="auto"/>
        <w:ind w:left="720"/>
      </w:pPr>
      <w:r>
        <w:rPr>
          <w:lang w:val="fr_FR" w:bidi="fr_FR"/>
        </w:rPr>
      </w:r>
      <w:r>
        <w:rPr>
          <w:lang w:val="fr_FR" w:bidi="fr_FR"/>
        </w:rPr>
        <w:t>Les faux messies et les faux prophètes</w:t>
      </w:r>
    </w:p>
    <w:p>
      <w:pPr/>
      <w:r>
        <w:rPr>
          <w:lang w:val="fr_FR" w:bidi="fr_FR"/>
        </w:rPr>
      </w:r>
      <w:r>
        <w:rPr>
          <w:lang w:val="fr_FR" w:bidi="fr_FR"/>
        </w:rPr>
        <w:t>En groupe, prêtez attention à ces parties du cadre du passage : Jésus enseigne encore ses disciples sur le mont des Oliviers.</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 xml:space="preserve">Dans la première partie, Jésus continue d'enseigner ses disciples sur le mont des Oliviers. Jésus dit à ses disciples : « Quand vous voyez donc l'horreur terrible qui se tient dans le lieu saint, dont le prophète Daniel a parlé, lecteur : considérez cela attentivement, </w:t>
      </w:r>
      <w:r>
        <w:rPr>
          <w:b/>
          <w:lang w:val="fr_FR" w:bidi="fr_FR"/>
        </w:rPr>
        <w:t>puis</w:t>
      </w:r>
      <w:r>
        <w:rPr>
          <w:lang w:val="fr_FR" w:bidi="fr_FR"/>
        </w:rPr>
        <w:t xml:space="preserve"> tous ceux qui vivent en Judée doivent fuir vers les collines ». Il est important de commencer cette histoire de manière à communiquer que c'est une continuation de l'enseignement que Jésus a commencé dans le passage précédent. Traduisez-le comme s'il n'y avait pas d'arrêt ou de pause entre cette histoire et la précédente. Jésus utilise aussi un mot marqueur de temps traduit par « quand », ce qui signifie que ce dont il est sur le point de parler se produira certainement. Le déroulé de la phrase est : « Quand vous voyez cet événement se produire, </w:t>
      </w:r>
      <w:r>
        <w:rPr>
          <w:b/>
          <w:lang w:val="fr_FR" w:bidi="fr_FR"/>
        </w:rPr>
        <w:t>alors</w:t>
      </w:r>
      <w:r>
        <w:rPr>
          <w:lang w:val="fr_FR" w:bidi="fr_FR"/>
        </w:rPr>
        <w:t xml:space="preserve"> (ce qui signifie à ce moment-là) toutes les personnes qui vivent en Judée doivent fuir ».</w:t>
      </w:r>
    </w:p>
    <w:p>
      <w:pPr/>
      <w:r>
        <w:rPr>
          <w:lang w:val="fr_FR" w:bidi="fr_FR"/>
        </w:rPr>
      </w:r>
      <w:r>
        <w:rPr>
          <w:lang w:val="fr_FR" w:bidi="fr_FR"/>
        </w:rPr>
        <w:t>Jésus poursuit : « Une personne sur son toit ne doit pas descendre pour prendre quoi que ce soit de sa maison. Une personne qui travaille sur le champ ne doit pas retourner en arrière pour ramasser son manteau ».</w:t>
      </w:r>
    </w:p>
    <w:p>
      <w:pPr/>
      <w:r>
        <w:rPr>
          <w:lang w:val="fr_FR" w:bidi="fr_FR"/>
        </w:rPr>
      </w:r>
      <w:r>
        <w:rPr>
          <w:lang w:val="fr_FR" w:bidi="fr_FR"/>
        </w:rPr>
        <w:t xml:space="preserve">Deuxième partie : Jésus s'exclame : « </w:t>
      </w:r>
      <w:r>
        <w:rPr>
          <w:b/>
          <w:lang w:val="fr_FR" w:bidi="fr_FR"/>
        </w:rPr>
        <w:t>Que ce</w:t>
      </w:r>
      <w:r>
        <w:rPr>
          <w:lang w:val="fr_FR" w:bidi="fr_FR"/>
        </w:rPr>
        <w:t xml:space="preserve"> sera horrible </w:t>
      </w:r>
      <w:r>
        <w:rPr>
          <w:b/>
          <w:lang w:val="fr_FR" w:bidi="fr_FR"/>
        </w:rPr>
        <w:t>à ce moment</w:t>
      </w:r>
      <w:r>
        <w:rPr>
          <w:lang w:val="fr_FR" w:bidi="fr_FR"/>
        </w:rPr>
        <w:t>-là pour les femmes enceintes et les mères qui allaitent encore leurs bébés. Priez que votre fuite ne se produise pas en hiver ou le sabbat. » Jésus utilise une exclamation de détresse ou de pitié pour les femmes. Rappelez-vous que Jésus parle encore d'une période ou d'un événement. Incluez un mot qui signifie « à ce moment-là » ou « alors » dans votre traduction.</w:t>
      </w:r>
    </w:p>
    <w:p>
      <w:pPr/>
      <w:r>
        <w:rPr>
          <w:lang w:val="fr_FR" w:bidi="fr_FR"/>
        </w:rPr>
      </w:r>
      <w:r>
        <w:rPr>
          <w:lang w:val="fr_FR" w:bidi="fr_FR"/>
        </w:rPr>
        <w:t>Arrêtez-vous ici et discutez de cette question en groupe : Jésus utilise un mot d'exclamation traduit par « qu'il sera terrible » ou parfois « malheur à ». Ce mot exprime de la pitié et de la détresse pour ce qui pourrait arriver à ces femmes. Discutez avec l'équipe du genre d'exclamations qu'ils ont dans leur langue. Quels mots utilisent-ils pour exprimer de la pitié, du chagrin, de la détresse ou une forte émotion ? Y'en a-t-il un que vous pouvez utiliser ici ? Mettez cet enregistrement en pause ici.</w:t>
      </w:r>
    </w:p>
    <w:p>
      <w:pPr/>
      <w:r>
        <w:rPr>
          <w:lang w:val="fr_FR" w:bidi="fr_FR"/>
        </w:rPr>
      </w:r>
      <w:r>
        <w:rPr>
          <w:lang w:val="fr_FR" w:bidi="fr_FR"/>
        </w:rPr>
        <w:t xml:space="preserve">Jésus explique : « </w:t>
      </w:r>
      <w:r>
        <w:rPr>
          <w:b/>
          <w:lang w:val="fr_FR" w:bidi="fr_FR"/>
        </w:rPr>
        <w:t>Parce</w:t>
      </w:r>
      <w:r>
        <w:rPr>
          <w:lang w:val="fr_FR" w:bidi="fr_FR"/>
        </w:rPr>
        <w:t xml:space="preserve"> qu'</w:t>
      </w:r>
      <w:r>
        <w:rPr>
          <w:b/>
          <w:lang w:val="fr_FR" w:bidi="fr_FR"/>
        </w:rPr>
        <w:t>à ce moment</w:t>
      </w:r>
      <w:r>
        <w:rPr>
          <w:lang w:val="fr_FR" w:bidi="fr_FR"/>
        </w:rPr>
        <w:t xml:space="preserve">-là, la souffrance sera plus sévère qu'à n'importe quel moment depuis le début du monde jusqu'à maintenant. Et il ne sera jamais de nouveau si sévère. » Rappelez-vous que Jésus donne ici la raison de sa détresse et de son commandement de prier. Rappelez-vous dans ce passage que les expressions « à ce moment-là » ou « en ces jours-là » font référence à la même période ou au même événement. Inclure ces expressions dans votre traduction est important, même si c'est répétitif. </w:t>
      </w:r>
    </w:p>
    <w:p>
      <w:pPr/>
      <w:r>
        <w:rPr>
          <w:lang w:val="fr_FR" w:bidi="fr_FR"/>
        </w:rPr>
      </w:r>
      <w:r>
        <w:rPr>
          <w:lang w:val="fr_FR" w:bidi="fr_FR"/>
        </w:rPr>
        <w:t xml:space="preserve">Jésus ajoute : « Et </w:t>
      </w:r>
      <w:r>
        <w:rPr>
          <w:b/>
          <w:lang w:val="fr_FR" w:bidi="fr_FR"/>
        </w:rPr>
        <w:t>si</w:t>
      </w:r>
      <w:r>
        <w:rPr>
          <w:lang w:val="fr_FR" w:bidi="fr_FR"/>
        </w:rPr>
        <w:t xml:space="preserve"> Dieu n'avait pas décidé de réduire le nombre de ces jours, pas une personne ne vivrait. </w:t>
      </w:r>
      <w:r>
        <w:rPr>
          <w:b/>
          <w:lang w:val="fr_FR" w:bidi="fr_FR"/>
        </w:rPr>
        <w:t>Mais</w:t>
      </w:r>
      <w:r>
        <w:rPr>
          <w:lang w:val="fr_FR" w:bidi="fr_FR"/>
        </w:rPr>
        <w:t xml:space="preserve"> Dieu a réduit le nombre de ces jours pour le bien des personnes choisies de Dieu. » Rappelez-vous que Jésus contraste deux options ici. Assurez-vous d'utiliser un mot qui contraste avec ces deux idées : la première idée est que Dieu ne réduit pas le nombre de jours et la deuxième idée est que Dieu a réduit le nombre de jours. </w:t>
      </w:r>
    </w:p>
    <w:p>
      <w:pPr/>
      <w:r>
        <w:rPr>
          <w:lang w:val="fr_FR" w:bidi="fr_FR"/>
        </w:rPr>
      </w:r>
      <w:r>
        <w:rPr>
          <w:lang w:val="fr_FR" w:bidi="fr_FR"/>
        </w:rPr>
        <w:t xml:space="preserve">Dans la troisième partie, Jésus avertit ses disciples : « </w:t>
      </w:r>
      <w:r>
        <w:rPr>
          <w:b/>
          <w:lang w:val="fr_FR" w:bidi="fr_FR"/>
        </w:rPr>
        <w:t>À ce moment</w:t>
      </w:r>
      <w:r>
        <w:rPr>
          <w:lang w:val="fr_FR" w:bidi="fr_FR"/>
        </w:rPr>
        <w:t>-là, si une personne vous dit : "</w:t>
      </w:r>
      <w:r>
        <w:rPr>
          <w:b/>
          <w:lang w:val="fr_FR" w:bidi="fr_FR"/>
        </w:rPr>
        <w:t>Regardez</w:t>
      </w:r>
      <w:r>
        <w:rPr>
          <w:lang w:val="fr_FR" w:bidi="fr_FR"/>
        </w:rPr>
        <w:t xml:space="preserve">, voici le Messie" ou "Le Messie est là", ne croyez pas cette personne. </w:t>
      </w:r>
      <w:r>
        <w:rPr>
          <w:b/>
          <w:lang w:val="fr_FR" w:bidi="fr_FR"/>
        </w:rPr>
        <w:t>Parce que</w:t>
      </w:r>
      <w:r>
        <w:rPr>
          <w:lang w:val="fr_FR" w:bidi="fr_FR"/>
        </w:rPr>
        <w:t xml:space="preserve"> de faux Messies et de faux prophètes se lèveront et accompliront des signes et des prodiges </w:t>
      </w:r>
      <w:r>
        <w:rPr>
          <w:b/>
          <w:lang w:val="fr_FR" w:bidi="fr_FR"/>
        </w:rPr>
        <w:t>pour</w:t>
      </w:r>
      <w:r>
        <w:rPr>
          <w:lang w:val="fr_FR" w:bidi="fr_FR"/>
        </w:rPr>
        <w:t xml:space="preserve"> tromper le peuple de Dieu, si possible. » Rappelez-vous que Jésus dit à ses disciples pourquoi ils ne devraient pas croire la personne qui leur dit que le Messie est là. Si quelqu'un leur dit que le Messie est venu, ce sera un faux messie. Rappelez-vous que les faux prophètes et les messies accomplissent des miracles et des actes puissants parce qu'ils essaient de faire en sorte que le peuple de Dieu se détourne de Dieu.</w:t>
      </w:r>
    </w:p>
    <w:p>
      <w:pPr/>
      <w:r>
        <w:rPr>
          <w:lang w:val="fr_FR" w:bidi="fr_FR"/>
        </w:rPr>
      </w:r>
      <w:r>
        <w:rPr>
          <w:lang w:val="fr_FR" w:bidi="fr_FR"/>
        </w:rPr>
        <w:t>Arrêtez-vous ici et discutez de cette question en groupe : Le mot traduit par « regardez » est un mot qui attire une attention spéciale sur une personne, un événement ou un discours. Quels sont les mots dans votre langue que vous utilisez dans des histoires pour attirer une attention spéciale sur quelque chose que quelqu'un dit ou fait ? Mettez cet enregistrement en pause ici.</w:t>
      </w:r>
    </w:p>
    <w:p>
      <w:pPr/>
      <w:r>
        <w:rPr>
          <w:lang w:val="fr_FR" w:bidi="fr_FR"/>
        </w:rPr>
      </w:r>
      <w:r>
        <w:rPr>
          <w:lang w:val="fr_FR" w:bidi="fr_FR"/>
        </w:rPr>
        <w:t xml:space="preserve">« </w:t>
      </w:r>
      <w:r>
        <w:rPr>
          <w:b/>
          <w:lang w:val="fr_FR" w:bidi="fr_FR"/>
        </w:rPr>
        <w:t>Voyez</w:t>
      </w:r>
      <w:r>
        <w:rPr>
          <w:lang w:val="fr_FR" w:bidi="fr_FR"/>
        </w:rPr>
        <w:t>, je vous ai dit ces choses avant qu'elles ne se produisent ». Rappelez-vous d'utiliser un mot au début de cette section qui signifie « Prêtez attention à ceci ».</w:t>
      </w:r>
    </w:p>
    <w:p>
      <w:pPr/>
      <w:r>
        <w:rPr>
          <w:lang w:val="fr_FR" w:bidi="fr_FR"/>
        </w:rPr>
      </w:r>
      <w:r>
        <w:rPr>
          <w:lang w:val="fr_FR" w:bidi="fr_FR"/>
        </w:rPr>
        <w:t xml:space="preserve">Jésus poursuit son avertissement : « </w:t>
      </w:r>
      <w:r>
        <w:rPr>
          <w:b/>
          <w:lang w:val="fr_FR" w:bidi="fr_FR"/>
        </w:rPr>
        <w:t>Ainsi</w:t>
      </w:r>
      <w:r>
        <w:rPr>
          <w:lang w:val="fr_FR" w:bidi="fr_FR"/>
        </w:rPr>
        <w:t xml:space="preserve">, si une personne vous dit : "Le Messie est là, dans le désert", n'allez pas dans le désert. Ou "Voici le Messie dans les pièces cachées", ne le croyez pas. </w:t>
      </w:r>
      <w:r>
        <w:rPr>
          <w:b/>
          <w:lang w:val="fr_FR" w:bidi="fr_FR"/>
        </w:rPr>
        <w:t>Parce</w:t>
      </w:r>
      <w:r>
        <w:rPr>
          <w:lang w:val="fr_FR" w:bidi="fr_FR"/>
        </w:rPr>
        <w:t xml:space="preserve"> que la venue du Fils de l'homme sera comme la foudre qui vient de l'Est, et les gens à l'Ouest peuvent le voir. Partout où se trouve un corps mort, c'est là que les vautours se rassembleront. »</w:t>
      </w:r>
    </w:p>
    <w:p>
      <w:pPr/>
      <w:r>
        <w:rPr>
          <w:lang w:val="fr_FR" w:bidi="fr_FR"/>
        </w:rPr>
      </w:r>
      <w:r>
        <w:rPr>
          <w:lang w:val="fr_FR" w:bidi="fr_FR"/>
        </w:rPr>
        <w:t>Jésus commence cette section au sujet des faux messies de la même manière qu'il la termine. D'abord Jésus ordonne aux disciples de ne pas croire les personnes qui disent que le Messie est là. Puis Jésus dit aux disciples de prêter attention à ce qui se passe. Puis Jésus ordonne de nouveau à ses disciples de ne pas croire les personnes qui disent que le Messie est là.</w:t>
      </w:r>
    </w:p>
    <w:p>
      <w:pPr/>
      <w:r>
        <w:rPr>
          <w:lang w:val="fr_FR" w:bidi="fr_FR"/>
        </w:rPr>
      </w:r>
      <w:r>
        <w:rPr>
          <w:lang w:val="fr_FR" w:bidi="fr_FR"/>
        </w:rPr>
        <w:t xml:space="preserve">Rappelez-vous que la section se termine par la raison pour laquelle Jésus a passé tant de temps à dire à ses disciples de ne pas croire les personnes qui disent que le Messie est ici : </w:t>
      </w:r>
      <w:r>
        <w:rPr>
          <w:b/>
          <w:lang w:val="fr_FR" w:bidi="fr_FR"/>
        </w:rPr>
        <w:t>Parce</w:t>
      </w:r>
      <w:r>
        <w:rPr>
          <w:lang w:val="fr_FR" w:bidi="fr_FR"/>
        </w:rPr>
        <w:t xml:space="preserve"> que la venue du Messie sera si évidente que tout le monde le saura. L'apparition du Fils de l'homme sera un événement séparé et ne correspond pas à « ces jours » dont Jésus parlait plus tôt.</w:t>
      </w:r>
      <w:r>
        <w:rPr>
          <w:lang w:val="fr_FR" w:bidi="fr_FR"/>
        </w:rPr>
      </w:r>
    </w:p>
    <w:p>
      <w:pPr>
        <w:pStyle w:val="Heading3"/>
      </w:pPr>
      <w:r>
        <w:rPr>
          <w:lang w:val="fr_FR" w:bidi="fr_FR"/>
        </w:rPr>
        <w:t>Intégration du Texte</w:t>
      </w:r>
    </w:p>
    <w:p>
      <w:pPr/>
      <w:r>
        <w:rPr>
          <w:lang w:val="fr_FR" w:bidi="fr_FR"/>
        </w:rPr>
      </w:r>
      <w:r>
        <w:rPr>
          <w:lang w:val="fr_FR" w:bidi="fr_FR"/>
        </w:rPr>
        <w:t>Écoutez un enregistrement de Matthieu 24:15–28 dans la traduction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Des personnes qui vivent en Judée</w:t>
      </w:r>
    </w:p>
    <w:p>
      <w:pPr>
        <w:pStyle w:val="ListBullet"/>
        <w:spacing w:line="240" w:lineRule="auto"/>
        <w:ind w:left="720"/>
      </w:pPr>
      <w:r>
        <w:rPr>
          <w:lang w:val="fr_FR" w:bidi="fr_FR"/>
        </w:rPr>
      </w:r>
      <w:r>
        <w:rPr>
          <w:lang w:val="fr_FR" w:bidi="fr_FR"/>
        </w:rPr>
        <w:t>Une personne qui dit : « Le Messie est ici ou là »</w:t>
      </w:r>
    </w:p>
    <w:p>
      <w:pPr>
        <w:pStyle w:val="ListBullet"/>
        <w:spacing w:line="240" w:lineRule="auto"/>
        <w:ind w:left="720"/>
      </w:pPr>
      <w:r>
        <w:rPr>
          <w:lang w:val="fr_FR" w:bidi="fr_FR"/>
        </w:rPr>
      </w:r>
      <w:r>
        <w:rPr>
          <w:lang w:val="fr_FR" w:bidi="fr_FR"/>
        </w:rPr>
        <w:t>Les faux messies et les faux prophètes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représentez l'histoire sans vous arrêter. Prêtez attention au dialogue, à la fluidité, à l'intrigue et à la chronologie de l'histoire. Assurez-vous de ne pas éviter de jouer les parties importantes, ni les parties difficiles.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en ce moment ? » La personne qui joue le personnage doit répondre en disant ce qu'elle ressent ou pense en jouant ce rôle. Ensuite,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Jésus s'exclame dans la détresse : « Que ce sera horrible à ce moment-là pour les femmes enceintes et les femmes qui allaitent encore leurs bébés ». Priez que votre fuite ne se produise pas pendant l'hiver ou le sabbat.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à des choses comme : « Je suis affligé parce que je me soucie de manière particulière des personnes qui ne peuvent pas se défendre », ou « Je suis contrarié parce que ces femmes et ces enfants pourraient souffrir plus que les autres», ou « Je suis plein de chagrin pour ces femmes et ces enfants parce que je les aime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Dans la première partie, Jésus dit à ses disciples : « Quand vous voyez donc l'horreur terrible qui se tient dans le lieu saint, dont Dieu a parlé à travers le prophète Daniel, lecteurs : prêtez attention, toutes les personnes qui vivent en Judée doivent fuir vers les collines. Une personne sur son toit ne doit pas descendre dans sa maison pour en prendre quoi que ce soit. Une personne qui travaille sur le champ ne doit pas retourner en arrière pour prendre son manteau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qui vivent en Judée : « Que ressentez-vous ou que pensez-vous ? » La personne pourrait répondre à des choses comme : « Nous paniquons parce que d'autres personnes fuient quelque chose », ou « Je suis terrifié parce que je vois des personnes attaquer », ou « Je suis inquiet parce que je vois des ennemis de Dieu dans le temple de Dieu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Dans la deuxième partie : Jésus s'exclame dans la détresse : « Que ce sera horrible à ce moment-là pour les femmes enceintes et les femmes qui allaitent encore leurs bébés ». Priez que votre fuite ne se produise pas pendant l'hiver ou le sabbat.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à des choses comme : « Je suis affligé parce que je me soucie de manière particulière des personnes qui ne peuvent pas se défendre », ou « Je suis contrarié parce que ces femmes et ces enfants pourraient souffrir plus que les autres», ou « Je suis plein de chagrin pour ces femmes et ces enfants parce que je les aime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 xml:space="preserve">Jésus explique : « Parce qu'à ce moment-là, la souffrance sera plus sévère qu'à n'importe quel moment depuis le début du monde jusqu'à maintenant. Et il ne sera jamais de nouveau si sévère. Et si Dieu ne décidait pas de réduire le nombre de ces jours, personne ne survivrait. Mais Dieu a réduit le nombre de ces jours pour les personnes choisies de Dieu.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 » ou « À quoi pensez-vous en ce moment ? » Les personnes pourraient répondre des choses comme : « Je me sens réconforté que Dieu rendra le temps de souffrance court », ou « Je me demande si cette souffrance se produira dans ma vie », ou « Je me demande qui causera cette souffrance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 xml:space="preserve">Dans la troisième partie, Jésus avertit : « À ce moment-là, si une personne vous dit : "Regardez, le Messie est là" ou "Voici le Messie", ne croyez pas cette personne parce que de faux Messies et de faux prophètes se lèveront et accompliront de grands signes et de grands prodiges pour tromper, si possible, les personnes choisies de Dieu. « Voyez, je vous ai dit ces choses avant qu'elles ne se produisent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 « Que ressentez-vous ou à quoi pensez-vous ? » Les personnes pourraient répondre des choses comme : « Je suis confus quant à pourquoi Jésus ne me dit pas quels seront les vrais signes », ou « Je suis déterminé à ne pas croire aux mensonges des faux prophètes », ou « Nous sommes curieux de savoir quand Jésus viendra de nouveau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poursuit son avertissement : « Ainsi, si une personne vous dit : "Le Messie est là, dans le désert", n'allez pas dans le désert. Ou "Voici le Messie dans les pièces cachées", ne le croyez pas. Parce que la venue du Fils de l'homme sera comme la foudre qui vient de l'Est et éclaire le ciel vers l'Ouest. Partout où se trouve le corps mort, c'est là que les vautours se rassembleront.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disciples et aux personnes qui jouent ceux qui vivent en Judée : « Que ressentez-vous ou que pensez-vous ? » Ils pourront répondre des choses comme : « Nous sommes confus par ce que Jésus dit en parlant de la foudre et de vautours », ou « Nous sommes anxieux parce que nous ne comprenons pas de quoi Jésus parle », ou « Nous avons peur de ces faux messies et de ces faux prophètes ».</w:t>
      </w:r>
      <w:r>
        <w:rPr>
          <w:lang w:val="fr_FR" w:bidi="fr_FR"/>
        </w:rPr>
      </w:r>
    </w:p>
    <w:p>
      <w:pPr>
        <w:pStyle w:val="Heading3"/>
      </w:pPr>
      <w:r>
        <w:rPr>
          <w:lang w:val="fr_FR" w:bidi="fr_FR"/>
        </w:rPr>
        <w:t>Combler les Lacunes</w:t>
      </w:r>
    </w:p>
    <w:p>
      <w:pPr/>
      <w:r>
        <w:rPr>
          <w:lang w:val="fr_FR" w:bidi="fr_FR"/>
        </w:rPr>
      </w:r>
      <w:r>
        <w:rPr>
          <w:lang w:val="fr_FR" w:bidi="fr_FR"/>
        </w:rPr>
        <w:t>Écoutez un enregistrement de Matthieu 24:15–28 dans la traduction la plus facile à comprendre.</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Jésus continue d'instruire ses disciples en disant : « Quand vous voyez ce dont Daniel, le prophète, a parlé, l'</w:t>
      </w:r>
      <w:r>
        <w:rPr>
          <w:b/>
          <w:lang w:val="fr_FR" w:bidi="fr_FR"/>
        </w:rPr>
        <w:t>horreur</w:t>
      </w:r>
      <w:r>
        <w:rPr>
          <w:lang w:val="fr_FR" w:bidi="fr_FR"/>
        </w:rPr>
        <w:t xml:space="preserve"> terrible qui se tient dans le lieu </w:t>
      </w:r>
      <w:r>
        <w:rPr>
          <w:b/>
          <w:lang w:val="fr_FR" w:bidi="fr_FR"/>
        </w:rPr>
        <w:t>saint</w:t>
      </w:r>
      <w:r>
        <w:rPr>
          <w:lang w:val="fr_FR" w:bidi="fr_FR"/>
        </w:rPr>
        <w:t>, vous devriez fuir ».</w:t>
      </w:r>
    </w:p>
    <w:p>
      <w:pPr/>
      <w:r>
        <w:rPr>
          <w:lang w:val="fr_FR" w:bidi="fr_FR"/>
        </w:rPr>
      </w:r>
      <w:r>
        <w:rPr>
          <w:lang w:val="fr_FR" w:bidi="fr_FR"/>
        </w:rPr>
        <w:t>L'expression « horreur terrible » est aussi traduite par « abomination de la désolation » ou « objet sacrilège qui cause la désacralisation ».</w:t>
      </w:r>
    </w:p>
    <w:p>
      <w:pPr/>
      <w:r>
        <w:rPr>
          <w:lang w:val="fr_FR" w:bidi="fr_FR"/>
        </w:rPr>
      </w:r>
      <w:r>
        <w:rPr>
          <w:lang w:val="fr_FR" w:bidi="fr_FR"/>
        </w:rPr>
        <w:t xml:space="preserve">Une </w:t>
      </w:r>
      <w:r>
        <w:rPr>
          <w:b/>
          <w:lang w:val="fr_FR" w:bidi="fr_FR"/>
        </w:rPr>
        <w:t>abomination</w:t>
      </w:r>
      <w:r>
        <w:rPr>
          <w:lang w:val="fr_FR" w:bidi="fr_FR"/>
        </w:rPr>
        <w:t xml:space="preserve"> ou une </w:t>
      </w:r>
      <w:r>
        <w:rPr>
          <w:b/>
          <w:lang w:val="fr_FR" w:bidi="fr_FR"/>
        </w:rPr>
        <w:t>chose sacrilège</w:t>
      </w:r>
      <w:r>
        <w:rPr>
          <w:lang w:val="fr_FR" w:bidi="fr_FR"/>
        </w:rPr>
        <w:t xml:space="preserve"> est quelque chose que Dieu déteste et est profane et impur. C'est très probablement un objet, ce qui explique pourquoi une traduction dit « objet sacrilège, ou profane ». Cet objet est quelque chose qui apportera la </w:t>
      </w:r>
      <w:r>
        <w:rPr>
          <w:b/>
          <w:lang w:val="fr_FR" w:bidi="fr_FR"/>
        </w:rPr>
        <w:t>désolation</w:t>
      </w:r>
      <w:r>
        <w:rPr>
          <w:lang w:val="fr_FR" w:bidi="fr_FR"/>
        </w:rPr>
        <w:t>. Un lieu qui est désolé, ou désacralisé, est un lieu que les gens ne peuvent plus utiliser à des fins sacrées.</w:t>
      </w:r>
    </w:p>
    <w:p>
      <w:pPr/>
      <w:r>
        <w:rPr>
          <w:lang w:val="fr_FR" w:bidi="fr_FR"/>
        </w:rPr>
      </w:r>
      <w:r>
        <w:rPr>
          <w:lang w:val="fr_FR" w:bidi="fr_FR"/>
        </w:rPr>
        <w:t xml:space="preserve">Cet objet horrifiera les gens et rendra le lieu saint impur, ou </w:t>
      </w:r>
      <w:r>
        <w:rPr>
          <w:lang w:val="fr_FR" w:bidi="fr_FR"/>
        </w:rPr>
        <w:t>profane</w:t>
      </w:r>
      <w:r>
        <w:rPr>
          <w:lang w:val="fr_FR" w:bidi="fr_FR"/>
        </w:rPr>
        <w:t xml:space="preserve"> et inapte à être utilisé.</w:t>
      </w:r>
    </w:p>
    <w:p>
      <w:pPr/>
      <w:r>
        <w:rPr>
          <w:lang w:val="fr_FR" w:bidi="fr_FR"/>
        </w:rPr>
      </w:r>
      <w:r>
        <w:rPr>
          <w:lang w:val="fr_FR" w:bidi="fr_FR"/>
        </w:rPr>
        <w:t>Arrêtez-vous ici et discutez en groupe du mot ou de l'expression que vous utiliserez pour « horreur terrible » ou « objet sacrilège qui cause la désacralisation ». Vous voudrez peut-être utiliser une phrase descriptive. Certains exemples sont : la chose interdite ou l'idole qui profane le lieu saint de Dieu, la chose honteuse qui rend le lieu saint de Dieu impur, ou la chose que Dieu déteste et qui ternit le lieu saint de Dieu. Mettez cet enregistrement en pause ici.</w:t>
      </w:r>
    </w:p>
    <w:p>
      <w:pPr/>
      <w:r>
        <w:rPr>
          <w:lang w:val="fr_FR" w:bidi="fr_FR"/>
        </w:rPr>
      </w:r>
      <w:r>
        <w:rPr>
          <w:lang w:val="fr_FR" w:bidi="fr_FR"/>
        </w:rPr>
        <w:t xml:space="preserve">Le </w:t>
      </w:r>
      <w:r>
        <w:rPr>
          <w:b/>
          <w:lang w:val="fr_FR" w:bidi="fr_FR"/>
        </w:rPr>
        <w:t>lieu saint</w:t>
      </w:r>
      <w:r>
        <w:rPr>
          <w:lang w:val="fr_FR" w:bidi="fr_FR"/>
        </w:rPr>
        <w:t xml:space="preserve"> est probablement le temple de Dieu à Jérusalem. Quelque chose de </w:t>
      </w:r>
      <w:r>
        <w:rPr>
          <w:b/>
          <w:lang w:val="fr_FR" w:bidi="fr_FR"/>
        </w:rPr>
        <w:t>saint</w:t>
      </w:r>
      <w:r>
        <w:rPr>
          <w:lang w:val="fr_FR" w:bidi="fr_FR"/>
        </w:rPr>
        <w:t xml:space="preserve"> est mis à part pour un but spécial pour Dieu. Utilisez le même mot pour saint que dans les passages précédents. Pour plus d'informations sur le mot </w:t>
      </w:r>
      <w:r>
        <w:rPr>
          <w:lang w:val="fr_FR" w:bidi="fr_FR"/>
        </w:rPr>
        <w:t>saint</w:t>
      </w:r>
      <w:r>
        <w:rPr>
          <w:lang w:val="fr_FR" w:bidi="fr_FR"/>
        </w:rPr>
        <w:t>, consultez le glossaire principal.</w:t>
      </w:r>
    </w:p>
    <w:p>
      <w:pPr/>
      <w:r>
        <w:rPr>
          <w:lang w:val="fr_FR" w:bidi="fr_FR"/>
        </w:rPr>
      </w:r>
      <w:r>
        <w:rPr>
          <w:lang w:val="fr_FR" w:bidi="fr_FR"/>
        </w:rPr>
        <w:t xml:space="preserve">Matthieu ajoute son propre commentaire à celui qui lit son livre, en disant : « À vous qui lisez, réfléchissez attentivement ». Puis Jésus ordonne : « Toutes les personnes qui vivent en </w:t>
      </w:r>
      <w:r>
        <w:rPr>
          <w:b/>
          <w:lang w:val="fr_FR" w:bidi="fr_FR"/>
        </w:rPr>
        <w:t>Judée</w:t>
      </w:r>
      <w:r>
        <w:rPr>
          <w:lang w:val="fr_FR" w:bidi="fr_FR"/>
        </w:rPr>
        <w:t xml:space="preserve"> doivent fuir vers les </w:t>
      </w:r>
      <w:r>
        <w:rPr>
          <w:b/>
          <w:lang w:val="fr_FR" w:bidi="fr_FR"/>
        </w:rPr>
        <w:t>collines</w:t>
      </w:r>
      <w:r>
        <w:rPr>
          <w:lang w:val="fr_FR" w:bidi="fr_FR"/>
        </w:rPr>
        <w:t xml:space="preserve"> ». La Judée était une région à l'intérieur de la terre d'Israël. Utilisez le même mot pour Judée que dans les passages précédents. Pour plus d'informations sur la </w:t>
      </w:r>
      <w:r>
        <w:rPr>
          <w:lang w:val="fr_FR" w:bidi="fr_FR"/>
        </w:rPr>
        <w:t>Judée</w:t>
      </w:r>
      <w:r>
        <w:rPr>
          <w:lang w:val="fr_FR" w:bidi="fr_FR"/>
        </w:rPr>
        <w:t>, consultez le Glossaire principal.</w:t>
      </w:r>
    </w:p>
    <w:p>
      <w:pPr/>
      <w:r>
        <w:rPr>
          <w:lang w:val="fr_FR" w:bidi="fr_FR"/>
        </w:rPr>
      </w:r>
      <w:r>
        <w:rPr>
          <w:lang w:val="fr_FR" w:bidi="fr_FR"/>
        </w:rPr>
        <w:t xml:space="preserve">Une personne sur le toit ou sur le haut de sa maison ne doit pas descendre pour faire sortir quoi que ce soit de sa maison. Une personne qui travaille dans un champ ne doit pas retourner en arrière et prendre son </w:t>
      </w:r>
      <w:r>
        <w:rPr>
          <w:b/>
          <w:lang w:val="fr_FR" w:bidi="fr_FR"/>
        </w:rPr>
        <w:t>manteau</w:t>
      </w:r>
      <w:r>
        <w:rPr>
          <w:lang w:val="fr_FR" w:bidi="fr_FR"/>
        </w:rPr>
        <w:t xml:space="preserve">. Un manteau est une longue robe extérieure qu'une personne met par-dessus les vêtements. Ils étaient souvent utilisés comme couverture quand une personne voyageait. Utilisez le même mot pour manteau que dans les passages précédents. Pour plus d'informations sur le mot </w:t>
      </w:r>
      <w:r>
        <w:rPr>
          <w:lang w:val="fr_FR" w:bidi="fr_FR"/>
        </w:rPr>
        <w:t>manteau</w:t>
      </w:r>
      <w:r>
        <w:rPr>
          <w:lang w:val="fr_FR" w:bidi="fr_FR"/>
        </w:rPr>
        <w:t>, consultez le glossaire principal.</w:t>
      </w:r>
    </w:p>
    <w:p>
      <w:pPr/>
      <w:r>
        <w:rPr>
          <w:lang w:val="fr_FR" w:bidi="fr_FR"/>
        </w:rPr>
      </w:r>
      <w:r>
        <w:rPr>
          <w:lang w:val="fr_FR" w:bidi="fr_FR"/>
        </w:rPr>
        <w:t>Jésus s'exclame avec pitié : « Que ce sera terrible pour les femmes enceintes et les mères qui allaitent encore leurs bébés ».</w:t>
      </w:r>
    </w:p>
    <w:p>
      <w:pPr/>
      <w:r>
        <w:rPr>
          <w:lang w:val="fr_FR" w:bidi="fr_FR"/>
        </w:rPr>
      </w:r>
      <w:r>
        <w:rPr>
          <w:lang w:val="fr_FR" w:bidi="fr_FR"/>
        </w:rPr>
        <w:t xml:space="preserve">Jésus ordonne : « Priez que votre fuite n'ait pas lieu pendant l'hiver ou le </w:t>
      </w:r>
      <w:r>
        <w:rPr>
          <w:b/>
          <w:lang w:val="fr_FR" w:bidi="fr_FR"/>
        </w:rPr>
        <w:t>sabbat</w:t>
      </w:r>
      <w:r>
        <w:rPr>
          <w:lang w:val="fr_FR" w:bidi="fr_FR"/>
        </w:rPr>
        <w:t xml:space="preserve"> ». Utilisez le même mot pour sabbat que dans les passages précédents. Pour plus d'informations sur le </w:t>
      </w:r>
      <w:r>
        <w:rPr>
          <w:lang w:val="fr_FR" w:bidi="fr_FR"/>
        </w:rPr>
        <w:t>sabbat</w:t>
      </w:r>
      <w:r>
        <w:rPr>
          <w:lang w:val="fr_FR" w:bidi="fr_FR"/>
        </w:rPr>
        <w:t>, référez-vous au Glossaire principal.</w:t>
      </w:r>
    </w:p>
    <w:p>
      <w:pPr/>
      <w:r>
        <w:rPr>
          <w:lang w:val="fr_FR" w:bidi="fr_FR"/>
        </w:rPr>
      </w:r>
      <w:r>
        <w:rPr>
          <w:lang w:val="fr_FR" w:bidi="fr_FR"/>
        </w:rPr>
        <w:t>Jésus leur dit tout cela parce que la souffrance sera plus sévère qu'à n'importe quel moment depuis le début du monde jusqu'à maintenant, et à n'importe quel moment après. Si Dieu ne raccourcissait pas le nombre de ces jours de souffrance, pas une personne ne survivrait. Mais Dieu réduira le nombre de jours pour les personnes choisies de Dieu.</w:t>
      </w:r>
    </w:p>
    <w:p>
      <w:pPr/>
      <w:r>
        <w:rPr>
          <w:lang w:val="fr_FR" w:bidi="fr_FR"/>
        </w:rPr>
      </w:r>
      <w:r>
        <w:rPr>
          <w:lang w:val="fr_FR" w:bidi="fr_FR"/>
        </w:rPr>
        <w:t xml:space="preserve">Jésus avertit ses disciples que si quelqu'un dit : « Regardez, voici le </w:t>
      </w:r>
      <w:r>
        <w:rPr>
          <w:b/>
          <w:lang w:val="fr_FR" w:bidi="fr_FR"/>
        </w:rPr>
        <w:t>Messie</w:t>
      </w:r>
      <w:r>
        <w:rPr>
          <w:lang w:val="fr_FR" w:bidi="fr_FR"/>
        </w:rPr>
        <w:t xml:space="preserve"> », ou « Le Messie est là », ne le croyez pas. Utilisez le même mot pour Messie que dans les passages précédents. Pour plus d'informations sur le mot </w:t>
      </w:r>
      <w:r>
        <w:rPr>
          <w:lang w:val="fr_FR" w:bidi="fr_FR"/>
        </w:rPr>
        <w:t>Messie</w:t>
      </w:r>
      <w:r>
        <w:rPr>
          <w:lang w:val="fr_FR" w:bidi="fr_FR"/>
        </w:rPr>
        <w:t>, consultez le glossaire principal.</w:t>
      </w:r>
    </w:p>
    <w:p>
      <w:pPr/>
      <w:r>
        <w:rPr>
          <w:lang w:val="fr_FR" w:bidi="fr_FR"/>
        </w:rPr>
      </w:r>
      <w:r>
        <w:rPr>
          <w:lang w:val="fr_FR" w:bidi="fr_FR"/>
        </w:rPr>
        <w:t xml:space="preserve">Jésus explique que de faux </w:t>
      </w:r>
      <w:r>
        <w:rPr>
          <w:b/>
          <w:lang w:val="fr_FR" w:bidi="fr_FR"/>
        </w:rPr>
        <w:t>messies</w:t>
      </w:r>
      <w:r>
        <w:rPr>
          <w:lang w:val="fr_FR" w:bidi="fr_FR"/>
        </w:rPr>
        <w:t xml:space="preserve"> et de faux </w:t>
      </w:r>
      <w:r>
        <w:rPr>
          <w:b/>
          <w:lang w:val="fr_FR" w:bidi="fr_FR"/>
        </w:rPr>
        <w:t>prophètes</w:t>
      </w:r>
      <w:r>
        <w:rPr>
          <w:lang w:val="fr_FR" w:bidi="fr_FR"/>
        </w:rPr>
        <w:t xml:space="preserve"> se lèveront et accompliront de grands </w:t>
      </w:r>
      <w:r>
        <w:rPr>
          <w:b/>
          <w:lang w:val="fr_FR" w:bidi="fr_FR"/>
        </w:rPr>
        <w:t>signes et de grands prodiges</w:t>
      </w:r>
      <w:r>
        <w:rPr>
          <w:lang w:val="fr_FR" w:bidi="fr_FR"/>
        </w:rPr>
        <w:t xml:space="preserve"> pour tromper, si possible, les personnes choisies de Dieu. </w:t>
      </w:r>
      <w:r>
        <w:rPr>
          <w:b/>
          <w:lang w:val="fr_FR" w:bidi="fr_FR"/>
        </w:rPr>
        <w:t>Les faux messies</w:t>
      </w:r>
      <w:r>
        <w:rPr>
          <w:lang w:val="fr_FR" w:bidi="fr_FR"/>
        </w:rPr>
        <w:t xml:space="preserve"> sont des personnes qui prétendent être le messie, mais ne le sont pas. Utilisez le même mot ou la même expression pour faux messies que dans les passages précédents.</w:t>
      </w:r>
    </w:p>
    <w:p>
      <w:pPr/>
      <w:r>
        <w:rPr>
          <w:lang w:val="fr_FR" w:bidi="fr_FR"/>
        </w:rPr>
      </w:r>
      <w:r>
        <w:rPr>
          <w:lang w:val="fr_FR" w:bidi="fr_FR"/>
        </w:rPr>
        <w:t xml:space="preserve">Utilisez le même mot ou la même expression pour faux prophètes que dans les passages précédents. Pour plus d'informations sur le mot </w:t>
      </w:r>
      <w:r>
        <w:rPr>
          <w:lang w:val="fr_FR" w:bidi="fr_FR"/>
        </w:rPr>
        <w:t>prophète</w:t>
      </w:r>
      <w:r>
        <w:rPr>
          <w:lang w:val="fr_FR" w:bidi="fr_FR"/>
        </w:rPr>
        <w:t>, consultez le glossaire principal.</w:t>
      </w:r>
    </w:p>
    <w:p>
      <w:pPr/>
      <w:r>
        <w:rPr>
          <w:lang w:val="fr_FR" w:bidi="fr_FR"/>
        </w:rPr>
      </w:r>
      <w:r>
        <w:rPr>
          <w:b/>
          <w:lang w:val="fr_FR" w:bidi="fr_FR"/>
        </w:rPr>
        <w:t>Signes et prodiges</w:t>
      </w:r>
      <w:r>
        <w:rPr>
          <w:lang w:val="fr_FR" w:bidi="fr_FR"/>
        </w:rPr>
        <w:t xml:space="preserve"> est une expression qui communique une idée avec deux mots qui signifient des choses similaires. Les deux mots font référence à des miracles et à des actes de puissance qui étonnent les gens. L'expression devrait être traduite comme une seule et même idée en utilisant deux façons de parler d'actes de puissance miraculeux.</w:t>
      </w:r>
    </w:p>
    <w:p>
      <w:pPr/>
      <w:r>
        <w:rPr>
          <w:lang w:val="fr_FR" w:bidi="fr_FR"/>
        </w:rPr>
      </w:r>
      <w:r>
        <w:rPr>
          <w:lang w:val="fr_FR" w:bidi="fr_FR"/>
        </w:rPr>
        <w:t xml:space="preserve">Arrêtez-vous ici et discutez en groupe du mot ou de l'expression que vous utiliserez pour « signes et prodiges ». Cherchez </w:t>
      </w:r>
      <w:r>
        <w:rPr>
          <w:lang w:val="fr_FR" w:bidi="fr_FR"/>
        </w:rPr>
        <w:t>signes et prodiges</w:t>
      </w:r>
      <w:r>
        <w:rPr>
          <w:lang w:val="fr_FR" w:bidi="fr_FR"/>
        </w:rPr>
        <w:t xml:space="preserve"> dans le Glossaire principal pour plus d'informations. Mettez cet enregistrement en pause ici.</w:t>
      </w:r>
    </w:p>
    <w:p>
      <w:pPr/>
      <w:r>
        <w:rPr>
          <w:lang w:val="fr_FR" w:bidi="fr_FR"/>
        </w:rPr>
      </w:r>
      <w:r>
        <w:rPr>
          <w:lang w:val="fr_FR" w:bidi="fr_FR"/>
        </w:rPr>
        <w:t xml:space="preserve">Jésus continue de dire : « Si une personne dit : regardez, le Messie est dans le </w:t>
      </w:r>
      <w:r>
        <w:rPr>
          <w:b/>
          <w:lang w:val="fr_FR" w:bidi="fr_FR"/>
        </w:rPr>
        <w:t>désert</w:t>
      </w:r>
      <w:r>
        <w:rPr>
          <w:lang w:val="fr_FR" w:bidi="fr_FR"/>
        </w:rPr>
        <w:t xml:space="preserve">, n'y allez pas ». Un désert est un lieu vide sans sources de nourriture et d'eau. Les animaux sauvages errent souvent dans le désert. Le désert était un lieu important dans la Bible. C'était un lieu qui représentait le jugement de Dieu, mais aussi la provision et le salut de Dieu. Beaucoup de personnes et d'événements importants dans la Bible sont associés au désert, comme l'Exode, Moïse, les prophéties et Jean-Baptiste. Certaines personnes juives pensaient que le Messie apparaîtrait de nouveau dans le désert. Utilisez le même mot pour désert que dans les passages précédents. Pour plus d'informations sur le </w:t>
      </w:r>
      <w:r>
        <w:rPr>
          <w:lang w:val="fr_FR" w:bidi="fr_FR"/>
        </w:rPr>
        <w:t>désert</w:t>
      </w:r>
      <w:r>
        <w:rPr>
          <w:lang w:val="fr_FR" w:bidi="fr_FR"/>
        </w:rPr>
        <w:t>, référez-vous au Glossaire principal.</w:t>
      </w:r>
    </w:p>
    <w:p>
      <w:pPr/>
      <w:r>
        <w:rPr>
          <w:lang w:val="fr_FR" w:bidi="fr_FR"/>
        </w:rPr>
      </w:r>
      <w:r>
        <w:rPr>
          <w:lang w:val="fr_FR" w:bidi="fr_FR"/>
        </w:rPr>
        <w:t xml:space="preserve">Jésus avertit de nouveau ses disciples que « Si une personne dit : "Regardez, le Messie est ici dans les pièces cachées", ne croyez pas cette personne ». Jésus dit cela parce que le </w:t>
      </w:r>
      <w:r>
        <w:rPr>
          <w:b/>
          <w:lang w:val="fr_FR" w:bidi="fr_FR"/>
        </w:rPr>
        <w:t>Fils de l'homme</w:t>
      </w:r>
      <w:r>
        <w:rPr>
          <w:lang w:val="fr_FR" w:bidi="fr_FR"/>
        </w:rPr>
        <w:t xml:space="preserve"> viendra comme la foudre qui vient de l'est, et les gens à l'ouest pourront le voir. Jésus ajoute ce proverbe : « Partout où se trouve un corps mort les vautours se rassembleront ». </w:t>
      </w:r>
    </w:p>
    <w:p>
      <w:pPr/>
      <w:r>
        <w:rPr>
          <w:lang w:val="fr_FR" w:bidi="fr_FR"/>
        </w:rPr>
      </w:r>
      <w:r>
        <w:rPr>
          <w:b/>
          <w:lang w:val="fr_FR" w:bidi="fr_FR"/>
        </w:rPr>
        <w:t>Fils de l'homme</w:t>
      </w:r>
      <w:r>
        <w:rPr>
          <w:lang w:val="fr_FR" w:bidi="fr_FR"/>
        </w:rPr>
        <w:t xml:space="preserve"> est le titre que Jésus utilise pour se référer à lui-même. Utilisez la même expression pour Fils de l'homme que dans les passages précédents. Pour plus d'informations sur le </w:t>
      </w:r>
      <w:r>
        <w:rPr>
          <w:lang w:val="fr_FR" w:bidi="fr_FR"/>
        </w:rPr>
        <w:t>Fils de l'homme</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24:29–36</w:t>
      </w:r>
      <w:r>
        <w:rPr>
          <w:lang w:val="fr_FR" w:bidi="fr_FR"/>
        </w:rPr>
      </w:r>
    </w:p>
    <w:p>
      <w:pPr>
        <w:pStyle w:val="Heading3"/>
      </w:pPr>
      <w:r>
        <w:rPr>
          <w:lang w:val="fr_FR" w:bidi="fr_FR"/>
        </w:rPr>
        <w:t>Écouter et Cœur</w:t>
      </w:r>
    </w:p>
    <w:p>
      <w:pPr/>
      <w:r>
        <w:rPr>
          <w:lang w:val="fr_FR" w:bidi="fr_FR"/>
        </w:rPr>
      </w:r>
      <w:r>
        <w:rPr>
          <w:lang w:val="fr_FR" w:bidi="fr_FR"/>
        </w:rPr>
        <w:t>Écoutez Matthieu 24.29–35.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se trouve au milieu d'un long enseignement donné à ses disciples. Jésus donne cet enseignement sur le mont des Oliviers. Le but de cet enseignement est de répondre à deux questions que les disciples ont posées à Jésus. Avant qu'il ne commence cet enseignement, Jésus a dit aux disciples que des ennemis détruiront le temple juif à Jérusalem, et les disciples demandent quand cela se produira. Les disciples posent aussi une deuxième question au sujet du signe de la venue de Jésus et de la fin du monde. Dans l'enseignement jusqu'à présent, Jésus leur a donné des avertissements et il a enseigné au sujet des faux prophètes et de la souffrance. Maintenant, Jésus donne aux disciples plus de détails sur le moment où ces choses se produiront. Il enseigne en utilisant beaucoup de citations de l'Ancien Testament et une parabole, ou une histoire courte, au sujet d'un figuier.</w:t>
      </w:r>
    </w:p>
    <w:p>
      <w:pPr/>
      <w:r>
        <w:rPr>
          <w:lang w:val="fr_FR" w:bidi="fr_FR"/>
        </w:rPr>
      </w:r>
      <w:r>
        <w:rPr>
          <w:lang w:val="fr_FR" w:bidi="fr_FR"/>
        </w:rPr>
        <w:t>Arrêtez-vous et montrez de nouveau à votre équipe l'image du mont des Oliviers si nécessaire.</w:t>
      </w:r>
    </w:p>
    <w:p>
      <w:pPr/>
      <w:r>
        <w:rPr>
          <w:lang w:val="fr_FR" w:bidi="fr_FR"/>
        </w:rPr>
      </w:r>
      <w:r>
        <w:rPr>
          <w:lang w:val="fr_FR" w:bidi="fr_FR"/>
        </w:rPr>
        <w:t>Certaines personnes croient que Jésus fait référence à la destruction du temple quand il dit « la tribulation de ces jours ». Cela signifie qu'il y aura de la souffrance quand les gens détruiront le temple. Le temple a été détruit en l'an 70 apr. J.-C., ce qui était environ quarante ans plus tard. D'autres personnes croient que cette section parle du moment futur de souffrance juste avant que Jésus ne revienne sur la terre une deuxième fois.</w:t>
      </w:r>
    </w:p>
    <w:p>
      <w:pPr/>
      <w:r>
        <w:rPr>
          <w:lang w:val="fr_FR" w:bidi="fr_FR"/>
        </w:rPr>
      </w:r>
      <w:r>
        <w:rPr>
          <w:lang w:val="fr_FR" w:bidi="fr_FR"/>
        </w:rPr>
        <w:t>Jésus dit qu'immédiatement après cette souffrance, il y aura du chaos dans les cieux, ou le ciel. Le soleil et la lune perdront leur lumière, et les étoiles tomberont du ciel. Jésus dit aussi que Dieu secouera « les puissances des cieux », ce qui signifie le soleil, la lune et les étoiles. Jésus cite différentes prophéties, ou messages de Dieu que les prophètes Ésaïe, Joël, Amos et Ézéchiel ont données aux Israélites dans l'Ancien Testament. Ce langage spécial au sujet des ténèbres et du désordre était commun dans l'Ancien Testament quand Dieu jugeait Israël ou d'autres nations. Certaines personnes croient que le langage spécial au sujet des ténèbres fait référence à la destruction du temple et d'autres croient qu'il s'agit de la deuxième venue de Jésus.</w:t>
      </w:r>
    </w:p>
    <w:p>
      <w:pPr/>
      <w:r>
        <w:rPr>
          <w:lang w:val="fr_FR" w:bidi="fr_FR"/>
        </w:rPr>
      </w:r>
      <w:r>
        <w:rPr>
          <w:lang w:val="fr_FR" w:bidi="fr_FR"/>
        </w:rPr>
        <w:t>Arrêtez-vous et parlez de la prophétie dans votre langue et votre culture. Comment introduisez-vous une prophétie dans un enseignement religieux ?</w:t>
      </w:r>
    </w:p>
    <w:p>
      <w:pPr/>
      <w:r>
        <w:rPr>
          <w:lang w:val="fr_FR" w:bidi="fr_FR"/>
        </w:rPr>
      </w:r>
      <w:r>
        <w:rPr>
          <w:lang w:val="fr_FR" w:bidi="fr_FR"/>
        </w:rPr>
        <w:t>Jésus dit que le signe du Fils de l'homme apparaîtra dans le ciel. « Le signe » pourrait vouloir dire le Fils de l'homme lui-même, ou cela pourrait signifier un signe qui signale sa venue. Le Fils de l'homme est une expression que Jésus utilise souvent à propos de lui-même dans le livre de Matthieu. « Le Fils de l'homme » est une référence à la vision du prophète Daniel de quelqu'un de semblable à un Fils de l'homme qui est emmené au trône de Dieu. L'auditoire de Jésus aurait compris que Jésus décrivait le Fils de l'homme comme quelqu'un qui était Dieu lui-même. Jésus utilise « Fils de l'homme » ici pour montrer qu'il viendra sur les nuages avec une puissance et une grande gloire. Gloire signifie que Jésus viendra avec la grande majesté de Dieu. Quand cela se produit, toutes les nations, ou différents groupes de personnes, de la terre feront le deuil, ce qui signifie qu'ils seront très tristes. Cela peut faire référence à des personnes qui reconnaissent ce qu'elles ont fait à Jésus quand elles l'ont tué et le regrettent avec tristesse quand elles voient le temple détruit. D'autres croient que cela signifie que les gens pleureront quand Jésus viendra de nouveau parce qu'ils n'étaient pas prêts pour le moment où Jésus viendra pour juger le monde.</w:t>
      </w:r>
    </w:p>
    <w:p>
      <w:pPr/>
      <w:r>
        <w:rPr>
          <w:lang w:val="fr_FR" w:bidi="fr_FR"/>
        </w:rPr>
      </w:r>
      <w:r>
        <w:rPr>
          <w:lang w:val="fr_FR" w:bidi="fr_FR"/>
        </w:rPr>
        <w:t>Quand le Fils de l'homme viendra, les anges, ou les messagers, feront sonner une trompette pour rassembler les élus, c'est-à-dire les personnes choisies de Dieu, du monde entier. Une trompette est un instrument musical qui fait un bruit fort, et il pourrait être fait à partir de la corne d'un bélier. Les Juifs sonnaient des trompettes pour les jours religieux importants. Dans la langue d'origine, Jésus dit que les anges rassembleront les personnes « des quatre vents », ce qui signifie que les personnes choisies de Dieu viendront de chaque direction : le nord, le sud, l'est et l'ouest, c'est-à-dire du monde entier.</w:t>
      </w:r>
    </w:p>
    <w:p>
      <w:pPr/>
      <w:r>
        <w:rPr>
          <w:lang w:val="fr_FR" w:bidi="fr_FR"/>
        </w:rPr>
      </w:r>
      <w:r>
        <w:rPr>
          <w:lang w:val="fr_FR" w:bidi="fr_FR"/>
        </w:rPr>
        <w:t>Arrêtez-vous et montrez une image d'une trompette.</w:t>
      </w:r>
    </w:p>
    <w:p>
      <w:pPr/>
      <w:r>
        <w:rPr>
          <w:lang w:val="fr_FR" w:bidi="fr_FR"/>
        </w:rPr>
      </w:r>
      <w:r>
        <w:rPr>
          <w:lang w:val="fr_FR" w:bidi="fr_FR"/>
        </w:rPr>
        <w:t>Ensuite, Jésus donne aux disciples plus de détails sur « quand ces choses se produiront ». Jésus utilise l'exemple de la façon dont un figuier pousse pour les aider à comprendre son enseignement. Pendant l'hiver, ou la saison froide, les figuiers n'avaient pas de feuilles, de bourgeons ou de fruit. Au printemps, de nouvelles branches et de nouvelles feuilles ont commencé à pousser, ce qui montrait que le temps froid était terminé, et que l'été, c'est-à-dire la saison de croissance chaude, commençait.</w:t>
      </w:r>
    </w:p>
    <w:p>
      <w:pPr/>
      <w:r>
        <w:rPr>
          <w:lang w:val="fr_FR" w:bidi="fr_FR"/>
        </w:rPr>
      </w:r>
      <w:r>
        <w:rPr>
          <w:lang w:val="fr_FR" w:bidi="fr_FR"/>
        </w:rPr>
        <w:t>Arrêtez-vous et montrez une image d'un figuier avant qu'il n'ait des feuilles et des branches et une image d'un figuier après qu'il ait des feuilles et des branches.</w:t>
      </w:r>
    </w:p>
    <w:p>
      <w:pPr/>
      <w:r>
        <w:rPr>
          <w:lang w:val="fr_FR" w:bidi="fr_FR"/>
        </w:rPr>
      </w:r>
      <w:r>
        <w:rPr>
          <w:lang w:val="fr_FR" w:bidi="fr_FR"/>
        </w:rPr>
        <w:t>Parlez aussi de la saison de croissance pour les plantes ou les arbres dans votre communauté. Quel genre de plantes ou d'arbres se trouve dans votre communauté et quels sont les signes que le temps chaud vient ?</w:t>
      </w:r>
    </w:p>
    <w:p>
      <w:pPr/>
      <w:r>
        <w:rPr>
          <w:lang w:val="fr_FR" w:bidi="fr_FR"/>
        </w:rPr>
      </w:r>
      <w:r>
        <w:rPr>
          <w:lang w:val="fr_FR" w:bidi="fr_FR"/>
        </w:rPr>
        <w:t>Jésus utilise l'exemple d'un figuier pour montrer que quand les disciples verront « ces choses », ils sauront que la destruction du temple ou le retour de Jésus est proche. Dire que cela se trouve « juste à la porte » est une façon de dire dans la langue d'origine que quelque chose est presque là. Il y a plusieurs façons de comprendre ce que Jésus veut dire par « ces choses ». « Ces choses » pourraient signifier les moments difficiles de souffrance comme la chose haïe qui cause la destruction, ou l'arrestation des disciples de Jésus qui se produira juste avant que Jésus ne revienne. « Ces choses » pourraient aussi signifier quand le soleil et la lune perdent leur lumière et les étoiles tombent du ciel. Ces événements se produiront, de manière aussi certaine que l'été chaud qui vient après l'hiver froid et que les figuiers font pousser de nouvelles branches et produisent ensuite des figues.</w:t>
      </w:r>
    </w:p>
    <w:p>
      <w:pPr/>
      <w:r>
        <w:rPr>
          <w:lang w:val="fr_FR" w:bidi="fr_FR"/>
        </w:rPr>
      </w:r>
      <w:r>
        <w:rPr>
          <w:lang w:val="fr_FR" w:bidi="fr_FR"/>
        </w:rPr>
        <w:t>Jésus dit « Je vous le dis en vérité » pour souligner que sa prochaine parole est très importante. Il dit aux disciples que cette génération ne passera pas, c'est-à-dire que les personnes qui vivent maintenant ne mourront pas, avant que « ces choses » ne se produisent. Encore une fois, « ces choses » pourrait signifier la destruction du temple, qui se produit pendant la vie des disciples qui écoutent l'enseignement de Jésus. Cela pourrait aussi signifier la fin du monde quand Jésus reviendra. Jésus n'est pas revenu quand le temple a été détruit, et nous savons qu'il reviendra un jour. La prophétie a probablement été partiellement accomplie quand le temple a été détruit, et elle sera totalement accomplie un jour quand Jésus reviendra.</w:t>
      </w:r>
    </w:p>
    <w:p>
      <w:pPr/>
      <w:r>
        <w:rPr>
          <w:lang w:val="fr_FR" w:bidi="fr_FR"/>
        </w:rPr>
      </w:r>
      <w:r>
        <w:rPr>
          <w:lang w:val="fr_FR" w:bidi="fr_FR"/>
        </w:rPr>
        <w:t>Jésus termine cette section de son enseignement en disant que même si les cieux (le ciel) et la terre disparaissent, les paroles et les enseignements de Jésus ne disparaîtront jamais. Tous les mots que Jésus dit sont vrais, y compris les événements futurs dont il a parlé dans cette histoire. Toutes ces choses se produiront certainement dans le futur.</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enseigne à ses disciples le moment où le soleil, la lune et les étoiles perdent leur lumière, et Jésus viendra avec puissance et une grande gloire.</w:t>
      </w:r>
    </w:p>
    <w:p>
      <w:pPr/>
      <w:r>
        <w:rPr>
          <w:lang w:val="fr_FR" w:bidi="fr_FR"/>
        </w:rPr>
      </w:r>
      <w:r>
        <w:rPr>
          <w:b/>
          <w:lang w:val="fr_FR" w:bidi="fr_FR"/>
        </w:rPr>
        <w:t>Deuxième partie :</w:t>
      </w:r>
      <w:r>
        <w:rPr>
          <w:lang w:val="fr_FR" w:bidi="fr_FR"/>
        </w:rPr>
        <w:t xml:space="preserve"> Jésus utilise l'exemple d'un figuier qui commence à faire pousser de nouvelles branches et de nouvelles feuilles comme signe du moment où ces choses se produiront.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Toutes les nations sur la terre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Les élus, c'est-à-dire les personnes choisies de Dieu</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mont des Oliviers. Il leur a déjà enseigné au sujet de la destruction haïe qui se produira, et il leur a parlé de la grande souffrance qui arriverait aux gens. Jésus dit qu'immédiatement après cette souffrance, le soleil et la lune perdront leur lumière et les étoiles tomberont du ciel. Rappelez-vous que Jésus cite des prophéties de l'Ancien Testament au sujet des ténèbres et du désordre.</w:t>
      </w:r>
    </w:p>
    <w:p>
      <w:pPr/>
      <w:r>
        <w:rPr>
          <w:lang w:val="fr_FR" w:bidi="fr_FR"/>
        </w:rPr>
      </w:r>
      <w:r>
        <w:rPr>
          <w:lang w:val="fr_FR" w:bidi="fr_FR"/>
        </w:rPr>
        <w:t>Arrêtez-vous ici et rassemblez des rochers ou des jouets. Utilisez-les pour montrer le soleil et la lune qui perdent leur lumière et les étoiles qui tombent du ciel.</w:t>
      </w:r>
    </w:p>
    <w:p>
      <w:pPr/>
      <w:r>
        <w:rPr>
          <w:lang w:val="fr_FR" w:bidi="fr_FR"/>
        </w:rPr>
      </w:r>
      <w:r>
        <w:rPr>
          <w:lang w:val="fr_FR" w:bidi="fr_FR"/>
        </w:rPr>
        <w:t xml:space="preserve">Après que ces ténèbres se soient produites, Jésus (le Fils de l'homme) apparaîtra dans le ciel. Toutes les nations sur la terre feront le deuil. Rappelez-vous que Jésus viendra avec puissance et une grande gloire. Les anges feront sonner une trompette pour rassembler les élus, c'est-à-dire les personnes choisies de Dieu. Ces personnes viendront des « quatre vents », c'est-à-dire du monde entier. Pensez à la façon dont vous pouvez utiliser des objets pour montrer des personnes qui viennent du monde entier. </w:t>
      </w:r>
    </w:p>
    <w:p>
      <w:pPr/>
      <w:r>
        <w:rPr>
          <w:lang w:val="fr_FR" w:bidi="fr_FR"/>
        </w:rPr>
      </w:r>
      <w:r>
        <w:rPr>
          <w:lang w:val="fr_FR" w:bidi="fr_FR"/>
        </w:rPr>
        <w:t>Arrêtez-vous et discutez de la façon dont votre langue décrit les personnes qui viennent de toutes les directions différentes comme l'expression ici « des quatre vents ».</w:t>
      </w:r>
    </w:p>
    <w:p>
      <w:pPr/>
      <w:r>
        <w:rPr>
          <w:lang w:val="fr_FR" w:bidi="fr_FR"/>
        </w:rPr>
      </w:r>
      <w:r>
        <w:rPr>
          <w:lang w:val="fr_FR" w:bidi="fr_FR"/>
        </w:rPr>
        <w:t>Dans la deuxième partie, il est important de se rappeler que Jésus enseigne un exemple de la façon dont pousse un figuier. Les gens savent que la saison de croissance chaude vient quand ils voient les feuilles et les branches d'un figuier commencer à pousser. De la même manière, les gens savent que quand ils voient le soleil et la lune perdre leur lumière et les étoiles tomber du ciel, « ces choses » viennent.</w:t>
      </w:r>
    </w:p>
    <w:p>
      <w:pPr/>
      <w:r>
        <w:rPr>
          <w:lang w:val="fr_FR" w:bidi="fr_FR"/>
        </w:rPr>
      </w:r>
      <w:r>
        <w:rPr>
          <w:lang w:val="fr_FR" w:bidi="fr_FR"/>
        </w:rPr>
        <w:t>Rappelez-vous que « ces choses » pourraient signifier la destruction du temple à Jérusalem ou la venue de Jésus à la fin du monde.</w:t>
      </w:r>
    </w:p>
    <w:p>
      <w:pPr/>
      <w:r>
        <w:rPr>
          <w:lang w:val="fr_FR" w:bidi="fr_FR"/>
        </w:rPr>
      </w:r>
      <w:r>
        <w:rPr>
          <w:lang w:val="fr_FR" w:bidi="fr_FR"/>
        </w:rPr>
        <w:t>Jésus utilise l'expression « juste à la porte » pour montrer que « ces choses » sont tout près de se produire.</w:t>
      </w:r>
    </w:p>
    <w:p>
      <w:pPr/>
      <w:r>
        <w:rPr>
          <w:lang w:val="fr_FR" w:bidi="fr_FR"/>
        </w:rPr>
      </w:r>
      <w:r>
        <w:rPr>
          <w:lang w:val="fr_FR" w:bidi="fr_FR"/>
        </w:rPr>
        <w:t>Arrêtez-vous et parlez de la façon dont vous utiliseriez une expression comme « juste à la porte » dans votre langue pour montrer que quelque chose se produira très bientôt.</w:t>
      </w:r>
    </w:p>
    <w:p>
      <w:pPr/>
      <w:r>
        <w:rPr>
          <w:lang w:val="fr_FR" w:bidi="fr_FR"/>
        </w:rPr>
      </w:r>
      <w:r>
        <w:rPr>
          <w:lang w:val="fr_FR" w:bidi="fr_FR"/>
        </w:rPr>
        <w:t>Ensuite, il est important de se rappeler que Jésus dit : « Je vous le dis en vérité ». Il dit « Je vous le dis en vérité » quand il veut que ses disciples écoutent attentivement ce qu'il dira ensuite.</w:t>
      </w:r>
    </w:p>
    <w:p>
      <w:pPr/>
      <w:r>
        <w:rPr>
          <w:lang w:val="fr_FR" w:bidi="fr_FR"/>
        </w:rPr>
      </w:r>
      <w:r>
        <w:rPr>
          <w:lang w:val="fr_FR" w:bidi="fr_FR"/>
        </w:rPr>
        <w:t>Arrêtez-vous et discutez de la façon dont votre langue montre que quelqu'un met l'accent sur quelque chose d'important. Que dites-vous dans votre langue ?</w:t>
      </w:r>
    </w:p>
    <w:p>
      <w:pPr/>
      <w:r>
        <w:rPr>
          <w:lang w:val="fr_FR" w:bidi="fr_FR"/>
        </w:rPr>
      </w:r>
      <w:r>
        <w:rPr>
          <w:lang w:val="fr_FR" w:bidi="fr_FR"/>
        </w:rPr>
        <w:t>Jésus dit que cette génération ne mourrait pas avant que « ces choses » ne se produisent. Il est important de se rappeler que « cette génération » signifie les personnes qui étaient vivantes pendant qu'il enseignait. Rappelez-vous que beaucoup de personnes croient que Jésus veut dire que la destruction du temple se produirait pendant que beaucoup de disciples étaient encore vivants.</w:t>
      </w:r>
    </w:p>
    <w:p>
      <w:pPr/>
      <w:r>
        <w:rPr>
          <w:lang w:val="fr_FR" w:bidi="fr_FR"/>
        </w:rPr>
      </w:r>
      <w:r>
        <w:rPr>
          <w:lang w:val="fr_FR" w:bidi="fr_FR"/>
        </w:rPr>
        <w:t>Enfin, Jésus dit que le ciel et la terre se termineront un jour. En contraste, les enseignements et les paroles de Jésus ne se termineront jamais ou ne disparaîtront jamais. Les paroles de Jésus sont vraies, et elles ne disparaîtront jamais.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Toutes les nations sur la terre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Les élus, c'est-à-dire les personnes choisies de Dieu</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sur le mont des Oliviers et enseigne ses disciples. Jésus leur enseigne au sujet de ce qui se produira immédiatement après la souffrance qu'ils expérimentent. Jésus dit que le soleil et la lune seront sombres, et les étoiles tomberont du ciel.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Terrifié que le soleil, la lune et les étoiles ne soient pas dans leur état normal », « Peur du jugement de Dieu à venir parce que les ténèbres dans l'Ancien Testament signifiaient généralement un jugement pour Israël ou les autres nations », et « Je me demande quand tout cela se produira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le signe du Fils de l'homme apparaîtra dans le ciel. Jésus est le Fils de l'homme. Jésus viendra avec puissance et une grande gloire et toutes les nations sur la terre feront le deuil.</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nations de la terre : « Que ressentez-vous ? » Vous entendrez peut-être des choses comme : « Triste parce que Jésus est revenu et que nous n'étions pas encore prêts », « Émerveillé devant la puissance et la grande gloire de Dieu quand Jésus viendra », et « Rempli de regret que Jésus ait été tué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que quelqu'un fera sonner une trompette et les anges rassembleront tous les élus, c'est-à-dire les personnes choisies de Dieu. Les élus viendront du monde entier.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élus : « Que ressentez-vous ? » Vous entendrez peut-être des choses comme : « Heureux que nous suivions Jésus », « Excité d'entendre la trompette et de savoir qu'il est temps de venir à lui », et « Étonné de la puissance de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raconte une histoire au sujet d'un figuier pour aider à expliquer son enseignement. Jésus dit que les gens savent que la saison de croissance chaude vient quand ils voient les nouvelles branches et les nouvelles feuilles sur un figuier. Les mois d'hiver froids sont terminés et les figues du figuier viennent. De la même manière, quand les disciples voient toutes ces choses se produire, ils savent que la destruction du temple ou le retour de Jésus vient bientôt. Cela se produira certainement.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Heureux de savoir qu'il y aura des signes du moment où cela se produira », « Confus quant à savoir si Jésus parle encore de la destruction du temple ou s'il parle aussi de son retour sur la terre », et « Je veux veiller maintenant pour ne pas manquer les signes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que cette génération ne sera pas partie quand ces choses se produiront. Il veut dire que certains des disciples qui l'écoutent seront toujours vivants.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Étonné que Jésus dise que nous verrons ces choses se produire », « Je me demande à quoi cela ressemblera de vivre à travers cette souffrance », et « Confus quant à la façon dont la prophétie sera accomplie pendant ma vie et plus tard aussi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Enfin, Jésus dit que la terre et le ciel se termineront, mais les paroles et les enseignements de Jésus ne se termineront jamais. Ses paroles sont vraies, et ce que Jésus dit se produira certainement.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J'ai confiance en Jésus ; ses paroles sont vraies », « Heureux que Jésus ne nous mente jamais ou ne dise pas de choses qui ne se produisent pas », et « Je me demande exactement quand toutes ces choses se produiront ».</w:t>
      </w:r>
    </w:p>
    <w:p>
      <w:pPr>
        <w:pStyle w:val="ListBullet"/>
        <w:spacing w:line="240" w:lineRule="auto"/>
        <w:ind w:left="720"/>
      </w:pPr>
      <w:r>
        <w:rPr>
          <w:lang w:val="fr_FR" w:bidi="fr_FR"/>
        </w:rPr>
      </w:r>
      <w:r>
        <w:rPr>
          <w:lang w:val="fr_FR" w:bidi="fr_FR"/>
        </w:rPr>
        <w:t>Demandez aussi à l'acteur qui joue Jésus : « Que ressentez-vous ? » Vous entendrez peut-être des choses comme : « Je veux consoler mes disciples avec la vérité de mes paroles », « Je me demande si les disciples comprennent ce que j'essaie de leur dire », et « J'attends avec impatience le moment où toutes ces choses se produiront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enseigne au sujet de la souffrance de ces jours. Cela peut faire référence au moment où des ennemis détruisent le temple de Jérusalem. Jésus dit qu'après cette souffrance, le soleil et la lune perdront leur lumière et les étoiles tomberont du ciel. Toutes les puissances des </w:t>
      </w:r>
      <w:r>
        <w:rPr>
          <w:b/>
          <w:lang w:val="fr_FR" w:bidi="fr_FR"/>
        </w:rPr>
        <w:t>cieux</w:t>
      </w:r>
      <w:r>
        <w:rPr>
          <w:lang w:val="fr_FR" w:bidi="fr_FR"/>
        </w:rPr>
        <w:t xml:space="preserve"> seront secouées, ce qui signifie le soleil, la lune et les étoiles. Cieux peut signifier le lieu où vit Dieu, ou le ciel, et ici cela signifie le ciel. Traduisez ciel de la même manière que dans les passages précédents et voyez le Glossaire principal pour plus d'informations au sujet du </w:t>
      </w:r>
      <w:r>
        <w:rPr>
          <w:b/>
          <w:lang w:val="fr_FR" w:bidi="fr_FR"/>
        </w:rPr>
        <w:t>ciel</w:t>
      </w:r>
      <w:r>
        <w:rPr>
          <w:lang w:val="fr_FR" w:bidi="fr_FR"/>
        </w:rPr>
        <w:t>.</w:t>
      </w:r>
    </w:p>
    <w:p>
      <w:pPr/>
      <w:r>
        <w:rPr>
          <w:lang w:val="fr_FR" w:bidi="fr_FR"/>
        </w:rPr>
      </w:r>
      <w:r>
        <w:rPr>
          <w:lang w:val="fr_FR" w:bidi="fr_FR"/>
        </w:rPr>
        <w:t xml:space="preserve">Jésus dit que le </w:t>
      </w:r>
      <w:r>
        <w:rPr>
          <w:b/>
          <w:lang w:val="fr_FR" w:bidi="fr_FR"/>
        </w:rPr>
        <w:t>signe</w:t>
      </w:r>
      <w:r>
        <w:rPr>
          <w:lang w:val="fr_FR" w:bidi="fr_FR"/>
        </w:rPr>
        <w:t xml:space="preserve"> du </w:t>
      </w:r>
      <w:r>
        <w:rPr>
          <w:b/>
          <w:lang w:val="fr_FR" w:bidi="fr_FR"/>
        </w:rPr>
        <w:t>Fils de l'homme</w:t>
      </w:r>
      <w:r>
        <w:rPr>
          <w:lang w:val="fr_FR" w:bidi="fr_FR"/>
        </w:rPr>
        <w:t xml:space="preserve"> apparaîtra à ce moment-là. Un </w:t>
      </w:r>
      <w:r>
        <w:rPr>
          <w:b/>
          <w:lang w:val="fr_FR" w:bidi="fr_FR"/>
        </w:rPr>
        <w:t>signe</w:t>
      </w:r>
      <w:r>
        <w:rPr>
          <w:lang w:val="fr_FR" w:bidi="fr_FR"/>
        </w:rPr>
        <w:t xml:space="preserve"> est un événement qui a une signification spéciale. La signification spéciale est que le Fils de l'homme viendra en puissance et une grande </w:t>
      </w:r>
      <w:r>
        <w:rPr>
          <w:b/>
          <w:lang w:val="fr_FR" w:bidi="fr_FR"/>
        </w:rPr>
        <w:t>gloire</w:t>
      </w:r>
      <w:r>
        <w:rPr>
          <w:lang w:val="fr_FR" w:bidi="fr_FR"/>
        </w:rPr>
        <w:t>.</w:t>
      </w:r>
    </w:p>
    <w:p>
      <w:pPr/>
      <w:r>
        <w:rPr>
          <w:lang w:val="fr_FR" w:bidi="fr_FR"/>
        </w:rPr>
      </w:r>
      <w:r>
        <w:rPr>
          <w:lang w:val="fr_FR" w:bidi="fr_FR"/>
        </w:rPr>
        <w:t xml:space="preserve">Jésus parle de lui-même comme le </w:t>
      </w:r>
      <w:r>
        <w:rPr>
          <w:b/>
          <w:lang w:val="fr_FR" w:bidi="fr_FR"/>
        </w:rPr>
        <w:t>Fils de l'homme</w:t>
      </w:r>
      <w:r>
        <w:rPr>
          <w:lang w:val="fr_FR" w:bidi="fr_FR"/>
        </w:rPr>
        <w:t xml:space="preserve">. Traduisez Fils de l'homme de la même manière que dans les passages précédents, et voyez le Glossaire principal pour une définition plus complète de l'expression </w:t>
      </w:r>
      <w:r>
        <w:rPr>
          <w:b/>
          <w:lang w:val="fr_FR" w:bidi="fr_FR"/>
        </w:rPr>
        <w:t>Fils de l'homme</w:t>
      </w:r>
      <w:r>
        <w:rPr>
          <w:lang w:val="fr_FR" w:bidi="fr_FR"/>
        </w:rPr>
        <w:t>.</w:t>
      </w:r>
    </w:p>
    <w:p>
      <w:pPr/>
      <w:r>
        <w:rPr>
          <w:lang w:val="fr_FR" w:bidi="fr_FR"/>
        </w:rPr>
      </w:r>
      <w:r>
        <w:rPr>
          <w:b/>
          <w:lang w:val="fr_FR" w:bidi="fr_FR"/>
        </w:rPr>
        <w:t>La gloire</w:t>
      </w:r>
      <w:r>
        <w:rPr>
          <w:lang w:val="fr_FR" w:bidi="fr_FR"/>
        </w:rPr>
        <w:t xml:space="preserve"> est la puissance et la présence de Dieu. Traduisez gloire de la même manière que dans les passages précédents et voyez le Glossaire principal pour une définition plus complète du mot </w:t>
      </w:r>
      <w:r>
        <w:rPr>
          <w:b/>
          <w:lang w:val="fr_FR" w:bidi="fr_FR"/>
        </w:rPr>
        <w:t>gloire</w:t>
      </w:r>
      <w:r>
        <w:rPr>
          <w:lang w:val="fr_FR" w:bidi="fr_FR"/>
        </w:rPr>
        <w:t>.</w:t>
      </w:r>
    </w:p>
    <w:p>
      <w:pPr/>
      <w:r>
        <w:rPr>
          <w:lang w:val="fr_FR" w:bidi="fr_FR"/>
        </w:rPr>
      </w:r>
      <w:r>
        <w:rPr>
          <w:lang w:val="fr_FR" w:bidi="fr_FR"/>
        </w:rPr>
        <w:t xml:space="preserve">Jésus dit qu'il enverra ses </w:t>
      </w:r>
      <w:r>
        <w:rPr>
          <w:b/>
          <w:lang w:val="fr_FR" w:bidi="fr_FR"/>
        </w:rPr>
        <w:t>anges</w:t>
      </w:r>
      <w:r>
        <w:rPr>
          <w:lang w:val="fr_FR" w:bidi="fr_FR"/>
        </w:rPr>
        <w:t xml:space="preserve">, ou ses messagers, avec le son d'une trompette </w:t>
      </w:r>
      <w:r>
        <w:rPr>
          <w:b/>
          <w:lang w:val="fr_FR" w:bidi="fr_FR"/>
        </w:rPr>
        <w:t>forte</w:t>
      </w:r>
      <w:r>
        <w:rPr>
          <w:lang w:val="fr_FR" w:bidi="fr_FR"/>
        </w:rPr>
        <w:t>.</w:t>
      </w:r>
    </w:p>
    <w:p>
      <w:pPr/>
      <w:r>
        <w:rPr>
          <w:lang w:val="fr_FR" w:bidi="fr_FR"/>
        </w:rPr>
      </w:r>
      <w:r>
        <w:rPr>
          <w:lang w:val="fr_FR" w:bidi="fr_FR"/>
        </w:rPr>
        <w:t xml:space="preserve">Traduisez </w:t>
      </w:r>
      <w:r>
        <w:rPr>
          <w:b/>
          <w:lang w:val="fr_FR" w:bidi="fr_FR"/>
        </w:rPr>
        <w:t>anges</w:t>
      </w:r>
      <w:r>
        <w:rPr>
          <w:lang w:val="fr_FR" w:bidi="fr_FR"/>
        </w:rPr>
        <w:t xml:space="preserve"> de la même manière que dans les passages précédents et voyez le glossaire principal pour une définition plus complète du mot </w:t>
      </w:r>
      <w:r>
        <w:rPr>
          <w:b/>
          <w:lang w:val="fr_FR" w:bidi="fr_FR"/>
        </w:rPr>
        <w:t>ange</w:t>
      </w:r>
      <w:r>
        <w:rPr>
          <w:lang w:val="fr_FR" w:bidi="fr_FR"/>
        </w:rPr>
        <w:t>.</w:t>
      </w:r>
    </w:p>
    <w:p>
      <w:pPr/>
      <w:r>
        <w:rPr>
          <w:lang w:val="fr_FR" w:bidi="fr_FR"/>
        </w:rPr>
      </w:r>
      <w:r>
        <w:rPr>
          <w:lang w:val="fr_FR" w:bidi="fr_FR"/>
        </w:rPr>
        <w:t xml:space="preserve">Une </w:t>
      </w:r>
      <w:r>
        <w:rPr>
          <w:b/>
          <w:lang w:val="fr_FR" w:bidi="fr_FR"/>
        </w:rPr>
        <w:t>trompette</w:t>
      </w:r>
      <w:r>
        <w:rPr>
          <w:lang w:val="fr_FR" w:bidi="fr_FR"/>
        </w:rPr>
        <w:t xml:space="preserve"> est un instrument de musique que les gens sonnent pour faire de la musique ou annoncer quelque chose. Les trompettes peuvent être faites en argent, en bronze ou en corne de bélier. Les gens soufflaient dans la trompette pour faire un bruit fort. Les Juifs utilisaient des trompettes dans les batailles, pour des cérémonies religieuses comme un jeûne public ou des sacrifices dans le temple, et pour annoncer un nouveau roi. Dans ce cas présent, quelqu'un fait sonner la trompette pour envoyer les anges pour rassembler les élus, c'est-à-dire les personnes choisies de Dieu, du monde entier. </w:t>
      </w:r>
    </w:p>
    <w:p>
      <w:pPr/>
      <w:r>
        <w:rPr>
          <w:lang w:val="fr_FR" w:bidi="fr_FR"/>
        </w:rPr>
      </w:r>
      <w:r>
        <w:rPr>
          <w:lang w:val="fr_FR" w:bidi="fr_FR"/>
        </w:rPr>
        <w:t>Arrêtez-vous et montrez à nouveau l'image d'une trompette si nécessaire.</w:t>
      </w:r>
    </w:p>
    <w:p>
      <w:pPr/>
      <w:r>
        <w:rPr>
          <w:lang w:val="fr_FR" w:bidi="fr_FR"/>
        </w:rPr>
      </w:r>
      <w:r>
        <w:rPr>
          <w:lang w:val="fr_FR" w:bidi="fr_FR"/>
        </w:rPr>
        <w:t xml:space="preserve">Jésus dit que les anges rassembleront les personnes choisies de Dieu des quatre vents, c'est-à-dire d'une extrémité du </w:t>
      </w:r>
      <w:r>
        <w:rPr>
          <w:b/>
          <w:lang w:val="fr_FR" w:bidi="fr_FR"/>
        </w:rPr>
        <w:t>ciel</w:t>
      </w:r>
      <w:r>
        <w:rPr>
          <w:lang w:val="fr_FR" w:bidi="fr_FR"/>
        </w:rPr>
        <w:t xml:space="preserve"> à l'autre. C'est une façon de dire que les personnes choisies de Dieu viendront du monde entier. Dans ce cas présent, ciel ne signifie pas le lieu où vit Dieu. « D'une extrémité du ciel à l'autre » signifie des personnes de partout sur la terre. La terre et le ciel, ou les cieux, était une façon de parler du monde entier.</w:t>
      </w:r>
    </w:p>
    <w:p>
      <w:pPr/>
      <w:r>
        <w:rPr>
          <w:lang w:val="fr_FR" w:bidi="fr_FR"/>
        </w:rPr>
      </w:r>
      <w:r>
        <w:rPr>
          <w:lang w:val="fr_FR" w:bidi="fr_FR"/>
        </w:rPr>
        <w:t xml:space="preserve">Jésus enseigne un exemple au sujet d'un </w:t>
      </w:r>
      <w:r>
        <w:rPr>
          <w:b/>
          <w:lang w:val="fr_FR" w:bidi="fr_FR"/>
        </w:rPr>
        <w:t>figuier</w:t>
      </w:r>
      <w:r>
        <w:rPr>
          <w:lang w:val="fr_FR" w:bidi="fr_FR"/>
        </w:rPr>
        <w:t xml:space="preserve">. Les figues étaient communs à l'époque de Jésus. En hiver, les figuiers n'ont pas de feuilles ou de bourgeons. Quand le temps plus froid arrive à sa fin, les branches d'un figuier deviennent flexibles parce que la sève commence à couler dans les branches. De nouvelles feuilles commencent à germer et à pousser, et finalement du fruit appelé des figues pousse aussi pendant l'été. L'été était la saison de croissance chaude, là où vivait Jésus. Voir le glossaire principal pour plus d’informations sur </w:t>
      </w:r>
      <w:r>
        <w:rPr>
          <w:b/>
          <w:lang w:val="fr_FR" w:bidi="fr_FR"/>
        </w:rPr>
        <w:t>les figuiers</w:t>
      </w:r>
      <w:r>
        <w:rPr>
          <w:lang w:val="fr_FR" w:bidi="fr_FR"/>
        </w:rPr>
        <w:t>.</w:t>
      </w:r>
    </w:p>
    <w:p>
      <w:pPr/>
      <w:r>
        <w:rPr>
          <w:lang w:val="fr_FR" w:bidi="fr_FR"/>
        </w:rPr>
      </w:r>
      <w:r>
        <w:rPr>
          <w:lang w:val="fr_FR" w:bidi="fr_FR"/>
        </w:rPr>
        <w:t>Arrêtez-vous et si nécessaire, montrez de nouveau une image d'un figuier avant qu'il n'ait des feuilles et des branches et une image d'un figuier après qu'il ait des feuilles et des branches.</w:t>
      </w:r>
    </w:p>
    <w:p>
      <w:pPr/>
      <w:r>
        <w:rPr>
          <w:lang w:val="fr_FR" w:bidi="fr_FR"/>
        </w:rPr>
      </w:r>
      <w:r>
        <w:rPr>
          <w:lang w:val="fr_FR" w:bidi="fr_FR"/>
        </w:rPr>
        <w:t xml:space="preserve">Jésus dit que cette </w:t>
      </w:r>
      <w:r>
        <w:rPr>
          <w:b/>
          <w:lang w:val="fr_FR" w:bidi="fr_FR"/>
        </w:rPr>
        <w:t>génération</w:t>
      </w:r>
      <w:r>
        <w:rPr>
          <w:lang w:val="fr_FR" w:bidi="fr_FR"/>
        </w:rPr>
        <w:t xml:space="preserve"> ne passera pas avant que ces choses ne se produisent. Jésus veut dire que certaines des personnes qui vivent maintenant seront encore vivantes quand ces choses se produiront. Beaucoup de ses disciples étaient encore vivants quand le temple a été détruit à Jérusalem en l'an 70 apr. J.-C.</w:t>
      </w:r>
    </w:p>
    <w:p>
      <w:pPr/>
      <w:r>
        <w:rPr>
          <w:lang w:val="fr_FR" w:bidi="fr_FR"/>
        </w:rPr>
      </w:r>
      <w:r>
        <w:rPr>
          <w:lang w:val="fr_FR" w:bidi="fr_FR"/>
        </w:rPr>
        <w:t xml:space="preserve">Jésus dit que le ciel et la terre, c'est-à-dire le monde entier, pourraient </w:t>
      </w:r>
      <w:r>
        <w:rPr>
          <w:b/>
          <w:lang w:val="fr_FR" w:bidi="fr_FR"/>
        </w:rPr>
        <w:t>passer</w:t>
      </w:r>
      <w:r>
        <w:rPr>
          <w:lang w:val="fr_FR" w:bidi="fr_FR"/>
        </w:rPr>
        <w:t xml:space="preserve">, mais les paroles de Jésus ne passeront jamais. Le mot dans la langue d'origine pour « passer » signifie disparaître ou ne plus exister. Jésus utilise l'expression « passer » trois fois pour souligner que ses paroles, c'est-à-dire son enseignement, ne disparaîtront jamais, de façon certaine.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24:37–44</w:t>
      </w:r>
      <w:r>
        <w:rPr>
          <w:lang w:val="fr_FR" w:bidi="fr_FR"/>
        </w:rPr>
      </w:r>
    </w:p>
    <w:p>
      <w:pPr>
        <w:pStyle w:val="Heading3"/>
      </w:pPr>
      <w:r>
        <w:rPr>
          <w:lang w:val="fr_FR" w:bidi="fr_FR"/>
        </w:rPr>
        <w:t>Écouter et Cœur</w:t>
      </w:r>
    </w:p>
    <w:p>
      <w:pPr/>
      <w:r>
        <w:rPr>
          <w:lang w:val="fr_FR" w:bidi="fr_FR"/>
        </w:rPr>
      </w:r>
      <w:r>
        <w:rPr>
          <w:lang w:val="fr_FR" w:bidi="fr_FR"/>
        </w:rPr>
        <w:t>Écoutez Matthieu 24.36–44.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se trouve au milieu d'un long enseignement donné à ses disciples. Jésus donne cet enseignement sur le mont des Oliviers. Jésus a déjà enseigné au sujet du moment où la destruction du temple se produira. Jésus commence maintenant à répondre à leur question au sujet du signe de la venue de Jésus et de la fin du monde. Jésus ne leur dit pas un moment spécifique où cela se produira : Jésus veut qu'ils soient prêts pour son retour et le jugement final à tout moment. Jésus leur raconte trois histoires, sur la façon dont les disciples doivent toujours être prêts pour le retour de Jésus.</w:t>
      </w:r>
    </w:p>
    <w:p>
      <w:pPr/>
      <w:r>
        <w:rPr>
          <w:lang w:val="fr_FR" w:bidi="fr_FR"/>
        </w:rPr>
      </w:r>
      <w:r>
        <w:rPr>
          <w:lang w:val="fr_FR" w:bidi="fr_FR"/>
        </w:rPr>
        <w:t>Arrêtez-vous et montrez de nouveau à votre équipe l'image du mont des Oliviers si nécessaire.</w:t>
      </w:r>
    </w:p>
    <w:p>
      <w:pPr/>
      <w:r>
        <w:rPr>
          <w:lang w:val="fr_FR" w:bidi="fr_FR"/>
        </w:rPr>
      </w:r>
      <w:r>
        <w:rPr>
          <w:lang w:val="fr_FR" w:bidi="fr_FR"/>
        </w:rPr>
        <w:t xml:space="preserve">Jésus dit que personne, sauf Dieu, leur Père dans les cieux, ne connaît « le jour et l'heure » où tout cela se produira. Dans l'Ancien Testament, « le jour et l'heure » sont souvent utilisés pour parler du jour du jugement de Dieu. Jésus dit que même les anges dans le ciel (les messagers de Dieu), ou le Fils de Dieu, Jésus lui-même, ne savent pas quand se produira le jour du jugement. C'est une déclaration importante parce que le Fils de l'homme est celui qui jugera les gens, et pourtant le Fils de l'homme, Jésus, ne sait pas quand vient ce jugement. La plupart des personnes croient que Jésus met volontiers de côté sa capacité de tout savoir pendant qu'il était un homme sur la terre. </w:t>
      </w:r>
    </w:p>
    <w:p>
      <w:pPr/>
      <w:r>
        <w:rPr>
          <w:lang w:val="fr_FR" w:bidi="fr_FR"/>
        </w:rPr>
      </w:r>
      <w:r>
        <w:rPr>
          <w:lang w:val="fr_FR" w:bidi="fr_FR"/>
        </w:rPr>
        <w:t>Tout d'abord, Jésus parle de Noé et du déluge dans l'Ancien Testament. Les disciples auraient été très familiers avec cette histoire. Dieu a dit à Noé de construire une arche, un grand bateau en bois, pour contenir Noé, sa famille et beaucoup de types d'animaux. À cette époque, les gens vivaient une vie normale : ils mangeaient et buvaient, des hommes épousaient des femmes et des pères donnaient leurs filles en mariage. Les gens ne pensaient pas à Dieu, et ils étaient donc choqués quand le jugement de Dieu (le déluge) est venu. Dieu a envoyé le déluge pour couvrir toute la terre, et Dieu a sauvé la famille de Noé, qui se trouvait dans l'arche. Toutes les autres personnes du monde sont mortes.</w:t>
      </w:r>
    </w:p>
    <w:p>
      <w:pPr/>
      <w:r>
        <w:rPr>
          <w:lang w:val="fr_FR" w:bidi="fr_FR"/>
        </w:rPr>
      </w:r>
      <w:r>
        <w:rPr>
          <w:lang w:val="fr_FR" w:bidi="fr_FR"/>
        </w:rPr>
        <w:t>Jésus dit que quand le Fils de l'homme, Jésus, viendra, ce sera soudain et inattendu de la même manière que le déluge a été soudain et inattendu. Quand Jésus reviendra, la plupart des personnes vivront aussi une vie normale et ne penseront pas à Dieu. Elles ne seront donc pas préparées pour le jugement de Dieu. Jésus veut que ses disciples soient prêts !</w:t>
      </w:r>
    </w:p>
    <w:p>
      <w:pPr/>
      <w:r>
        <w:rPr>
          <w:lang w:val="fr_FR" w:bidi="fr_FR"/>
        </w:rPr>
      </w:r>
      <w:r>
        <w:rPr>
          <w:lang w:val="fr_FR" w:bidi="fr_FR"/>
        </w:rPr>
        <w:t>Arrêtez-vous et montrez une image d'une arche.</w:t>
      </w:r>
    </w:p>
    <w:p>
      <w:pPr/>
      <w:r>
        <w:rPr>
          <w:lang w:val="fr_FR" w:bidi="fr_FR"/>
        </w:rPr>
      </w:r>
      <w:r>
        <w:rPr>
          <w:lang w:val="fr_FR" w:bidi="fr_FR"/>
        </w:rPr>
        <w:t>Parlez de ce que sont les activités quotidiennes normales dans votre culture.</w:t>
      </w:r>
    </w:p>
    <w:p>
      <w:pPr/>
      <w:r>
        <w:rPr>
          <w:lang w:val="fr_FR" w:bidi="fr_FR"/>
        </w:rPr>
      </w:r>
      <w:r>
        <w:rPr>
          <w:lang w:val="fr_FR" w:bidi="fr_FR"/>
        </w:rPr>
        <w:t>Ensuite, Jésus décrit plus d'activités quotidiennes. Il dit que le jour où le Fils de l'homme viendra, les gens feront des choses normales comme des hommes qui travaillent ensemble dans le champ ou des femmes qui moulent du grain ensemble dans moulin. À l'époque de Jésus, deux femmes travaillaient souvent ensemble pour moudre du grain comme du blé ou de l'orge. Elles plaçaient le grain sur une pierre de moulin plate, c'est-à-dire un grand rocher rond, et mettaient ensuite une autre pierre de moulin plate au-dessus. Ensemble, elles tournaient la pierre de moulin supérieure pour écraser le grain. Ce grain concassé devenait de la farine que les gens utilisaient pour faire du pain.</w:t>
      </w:r>
    </w:p>
    <w:p>
      <w:pPr/>
      <w:r>
        <w:rPr>
          <w:lang w:val="fr_FR" w:bidi="fr_FR"/>
        </w:rPr>
      </w:r>
      <w:r>
        <w:rPr>
          <w:lang w:val="fr_FR" w:bidi="fr_FR"/>
        </w:rPr>
        <w:t>Arrêtez-vous et montrez une image de pierres de moulin utilisées pour moudre le grain. Parlez aussi de la façon dont les gens moulent le grain dans votre culture. Les gens utilisent-ils des pierres ou quelque chose d'autre pour faire de la farine ? Si possible, allez regarder quelqu'un moudre du grain.</w:t>
      </w:r>
    </w:p>
    <w:p>
      <w:pPr/>
      <w:r>
        <w:rPr>
          <w:lang w:val="fr_FR" w:bidi="fr_FR"/>
        </w:rPr>
      </w:r>
      <w:r>
        <w:rPr>
          <w:lang w:val="fr_FR" w:bidi="fr_FR"/>
        </w:rPr>
        <w:t>Jésus dit que quand le Fils de l'homme viendra, si deux hommes travaillent dans le champ, Dieu prendra l'un des hommes qui travaillent dans le champ, et il restera un homme. De plus, si deux femmes travaillent à la pierre de moulin, Dieu prendra l'une des femmes qui travaillent à la pierre de moulin, et une femme restera. Certaines personnes croient que les personnes que Dieu prend seront en sécurité avec Dieu, et Dieu punira les personnes laissées derrière. D'autres personnes croient que Dieu punira les personnes qu'il enlève. Il est important qu'il y ait une séparation entre les personnes, tout comme la façon dont le déluge a emmené la plupart des personnes dans le jugement et seuls Noé et sa famille ont survécu. Certaines personnes seront prêtes pour le jugement de Dieu à venir, et certaines ne le seront pas.</w:t>
      </w:r>
    </w:p>
    <w:p>
      <w:pPr/>
      <w:r>
        <w:rPr>
          <w:lang w:val="fr_FR" w:bidi="fr_FR"/>
        </w:rPr>
      </w:r>
      <w:r>
        <w:rPr>
          <w:lang w:val="fr_FR" w:bidi="fr_FR"/>
        </w:rPr>
        <w:t>Arrêtez-vous et parlez de la façon dont votre culture décrit la fin du monde. Quel genre d'histoires les gens racontentent-ils au sujet du jugement à la fin du monde ?</w:t>
      </w:r>
    </w:p>
    <w:p>
      <w:pPr/>
      <w:r>
        <w:rPr>
          <w:lang w:val="fr_FR" w:bidi="fr_FR"/>
        </w:rPr>
      </w:r>
      <w:r>
        <w:rPr>
          <w:lang w:val="fr_FR" w:bidi="fr_FR"/>
        </w:rPr>
        <w:t xml:space="preserve">Jésus dit aux disciples d'être prêts. Ils devraient rester éveillés, ce qui signifie qu'ils devraient guetter avec impatience le retour de leur Seigneur. Jésus s'appelle lui-même « Seigneur », ce qui signifie maître ou propriétaire. Jésus ne leur a pas dit quand exactement cela se produirait. Les disciples doivent donc toujours vivre de manière à montrer qu'ils sont prêts pour le retour de Jésus. </w:t>
      </w:r>
    </w:p>
    <w:p>
      <w:pPr/>
      <w:r>
        <w:rPr>
          <w:lang w:val="fr_FR" w:bidi="fr_FR"/>
        </w:rPr>
      </w:r>
      <w:r>
        <w:rPr>
          <w:lang w:val="fr_FR" w:bidi="fr_FR"/>
        </w:rPr>
        <w:t xml:space="preserve">Jésus raconte une histoire de plus pour montrer à quel point il est important de toujours être prêt pour le retour de Jésus à tout moment. Jésus dit que quand un propriétaire de maison dort, un voleur peut entrer par effraction dans sa maison et voler des choses de la maison. Le mot dans la langue d'origine pour « entrer » est « creuser ». À l'époque de Jésus, la plupart des Juifs avaient des maisons faites de briques de boue séchée. Des voleurs devaient creuser un trou dans le côté du mur de boue pour entrer et prendre des affaires. </w:t>
      </w:r>
    </w:p>
    <w:p>
      <w:pPr/>
      <w:r>
        <w:rPr>
          <w:lang w:val="fr_FR" w:bidi="fr_FR"/>
        </w:rPr>
      </w:r>
      <w:r>
        <w:rPr>
          <w:lang w:val="fr_FR" w:bidi="fr_FR"/>
        </w:rPr>
        <w:t>Arrêtez-vous et montrez une image d'une maison de briques de boue séchée. De plus, arrêtez-vous et parlez d'un moment où vous, ou quelqu'un que vous connaissez, avez vu quelque chose être volé. Qu'est-ce qui a été volé ? Comment vous, ou votre ami, vous sentiez-vous ? Que font les gens dans votre culture pour empêcher des voleurs de pénétrer par effraction dans leurs maisons pour voler des choses ?</w:t>
      </w:r>
    </w:p>
    <w:p>
      <w:pPr/>
      <w:r>
        <w:rPr>
          <w:lang w:val="fr_FR" w:bidi="fr_FR"/>
        </w:rPr>
      </w:r>
      <w:r>
        <w:rPr>
          <w:lang w:val="fr_FR" w:bidi="fr_FR"/>
        </w:rPr>
        <w:t>Jésus leur dit que si le propriétaire de la maison savait quand le voleur venait, le propriétaire aurait pu rester éveillé et empêcher le voleur d'entrer par effraction dans sa maison. De la même manière, les disciples doivent rester éveillés et être prêts à tout moment pour le retour de Jésus. Jésus dit que le Fils de l'homme (Jésus lui-même) reviendra à un moment où personne ne l'attend. Les disciples devraient vivre leur vie aujourd'hui de manière à montrer qu'ils suivent Jésus et sont prêts pour son retour.</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donne l'exemple de Noé et du déluge pour montrer à quel point il est important d'être prêt pour le retour du Fils de l'homme.</w:t>
      </w:r>
    </w:p>
    <w:p>
      <w:pPr/>
      <w:r>
        <w:rPr>
          <w:lang w:val="fr_FR" w:bidi="fr_FR"/>
        </w:rPr>
      </w:r>
      <w:r>
        <w:rPr>
          <w:b/>
          <w:lang w:val="fr_FR" w:bidi="fr_FR"/>
        </w:rPr>
        <w:t>Deuxième partie :</w:t>
      </w:r>
      <w:r>
        <w:rPr>
          <w:lang w:val="fr_FR" w:bidi="fr_FR"/>
        </w:rPr>
        <w:t xml:space="preserve"> Jésus partage des exemples d'activités quotidiennes normales que les gens feront quand le Fils de l'homme viendra et que certaines personnes seront emportées.</w:t>
      </w:r>
    </w:p>
    <w:p>
      <w:pPr/>
      <w:r>
        <w:rPr>
          <w:lang w:val="fr_FR" w:bidi="fr_FR"/>
        </w:rPr>
      </w:r>
      <w:r>
        <w:rPr>
          <w:b/>
          <w:lang w:val="fr_FR" w:bidi="fr_FR"/>
        </w:rPr>
        <w:t>Troisième partie :</w:t>
      </w:r>
      <w:r>
        <w:rPr>
          <w:lang w:val="fr_FR" w:bidi="fr_FR"/>
        </w:rPr>
        <w:t xml:space="preserve"> Jésus dit que le Fils de l'homme reviendra soudainement, quand personne ne l'attend, tout comme un voleur vient quand le propriétaire de la maison ne l'attend pas.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D'autres personnes de l'époque de Noé qui sont mortes pendant le déluge</w:t>
      </w:r>
    </w:p>
    <w:p>
      <w:pPr>
        <w:pStyle w:val="ListBullet"/>
        <w:spacing w:line="240" w:lineRule="auto"/>
        <w:ind w:left="720"/>
      </w:pPr>
      <w:r>
        <w:rPr>
          <w:lang w:val="fr_FR" w:bidi="fr_FR"/>
        </w:rPr>
      </w:r>
      <w:r>
        <w:rPr>
          <w:lang w:val="fr_FR" w:bidi="fr_FR"/>
        </w:rPr>
        <w:t>Deux hommes qui travaillent dans le champ</w:t>
      </w:r>
    </w:p>
    <w:p>
      <w:pPr>
        <w:pStyle w:val="ListBullet"/>
        <w:spacing w:line="240" w:lineRule="auto"/>
        <w:ind w:left="720"/>
      </w:pPr>
      <w:r>
        <w:rPr>
          <w:lang w:val="fr_FR" w:bidi="fr_FR"/>
        </w:rPr>
      </w:r>
      <w:r>
        <w:rPr>
          <w:lang w:val="fr_FR" w:bidi="fr_FR"/>
        </w:rPr>
        <w:t>Deux femmes qui moulent du grain dans un moulin</w:t>
      </w:r>
    </w:p>
    <w:p>
      <w:pPr>
        <w:pStyle w:val="ListBullet"/>
        <w:spacing w:line="240" w:lineRule="auto"/>
        <w:ind w:left="720"/>
      </w:pPr>
      <w:r>
        <w:rPr>
          <w:lang w:val="fr_FR" w:bidi="fr_FR"/>
        </w:rPr>
      </w:r>
      <w:r>
        <w:rPr>
          <w:lang w:val="fr_FR" w:bidi="fr_FR"/>
        </w:rPr>
        <w:t>Un propriétaire d'une maison</w:t>
      </w:r>
    </w:p>
    <w:p>
      <w:pPr>
        <w:pStyle w:val="ListBullet"/>
        <w:spacing w:line="240" w:lineRule="auto"/>
        <w:ind w:left="720"/>
      </w:pPr>
      <w:r>
        <w:rPr>
          <w:lang w:val="fr_FR" w:bidi="fr_FR"/>
        </w:rPr>
      </w:r>
      <w:r>
        <w:rPr>
          <w:lang w:val="fr_FR" w:bidi="fr_FR"/>
        </w:rPr>
        <w:t>Un voleur</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mont des Oliviers. Il leur a déjà enseigné beaucoup de choses au sujet de la fin du monde. Cette nouvelle section commence par « mais », pour montrer que Jésus change de sujet pour répondre à la deuxième question des disciples au sujet du signe de la venue de Jésus et de la fin du monde. Jésus leur dit que personne, sauf Dieu, ne sait exactement quand vient le jour du jugement de Dieu. Les anges ne le savent pas, et Jésus lui-même ne le sait pas. Il s'agit d'une affirmation introductive pour cette histoire : chacune des trois scènes parle de combien il est important d'être prêt pour la venue de Jésus à n'importe quel moment.</w:t>
      </w:r>
    </w:p>
    <w:p>
      <w:pPr/>
      <w:r>
        <w:rPr>
          <w:lang w:val="fr_FR" w:bidi="fr_FR"/>
        </w:rPr>
      </w:r>
      <w:r>
        <w:rPr>
          <w:lang w:val="fr_FR" w:bidi="fr_FR"/>
        </w:rPr>
        <w:t>Dans la première partie, Jésus rappelle aux disciples l'histoire de Noé et la façon dont Dieu a sauvé Noé, sa famille et tous les animaux du déluge qui couvrait la terre. Les gens vivaient leur vie normale, et ils n'étaient pas prêts pour le déluge quand il est venu et a détruit tout le monde. Il est important de se rappeler que les gens à l'époque de Noé vivaient une vie normale : ils mangeaient, buvaient et se mariaient, et Dieu ne les jugeait pas parce que ces activités spécifiques étaient mauvaises. Dieu les jugeait parce qu'ils ne suivaient pas Dieu. Rappelez-vous que les gens ne s'attendaient pas à ce que le déluge vienne. Ils ne suivaient donc pas Dieu. Jésus veut que ses disciples soient prêts pour le retour du Fils de l'homme comme Noé était prêt pour la venue du déluge.</w:t>
      </w:r>
    </w:p>
    <w:p>
      <w:pPr/>
      <w:r>
        <w:rPr>
          <w:lang w:val="fr_FR" w:bidi="fr_FR"/>
        </w:rPr>
      </w:r>
      <w:r>
        <w:rPr>
          <w:lang w:val="fr_FR" w:bidi="fr_FR"/>
        </w:rPr>
        <w:t>Dans la deuxième partie, Jésus donne un autre exemple de la soudaineté et du caractère inattendu de la venue du Fils de l'homme. Jésus dit que ce sera comme si un homme était emmené pendant qu'il travaillait dans le champ, et qu'un homme était laissé derrière. Une femme sera emmenée pendant qu'elle moud du grain à la pierre de moulin, et une femme sera laissée derrière. Il est important de se rappeler que les deux hommes et les deux femmes font un travail normal pour les gens de l'époque de Jésus. Une personne sera punie par Dieu, et l'autre sera sauvée.</w:t>
      </w:r>
    </w:p>
    <w:p>
      <w:pPr/>
      <w:r>
        <w:rPr>
          <w:lang w:val="fr_FR" w:bidi="fr_FR"/>
        </w:rPr>
      </w:r>
      <w:r>
        <w:rPr>
          <w:lang w:val="fr_FR" w:bidi="fr_FR"/>
        </w:rPr>
        <w:t>Dans la troisième partie, Jésus leur rappelle de nouveau d'être prêts et alertes. Ils ne savent pas quel jour leur Seigneur vient. Il est important de savoir que l'expression « mais soyez-en certains » signifie que Jésus est sur le point de dire quelque chose d'important et il veut qu'ils prêtent attention et s'en souviennent.</w:t>
      </w:r>
    </w:p>
    <w:p>
      <w:pPr/>
      <w:r>
        <w:rPr>
          <w:lang w:val="fr_FR" w:bidi="fr_FR"/>
        </w:rPr>
      </w:r>
      <w:r>
        <w:rPr>
          <w:lang w:val="fr_FR" w:bidi="fr_FR"/>
        </w:rPr>
        <w:t xml:space="preserve">Arrêtez-vous et parlez de ce que vous dites dans votre langue quand vous voulez que quelqu'un écoute attentivement et prête attention à vos prochaines paroles. </w:t>
      </w:r>
    </w:p>
    <w:p>
      <w:pPr/>
      <w:r>
        <w:rPr>
          <w:lang w:val="fr_FR" w:bidi="fr_FR"/>
        </w:rPr>
      </w:r>
      <w:r>
        <w:rPr>
          <w:lang w:val="fr_FR" w:bidi="fr_FR"/>
        </w:rPr>
        <w:t>Rappelez-vous que Jésus raconte une histoire au sujet du propriétaire d'une maison et d'un voleur. Le voleur entre par effraction dans la maison parce que le propriétaire n'est pas réveillé et prêt à protéger sa maison. Si le propriétaire savait à quelle heure le voleur venait, il serait resté éveillé, et le voleur n'aurait pas pu entrer par effraction dans la maison. Essayez de montrer les deux scénarios différents : un avec le propriétaire qui dort et le voleur qui entre par effraction dans sa maison, et un autre avec le propriétaire qui est réveillé pour que le voleur ne puisse pas entrer par effraction dans sa maison. Rappelez-vous que Jésus raconte cette histoire pour rappeler de nouveau aux disciples de rester éveillés, alertes et prêts pour le retour du Fils de l'homme à tout moment. Cela ne signifie pas que les disciples ne devraient jamais dormir ; cela signifie qu'ils devraient vivre leur vie de manière à être toujours prêts pour le retour du Fils de l'homme.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D'autres personnes de l'époque de Noé qui sont mortes pendant le déluge</w:t>
      </w:r>
    </w:p>
    <w:p>
      <w:pPr>
        <w:pStyle w:val="ListBullet"/>
        <w:spacing w:line="240" w:lineRule="auto"/>
        <w:ind w:left="720"/>
      </w:pPr>
      <w:r>
        <w:rPr>
          <w:lang w:val="fr_FR" w:bidi="fr_FR"/>
        </w:rPr>
      </w:r>
      <w:r>
        <w:rPr>
          <w:lang w:val="fr_FR" w:bidi="fr_FR"/>
        </w:rPr>
        <w:t>Deux hommes qui travaillent dans le champ</w:t>
      </w:r>
    </w:p>
    <w:p>
      <w:pPr>
        <w:pStyle w:val="ListBullet"/>
        <w:spacing w:line="240" w:lineRule="auto"/>
        <w:ind w:left="720"/>
      </w:pPr>
      <w:r>
        <w:rPr>
          <w:lang w:val="fr_FR" w:bidi="fr_FR"/>
        </w:rPr>
      </w:r>
      <w:r>
        <w:rPr>
          <w:lang w:val="fr_FR" w:bidi="fr_FR"/>
        </w:rPr>
        <w:t>Deux femmes qui moulent du grain dans un moulin</w:t>
      </w:r>
    </w:p>
    <w:p>
      <w:pPr>
        <w:pStyle w:val="ListBullet"/>
        <w:spacing w:line="240" w:lineRule="auto"/>
        <w:ind w:left="720"/>
      </w:pPr>
      <w:r>
        <w:rPr>
          <w:lang w:val="fr_FR" w:bidi="fr_FR"/>
        </w:rPr>
      </w:r>
      <w:r>
        <w:rPr>
          <w:lang w:val="fr_FR" w:bidi="fr_FR"/>
        </w:rPr>
        <w:t>Un propriétaire d'une maison</w:t>
      </w:r>
    </w:p>
    <w:p>
      <w:pPr>
        <w:pStyle w:val="ListBullet"/>
        <w:spacing w:line="240" w:lineRule="auto"/>
        <w:ind w:left="720"/>
      </w:pPr>
      <w:r>
        <w:rPr>
          <w:lang w:val="fr_FR" w:bidi="fr_FR"/>
        </w:rPr>
      </w:r>
      <w:r>
        <w:rPr>
          <w:lang w:val="fr_FR" w:bidi="fr_FR"/>
        </w:rPr>
        <w:t>Un voleur</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Dans la première partie, Jésus s'assied sur le mont des Oliviers et enseigne ses disciples. Jésus leur dit que personne, sauf Dieu, ne sait quand viennent le jour du jugement et le retour du Fils de l'homme. Même les anges de Dieu ou le Fils (Jésus lui-même) ne le savent pas.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Confus quant à la façon dont Jésus lui-même ne sait pas quand il reviendra », « Je me demande pourquoi Dieu ne nous dira pas quand tout cela se produira », et « J'espère que cela se produira bientôt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rappelle aux disciples l'histoire de Noé et du déluge. Les gens à l'époque de Noé vivaient une vie normale. Dieu a envoyé le déluge, et ils ont tous été détruits. Personne n'était prêt et personne ne s'attendait à ce que le déluge vienne. Dieu a sauvé Noé, la famille de Noé, et tous les animaux dans l'arche.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 xml:space="preserve">Demandez à l'acteur qui joue Noé : « Que ressentez-vous ? » Vous entendrez peut-être des choses comme : « Triste que les gens ne s'attendaient pas à cela », « Heureux que Dieu m'ait sauvé, moi et ma famille, dans l'arche », et « Plein d'espoir pour un nouveau départ quand l'eau sera partie ». </w:t>
      </w:r>
    </w:p>
    <w:p>
      <w:pPr>
        <w:pStyle w:val="ListBullet"/>
        <w:spacing w:line="240" w:lineRule="auto"/>
        <w:ind w:left="720"/>
      </w:pPr>
      <w:r>
        <w:rPr>
          <w:lang w:val="fr_FR" w:bidi="fr_FR"/>
        </w:rPr>
      </w:r>
      <w:r>
        <w:rPr>
          <w:lang w:val="fr_FR" w:bidi="fr_FR"/>
        </w:rPr>
        <w:t>De plus, demandez aux acteurs qui jouent les personnes à l'époque de Noé : « Que ressentez-vous ? » Vous entendrez peut-être des choses comme : « Je vis ma vie normale et je suis heureux avec ce que j'ai », « Je me demande pourquoi Dieu enverrait un déluge » et « Pas prêt pour le jugement de Dieu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que la venue du Fils de l'homme sera comme à l'époque de Noé. Le Fils de l'homme reviendra de manière inattendue, et beaucoup de personnes ne seront pas prêtes, tout comme la plupart des personnes n'étaient pas prêtes pour le déluge que Dieu a envoyé.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Heureux de savoir que le Fils de l'homme revient », « J'espère pouvoir être prêt pour son retour », et « Triste que beaucoup de personnes ne soient pas préparées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Ensuite, Jésus dit que la venue du Fils de l'homme sera comme deux hommes qui travaillent dans le champ ou deux femmes qui moulent du grain dans un moulin. Dieu enlèvera un homme, et un homme sera laissé dans le champ. Dieu emmènera une femme, et une femme sera laissée dans le moulin.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Quel homme et quelle femme ont été sauvés par Dieu et lesquels ont été jugés par Dieu ? » « J'espère pouvoir vivre ma vie prêt pour le retour du Fils de l'homme », et « Je me demande quand cela se produira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que les disciples doivent toujours être prêts et attendre le retour du Fils de l'homme. Si le propriétaire d'une maison dort, il ne s'attend pas à ce qu'un voleur vienne, et le voleur peut facilement entrer par effraction dans cette maison et voler quelque chose.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 « Que ressentez-vous ? » Vous entendrez peut-être des choses comme : « Pas prêt pour qu'un voleur vienne dans ma maison », « Je somnole et je suis content de ma vie », et « Je me sens en sécurité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Si le propriétaire sait quand un voleur vient, il peut se préparer et être prêt pour le voleur. Le voleur ne pourra pas entrer par effraction dans sa maison. Jésus dit que les disciples doivent être prêts pour le retour du Fils de l'homme, tout comme le propriétaire est prêt pour un voleur à tout moment.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propriétaire : « Que ressentez-vous ? » Vous entendrez peut-être des choses comme : « Prêt pour la venue du voleur cette fois-ci », « Alerte et prêt à attraper le voleur » et « Bien sûr que je pourrai attraper le voleur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même les </w:t>
      </w:r>
      <w:r>
        <w:rPr>
          <w:b/>
          <w:lang w:val="fr_FR" w:bidi="fr_FR"/>
        </w:rPr>
        <w:t>anges</w:t>
      </w:r>
      <w:r>
        <w:rPr>
          <w:lang w:val="fr_FR" w:bidi="fr_FR"/>
        </w:rPr>
        <w:t xml:space="preserve"> dans le </w:t>
      </w:r>
      <w:r>
        <w:rPr>
          <w:b/>
          <w:lang w:val="fr_FR" w:bidi="fr_FR"/>
        </w:rPr>
        <w:t>ciel</w:t>
      </w:r>
      <w:r>
        <w:rPr>
          <w:lang w:val="fr_FR" w:bidi="fr_FR"/>
        </w:rPr>
        <w:t xml:space="preserve"> ne savent pas quand vient le jour du jugement de Dieu.</w:t>
      </w:r>
    </w:p>
    <w:p>
      <w:pPr/>
      <w:r>
        <w:rPr>
          <w:lang w:val="fr_FR" w:bidi="fr_FR"/>
        </w:rPr>
      </w:r>
      <w:r>
        <w:rPr>
          <w:lang w:val="fr_FR" w:bidi="fr_FR"/>
        </w:rPr>
        <w:t xml:space="preserve">Les </w:t>
      </w:r>
      <w:r>
        <w:rPr>
          <w:b/>
          <w:lang w:val="fr_FR" w:bidi="fr_FR"/>
        </w:rPr>
        <w:t>anges</w:t>
      </w:r>
      <w:r>
        <w:rPr>
          <w:lang w:val="fr_FR" w:bidi="fr_FR"/>
        </w:rPr>
        <w:t xml:space="preserve"> sont les messagers de Dieu. Traduisez anges de la même manière que dans les passages précédents et voyez le Glossaire principal pour plus d'informations au sujet des </w:t>
      </w:r>
      <w:r>
        <w:rPr>
          <w:b/>
          <w:lang w:val="fr_FR" w:bidi="fr_FR"/>
        </w:rPr>
        <w:t>anges</w:t>
      </w:r>
      <w:r>
        <w:rPr>
          <w:lang w:val="fr_FR" w:bidi="fr_FR"/>
        </w:rPr>
        <w:t>.</w:t>
      </w:r>
    </w:p>
    <w:p>
      <w:pPr/>
      <w:r>
        <w:rPr>
          <w:lang w:val="fr_FR" w:bidi="fr_FR"/>
        </w:rPr>
      </w:r>
      <w:r>
        <w:rPr>
          <w:b/>
          <w:lang w:val="fr_FR" w:bidi="fr_FR"/>
        </w:rPr>
        <w:t>Dépendamment du contexte</w:t>
      </w:r>
      <w:r>
        <w:rPr>
          <w:lang w:val="fr_FR" w:bidi="fr_FR"/>
        </w:rPr>
        <w:t xml:space="preserve"> dans lequel elle est utilisée, l'expression « d'en haut » peut désigner le ciel ou bien les cieux comme l'endroit où Dieu et les anges vivent. Dans ce contexte, le ciel signifie le lieu où vivent Dieu et ses anges. Voir le Glossaire principal pour plus d'informations sur le </w:t>
      </w:r>
      <w:r>
        <w:rPr>
          <w:b/>
          <w:lang w:val="fr_FR" w:bidi="fr_FR"/>
        </w:rPr>
        <w:t>ciel</w:t>
      </w:r>
      <w:r>
        <w:rPr>
          <w:lang w:val="fr_FR" w:bidi="fr_FR"/>
        </w:rPr>
        <w:t>.</w:t>
      </w:r>
    </w:p>
    <w:p>
      <w:pPr/>
      <w:r>
        <w:rPr>
          <w:lang w:val="fr_FR" w:bidi="fr_FR"/>
        </w:rPr>
      </w:r>
      <w:r>
        <w:rPr>
          <w:lang w:val="fr_FR" w:bidi="fr_FR"/>
        </w:rPr>
        <w:t xml:space="preserve">Jésus dit que le </w:t>
      </w:r>
      <w:r>
        <w:rPr>
          <w:b/>
          <w:lang w:val="fr_FR" w:bidi="fr_FR"/>
        </w:rPr>
        <w:t>Fils</w:t>
      </w:r>
      <w:r>
        <w:rPr>
          <w:lang w:val="fr_FR" w:bidi="fr_FR"/>
        </w:rPr>
        <w:t xml:space="preserve"> ne sait pas non plus quand vient le jour du jugement de Dieu et le retour du Fils de l'homme. Jésus parle de lui-même comme le Fils. C'est similaire au fait de s'appeler lui-même le </w:t>
      </w:r>
      <w:r>
        <w:rPr>
          <w:b/>
          <w:lang w:val="fr_FR" w:bidi="fr_FR"/>
        </w:rPr>
        <w:t>Fils de l'homme</w:t>
      </w:r>
      <w:r>
        <w:rPr>
          <w:lang w:val="fr_FR" w:bidi="fr_FR"/>
        </w:rPr>
        <w:t xml:space="preserve">. Traduisez Fils de l'homme de la même manière que dans les passages précédents, et voyez le Glossaire principal pour une définition plus complète de l'expression </w:t>
      </w:r>
      <w:r>
        <w:rPr>
          <w:b/>
          <w:lang w:val="fr_FR" w:bidi="fr_FR"/>
        </w:rPr>
        <w:t>Fils de l'homme</w:t>
      </w:r>
      <w:r>
        <w:rPr>
          <w:lang w:val="fr_FR" w:bidi="fr_FR"/>
        </w:rPr>
        <w:t>.</w:t>
      </w:r>
    </w:p>
    <w:p>
      <w:pPr/>
      <w:r>
        <w:rPr>
          <w:lang w:val="fr_FR" w:bidi="fr_FR"/>
        </w:rPr>
      </w:r>
      <w:r>
        <w:rPr>
          <w:lang w:val="fr_FR" w:bidi="fr_FR"/>
        </w:rPr>
        <w:t xml:space="preserve">Jésus dit que seul Dieu, le </w:t>
      </w:r>
      <w:r>
        <w:rPr>
          <w:b/>
          <w:lang w:val="fr_FR" w:bidi="fr_FR"/>
        </w:rPr>
        <w:t>Père</w:t>
      </w:r>
      <w:r>
        <w:rPr>
          <w:lang w:val="fr_FR" w:bidi="fr_FR"/>
        </w:rPr>
        <w:t xml:space="preserve"> dans les cieux, sait quand tout cela se produira. Jésus appelle Dieu Père parce que Dieu a créé son peuple et prend soin de lui comme un père qui prend soin de ses enfants.</w:t>
      </w:r>
    </w:p>
    <w:p>
      <w:pPr/>
      <w:r>
        <w:rPr>
          <w:lang w:val="fr_FR" w:bidi="fr_FR"/>
        </w:rPr>
      </w:r>
      <w:r>
        <w:rPr>
          <w:b/>
          <w:lang w:val="fr_FR" w:bidi="fr_FR"/>
        </w:rPr>
        <w:t>Noé</w:t>
      </w:r>
      <w:r>
        <w:rPr>
          <w:lang w:val="fr_FR" w:bidi="fr_FR"/>
        </w:rPr>
        <w:t xml:space="preserve"> a vécu des milliers d'années avant l'époque de Jésus. Noé était un homme juste qui obéissait à Dieu et construisait une arche, un bateau en bois, pour que toute la famille de Noé et beaucoup d'animaux puissent être sauvés d'un déluge. Noé, sa famille et les animaux sont tous entrés dans l'arche, et il a plu pendant quarante jours et nuits. Toutes les personnes sur la terre sont mortes pendant le déluge. Noé a été sauvé par Dieu, et plus tard, Noé, sa famille, et les animaux sont sortis de l'arche. Dieu a promis à Noé qu'il n'inonderait jamais de nouveau la terre de cette façon. Toutes les personnes de la terre après cela étaient des descendants de Noé et de ses fils.</w:t>
      </w:r>
    </w:p>
    <w:p>
      <w:pPr/>
      <w:r>
        <w:rPr>
          <w:lang w:val="fr_FR" w:bidi="fr_FR"/>
        </w:rPr>
      </w:r>
      <w:r>
        <w:rPr>
          <w:lang w:val="fr_FR" w:bidi="fr_FR"/>
        </w:rPr>
        <w:t>Arrêtez-vous et montrez de nouveau l'image de l'arche si nécessaire.</w:t>
      </w:r>
    </w:p>
    <w:p>
      <w:pPr/>
      <w:r>
        <w:rPr>
          <w:lang w:val="fr_FR" w:bidi="fr_FR"/>
        </w:rPr>
      </w:r>
      <w:r>
        <w:rPr>
          <w:lang w:val="fr_FR" w:bidi="fr_FR"/>
        </w:rPr>
        <w:t xml:space="preserve">Jésus dit que ses disciples devraient attendre et guetter le retour de leur </w:t>
      </w:r>
      <w:r>
        <w:rPr>
          <w:b/>
          <w:lang w:val="fr_FR" w:bidi="fr_FR"/>
        </w:rPr>
        <w:t>Seigneur</w:t>
      </w:r>
      <w:r>
        <w:rPr>
          <w:lang w:val="fr_FR" w:bidi="fr_FR"/>
        </w:rPr>
        <w:t xml:space="preserve">. Jésus parle de lui-même. </w:t>
      </w:r>
      <w:r>
        <w:rPr>
          <w:b/>
          <w:lang w:val="fr_FR" w:bidi="fr_FR"/>
        </w:rPr>
        <w:t>Seigneur</w:t>
      </w:r>
      <w:r>
        <w:rPr>
          <w:lang w:val="fr_FR" w:bidi="fr_FR"/>
        </w:rPr>
        <w:t xml:space="preserve"> signifie maître, propriétaire, ou quelqu'un avec autorité. On utilisait Seigneur comme terme de respect, pour parler de Dieu et pour s'adresser à Jésus. Dans cette histoire, « Seigneur » est utilisé pour montrer que Jésus est le maître des disciples, et parce que Jésus raconte ensuite une histoire au sujet d'un propriétaire d'une maison. Traduisez Seigneur de la même manière que dans les passages précédents et voyez le glossaire principal pour une définition plus complète du mot </w:t>
      </w:r>
      <w:r>
        <w:rPr>
          <w:b/>
          <w:lang w:val="fr_FR" w:bidi="fr_FR"/>
        </w:rPr>
        <w:t>Seigneur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24:45–51</w:t>
      </w:r>
      <w:r>
        <w:rPr>
          <w:lang w:val="fr_FR" w:bidi="fr_FR"/>
        </w:rPr>
      </w:r>
    </w:p>
    <w:p>
      <w:pPr>
        <w:pStyle w:val="Heading3"/>
      </w:pPr>
      <w:r>
        <w:rPr>
          <w:lang w:val="fr_FR" w:bidi="fr_FR"/>
        </w:rPr>
        <w:t>Écouter et Cœur</w:t>
      </w:r>
    </w:p>
    <w:p>
      <w:pPr/>
      <w:r>
        <w:rPr>
          <w:lang w:val="fr_FR" w:bidi="fr_FR"/>
        </w:rPr>
      </w:r>
      <w:r>
        <w:rPr>
          <w:lang w:val="fr_FR" w:bidi="fr_FR"/>
        </w:rPr>
        <w:t>Écoutez Matthieu 24.45–51.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se trouve au milieu d'un long enseignement donné à ses disciples. Jésus donne cet enseignement sur le mont des Oliviers. Jésus a enseigné au sujet du signe de la venue de Jésus et de la fin du monde. Il leur a raconté trois histoires sur la façon dont les disciples doivent toujours être prêts pour le retour de Jésus. Maintenant, Jésus raconte une parabole, c'est-à-dire une histoire courte, au sujet d'un serviteur et de son maître. Cette histoire montre aussi à quel point il est important d'être prêt pour le retour de Jésus.</w:t>
      </w:r>
    </w:p>
    <w:p>
      <w:pPr/>
      <w:r>
        <w:rPr>
          <w:lang w:val="fr_FR" w:bidi="fr_FR"/>
        </w:rPr>
      </w:r>
      <w:r>
        <w:rPr>
          <w:lang w:val="fr_FR" w:bidi="fr_FR"/>
        </w:rPr>
        <w:t>Arrêtez-vous et montrez de nouveau à votre équipe l'image du mont des Oliviers si nécessaire.</w:t>
      </w:r>
    </w:p>
    <w:p>
      <w:pPr/>
      <w:r>
        <w:rPr>
          <w:lang w:val="fr_FR" w:bidi="fr_FR"/>
        </w:rPr>
      </w:r>
      <w:r>
        <w:rPr>
          <w:lang w:val="fr_FR" w:bidi="fr_FR"/>
        </w:rPr>
        <w:t>Jésus commence la parabole par une question, mais il ne veut pas une réponse à cette question. Jésus demande « Qui est donc le serviteur fidèle et sage... » pour introduire sa parabole. Dans cette histoire, Jésus parle de deux façons différentes de se comporter d'un serviteur. Il est possible que l'histoire parle d'un serviteur qui est d'abord bon, et devient ensuite méchant. Ou l'histoire pourrait parler de deux serviteurs différents. Quoi qu'il en soit, le message est clair que le maître récompensera un serviteur qui est fidèle et prêt pour le retour de son maître. Le maître punira un serviteur qui n'est pas fidèle et n'est pas prêt pour le retour de son maître.</w:t>
      </w:r>
    </w:p>
    <w:p>
      <w:pPr/>
      <w:r>
        <w:rPr>
          <w:lang w:val="fr_FR" w:bidi="fr_FR"/>
        </w:rPr>
      </w:r>
      <w:r>
        <w:rPr>
          <w:lang w:val="fr_FR" w:bidi="fr_FR"/>
        </w:rPr>
        <w:t>Arrêtez-vous et parlez de la façon dont vous introduisez une histoire dans votre culture. Y a-t-il une expression ou une façon spécifique de montrer que vous commencez une histoire ?</w:t>
      </w:r>
    </w:p>
    <w:p>
      <w:pPr/>
      <w:r>
        <w:rPr>
          <w:lang w:val="fr_FR" w:bidi="fr_FR"/>
        </w:rPr>
      </w:r>
      <w:r>
        <w:rPr>
          <w:lang w:val="fr_FR" w:bidi="fr_FR"/>
        </w:rPr>
        <w:t>À l'époque de Jésus, il était courant que le maître, ou propriétaire, d'une maison riche mette l'un de ses serviteurs fidèles en responsabilité si le maître partait en voyage. Une maison incluait tous les serviteurs qui travaillaient pour le même maître. Le serviteur fidèle était responsable de prendre soin des autres serviteurs, et aussi de donner aux autres serviteurs leur allocation de nourriture. Normalement, un maître donnait à ses serviteurs une quantité mesurée de grain ou de nourriture à intervalle quotidienne, hebdomadaire ou mensuelle.</w:t>
      </w:r>
    </w:p>
    <w:p>
      <w:pPr/>
      <w:r>
        <w:rPr>
          <w:lang w:val="fr_FR" w:bidi="fr_FR"/>
        </w:rPr>
      </w:r>
      <w:r>
        <w:rPr>
          <w:lang w:val="fr_FR" w:bidi="fr_FR"/>
        </w:rPr>
        <w:t>Arrêtez-vous et parlez d'un moment où un employeur ou un patron vous a donné, ou à quelqu'un que vous connaissez, plus de responsabilités pendant qu'il était absent ou ne travaillait pas. Quelles étaient vos responsabilités supplémentaires ? Comment avez-vous géré les responsabilités en plus ?</w:t>
      </w:r>
    </w:p>
    <w:p>
      <w:pPr/>
      <w:r>
        <w:rPr>
          <w:lang w:val="fr_FR" w:bidi="fr_FR"/>
        </w:rPr>
      </w:r>
      <w:r>
        <w:rPr>
          <w:lang w:val="fr_FR" w:bidi="fr_FR"/>
        </w:rPr>
        <w:t>Dans la première partie de l'histoire, Jésus décrit le serviteur fidèle et sage. Ce serviteur est quelqu'un qui est digne de confiance, obéissant et fiable. Le maître sait qu'il peut donner à ce serviteur un travail à faire, et le serviteur fera bien le travail. Le maître mettait le serviteur fidèle en charge des autres serviteurs, et le serviteur fidèle et sage donnait aux autres serviteurs leur nourriture au bon moment.</w:t>
      </w:r>
    </w:p>
    <w:p>
      <w:pPr/>
      <w:r>
        <w:rPr>
          <w:lang w:val="fr_FR" w:bidi="fr_FR"/>
        </w:rPr>
      </w:r>
      <w:r>
        <w:rPr>
          <w:lang w:val="fr_FR" w:bidi="fr_FR"/>
        </w:rPr>
        <w:t>Jésus dit que ce serviteur fidèle sera béni, c'est-à-dire heureux, parce que le maître reviendra et verra que le serviteur a bien fait. L'expression « heureux le serviteur » était le début d'une expression commune à l'époque de Jésus. Le maître donnera au serviteur fidèle une récompense pour avoir été responsable pendant que le maître était parti. Maintenant, Jésus dit quelque chose de très important : le maître donnera au serviteur fidèle la responsabilité de tous les biens que le maître possède.</w:t>
      </w:r>
    </w:p>
    <w:p>
      <w:pPr/>
      <w:r>
        <w:rPr>
          <w:lang w:val="fr_FR" w:bidi="fr_FR"/>
        </w:rPr>
      </w:r>
      <w:r>
        <w:rPr>
          <w:lang w:val="fr_FR" w:bidi="fr_FR"/>
        </w:rPr>
        <w:t>Ensuite, Jésus décrit ce qui se produira si le serviteur devient mauvais ou méchant, c'est-à-dire si un serviteur mauvais est placé en responsabilité. Le maître met le serviteur mauvais en charge des autres serviteurs, mais ce serviteur mauvais ne fait pas de bien comme le serviteur fidèle. Le serviteur mauvais se dit à lui-même que le maître ne sera pas à la maison pendant longtemps. Il arrête donc de prendre soin des autres serviteurs ou de ses propres responsabilités. Le serviteur mauvais bat les autres serviteurs, ce qui signifie qu'il les maltraite. Il mange et boit aussi avec des ivrognes, c'est-à-dire des personnes qui s'enivrent d'alcool. Cela signifie probablement aussi que le serviteur mauvais s'enivre également. Le serviteur mauvais ne prend donc pas soin des autres serviteurs, et il les maltraite même et néglige ses propres responsabilités.</w:t>
      </w:r>
    </w:p>
    <w:p>
      <w:pPr/>
      <w:r>
        <w:rPr>
          <w:lang w:val="fr_FR" w:bidi="fr_FR"/>
        </w:rPr>
      </w:r>
      <w:r>
        <w:rPr>
          <w:lang w:val="fr_FR" w:bidi="fr_FR"/>
        </w:rPr>
        <w:t>Jésus dit que le maître reviendra et punira le serviteur mauvais. Le maître reviendra à un jour et à une heure où le serviteur mauvais ne l'attend pas. Le maître punira sévèrement le serviteur mauvais. Dans la langue d'origine, il est dit que le maître le « coupera en morceaux ». À l'époque de Jésus, les autorités punissaient parfois quelqu'un en coupant une personne en deux morceaux ou plus avec une épée ou une scie. Il est possible que Jésus veuille dire que le maître couperait littéralement le serviteur mauvais en morceaux, ou que cela pourrait signifier que le maître punira sévèrement le serviteur mauvais.</w:t>
      </w:r>
    </w:p>
    <w:p>
      <w:pPr/>
      <w:r>
        <w:rPr>
          <w:lang w:val="fr_FR" w:bidi="fr_FR"/>
        </w:rPr>
      </w:r>
      <w:r>
        <w:rPr>
          <w:lang w:val="fr_FR" w:bidi="fr_FR"/>
        </w:rPr>
        <w:t>Arrêtez-vous et parlez de ce qui se passe dans votre culture quand quelqu'un est embauché pour faire un travail, mais qu'il ne fait pas son travail. Quel genre de punition ou de conséquences cette personne aurait-elle de la part de son employeur ou de son patron ?</w:t>
      </w:r>
    </w:p>
    <w:p>
      <w:pPr/>
      <w:r>
        <w:rPr>
          <w:lang w:val="fr_FR" w:bidi="fr_FR"/>
        </w:rPr>
      </w:r>
      <w:r>
        <w:rPr>
          <w:lang w:val="fr_FR" w:bidi="fr_FR"/>
        </w:rPr>
        <w:t>Jésus dit que le maître traitera le serviteur mauvais de la même manière qu'il traite les hypocrites. Jésus a parlé d'hypocrites auparavant dans son enseignement aux disciples. Les hypocrites veulent que d'autres personnes les admirent parce qu'ils donnent de l'argent aux pauvres, jeûnent ou prient. Jésus a dit aux disciples que Dieu ne récompensera pas les hypocrites.</w:t>
      </w:r>
    </w:p>
    <w:p>
      <w:pPr/>
      <w:r>
        <w:rPr>
          <w:lang w:val="fr_FR" w:bidi="fr_FR"/>
        </w:rPr>
      </w:r>
      <w:r>
        <w:rPr>
          <w:lang w:val="fr_FR" w:bidi="fr_FR"/>
        </w:rPr>
        <w:t>Jésus dit aussi qu'il y aura « des pleurs et des grincements de dents » dans le lieu où Dieu juge les hypocrites. Les pleurs sont des plaintes fortes qu'émettent les gens lorsqu'ils sont tristes ou dans le deuil. Grincer des dents signifie frotter fortement les dents les unes contre les autres à cause de la douleur, de la colère ou de l'amertume. Jésus a utilisé cette expression dans d'autres lieux pour parler de personnes qui sont éternellement séparées de Dieu, et du degré de chagrin, de douleur et de tristesse que ces personnes connaîtront.</w:t>
      </w:r>
    </w:p>
    <w:p>
      <w:pPr/>
      <w:r>
        <w:rPr>
          <w:lang w:val="fr_FR" w:bidi="fr_FR"/>
        </w:rPr>
      </w:r>
      <w:r>
        <w:rPr>
          <w:lang w:val="fr_FR" w:bidi="fr_FR"/>
        </w:rPr>
        <w:t xml:space="preserve">Jésus veut que les disciples soient comme un serviteur fidèle et sage qui est préparé pour le retour de son maître. Le maître punira un serviteur méchant qui n'est pas prêt pour le retour de son maître. Jésus raconte l'histoire pour rappeler aux disciples d'être prêts pour le retour de Jésus. Jésus les avertit également du danger de ne pas être prêts pour le retour de Jésus.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récit.</w:t>
      </w:r>
    </w:p>
    <w:p>
      <w:pPr/>
      <w:r>
        <w:rPr>
          <w:lang w:val="fr_FR" w:bidi="fr_FR"/>
        </w:rPr>
      </w:r>
      <w:r>
        <w:rPr>
          <w:b/>
          <w:lang w:val="fr_FR" w:bidi="fr_FR"/>
        </w:rPr>
        <w:t>Première partie :</w:t>
      </w:r>
      <w:r>
        <w:rPr>
          <w:lang w:val="fr_FR" w:bidi="fr_FR"/>
        </w:rPr>
        <w:t xml:space="preserve"> Jésus parle d'un serviteur fidèle et sage qui fait bien son travail pendant que le maître est loin de la maison. Le maître récompense le serviteur fidèle quand le maître revient. </w:t>
      </w:r>
    </w:p>
    <w:p>
      <w:pPr/>
      <w:r>
        <w:rPr>
          <w:lang w:val="fr_FR" w:bidi="fr_FR"/>
        </w:rPr>
      </w:r>
      <w:r>
        <w:rPr>
          <w:b/>
          <w:lang w:val="fr_FR" w:bidi="fr_FR"/>
        </w:rPr>
        <w:t>Deuxième partie :</w:t>
      </w:r>
      <w:r>
        <w:rPr>
          <w:lang w:val="fr_FR" w:bidi="fr_FR"/>
        </w:rPr>
        <w:t xml:space="preserve"> Jésus parle d'un serviteur mauvais qui ne fait pas bien son travail pendant que le maître est loin de la maison. Le maître punit le serviteur méchant quand le maître revient.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 serviteur fidèle et sage</w:t>
      </w:r>
    </w:p>
    <w:p>
      <w:pPr>
        <w:pStyle w:val="ListBullet"/>
        <w:spacing w:line="240" w:lineRule="auto"/>
        <w:ind w:left="720"/>
      </w:pPr>
      <w:r>
        <w:rPr>
          <w:lang w:val="fr_FR" w:bidi="fr_FR"/>
        </w:rPr>
      </w:r>
      <w:r>
        <w:rPr>
          <w:lang w:val="fr_FR" w:bidi="fr_FR"/>
        </w:rPr>
        <w:t>Les autres serviteurs</w:t>
      </w:r>
    </w:p>
    <w:p>
      <w:pPr>
        <w:pStyle w:val="ListBullet"/>
        <w:spacing w:line="240" w:lineRule="auto"/>
        <w:ind w:left="720"/>
      </w:pPr>
      <w:r>
        <w:rPr>
          <w:lang w:val="fr_FR" w:bidi="fr_FR"/>
        </w:rPr>
      </w:r>
      <w:r>
        <w:rPr>
          <w:lang w:val="fr_FR" w:bidi="fr_FR"/>
        </w:rPr>
        <w:t>Le serviteur méchant</w:t>
      </w:r>
    </w:p>
    <w:p>
      <w:pPr>
        <w:pStyle w:val="ListBullet"/>
        <w:spacing w:line="240" w:lineRule="auto"/>
        <w:ind w:left="720"/>
      </w:pPr>
      <w:r>
        <w:rPr>
          <w:lang w:val="fr_FR" w:bidi="fr_FR"/>
        </w:rPr>
      </w:r>
      <w:r>
        <w:rPr>
          <w:lang w:val="fr_FR" w:bidi="fr_FR"/>
        </w:rPr>
        <w:t>Les ivrognes</w:t>
      </w:r>
    </w:p>
    <w:p>
      <w:pPr>
        <w:pStyle w:val="ListBullet"/>
        <w:spacing w:line="240" w:lineRule="auto"/>
        <w:ind w:left="720"/>
      </w:pPr>
      <w:r>
        <w:rPr>
          <w:lang w:val="fr_FR" w:bidi="fr_FR"/>
        </w:rPr>
      </w:r>
      <w:r>
        <w:rPr>
          <w:lang w:val="fr_FR" w:bidi="fr_FR"/>
        </w:rPr>
        <w:t>Les hypocrites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Jésus enseigne encore ses disciples sur le mont des Oliviers. Il leur a enseigné au sujet des signes de la venue de Jésus et de la fin du monde. Il leur a raconté trois histoires au sujet de Noé, deux hommes qui travaillent dans le champ et deux femmes qui travaillent à la pierre de moulin, et au sujet d'un voleur qui vole quelque chose d'une maison. Toutes ces histoires servaient à dire aux disciples à quel point il est important d'être prêt pour le retour de Jésus.</w:t>
      </w:r>
    </w:p>
    <w:p>
      <w:pPr/>
      <w:r>
        <w:rPr>
          <w:lang w:val="fr_FR" w:bidi="fr_FR"/>
        </w:rPr>
      </w:r>
      <w:r>
        <w:rPr>
          <w:lang w:val="fr_FR" w:bidi="fr_FR"/>
        </w:rPr>
        <w:t xml:space="preserve">Jésus continue avec le même thème dans la première partie de cette histoire. Jésus veut que les disciples soient prêts pour le retour de Jésus. Jésus commence l'histoire par une longue question. Jésus leur demande qui est le serviteur fidèle et sage qui serait responsable quand son maître est absent ? Il introduit l'histoire et demande aux disciples de penser à ce à quoi ressemble le serviteur fidèle et sage dans cette histoire. Il ne s'attend pas à une réponse à cette question. </w:t>
      </w:r>
    </w:p>
    <w:p>
      <w:pPr/>
      <w:r>
        <w:rPr>
          <w:lang w:val="fr_FR" w:bidi="fr_FR"/>
        </w:rPr>
      </w:r>
      <w:r>
        <w:rPr>
          <w:lang w:val="fr_FR" w:bidi="fr_FR"/>
        </w:rPr>
        <w:t>Arrêtez-vous et discutez avec votre équipe de la façon dont vous traduiriez cela. Utiliseriez-vous une question, ou une autre forme de déclaration ?</w:t>
      </w:r>
    </w:p>
    <w:p>
      <w:pPr/>
      <w:r>
        <w:rPr>
          <w:lang w:val="fr_FR" w:bidi="fr_FR"/>
        </w:rPr>
      </w:r>
      <w:r>
        <w:rPr>
          <w:lang w:val="fr_FR" w:bidi="fr_FR"/>
        </w:rPr>
        <w:t>Dans la première partie, Jésus décrit un serviteur fidèle qui donne aux autres serviteurs leur nourriture au bon moment. Le maître est loin de la maison, et il sait qu'il peut mettre sa confiance dans le serviteur fidèle pour bien jouer ce rôle. Jésus dit que le maître récompensera le serviteur fidèle pour avoir continué à suivre les instructions du maître pendant que le maître était absent. Le serviteur fidèle était prêt pour le retour du maître à tout moment.</w:t>
      </w:r>
    </w:p>
    <w:p>
      <w:pPr/>
      <w:r>
        <w:rPr>
          <w:lang w:val="fr_FR" w:bidi="fr_FR"/>
        </w:rPr>
      </w:r>
      <w:r>
        <w:rPr>
          <w:lang w:val="fr_FR" w:bidi="fr_FR"/>
        </w:rPr>
        <w:t>Rappelez-vous que Jésus dit « en vérité, je vous le dis » avant qu'il ne dise que le maître récompensera le serviteur fidèle avec des responsabilités supplémentaires. Jésus rappelle à son auditoire de prêter une grande attention à ce qu'il est sur le point de dire.</w:t>
      </w:r>
    </w:p>
    <w:p>
      <w:pPr/>
      <w:r>
        <w:rPr>
          <w:lang w:val="fr_FR" w:bidi="fr_FR"/>
        </w:rPr>
      </w:r>
      <w:r>
        <w:rPr>
          <w:lang w:val="fr_FR" w:bidi="fr_FR"/>
        </w:rPr>
        <w:t>Arrêtez-vous et parlez de ce que vous dites dans votre langue quand vous voulez que les gens prêtent une grande attention à la prochaine chose que vous direz.</w:t>
      </w:r>
    </w:p>
    <w:p>
      <w:pPr/>
      <w:r>
        <w:rPr>
          <w:lang w:val="fr_FR" w:bidi="fr_FR"/>
        </w:rPr>
      </w:r>
      <w:r>
        <w:rPr>
          <w:lang w:val="fr_FR" w:bidi="fr_FR"/>
        </w:rPr>
        <w:t xml:space="preserve">Dans la deuxième partie, Jésus décrit un serviteur mauvais. Il s'agit soit d'un autre serviteur, soit du même serviteur qui devient méchant. Ce serviteur ne suit pas les instructions du maître pendant que le maître est absent. Le serviteur mauvais se dit à lui-même : « Mon maître reste loin pendant longtemps ». Dans la langue d'origine, « se dit à lui-même » signifie que le serviteur mauvais « dit dans son cœur ». Pour les auditeurs juifs, le cœur était là où se trouvent les sentiments et les émotions d'une personne. </w:t>
      </w:r>
    </w:p>
    <w:p>
      <w:pPr/>
      <w:r>
        <w:rPr>
          <w:lang w:val="fr_FR" w:bidi="fr_FR"/>
        </w:rPr>
      </w:r>
      <w:r>
        <w:rPr>
          <w:lang w:val="fr_FR" w:bidi="fr_FR"/>
        </w:rPr>
        <w:t>Dans votre langue, parlez de quel mot décrit votre vie intérieure, ou le lieu de vos sentiments et de vos émotions. Comment communiqueriez-vous l'expression « dit dans son cœur ? »</w:t>
      </w:r>
    </w:p>
    <w:p>
      <w:pPr/>
      <w:r>
        <w:rPr>
          <w:lang w:val="fr_FR" w:bidi="fr_FR"/>
        </w:rPr>
      </w:r>
      <w:r>
        <w:rPr>
          <w:lang w:val="fr_FR" w:bidi="fr_FR"/>
        </w:rPr>
        <w:t>Le serviteur mauvais ne donne pas aux autres serviteurs leur nourriture au bon moment, et le serviteur mauvais maltraite aussi les autres serviteurs et mange et boit avec des ivrognes. Cette fois-ci, quand le maître revient, le maître punit sévèrement le serviteur mauvais. Le serviteur mauvais ne s'attend pas à ce que le maître revienne, et quand le maître arrive, le serviteur mauvais n'est pas prêt et ne fait pas ce qu'il devrait faire.</w:t>
      </w:r>
    </w:p>
    <w:p>
      <w:pPr/>
      <w:r>
        <w:rPr>
          <w:lang w:val="fr_FR" w:bidi="fr_FR"/>
        </w:rPr>
      </w:r>
      <w:r>
        <w:rPr>
          <w:lang w:val="fr_FR" w:bidi="fr_FR"/>
        </w:rPr>
        <w:t>Rappelez-vous que la langue d'origine dit que le maître le « coupera en morceaux ». C'est un langage fort pour montrer que le maître punira sévèrement le serviteur mauvais.</w:t>
      </w:r>
    </w:p>
    <w:p>
      <w:pPr/>
      <w:r>
        <w:rPr>
          <w:lang w:val="fr_FR" w:bidi="fr_FR"/>
        </w:rPr>
      </w:r>
      <w:r>
        <w:rPr>
          <w:lang w:val="fr_FR" w:bidi="fr_FR"/>
        </w:rPr>
        <w:t>Arrêtez-vous et parlez de la façon dont vous pouvez communiquer une punition sévère dans votre langue.</w:t>
      </w:r>
    </w:p>
    <w:p>
      <w:pPr/>
      <w:r>
        <w:rPr>
          <w:lang w:val="fr_FR" w:bidi="fr_FR"/>
        </w:rPr>
      </w:r>
      <w:r>
        <w:rPr>
          <w:lang w:val="fr_FR" w:bidi="fr_FR"/>
        </w:rPr>
        <w:t>Jésus dit que le maître mettra aussi le serviteur mauvais dans le même lieu que les hypocrites, ce qui signifie que les personnes qui font de bonnes œuvres ne le font que pour paraître bonnes devant les autres. Il y aura des pleurs et des grincements de dents dans ce lieu, ce qui signifie qu'il y aura une douleur profonde et une tristesse profonde.</w:t>
      </w:r>
    </w:p>
    <w:p>
      <w:pPr/>
      <w:r>
        <w:rPr>
          <w:lang w:val="fr_FR" w:bidi="fr_FR"/>
        </w:rPr>
      </w:r>
      <w:r>
        <w:rPr>
          <w:lang w:val="fr_FR" w:bidi="fr_FR"/>
        </w:rPr>
        <w:t>Le maître récompensera le serviteur fidèle, et le serviteur mauvais expérimentera une punition sévère.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maître</w:t>
      </w:r>
    </w:p>
    <w:p>
      <w:pPr>
        <w:pStyle w:val="ListBullet"/>
        <w:spacing w:line="240" w:lineRule="auto"/>
        <w:ind w:left="720"/>
      </w:pPr>
      <w:r>
        <w:rPr>
          <w:lang w:val="fr_FR" w:bidi="fr_FR"/>
        </w:rPr>
      </w:r>
      <w:r>
        <w:rPr>
          <w:lang w:val="fr_FR" w:bidi="fr_FR"/>
        </w:rPr>
        <w:t>Le serviteur fidèle et sage</w:t>
      </w:r>
    </w:p>
    <w:p>
      <w:pPr>
        <w:pStyle w:val="ListBullet"/>
        <w:spacing w:line="240" w:lineRule="auto"/>
        <w:ind w:left="720"/>
      </w:pPr>
      <w:r>
        <w:rPr>
          <w:lang w:val="fr_FR" w:bidi="fr_FR"/>
        </w:rPr>
      </w:r>
      <w:r>
        <w:rPr>
          <w:lang w:val="fr_FR" w:bidi="fr_FR"/>
        </w:rPr>
        <w:t>Les autres serviteurs</w:t>
      </w:r>
    </w:p>
    <w:p>
      <w:pPr>
        <w:pStyle w:val="ListBullet"/>
        <w:spacing w:line="240" w:lineRule="auto"/>
        <w:ind w:left="720"/>
      </w:pPr>
      <w:r>
        <w:rPr>
          <w:lang w:val="fr_FR" w:bidi="fr_FR"/>
        </w:rPr>
      </w:r>
      <w:r>
        <w:rPr>
          <w:lang w:val="fr_FR" w:bidi="fr_FR"/>
        </w:rPr>
        <w:t>Le serviteur méchant</w:t>
      </w:r>
    </w:p>
    <w:p>
      <w:pPr>
        <w:pStyle w:val="ListBullet"/>
        <w:spacing w:line="240" w:lineRule="auto"/>
        <w:ind w:left="720"/>
      </w:pPr>
      <w:r>
        <w:rPr>
          <w:lang w:val="fr_FR" w:bidi="fr_FR"/>
        </w:rPr>
      </w:r>
      <w:r>
        <w:rPr>
          <w:lang w:val="fr_FR" w:bidi="fr_FR"/>
        </w:rPr>
        <w:t>Les ivrognes</w:t>
      </w:r>
    </w:p>
    <w:p>
      <w:pPr>
        <w:pStyle w:val="ListBullet"/>
        <w:spacing w:line="240" w:lineRule="auto"/>
        <w:ind w:left="720"/>
      </w:pPr>
      <w:r>
        <w:rPr>
          <w:lang w:val="fr_FR" w:bidi="fr_FR"/>
        </w:rPr>
      </w:r>
      <w:r>
        <w:rPr>
          <w:lang w:val="fr_FR" w:bidi="fr_FR"/>
        </w:rPr>
        <w:t>Les hypocrites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Dans la première partie, Jésus continue de s'asseoir sur le mont des Oliviers et enseigne à ses disciples. Jésus parle aux disciples d'un maître d'une maison et de son serviteur fidèle. Le maître du serviteur fidèle va en voyage, et le serviteur fidèle est responsable de donner aux autres serviteurs leur nourriture au bon moment.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serviteur fidèle : « Que ressentez-vous ? » Vous entendrez peut-être des choses comme : « Heureux que le maître me fasse confiance avec ce travail », « Fidèle à mon travail et à mon soin des autres serviteurs », et « Je me prépare pour le retour de mon maître à tout moment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Le maître revient et trouve que le serviteur fidèle donne aux autres serviteurs leur nourriture au bon moment. Le serviteur fidèle est obéissant envers le maître, même quand le maître n'est pas à la maison. Le maître récompense le serviteur fidèle avec des responsabilités supplémentaires. Le maître met le serviteur fidèle en charge de tous les biens du maître.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maître : « Que ressentez-vous ? » Vous entendrez peut-être des choses comme : « Soulagé de voir mon serviteur fidèle faire du bien pendant que j'étais loin de la maison », « Heureux d'avoir choisi le serviteur fidèle pour être responsable pendant que j'étais parti », « Heureux de donner à mon serviteur fidèle plus de responsabilités » et « Heureux que les autres serviteurs aient été bien traités ».</w:t>
      </w:r>
    </w:p>
    <w:p>
      <w:pPr>
        <w:pStyle w:val="ListBullet"/>
        <w:spacing w:line="240" w:lineRule="auto"/>
        <w:ind w:left="720"/>
      </w:pPr>
      <w:r>
        <w:rPr>
          <w:lang w:val="fr_FR" w:bidi="fr_FR"/>
        </w:rPr>
      </w:r>
      <w:r>
        <w:rPr>
          <w:lang w:val="fr_FR" w:bidi="fr_FR"/>
        </w:rPr>
        <w:t>Demandez aussi aux acteurs qui jouent les disciples : « Que ressentez-vous ? » Vous entendrez peut-être des choses comme : « J'espère pouvoir être comme le serviteur fidèle », « Je me demande comment me préparer pour le retour du maître » et « Je me demande pourquoi le maître n'a pas dit quand il reviendrait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raconte la deuxième moitié de l'histoire. Cette fois-ci, Jésus décrit un serviteur mauvais. Le maître donne au serviteur mauvais la même responsabilité de donner de la nourriture aux autres serviteurs au bon moment. Le serviteur mauvais maltraite les autres serviteurs. Le serviteur mauvais mange et boit aussi avec des ivrognes. Le serviteur méchant n'est pas prêt pour le maître qui rentre à la maison.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serviteur méchant : « Que ressentez-vous ? » Vous entendrez peut-être des choses comme : « Je n'ai pas besoin de m'inquiéter parce que j'ai beaucoup de temps avant que le maître ne revienne », « Je me divertis avec la nourriture et la boisson » et « Je profite du fait d'être en charge des autres serviteurs et de faire ce que je veux avec eux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Cette fois-ci, le maître revient et trouve que le serviteur mauvais ne fait pas son travail. Le maître revient à un moment inattendu, et le serviteur mauvais ne s'attendait donc pas à voir le maître. Le maître punit sévèrement le serviteur mauvais et le met dans un lieu avec les hypocrites où il y a des pleurs et des grincements de dents.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le serviteur méchant : « Que ressentez-vous ? » Vous entendrez peut-être des choses comme : « Je regrette mon choix de toute à l'heure », « J'aurais souhaité avoir été fidèle pendant que le maître était absent » et « Amer, triste et dans la douleur ».</w:t>
      </w:r>
    </w:p>
    <w:p>
      <w:pPr>
        <w:pStyle w:val="ListBullet"/>
        <w:spacing w:line="240" w:lineRule="auto"/>
        <w:ind w:left="720"/>
      </w:pPr>
      <w:r>
        <w:rPr>
          <w:lang w:val="fr_FR" w:bidi="fr_FR"/>
        </w:rPr>
      </w:r>
      <w:r>
        <w:rPr>
          <w:lang w:val="fr_FR" w:bidi="fr_FR"/>
        </w:rPr>
        <w:t>Demandez aussi à l'acteur qui joue Jésus : « Que ressentez-vous ? » Vous entendrez peut-être des choses comme : « J'espère que mes disciples comprendront cette histoire », « Je veux que mes disciples soient prêts pour mon retour » et « Je veux que les disciples ressemblent plus au serviteur fidèle dans cette histoire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enseignait au sujet du </w:t>
      </w:r>
      <w:r>
        <w:rPr>
          <w:b/>
          <w:lang w:val="fr_FR" w:bidi="fr_FR"/>
        </w:rPr>
        <w:t>maître</w:t>
      </w:r>
      <w:r>
        <w:rPr>
          <w:lang w:val="fr_FR" w:bidi="fr_FR"/>
        </w:rPr>
        <w:t xml:space="preserve"> d'une maison et de ses </w:t>
      </w:r>
      <w:r>
        <w:rPr>
          <w:b/>
          <w:lang w:val="fr_FR" w:bidi="fr_FR"/>
        </w:rPr>
        <w:t>serviteurs</w:t>
      </w:r>
      <w:r>
        <w:rPr>
          <w:lang w:val="fr_FR" w:bidi="fr_FR"/>
        </w:rPr>
        <w:t xml:space="preserve">. Dans la langue d'origine, maître est parfois traduit par « Seigneur » quand il fait référence à Jésus. Ici, un maître était un homme de haut statut qui possédait beaucoup de serviteurs. Les serviteurs travaillaient pour le maître gratuitement et n'avaient pas de droits. Ils vivaient dans la même maison que le maître. Assurez-vous de traduire maître et serviteur de la même façon que dans les passages précédents. </w:t>
      </w:r>
      <w:r>
        <w:rPr>
          <w:lang w:val="fr_FR" w:bidi="fr_FR"/>
        </w:rPr>
        <w:t>Maître</w:t>
      </w:r>
      <w:r>
        <w:rPr>
          <w:lang w:val="fr_FR" w:bidi="fr_FR"/>
        </w:rPr>
        <w:t xml:space="preserve">, </w:t>
      </w:r>
      <w:r>
        <w:rPr>
          <w:lang w:val="fr_FR" w:bidi="fr_FR"/>
        </w:rPr>
        <w:t>serviteur</w:t>
      </w:r>
      <w:r>
        <w:rPr>
          <w:lang w:val="fr_FR" w:bidi="fr_FR"/>
        </w:rPr>
        <w:t xml:space="preserve"> et esclave se trouvent dans le glossaire principal.</w:t>
      </w:r>
    </w:p>
    <w:p>
      <w:pPr/>
      <w:r>
        <w:rPr>
          <w:lang w:val="fr_FR" w:bidi="fr_FR"/>
        </w:rPr>
      </w:r>
      <w:r>
        <w:rPr>
          <w:lang w:val="fr_FR" w:bidi="fr_FR"/>
        </w:rPr>
        <w:t xml:space="preserve">Le serviteur est décrit comme fidèle et </w:t>
      </w:r>
      <w:r>
        <w:rPr>
          <w:b/>
          <w:lang w:val="fr_FR" w:bidi="fr_FR"/>
        </w:rPr>
        <w:t>sage</w:t>
      </w:r>
      <w:r>
        <w:rPr>
          <w:lang w:val="fr_FR" w:bidi="fr_FR"/>
        </w:rPr>
        <w:t xml:space="preserve">. Voir le Glossaire principal pour plus d'informations sur la </w:t>
      </w:r>
      <w:r>
        <w:rPr>
          <w:lang w:val="fr_FR" w:bidi="fr_FR"/>
        </w:rPr>
        <w:t>sagesse</w:t>
      </w:r>
      <w:r>
        <w:rPr>
          <w:lang w:val="fr_FR" w:bidi="fr_FR"/>
        </w:rPr>
        <w:t>.</w:t>
      </w:r>
    </w:p>
    <w:p>
      <w:pPr/>
      <w:r>
        <w:rPr>
          <w:lang w:val="fr_FR" w:bidi="fr_FR"/>
        </w:rPr>
      </w:r>
      <w:r>
        <w:rPr>
          <w:b/>
          <w:lang w:val="fr_FR" w:bidi="fr_FR"/>
        </w:rPr>
        <w:t>Maisonnée</w:t>
      </w:r>
      <w:r>
        <w:rPr>
          <w:lang w:val="fr_FR" w:bidi="fr_FR"/>
        </w:rPr>
        <w:t xml:space="preserve"> signifie toutes les personnes qui vivent dans la maison. Le père était le chef de la maison, et cela incluait aussi sa femme, ses enfants, ses filles non mariées, ses fils mariés et leurs familles, d'autres parents et tout serviteur ou esclave dans la maison. Le père était le maître dans la maison, et tous les serviteurs travaillaient pour le maître. Le maître était responsable de tous ceux qui vivaient dans sa maison. Traduisez maisonnée de la même manière que dans les passages précédents et voyez le Glossaire principal pour plus d'informations au sujet </w:t>
      </w:r>
      <w:r>
        <w:rPr>
          <w:lang w:val="fr_FR" w:bidi="fr_FR"/>
        </w:rPr>
        <w:t>des maisonnées</w:t>
      </w:r>
      <w:r>
        <w:rPr>
          <w:lang w:val="fr_FR" w:bidi="fr_FR"/>
        </w:rPr>
        <w:t>.</w:t>
      </w:r>
    </w:p>
    <w:p>
      <w:pPr/>
      <w:r>
        <w:rPr>
          <w:lang w:val="fr_FR" w:bidi="fr_FR"/>
        </w:rPr>
      </w:r>
      <w:r>
        <w:rPr>
          <w:lang w:val="fr_FR" w:bidi="fr_FR"/>
        </w:rPr>
        <w:t xml:space="preserve">Jésus dit que le maître </w:t>
      </w:r>
      <w:r>
        <w:rPr>
          <w:b/>
          <w:lang w:val="fr_FR" w:bidi="fr_FR"/>
        </w:rPr>
        <w:t>bénira</w:t>
      </w:r>
      <w:r>
        <w:rPr>
          <w:lang w:val="fr_FR" w:bidi="fr_FR"/>
        </w:rPr>
        <w:t xml:space="preserve"> le serviteur fidèle. Bénir signifie que Dieu aidera, ou fera du bien à, ou favorisera ce serviteur pour son travail fidèle. Essayez d'éviter d'utiliser un mot lié à la chance ou à des jeux de hasard. Voir le glossaire principal pour une définition complète de </w:t>
      </w:r>
      <w:r>
        <w:rPr>
          <w:lang w:val="fr_FR" w:bidi="fr_FR"/>
        </w:rPr>
        <w:t>bénir</w:t>
      </w:r>
      <w:r>
        <w:rPr>
          <w:lang w:val="fr_FR" w:bidi="fr_FR"/>
        </w:rPr>
        <w:t>.</w:t>
      </w:r>
    </w:p>
    <w:p>
      <w:pPr/>
      <w:r>
        <w:rPr>
          <w:lang w:val="fr_FR" w:bidi="fr_FR"/>
        </w:rPr>
      </w:r>
      <w:r>
        <w:rPr>
          <w:lang w:val="fr_FR" w:bidi="fr_FR"/>
        </w:rPr>
        <w:t xml:space="preserve">Jésus décrit un serviteur </w:t>
      </w:r>
      <w:r>
        <w:rPr>
          <w:b/>
          <w:lang w:val="fr_FR" w:bidi="fr_FR"/>
        </w:rPr>
        <w:t>méchant</w:t>
      </w:r>
      <w:r>
        <w:rPr>
          <w:lang w:val="fr_FR" w:bidi="fr_FR"/>
        </w:rPr>
        <w:t xml:space="preserve">. Il peut s'agir d'un serviteur différent, ou Il peut s'agir du premier serviteur qui devient méchant. Cela peut aussi être traduit par </w:t>
      </w:r>
      <w:r>
        <w:rPr>
          <w:b/>
          <w:lang w:val="fr_FR" w:bidi="fr_FR"/>
        </w:rPr>
        <w:t>mauvais</w:t>
      </w:r>
      <w:r>
        <w:rPr>
          <w:lang w:val="fr_FR" w:bidi="fr_FR"/>
        </w:rPr>
        <w:t xml:space="preserve">. Voir le Glossaire principal pour plus d'informations sur la </w:t>
      </w:r>
      <w:r>
        <w:rPr>
          <w:lang w:val="fr_FR" w:bidi="fr_FR"/>
        </w:rPr>
        <w:t>méchanceté</w:t>
      </w:r>
      <w:r>
        <w:rPr>
          <w:lang w:val="fr_FR" w:bidi="fr_FR"/>
        </w:rPr>
        <w:t xml:space="preserve"> ou le </w:t>
      </w:r>
      <w:r>
        <w:rPr>
          <w:lang w:val="fr_FR" w:bidi="fr_FR"/>
        </w:rPr>
        <w:t>mal</w:t>
      </w:r>
      <w:r>
        <w:rPr>
          <w:lang w:val="fr_FR" w:bidi="fr_FR"/>
        </w:rPr>
        <w:t>.</w:t>
      </w:r>
    </w:p>
    <w:p>
      <w:pPr/>
      <w:r>
        <w:rPr>
          <w:lang w:val="fr_FR" w:bidi="fr_FR"/>
        </w:rPr>
      </w:r>
      <w:r>
        <w:rPr>
          <w:lang w:val="fr_FR" w:bidi="fr_FR"/>
        </w:rPr>
        <w:t xml:space="preserve">Jésus dit que le serviteur mauvais sera puni de la même manière que Dieu punit les </w:t>
      </w:r>
      <w:r>
        <w:rPr>
          <w:b/>
          <w:lang w:val="fr_FR" w:bidi="fr_FR"/>
        </w:rPr>
        <w:t>hypocrites</w:t>
      </w:r>
      <w:r>
        <w:rPr>
          <w:lang w:val="fr_FR" w:bidi="fr_FR"/>
        </w:rPr>
        <w:t xml:space="preserve">. Les hypocrites veulent que les gens remarquent leurs bonnes œuvres comme jeûner, donner de l'argent aux pauvres ou prier. Le mot hypocrite dans la langue d'origine signifie un acteur dans le cinéma qui fait semblant d'être quelqu'un qu'il n'est pas. Dans ce contexte, un hypocrite est quelqu'un qui a l'air bon à l'extérieur, mais qui, à l'intérieur, n'aime pas vraiment Dieu. Voir le glossaire principal pour une définition plus complète du mot </w:t>
      </w:r>
      <w:r>
        <w:rPr>
          <w:lang w:val="fr_FR" w:bidi="fr_FR"/>
        </w:rPr>
        <w:t>hypocrite</w:t>
      </w:r>
      <w:r>
        <w:rPr>
          <w:lang w:val="fr_FR" w:bidi="fr_FR"/>
        </w:rPr>
        <w:t>.</w:t>
      </w:r>
    </w:p>
    <w:p>
      <w:pPr/>
      <w:r>
        <w:rPr>
          <w:lang w:val="fr_FR" w:bidi="fr_FR"/>
        </w:rPr>
      </w:r>
      <w:r>
        <w:rPr>
          <w:lang w:val="fr_FR" w:bidi="fr_FR"/>
        </w:rPr>
        <w:t xml:space="preserve">Dans le lieu où Dieu juge les hypocrites, il y aura des </w:t>
      </w:r>
      <w:r>
        <w:rPr>
          <w:b/>
          <w:lang w:val="fr_FR" w:bidi="fr_FR"/>
        </w:rPr>
        <w:t>pleurs et des grincements de dents</w:t>
      </w:r>
      <w:r>
        <w:rPr>
          <w:lang w:val="fr_FR" w:bidi="fr_FR"/>
        </w:rPr>
        <w:t xml:space="preserve">. Les </w:t>
      </w:r>
      <w:r>
        <w:rPr>
          <w:b/>
          <w:lang w:val="fr_FR" w:bidi="fr_FR"/>
        </w:rPr>
        <w:t>pleurs</w:t>
      </w:r>
      <w:r>
        <w:rPr>
          <w:lang w:val="fr_FR" w:bidi="fr_FR"/>
        </w:rPr>
        <w:t xml:space="preserve"> font référence au son fort que font les personnes quand elles ont beaucoup de chagrin ou de tristesse. Le fait de </w:t>
      </w:r>
      <w:r>
        <w:rPr>
          <w:b/>
          <w:lang w:val="fr_FR" w:bidi="fr_FR"/>
        </w:rPr>
        <w:t>grincer des dents</w:t>
      </w:r>
      <w:r>
        <w:rPr>
          <w:lang w:val="fr_FR" w:bidi="fr_FR"/>
        </w:rPr>
        <w:t xml:space="preserve"> fait référence au fait de serrer fort les dents à cause de la douleur, de la colère et de l'amertume. Utilisez le même mot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25:1–13</w:t>
      </w:r>
      <w:r>
        <w:rPr>
          <w:lang w:val="fr_FR" w:bidi="fr_FR"/>
        </w:rPr>
      </w:r>
    </w:p>
    <w:p>
      <w:pPr>
        <w:pStyle w:val="Heading3"/>
      </w:pPr>
      <w:r>
        <w:rPr>
          <w:lang w:val="fr_FR" w:bidi="fr_FR"/>
        </w:rPr>
        <w:t>Écouter et Cœur</w:t>
      </w:r>
    </w:p>
    <w:p>
      <w:pPr/>
      <w:r>
        <w:rPr>
          <w:lang w:val="fr_FR" w:bidi="fr_FR"/>
        </w:rPr>
      </w:r>
      <w:r>
        <w:rPr>
          <w:lang w:val="fr_FR" w:bidi="fr_FR"/>
        </w:rPr>
        <w:t>Écoutez Matthieu 25.1–13.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Ici Jésus partage une deuxième parabole sur le fait d'être prêt au moment où il revient. Il parle probablement à ses douze disciples les plus proches, parce qu'il était dit plus tôt que les disciples venaient à lui en privé. Jésus dit : « Alors », ce qui signifie au moment où les événements dont il venait de parler ont lieu, quand le Fils de l'homme vient pour régner en tant que Seigneur. Il dit que le royaume des cieux, le royaume de Dieu, sera comme dix jeunes femmes non mariées qui ont pris leurs lampes à huile et sont allées dans la maison d'une mariée pour attendre avec elle son marié.</w:t>
      </w:r>
    </w:p>
    <w:p>
      <w:pPr/>
      <w:r>
        <w:rPr>
          <w:lang w:val="fr_FR" w:bidi="fr_FR"/>
        </w:rPr>
      </w:r>
      <w:r>
        <w:rPr>
          <w:lang w:val="fr_FR" w:bidi="fr_FR"/>
        </w:rPr>
        <w:t>Les jeunes femmes non mariées étaient probablement des amies ou des parents du marié ou de la mariée. Dans la culture à cette époque, la famille de la mariée accueillaient les invités au mariage jusqu'à ce que le marié vienne pour prendre la mariée et l'apporter dans la maison de son père où ils auraient la cérémonie de mariage et un festin. Les jeunes femmes étaient censées marcher avec le marié vers sa maison, en portant leurs lampes pour éclairer le chemin devant eux. Le mot utilisé pour lampe ici peut aussi signifier des torches.</w:t>
      </w:r>
    </w:p>
    <w:p>
      <w:pPr/>
      <w:r>
        <w:rPr>
          <w:lang w:val="fr_FR" w:bidi="fr_FR"/>
        </w:rPr>
      </w:r>
      <w:r>
        <w:rPr>
          <w:lang w:val="fr_FR" w:bidi="fr_FR"/>
        </w:rPr>
        <w:t>Arrêtez-vous et discutez en équipe de la façon dont votre culture se prépare pour les mariages. Quels sont les différents rôles qu'ont les gens et quels sont leurs titres ? Quelle est la partie la plus importante du mariage ?</w:t>
      </w:r>
    </w:p>
    <w:p>
      <w:pPr/>
      <w:r>
        <w:rPr>
          <w:lang w:val="fr_FR" w:bidi="fr_FR"/>
        </w:rPr>
      </w:r>
      <w:r>
        <w:rPr>
          <w:lang w:val="fr_FR" w:bidi="fr_FR"/>
        </w:rPr>
        <w:t xml:space="preserve">Vous voudrez peut-être vous arrêter et montrer à votre équipe une image d'une lampe à huile et d'une torche. </w:t>
      </w:r>
    </w:p>
    <w:p>
      <w:pPr/>
      <w:r>
        <w:rPr>
          <w:lang w:val="fr_FR" w:bidi="fr_FR"/>
        </w:rPr>
      </w:r>
      <w:r>
        <w:rPr>
          <w:lang w:val="fr_FR" w:bidi="fr_FR"/>
        </w:rPr>
        <w:t>Jésus dit que cinq des jeunes femmes, ou la moitié d'entre elles, étaient assez sages pour apporter de l'huile supplémentaire pour leurs lampes, mais cinq étaient trop insensés pour planifier à l'avance et se préparer avec de l'huile supplémentaire. La Bible compare souvent des personnes insensées et des personnes sages. Dans ce cas, une personne sage est quelqu'un qui planifie à l'avance et se prépare à être prêt même si quelque chose d'inattendu se produit. Une personne insensée est quelqu'un qui ne planifie pas à l'avance et ne se prépare pas.</w:t>
      </w:r>
    </w:p>
    <w:p>
      <w:pPr/>
      <w:r>
        <w:rPr>
          <w:lang w:val="fr_FR" w:bidi="fr_FR"/>
        </w:rPr>
      </w:r>
      <w:r>
        <w:rPr>
          <w:lang w:val="fr_FR" w:bidi="fr_FR"/>
        </w:rPr>
        <w:t xml:space="preserve">Arrêtez-vous et discutez avec votre équipe de certaines histoires dans votre culture au sujet de personnes qui sont sages ou insensées. Comment les personnes sages parlent-elles et agissent-elles dans vos histoires ? Comment les personnes insensées parlent-elles et agissent-elles dans vos histoires ? </w:t>
      </w:r>
    </w:p>
    <w:p>
      <w:pPr/>
      <w:r>
        <w:rPr>
          <w:lang w:val="fr_FR" w:bidi="fr_FR"/>
        </w:rPr>
      </w:r>
      <w:r>
        <w:rPr>
          <w:lang w:val="fr_FR" w:bidi="fr_FR"/>
        </w:rPr>
        <w:t>Dans cette histoire, quelque chose retarde le marié et les jeunes femmes se fatiguent toutes et s'endorment. Au milieu de la nuit, quelqu'un crie, ou crie : « Voici le marié ! Sortez pour le rencontrer. » Puis toutes ces jeunes femmes préparent les mèches de leurs lampes pour qu'elles brûlent bien. Les insensés demandent aux sages de leur donner de l'huile parce que leurs lampes sont à court d'huile et arrêteront bientôt de donner de la lumière. Les jeunes femmes sages répondent que puisqu'il n'y aura pas assez d'huile pour elles toutes, ceux qui n'ont pas apporté d'huile supplémentaire devraient aller trouver les personnes qui vendent de l'huile et en achètent pour elles-mêmes. Dans cette culture à cette époque, les gens auraient gardé leurs magasins ouverts pendant un mariage. Il serait donc possible d'acheter de l'huile même au milieu de la nuit. Pendant que les jeunes femmes insensées sont absentes pour acheter de l'huile, le marié arrive et les jeunes femmes sages qui étaient prêtes vont dans sa maison avec lui pour le festin de mariage et ses serviteurs ferment la porte.</w:t>
      </w:r>
    </w:p>
    <w:p>
      <w:pPr/>
      <w:r>
        <w:rPr>
          <w:lang w:val="fr_FR" w:bidi="fr_FR"/>
        </w:rPr>
      </w:r>
      <w:r>
        <w:rPr>
          <w:lang w:val="fr_FR" w:bidi="fr_FR"/>
        </w:rPr>
        <w:t xml:space="preserve">Jésus compare souvent le royaume des cieux à un mariage, et le festin est la partie la plus importante. Plus tôt dans Matthieu, il avait également parlé de combien il est important d'être prêt pour le festin, parce qu'après que les serviteurs aient fermé la porte, il est trop tard pour apporter des modifications. </w:t>
      </w:r>
    </w:p>
    <w:p>
      <w:pPr/>
      <w:r>
        <w:rPr>
          <w:lang w:val="fr_FR" w:bidi="fr_FR"/>
        </w:rPr>
      </w:r>
      <w:r>
        <w:rPr>
          <w:lang w:val="fr_FR" w:bidi="fr_FR"/>
        </w:rPr>
        <w:t>Arrêtez-vous et discutez avec votre équipe à quoi ressemblent les festins de mariage dans votre culture. Qui est invité ? Comment l'hôte du festin agit-il ? Comment les invités agissent-ils ? Quel comportement pourrait faire en sorte que l'hôte d'un festin éloigne quelqu'un de sa maison ?</w:t>
      </w:r>
    </w:p>
    <w:p>
      <w:pPr/>
      <w:r>
        <w:rPr>
          <w:lang w:val="fr_FR" w:bidi="fr_FR"/>
        </w:rPr>
      </w:r>
      <w:r>
        <w:rPr>
          <w:lang w:val="fr_FR" w:bidi="fr_FR"/>
        </w:rPr>
        <w:t>Après que le serviteur ait fermé la porte, les jeunes femmes insensées sont venues vers la maison du marié et frappent à la porte en disant : « Seigneur, Seigneur, ouvre-nous ». Quand ils disent Seigneur deux fois, ils sont en train d'être polis et montrent que le marié est supérieur à eux. Mais il est trop tard. Le marié dit : « En vérité, je vous le dis », ce qui signifie que ses paroles sont vraies et définitives : « Je ne vous connais pas ». Dans la culture juive à cette époque, une personne serait probablement encore autorisée à entrer au festin de mariage même si elle arrivait en retard. La fermeture de la porte ici et la décision du marié de ne pas laisser les filles insensées entrer dans le festin auraient donc été surprenantes. L'histoire de Jésus montre qu'il viendra un moment où il sera trop tard pour le rejoindre.</w:t>
      </w:r>
    </w:p>
    <w:p>
      <w:pPr/>
      <w:r>
        <w:rPr>
          <w:lang w:val="fr_FR" w:bidi="fr_FR"/>
        </w:rPr>
      </w:r>
      <w:r>
        <w:rPr>
          <w:lang w:val="fr_FR" w:bidi="fr_FR"/>
        </w:rPr>
        <w:t>Arrêtez-vous et discutez avec votre équipe de la façon dont votre culture répond à une personne qui arrive en retard à un festin.</w:t>
      </w:r>
    </w:p>
    <w:p>
      <w:pPr/>
      <w:r>
        <w:rPr>
          <w:lang w:val="fr_FR" w:bidi="fr_FR"/>
        </w:rPr>
      </w:r>
      <w:r>
        <w:rPr>
          <w:lang w:val="fr_FR" w:bidi="fr_FR"/>
        </w:rPr>
        <w:t>Le marié connaissait probablement les jeunes femmes parce qu'elles auraient été ses amies ou sa famille ou ceux de sa mariée. Quand il dit : « Je ne vous connais pas » ici, cela signifie plus que ne pas savoir qui elles sont. La chose importante dans cette histoire est que le marié connaît ces jeunes femmes qui sont prêtes quand il arrive et il ne connaît pas ces jeunes femmes qui ne sont pas prêtes. De plus, quand le marié ferme la porte, il est trop tard pour rejoindre le festin. Plus tôt dans le livre de Matthieu, Jésus avait utilisé ces mêmes mots « Je ne vous connais pas » pour décrire les personnes qui disent qu'elles suivent Jésus, mais ne sont pas ses vrais disciples.</w:t>
      </w:r>
    </w:p>
    <w:p>
      <w:pPr/>
      <w:r>
        <w:rPr>
          <w:lang w:val="fr_FR" w:bidi="fr_FR"/>
        </w:rPr>
      </w:r>
      <w:r>
        <w:rPr>
          <w:lang w:val="fr_FR" w:bidi="fr_FR"/>
        </w:rPr>
        <w:t>Arrêtez-vous et discutez avec votre équipe s'il y a des situations dans votre culture où une personne manquerait quelque chose parce qu'elle ne s'était pas préparée ou était arrivée en retard. Comment les gens communiquent-ils à quelqu'un qu'ils ne sont plus les bienvenus ?</w:t>
      </w:r>
    </w:p>
    <w:p>
      <w:pPr/>
      <w:r>
        <w:rPr>
          <w:lang w:val="fr_FR" w:bidi="fr_FR"/>
        </w:rPr>
      </w:r>
      <w:r>
        <w:rPr>
          <w:lang w:val="fr_FR" w:bidi="fr_FR"/>
        </w:rPr>
        <w:t xml:space="preserve">Jésus termine la parabole en avertissant ses disciples de veiller attentivement parce qu'ils ne savent pas le jour ou l'heure où Jésus reviendra. Ils doivent donc toujours être prêts. Dans ce cas présent, veiller ne signifie pas rester éveillé, parce que toutes les jeunes femmes dans l'histoire s'endorment, mais celles qui étaient prêtes étaient quand même autorisées à entrer dans le festin. Ici, veiller semble signifier rester prêt, de sorte que peu importe le moment où Jésus revient, ses disciples sont prêts. Dans d'autres histoires dans Matthieu et les autres Évangiles, Jésus en dit plus sur la façon dont ses disciples peuvent être prêts pour son retour. </w:t>
      </w:r>
    </w:p>
    <w:p>
      <w:pPr/>
      <w:r>
        <w:rPr>
          <w:lang w:val="fr_FR" w:bidi="fr_FR"/>
        </w:rPr>
      </w:r>
      <w:r>
        <w:rPr>
          <w:lang w:val="fr_FR" w:bidi="fr_FR"/>
        </w:rPr>
        <w:t xml:space="preserve">Arrêtez-vous et discutez avec votre équipe d'histoires de votre culture sur le fait de rester prêt pour un événement qui pourrait se produire à tout moment.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Jésus parle à ses douze disciples les plus proches, leur expliquant à quoi cela ressemblera quand il reviendra pour régner en tant que Seigneur du royaume de Dieu. Il raconte une histoire pour illustrer à quoi cela ressemblera.</w:t>
      </w:r>
    </w:p>
    <w:p>
      <w:pPr/>
      <w:r>
        <w:rPr>
          <w:lang w:val="fr_FR" w:bidi="fr_FR"/>
        </w:rPr>
      </w:r>
      <w:r>
        <w:rPr>
          <w:b/>
          <w:lang w:val="fr_FR" w:bidi="fr_FR"/>
        </w:rPr>
        <w:t>Deuxième partie :</w:t>
      </w:r>
      <w:r>
        <w:rPr>
          <w:lang w:val="fr_FR" w:bidi="fr_FR"/>
        </w:rPr>
        <w:t xml:space="preserve"> Dix jeunes femmes non mariées ont pris leurs lampes et sont allées attendre que le marié prenne sa mariée et l'apporte dans sa maison pour la cérémonie de mariage et le festin. Les jeunes femmes sages portaient des bocaux d'huile supplémentaires pour leurs lampes, mais les insensés ne le faisaient pas. Quelque chose a retardé le marié, de sorte que les jeunes femmes se sont toutes fatiguées et se sont endormies. Au milieu de la nuit, quelqu'un crie que le marié venait. Les jeunes femmes se sont réveillées et ont préparé leurs mèches pour qu'elles puissent allumer leurs lampes. Les jeunes femmes insensées demandent de l'huile aux sages puisqu'elles n'en ont pas apporté, mais les jeunes femmes sages disent qu'il n'y en aurait pas assez pour elles toutes. Elles disent donc aux jeunes femmes insensées d'aller acheter de l'huile à quelqu'un qui en vend. </w:t>
      </w:r>
    </w:p>
    <w:p>
      <w:pPr/>
      <w:r>
        <w:rPr>
          <w:lang w:val="fr_FR" w:bidi="fr_FR"/>
        </w:rPr>
      </w:r>
      <w:r>
        <w:rPr>
          <w:b/>
          <w:lang w:val="fr_FR" w:bidi="fr_FR"/>
        </w:rPr>
        <w:t>Troisième partie :</w:t>
      </w:r>
      <w:r>
        <w:rPr>
          <w:lang w:val="fr_FR" w:bidi="fr_FR"/>
        </w:rPr>
        <w:t xml:space="preserve"> Pendant que les jeunes femmes insensées étaient absentes pour acheter de l'huile, le marié est arrivé et les femmes sages ont marché avec lui vers la maison de son père et sont entrées dans la maison pour festoyer. Les serviteurs ferment la porte de la maison du marié.</w:t>
      </w:r>
    </w:p>
    <w:p>
      <w:pPr/>
      <w:r>
        <w:rPr>
          <w:lang w:val="fr_FR" w:bidi="fr_FR"/>
        </w:rPr>
      </w:r>
      <w:r>
        <w:rPr>
          <w:b/>
          <w:lang w:val="fr_FR" w:bidi="fr_FR"/>
        </w:rPr>
        <w:t>Quatrième partie :</w:t>
      </w:r>
      <w:r>
        <w:rPr>
          <w:lang w:val="fr_FR" w:bidi="fr_FR"/>
        </w:rPr>
        <w:t xml:space="preserve"> Les jeunes femmes insensées reviennent d'avoir acheté de l'huile et frappent à la porte en disant : « Seigneur, Seigneur, ouvre-nous ! » mais le marié dit : « En vérité, je vous le dis, je ne vous connais pas ».</w:t>
      </w:r>
    </w:p>
    <w:p>
      <w:pPr/>
      <w:r>
        <w:rPr>
          <w:lang w:val="fr_FR" w:bidi="fr_FR"/>
        </w:rPr>
      </w:r>
      <w:r>
        <w:rPr>
          <w:b/>
          <w:lang w:val="fr_FR" w:bidi="fr_FR"/>
        </w:rPr>
        <w:t>Cinquième partie :</w:t>
      </w:r>
      <w:r>
        <w:rPr>
          <w:lang w:val="fr_FR" w:bidi="fr_FR"/>
        </w:rPr>
        <w:t xml:space="preserve"> Jésus dit à ses disciples de veiller attentivement parce que l'on ne sait pas quel jour ou quelle heure le Fils de l'homme reviendra pour régner en tant que Seigneur du royaume de Dieu.</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Dix jeunes femmes</w:t>
      </w:r>
    </w:p>
    <w:p>
      <w:pPr>
        <w:pStyle w:val="ListBullet"/>
        <w:spacing w:line="240" w:lineRule="auto"/>
        <w:ind w:left="720"/>
      </w:pPr>
      <w:r>
        <w:rPr>
          <w:lang w:val="fr_FR" w:bidi="fr_FR"/>
        </w:rPr>
      </w:r>
      <w:r>
        <w:rPr>
          <w:lang w:val="fr_FR" w:bidi="fr_FR"/>
        </w:rPr>
        <w:t>Un marié</w:t>
      </w:r>
    </w:p>
    <w:p>
      <w:pPr>
        <w:pStyle w:val="ListBullet"/>
        <w:spacing w:line="240" w:lineRule="auto"/>
        <w:ind w:left="720"/>
      </w:pPr>
      <w:r>
        <w:rPr>
          <w:lang w:val="fr_FR" w:bidi="fr_FR"/>
        </w:rPr>
      </w:r>
      <w:r>
        <w:rPr>
          <w:lang w:val="fr_FR" w:bidi="fr_FR"/>
        </w:rPr>
        <w:t>Quelqu'un qui crie quand le marié arrive</w:t>
      </w:r>
    </w:p>
    <w:p>
      <w:pPr>
        <w:pStyle w:val="ListBullet"/>
        <w:spacing w:line="240" w:lineRule="auto"/>
        <w:ind w:left="720"/>
      </w:pPr>
      <w:r>
        <w:rPr>
          <w:lang w:val="fr_FR" w:bidi="fr_FR"/>
        </w:rPr>
      </w:r>
      <w:r>
        <w:rPr>
          <w:lang w:val="fr_FR" w:bidi="fr_FR"/>
        </w:rPr>
        <w:t>Les serviteurs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Rappelez-vous que plus tôt les douze disciples de Jésus étaient venus à lui pour lui poser des questions en privé. Jésus parle donc avec eux quand il raconte cette histoire. Ici, il raconte une deuxième parabole sur le fait d'être prêt quand le Fils de l'homme reviendra pour régner en tant que Seigneur du royaume de Dieu.</w:t>
      </w:r>
    </w:p>
    <w:p>
      <w:pPr/>
      <w:r>
        <w:rPr>
          <w:lang w:val="fr_FR" w:bidi="fr_FR"/>
        </w:rPr>
      </w:r>
      <w:r>
        <w:rPr>
          <w:lang w:val="fr_FR" w:bidi="fr_FR"/>
        </w:rPr>
        <w:t>Le cadre ne change pas, mais il serait utile de représenter la parabole que Jésus raconte.</w:t>
      </w:r>
    </w:p>
    <w:p>
      <w:pPr/>
      <w:r>
        <w:rPr>
          <w:lang w:val="fr_FR" w:bidi="fr_FR"/>
        </w:rPr>
      </w:r>
      <w:r>
        <w:rPr>
          <w:lang w:val="fr_FR" w:bidi="fr_FR"/>
        </w:rPr>
        <w:t>C'est probablement la fin de la soirée quand cette histoire commence. Dix jeunes femmes attendent dans la maison d'une mariée que le marié vienne la chercher pour leur cérémonie de mariage. Les jeunes femmes sont habillées pour un mariage et elles portent toutes des lampes à huile ou des torches. Cinq des jeunes femmes portent aussi un pot d'huile supplémentaire pour leurs lampes, mais pas les cinq autres.</w:t>
      </w:r>
    </w:p>
    <w:p>
      <w:pPr/>
      <w:r>
        <w:rPr>
          <w:lang w:val="fr_FR" w:bidi="fr_FR"/>
        </w:rPr>
      </w:r>
      <w:r>
        <w:rPr>
          <w:lang w:val="fr_FR" w:bidi="fr_FR"/>
        </w:rPr>
        <w:t xml:space="preserve">Quelque chose retarde le marié. Toutes les jeunes femmes deviennent de plus en plus fatiguées et elles finissent par toutes s'endormir. </w:t>
      </w:r>
    </w:p>
    <w:p>
      <w:pPr/>
      <w:r>
        <w:rPr>
          <w:lang w:val="fr_FR" w:bidi="fr_FR"/>
        </w:rPr>
      </w:r>
      <w:r>
        <w:rPr>
          <w:lang w:val="fr_FR" w:bidi="fr_FR"/>
        </w:rPr>
        <w:t xml:space="preserve">Dans l'histoire, Jésus dit qu'à minuit, c'est-à-dire très tard dans la nuit, quelqu'un crie : « Voici le marié ! » Le mot crier ici ne veut pas dire que la personne pleurait de tristesse, mais que la personne dit les mots avec une voix forte. </w:t>
      </w:r>
    </w:p>
    <w:p>
      <w:pPr/>
      <w:r>
        <w:rPr>
          <w:lang w:val="fr_FR" w:bidi="fr_FR"/>
        </w:rPr>
      </w:r>
      <w:r>
        <w:rPr>
          <w:lang w:val="fr_FR" w:bidi="fr_FR"/>
        </w:rPr>
        <w:t>Dans l'histoire, toutes les filles se réveillent et taillent leurs lampes, ce qui signifie qu'elles préparent le mèche des lampes pour pouvoir les allumer. En français, tailler une mèche pourrait signifier la couper plus court, mais dans cette histoire, ils n'ont probablement pas coupé leurs mèches, mais les ont ajustées de manière différente.</w:t>
      </w:r>
    </w:p>
    <w:p>
      <w:pPr/>
      <w:r>
        <w:rPr>
          <w:lang w:val="fr_FR" w:bidi="fr_FR"/>
        </w:rPr>
      </w:r>
      <w:r>
        <w:rPr>
          <w:lang w:val="fr_FR" w:bidi="fr_FR"/>
        </w:rPr>
        <w:t xml:space="preserve">Les cinq jeunes femmes insensées qui n'avaient pas planifié à l'avance et n'ont pas apporté de l'huile supplémentaire réalisent que leurs lampes s'éteindront bientôt. Elles demandent donc aux cinq jeunes femmes sages de leur donner de l'huile. Les cinq jeunes femmes sages répondent qu'il n'y aura pas assez d'huile pour elles toutes. Elles disent donc aux jeunes femmes insensées d'aller trouver quelqu'un qui vend de l'huile et leur en acheter en plus. </w:t>
      </w:r>
    </w:p>
    <w:p>
      <w:pPr/>
      <w:r>
        <w:rPr>
          <w:lang w:val="fr_FR" w:bidi="fr_FR"/>
        </w:rPr>
      </w:r>
      <w:r>
        <w:rPr>
          <w:lang w:val="fr_FR" w:bidi="fr_FR"/>
        </w:rPr>
        <w:t>Pendant que les jeunes femmes insensées sont absentes, le marié arrive et les jeunes femmes sages marchent avec lui, tenant leurs lampes pour éclairer le chemin. Quand ils arrivent à la maison du père du marié, ils vont pour festoyer avec lui et tous ceux qui se sont rassemblés pour le mariage. Puis les serviteurs ferment la porte de la maison.</w:t>
      </w:r>
    </w:p>
    <w:p>
      <w:pPr/>
      <w:r>
        <w:rPr>
          <w:lang w:val="fr_FR" w:bidi="fr_FR"/>
        </w:rPr>
      </w:r>
      <w:r>
        <w:rPr>
          <w:lang w:val="fr_FR" w:bidi="fr_FR"/>
        </w:rPr>
        <w:t>Plus tard, les jeunes femmes insensées arrivent à la maison du marié après avoir acheté de l'huile, et elles frappent à la porte en disant : « Seigneur, Seigneur, ouvre-nous », mais le marié vient et leur dit : « En vérité, je vous le dis, je ne vous connais pas ».</w:t>
      </w:r>
    </w:p>
    <w:p>
      <w:pPr/>
      <w:r>
        <w:rPr>
          <w:lang w:val="fr_FR" w:bidi="fr_FR"/>
        </w:rPr>
      </w:r>
      <w:r>
        <w:rPr>
          <w:lang w:val="fr_FR" w:bidi="fr_FR"/>
        </w:rPr>
        <w:t>L'histoire est maintenant terminée et Jésus dit à ses disciples de veiller attentivement, parce qu'ils ne connaissent pas le jour ou l'heure. Il parle du jour ou de l'heure où Jésus reviendra pour régner en tant que Seigneur du royaume de Dieu.</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de Jésus</w:t>
      </w:r>
    </w:p>
    <w:p>
      <w:pPr>
        <w:pStyle w:val="ListBullet"/>
        <w:spacing w:line="240" w:lineRule="auto"/>
        <w:ind w:left="720"/>
      </w:pPr>
      <w:r>
        <w:rPr>
          <w:lang w:val="fr_FR" w:bidi="fr_FR"/>
        </w:rPr>
      </w:r>
      <w:r>
        <w:rPr>
          <w:lang w:val="fr_FR" w:bidi="fr_FR"/>
        </w:rPr>
        <w:t>Dix jeunes femmes</w:t>
      </w:r>
    </w:p>
    <w:p>
      <w:pPr>
        <w:pStyle w:val="ListBullet"/>
        <w:spacing w:line="240" w:lineRule="auto"/>
        <w:ind w:left="720"/>
      </w:pPr>
      <w:r>
        <w:rPr>
          <w:lang w:val="fr_FR" w:bidi="fr_FR"/>
        </w:rPr>
      </w:r>
      <w:r>
        <w:rPr>
          <w:lang w:val="fr_FR" w:bidi="fr_FR"/>
        </w:rPr>
        <w:t>Un marié</w:t>
      </w:r>
    </w:p>
    <w:p>
      <w:pPr>
        <w:pStyle w:val="ListBullet"/>
        <w:spacing w:line="240" w:lineRule="auto"/>
        <w:ind w:left="720"/>
      </w:pPr>
      <w:r>
        <w:rPr>
          <w:lang w:val="fr_FR" w:bidi="fr_FR"/>
        </w:rPr>
      </w:r>
      <w:r>
        <w:rPr>
          <w:lang w:val="fr_FR" w:bidi="fr_FR"/>
        </w:rPr>
        <w:t>Quelqu'un qui crie quand le marié arrive</w:t>
      </w:r>
    </w:p>
    <w:p>
      <w:pPr>
        <w:pStyle w:val="ListBullet"/>
        <w:spacing w:line="240" w:lineRule="auto"/>
        <w:ind w:left="720"/>
      </w:pPr>
      <w:r>
        <w:rPr>
          <w:lang w:val="fr_FR" w:bidi="fr_FR"/>
        </w:rPr>
      </w:r>
      <w:r>
        <w:rPr>
          <w:lang w:val="fr_FR" w:bidi="fr_FR"/>
        </w:rPr>
        <w:t>Les serviteurs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Jésus parle à ses douze disciples les plus proches. Il leur raconte une deuxième parabole sur le fait d'être prêt pour le moment où le Fils de l'homme reviendra pour régner en tant que Seigneur du royaume de Dieu. Il dit que le royaume des cieux est comme dix jeunes femmes non mariées qui ont pris leurs lampes et ont attendu le marié. Cinq des jeunes femmes étaient sages et ont apporté des vases d'huile supplémentaires avec elles, mais cinq d'entre elles étaient insensés et ne l'ont pas fait.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une jeune femme sage : « Que ressentez-vous ? » Vous entendrez peut-être quelque chose comme : « J'ai tellement hâte pour la venue du marié ! Je suis heureuse d'avoir apporté de l'huile supplémentaire au cas où j'en aurais besoin » ou « J'espère que le marié ne prendra pas trop de temps, mais si c'est le cas, j'ai de l'huile supplémentaire. Tout ira donc bien ».</w:t>
      </w:r>
    </w:p>
    <w:p>
      <w:pPr>
        <w:pStyle w:val="ListBullet"/>
        <w:spacing w:line="240" w:lineRule="auto"/>
        <w:ind w:left="720"/>
      </w:pPr>
      <w:r>
        <w:rPr>
          <w:lang w:val="fr_FR" w:bidi="fr_FR"/>
        </w:rPr>
      </w:r>
      <w:r>
        <w:rPr>
          <w:lang w:val="fr_FR" w:bidi="fr_FR"/>
        </w:rPr>
        <w:t>Demandez à l'un des acteurs qui jouent une jeune femme insensée : « Que ressentez-vous ? » Vous entendrez peut-être quelque chose comme : « J'espère que le marié ne prendra pas trop longtemps » ou « Je me demande pourquoi les autres jeunes femmes ont apporté de l'huile supplémentaire ? Le marié devrait bientôt être ici » ou « Je n'ai pas assez d'huile, mais si j'en ai besoin en plus, je peux probablement en obtenir de l'une des autres jeunes femmes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Le marié arrive et toutes les jeunes femmes préparent leurs lampes. Les jeunes femmes insensées demandent aux jeunes femmes sages de leur donner de l'huile pour leurs lampes parce qu'elles seront bientôt à court.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une jeune femme sage : « Que ressentez-vous ? » Vous entendrez peut-être quelque chose comme : « Je suis si heureuse d'avoir apporté de l'huile supplémentaire ! » ou « Je ne peux pas partager mon huile avec les autres jeunes femmes parce que je n'en aurai pas assez non plus et je serai en retard pour le mariage » ou « Je savais que quelque chose de semblable pouvait se produire, et c'est exactement pourquoi je me suis préparée à l'avance à avoir de l'huile supplémentaire ».</w:t>
      </w:r>
    </w:p>
    <w:p>
      <w:pPr>
        <w:pStyle w:val="ListBullet"/>
        <w:spacing w:line="240" w:lineRule="auto"/>
        <w:ind w:left="720"/>
      </w:pPr>
      <w:r>
        <w:rPr>
          <w:lang w:val="fr_FR" w:bidi="fr_FR"/>
        </w:rPr>
      </w:r>
      <w:r>
        <w:rPr>
          <w:lang w:val="fr_FR" w:bidi="fr_FR"/>
        </w:rPr>
        <w:t>Demandez à l'un des acteurs qui jouent une jeune femme insensée : « Que ressentez-vous ? » Vous entendrez peut-être quelque chose comme : « J'aimerais avoir apporté de l'huile supplémentaire. Je ne pensais pas que le marié prendrait si longtemps » ou « Je n'aurais pas dû m'attendre à obtenir de l'huile des autres jeunes femmes. J'aurais dû apporter la mienne » ou « J'espère pouvoir acheter plus d'huile rapidement pour ne pas être en retard pour le mariage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Les jeunes femmes insensées arrivent à la maison du marié après avoir acheté de l'huile et frappent à la porte en disant : « Seigneur, Seigneur, ouvre-nous », mais le marié dit : « En vérité, je vous le dis, je ne vous connais pas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 xml:space="preserve">Demandez à l'un des acteurs qui jouent une jeune femme sage : « Que ressentez-vous ? » Vous entendrez peut-être quelque chose comme : « Je suis si soulagée d'avoir été prête quand le marié est venu ! » ou « Je serais si triste si je ne m'étais pas préparé et si j'avais été refusée au festin de mariage comme ces jeunes femmes ! » </w:t>
      </w:r>
    </w:p>
    <w:p>
      <w:pPr>
        <w:pStyle w:val="ListBullet"/>
        <w:spacing w:line="240" w:lineRule="auto"/>
        <w:ind w:left="720"/>
      </w:pPr>
      <w:r>
        <w:rPr>
          <w:lang w:val="fr_FR" w:bidi="fr_FR"/>
        </w:rPr>
      </w:r>
      <w:r>
        <w:rPr>
          <w:lang w:val="fr_FR" w:bidi="fr_FR"/>
        </w:rPr>
        <w:t xml:space="preserve">Demandez à l'un des acteurs qui jouent une jeune femme insensée : « Que ressentez-vous ? » Vous entendrez peut-être quelque chose comme : « Je ne peux pas le croire ! Je sais que je ne me suis pas bien préparée, mais je ne pensais pas que je manquerais le mariage ! » ou « Je regrette tellement de ne pas m'être préparée à l'avance comme les autres jeunes femmes ! J'aimerais être à l'intérieur en train de profiter du festin avec le reste des invités au mariage, mais il est maintenant trop tard ! » </w:t>
      </w:r>
    </w:p>
    <w:p>
      <w:pPr/>
      <w:r>
        <w:rPr>
          <w:lang w:val="fr_FR" w:bidi="fr_FR"/>
        </w:rPr>
      </w:r>
      <w:r>
        <w:rPr>
          <w:lang w:val="fr_FR" w:bidi="fr_FR"/>
        </w:rPr>
        <w:t xml:space="preserve">Après avoir fini la parabole, Jésus dit à ses disciples de veiller attentivement parce qu'ils ne connaissent pas le jour ou l'heure.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quelque chose comme : « Je ne me rendais pas compte qu'un moment viendrait où les portes du festin seront fermées et qu'il sera trop tard pour entrer ! » ou « Il serait terrible d'avoir l'accès au festin de mariage refusé, comme ces jeunes femmes insensées. Je dois me tenir prêt. Je serai donc comme les jeunes femmes sages qui ont pu rejoindre le marié au festin de mariage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le </w:t>
      </w:r>
      <w:r>
        <w:rPr>
          <w:b/>
          <w:lang w:val="fr_FR" w:bidi="fr_FR"/>
        </w:rPr>
        <w:t>royaume des cieux</w:t>
      </w:r>
      <w:r>
        <w:rPr>
          <w:lang w:val="fr_FR" w:bidi="fr_FR"/>
        </w:rPr>
        <w:t xml:space="preserve"> sera comme dix </w:t>
      </w:r>
      <w:r>
        <w:rPr>
          <w:b/>
          <w:lang w:val="fr_FR" w:bidi="fr_FR"/>
        </w:rPr>
        <w:t>vierges</w:t>
      </w:r>
      <w:r>
        <w:rPr>
          <w:lang w:val="fr_FR" w:bidi="fr_FR"/>
        </w:rPr>
        <w:t xml:space="preserve"> qui ont pris leurs </w:t>
      </w:r>
      <w:r>
        <w:rPr>
          <w:b/>
          <w:lang w:val="fr_FR" w:bidi="fr_FR"/>
        </w:rPr>
        <w:t>lampes</w:t>
      </w:r>
      <w:r>
        <w:rPr>
          <w:lang w:val="fr_FR" w:bidi="fr_FR"/>
        </w:rPr>
        <w:t xml:space="preserve"> et sont allées rencontrer le </w:t>
      </w:r>
      <w:r>
        <w:rPr>
          <w:b/>
          <w:lang w:val="fr_FR" w:bidi="fr_FR"/>
        </w:rPr>
        <w:t>marié</w:t>
      </w:r>
      <w:r>
        <w:rPr>
          <w:lang w:val="fr_FR" w:bidi="fr_FR"/>
        </w:rPr>
        <w:t>.</w:t>
      </w:r>
    </w:p>
    <w:p>
      <w:pPr/>
      <w:r>
        <w:rPr>
          <w:lang w:val="fr_FR" w:bidi="fr_FR"/>
        </w:rPr>
      </w:r>
      <w:r>
        <w:rPr>
          <w:lang w:val="fr_FR" w:bidi="fr_FR"/>
        </w:rPr>
        <w:t xml:space="preserve">Le </w:t>
      </w:r>
      <w:r>
        <w:rPr>
          <w:b/>
          <w:lang w:val="fr_FR" w:bidi="fr_FR"/>
        </w:rPr>
        <w:t>royaume des cieux</w:t>
      </w:r>
      <w:r>
        <w:rPr>
          <w:lang w:val="fr_FR" w:bidi="fr_FR"/>
        </w:rPr>
        <w:t xml:space="preserve"> est la même chose que le royaume de Dieu. C'est le lieu où Dieu règne en tant que roi. Dans la Bible, le royaume de Dieu fait plus référence à son peuple, d'abord Israël et plus tard l'Église, plutôt qu'à un lieu. </w:t>
      </w:r>
      <w:r>
        <w:rPr>
          <w:lang w:val="fr_FR" w:bidi="fr_FR"/>
        </w:rPr>
        <w:t>Royaume des cieux</w:t>
      </w:r>
      <w:r>
        <w:rPr>
          <w:lang w:val="fr_FR" w:bidi="fr_FR"/>
        </w:rPr>
        <w:t xml:space="preserve"> se trouve dans le Glossaire principal.</w:t>
      </w:r>
    </w:p>
    <w:p>
      <w:pPr/>
      <w:r>
        <w:rPr>
          <w:lang w:val="fr_FR" w:bidi="fr_FR"/>
        </w:rPr>
      </w:r>
      <w:r>
        <w:rPr>
          <w:b/>
          <w:lang w:val="fr_FR" w:bidi="fr_FR"/>
        </w:rPr>
        <w:t>Vierges</w:t>
      </w:r>
      <w:r>
        <w:rPr>
          <w:lang w:val="fr_FR" w:bidi="fr_FR"/>
        </w:rPr>
        <w:t xml:space="preserve"> signifie des jeunes femmes qui ne sont pas mariées.</w:t>
      </w:r>
    </w:p>
    <w:p>
      <w:pPr/>
      <w:r>
        <w:rPr>
          <w:lang w:val="fr_FR" w:bidi="fr_FR"/>
        </w:rPr>
      </w:r>
      <w:r>
        <w:rPr>
          <w:b/>
          <w:lang w:val="fr_FR" w:bidi="fr_FR"/>
        </w:rPr>
        <w:t>Lampes</w:t>
      </w:r>
      <w:r>
        <w:rPr>
          <w:lang w:val="fr_FR" w:bidi="fr_FR"/>
        </w:rPr>
        <w:t xml:space="preserve"> ici pourraient signifier un pot spécial pour l'huile avec une mèche à l'intérieur qui pouvait être allumée pour faire de la lumière, ou cela pourrait signifier un paquet de tissu enveloppé sur l'extrémité d'un bâton de transport et trempé dans de l'huile qui pourrait être allumée pour faire de la lumière.</w:t>
      </w:r>
    </w:p>
    <w:p>
      <w:pPr/>
      <w:r>
        <w:rPr>
          <w:lang w:val="fr_FR" w:bidi="fr_FR"/>
        </w:rPr>
      </w:r>
      <w:r>
        <w:rPr>
          <w:lang w:val="fr_FR" w:bidi="fr_FR"/>
        </w:rPr>
        <w:t xml:space="preserve">Un </w:t>
      </w:r>
      <w:r>
        <w:rPr>
          <w:b/>
          <w:lang w:val="fr_FR" w:bidi="fr_FR"/>
        </w:rPr>
        <w:t>marié</w:t>
      </w:r>
      <w:r>
        <w:rPr>
          <w:lang w:val="fr_FR" w:bidi="fr_FR"/>
        </w:rPr>
        <w:t xml:space="preserve"> est un homme qui se marie. Dans la culture juive à l'époque de Jésus, le marié allait dans la maison de sa mariée pour la chercher et l'apporter dans la maison de son père où ils auraient une cérémonie de mariage et un festin.</w:t>
      </w:r>
    </w:p>
    <w:p>
      <w:pPr/>
      <w:r>
        <w:rPr>
          <w:lang w:val="fr_FR" w:bidi="fr_FR"/>
        </w:rPr>
      </w:r>
      <w:r>
        <w:rPr>
          <w:lang w:val="fr_FR" w:bidi="fr_FR"/>
        </w:rPr>
        <w:t xml:space="preserve">Jésus dit que certaines des vierges étaient </w:t>
      </w:r>
      <w:r>
        <w:rPr>
          <w:b/>
          <w:lang w:val="fr_FR" w:bidi="fr_FR"/>
        </w:rPr>
        <w:t>sages</w:t>
      </w:r>
      <w:r>
        <w:rPr>
          <w:lang w:val="fr_FR" w:bidi="fr_FR"/>
        </w:rPr>
        <w:t xml:space="preserve"> et d'autres étaient </w:t>
      </w:r>
      <w:r>
        <w:rPr>
          <w:b/>
          <w:lang w:val="fr_FR" w:bidi="fr_FR"/>
        </w:rPr>
        <w:t>insensés</w:t>
      </w:r>
      <w:r>
        <w:rPr>
          <w:lang w:val="fr_FR" w:bidi="fr_FR"/>
        </w:rPr>
        <w:t>.</w:t>
      </w:r>
    </w:p>
    <w:p>
      <w:pPr/>
      <w:r>
        <w:rPr>
          <w:lang w:val="fr_FR" w:bidi="fr_FR"/>
        </w:rPr>
      </w:r>
      <w:r>
        <w:rPr>
          <w:lang w:val="fr_FR" w:bidi="fr_FR"/>
        </w:rPr>
        <w:t xml:space="preserve">Le mot </w:t>
      </w:r>
      <w:r>
        <w:rPr>
          <w:b/>
          <w:lang w:val="fr_FR" w:bidi="fr_FR"/>
        </w:rPr>
        <w:t>sage</w:t>
      </w:r>
      <w:r>
        <w:rPr>
          <w:lang w:val="fr_FR" w:bidi="fr_FR"/>
        </w:rPr>
        <w:t xml:space="preserve"> décrit les personnes qui utilisent la sagesse, ce qui signifie penser des choses qui sont vraies et faire des choses qui sont bonnes. Le mot </w:t>
      </w:r>
      <w:r>
        <w:rPr>
          <w:lang w:val="fr_FR" w:bidi="fr_FR"/>
        </w:rPr>
        <w:t>« sagesse »</w:t>
      </w:r>
      <w:r>
        <w:rPr>
          <w:lang w:val="fr_FR" w:bidi="fr_FR"/>
        </w:rPr>
        <w:t xml:space="preserve"> se trouve dans le glossaire principal.</w:t>
      </w:r>
    </w:p>
    <w:p>
      <w:pPr/>
      <w:r>
        <w:rPr>
          <w:lang w:val="fr_FR" w:bidi="fr_FR"/>
        </w:rPr>
      </w:r>
      <w:r>
        <w:rPr>
          <w:b/>
          <w:lang w:val="fr_FR" w:bidi="fr_FR"/>
        </w:rPr>
        <w:t>Insensé</w:t>
      </w:r>
      <w:r>
        <w:rPr>
          <w:lang w:val="fr_FR" w:bidi="fr_FR"/>
        </w:rPr>
        <w:t xml:space="preserve"> est le contraire de sage. C'est penser à des choses qui ne sont pas vraies et faire des choses qui ne sont pas bonnes. La Bible parle de personnes sages et insensées plusieurs fois. Vous utiliserez donc souvent ces mots.</w:t>
      </w:r>
    </w:p>
    <w:p>
      <w:pPr/>
      <w:r>
        <w:rPr>
          <w:lang w:val="fr_FR" w:bidi="fr_FR"/>
        </w:rPr>
      </w:r>
      <w:r>
        <w:rPr>
          <w:lang w:val="fr_FR" w:bidi="fr_FR"/>
        </w:rPr>
        <w:t xml:space="preserve">Certaines traductions disent que les vierges sages ont apporté des </w:t>
      </w:r>
      <w:r>
        <w:rPr>
          <w:b/>
          <w:lang w:val="fr_FR" w:bidi="fr_FR"/>
        </w:rPr>
        <w:t>vases</w:t>
      </w:r>
      <w:r>
        <w:rPr>
          <w:lang w:val="fr_FR" w:bidi="fr_FR"/>
        </w:rPr>
        <w:t xml:space="preserve"> d'huile pour leurs lampes. Un flacon est un contenant qui contient un liquide. Certaines traductions l'appellent une jarre.</w:t>
      </w:r>
    </w:p>
    <w:p>
      <w:pPr/>
      <w:r>
        <w:rPr>
          <w:lang w:val="fr_FR" w:bidi="fr_FR"/>
        </w:rPr>
      </w:r>
      <w:r>
        <w:rPr>
          <w:lang w:val="fr_FR" w:bidi="fr_FR"/>
        </w:rPr>
        <w:t xml:space="preserve">Dans l'histoire de Jésus, quelqu'un </w:t>
      </w:r>
      <w:r>
        <w:rPr>
          <w:b/>
          <w:lang w:val="fr_FR" w:bidi="fr_FR"/>
        </w:rPr>
        <w:t>crie</w:t>
      </w:r>
      <w:r>
        <w:rPr>
          <w:lang w:val="fr_FR" w:bidi="fr_FR"/>
        </w:rPr>
        <w:t xml:space="preserve"> à </w:t>
      </w:r>
      <w:r>
        <w:rPr>
          <w:b/>
          <w:lang w:val="fr_FR" w:bidi="fr_FR"/>
        </w:rPr>
        <w:t>minuit</w:t>
      </w:r>
      <w:r>
        <w:rPr>
          <w:lang w:val="fr_FR" w:bidi="fr_FR"/>
        </w:rPr>
        <w:t xml:space="preserve"> que le marié vient.</w:t>
      </w:r>
    </w:p>
    <w:p>
      <w:pPr/>
      <w:r>
        <w:rPr>
          <w:lang w:val="fr_FR" w:bidi="fr_FR"/>
        </w:rPr>
      </w:r>
      <w:r>
        <w:rPr>
          <w:b/>
          <w:lang w:val="fr_FR" w:bidi="fr_FR"/>
        </w:rPr>
        <w:t>Minuit</w:t>
      </w:r>
      <w:r>
        <w:rPr>
          <w:lang w:val="fr_FR" w:bidi="fr_FR"/>
        </w:rPr>
        <w:t xml:space="preserve"> est le milieu de la nuit, mais ce n'était peut-être pas littéralement le milieu de la nuit. C'était une heure très tardive.</w:t>
      </w:r>
    </w:p>
    <w:p>
      <w:pPr/>
      <w:r>
        <w:rPr>
          <w:lang w:val="fr_FR" w:bidi="fr_FR"/>
        </w:rPr>
      </w:r>
      <w:r>
        <w:rPr>
          <w:lang w:val="fr_FR" w:bidi="fr_FR"/>
        </w:rPr>
        <w:t xml:space="preserve">Le mot </w:t>
      </w:r>
      <w:r>
        <w:rPr>
          <w:b/>
          <w:lang w:val="fr_FR" w:bidi="fr_FR"/>
        </w:rPr>
        <w:t>crier</w:t>
      </w:r>
      <w:r>
        <w:rPr>
          <w:lang w:val="fr_FR" w:bidi="fr_FR"/>
        </w:rPr>
        <w:t xml:space="preserve"> dans ce cas ne signifie pas avoir des larmes de tristesse. Cela signifie crier à voix haute.</w:t>
      </w:r>
    </w:p>
    <w:p>
      <w:pPr/>
      <w:r>
        <w:rPr>
          <w:lang w:val="fr_FR" w:bidi="fr_FR"/>
        </w:rPr>
      </w:r>
      <w:r>
        <w:rPr>
          <w:lang w:val="fr_FR" w:bidi="fr_FR"/>
        </w:rPr>
        <w:t xml:space="preserve">Toutes les vierges dans la parabole « </w:t>
      </w:r>
      <w:r>
        <w:rPr>
          <w:b/>
          <w:lang w:val="fr_FR" w:bidi="fr_FR"/>
        </w:rPr>
        <w:t>taillent</w:t>
      </w:r>
      <w:r>
        <w:rPr>
          <w:lang w:val="fr_FR" w:bidi="fr_FR"/>
        </w:rPr>
        <w:t xml:space="preserve"> leurs lampes ». Tailler une lampe, c'était couper la mèche plus courte, mais dans cette histoire, les jeunes femmes ont probablement ajusté la longueur de la mèche de manière différente sans la couper.</w:t>
      </w:r>
    </w:p>
    <w:p>
      <w:pPr/>
      <w:r>
        <w:rPr>
          <w:lang w:val="fr_FR" w:bidi="fr_FR"/>
        </w:rPr>
      </w:r>
      <w:r>
        <w:rPr>
          <w:lang w:val="fr_FR" w:bidi="fr_FR"/>
        </w:rPr>
        <w:t xml:space="preserve">Les jeunes femmes insensées appellent le marié : « Seigneur, Seigneur » pour lui montrer du respect. </w:t>
      </w:r>
      <w:r>
        <w:rPr>
          <w:b/>
          <w:lang w:val="fr_FR" w:bidi="fr_FR"/>
        </w:rPr>
        <w:t>Seigneur</w:t>
      </w:r>
      <w:r>
        <w:rPr>
          <w:lang w:val="fr_FR" w:bidi="fr_FR"/>
        </w:rPr>
        <w:t xml:space="preserve"> signifie maître, et dans la culture juive de l'époque, dire quelque chose deux ou trois fois était une façon de le souligner. Le mot </w:t>
      </w:r>
      <w:r>
        <w:rPr>
          <w:lang w:val="fr_FR" w:bidi="fr_FR"/>
        </w:rPr>
        <w:t>Seigneur</w:t>
      </w:r>
      <w:r>
        <w:rPr>
          <w:lang w:val="fr_FR" w:bidi="fr_FR"/>
        </w:rPr>
        <w:t xml:space="preserve"> se trouve dans le glossaire principal.</w:t>
      </w:r>
    </w:p>
    <w:p>
      <w:pPr/>
      <w:r>
        <w:rPr>
          <w:lang w:val="fr_FR" w:bidi="fr_FR"/>
        </w:rPr>
      </w:r>
      <w:r>
        <w:rPr>
          <w:lang w:val="fr_FR" w:bidi="fr_FR"/>
        </w:rPr>
        <w:t xml:space="preserve">Le marié dit : « </w:t>
      </w:r>
      <w:r>
        <w:rPr>
          <w:b/>
          <w:lang w:val="fr_FR" w:bidi="fr_FR"/>
        </w:rPr>
        <w:t>En vérité, je vous le dis</w:t>
      </w:r>
      <w:r>
        <w:rPr>
          <w:lang w:val="fr_FR" w:bidi="fr_FR"/>
        </w:rPr>
        <w:t xml:space="preserve">, je ne vous </w:t>
      </w:r>
      <w:r>
        <w:rPr>
          <w:b/>
          <w:lang w:val="fr_FR" w:bidi="fr_FR"/>
        </w:rPr>
        <w:t>connais pas</w:t>
      </w:r>
      <w:r>
        <w:rPr>
          <w:lang w:val="fr_FR" w:bidi="fr_FR"/>
        </w:rPr>
        <w:t xml:space="preserve"> ».</w:t>
      </w:r>
    </w:p>
    <w:p>
      <w:pPr/>
      <w:r>
        <w:rPr>
          <w:lang w:val="fr_FR" w:bidi="fr_FR"/>
        </w:rPr>
      </w:r>
      <w:r>
        <w:rPr>
          <w:lang w:val="fr_FR" w:bidi="fr_FR"/>
        </w:rPr>
        <w:t xml:space="preserve">L'expression </w:t>
      </w:r>
      <w:r>
        <w:rPr>
          <w:b/>
          <w:lang w:val="fr_FR" w:bidi="fr_FR"/>
        </w:rPr>
        <w:t>en vérité je vous le dis</w:t>
      </w:r>
      <w:r>
        <w:rPr>
          <w:lang w:val="fr_FR" w:bidi="fr_FR"/>
        </w:rPr>
        <w:t xml:space="preserve"> apparaît plusieurs fois dans les Évangiles, mais elle est toujours dite par Jésus. Cela signifie que ce qu'il dit est une vérité sérieuse de Dieu. Il veut que ses auditeurs prêtent une attention particulière et prennent ses paroles au sérieux.</w:t>
      </w:r>
    </w:p>
    <w:p>
      <w:pPr/>
      <w:r>
        <w:rPr>
          <w:lang w:val="fr_FR" w:bidi="fr_FR"/>
        </w:rPr>
      </w:r>
      <w:r>
        <w:rPr>
          <w:lang w:val="fr_FR" w:bidi="fr_FR"/>
        </w:rPr>
        <w:t xml:space="preserve">Quand le marié dit : « Je ne vous </w:t>
      </w:r>
      <w:r>
        <w:rPr>
          <w:b/>
          <w:lang w:val="fr_FR" w:bidi="fr_FR"/>
        </w:rPr>
        <w:t>connais pas</w:t>
      </w:r>
      <w:r>
        <w:rPr>
          <w:lang w:val="fr_FR" w:bidi="fr_FR"/>
        </w:rPr>
        <w:t xml:space="preserve"> » ici, cela ne signifie pas littéralement qu'il ne sait pas qui sont les jeunes femmes. Ils auraient été des amis ou la famille de la mariée ou du marié. Dans ce cas présent, cela signifie qu'ils ne peuvent pas le rejoindre. Seules ces jeunes femmes sages qui sont restées prêtes pour le retour du marié peuvent le rejoindre. Ce sont celles qu'il « connaît ».</w:t>
      </w:r>
    </w:p>
    <w:p>
      <w:pPr/>
      <w:r>
        <w:rPr>
          <w:lang w:val="fr_FR" w:bidi="fr_FR"/>
        </w:rPr>
      </w:r>
      <w:r>
        <w:rPr>
          <w:lang w:val="fr_FR" w:bidi="fr_FR"/>
        </w:rPr>
        <w:t xml:space="preserve">Quand Jésus avertit ses auditeurs de </w:t>
      </w:r>
      <w:r>
        <w:rPr>
          <w:b/>
          <w:lang w:val="fr_FR" w:bidi="fr_FR"/>
        </w:rPr>
        <w:t>veiller</w:t>
      </w:r>
      <w:r>
        <w:rPr>
          <w:lang w:val="fr_FR" w:bidi="fr_FR"/>
        </w:rPr>
        <w:t>, il ne veut pas dire qu'ils doivent littéralement rester éveillés tout le temps avec leurs yeux en train de regarder, mais qu'ils devraient se tenir prêts pour son retour. Dans l'histoire, toutes les jeunes femmes se sont endormies, mais les jeunes femmes sages ont planifié à l'avance et se sont préparées de sorte que quand le marié viendra au milieu de la nuit, elles soient prêtes pour lui. « Veiller » signifie rester prêt pour le retour de Jésus à tout moment.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25:14–30</w:t>
      </w:r>
      <w:r>
        <w:rPr>
          <w:lang w:val="fr_FR" w:bidi="fr_FR"/>
        </w:rPr>
      </w:r>
    </w:p>
    <w:p>
      <w:pPr>
        <w:pStyle w:val="Heading3"/>
      </w:pPr>
      <w:r>
        <w:rPr>
          <w:lang w:val="fr_FR" w:bidi="fr_FR"/>
        </w:rPr>
        <w:t>Écouter et Cœur</w:t>
      </w:r>
    </w:p>
    <w:p>
      <w:pPr/>
      <w:r>
        <w:rPr>
          <w:lang w:val="fr_FR" w:bidi="fr_FR"/>
        </w:rPr>
      </w:r>
      <w:r>
        <w:rPr>
          <w:lang w:val="fr_FR" w:bidi="fr_FR"/>
        </w:rPr>
        <w:t>Écoutez Matthieu 25.14–30.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C'est la troisième de trois paraboles, c'est-à-dire des histoires courtes, que Jésus raconte concernant le fait d'être prêt pour le royaume des cieux. Matthieu ne nous dit pas où cette histoire se produit. Jésus était peut-être près de Jérusalem. Les personnes à qui Jésus parlait étaient probablement des Juifs qui croyaient en Jésus. Ses douze disciples les plus proches étaient probablement avec lui aussi. Ils pensaient que Jésus allait faire survenir le royaume immédiatement. Cependant, Jésus a enseigné que le royaume des cieux consistait en des personnes qui le suivaient comme leur roi dès maintenant dans leurs cœurs et à travers leurs actions. Il a donc utilisé une parabole pour corriger leurs attentes. </w:t>
      </w:r>
    </w:p>
    <w:p>
      <w:pPr/>
      <w:r>
        <w:rPr>
          <w:lang w:val="fr_FR" w:bidi="fr_FR"/>
        </w:rPr>
      </w:r>
      <w:r>
        <w:rPr>
          <w:lang w:val="fr_FR" w:bidi="fr_FR"/>
        </w:rPr>
        <w:t xml:space="preserve">Jésus leur a dit que le royaume des cieux sera comme un homme qui prévoit de partir en voyage loin de sa ville natale. On ne nous dit pas où l'homme est allé, ni pourquoi il est parti. L'homme avait des serviteurs et des biens. Il met ses serviteurs en charge de ses propriétés jusqu'à ce qu'il revienne de son voyage. L'homme a donné des sacs d'or ou d'argent à trois de ses serviteurs. Parfois, cela se traduit par « talents » en français, mais nous devons comprendre qu'il est clair que l'homme a donné de l'argent à ses serviteurs sous forme d'or ou d'argent. L'homme a donné cinq sacs à un serviteur, deux sacs à un autre et un sac à un autre. Jésus dit que l'homme a donné à chacun de ses serviteurs selon leur capacité. Ils étaient probablement les chefs des autres serviteurs et savaient comment gérer l’argent et les affaires commerciales. Même si l'homme n'a pas dit à ses serviteurs que faire avec l'argent, ils sont responsables d'utiliser l'argent pour faire plus d'argent. L'argent appartenait encore à l'homme. Les serviteurs donneraient à l'homme tout profit qu'ils feraient, à son retour. </w:t>
      </w:r>
    </w:p>
    <w:p>
      <w:pPr/>
      <w:r>
        <w:rPr>
          <w:lang w:val="fr_FR" w:bidi="fr_FR"/>
        </w:rPr>
      </w:r>
      <w:r>
        <w:rPr>
          <w:lang w:val="fr_FR" w:bidi="fr_FR"/>
        </w:rPr>
        <w:t>Montrez une image de pièces d'or et d'argent.</w:t>
      </w:r>
    </w:p>
    <w:p>
      <w:pPr/>
      <w:r>
        <w:rPr>
          <w:lang w:val="fr_FR" w:bidi="fr_FR"/>
        </w:rPr>
      </w:r>
      <w:r>
        <w:rPr>
          <w:lang w:val="fr_FR" w:bidi="fr_FR"/>
        </w:rPr>
        <w:t>Après que l'homme ait donné son argent à ses serviteurs, il est parti pour son voyage. Dès que l'homme est parti, le serviteur avec cinq sacs d'argent a fait échange avec. Cela signifie que le serviteur a fait des affaires avec l'argent de son maître. Ce serviteur a donc gagné cinq sacs d'argent de plus. Le serviteur avec deux sacs d'argent a fait des affaires avec ce qu'il avait et a gagné deux sacs de plus. Mais le serviteur avec un sac ne voulait pas risquer de perdre l'argent, ni prendre la responsabilité de faire des affaires avec l'argent. Il a donc creusé un trou dans le sol et a caché, c'est-à-dire enterré, l'argent de son maître. Les enseignants juifs disaient que quiconque enterre immédiatement l'argent qui lui a été confié n'est plus responsable parce qu'il a pris l'action la plus sûre possible pour protéger l'argent.</w:t>
      </w:r>
    </w:p>
    <w:p>
      <w:pPr/>
      <w:r>
        <w:rPr>
          <w:lang w:val="fr_FR" w:bidi="fr_FR"/>
        </w:rPr>
      </w:r>
      <w:r>
        <w:rPr>
          <w:lang w:val="fr_FR" w:bidi="fr_FR"/>
        </w:rPr>
        <w:t>Arrêtez-vous et discutez : Dans votre culture, quel genre de choses les gens font-ils avec de l'argent pour gagner plus d'argent ?</w:t>
      </w:r>
    </w:p>
    <w:p>
      <w:pPr/>
      <w:r>
        <w:rPr>
          <w:lang w:val="fr_FR" w:bidi="fr_FR"/>
        </w:rPr>
      </w:r>
      <w:r>
        <w:rPr>
          <w:lang w:val="fr_FR" w:bidi="fr_FR"/>
        </w:rPr>
        <w:t xml:space="preserve">Quand l'homme est revenu à la maison après son voyage, il voulait savoir ce que les serviteurs avaient fait avec son argent. Le serviteur qui a reçu cinq sacs d'argent et en a fait cinq autres est venu en premier vers son maître. Il a donné à son maître les dix sacs d'argent qu'il avait. Son maître dit au serviteur : « Tu as fait du bon travail, tu es un serviteur bon et fidèle, c'est-à-dire digne de confiance. Puisque tu as été fidèle dans la gestion de petites quantités, je sais que je peux te faire confiance avec de grandes quantités. Viens célébrer avec moi dans ma maison. » Celui qui a reçu deux sacs d'argent et en a gagné deux de plus est allé vers son maître en deuxième. Il a donné à son maître les quatre sacs. Le maître du serviteur a traité le deuxième serviteur de la même manière qu'il l'a fait avec le premier. </w:t>
      </w:r>
    </w:p>
    <w:p>
      <w:pPr/>
      <w:r>
        <w:rPr>
          <w:lang w:val="fr_FR" w:bidi="fr_FR"/>
        </w:rPr>
      </w:r>
      <w:r>
        <w:rPr>
          <w:lang w:val="fr_FR" w:bidi="fr_FR"/>
        </w:rPr>
        <w:t xml:space="preserve">Arrêtez-vous et discutez : Dans votre culture, quelle est la façon dont les employeurs ou les maîtres récompensent leurs employés pour avoir bien fait leur travail ? </w:t>
      </w:r>
    </w:p>
    <w:p>
      <w:pPr/>
      <w:r>
        <w:rPr>
          <w:lang w:val="fr_FR" w:bidi="fr_FR"/>
        </w:rPr>
      </w:r>
      <w:r>
        <w:rPr>
          <w:lang w:val="fr_FR" w:bidi="fr_FR"/>
        </w:rPr>
        <w:t>Le serviteur avec un seul sac d'argent dit à son maître : « Je savais que tu étais un homme dur, c'est-à-dire strict, moissonnant là où tu n'as pas semé et rassemblant là où tu n'as pas dispersé de graine. J'avais peur et j'ai caché ton sac d'argent dans le sol. » Moissonner et rassembler signifient tous deux récolter le grain. Semer et disperser signifient tous deux planter des graines pour faire pousser ces récoltes. C'est un langage symbolique qui signifie que le maître du serviteur acquiert de la richesse grâce au travail des autres. Le serviteur avait peur de prendre un risque avec l'argent de son maître parce que son maître pourrait le punir s'il perdait l'argent. Le serviteur a donc remis à son maître le même sac d'argent que l'homme avait donné au serviteur.</w:t>
      </w:r>
    </w:p>
    <w:p>
      <w:pPr/>
      <w:r>
        <w:rPr>
          <w:lang w:val="fr_FR" w:bidi="fr_FR"/>
        </w:rPr>
      </w:r>
      <w:r>
        <w:rPr>
          <w:lang w:val="fr_FR" w:bidi="fr_FR"/>
        </w:rPr>
        <w:t>Arrêtez-vous et discutez : Dans votre culture, quel genre de personnes s'enrichissent grâce au travail des autres ?</w:t>
      </w:r>
    </w:p>
    <w:p>
      <w:pPr/>
      <w:r>
        <w:rPr>
          <w:lang w:val="fr_FR" w:bidi="fr_FR"/>
        </w:rPr>
      </w:r>
      <w:r>
        <w:rPr>
          <w:lang w:val="fr_FR" w:bidi="fr_FR"/>
        </w:rPr>
        <w:t>Son maître a dit au serviteur qu'il était méchant et paresseux. Le maître a retourné vers son serviteur les paroles que ce dernier venait de prononcé et l'a mis sous la forme d'une question. Il ne s'attendait pas à ce que le serviteur réponde. Les propres paroles du serviteur l'ont piégé. Le maître était en train de dire au serviteur que s'il savait ces choses au sujet du maître, pourquoi n'a-t-il pas fait quelque chose à ce sujet. Le serviteur savait à quel point son maître était strict et aurait dû investir l'argent avec les banquiers. Puis le maître aurait pu récupérer l'argent avec des intérêts. Cela signifie que le serviteur aurait dû prêter l'argent à des personnes qui seraient capables de lui rendre plus d'argent plus tard. Puis il a ordonné que l'argent soit enlevé au serviteur paresseux et donné au serviteur qui lui a donné dix sacs d'argent. Le serviteur paresseux a été puni parce qu'il n'a pas fait ce qu'un maître attendait normalement de ses serviteurs : il n'a pas essayé de gagner plus d'argent pour son maître. Il n'a pas essayé de plaire à son maître comme il aurait dû le faire.</w:t>
      </w:r>
    </w:p>
    <w:p>
      <w:pPr/>
      <w:r>
        <w:rPr>
          <w:lang w:val="fr_FR" w:bidi="fr_FR"/>
        </w:rPr>
      </w:r>
      <w:r>
        <w:rPr>
          <w:lang w:val="fr_FR" w:bidi="fr_FR"/>
        </w:rPr>
        <w:t>Puis Jésus ajoute à la signification de sa parabole. Il dit que l'homme a dit à son serviteur que celui qui utilise ce qu'il a avec sagesse obtiendra plus. Mais les personnes qui ne font rien avec ce qu'elles ont perdront ce qu'elles ont. Cela implique que Dieu donne aux gens tout ce qu'ils possèdent, que ce soit peu ou beaucoup, leur est donné par Dieu. Les personnes qui ne font rien avec ce qu'elles possèdent finiront par perdre ce qu'elles possèdent. Puis le maître dit à ses autres serviteurs : « Jetez ce serviteur inutile dans les ténèbres extérieures, où il y aura des pleurs et des grincements de dents ». Ici Jésus utilise un langage imagé, ou un langage symbolique. Les ténèbres extérieures sont la séparation éternelle de Dieu qui attend tous ceux qui rejettent Jésus. Les pleurs font référence au son fort que font les personnes quand elles ont beaucoup de chagrin ou de tristesse. Le fait de grincer de dents fait référence au fait de serrer fort les dents à cause de la douleur, de la colère et de l'amertume. Ceux qui sont éternellement séparés de Dieu seront submergés par le chagrin. Leur chagrin les fera pleurer de manière incontrôlable et grincer des dents dans la douleur. Jésus montre le contraste entre ce que le bon serviteur a reçu et ce que le mauvais serviteur a reçu.</w:t>
      </w:r>
    </w:p>
    <w:p>
      <w:pPr/>
      <w:r>
        <w:rPr>
          <w:lang w:val="fr_FR" w:bidi="fr_FR"/>
        </w:rPr>
      </w:r>
      <w:r>
        <w:rPr>
          <w:lang w:val="fr_FR" w:bidi="fr_FR"/>
        </w:rPr>
        <w:t>Arrêtez-vous et discutez avec votre équipe : Comment traduirez-vous le langage imagé de Jésus dans ce passage dans votre langue ? Jésus voulait décrire la souffrance qui se produit. Assurez-vous donc de traduire cela de manière à utiliser un langage descriptif.</w:t>
      </w:r>
    </w:p>
    <w:p>
      <w:pPr/>
      <w:r>
        <w:rPr>
          <w:lang w:val="fr_FR" w:bidi="fr_FR"/>
        </w:rPr>
      </w:r>
      <w:r>
        <w:rPr>
          <w:lang w:val="fr_FR" w:bidi="fr_FR"/>
        </w:rPr>
        <w:t>Comme le maître des serviteurs, Jésus s'en allait et ne reviendrait pas avant que son voyage ne soit achevé. Jésus a montré à ses disciples qu'il s'attend à ce que toutes les personnes utilisent avec sagesse les ressources qu'il leur donne afin de rendre le royaume de Dieu encore plus grand.</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trois parties dans ce récit.</w:t>
      </w:r>
    </w:p>
    <w:p>
      <w:pPr/>
      <w:r>
        <w:rPr>
          <w:lang w:val="fr_FR" w:bidi="fr_FR"/>
        </w:rPr>
      </w:r>
      <w:r>
        <w:rPr>
          <w:b/>
          <w:lang w:val="fr_FR" w:bidi="fr_FR"/>
        </w:rPr>
        <w:t>Première partie :</w:t>
      </w:r>
      <w:r>
        <w:rPr>
          <w:lang w:val="fr_FR" w:bidi="fr_FR"/>
        </w:rPr>
        <w:t xml:space="preserve"> Jésus était en train d'enseigner ses disciples. Il a déjà raconté deux paraboles sur le royaume des cieux. Cette troisième parabole au sujet du royaume des cieux parle d'un homme qui part en voyage et met trois de ses serviteurs en charge de sa propriété. L'homme donne à chaque serviteur de l'argent pour investir pendant qu'il est absent.</w:t>
      </w:r>
    </w:p>
    <w:p>
      <w:pPr/>
      <w:r>
        <w:rPr>
          <w:lang w:val="fr_FR" w:bidi="fr_FR"/>
        </w:rPr>
      </w:r>
      <w:r>
        <w:rPr>
          <w:b/>
          <w:lang w:val="fr_FR" w:bidi="fr_FR"/>
        </w:rPr>
        <w:t>Deuxième partie :</w:t>
      </w:r>
      <w:r>
        <w:rPr>
          <w:lang w:val="fr_FR" w:bidi="fr_FR"/>
        </w:rPr>
        <w:t xml:space="preserve"> Deux des serviteurs investissent l'argent et font gagner plus d'argent à leur maître . L'un des serviteurs creuse un trou et enterre l'argent de son maître.</w:t>
      </w:r>
    </w:p>
    <w:p>
      <w:pPr/>
      <w:r>
        <w:rPr>
          <w:lang w:val="fr_FR" w:bidi="fr_FR"/>
        </w:rPr>
      </w:r>
      <w:r>
        <w:rPr>
          <w:b/>
          <w:lang w:val="fr_FR" w:bidi="fr_FR"/>
        </w:rPr>
        <w:t>Troisième partie :</w:t>
      </w:r>
      <w:r>
        <w:rPr>
          <w:lang w:val="fr_FR" w:bidi="fr_FR"/>
        </w:rPr>
        <w:t xml:space="preserve"> Le maître des serviteurs revient. Il va vers chaque serviteur pour voir ce qu'ils ont fait avec son argent. Deux des serviteurs sont fidèles avec l'argent de leur maître. L'un des serviteurs est infidèle avec l'argent de son maître. Le maître de ces serviteurs récompense les serviteurs fidèles, mais punit le serviteur infidèle.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Une foule de personnes qui suivent Jésus</w:t>
      </w:r>
    </w:p>
    <w:p>
      <w:pPr>
        <w:pStyle w:val="ListBullet"/>
        <w:spacing w:line="240" w:lineRule="auto"/>
        <w:ind w:left="720"/>
      </w:pPr>
      <w:r>
        <w:rPr>
          <w:lang w:val="fr_FR" w:bidi="fr_FR"/>
        </w:rPr>
      </w:r>
      <w:r>
        <w:rPr>
          <w:lang w:val="fr_FR" w:bidi="fr_FR"/>
        </w:rPr>
        <w:t>Un homme qui part en voyage</w:t>
      </w:r>
    </w:p>
    <w:p>
      <w:pPr>
        <w:pStyle w:val="ListBullet"/>
        <w:spacing w:line="240" w:lineRule="auto"/>
        <w:ind w:left="720"/>
      </w:pPr>
      <w:r>
        <w:rPr>
          <w:lang w:val="fr_FR" w:bidi="fr_FR"/>
        </w:rPr>
      </w:r>
      <w:r>
        <w:rPr>
          <w:lang w:val="fr_FR" w:bidi="fr_FR"/>
        </w:rPr>
        <w:t>Deux serviteurs fidèles</w:t>
      </w:r>
    </w:p>
    <w:p>
      <w:pPr>
        <w:pStyle w:val="ListBullet"/>
        <w:spacing w:line="240" w:lineRule="auto"/>
        <w:ind w:left="720"/>
      </w:pPr>
      <w:r>
        <w:rPr>
          <w:lang w:val="fr_FR" w:bidi="fr_FR"/>
        </w:rPr>
      </w:r>
      <w:r>
        <w:rPr>
          <w:lang w:val="fr_FR" w:bidi="fr_FR"/>
        </w:rPr>
        <w:t>Le serviteur qui cache l'argent de son maître</w:t>
      </w:r>
    </w:p>
    <w:p>
      <w:pPr>
        <w:pStyle w:val="ListBullet"/>
        <w:spacing w:line="240" w:lineRule="auto"/>
        <w:ind w:left="720"/>
      </w:pPr>
      <w:r>
        <w:rPr>
          <w:lang w:val="fr_FR" w:bidi="fr_FR"/>
        </w:rPr>
      </w:r>
      <w:r>
        <w:rPr>
          <w:lang w:val="fr_FR" w:bidi="fr_FR"/>
        </w:rPr>
        <w:t>Les personnes qui font affaire avec les serviteurs</w:t>
      </w:r>
    </w:p>
    <w:p>
      <w:pPr>
        <w:pStyle w:val="ListBullet"/>
        <w:spacing w:line="240" w:lineRule="auto"/>
        <w:ind w:left="720"/>
      </w:pPr>
      <w:r>
        <w:rPr>
          <w:lang w:val="fr_FR" w:bidi="fr_FR"/>
        </w:rPr>
      </w:r>
      <w:r>
        <w:rPr>
          <w:lang w:val="fr_FR" w:bidi="fr_FR"/>
        </w:rPr>
        <w:t>Les autres serviteurs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c'est la troisième parabole que Jésus raconte concernant le fait d'être prêt pour le royaume des cieux. Une parabole est une histoire que Jésus utilise pour enseigner les choses plus profondes au sujet de Dieu. Rappelez-vous que le royaume des cieux est Dieu qui règne dans le cœur des gens, c'est-à-dire des personnes qui suivent Dieu en tant que roi.</w:t>
      </w:r>
    </w:p>
    <w:p>
      <w:pPr/>
      <w:r>
        <w:rPr>
          <w:lang w:val="fr_FR" w:bidi="fr_FR"/>
        </w:rPr>
      </w:r>
      <w:r>
        <w:rPr>
          <w:lang w:val="fr_FR" w:bidi="fr_FR"/>
        </w:rPr>
        <w:t>Jésus dit que l'homme qui était sur le point de partir pour un voyage a appelé, c'est-à-dire demandé, à ses esclaves, c'est-à-dire ses serviteurs, de venir à lui. Ce sont les serviteurs de l'homme qui désirent faire ce que leur maître leur ordonne de faire. Dans cette histoire, l'homme possède des propriétés et possède beaucoup de richesse. L'homme a donné des sacs d'or ou d'argent à ses esclaves. Un talent est un sac de pièces d'or ou d'argent. Il est important de se rappeler que l'homme a donné à l'un de ses serviteurs cinq sacs d'argent, à un autre serviteur deux sacs d'argent et à un autre serviteur un sac. Rappelez-vous que le montant que l'homme a donné à chaque serviteur dépendait du niveau d'habileté de ce serviteur. Puis il est parti pour son voyage loin de sa ville natale, mais nous ne savons pas où il est allé ni pourquoi il est parti.</w:t>
      </w:r>
    </w:p>
    <w:p>
      <w:pPr/>
      <w:r>
        <w:rPr>
          <w:lang w:val="fr_FR" w:bidi="fr_FR"/>
        </w:rPr>
      </w:r>
      <w:r>
        <w:rPr>
          <w:lang w:val="fr_FR" w:bidi="fr_FR"/>
        </w:rPr>
        <w:t>Dans la deuxième partie, dès que l'homme est parti, le serviteur avec cinq sacs d'argent et le serviteur avec deux sacs d'argent ont tous deux échangé, c'est-à-dire fait des affaires avec, l'argent de leur maître. Le serviteur avec cinq sacs d'argent a gagné cinq de plus et le serviteur avec deux sacs en a gagné deux de plus. L'autre serviteur a enterré l'argent. Nous ne découvrons pas avant plus tard dans l'histoire pourquoi il a fait cela.</w:t>
      </w:r>
    </w:p>
    <w:p>
      <w:pPr/>
      <w:r>
        <w:rPr>
          <w:lang w:val="fr_FR" w:bidi="fr_FR"/>
        </w:rPr>
      </w:r>
      <w:r>
        <w:rPr>
          <w:lang w:val="fr_FR" w:bidi="fr_FR"/>
        </w:rPr>
        <w:t>Dans la troisième partie, l'homme qui est parti en voyage est revenu après un long moment, mais nous ne savons pas combien de temps il est parti. Il est allé régler ses comptes avec ses serviteurs. Il voulait savoir ce que ses serviteurs avaient fait avec son argent pendant qu'il était parti. Le premier serviteur a gagné cinq sacs d'or de plus, et le deuxième serviteur a gagné deux sacs d'or de plus. Il est important de se rappeler que Jésus décrit ces deux serviteurs de la même manière. Seul le nombre de sacs que le maître leur a donné était différent. Dans les deux cas, le maître a dit aux serviteurs de venir dans sa maison pour faire la fête avec lui.</w:t>
      </w:r>
    </w:p>
    <w:p>
      <w:pPr/>
      <w:r>
        <w:rPr>
          <w:lang w:val="fr_FR" w:bidi="fr_FR"/>
        </w:rPr>
      </w:r>
      <w:r>
        <w:rPr>
          <w:lang w:val="fr_FR" w:bidi="fr_FR"/>
        </w:rPr>
        <w:t>L'histoire commence ici. Le serviteur avec un sac d'argent vient vers son maître et fait une excuse. Il a peur de son maître parce que son maître gagne de l'argent grâce au travail d'autres personnes. Le serviteur a donc enterré le sac d'or.</w:t>
      </w:r>
    </w:p>
    <w:p>
      <w:pPr/>
      <w:r>
        <w:rPr>
          <w:lang w:val="fr_FR" w:bidi="fr_FR"/>
        </w:rPr>
      </w:r>
      <w:r>
        <w:rPr>
          <w:lang w:val="fr_FR" w:bidi="fr_FR"/>
        </w:rPr>
        <w:t>L'homme a appelé le troisième serviteur méchant, et paresseux. Puis l'homme a utilisé les propres paroles de son serviteur pour poser une question à laquelle il ne s'attendait pas à ce que son serviteur réponde. Il faisait valoir le fait que le serviteur aurait dû prêter l'argent à des personnes qui seraient capables de lui rendre plus d'argent plus tard.</w:t>
      </w:r>
    </w:p>
    <w:p>
      <w:pPr/>
      <w:r>
        <w:rPr>
          <w:lang w:val="fr_FR" w:bidi="fr_FR"/>
        </w:rPr>
      </w:r>
      <w:r>
        <w:rPr>
          <w:lang w:val="fr_FR" w:bidi="fr_FR"/>
        </w:rPr>
        <w:t>Puis l'homme a dit à son serviteur que celui qui utilise ce qu'il a avec sagesse obtiendra plus. Mais les personnes qui ne font rien avec ce qu'elles ont perdront ce qu'elles ont. Puis l'homme parle à ses autres serviteurs. Les serviteurs pourraient être les deux avec les sacs d'argent, ou il pourrait s'agir de serviteurs différents. Il leur a dit : « Jetez ce serviteur inutile dans les ténèbres extérieures, où il y aura des pleurs et des grincements de dents ». Rappelez-vous que les ténèbres extérieures sont la séparation éternelle de Dieu qui attend tous ceux qui rejettent Jésus. Les pleurs font référence au son fort que font les personnes quand elles ont beaucoup de chagrin ou de tristesse. Et le fait de grincer des dents fait référence au fait de serrer fort les dents à cause de la douleur, de la colère et de l'amertume.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homme qui part en voyage</w:t>
      </w:r>
    </w:p>
    <w:p>
      <w:pPr>
        <w:pStyle w:val="ListBullet"/>
        <w:spacing w:line="240" w:lineRule="auto"/>
        <w:ind w:left="720"/>
      </w:pPr>
      <w:r>
        <w:rPr>
          <w:lang w:val="fr_FR" w:bidi="fr_FR"/>
        </w:rPr>
      </w:r>
      <w:r>
        <w:rPr>
          <w:lang w:val="fr_FR" w:bidi="fr_FR"/>
        </w:rPr>
        <w:t>Deux serviteurs fidèles</w:t>
      </w:r>
    </w:p>
    <w:p>
      <w:pPr>
        <w:pStyle w:val="ListBullet"/>
        <w:spacing w:line="240" w:lineRule="auto"/>
        <w:ind w:left="720"/>
      </w:pPr>
      <w:r>
        <w:rPr>
          <w:lang w:val="fr_FR" w:bidi="fr_FR"/>
        </w:rPr>
      </w:r>
      <w:r>
        <w:rPr>
          <w:lang w:val="fr_FR" w:bidi="fr_FR"/>
        </w:rPr>
        <w:t>Le serviteur qui cache l'argent de son maître</w:t>
      </w:r>
    </w:p>
    <w:p>
      <w:pPr>
        <w:pStyle w:val="ListBullet"/>
        <w:spacing w:line="240" w:lineRule="auto"/>
        <w:ind w:left="720"/>
      </w:pPr>
      <w:r>
        <w:rPr>
          <w:lang w:val="fr_FR" w:bidi="fr_FR"/>
        </w:rPr>
      </w:r>
      <w:r>
        <w:rPr>
          <w:lang w:val="fr_FR" w:bidi="fr_FR"/>
        </w:rPr>
        <w:t>Les personnes qui font affaire avec les serviteurs</w:t>
      </w:r>
    </w:p>
    <w:p>
      <w:pPr>
        <w:pStyle w:val="ListBullet"/>
        <w:spacing w:line="240" w:lineRule="auto"/>
        <w:ind w:left="720"/>
      </w:pPr>
      <w:r>
        <w:rPr>
          <w:lang w:val="fr_FR" w:bidi="fr_FR"/>
        </w:rPr>
      </w:r>
      <w:r>
        <w:rPr>
          <w:lang w:val="fr_FR" w:bidi="fr_FR"/>
        </w:rPr>
        <w:t>Les autres serviteurs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raconte des paraboles au sujet du royaume des cieux. Celle-ci parle d'un homme qui part en voyage et met ses serviteurs en charge de sa propriété. Il donne à trois de ses serviteurs des sacs d'argent à utiliser pour gagner plus d'argent. Représentez l'homme qui appelle ses serviteurs et donne à chacun d'eux des sacs de pièces. Il a donné à un serviteur cinq sacs d'argent. Il a donné à un autre serviteur deux sacs d'argent. Et il a donné à un serviteur un sac d'argent.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qui part en voyage : « Que ressentez-vous ? » Vous entendrez peut-être des choses comme : « Ce sont mes serviteurs les plus dignes de confiance. Ils utiliseront bien mon argent et en gagneront plus », « Je sais ce que chaque serviteur peut faire. Ils pourront gérer ce que je leur ai donné », ou « Pendant que je suis en voyage, j'ai besoin d'eux pour continuer à gagner de l'argent pour moi ».</w:t>
      </w:r>
    </w:p>
    <w:p>
      <w:pPr>
        <w:pStyle w:val="ListBullet"/>
        <w:spacing w:line="240" w:lineRule="auto"/>
        <w:ind w:left="720"/>
      </w:pPr>
      <w:r>
        <w:rPr>
          <w:lang w:val="fr_FR" w:bidi="fr_FR"/>
        </w:rPr>
      </w:r>
      <w:r>
        <w:rPr>
          <w:lang w:val="fr_FR" w:bidi="fr_FR"/>
        </w:rPr>
        <w:t>Demandez aux acteurs qui jouent deux serviteurs fidèles : « Que ressentez-vous ? » Vous entendrez peut-être des choses comme : « Mon maître m'a donné cinq sacs d'argent. Je veux le rendre heureux. Je ferai de mon mieux avec ce qu'il m'a donné », ou « J'ai deux sacs d'argent. Je suis heureux que mon maître me fasse confiance. Je ferai la bonne chose avec son argent. »</w:t>
      </w:r>
    </w:p>
    <w:p>
      <w:pPr>
        <w:pStyle w:val="ListBullet"/>
        <w:spacing w:line="240" w:lineRule="auto"/>
        <w:ind w:left="720"/>
      </w:pPr>
      <w:r>
        <w:rPr>
          <w:lang w:val="fr_FR" w:bidi="fr_FR"/>
        </w:rPr>
      </w:r>
      <w:r>
        <w:rPr>
          <w:lang w:val="fr_FR" w:bidi="fr_FR"/>
        </w:rPr>
        <w:t>Demandez à l'acteur qui joue le serviteur qui cache l'argent de son maître : « Que ressentez-vous ? » Vous entendrez peut-être des choses comme : « Je n'ai qu'un sac d'argent. Que se passera-t-il si je perds tout ? » ou « Je veux plaire à mon maître. Je sais que je suis censé gagner plus d'argent, mais j'ai trop peur.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Dès que l'homme part pour son voyage, deux des serviteurs commencent à faire des affaires avec son argent et à en gagner plus. Mais l'un des serviteurs ne sait pas quoi faire au début. Le serviteur creuse donc un trou et enterre l'argent de son maître.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deux serviteurs fidèles : « Que ressentez-vous ? » Vous entendrez peut-être des choses comme : « J'avais cinq sacs d'argent, j'en ai maintenant dix. Mon maître sera si heureux de moi », ou « J'avais deux sacs d'argent, j'en ai maintenant quatre. J'attends avec impatience que mon maître vienne à la maison. Il nous récompensera sûrement pour avoir fait un bon travail. »</w:t>
      </w:r>
    </w:p>
    <w:p>
      <w:pPr>
        <w:pStyle w:val="ListBullet"/>
        <w:spacing w:line="240" w:lineRule="auto"/>
        <w:ind w:left="720"/>
      </w:pPr>
      <w:r>
        <w:rPr>
          <w:lang w:val="fr_FR" w:bidi="fr_FR"/>
        </w:rPr>
      </w:r>
      <w:r>
        <w:rPr>
          <w:lang w:val="fr_FR" w:bidi="fr_FR"/>
        </w:rPr>
        <w:t>Demandez à l'acteur qui joue les personnes qui font affaire avec les serviteurs : « Que ressentez-vous ? » Vous entendrez peut-être des choses comme : « Je suis heureux de faire affaire avec ces hommes. Leur maître est un homme important », ou « Je connais le maître de ces serviteurs. Il continuera à faire affaire avec moi si je l'aide à gagner de l'argent. »</w:t>
      </w:r>
    </w:p>
    <w:p>
      <w:pPr>
        <w:pStyle w:val="ListBullet"/>
        <w:spacing w:line="240" w:lineRule="auto"/>
        <w:ind w:left="720"/>
      </w:pPr>
      <w:r>
        <w:rPr>
          <w:lang w:val="fr_FR" w:bidi="fr_FR"/>
        </w:rPr>
      </w:r>
      <w:r>
        <w:rPr>
          <w:lang w:val="fr_FR" w:bidi="fr_FR"/>
        </w:rPr>
        <w:t>Demandez à l'acteur qui joue le serviteur qui cache l'argent de son maître : « Que ressentez-vous ? » Vous entendrez peut-être des choses comme : « Si j'enterre ce sac d'argent, il sera protégé », ou « Je ne peux pas perdre l'argent de mon maître si c'est dans ce trou que j'ai creusé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maître des serviteurs revient. Il va vers chaque serviteur pour voir ce qu'ils ont fait avec son argent. Le premier serviteur donne à son maître dix sacs d'argent et dit : « Maître, tu m'as donné cinq sacs. Voici, j'en ai fait cinq de plus ! » L'homme dit à son serviteur : « Tu as fait du bon travail, tu es un bon serviteur digne de confiance. Puisque tu as été fidèle dans la gestion de petites quantités, je sais que je peux te faire confiance avec de grandes quantités. Rejoins-moi dans ma maison et sois heureux. »</w:t>
      </w:r>
    </w:p>
    <w:p>
      <w:pPr/>
      <w:r>
        <w:rPr>
          <w:lang w:val="fr_FR" w:bidi="fr_FR"/>
        </w:rPr>
      </w:r>
      <w:r>
        <w:rPr>
          <w:lang w:val="fr_FR" w:bidi="fr_FR"/>
        </w:rPr>
        <w:t>Le deuxième serviteur donne à son maître quatre sacs d'argent et dit : « Maître, tu m'as donné deux sacs. Voici, j'en ai fait deux de plus ! » L'homme dit à son serviteur : « Tu as fait du bon travail, tu es un bon serviteur digne de confiance. Puisque tu as été fidèle dans la gestion de petites quantités, je sais que je peux te faire confiance avec de grandes quantités. Rejoins-moi dans ma maison et sois heureux.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l'homme qui est parti en voyage : « Que ressentez-vous ? » Vous entendrez peut-être des choses comme : « Je suis si heureux de mes serviteurs. Ils ont fait exactement ce qu'ils étaient censés faire », ou « Je savais que je pouvais faire confiance à ces hommes. Nous ferons la fête ensemble ! »</w:t>
      </w:r>
    </w:p>
    <w:p>
      <w:pPr>
        <w:pStyle w:val="ListBullet"/>
        <w:spacing w:line="240" w:lineRule="auto"/>
        <w:ind w:left="720"/>
      </w:pPr>
      <w:r>
        <w:rPr>
          <w:lang w:val="fr_FR" w:bidi="fr_FR"/>
        </w:rPr>
      </w:r>
      <w:r>
        <w:rPr>
          <w:lang w:val="fr_FR" w:bidi="fr_FR"/>
        </w:rPr>
        <w:t xml:space="preserve">Demandez aux acteurs qui jouent deux serviteurs fidèles : « Que ressentez-vous ? » Vous entendrez peut-être des choses comme : « Je savais qu'il serait heureux ! Je peux maintenant profiter d'être dans sa maison avec lui ! » ou « Je suis heureux que mon maître soit heureux. Il est toujours bon envers nous !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 serviteur avec un seul sac d'argent dit à son maître : « Je savais que tu étais un homme strict, qui gagne de la richesse grâce au travail des autres. » Le serviteur donne le sac d'argent à son maître et dit : « Voici le sac d'argent que tu m'as donné avant que tu ne partes ». Son maître a dit au serviteur qu'il était méchant et paresseux. Puis il ordonne que l'argent soit enlevé au serviteur paresseux et donné au serviteur avec dix sacs d'argent. Il dit : « Jetez ce serviteur inutile dans les ténèbres extérieures, où il y aura des pleurs et des grincements de dents ».</w:t>
      </w:r>
    </w:p>
    <w:p>
      <w:pPr>
        <w:pStyle w:val="ListBullet"/>
        <w:spacing w:line="240" w:lineRule="auto"/>
        <w:ind w:left="720"/>
      </w:pPr>
      <w:r>
        <w:rPr>
          <w:lang w:val="fr_FR" w:bidi="fr_FR"/>
        </w:rPr>
      </w:r>
      <w:r>
        <w:rPr>
          <w:lang w:val="fr_FR" w:bidi="fr_FR"/>
        </w:rPr>
        <w:t>Demandez aux acteurs qui jouent d'autres serviteurs : « Que ressentez-vous ? » Vous entendrez peut-être des choses comme : « Waouh. Je n'arrive pas à croire qu'il n'ait même pas essayé de faire gagner de l'argent à notre maître », ou « Notre maître est vraiment en colère. Je me sens mal pour le serviteur qui est en train d'être puni. »</w:t>
      </w:r>
    </w:p>
    <w:p>
      <w:pPr>
        <w:pStyle w:val="ListBullet"/>
        <w:spacing w:line="240" w:lineRule="auto"/>
        <w:ind w:left="720"/>
      </w:pPr>
      <w:r>
        <w:rPr>
          <w:lang w:val="fr_FR" w:bidi="fr_FR"/>
        </w:rPr>
      </w:r>
      <w:r>
        <w:rPr>
          <w:lang w:val="fr_FR" w:bidi="fr_FR"/>
        </w:rPr>
        <w:t xml:space="preserve">Demandez à l'acteur qui joue le serviteur qui a caché l'argent de son maître : « Que ressentez-vous ? » Vous entendrez peut-être des choses comme : « Oh non ! J'aurais dû au moins essayer de faire quelque chose », « Je me sens mal d'avoir laissé tomber mon maître, mais je ne veux pas entrer dans les ténèbres extérieures », ou « Je me demande combien de temps je devrai être puni ?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que le </w:t>
      </w:r>
      <w:r>
        <w:rPr>
          <w:b/>
          <w:lang w:val="fr_FR" w:bidi="fr_FR"/>
        </w:rPr>
        <w:t>royaume des cieux</w:t>
      </w:r>
      <w:r>
        <w:rPr>
          <w:lang w:val="fr_FR" w:bidi="fr_FR"/>
        </w:rPr>
        <w:t xml:space="preserve"> peut être comparé à un homme qui part en voyage et confie sa propriété à ses esclaves ou à ses serviteurs. Dans ce cas présent, le royaume des cieux est Dieu qui règne dans le cœur des gens. Utilisez les mêmes mots pour royaume des cieux que dans les passages précédents. Référez-vous au Glossaire principal pour une définition plus complète du </w:t>
      </w:r>
      <w:r>
        <w:rPr>
          <w:lang w:val="fr_FR" w:bidi="fr_FR"/>
        </w:rPr>
        <w:t>royaume des cieux</w:t>
      </w:r>
      <w:r>
        <w:rPr>
          <w:lang w:val="fr_FR" w:bidi="fr_FR"/>
        </w:rPr>
        <w:t>.</w:t>
      </w:r>
    </w:p>
    <w:p>
      <w:pPr/>
      <w:r>
        <w:rPr>
          <w:lang w:val="fr_FR" w:bidi="fr_FR"/>
        </w:rPr>
      </w:r>
      <w:r>
        <w:rPr>
          <w:lang w:val="fr_FR" w:bidi="fr_FR"/>
        </w:rPr>
        <w:t xml:space="preserve">L'homme a appelé vers lui-même trois de ses serviteurs et a donné à chacun d'eux </w:t>
      </w:r>
      <w:r>
        <w:rPr>
          <w:b/>
          <w:lang w:val="fr_FR" w:bidi="fr_FR"/>
        </w:rPr>
        <w:t>des sacs d'or ou de pièces d'argent</w:t>
      </w:r>
      <w:r>
        <w:rPr>
          <w:lang w:val="fr_FR" w:bidi="fr_FR"/>
        </w:rPr>
        <w:t xml:space="preserve">. Certaines traductions anglaises appellent ce sac d'argent un </w:t>
      </w:r>
      <w:r>
        <w:rPr>
          <w:b/>
          <w:lang w:val="fr_FR" w:bidi="fr_FR"/>
        </w:rPr>
        <w:t>talent</w:t>
      </w:r>
      <w:r>
        <w:rPr>
          <w:lang w:val="fr_FR" w:bidi="fr_FR"/>
        </w:rPr>
        <w:t xml:space="preserve">. Un </w:t>
      </w:r>
      <w:r>
        <w:rPr>
          <w:b/>
          <w:lang w:val="fr_FR" w:bidi="fr_FR"/>
        </w:rPr>
        <w:t>sac de pièces</w:t>
      </w:r>
      <w:r>
        <w:rPr>
          <w:lang w:val="fr_FR" w:bidi="fr_FR"/>
        </w:rPr>
        <w:t xml:space="preserve"> représente probablement environ mille pièces. Le montant que l'homme a donné à chaque serviteur dépendait du niveau d'habileté de ce serviteur. Deux des serviteurs ont pris les talents que leur maître leur a donnés et ont fait </w:t>
      </w:r>
      <w:r>
        <w:rPr>
          <w:b/>
          <w:lang w:val="fr_FR" w:bidi="fr_FR"/>
        </w:rPr>
        <w:t>commerce</w:t>
      </w:r>
      <w:r>
        <w:rPr>
          <w:lang w:val="fr_FR" w:bidi="fr_FR"/>
        </w:rPr>
        <w:t xml:space="preserve"> avec eux. Dans ce cas présent, « échangé » signifie faire des affaires ou investir l'argent de manière à rapporter plus d'argent.</w:t>
      </w:r>
    </w:p>
    <w:p>
      <w:pPr/>
      <w:r>
        <w:rPr>
          <w:lang w:val="fr_FR" w:bidi="fr_FR"/>
        </w:rPr>
      </w:r>
      <w:r>
        <w:rPr>
          <w:lang w:val="fr_FR" w:bidi="fr_FR"/>
        </w:rPr>
        <w:t xml:space="preserve">L'homme est revenu après un long moment et voulait régler ses </w:t>
      </w:r>
      <w:r>
        <w:rPr>
          <w:b/>
          <w:lang w:val="fr_FR" w:bidi="fr_FR"/>
        </w:rPr>
        <w:t>comptes</w:t>
      </w:r>
      <w:r>
        <w:rPr>
          <w:lang w:val="fr_FR" w:bidi="fr_FR"/>
        </w:rPr>
        <w:t xml:space="preserve"> avec ses serviteurs. Dans ce cas présent, « régler ses comptes » signifie que l'homme voulait vérifier ce que les serviteurs ont fait avec son argent. Il voulait qu'ils lui donnent l'argent qu'ils ont gagné. Deux des serviteurs étaient </w:t>
      </w:r>
      <w:r>
        <w:rPr>
          <w:b/>
          <w:lang w:val="fr_FR" w:bidi="fr_FR"/>
        </w:rPr>
        <w:t>fidèles</w:t>
      </w:r>
      <w:r>
        <w:rPr>
          <w:lang w:val="fr_FR" w:bidi="fr_FR"/>
        </w:rPr>
        <w:t xml:space="preserve"> à leur maître et il les a récompensés. Fidèle signifie digne de confiance et fiable. Les personnes qui sont fidèles peuvent se voir accorder la confiance et montrer de la loyauté aux autres.</w:t>
      </w:r>
    </w:p>
    <w:p>
      <w:pPr/>
      <w:r>
        <w:rPr>
          <w:lang w:val="fr_FR" w:bidi="fr_FR"/>
        </w:rPr>
      </w:r>
      <w:r>
        <w:rPr>
          <w:lang w:val="fr_FR" w:bidi="fr_FR"/>
        </w:rPr>
        <w:t xml:space="preserve">Un serviteur n'a rien fait avec l'argent que son maître lui a donné. L'homme a donc dit à ce serviteur qu'il était </w:t>
      </w:r>
      <w:r>
        <w:rPr>
          <w:b/>
          <w:lang w:val="fr_FR" w:bidi="fr_FR"/>
        </w:rPr>
        <w:t>méchant</w:t>
      </w:r>
      <w:r>
        <w:rPr>
          <w:lang w:val="fr_FR" w:bidi="fr_FR"/>
        </w:rPr>
        <w:t xml:space="preserve"> et paresseux. La méchanceté est quand quelqu'un fait quelque chose de nocif contre une autre personne. Utilisez le même mot pour méchant que dans les passages précédents. Référez-vous au Glossaire principal pour une définition plus complète du mot </w:t>
      </w:r>
      <w:r>
        <w:rPr>
          <w:lang w:val="fr_FR" w:bidi="fr_FR"/>
        </w:rPr>
        <w:t>méchant</w:t>
      </w:r>
      <w:r>
        <w:rPr>
          <w:lang w:val="fr_FR" w:bidi="fr_FR"/>
        </w:rPr>
        <w:t xml:space="preserve">. </w:t>
      </w:r>
    </w:p>
    <w:p>
      <w:pPr/>
      <w:r>
        <w:rPr>
          <w:lang w:val="fr_FR" w:bidi="fr_FR"/>
        </w:rPr>
      </w:r>
      <w:r>
        <w:rPr>
          <w:b/>
          <w:lang w:val="fr_FR" w:bidi="fr_FR"/>
        </w:rPr>
        <w:t>Les</w:t>
      </w:r>
      <w:r>
        <w:rPr>
          <w:lang w:val="fr_FR" w:bidi="fr_FR"/>
        </w:rPr>
        <w:t xml:space="preserve"> pleurs font référence au son fort que font les personnes quand elles ont beaucoup de chagrin ou de tristesse. Le fait de </w:t>
      </w:r>
      <w:r>
        <w:rPr>
          <w:b/>
          <w:lang w:val="fr_FR" w:bidi="fr_FR"/>
        </w:rPr>
        <w:t>grincer des dents</w:t>
      </w:r>
      <w:r>
        <w:rPr>
          <w:lang w:val="fr_FR" w:bidi="fr_FR"/>
        </w:rPr>
        <w:t xml:space="preserve"> fait référence au fait de serrer fort les dents à cause de la douleur, de la colère et de l'amertume. Ceux qui sont éternellement séparés de Dieu seront submergés par le chagrin. Leur chagrin les fera pleurer de manière incontrôlable et grincer des dents dans la douleur. Traduisez </w:t>
      </w:r>
      <w:r>
        <w:rPr>
          <w:b/>
          <w:lang w:val="fr_FR" w:bidi="fr_FR"/>
        </w:rPr>
        <w:t>les pleurs et le grincement de dents de la</w:t>
      </w:r>
      <w:r>
        <w:rPr>
          <w:lang w:val="fr_FR" w:bidi="fr_FR"/>
        </w:rPr>
        <w:t xml:space="preserve"> même manière que vous l'avez fait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25:31–46</w:t>
      </w:r>
      <w:r>
        <w:rPr>
          <w:lang w:val="fr_FR" w:bidi="fr_FR"/>
        </w:rPr>
      </w:r>
    </w:p>
    <w:p>
      <w:pPr>
        <w:pStyle w:val="Heading3"/>
      </w:pPr>
      <w:r>
        <w:rPr>
          <w:lang w:val="fr_FR" w:bidi="fr_FR"/>
        </w:rPr>
        <w:t>Écouter et Cœur</w:t>
      </w:r>
    </w:p>
    <w:p>
      <w:pPr/>
      <w:r>
        <w:rPr>
          <w:lang w:val="fr_FR" w:bidi="fr_FR"/>
        </w:rPr>
      </w:r>
      <w:r>
        <w:rPr>
          <w:lang w:val="fr_FR" w:bidi="fr_FR"/>
        </w:rPr>
        <w:t>Écoutez Matthieu 25.31–46.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Jésus parle encore à ses douze disciples les plus proches. Il leur a raconté des paraboles pour montrer à quoi cela ressemble d'être prêt quand il reviendra. Il leur dit maintenant à quoi ressemblera son jugement final. Il fait plusieurs comparaisons, mais ce n'est pas vraiment une parabole comme les quelques histoires précédentes.</w:t>
      </w:r>
    </w:p>
    <w:p>
      <w:pPr/>
      <w:r>
        <w:rPr>
          <w:lang w:val="fr_FR" w:bidi="fr_FR"/>
        </w:rPr>
      </w:r>
      <w:r>
        <w:rPr>
          <w:lang w:val="fr_FR" w:bidi="fr_FR"/>
        </w:rPr>
        <w:t>Jésus commence en disant : « Quand le Fils de l'homme viendra dans sa gloire, et tous les anges avec lui, il s'assiéra sur son trône glorieux ». Cette image ressemble beaucoup à des prophéties au sujet du jugement final dans les livres de Daniel et de Zacharie dans les Écritures juives avant que Jésus ne soit né. Les disciples connaissaient ces Écritures et auraient fait le lien entre ce que Jésus dit et ce que ces prophètes ont dit des centaines d'années auparavant. Avant cela, les personnes juives ne comprenaient pas que ces prophéties parlaient de Jésus, mais Jésus précise maintenant à ses disciples que ces prophéties parlaient de lui.</w:t>
      </w:r>
    </w:p>
    <w:p>
      <w:pPr/>
      <w:r>
        <w:rPr>
          <w:lang w:val="fr_FR" w:bidi="fr_FR"/>
        </w:rPr>
      </w:r>
      <w:r>
        <w:rPr>
          <w:lang w:val="fr_FR" w:bidi="fr_FR"/>
        </w:rPr>
        <w:t>Arrêtez-vous et discutez en équipe de certaines histoires de votre culture avec lesquelles tout le monde est familier. Y a-t-il des histoires comme celle-ci, où vous pourriez partager juste une petite partie de l'histoire et tous ceux qui écoutaient sauraient de quelle histoire elle provenait ?</w:t>
      </w:r>
    </w:p>
    <w:p>
      <w:pPr/>
      <w:r>
        <w:rPr>
          <w:lang w:val="fr_FR" w:bidi="fr_FR"/>
        </w:rPr>
      </w:r>
      <w:r>
        <w:rPr>
          <w:lang w:val="fr_FR" w:bidi="fr_FR"/>
        </w:rPr>
        <w:t>Vous vous souviendrez que Fils de l'homme est un titre pour Jésus qui est utilisé à plusieurs reprises dans Matthieu. Ce titre apparaît pour la première fois dans le livre de Daniel et faisait référence à la personne à laquelle Dieu a donné toute autorité et toute puissance. Quand les disciples entendent cela, ils savent que Jésus dit qu'il est celui à qui Dieu a donné toute autorité et toute puissance.</w:t>
      </w:r>
    </w:p>
    <w:p>
      <w:pPr/>
      <w:r>
        <w:rPr>
          <w:lang w:val="fr_FR" w:bidi="fr_FR"/>
        </w:rPr>
      </w:r>
      <w:r>
        <w:rPr>
          <w:lang w:val="fr_FR" w:bidi="fr_FR"/>
        </w:rPr>
        <w:t>Jésus décrit la salle du trône de Dieu dans le ciel. Un trône est une chaise spéciale et élevée où s'asseyait un roi pendant qu'il accomplissait ses devoirs, comme entendre des affaires légales et rendre un jugement. Parfois, un trône serait si haut que le roi devait monter des marches pour l'atteindre. La pièce où le roi s'asseyait sur son trône était appelée la salle du trône. En plus d'être une chaise physique où le roi était assis, un trône était aussi un symbole de l'autorité et du royaume du roi. L'image de toutes les nations rassemblées autour du Fils de l'homme sur son trône de jugement a été vue pour la première fois dans le livre de Joël dans les Écritures juives avant que Jésus ne soit né. Encore une fois, en disant ces choses, Jésus dit à ses disciples qu'il est le Fils de l'homme qui a été prophétisé dans leurs Écritures. Jésus est celui qui a la puissance et l'autorité de Dieu pour juger toutes les nations de la terre le jour du jugement.</w:t>
      </w:r>
    </w:p>
    <w:p>
      <w:pPr/>
      <w:r>
        <w:rPr>
          <w:lang w:val="fr_FR" w:bidi="fr_FR"/>
        </w:rPr>
      </w:r>
      <w:r>
        <w:rPr>
          <w:lang w:val="fr_FR" w:bidi="fr_FR"/>
        </w:rPr>
        <w:t>Arrêtez-vous et discutez en équipe des choses spéciales qui ne sont utilisées que par le chef le plus important dans votre culture. Y a-t-il certains objets qu'ils seuls sont autorisés à utiliser, ou certains lieux où seuls eux sont autorisés à s'asseoir, à dormir ou à entrer ?</w:t>
      </w:r>
    </w:p>
    <w:p>
      <w:pPr/>
      <w:r>
        <w:rPr>
          <w:lang w:val="fr_FR" w:bidi="fr_FR"/>
        </w:rPr>
      </w:r>
      <w:r>
        <w:rPr>
          <w:lang w:val="fr_FR" w:bidi="fr_FR"/>
        </w:rPr>
        <w:t xml:space="preserve">Jésus dit qu'il séparera les brebis des chèvres. Dans cette région du monde, les brebis et les chèvres sont très similaires en apparence et sont souvent envoyées pour paître ensemble. Un berger serait capable de séparer les brebis des chèvres parce qu'il travaille en si étroite collaboration avec elles tout le temps, mais il serait difficile pour quelqu'un d'autre de voir la différence entre les deux animaux. </w:t>
      </w:r>
    </w:p>
    <w:p>
      <w:pPr/>
      <w:r>
        <w:rPr>
          <w:lang w:val="fr_FR" w:bidi="fr_FR"/>
        </w:rPr>
      </w:r>
      <w:r>
        <w:rPr>
          <w:lang w:val="fr_FR" w:bidi="fr_FR"/>
        </w:rPr>
        <w:t>Arrêtez-vous et discutez en équipe : Y a-t-il deux animaux dans votre culture qui semblent si similaires que vous devez regarder attentivement pour voir les différences entre eux ?</w:t>
      </w:r>
    </w:p>
    <w:p>
      <w:pPr/>
      <w:r>
        <w:rPr>
          <w:lang w:val="fr_FR" w:bidi="fr_FR"/>
        </w:rPr>
      </w:r>
      <w:r>
        <w:rPr>
          <w:lang w:val="fr_FR" w:bidi="fr_FR"/>
        </w:rPr>
        <w:t>Vous voudrez peut-être montrer à votre équipe une image d'une brebis et d'une chèvre de cette région du monde.</w:t>
      </w:r>
    </w:p>
    <w:p>
      <w:pPr/>
      <w:r>
        <w:rPr>
          <w:lang w:val="fr_FR" w:bidi="fr_FR"/>
        </w:rPr>
      </w:r>
      <w:r>
        <w:rPr>
          <w:lang w:val="fr_FR" w:bidi="fr_FR"/>
        </w:rPr>
        <w:t>Le berger, c'est-à-dire le roi Jésus, placera les brebis sur sa droite et les chèvres sur sa gauche. Dans la culture juive, le côté droit était considéré comme bon et fort. C'est donc le côté de la faveur. La main gauche était considérée comme mauvaise et faible. C'est donc le côté du désavantage.</w:t>
      </w:r>
    </w:p>
    <w:p>
      <w:pPr/>
      <w:r>
        <w:rPr>
          <w:lang w:val="fr_FR" w:bidi="fr_FR"/>
        </w:rPr>
      </w:r>
      <w:r>
        <w:rPr>
          <w:lang w:val="fr_FR" w:bidi="fr_FR"/>
        </w:rPr>
        <w:t>Arrêtez-vous et discutez en équipe : Quelles sont les choses dans votre culture que tout le monde comprend comme des symboles pour le bien et le mal ?</w:t>
      </w:r>
    </w:p>
    <w:p>
      <w:pPr/>
      <w:r>
        <w:rPr>
          <w:lang w:val="fr_FR" w:bidi="fr_FR"/>
        </w:rPr>
      </w:r>
      <w:r>
        <w:rPr>
          <w:lang w:val="fr_FR" w:bidi="fr_FR"/>
        </w:rPr>
        <w:t>Jésus dit que le roi dira : « Viens, toi qui es béni par mon Père ». Cela montre aussi que Jésus est le roi parce qu'il fait référence à Dieu comme « mon Père ». Le mot béni ici signifie plus que simplement heureux. Ces personnes bénéficient de la bonne faveur de Dieu. Le roi leur dit : « Héritez du royaume préparé pour vous depuis avant la création du monde ». Ceux qui sont favorisés par Dieu ne seront pas seulement les sujets de Dieu qui jouissent des bénédictions de son royaume ; ils régneront avec Jésus. Leur royauté a été préparée pour eux depuis avant la création du monde. L'expression « avant la fondation du monde » signifie avant la création du monde.</w:t>
      </w:r>
    </w:p>
    <w:p>
      <w:pPr/>
      <w:r>
        <w:rPr>
          <w:lang w:val="fr_FR" w:bidi="fr_FR"/>
        </w:rPr>
      </w:r>
      <w:r>
        <w:rPr>
          <w:lang w:val="fr_FR" w:bidi="fr_FR"/>
        </w:rPr>
        <w:t xml:space="preserve">Le mot « vous » ici pourrait faire référence à des personnes spécifiques que Dieu a choisies avant qu'elles ne soient nées, ou pourrait faire référence à celui qui a répondu à Jésus avec foi au moment du jugement final. </w:t>
      </w:r>
    </w:p>
    <w:p>
      <w:pPr/>
      <w:r>
        <w:rPr>
          <w:lang w:val="fr_FR" w:bidi="fr_FR"/>
        </w:rPr>
      </w:r>
      <w:r>
        <w:rPr>
          <w:lang w:val="fr_FR" w:bidi="fr_FR"/>
        </w:rPr>
        <w:t xml:space="preserve">Jésus dit : « Car», ce qui signifie qu'il donne la raison pour laquelle ces personnes sont favorisées par Dieu. Il poursuit en énumérant les choses qu'ils ont faites pour lui, y compris lui donner de la nourriture quand il avait faim, lui donner à boire quand il avait soif, l'accueillir quand il était étranger, l'habiller quand il était nu et lui rendre visite quand il était malade et quand il était en prison. La culture à cette époque et dans ce lieu s'attendait à ce que les gens fassent ces choses. Ils faisaient partie du fait de montrer une bonne hospitalité et d'être une personne gentille, mais tout le monde ne faisait pas ces choses comme ils étaient censés le faire. </w:t>
      </w:r>
    </w:p>
    <w:p>
      <w:pPr/>
      <w:r>
        <w:rPr>
          <w:lang w:val="fr_FR" w:bidi="fr_FR"/>
        </w:rPr>
      </w:r>
      <w:r>
        <w:rPr>
          <w:lang w:val="fr_FR" w:bidi="fr_FR"/>
        </w:rPr>
        <w:t>Arrêtez-vous et discutez en équipe : Comment votre culture s'attend-elle à ce que les gens se traitent les uns les autres afin d'être considérés comme gentils et bons ? Quel comportement est considéré comme une bonne hospitalité et qu'est-ce qui est considéré comme une mauvaise hospitalité ?</w:t>
      </w:r>
    </w:p>
    <w:p>
      <w:pPr/>
      <w:r>
        <w:rPr>
          <w:lang w:val="fr_FR" w:bidi="fr_FR"/>
        </w:rPr>
      </w:r>
      <w:r>
        <w:rPr>
          <w:lang w:val="fr_FR" w:bidi="fr_FR"/>
        </w:rPr>
        <w:t xml:space="preserve">Les personnes justes, celles qui ont raison aux yeux de Dieu et sont acceptées par lui, sont surprises quand le roi dit cela. Ils lui posent des questions à ce sujet, en disant « Seigneur », ce qui signifie maître. Ils ne se souviennent pas d'avoir fait ces choses pour lui. Le roi dit : « En vérité, je vous le dis », ce qui est une expression que Jésus utilise souvent dans l'Évangile de Matthieu. Cela signifie qu'il leur dit une vérité importante au sujet de Dieu. Il dit que chaque fois qu'ils faisaient l'une de ces choses gentilles pour « l'un des moindres de mes frères », c'est à lui qu'ils le faisaient. Jésus a utilisé ces expressions « les moindres de ceux-ci » et « mes frères » plus tôt dans l'Évangile de Matthieu pour faire référence à ses disciples qui lui font confiance. Il dit que chaque fois que ses disciples démontrent une telle bonté les uns envers les autres, c'est comme s'ils montraient de la bonté à Jésus lui-même. </w:t>
      </w:r>
    </w:p>
    <w:p>
      <w:pPr/>
      <w:r>
        <w:rPr>
          <w:lang w:val="fr_FR" w:bidi="fr_FR"/>
        </w:rPr>
      </w:r>
      <w:r>
        <w:rPr>
          <w:lang w:val="fr_FR" w:bidi="fr_FR"/>
        </w:rPr>
        <w:t>Puis le roi dit à ceux qui se trouvent à sa gauche : « Retirez-vous de moi, maudits, dans le feu éternel préparé pour le diable et ses anges ». Ceux sur la gauche reçoivent l'inverse de ceux sur la droite. Au lieu d'être invités à venir, on leur dit de partir, c'est-à-dire de le quitter. Au lieu d'être bénis par son Père, ils sont maudits par son Père. Au lieu de recevoir un royaume préparé pour eux, ils sont envoyés dans un feu éternel préparé pour le diable et ses anges.</w:t>
      </w:r>
    </w:p>
    <w:p>
      <w:pPr/>
      <w:r>
        <w:rPr>
          <w:lang w:val="fr_FR" w:bidi="fr_FR"/>
        </w:rPr>
      </w:r>
      <w:r>
        <w:rPr>
          <w:lang w:val="fr_FR" w:bidi="fr_FR"/>
        </w:rPr>
        <w:t>De nouveau Jésus dit : « Car » parce qu'il va expliquer pourquoi ces personnes sont maudites par Dieu. Il poursuit en énumérant toutes les mêmes choses que les personnes justes ont faites, mais les personnes maudites n'ont fait aucune de ces choses. Ils ne lui ont pas donné de la nourriture ou à boire, ni de l'hospitalité ou des vêtements. Ils ne lui ont pas rendu visite quand il était malade ou en prison.</w:t>
      </w:r>
    </w:p>
    <w:p>
      <w:pPr/>
      <w:r>
        <w:rPr>
          <w:lang w:val="fr_FR" w:bidi="fr_FR"/>
        </w:rPr>
      </w:r>
      <w:r>
        <w:rPr>
          <w:lang w:val="fr_FR" w:bidi="fr_FR"/>
        </w:rPr>
        <w:t>De nouveau il dit : « En vérité, je vous le dis » parce qu'il leur dit une vérité sérieuse au sujet de Dieu. Il dit que tout comme ces personnes ne faisaient pas ces choses à « l'un des moindres de ceux-ci », elles ne l'ont pas fait pour Jésus non plus.</w:t>
      </w:r>
    </w:p>
    <w:p>
      <w:pPr/>
      <w:r>
        <w:rPr>
          <w:lang w:val="fr_FR" w:bidi="fr_FR"/>
        </w:rPr>
      </w:r>
      <w:r>
        <w:rPr>
          <w:lang w:val="fr_FR" w:bidi="fr_FR"/>
        </w:rPr>
        <w:t xml:space="preserve">Jésus termine en disant que les personnes maudites s'en iront dans une punition éternelle, mais les personnes justes iront dans la vie éternelle.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dit à ses disciples à quoi ressemblera le jugement final quand le Fils de l'homme viendra pour juger les nations. Il dit que le Fils de l'homme viendra dans sa gloire avec ses anges autour de lui. Il s'assiéra sur son trône glorieux et toutes les nations seront devant lui, attendant leur jugement. Il utilise l'image d'un berger qui sépare les brebis des chèvres pour les aider à imaginer la façon dont le Fils de l'homme séparera les gens. Il mettra les brebis sur sa droite et les chèvres sur sa gauche.</w:t>
      </w:r>
    </w:p>
    <w:p>
      <w:pPr/>
      <w:r>
        <w:rPr>
          <w:lang w:val="fr_FR" w:bidi="fr_FR"/>
        </w:rPr>
      </w:r>
      <w:r>
        <w:rPr>
          <w:b/>
          <w:lang w:val="fr_FR" w:bidi="fr_FR"/>
        </w:rPr>
        <w:t>Deuxième partie :</w:t>
      </w:r>
      <w:r>
        <w:rPr>
          <w:lang w:val="fr_FR" w:bidi="fr_FR"/>
        </w:rPr>
        <w:t xml:space="preserve"> Puis il accueille les personnes bénies par Dieu pour venir recevoir le royaume que Dieu a préparé pour elles depuis la création du monde. Il dit aux personnes justes qu'elles sont bénies par Dieu parce que quand elles l'ont vu dans le besoin, elles l'ont aidé. Les personnes justes ne se souviennent pas de l'avoir aidé. Ils demandent donc quand ils l'ont fait. Le roi dit que chaque fois qu'ils aidaient le moindre de ces ses frères, ils aidaient le roi.</w:t>
      </w:r>
    </w:p>
    <w:p>
      <w:pPr/>
      <w:r>
        <w:rPr>
          <w:lang w:val="fr_FR" w:bidi="fr_FR"/>
        </w:rPr>
      </w:r>
      <w:r>
        <w:rPr>
          <w:b/>
          <w:lang w:val="fr_FR" w:bidi="fr_FR"/>
        </w:rPr>
        <w:t>Troisième partie :</w:t>
      </w:r>
      <w:r>
        <w:rPr>
          <w:lang w:val="fr_FR" w:bidi="fr_FR"/>
        </w:rPr>
        <w:t xml:space="preserve"> Puis le roi dit aux personnes maudites par Dieu de le quitter et d'entrer dans le feu éternel préparé pour le diable et ses anges. Il explique qu'ils sont maudits parce que quand ils l'ont vu dans le besoin, ils ne l'ont pas aidé. Ils ne se souviennent pas de l'avoir vu dans le besoin et ne pas l'avoir aidé. Ils lui demandent donc quand cela s'est produit. Le roi dit que chaque fois qu'ils voyaient le moindre de ces frères dans le besoin et ne les aidaient pas, ils n'aidaient pas le roi.</w:t>
      </w:r>
    </w:p>
    <w:p>
      <w:pPr/>
      <w:r>
        <w:rPr>
          <w:lang w:val="fr_FR" w:bidi="fr_FR"/>
        </w:rPr>
      </w:r>
      <w:r>
        <w:rPr>
          <w:b/>
          <w:lang w:val="fr_FR" w:bidi="fr_FR"/>
        </w:rPr>
        <w:t>Quatrième partie :</w:t>
      </w:r>
      <w:r>
        <w:rPr>
          <w:lang w:val="fr_FR" w:bidi="fr_FR"/>
        </w:rPr>
        <w:t xml:space="preserve"> Jésus dit que les maudits entreront dans une punition éternelle, mais les justes entreront dans la vie éternelle.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les plus proches de Jésus</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Un roi (Jésus)</w:t>
      </w:r>
    </w:p>
    <w:p>
      <w:pPr>
        <w:pStyle w:val="ListBullet"/>
        <w:spacing w:line="240" w:lineRule="auto"/>
        <w:ind w:left="720"/>
      </w:pPr>
      <w:r>
        <w:rPr>
          <w:lang w:val="fr_FR" w:bidi="fr_FR"/>
        </w:rPr>
      </w:r>
      <w:r>
        <w:rPr>
          <w:lang w:val="fr_FR" w:bidi="fr_FR"/>
        </w:rPr>
        <w:t>Les nations (beaucoup de personnes différentes)</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Les anges du diable (les démons)</w:t>
      </w:r>
    </w:p>
    <w:p>
      <w:pPr>
        <w:pStyle w:val="ListBullet"/>
        <w:spacing w:line="240" w:lineRule="auto"/>
        <w:ind w:left="720"/>
      </w:pPr>
      <w:r>
        <w:rPr>
          <w:lang w:val="fr_FR" w:bidi="fr_FR"/>
        </w:rPr>
      </w:r>
      <w:r>
        <w:rPr>
          <w:lang w:val="fr_FR" w:bidi="fr_FR"/>
        </w:rPr>
        <w:t>Une personne affamée, facultative</w:t>
      </w:r>
    </w:p>
    <w:p>
      <w:pPr>
        <w:pStyle w:val="ListBullet"/>
        <w:spacing w:line="240" w:lineRule="auto"/>
        <w:ind w:left="720"/>
      </w:pPr>
      <w:r>
        <w:rPr>
          <w:lang w:val="fr_FR" w:bidi="fr_FR"/>
        </w:rPr>
      </w:r>
      <w:r>
        <w:rPr>
          <w:lang w:val="fr_FR" w:bidi="fr_FR"/>
        </w:rPr>
        <w:t>Une personne assoiffée, facultative</w:t>
      </w:r>
    </w:p>
    <w:p>
      <w:pPr>
        <w:pStyle w:val="ListBullet"/>
        <w:spacing w:line="240" w:lineRule="auto"/>
        <w:ind w:left="720"/>
      </w:pPr>
      <w:r>
        <w:rPr>
          <w:lang w:val="fr_FR" w:bidi="fr_FR"/>
        </w:rPr>
      </w:r>
      <w:r>
        <w:rPr>
          <w:lang w:val="fr_FR" w:bidi="fr_FR"/>
        </w:rPr>
        <w:t>Une personne nue, facultative</w:t>
      </w:r>
    </w:p>
    <w:p>
      <w:pPr>
        <w:pStyle w:val="ListBullet"/>
        <w:spacing w:line="240" w:lineRule="auto"/>
        <w:ind w:left="720"/>
      </w:pPr>
      <w:r>
        <w:rPr>
          <w:lang w:val="fr_FR" w:bidi="fr_FR"/>
        </w:rPr>
      </w:r>
      <w:r>
        <w:rPr>
          <w:lang w:val="fr_FR" w:bidi="fr_FR"/>
        </w:rPr>
        <w:t>Une personne malade, facultative</w:t>
      </w:r>
    </w:p>
    <w:p>
      <w:pPr>
        <w:pStyle w:val="ListBullet"/>
        <w:spacing w:line="240" w:lineRule="auto"/>
        <w:ind w:left="720"/>
      </w:pPr>
      <w:r>
        <w:rPr>
          <w:lang w:val="fr_FR" w:bidi="fr_FR"/>
        </w:rPr>
      </w:r>
      <w:r>
        <w:rPr>
          <w:lang w:val="fr_FR" w:bidi="fr_FR"/>
        </w:rPr>
        <w:t>Une personne en prison, facultative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Jésus parle à ses douze disciples les plus proches, mais il pourrait être utile de représenter la scène qu'il décrit. Dans son histoire, il parle du Fils de l'homme en tant que roi. Vous devrez peut-être avoir un acteur différent qui joue le rôle du Fils de l'homme pour que Jésus puisse continuer à raconter l'histoire à ses disciples, mais rappelez-vous que le Fils de l'homme, qui est Jésus lui-même, est le roi dans cette histoire. </w:t>
      </w:r>
    </w:p>
    <w:p>
      <w:pPr/>
      <w:r>
        <w:rPr>
          <w:lang w:val="fr_FR" w:bidi="fr_FR"/>
        </w:rPr>
      </w:r>
      <w:r>
        <w:rPr>
          <w:lang w:val="fr_FR" w:bidi="fr_FR"/>
        </w:rPr>
        <w:t>La scène que Jésus décrit semble avoir lieu dans le ciel, dans la salle du trône de Dieu où Jésus est assis dans sa gloire sur son trône avec tous ses anges autour de lui et les nations devant lui, attendant d'être jugé. Jésus devrait donner l'impression qu'il a la puissance et l'autorité de Dieu. Les anges sont des êtres surnaturels, spirituels. Ils semblent donc différents des personnes ordinaires. Il devrait y avoir beaucoup de personnes qui jouent le rôle des nations, parce que ce sera toutes les personnes qui ont vécu depuis Adam et Ève.</w:t>
      </w:r>
    </w:p>
    <w:p>
      <w:pPr/>
      <w:r>
        <w:rPr>
          <w:lang w:val="fr_FR" w:bidi="fr_FR"/>
        </w:rPr>
      </w:r>
      <w:r>
        <w:rPr>
          <w:lang w:val="fr_FR" w:bidi="fr_FR"/>
        </w:rPr>
        <w:t>Jésus dit que le Fils de l'homme sépare les gens de la même manière qu'un berger sépare les brebis et les chèvres, mais son histoire ne contient pas en fait de brebis et de chèvres. Il sépare les personnes des nations. Il envoie certaines personnes de son côté droit et d'autres de son côté gauche.</w:t>
      </w:r>
    </w:p>
    <w:p>
      <w:pPr/>
      <w:r>
        <w:rPr>
          <w:lang w:val="fr_FR" w:bidi="fr_FR"/>
        </w:rPr>
      </w:r>
      <w:r>
        <w:rPr>
          <w:lang w:val="fr_FR" w:bidi="fr_FR"/>
        </w:rPr>
        <w:t>Puis le roi dit aux personnes sur son côté droit : « Venez, vous qui êtes bénis par mon Père, héritez du royaume préparé pour vous depuis la fondation du monde ». Et il leur explique tout ce qu'ils ont fait pour hériter du royaume. Puis les personnes bénies demandent quand elles ont fait toutes ces choses. Il leur dit que quoi qu'elles aient fait pour le moindre de ces ses frères, elles l'ont fait pour lui.</w:t>
      </w:r>
    </w:p>
    <w:p>
      <w:pPr/>
      <w:r>
        <w:rPr>
          <w:lang w:val="fr_FR" w:bidi="fr_FR"/>
        </w:rPr>
      </w:r>
      <w:r>
        <w:rPr>
          <w:lang w:val="fr_FR" w:bidi="fr_FR"/>
        </w:rPr>
        <w:t xml:space="preserve">À ce stade, vous pourriez faire jouer à certains acteurs le rôle de personnes qui ont faim, soif, qui sont nues, malades et en prison, et faire jouer à l'un ou plusieurs acteurs le rôle d'une personne bénie qui aide chacune d'elles. Ou vous pourriez simplement faire dire les paroles au roi. </w:t>
      </w:r>
    </w:p>
    <w:p>
      <w:pPr/>
      <w:r>
        <w:rPr>
          <w:lang w:val="fr_FR" w:bidi="fr_FR"/>
        </w:rPr>
      </w:r>
      <w:r>
        <w:rPr>
          <w:lang w:val="fr_FR" w:bidi="fr_FR"/>
        </w:rPr>
        <w:t>Puis le roi dit aux personnes sur sa gauche : « Retirez-vous de moi, vous qui êtes maudits, dans le feu éternel préparé pour le diable et ses anges ». Et il explique ce qu'ils ont fait pour être maudits, et ils lui demandent quand ils l'ont vu dans le besoin et ne l'ont pas aidé. Il dit que tout comme ils n'ont pas aidé le moindre de ces ses frères, ils ne l'ont pas aidé lui. Il utilise la même structure pour parler des personnes maudites qu'il utilisait pour parler des personnes bénies, sauf que les personnes maudites faisaient le contraire des personnes bénies.</w:t>
      </w:r>
    </w:p>
    <w:p>
      <w:pPr/>
      <w:r>
        <w:rPr>
          <w:lang w:val="fr_FR" w:bidi="fr_FR"/>
        </w:rPr>
      </w:r>
      <w:r>
        <w:rPr>
          <w:lang w:val="fr_FR" w:bidi="fr_FR"/>
        </w:rPr>
        <w:t xml:space="preserve">Encore une fois, vous pourriez avoir des acteurs qui jouent le rôle de personnes qui ont faim, soif, qui sont nues, malades et en prison, et faire jouer à un ou plusieurs des acteurs le rôle d'une personne maudite qui n'aide pas chacune d'elles. Ou vous pourriez simplement faire dire les paroles au roi. </w:t>
      </w:r>
    </w:p>
    <w:p>
      <w:pPr/>
      <w:r>
        <w:rPr>
          <w:lang w:val="fr_FR" w:bidi="fr_FR"/>
        </w:rPr>
      </w:r>
      <w:r>
        <w:rPr>
          <w:lang w:val="fr_FR" w:bidi="fr_FR"/>
        </w:rPr>
        <w:t>Puis Jésus parle à ses disciples et leur dit que les personnes maudites s'en iront dans une punition éternelle, mais les personnes justes entreront dans la vie éternelle.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douze disciples les plus proches de Jésus</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Un roi (Jésus)</w:t>
      </w:r>
    </w:p>
    <w:p>
      <w:pPr>
        <w:pStyle w:val="ListBullet"/>
        <w:spacing w:line="240" w:lineRule="auto"/>
        <w:ind w:left="720"/>
      </w:pPr>
      <w:r>
        <w:rPr>
          <w:lang w:val="fr_FR" w:bidi="fr_FR"/>
        </w:rPr>
      </w:r>
      <w:r>
        <w:rPr>
          <w:lang w:val="fr_FR" w:bidi="fr_FR"/>
        </w:rPr>
        <w:t>Les nations (beaucoup de personnes différentes)</w:t>
      </w:r>
    </w:p>
    <w:p>
      <w:pPr>
        <w:pStyle w:val="ListBullet"/>
        <w:spacing w:line="240" w:lineRule="auto"/>
        <w:ind w:left="720"/>
      </w:pPr>
      <w:r>
        <w:rPr>
          <w:lang w:val="fr_FR" w:bidi="fr_FR"/>
        </w:rPr>
      </w:r>
      <w:r>
        <w:rPr>
          <w:lang w:val="fr_FR" w:bidi="fr_FR"/>
        </w:rPr>
        <w:t>Le diable</w:t>
      </w:r>
    </w:p>
    <w:p>
      <w:pPr>
        <w:pStyle w:val="ListBullet"/>
        <w:spacing w:line="240" w:lineRule="auto"/>
        <w:ind w:left="720"/>
      </w:pPr>
      <w:r>
        <w:rPr>
          <w:lang w:val="fr_FR" w:bidi="fr_FR"/>
        </w:rPr>
      </w:r>
      <w:r>
        <w:rPr>
          <w:lang w:val="fr_FR" w:bidi="fr_FR"/>
        </w:rPr>
        <w:t>Les anges du diable (les démons)</w:t>
      </w:r>
    </w:p>
    <w:p>
      <w:pPr>
        <w:pStyle w:val="ListBullet"/>
        <w:spacing w:line="240" w:lineRule="auto"/>
        <w:ind w:left="720"/>
      </w:pPr>
      <w:r>
        <w:rPr>
          <w:lang w:val="fr_FR" w:bidi="fr_FR"/>
        </w:rPr>
      </w:r>
      <w:r>
        <w:rPr>
          <w:lang w:val="fr_FR" w:bidi="fr_FR"/>
        </w:rPr>
        <w:t>Une personne affamée, facultative</w:t>
      </w:r>
    </w:p>
    <w:p>
      <w:pPr>
        <w:pStyle w:val="ListBullet"/>
        <w:spacing w:line="240" w:lineRule="auto"/>
        <w:ind w:left="720"/>
      </w:pPr>
      <w:r>
        <w:rPr>
          <w:lang w:val="fr_FR" w:bidi="fr_FR"/>
        </w:rPr>
      </w:r>
      <w:r>
        <w:rPr>
          <w:lang w:val="fr_FR" w:bidi="fr_FR"/>
        </w:rPr>
        <w:t>Une personne assoiffée, facultative</w:t>
      </w:r>
    </w:p>
    <w:p>
      <w:pPr>
        <w:pStyle w:val="ListBullet"/>
        <w:spacing w:line="240" w:lineRule="auto"/>
        <w:ind w:left="720"/>
      </w:pPr>
      <w:r>
        <w:rPr>
          <w:lang w:val="fr_FR" w:bidi="fr_FR"/>
        </w:rPr>
      </w:r>
      <w:r>
        <w:rPr>
          <w:lang w:val="fr_FR" w:bidi="fr_FR"/>
        </w:rPr>
        <w:t>Une personne nue, facultative</w:t>
      </w:r>
    </w:p>
    <w:p>
      <w:pPr>
        <w:pStyle w:val="ListBullet"/>
        <w:spacing w:line="240" w:lineRule="auto"/>
        <w:ind w:left="720"/>
      </w:pPr>
      <w:r>
        <w:rPr>
          <w:lang w:val="fr_FR" w:bidi="fr_FR"/>
        </w:rPr>
      </w:r>
      <w:r>
        <w:rPr>
          <w:lang w:val="fr_FR" w:bidi="fr_FR"/>
        </w:rPr>
        <w:t>Une personne malade, facultative</w:t>
      </w:r>
    </w:p>
    <w:p>
      <w:pPr>
        <w:pStyle w:val="ListBullet"/>
        <w:spacing w:line="240" w:lineRule="auto"/>
        <w:ind w:left="720"/>
      </w:pPr>
      <w:r>
        <w:rPr>
          <w:lang w:val="fr_FR" w:bidi="fr_FR"/>
        </w:rPr>
      </w:r>
      <w:r>
        <w:rPr>
          <w:lang w:val="fr_FR" w:bidi="fr_FR"/>
        </w:rPr>
        <w:t>Une personne en prison, facultative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raconte à ses douze disciples les plus proches une histoire sur ce à quoi ressemblera le jugement final, mais il pourrait être utile de visualiser ce qu'il décrit. Vous voudrez donc peut-être que certaines personnes représentent Jésus et ses disciples, et d'autres personnes représentent les personnes dans son histoire. Dans l'histoire de Jésus, le Fils de l'homme vient dans sa gloire en tant que roi pour juger les nations. Le Fils de l'homme dans l'histoire de Jésus est Jésus lui-même, mais vous voudrez peut-être qu'une personne différente joue le Fils de l'homme pour que Jésus puisse continuer à raconter l'histoire. Rappelez-vous simplement que le Fils de l'homme est Jésus.</w:t>
      </w:r>
    </w:p>
    <w:p>
      <w:pPr/>
      <w:r>
        <w:rPr>
          <w:lang w:val="fr_FR" w:bidi="fr_FR"/>
        </w:rPr>
      </w:r>
      <w:r>
        <w:rPr>
          <w:lang w:val="fr_FR" w:bidi="fr_FR"/>
        </w:rPr>
        <w:t>Jésus dit que le Fils de l'homme viendra dans sa gloire avec tous ses anges autour de lui, puis il s'assiéra sur son trône glorieux. Toutes les nations se rassembleront devant lui et il les jugera.</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Jésus est donc le Fils de l'homme dont nous avons lu dans les prophètes, qui jugera toutes les nations à la fin du monde ! » ou « Jésus a toute la puissance et l'autorité de Dieu ! Il rendra même le jugement final sur toute personne à la fin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dit que le Fils de l'homme séparera les gens les uns des autres comme un berger sépare les brebis des chèvres.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Les brebis et les chèvres se ressemblent tellement. Cela signifie-t-il qu'il ne sera pas évident pour nous qui est juste et qui est injuste simplement en regardant les gens ? » ou « S'il n'est pas évident qui est juste et qui est injuste, comment le Fils de l'homme sait-il comment séparer les gens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Puis le Fils de l'homme dit à ceux qui se trouvent à sa droite : « Venez, vous qui êtes bénis par mon Père, héritez du royaume préparé pour vous depuis la fondation du monde ». Puis il leur dit toutes les choses qu'elles ont faites pour lui, mais les personnes justes sont surprises parce qu'elles ne se souviennent pas d'avoir vu Jésus avoir faim, soif ou malade et l'avoir aidé.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C'est si étrange. Comment les gens pouvaient-ils aider Jésus sans même savoir qu'ils l'aidaient ? » ou « Cela signifie-t-il que nous devons aider Jésus afin d'être justes ? » ou « Je suis étonné que Dieu ait préparé un royaume pour les personnes justes depuis la fondation du monde ! Je pense qu'il dit qu'ils seront des rois avec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Jésus leur dit que chaque fois qu'ils aidaient le moindre de ces ses frères, c'est lui qu'ils aidaient. À ce stade, vous pourriez faire jouer à certaines personnes le rôle de quelqu'un qui a faim, soif, qui est nu, malade et en prison, et une autre personne le rôle d'une personne juste qui les aide. Ou vous pourriez simplement faire dire à Jésus les paroles.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Oh oui ! Je me souviens maintenant que Jésus nous a dit qu'il est uni à ses disciples. La façon dont nous nous traitons les uns les autres est donc aussi importante que la façon dont nous le traitons » ou « Je comprends maintenant ! Les personnes justes obéissaient à la loi en aimant leurs prochains comme elles-mêmes.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Puis le Fils de l'homme dit aux personnes sur sa gauche : « Retirez-vous de moi, vous qui êtes maudits, dans le feu éternel préparé pour le diable et ses anges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les disciples : « Que ressentez-vous ? » Vous entendrez peut-être des choses comme : « C'est si terrifiant ! Le feu est éternel ! Et il était fait pour le diable et ses anges. Comme cela doit être terrible pour les gens d'y aller ! » ou « Cela signifie que les personnes maudites seront séparées de Dieu pour toujours ! Ils sont punis de la même manière que le sont Satan et les démons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 Fils de l'homme explique qu'ils sont maudits parce que quand ils l'ont vu dans le besoin, ils ne l'ont pas aidé. Les personnes maudites sont surprises parce qu'elles ne se souviennent pas de l'avoir vu dans le besoin et ne pas l'avoir aidé, mais le Fils de l'homme explique que chaque fois qu'elles voyaient l'un des moindres de ces frères dans le besoin et ne l'aidaient pas, c'est lui qu'elles n'aidaient pas. À ce stade, vous pourriez faire jouer à certaines personnes le rôle de quelqu'un qui a faim, soif, qui est nu, malade et en prison, et à une autre personne le rôle d'une personne maudite qui ne les aide pas. Ou vous pourriez simplement faire dire à Jésus les paroles.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l'un des acteurs qui jouent un disciple : « Que ressentez-vous ? » Vous entendrez peut-être des choses comme : « C'est très important. Jésus établit de nouveau un lien entre ses disciples et lui-même. On dirait que la façon dont nous nous traitons les uns les autres, que ce soit bon ou mauvais, est la façon dont nous le traitons », ou « Je dois veiller à traiter les autres personnes, en particulier les disciples de Jésus, de la même manière que je traiterais Jésus !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Jésus dit à ses disciples que les personnes maudites s'en iront dans une punition éternelle et les justes entreront dans la vie éternelle.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un des acteurs qui joue un disciple : « Que ressentez-vous ? » Vous entendrez peut-être quelque chose comme : « Nous devons rester prêts et montrer de l'amour les uns aux autres de la même manière que nous montrerions de l'amour à Jésus, parce que son jugement sera éternel ! » ou « Je peux comprendre pourquoi Jésus nous a raconté des histoires sur le fait d'être prêt quand il reviendra, parce que les punitions et les récompenses sont toutes deux si grandes et les deux sont finales et éternelles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dit « Quand le </w:t>
      </w:r>
      <w:r>
        <w:rPr>
          <w:b/>
          <w:lang w:val="fr_FR" w:bidi="fr_FR"/>
        </w:rPr>
        <w:t>Fils de l'homme</w:t>
      </w:r>
      <w:r>
        <w:rPr>
          <w:lang w:val="fr_FR" w:bidi="fr_FR"/>
        </w:rPr>
        <w:t xml:space="preserve"> viendra dans sa </w:t>
      </w:r>
      <w:r>
        <w:rPr>
          <w:b/>
          <w:lang w:val="fr_FR" w:bidi="fr_FR"/>
        </w:rPr>
        <w:t>gloire</w:t>
      </w:r>
      <w:r>
        <w:rPr>
          <w:lang w:val="fr_FR" w:bidi="fr_FR"/>
        </w:rPr>
        <w:t xml:space="preserve">, et tous les </w:t>
      </w:r>
      <w:r>
        <w:rPr>
          <w:b/>
          <w:lang w:val="fr_FR" w:bidi="fr_FR"/>
        </w:rPr>
        <w:t>anges</w:t>
      </w:r>
      <w:r>
        <w:rPr>
          <w:lang w:val="fr_FR" w:bidi="fr_FR"/>
        </w:rPr>
        <w:t xml:space="preserve"> avec lui, il s'assiéra sur son trône glorieux ».</w:t>
      </w:r>
    </w:p>
    <w:p>
      <w:pPr/>
      <w:r>
        <w:rPr>
          <w:lang w:val="fr_FR" w:bidi="fr_FR"/>
        </w:rPr>
      </w:r>
      <w:r>
        <w:rPr>
          <w:lang w:val="fr_FR" w:bidi="fr_FR"/>
        </w:rPr>
        <w:t xml:space="preserve">Vous vous souviendrez que </w:t>
      </w:r>
      <w:r>
        <w:rPr>
          <w:b/>
          <w:lang w:val="fr_FR" w:bidi="fr_FR"/>
        </w:rPr>
        <w:t>Fils de l'homme</w:t>
      </w:r>
      <w:r>
        <w:rPr>
          <w:lang w:val="fr_FR" w:bidi="fr_FR"/>
        </w:rPr>
        <w:t xml:space="preserve"> est un titre pour le Messie ; celui à qui Dieu donne toute autorité et toute puissance. Utilisez le même terme pour Fils de l'homme ici que celui utilisé dans les passages précédents. </w:t>
      </w:r>
      <w:r>
        <w:rPr>
          <w:b/>
          <w:lang w:val="fr_FR" w:bidi="fr_FR"/>
        </w:rPr>
        <w:t>Fils de l'homme</w:t>
      </w:r>
      <w:r>
        <w:rPr>
          <w:lang w:val="fr_FR" w:bidi="fr_FR"/>
        </w:rPr>
        <w:t xml:space="preserve"> se trouve dans le glossaire principal.</w:t>
      </w:r>
    </w:p>
    <w:p>
      <w:pPr/>
      <w:r>
        <w:rPr>
          <w:lang w:val="fr_FR" w:bidi="fr_FR"/>
        </w:rPr>
      </w:r>
      <w:r>
        <w:rPr>
          <w:lang w:val="fr_FR" w:bidi="fr_FR"/>
        </w:rPr>
        <w:t xml:space="preserve">La </w:t>
      </w:r>
      <w:r>
        <w:rPr>
          <w:b/>
          <w:lang w:val="fr_FR" w:bidi="fr_FR"/>
        </w:rPr>
        <w:t>gloire</w:t>
      </w:r>
      <w:r>
        <w:rPr>
          <w:lang w:val="fr_FR" w:bidi="fr_FR"/>
        </w:rPr>
        <w:t xml:space="preserve"> fait référence à la puissance et à la splendeur de Dieu. Utilisez le même mot pour gloire ici que vous avez utilisé dans les passages précédents. </w:t>
      </w:r>
      <w:r>
        <w:rPr>
          <w:b/>
          <w:lang w:val="fr_FR" w:bidi="fr_FR"/>
        </w:rPr>
        <w:t>Glory</w:t>
      </w:r>
      <w:r>
        <w:rPr>
          <w:lang w:val="fr_FR" w:bidi="fr_FR"/>
        </w:rPr>
        <w:t xml:space="preserve"> se trouve dans le glossaire principal.</w:t>
      </w:r>
    </w:p>
    <w:p>
      <w:pPr/>
      <w:r>
        <w:rPr>
          <w:lang w:val="fr_FR" w:bidi="fr_FR"/>
        </w:rPr>
      </w:r>
      <w:r>
        <w:rPr>
          <w:lang w:val="fr_FR" w:bidi="fr_FR"/>
        </w:rPr>
        <w:t xml:space="preserve">Les </w:t>
      </w:r>
      <w:r>
        <w:rPr>
          <w:b/>
          <w:lang w:val="fr_FR" w:bidi="fr_FR"/>
        </w:rPr>
        <w:t>anges</w:t>
      </w:r>
      <w:r>
        <w:rPr>
          <w:lang w:val="fr_FR" w:bidi="fr_FR"/>
        </w:rPr>
        <w:t xml:space="preserve"> sont des messagers surnaturels, spirituels de Dieu. Utilisez le même mot pour anges ici que celui utilisé dans les passages précédents. Le mot </w:t>
      </w:r>
      <w:r>
        <w:rPr>
          <w:b/>
          <w:lang w:val="fr_FR" w:bidi="fr_FR"/>
        </w:rPr>
        <w:t>ange</w:t>
      </w:r>
      <w:r>
        <w:rPr>
          <w:lang w:val="fr_FR" w:bidi="fr_FR"/>
        </w:rPr>
        <w:t xml:space="preserve"> se trouve dans le Glossaire principal.</w:t>
      </w:r>
    </w:p>
    <w:p>
      <w:pPr/>
      <w:r>
        <w:rPr>
          <w:lang w:val="fr_FR" w:bidi="fr_FR"/>
        </w:rPr>
      </w:r>
      <w:r>
        <w:rPr>
          <w:lang w:val="fr_FR" w:bidi="fr_FR"/>
        </w:rPr>
        <w:t xml:space="preserve">Un </w:t>
      </w:r>
      <w:r>
        <w:rPr>
          <w:b/>
          <w:lang w:val="fr_FR" w:bidi="fr_FR"/>
        </w:rPr>
        <w:t>trône</w:t>
      </w:r>
      <w:r>
        <w:rPr>
          <w:lang w:val="fr_FR" w:bidi="fr_FR"/>
        </w:rPr>
        <w:t xml:space="preserve"> est une chaise spéciale utilisée uniquement par un roi. Les rois s'asseyaient sur leurs trônes quand ils rendaient des jugements. Utilisez le même mot pour trône ici que celui utilisé dans les passages précédents.</w:t>
      </w:r>
    </w:p>
    <w:p>
      <w:pPr/>
      <w:r>
        <w:rPr>
          <w:lang w:val="fr_FR" w:bidi="fr_FR"/>
        </w:rPr>
      </w:r>
      <w:r>
        <w:rPr>
          <w:lang w:val="fr_FR" w:bidi="fr_FR"/>
        </w:rPr>
        <w:t xml:space="preserve">Jésus dit que les gens seront séparés « comme un </w:t>
      </w:r>
      <w:r>
        <w:rPr>
          <w:b/>
          <w:lang w:val="fr_FR" w:bidi="fr_FR"/>
        </w:rPr>
        <w:t>berger</w:t>
      </w:r>
      <w:r>
        <w:rPr>
          <w:lang w:val="fr_FR" w:bidi="fr_FR"/>
        </w:rPr>
        <w:t xml:space="preserve"> sépare les </w:t>
      </w:r>
      <w:r>
        <w:rPr>
          <w:b/>
          <w:lang w:val="fr_FR" w:bidi="fr_FR"/>
        </w:rPr>
        <w:t>brebis</w:t>
      </w:r>
      <w:r>
        <w:rPr>
          <w:lang w:val="fr_FR" w:bidi="fr_FR"/>
        </w:rPr>
        <w:t xml:space="preserve"> des </w:t>
      </w:r>
      <w:r>
        <w:rPr>
          <w:b/>
          <w:lang w:val="fr_FR" w:bidi="fr_FR"/>
        </w:rPr>
        <w:t>chèvres</w:t>
      </w:r>
      <w:r>
        <w:rPr>
          <w:lang w:val="fr_FR" w:bidi="fr_FR"/>
        </w:rPr>
        <w:t xml:space="preserve">». Les brebis et les chèvres sont toutes deux des animaux de pâture. En Israël à l'époque de Jésus, les brebis et les chèvres semblaient se ressemblaient fortement les unes aux autres. Tout au long de la Bible, les disciples de Jésus sont souvent comparés à des brebis. Les brebis ne sont pas des animaux intelligents et elles n'ont pas de protection naturelle. Elles dépendent donc de leur berger pour les guider vers la nourriture et l'eau, et pour les garder en sécurité. Utilisez le même mot pour brebis ici que celui utilisé dans les passages précédents. Dans la Bible, Jésus est souvent comparé à un berger. Un berger est une personne qui prend soin de brebis ou de chèvres. Utilisez le même mot pour berger ici que celui utilisé dans les passages précédents. Le terme </w:t>
      </w:r>
      <w:r>
        <w:rPr>
          <w:b/>
          <w:lang w:val="fr_FR" w:bidi="fr_FR"/>
        </w:rPr>
        <w:t>berger</w:t>
      </w:r>
      <w:r>
        <w:rPr>
          <w:lang w:val="fr_FR" w:bidi="fr_FR"/>
        </w:rPr>
        <w:t xml:space="preserve"> se trouve dans le Glossaire principal.</w:t>
      </w:r>
    </w:p>
    <w:p>
      <w:pPr/>
      <w:r>
        <w:rPr>
          <w:lang w:val="fr_FR" w:bidi="fr_FR"/>
        </w:rPr>
      </w:r>
      <w:r>
        <w:rPr>
          <w:lang w:val="fr_FR" w:bidi="fr_FR"/>
        </w:rPr>
        <w:t>Vous voudrez peut-être montrer à votre équipe une image d'une brebis et d'une chèvre.</w:t>
      </w:r>
    </w:p>
    <w:p>
      <w:pPr/>
      <w:r>
        <w:rPr>
          <w:lang w:val="fr_FR" w:bidi="fr_FR"/>
        </w:rPr>
      </w:r>
      <w:r>
        <w:rPr>
          <w:lang w:val="fr_FR" w:bidi="fr_FR"/>
        </w:rPr>
        <w:t xml:space="preserve">Jésus dit : « Venez, </w:t>
      </w:r>
      <w:r>
        <w:rPr>
          <w:b/>
          <w:lang w:val="fr_FR" w:bidi="fr_FR"/>
        </w:rPr>
        <w:t>vous</w:t>
      </w:r>
      <w:r>
        <w:rPr>
          <w:lang w:val="fr_FR" w:bidi="fr_FR"/>
        </w:rPr>
        <w:t xml:space="preserve"> qui êtes bénis par mon </w:t>
      </w:r>
      <w:r>
        <w:rPr>
          <w:b/>
          <w:lang w:val="fr_FR" w:bidi="fr_FR"/>
        </w:rPr>
        <w:t>Père</w:t>
      </w:r>
      <w:r>
        <w:rPr>
          <w:lang w:val="fr_FR" w:bidi="fr_FR"/>
        </w:rPr>
        <w:t xml:space="preserve">, héritez du royaume préparé pour </w:t>
      </w:r>
      <w:r>
        <w:rPr>
          <w:b/>
          <w:lang w:val="fr_FR" w:bidi="fr_FR"/>
        </w:rPr>
        <w:t>vous</w:t>
      </w:r>
      <w:r>
        <w:rPr>
          <w:lang w:val="fr_FR" w:bidi="fr_FR"/>
        </w:rPr>
        <w:t xml:space="preserve"> depuis la création du monde ». Parce qu'il dit que le royaume était préparé pour eux depuis la fondation du monde, certaines personnes croient que « vous » fait référence à des personnes que Dieu a choisies à partir du moment de la création, avant même qu'elles ne soient nées. D'autres croient que « vous » fait référence à celui qui fait confiance à Jésus au moment du jugement final, mais qui n'est révélé que lorsqu'il croit à l'Évangile. Le mot « vous » dans ce passage pourrait signifier l'un ou l'autre. Le mot « Père » fait référence à Dieu, le Père. C'est un titre pour une personne de la trinité. Utilisez le même mot pour Père ici que celui utilisé précédemment quand il est fait référence à Dieu.</w:t>
      </w:r>
    </w:p>
    <w:p>
      <w:pPr/>
      <w:r>
        <w:rPr>
          <w:lang w:val="fr_FR" w:bidi="fr_FR"/>
        </w:rPr>
      </w:r>
      <w:r>
        <w:rPr>
          <w:lang w:val="fr_FR" w:bidi="fr_FR"/>
        </w:rPr>
        <w:t xml:space="preserve">Dans l'histoire de Jésus, les </w:t>
      </w:r>
      <w:r>
        <w:rPr>
          <w:b/>
          <w:lang w:val="fr_FR" w:bidi="fr_FR"/>
        </w:rPr>
        <w:t>justes</w:t>
      </w:r>
      <w:r>
        <w:rPr>
          <w:lang w:val="fr_FR" w:bidi="fr_FR"/>
        </w:rPr>
        <w:t xml:space="preserve"> lui demandent : « </w:t>
      </w:r>
      <w:r>
        <w:rPr>
          <w:b/>
          <w:lang w:val="fr_FR" w:bidi="fr_FR"/>
        </w:rPr>
        <w:t>Seigneur</w:t>
      </w:r>
      <w:r>
        <w:rPr>
          <w:lang w:val="fr_FR" w:bidi="fr_FR"/>
        </w:rPr>
        <w:t>, quand t'avons-nous vu avoir faim ? »</w:t>
      </w:r>
    </w:p>
    <w:p>
      <w:pPr/>
      <w:r>
        <w:rPr>
          <w:lang w:val="fr_FR" w:bidi="fr_FR"/>
        </w:rPr>
      </w:r>
      <w:r>
        <w:rPr>
          <w:lang w:val="fr_FR" w:bidi="fr_FR"/>
        </w:rPr>
        <w:t xml:space="preserve">Le mot </w:t>
      </w:r>
      <w:r>
        <w:rPr>
          <w:b/>
          <w:lang w:val="fr_FR" w:bidi="fr_FR"/>
        </w:rPr>
        <w:t>justes</w:t>
      </w:r>
      <w:r>
        <w:rPr>
          <w:lang w:val="fr_FR" w:bidi="fr_FR"/>
        </w:rPr>
        <w:t xml:space="preserve"> fait référence à des personnes justes, celles qui sont vues comme ayant raison aux yeux de Dieu et sont acceptées par lui. Utilisez le même mot pour justes ici que celui utilisé précédemment. Le terme </w:t>
      </w:r>
      <w:r>
        <w:rPr>
          <w:b/>
          <w:lang w:val="fr_FR" w:bidi="fr_FR"/>
        </w:rPr>
        <w:t>juste</w:t>
      </w:r>
      <w:r>
        <w:rPr>
          <w:lang w:val="fr_FR" w:bidi="fr_FR"/>
        </w:rPr>
        <w:t xml:space="preserve"> se trouve dans le Glossaire principal.</w:t>
      </w:r>
    </w:p>
    <w:p>
      <w:pPr/>
      <w:r>
        <w:rPr>
          <w:lang w:val="fr_FR" w:bidi="fr_FR"/>
        </w:rPr>
      </w:r>
      <w:r>
        <w:rPr>
          <w:lang w:val="fr_FR" w:bidi="fr_FR"/>
        </w:rPr>
        <w:t xml:space="preserve">Le mot </w:t>
      </w:r>
      <w:r>
        <w:rPr>
          <w:b/>
          <w:lang w:val="fr_FR" w:bidi="fr_FR"/>
        </w:rPr>
        <w:t>Seigneur</w:t>
      </w:r>
      <w:r>
        <w:rPr>
          <w:lang w:val="fr_FR" w:bidi="fr_FR"/>
        </w:rPr>
        <w:t xml:space="preserve"> ici signifie maître. Utilisez le même mot pour Seigneur ici que celui utilisé précédemment quand Seigneur signifie maître. </w:t>
      </w:r>
      <w:r>
        <w:rPr>
          <w:b/>
          <w:lang w:val="fr_FR" w:bidi="fr_FR"/>
        </w:rPr>
        <w:t>Seigneur</w:t>
      </w:r>
      <w:r>
        <w:rPr>
          <w:lang w:val="fr_FR" w:bidi="fr_FR"/>
        </w:rPr>
        <w:t xml:space="preserve"> est dans le glossaire principal.</w:t>
      </w:r>
    </w:p>
    <w:p>
      <w:pPr/>
      <w:r>
        <w:rPr>
          <w:lang w:val="fr_FR" w:bidi="fr_FR"/>
        </w:rPr>
      </w:r>
      <w:r>
        <w:rPr>
          <w:lang w:val="fr_FR" w:bidi="fr_FR"/>
        </w:rPr>
        <w:t xml:space="preserve">Jésus dit : « Comme vous l'avez fait à l'un des </w:t>
      </w:r>
      <w:r>
        <w:rPr>
          <w:b/>
          <w:lang w:val="fr_FR" w:bidi="fr_FR"/>
        </w:rPr>
        <w:t>moindres de mes frères</w:t>
      </w:r>
      <w:r>
        <w:rPr>
          <w:lang w:val="fr_FR" w:bidi="fr_FR"/>
        </w:rPr>
        <w:t>, c'est à moi que vous l'avez fait ». Jésus utilise ces deux expressions : « les moindres de ceux-ci » et « mes frères » précédemment dans le livre de Matthieu. Il utilise « le moins de ceux-ci » quand il parle de quelqu'un qui « désobéit à l'un des moindres de mes commandements et enseigne aux autres à en faire de même ». Utilisez la même expression pour « le moindre de ceux-ci » ici que celle utilisée précédemment. Il utilise le terme « frères » pour faire référence à ses disciples. Utilisez le terme pour frère ici que vous avez utilisé précédemment quand cela signifiait un disciple de Jésus.</w:t>
      </w:r>
    </w:p>
    <w:p>
      <w:pPr/>
      <w:r>
        <w:rPr>
          <w:lang w:val="fr_FR" w:bidi="fr_FR"/>
        </w:rPr>
      </w:r>
      <w:r>
        <w:rPr>
          <w:lang w:val="fr_FR" w:bidi="fr_FR"/>
        </w:rPr>
        <w:t xml:space="preserve">Le roi dit à ceux qui se trouvent à sa gauche : « </w:t>
      </w:r>
      <w:r>
        <w:rPr>
          <w:b/>
          <w:lang w:val="fr_FR" w:bidi="fr_FR"/>
        </w:rPr>
        <w:t>Retirez</w:t>
      </w:r>
      <w:r>
        <w:rPr>
          <w:lang w:val="fr_FR" w:bidi="fr_FR"/>
        </w:rPr>
        <w:t xml:space="preserve">-vous de moi, </w:t>
      </w:r>
      <w:r>
        <w:rPr>
          <w:b/>
          <w:lang w:val="fr_FR" w:bidi="fr_FR"/>
        </w:rPr>
        <w:t>maudits</w:t>
      </w:r>
      <w:r>
        <w:rPr>
          <w:lang w:val="fr_FR" w:bidi="fr_FR"/>
        </w:rPr>
        <w:t xml:space="preserve">, dans le </w:t>
      </w:r>
      <w:r>
        <w:rPr>
          <w:b/>
          <w:lang w:val="fr_FR" w:bidi="fr_FR"/>
        </w:rPr>
        <w:t>feu éternel</w:t>
      </w:r>
      <w:r>
        <w:rPr>
          <w:lang w:val="fr_FR" w:bidi="fr_FR"/>
        </w:rPr>
        <w:t xml:space="preserve"> préparé pour le </w:t>
      </w:r>
      <w:r>
        <w:rPr>
          <w:b/>
          <w:lang w:val="fr_FR" w:bidi="fr_FR"/>
        </w:rPr>
        <w:t>diable</w:t>
      </w:r>
      <w:r>
        <w:rPr>
          <w:lang w:val="fr_FR" w:bidi="fr_FR"/>
        </w:rPr>
        <w:t xml:space="preserve"> et </w:t>
      </w:r>
      <w:r>
        <w:rPr>
          <w:b/>
          <w:lang w:val="fr_FR" w:bidi="fr_FR"/>
        </w:rPr>
        <w:t>ses anges</w:t>
      </w:r>
      <w:r>
        <w:rPr>
          <w:lang w:val="fr_FR" w:bidi="fr_FR"/>
        </w:rPr>
        <w:t xml:space="preserve">. » </w:t>
      </w:r>
    </w:p>
    <w:p>
      <w:pPr/>
      <w:r>
        <w:rPr>
          <w:lang w:val="fr_FR" w:bidi="fr_FR"/>
        </w:rPr>
      </w:r>
      <w:r>
        <w:rPr>
          <w:b/>
          <w:lang w:val="fr_FR" w:bidi="fr_FR"/>
        </w:rPr>
        <w:t>Quitter</w:t>
      </w:r>
      <w:r>
        <w:rPr>
          <w:lang w:val="fr_FR" w:bidi="fr_FR"/>
        </w:rPr>
        <w:t xml:space="preserve"> signifie partir ou s'éloigner de quelqu'un. Utilisez le même mot pour partir ici que celui utilisé précédemment. Le roi ordonne à ceux qui se trouvent à sa gauche de le quitter. </w:t>
      </w:r>
    </w:p>
    <w:p>
      <w:pPr/>
      <w:r>
        <w:rPr>
          <w:lang w:val="fr_FR" w:bidi="fr_FR"/>
        </w:rPr>
      </w:r>
      <w:r>
        <w:rPr>
          <w:lang w:val="fr_FR" w:bidi="fr_FR"/>
        </w:rPr>
        <w:t xml:space="preserve">Une </w:t>
      </w:r>
      <w:r>
        <w:rPr>
          <w:b/>
          <w:lang w:val="fr_FR" w:bidi="fr_FR"/>
        </w:rPr>
        <w:t>malédiction</w:t>
      </w:r>
      <w:r>
        <w:rPr>
          <w:lang w:val="fr_FR" w:bidi="fr_FR"/>
        </w:rPr>
        <w:t xml:space="preserve"> dans la Bible est une punition ou un jugement. Ces personnes ont été jugées par Dieu et le roi les envoie pour être punies. </w:t>
      </w:r>
      <w:r>
        <w:rPr>
          <w:b/>
          <w:lang w:val="fr_FR" w:bidi="fr_FR"/>
        </w:rPr>
        <w:t>Malédiction</w:t>
      </w:r>
      <w:r>
        <w:rPr>
          <w:lang w:val="fr_FR" w:bidi="fr_FR"/>
        </w:rPr>
        <w:t xml:space="preserve"> se trouve dans le Glossaire principal.</w:t>
      </w:r>
    </w:p>
    <w:p>
      <w:pPr/>
      <w:r>
        <w:rPr>
          <w:lang w:val="fr_FR" w:bidi="fr_FR"/>
        </w:rPr>
      </w:r>
      <w:r>
        <w:rPr>
          <w:b/>
          <w:lang w:val="fr_FR" w:bidi="fr_FR"/>
        </w:rPr>
        <w:t>Le feu éternel</w:t>
      </w:r>
      <w:r>
        <w:rPr>
          <w:lang w:val="fr_FR" w:bidi="fr_FR"/>
        </w:rPr>
        <w:t xml:space="preserve"> est une autre façon de parler de l'enfer, qui est le lieu de punition où iront les incroyants à la fin du monde. Utilisez la même expression pour feu éternel ici que celle utilisée précédemment.</w:t>
      </w:r>
    </w:p>
    <w:p>
      <w:pPr/>
      <w:r>
        <w:rPr>
          <w:lang w:val="fr_FR" w:bidi="fr_FR"/>
        </w:rPr>
      </w:r>
      <w:r>
        <w:rPr>
          <w:lang w:val="fr_FR" w:bidi="fr_FR"/>
        </w:rPr>
        <w:t xml:space="preserve">Le </w:t>
      </w:r>
      <w:r>
        <w:rPr>
          <w:b/>
          <w:lang w:val="fr_FR" w:bidi="fr_FR"/>
        </w:rPr>
        <w:t>diable</w:t>
      </w:r>
      <w:r>
        <w:rPr>
          <w:lang w:val="fr_FR" w:bidi="fr_FR"/>
        </w:rPr>
        <w:t xml:space="preserve"> est un autre nom pour </w:t>
      </w:r>
      <w:r>
        <w:rPr>
          <w:b/>
          <w:lang w:val="fr_FR" w:bidi="fr_FR"/>
        </w:rPr>
        <w:t>Satan</w:t>
      </w:r>
      <w:r>
        <w:rPr>
          <w:lang w:val="fr_FR" w:bidi="fr_FR"/>
        </w:rPr>
        <w:t>, le malin. Utilisez le même mot pour diable ici que celui utilisé précédemment.</w:t>
      </w:r>
    </w:p>
    <w:p>
      <w:pPr/>
      <w:r>
        <w:rPr>
          <w:lang w:val="fr_FR" w:bidi="fr_FR"/>
        </w:rPr>
      </w:r>
      <w:r>
        <w:rPr>
          <w:b/>
          <w:lang w:val="fr_FR" w:bidi="fr_FR"/>
        </w:rPr>
        <w:t>Ses anges</w:t>
      </w:r>
      <w:r>
        <w:rPr>
          <w:lang w:val="fr_FR" w:bidi="fr_FR"/>
        </w:rPr>
        <w:t xml:space="preserve"> fait référence aux messagers surnaturels et spirituels qui se sont rebellés contre Dieu avec Satan. Ces anges sont souvent appelés des démons. Le mot </w:t>
      </w:r>
      <w:r>
        <w:rPr>
          <w:b/>
          <w:lang w:val="fr_FR" w:bidi="fr_FR"/>
        </w:rPr>
        <w:t>démon</w:t>
      </w:r>
      <w:r>
        <w:rPr>
          <w:lang w:val="fr_FR" w:bidi="fr_FR"/>
        </w:rPr>
        <w:t xml:space="preserve"> se trouve dans le glossaire principal. Parce qu'ils se sont rebellés, ils seront aussi envoyés en enfer avec Satan et les incroyants à la fin du monde. « </w:t>
      </w:r>
      <w:r>
        <w:rPr>
          <w:b/>
          <w:lang w:val="fr_FR" w:bidi="fr_FR"/>
        </w:rPr>
        <w:t>Enfer</w:t>
      </w:r>
      <w:r>
        <w:rPr>
          <w:lang w:val="fr_FR" w:bidi="fr_FR"/>
        </w:rPr>
        <w:t xml:space="preserve"> » se trouve dans le Glossaire principal. Le </w:t>
      </w:r>
      <w:r>
        <w:rPr>
          <w:b/>
          <w:lang w:val="fr_FR" w:bidi="fr_FR"/>
        </w:rPr>
        <w:t>diable</w:t>
      </w:r>
      <w:r>
        <w:rPr>
          <w:lang w:val="fr_FR" w:bidi="fr_FR"/>
        </w:rPr>
        <w:t xml:space="preserve"> et </w:t>
      </w:r>
      <w:r>
        <w:rPr>
          <w:b/>
          <w:lang w:val="fr_FR" w:bidi="fr_FR"/>
        </w:rPr>
        <w:t>ange</w:t>
      </w:r>
      <w:r>
        <w:rPr>
          <w:lang w:val="fr_FR" w:bidi="fr_FR"/>
        </w:rPr>
        <w:t xml:space="preserve"> se trouvent aussi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26:1–16</w:t>
      </w:r>
      <w:r>
        <w:rPr>
          <w:lang w:val="fr_FR" w:bidi="fr_FR"/>
        </w:rPr>
      </w:r>
    </w:p>
    <w:p>
      <w:pPr>
        <w:pStyle w:val="Heading3"/>
      </w:pPr>
      <w:r>
        <w:rPr>
          <w:lang w:val="fr_FR" w:bidi="fr_FR"/>
        </w:rPr>
        <w:t>Écouter et Cœur</w:t>
      </w:r>
    </w:p>
    <w:p>
      <w:pPr/>
      <w:r>
        <w:rPr>
          <w:lang w:val="fr_FR" w:bidi="fr_FR"/>
        </w:rPr>
      </w:r>
      <w:r>
        <w:rPr>
          <w:lang w:val="fr_FR" w:bidi="fr_FR"/>
        </w:rPr>
        <w:t>Écoutez Matthieu 26.1–16.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Jésus enseignait au sujet d'un moment dans l'avenir lointain. </w:t>
      </w:r>
    </w:p>
    <w:p>
      <w:pPr/>
      <w:r>
        <w:rPr>
          <w:lang w:val="fr_FR" w:bidi="fr_FR"/>
        </w:rPr>
      </w:r>
      <w:r>
        <w:rPr>
          <w:lang w:val="fr_FR" w:bidi="fr_FR"/>
        </w:rPr>
        <w:t>Dans cette histoire vraie, Matthieu donne le récit des derniers jours de Jésus sur la terre.</w:t>
      </w:r>
    </w:p>
    <w:p>
      <w:pPr/>
      <w:r>
        <w:rPr>
          <w:lang w:val="fr_FR" w:bidi="fr_FR"/>
        </w:rPr>
      </w:r>
      <w:r>
        <w:rPr>
          <w:lang w:val="fr_FR" w:bidi="fr_FR"/>
        </w:rPr>
        <w:t>Jésus a fini d'enseigner. Il a ensuite dit à ses disciples, c'est-à-dire ses suiveurs les plus proches : « Après deux jours viendra la Pâque, et le Fils de l'homme sera livré pour être crucifié ».</w:t>
      </w:r>
    </w:p>
    <w:p>
      <w:pPr/>
      <w:r>
        <w:rPr>
          <w:lang w:val="fr_FR" w:bidi="fr_FR"/>
        </w:rPr>
      </w:r>
      <w:r>
        <w:rPr>
          <w:lang w:val="fr_FR" w:bidi="fr_FR"/>
        </w:rPr>
        <w:t>« Après deux jours » signifie probablement le jour après demain. La Pâque fêtait le moment où Dieu a sauvé les ancêtres juifs de l'esclavage en Égypte. La Pâque était combinée à la fête des pains sans levain, c'est-à-dire du pain qui ne contenait pas de levure, pour se rappeler la façon dont leurs ancêtres mangeaient de ce pain avant leur délivrance hors d'Égypte. C'était une fête qui durait sept jours.</w:t>
      </w:r>
    </w:p>
    <w:p>
      <w:pPr/>
      <w:r>
        <w:rPr>
          <w:lang w:val="fr_FR" w:bidi="fr_FR"/>
        </w:rPr>
      </w:r>
      <w:r>
        <w:rPr>
          <w:lang w:val="fr_FR" w:bidi="fr_FR"/>
        </w:rPr>
        <w:t xml:space="preserve">Arrêtez-vous et parlez des célébrations importantes dans votre culture. À quelle activités vous adonnez-vous pour célébrer ? Quelle nourriture spéciale mangez-vous durant la célébration ? </w:t>
      </w:r>
    </w:p>
    <w:p>
      <w:pPr/>
      <w:r>
        <w:rPr>
          <w:lang w:val="fr_FR" w:bidi="fr_FR"/>
        </w:rPr>
      </w:r>
      <w:r>
        <w:rPr>
          <w:lang w:val="fr_FR" w:bidi="fr_FR"/>
        </w:rPr>
        <w:t xml:space="preserve">Jésus s'appelait lui-même « Fils de l'homme » parce que Jésus était humain et représentait tout être humain, mais avait aussi la nature et l'autorité de Dieu. Il savait qu'il allait être crucifié. La crucifixion était la pire forme d'exécution à l'époque de Jésus. Les mains et les pieds des victimes étaient cloués à deux morceaux de bois en forme de croix. Ensuite, des soldats mettaient la croix en position verticale et la victime y pendait, dans la douleur, pendant des heures jusqu'à leur mort. </w:t>
      </w:r>
    </w:p>
    <w:p>
      <w:pPr/>
      <w:r>
        <w:rPr>
          <w:lang w:val="fr_FR" w:bidi="fr_FR"/>
        </w:rPr>
      </w:r>
      <w:r>
        <w:rPr>
          <w:lang w:val="fr_FR" w:bidi="fr_FR"/>
        </w:rPr>
        <w:t>Montrez une image d’une croix.</w:t>
      </w:r>
    </w:p>
    <w:p>
      <w:pPr/>
      <w:r>
        <w:rPr>
          <w:lang w:val="fr_FR" w:bidi="fr_FR"/>
        </w:rPr>
      </w:r>
      <w:r>
        <w:rPr>
          <w:lang w:val="fr_FR" w:bidi="fr_FR"/>
        </w:rPr>
        <w:t xml:space="preserve">Les principaux sacrificateurs, c'est-à-dire les chefs parmi les prêtres, et les anciens, c'est-à-dire les chefs non religieux du peuple, étaient rassemblés. Ces hommes étaient réunis dans le palais, c'est-à-dire la maison, de Caïphe, le souverain sacrificateur. Le souverain sacrificateur était responsable du tribunal religieux. Ces hommes faisaient partie du Sanhédrin, c'est-à-dire le haut conseil du peuple juif. Ils écoutaient donc des affaires qui étaient portées devant un tribunal et rendaient un jugement basé sur la loi religieuse. </w:t>
      </w:r>
    </w:p>
    <w:p>
      <w:pPr/>
      <w:r>
        <w:rPr>
          <w:lang w:val="fr_FR" w:bidi="fr_FR"/>
        </w:rPr>
      </w:r>
      <w:r>
        <w:rPr>
          <w:lang w:val="fr_FR" w:bidi="fr_FR"/>
        </w:rPr>
        <w:t>Arrêtez-vous et discutez : Dans votre culture, comment décrit-on les personnes qui écoutent les affaires au tribunal et qui rendent un jugement ?</w:t>
      </w:r>
    </w:p>
    <w:p>
      <w:pPr/>
      <w:r>
        <w:rPr>
          <w:lang w:val="fr_FR" w:bidi="fr_FR"/>
        </w:rPr>
      </w:r>
      <w:r>
        <w:rPr>
          <w:lang w:val="fr_FR" w:bidi="fr_FR"/>
        </w:rPr>
        <w:t>Ces hommes se réunissaient et prévoyaient d'arrêter Jésus en secret, c'est-à-dire par tromperie, pour ensuite convaincre les Romains de le crucifier. Ils ne voulaient pas arrêter Jésus pendant la fête parce que beaucoup de personnes feraient émeute, c'est-à-dire deviendraient violents. Pendant la célébration de la Pâque, il y avait plus de personnes à Jérusalem parce que Jérusalem est le lieu officiel où les Juifs allaient pour sacrifier à Dieu dans leur temple, c'est-à-dire leur lieu de culte. Beaucoup de personnes à Jérusalem soutenaient probablement Jésus. Le peuple se serait mis en colère s'il avait été arrêté.</w:t>
      </w:r>
    </w:p>
    <w:p>
      <w:pPr/>
      <w:r>
        <w:rPr>
          <w:lang w:val="fr_FR" w:bidi="fr_FR"/>
        </w:rPr>
      </w:r>
      <w:r>
        <w:rPr>
          <w:lang w:val="fr_FR" w:bidi="fr_FR"/>
        </w:rPr>
        <w:t xml:space="preserve">Jésus se trouvait à Béthanie dans la maison de Simon. Béthanie se trouvait à 4 km de Jérusalem. </w:t>
      </w:r>
    </w:p>
    <w:p>
      <w:pPr/>
      <w:r>
        <w:rPr>
          <w:lang w:val="fr_FR" w:bidi="fr_FR"/>
        </w:rPr>
      </w:r>
      <w:r>
        <w:rPr>
          <w:lang w:val="fr_FR" w:bidi="fr_FR"/>
        </w:rPr>
        <w:t xml:space="preserve">Montrez une carte de Jérusalem qui inclut Béthanie. </w:t>
      </w:r>
    </w:p>
    <w:p>
      <w:pPr/>
      <w:r>
        <w:rPr>
          <w:lang w:val="fr_FR" w:bidi="fr_FR"/>
        </w:rPr>
      </w:r>
      <w:r>
        <w:rPr>
          <w:lang w:val="fr_FR" w:bidi="fr_FR"/>
        </w:rPr>
        <w:t>Simon souffrait auparavant de la lèpre, une maladie sévère de la peau. Les gens continuaient à appeler Simon « le lépreux », même s'il avait été guéri de la maladie. Nous savons que Simon a été guéri parce qu'une personne atteinte de lèpre n'aurait pas eu le droit d'entrer dans la maison d'un autre, ni d'héberger des gens. Une femme est entrée dans la maison avec un vase d'albâtre rempli de parfum, c'est-à-dire une huile de bonne odeur. L'albâtre est une sorte de pierre blanche ou jaune. Seuls les parfums les plus chers, ou les mieux confectionnés, étaient préservés dans des vases d'albâtre. On brisait le vase pour en extraire le parfum. Lorsque la femme déversait du parfum sur la tête de Jésus, elle était en tran de l'honorer. Dans la culture juive, les gens honoraient les invités importants en versant de l'huile sur leur tête. Elle a fait cela pendant que Jésus était couché à table. On se couchait à côté d'une table basse où l'on mangeait les repas formels, sur un coussin avec les pieds derrière soi.</w:t>
      </w:r>
    </w:p>
    <w:p>
      <w:pPr/>
      <w:r>
        <w:rPr>
          <w:lang w:val="fr_FR" w:bidi="fr_FR"/>
        </w:rPr>
      </w:r>
      <w:r>
        <w:rPr>
          <w:lang w:val="fr_FR" w:bidi="fr_FR"/>
        </w:rPr>
        <w:t>Montrez une image d'une personne couchée à table.</w:t>
      </w:r>
    </w:p>
    <w:p>
      <w:pPr/>
      <w:r>
        <w:rPr>
          <w:lang w:val="fr_FR" w:bidi="fr_FR"/>
        </w:rPr>
      </w:r>
      <w:r>
        <w:rPr>
          <w:lang w:val="fr_FR" w:bidi="fr_FR"/>
        </w:rPr>
        <w:t>Arrêtez-vous et discutez de la façon dont l'on honore un invité important. Quel genre de choses fait-on pour eux ? Quels sentiments éprouve-t-on quand on se trouve autour d'un invité honoré ?</w:t>
      </w:r>
    </w:p>
    <w:p>
      <w:pPr/>
      <w:r>
        <w:rPr>
          <w:lang w:val="fr_FR" w:bidi="fr_FR"/>
        </w:rPr>
      </w:r>
      <w:r>
        <w:rPr>
          <w:lang w:val="fr_FR" w:bidi="fr_FR"/>
        </w:rPr>
        <w:t xml:space="preserve">Dans ce cas présent, les disciples qui s'indignaient, c'est-à-dire se mettaient en colère, étaient certaines des personnes qui se trouvaient dans la maison de Simon. Ils disaient : « Pourquoi ce gaspillage ? On aurait pu le vendre pour une grande somme d'argent et le donner aux pauvres. » Mais Jésus, « conscient de cela » : signifie que cela n'était dit qu'aux autres invités au dîner. Jésus dit : « Pourquoi dérangez-vous cette femme ? » Jésus ne demandait pas de recevoir une réponse. Il disait : « Arrêtez de déranger cette femme ». Il a appelé ses actions belles, ou bonnes. Il y aurait toujours une occasion de donner aux pauvres, mais l'occasion de faire quelque chose pour Jésus était brève parce qu'il était sur le point d'être tué. Les Juifs oignaient les corps morts de parfum pour l'enterrement. Voilà pourquoi les actions de la femme étaient belles. Jésus dit : « En vérité », ou « Je vous le dis en vérité ». Cela indiquait que ce que Jésus était sur le point de dire était important. L'Évangile, ou bonne nouvelle, concernait le royaume de Dieu, le fait que Dieu règne dans les cœurs des gens. Tant que la bonne nouvelle est partagée, l'acte d'amour et de dévouement de cette femme sera aussi partagé. </w:t>
      </w:r>
    </w:p>
    <w:p>
      <w:pPr/>
      <w:r>
        <w:rPr>
          <w:lang w:val="fr_FR" w:bidi="fr_FR"/>
        </w:rPr>
      </w:r>
      <w:r>
        <w:rPr>
          <w:lang w:val="fr_FR" w:bidi="fr_FR"/>
        </w:rPr>
        <w:t>Montrez une image d'un vase d'albâtre.</w:t>
      </w:r>
    </w:p>
    <w:p>
      <w:pPr/>
      <w:r>
        <w:rPr>
          <w:lang w:val="fr_FR" w:bidi="fr_FR"/>
        </w:rPr>
      </w:r>
      <w:r>
        <w:rPr>
          <w:lang w:val="fr_FR" w:bidi="fr_FR"/>
        </w:rPr>
        <w:t>Après cela, Judas Iscariote, qui était l'un des douze disciples les plus proches de Jésus, est allé voir les principaux sacrificateurs, c'est-à-dire les chefs religieux qui prévoyaient de faire arrêter et tuer Jésus. Judas voulait savoir ce que les principaux sacrificateurs lui donneraient s'il les aidait à arrêter Jésus. Judas a accepté de trahir Jésus pour trente pièces d'argent. Dans l'Ancien Testament, c'était le montant d'argent que le propriétaire d'un animal devait payer si l'animal tuait un esclave. Après que Judas ait conclu l'accord, il a commencé à chercher une bonne occasion de trahir Jésus, ou de faire arrêter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termine un enseignement concernant un temps dans l'avenir lointain. Puis Jésus dit à ses disciples ce qui est sur le point de se produire bientôt.</w:t>
      </w:r>
    </w:p>
    <w:p>
      <w:pPr/>
      <w:r>
        <w:rPr>
          <w:lang w:val="fr_FR" w:bidi="fr_FR"/>
        </w:rPr>
      </w:r>
      <w:r>
        <w:rPr>
          <w:b/>
          <w:lang w:val="fr_FR" w:bidi="fr_FR"/>
        </w:rPr>
        <w:t>Deuxième partie :</w:t>
      </w:r>
      <w:r>
        <w:rPr>
          <w:lang w:val="fr_FR" w:bidi="fr_FR"/>
        </w:rPr>
        <w:t xml:space="preserve"> Pendant que Jésus parle à ses disciples, tous les chefs des Juifs prévoient de capturer Jésus et de le faire tuer par les Romains.</w:t>
      </w:r>
    </w:p>
    <w:p>
      <w:pPr/>
      <w:r>
        <w:rPr>
          <w:lang w:val="fr_FR" w:bidi="fr_FR"/>
        </w:rPr>
      </w:r>
      <w:r>
        <w:rPr>
          <w:b/>
          <w:lang w:val="fr_FR" w:bidi="fr_FR"/>
        </w:rPr>
        <w:t>Troisième partie :</w:t>
      </w:r>
      <w:r>
        <w:rPr>
          <w:lang w:val="fr_FR" w:bidi="fr_FR"/>
        </w:rPr>
        <w:t xml:space="preserve"> Jésus et ses disciples se trouvent dans la maison de Simon. Une femme oint Jésus. Quelqu'un dans la maison de Simon pense que c'était un gaspillage de faire cela. Jésus dit qu'ils ont tort.</w:t>
      </w:r>
    </w:p>
    <w:p>
      <w:pPr/>
      <w:r>
        <w:rPr>
          <w:lang w:val="fr_FR" w:bidi="fr_FR"/>
        </w:rPr>
      </w:r>
      <w:r>
        <w:rPr>
          <w:b/>
          <w:lang w:val="fr_FR" w:bidi="fr_FR"/>
        </w:rPr>
        <w:t>Quatrième partie :</w:t>
      </w:r>
      <w:r>
        <w:rPr>
          <w:lang w:val="fr_FR" w:bidi="fr_FR"/>
        </w:rPr>
        <w:t xml:space="preserve"> Judas accepte de trahir Jésus.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principaux sacrificateurs et les anciens</w:t>
      </w:r>
    </w:p>
    <w:p>
      <w:pPr>
        <w:pStyle w:val="ListBullet"/>
        <w:spacing w:line="240" w:lineRule="auto"/>
        <w:ind w:left="720"/>
      </w:pPr>
      <w:r>
        <w:rPr>
          <w:lang w:val="fr_FR" w:bidi="fr_FR"/>
        </w:rPr>
      </w:r>
      <w:r>
        <w:rPr>
          <w:lang w:val="fr_FR" w:bidi="fr_FR"/>
        </w:rPr>
        <w:t>Simon le lépreux</w:t>
      </w:r>
    </w:p>
    <w:p>
      <w:pPr>
        <w:pStyle w:val="ListBullet"/>
        <w:spacing w:line="240" w:lineRule="auto"/>
        <w:ind w:left="720"/>
      </w:pPr>
      <w:r>
        <w:rPr>
          <w:lang w:val="fr_FR" w:bidi="fr_FR"/>
        </w:rPr>
      </w:r>
      <w:r>
        <w:rPr>
          <w:lang w:val="fr_FR" w:bidi="fr_FR"/>
        </w:rPr>
        <w:t>Une femme</w:t>
      </w:r>
    </w:p>
    <w:p>
      <w:pPr>
        <w:pStyle w:val="ListBullet"/>
        <w:spacing w:line="240" w:lineRule="auto"/>
        <w:ind w:left="720"/>
      </w:pPr>
      <w:r>
        <w:rPr>
          <w:lang w:val="fr_FR" w:bidi="fr_FR"/>
        </w:rPr>
      </w:r>
      <w:r>
        <w:rPr>
          <w:lang w:val="fr_FR" w:bidi="fr_FR"/>
        </w:rPr>
        <w:t>Judas l'Iscariot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Cette partie commence avec Matthieu qui écrit : « Quand Jésus eut fini toutes ces paroles ». Cela implique que le ministère d'enseignement de Jésus arrive maintenant à sa fin. Il est important de se rappeler que Jésus prédit non seulement sa mort, mais la façon dont il sera mis à mort. Il est important de se rappeler ce qu'est la crucifixion.</w:t>
      </w:r>
    </w:p>
    <w:p>
      <w:pPr/>
      <w:r>
        <w:rPr>
          <w:lang w:val="fr_FR" w:bidi="fr_FR"/>
        </w:rPr>
      </w:r>
      <w:r>
        <w:rPr>
          <w:lang w:val="fr_FR" w:bidi="fr_FR"/>
        </w:rPr>
        <w:t>Il est important de se rappeler que les personnes qui prévoyaient de tuer Jésus étaient les chefs principaux du peuple juif. Ils prévoient de tuer Jésus en même temps que Jésus parle à ses disciples.</w:t>
      </w:r>
    </w:p>
    <w:p>
      <w:pPr/>
      <w:r>
        <w:rPr>
          <w:lang w:val="fr_FR" w:bidi="fr_FR"/>
        </w:rPr>
      </w:r>
      <w:r>
        <w:rPr>
          <w:lang w:val="fr_FR" w:bidi="fr_FR"/>
        </w:rPr>
        <w:t xml:space="preserve">Jésus séjournait dans la maison de Simon la nuit, mais se rendait à Jérusalem pendant la journée pour la fête. Simon avait autrefois la lèpre, qui est une maladie de la peau qui rend une personne inapte à servir Dieu. Il n'avait plus la lèpre. Il est important de se rappeler ce que la femme a fait à Jésus. Il est important de se rappeler la façon dont les disciples ont réagi. Rappelez-vous ce que Jésus a dit au sujet de ce que la femme a fait. </w:t>
      </w:r>
    </w:p>
    <w:p>
      <w:pPr/>
      <w:r>
        <w:rPr>
          <w:lang w:val="fr_FR" w:bidi="fr_FR"/>
        </w:rPr>
      </w:r>
      <w:r>
        <w:rPr>
          <w:lang w:val="fr_FR" w:bidi="fr_FR"/>
        </w:rPr>
        <w:t xml:space="preserve">Il est important de se rappeler que Judas était l'un des disciples les plus proches de Jésus. Judas a accepté de trahir Jésus pour trente pièces d'argent. </w:t>
      </w:r>
    </w:p>
    <w:p>
      <w:pPr/>
      <w:r>
        <w:rPr>
          <w:lang w:val="fr_FR" w:bidi="fr_FR"/>
        </w:rPr>
      </w:r>
      <w:r>
        <w:rPr>
          <w:lang w:val="fr_FR" w:bidi="fr_FR"/>
        </w:rPr>
        <w:t xml:space="preserve">Il est important de se rappeler que Judas a commencé à chercher une bonne occasion de trahir Jésus après que les principaux sacrificateurs l'aient payé.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Les principaux sacrificateurs et les anciens</w:t>
      </w:r>
    </w:p>
    <w:p>
      <w:pPr>
        <w:pStyle w:val="ListBullet"/>
        <w:spacing w:line="240" w:lineRule="auto"/>
        <w:ind w:left="720"/>
      </w:pPr>
      <w:r>
        <w:rPr>
          <w:lang w:val="fr_FR" w:bidi="fr_FR"/>
        </w:rPr>
      </w:r>
      <w:r>
        <w:rPr>
          <w:lang w:val="fr_FR" w:bidi="fr_FR"/>
        </w:rPr>
        <w:t>Simon le lépreux</w:t>
      </w:r>
    </w:p>
    <w:p>
      <w:pPr>
        <w:pStyle w:val="ListBullet"/>
        <w:spacing w:line="240" w:lineRule="auto"/>
        <w:ind w:left="720"/>
      </w:pPr>
      <w:r>
        <w:rPr>
          <w:lang w:val="fr_FR" w:bidi="fr_FR"/>
        </w:rPr>
      </w:r>
      <w:r>
        <w:rPr>
          <w:lang w:val="fr_FR" w:bidi="fr_FR"/>
        </w:rPr>
        <w:t>Une femme</w:t>
      </w:r>
    </w:p>
    <w:p>
      <w:pPr>
        <w:pStyle w:val="ListBullet"/>
        <w:spacing w:line="240" w:lineRule="auto"/>
        <w:ind w:left="720"/>
      </w:pPr>
      <w:r>
        <w:rPr>
          <w:lang w:val="fr_FR" w:bidi="fr_FR"/>
        </w:rPr>
      </w:r>
      <w:r>
        <w:rPr>
          <w:lang w:val="fr_FR" w:bidi="fr_FR"/>
        </w:rPr>
        <w:t>Judas l'Iscariot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Jésus vient de terminer l'enseignement concernant un moment dans l'avenir lointain. Puis Jésus dit à ses disciples ce qui est sur le point de se produire bientôt. Jésus dit : « Vous savez qu'après deux jours viendra la Pâque, et le Fils de l'homme sera livré pour être crucifié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sais que je suis sur le point de mourir », « Je me demande s'ils comprennent ce que je dis ? » ou « J'espère qu'ils comprennent ce que je dis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Jésus vient-il de dire qu'il allait être crucifié ? » ou « Cela se produira-t-il pendant la Pâque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Pendant que Jésus parle à ses disciples, les principaux sacrificateurs et les anciens prévoient de capturer Jésus et de le faire tuer par les Romains.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principaux sacrificateurs et les anciens : « Que ressentez-vous ? » Vous entendrez peut-être des choses comme : « Jésus fait en sorte que les gens le suivent lui, plutôt que nous », « L'enseignement de Jésus est meilleur que le nôtre » ou « Pourquoi les gens croient-ils en Jésus au lieu de nous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et ses disciples se trouvent dans la maison de Simon. Une femme oint Jésus. Les disciples disent entre eux : « Pourquoi ce gaspillage ? On aurait dû le vendre pour aider les pauvres. » Jésus dit qu'ils ont tort.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On aurait pu faire tant de bien pour les pauvres », « Est-ce vraiment un gaspillage ? C'était pour Jésus », ou « Pourquoi cette femme a-t-elle fait cela ? »</w:t>
      </w:r>
    </w:p>
    <w:p>
      <w:pPr>
        <w:pStyle w:val="ListBullet"/>
        <w:spacing w:line="240" w:lineRule="auto"/>
        <w:ind w:left="720"/>
      </w:pPr>
      <w:r>
        <w:rPr>
          <w:lang w:val="fr_FR" w:bidi="fr_FR"/>
        </w:rPr>
      </w:r>
      <w:r>
        <w:rPr>
          <w:lang w:val="fr_FR" w:bidi="fr_FR"/>
        </w:rPr>
        <w:t>Demandez à la personne qui joue le rôle du la femme : « Que ressentez-vous ? » Vous entendrez peut-être des choses comme : « C'est Jésus. Je veux l'honorer », ou « Pourquoi ce disciple pense-t-il que c'est un gaspillage d'oindre Jésus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Judas Iscariot va vers les principaux sacrificateurs et les anciens et prévoit de trahir Jésus. Ils lui donnent trente pièces d'argent pour qu'il les aide à arrêter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principaux sacrificateurs et les anciens : « Que ressentez-vous ? » Vous entendrez peut-être des choses comme : « Nous arrêterons enfin Jésus », « Je me demande s'il va vraiment trahir Jésus ? » ou « Je me demande combien de temps cela prendra ?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Après que Judas ait accepté de trahir Jésus, il a commencé à chercher une bonne occasion de faire arrêter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Judas Iscariote : « Que ressentez-vous ? » Vous entendrez peut-être des choses comme : « Je veux cet argent », « Je me demande si Jésus sait ce que je fais ? » ou « Cet argent vaut-il ce que je suis en train de faire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Jésus a dit à ses </w:t>
      </w:r>
      <w:r>
        <w:rPr>
          <w:b/>
          <w:lang w:val="fr_FR" w:bidi="fr_FR"/>
        </w:rPr>
        <w:t>disciples</w:t>
      </w:r>
      <w:r>
        <w:rPr>
          <w:lang w:val="fr_FR" w:bidi="fr_FR"/>
        </w:rPr>
        <w:t xml:space="preserve"> qu'après la célébration de la </w:t>
      </w:r>
      <w:r>
        <w:rPr>
          <w:b/>
          <w:lang w:val="fr_FR" w:bidi="fr_FR"/>
        </w:rPr>
        <w:t>Pâque</w:t>
      </w:r>
      <w:r>
        <w:rPr>
          <w:lang w:val="fr_FR" w:bidi="fr_FR"/>
        </w:rPr>
        <w:t xml:space="preserve">, le </w:t>
      </w:r>
      <w:r>
        <w:rPr>
          <w:b/>
          <w:lang w:val="fr_FR" w:bidi="fr_FR"/>
        </w:rPr>
        <w:t>Fils de l'homme</w:t>
      </w:r>
      <w:r>
        <w:rPr>
          <w:lang w:val="fr_FR" w:bidi="fr_FR"/>
        </w:rPr>
        <w:t xml:space="preserve"> allait être </w:t>
      </w:r>
      <w:r>
        <w:rPr>
          <w:b/>
          <w:lang w:val="fr_FR" w:bidi="fr_FR"/>
        </w:rPr>
        <w:t>crucifié</w:t>
      </w:r>
      <w:r>
        <w:rPr>
          <w:lang w:val="fr_FR" w:bidi="fr_FR"/>
        </w:rPr>
        <w:t>.</w:t>
      </w:r>
    </w:p>
    <w:p>
      <w:pPr/>
      <w:r>
        <w:rPr>
          <w:lang w:val="fr_FR" w:bidi="fr_FR"/>
        </w:rPr>
      </w:r>
      <w:r>
        <w:rPr>
          <w:lang w:val="fr_FR" w:bidi="fr_FR"/>
        </w:rPr>
        <w:t xml:space="preserve">Les </w:t>
      </w:r>
      <w:r>
        <w:rPr>
          <w:b/>
          <w:lang w:val="fr_FR" w:bidi="fr_FR"/>
        </w:rPr>
        <w:t>disciples</w:t>
      </w:r>
      <w:r>
        <w:rPr>
          <w:lang w:val="fr_FR" w:bidi="fr_FR"/>
        </w:rPr>
        <w:t xml:space="preserve"> sont les douze hommes qui suivaient Jésus partout et apprenaient de ses enseignements. Utilisez le même mot pour disciples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La </w:t>
      </w:r>
      <w:r>
        <w:rPr>
          <w:b/>
          <w:lang w:val="fr_FR" w:bidi="fr_FR"/>
        </w:rPr>
        <w:t>Pâque</w:t>
      </w:r>
      <w:r>
        <w:rPr>
          <w:lang w:val="fr_FR" w:bidi="fr_FR"/>
        </w:rPr>
        <w:t xml:space="preserve"> était une fête religieuse juive. À l'époque de Jésus, la célébration était une combinaison de la Pâque et de la </w:t>
      </w:r>
      <w:r>
        <w:rPr>
          <w:b/>
          <w:lang w:val="fr_FR" w:bidi="fr_FR"/>
        </w:rPr>
        <w:t>fête des pains sans levain</w:t>
      </w:r>
      <w:r>
        <w:rPr>
          <w:lang w:val="fr_FR" w:bidi="fr_FR"/>
        </w:rPr>
        <w:t xml:space="preserve">, qui dure sept jours. La Pâque fêtait le moment où Dieu a sauvé les ancêtres juifs de l'esclavage en Égypte. Dieu a fait cela en envoyant un ange pour faire en sorte que le roi égyptien permette aux ancêtres juifs de partir. L'ange a tué les fils premiers-nés des Égyptiens. Mais l'ange est « passé par-dessus » les fils premiers-nés juifs et a épargné leur vie. Lors de la </w:t>
      </w:r>
      <w:r>
        <w:rPr>
          <w:b/>
          <w:lang w:val="fr_FR" w:bidi="fr_FR"/>
        </w:rPr>
        <w:t>fête des pains sans levain</w:t>
      </w:r>
      <w:r>
        <w:rPr>
          <w:lang w:val="fr_FR" w:bidi="fr_FR"/>
        </w:rPr>
        <w:t xml:space="preserve">, on mangeait du pain sans levure, pour se rappeler la façon dont les personnes juives avaient mangé du pain sans levain avant leur délivrance hors d'Égypte. Référez-vous au Glossaire principal pour une définition plus complète de la </w:t>
      </w:r>
      <w:r>
        <w:rPr>
          <w:lang w:val="fr_FR" w:bidi="fr_FR"/>
        </w:rPr>
        <w:t>Pâque</w:t>
      </w:r>
      <w:r>
        <w:rPr>
          <w:lang w:val="fr_FR" w:bidi="fr_FR"/>
        </w:rPr>
        <w:t xml:space="preserve">. Consultez le Glossaire principal pour une définition plus complète de la </w:t>
      </w:r>
      <w:r>
        <w:rPr>
          <w:lang w:val="fr_FR" w:bidi="fr_FR"/>
        </w:rPr>
        <w:t>fête des pains sans levain</w:t>
      </w:r>
      <w:r>
        <w:rPr>
          <w:lang w:val="fr_FR" w:bidi="fr_FR"/>
        </w:rPr>
        <w:t xml:space="preserve">. </w:t>
      </w:r>
    </w:p>
    <w:p>
      <w:pPr/>
      <w:r>
        <w:rPr>
          <w:lang w:val="fr_FR" w:bidi="fr_FR"/>
        </w:rPr>
      </w:r>
      <w:r>
        <w:rPr>
          <w:lang w:val="fr_FR" w:bidi="fr_FR"/>
        </w:rPr>
        <w:t xml:space="preserve">Jésus dit que le </w:t>
      </w:r>
      <w:r>
        <w:rPr>
          <w:b/>
          <w:lang w:val="fr_FR" w:bidi="fr_FR"/>
        </w:rPr>
        <w:t>Fils de l'homme</w:t>
      </w:r>
      <w:r>
        <w:rPr>
          <w:lang w:val="fr_FR" w:bidi="fr_FR"/>
        </w:rPr>
        <w:t xml:space="preserve"> serait crucifié. Jésus s'appelle Fils de l'homme parce qu'il était humain et qu'il représentait tout le monde. Mais Jésus avait aussi la nature et l'autorité de Dieu. Le Fils de l'homme, dans la Bible, est la personne à laquelle Dieu donne toute autorité et puissance. Toutes les personnes juives étaient familières avec ce titre à cause de ce qui avait été écrit par le prophète Daniel.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 xml:space="preserve">Avant que quelqu'un ne se fasse </w:t>
      </w:r>
      <w:r>
        <w:rPr>
          <w:b/>
          <w:lang w:val="fr_FR" w:bidi="fr_FR"/>
        </w:rPr>
        <w:t>cruficier</w:t>
      </w:r>
      <w:r>
        <w:rPr>
          <w:lang w:val="fr_FR" w:bidi="fr_FR"/>
        </w:rPr>
        <w:t xml:space="preserve">, les soldats le frappaient habituellement avec un fouet. Puis les soldats clouaient ses mains et ses pieds à deux morceaux de bois en forme de croix. Les soldats mettaient la croix en position verticale et la victime y pendait, dans la douleur, pendant des heures jusqu'à leur mort. Consultez le Glossaire principal pour une définition plus complète de la </w:t>
      </w:r>
      <w:r>
        <w:rPr>
          <w:lang w:val="fr_FR" w:bidi="fr_FR"/>
        </w:rPr>
        <w:t>crucifixion</w:t>
      </w:r>
      <w:r>
        <w:rPr>
          <w:lang w:val="fr_FR" w:bidi="fr_FR"/>
        </w:rPr>
        <w:t>.</w:t>
      </w:r>
    </w:p>
    <w:p>
      <w:pPr/>
      <w:r>
        <w:rPr>
          <w:lang w:val="fr_FR" w:bidi="fr_FR"/>
        </w:rPr>
      </w:r>
      <w:r>
        <w:rPr>
          <w:lang w:val="fr_FR" w:bidi="fr_FR"/>
        </w:rPr>
        <w:t xml:space="preserve">Le </w:t>
      </w:r>
      <w:r>
        <w:rPr>
          <w:b/>
          <w:lang w:val="fr_FR" w:bidi="fr_FR"/>
        </w:rPr>
        <w:t>principal sacrificateur</w:t>
      </w:r>
      <w:r>
        <w:rPr>
          <w:lang w:val="fr_FR" w:bidi="fr_FR"/>
        </w:rPr>
        <w:t xml:space="preserve"> et les </w:t>
      </w:r>
      <w:r>
        <w:rPr>
          <w:b/>
          <w:lang w:val="fr_FR" w:bidi="fr_FR"/>
        </w:rPr>
        <w:t>anciens</w:t>
      </w:r>
      <w:r>
        <w:rPr>
          <w:lang w:val="fr_FR" w:bidi="fr_FR"/>
        </w:rPr>
        <w:t xml:space="preserve"> du peuple s'étaient rassemblés dans la maison de Caïphe, le </w:t>
      </w:r>
      <w:r>
        <w:rPr>
          <w:b/>
          <w:lang w:val="fr_FR" w:bidi="fr_FR"/>
        </w:rPr>
        <w:t>souverain sacrificateur</w:t>
      </w:r>
      <w:r>
        <w:rPr>
          <w:lang w:val="fr_FR" w:bidi="fr_FR"/>
        </w:rPr>
        <w:t xml:space="preserve">. Les principaux sacrificateurs étaient les chefs parmi les prêtres qui aidaient à faire l'administration dans le temple à Jérusalem. Les anciens étaient généralement des chefs non-religieux dans la communauté. Utilisez le même mot pour anciens que dans les passages précédents. Référez-vous au Glossaire principal pour une définition plus complète du mot </w:t>
      </w:r>
      <w:r>
        <w:rPr>
          <w:lang w:val="fr_FR" w:bidi="fr_FR"/>
        </w:rPr>
        <w:t>ancien</w:t>
      </w:r>
      <w:r>
        <w:rPr>
          <w:lang w:val="fr_FR" w:bidi="fr_FR"/>
        </w:rPr>
        <w:t xml:space="preserve">. Le </w:t>
      </w:r>
      <w:r>
        <w:rPr>
          <w:lang w:val="fr_FR" w:bidi="fr_FR"/>
        </w:rPr>
        <w:t>souverain sacrificateur</w:t>
      </w:r>
      <w:r>
        <w:rPr>
          <w:lang w:val="fr_FR" w:bidi="fr_FR"/>
        </w:rPr>
        <w:t xml:space="preserve"> était le chef religieux d'Israël. Le souverain sacrificateur était responsable de tout le tribunal religieux juif. </w:t>
      </w:r>
      <w:r>
        <w:rPr>
          <w:b/>
          <w:lang w:val="fr_FR" w:bidi="fr_FR"/>
        </w:rPr>
        <w:t>Les sacrificateurs</w:t>
      </w:r>
      <w:r>
        <w:rPr>
          <w:lang w:val="fr_FR" w:bidi="fr_FR"/>
        </w:rPr>
        <w:t xml:space="preserve"> étaient les représentants de Dieu auprès de son peuple et les représentants de son peuple auprès de Dieu. Les principaux sacrificateurs aidaient à faire l'administration dans le temple, c'est-à-dire la maison spéciale de Dieu. Utilisez le même mot pour sacrificateur que dans les passages précédents. Consultez le Glossaire principal pour une définition plus complète de </w:t>
      </w:r>
      <w:r>
        <w:rPr>
          <w:lang w:val="fr_FR" w:bidi="fr_FR"/>
        </w:rPr>
        <w:t>sacrificateur</w:t>
      </w:r>
      <w:r>
        <w:rPr>
          <w:lang w:val="fr_FR" w:bidi="fr_FR"/>
        </w:rPr>
        <w:t>.</w:t>
      </w:r>
    </w:p>
    <w:p>
      <w:pPr/>
      <w:r>
        <w:rPr>
          <w:lang w:val="fr_FR" w:bidi="fr_FR"/>
        </w:rPr>
      </w:r>
      <w:r>
        <w:rPr>
          <w:lang w:val="fr_FR" w:bidi="fr_FR"/>
        </w:rPr>
        <w:t xml:space="preserve">Jésus se trouvait à Béthanie avec ses disciples dans la maison de Simon. Simon souffrait de la lèpre. La </w:t>
      </w:r>
      <w:r>
        <w:rPr>
          <w:b/>
          <w:lang w:val="fr_FR" w:bidi="fr_FR"/>
        </w:rPr>
        <w:t>lèpre</w:t>
      </w:r>
      <w:r>
        <w:rPr>
          <w:lang w:val="fr_FR" w:bidi="fr_FR"/>
        </w:rPr>
        <w:t xml:space="preserve"> fait référence à l'une parmi plusieurs maladies de la peau. Ces maladies rendaient une personne impure, ou incapable de vivre au sein de la communauté. Utilisez le même mot pour lèpre que dans les passages précédents. Référez-vous au Glossaire principal pour une définition plus complète de </w:t>
      </w:r>
      <w:r>
        <w:rPr>
          <w:lang w:val="fr_FR" w:bidi="fr_FR"/>
        </w:rPr>
        <w:t>la lèpre</w:t>
      </w:r>
      <w:r>
        <w:rPr>
          <w:lang w:val="fr_FR" w:bidi="fr_FR"/>
        </w:rPr>
        <w:t>.</w:t>
      </w:r>
    </w:p>
    <w:p>
      <w:pPr/>
      <w:r>
        <w:rPr>
          <w:lang w:val="fr_FR" w:bidi="fr_FR"/>
        </w:rPr>
      </w:r>
      <w:r>
        <w:rPr>
          <w:lang w:val="fr_FR" w:bidi="fr_FR"/>
        </w:rPr>
        <w:t xml:space="preserve">Une femme avec un pot, ou un vase d'albâtre, s'approche de Jésus. </w:t>
      </w:r>
      <w:r>
        <w:rPr>
          <w:b/>
          <w:lang w:val="fr_FR" w:bidi="fr_FR"/>
        </w:rPr>
        <w:t>Les vases d'albâtre</w:t>
      </w:r>
      <w:r>
        <w:rPr>
          <w:lang w:val="fr_FR" w:bidi="fr_FR"/>
        </w:rPr>
        <w:t xml:space="preserve"> étaient la qualité la plus élevée. </w:t>
      </w:r>
      <w:r>
        <w:rPr>
          <w:b/>
          <w:lang w:val="fr_FR" w:bidi="fr_FR"/>
        </w:rPr>
        <w:t>L'albâtre</w:t>
      </w:r>
      <w:r>
        <w:rPr>
          <w:lang w:val="fr_FR" w:bidi="fr_FR"/>
        </w:rPr>
        <w:t xml:space="preserve"> est une sorte de pierre blanche ou jaune. Seuls les parfums les plus chers, ou les mieux confectionnés, étaient préservés dans des vases d'albâtre. Le vase avait un long cou et n'avait pas de poignée. Ils étaient scellés pour qu'aucun parfum ne puisse fuir, et étaient juste assez grands pour contenir une portion. L'</w:t>
      </w:r>
      <w:r>
        <w:rPr>
          <w:b/>
          <w:lang w:val="fr_FR" w:bidi="fr_FR"/>
        </w:rPr>
        <w:t>onguent</w:t>
      </w:r>
      <w:r>
        <w:rPr>
          <w:lang w:val="fr_FR" w:bidi="fr_FR"/>
        </w:rPr>
        <w:t xml:space="preserve">, ou le </w:t>
      </w:r>
      <w:r>
        <w:rPr>
          <w:b/>
          <w:lang w:val="fr_FR" w:bidi="fr_FR"/>
        </w:rPr>
        <w:t>parfum</w:t>
      </w:r>
      <w:r>
        <w:rPr>
          <w:lang w:val="fr_FR" w:bidi="fr_FR"/>
        </w:rPr>
        <w:t>, qui se serait trouvé à l'intérieur du vase était souvent fait à partir de nard. Le nard était fabriqué à partir de la racine de la plante de nard d'Inde. Dans ce cas présent, le nard était pur parce qu'il n'était pas dilué ou mélangé à quoi que ce soit d'autre. Cela rendait le nard plus cher.</w:t>
      </w:r>
    </w:p>
    <w:p>
      <w:pPr/>
      <w:r>
        <w:rPr>
          <w:lang w:val="fr_FR" w:bidi="fr_FR"/>
        </w:rPr>
      </w:r>
      <w:r>
        <w:rPr>
          <w:lang w:val="fr_FR" w:bidi="fr_FR"/>
        </w:rPr>
        <w:t xml:space="preserve">La femme </w:t>
      </w:r>
      <w:r>
        <w:rPr>
          <w:b/>
          <w:lang w:val="fr_FR" w:bidi="fr_FR"/>
        </w:rPr>
        <w:t>l'a versé sur la tête de Jésus</w:t>
      </w:r>
      <w:r>
        <w:rPr>
          <w:lang w:val="fr_FR" w:bidi="fr_FR"/>
        </w:rPr>
        <w:t xml:space="preserve">. On appelait cela </w:t>
      </w:r>
      <w:r>
        <w:rPr>
          <w:b/>
          <w:lang w:val="fr_FR" w:bidi="fr_FR"/>
        </w:rPr>
        <w:t>l'onction</w:t>
      </w:r>
      <w:r>
        <w:rPr>
          <w:lang w:val="fr_FR" w:bidi="fr_FR"/>
        </w:rPr>
        <w:t xml:space="preserve">. On donnait l'onction à quelqu'un pour montrer qu'il avait été nommé pour une tâche spéciale. Il y avait aussi une onction spéciale que les gens faisaient pour les corps morts. Ils mettent un parfum spécial sur les corps morts pour montrer de l'honneur. Consultez le Glossaire principal pour une définition plus complète de </w:t>
      </w:r>
      <w:r>
        <w:rPr>
          <w:lang w:val="fr_FR" w:bidi="fr_FR"/>
        </w:rPr>
        <w:t>l'onction</w:t>
      </w:r>
      <w:r>
        <w:rPr>
          <w:lang w:val="fr_FR" w:bidi="fr_FR"/>
        </w:rPr>
        <w:t>.</w:t>
      </w:r>
    </w:p>
    <w:p>
      <w:pPr/>
      <w:r>
        <w:rPr>
          <w:lang w:val="fr_FR" w:bidi="fr_FR"/>
        </w:rPr>
      </w:r>
      <w:r>
        <w:rPr>
          <w:lang w:val="fr_FR" w:bidi="fr_FR"/>
        </w:rPr>
        <w:t>Les disciples s'</w:t>
      </w:r>
      <w:r>
        <w:rPr>
          <w:b/>
          <w:lang w:val="fr_FR" w:bidi="fr_FR"/>
        </w:rPr>
        <w:t>indignaient</w:t>
      </w:r>
      <w:r>
        <w:rPr>
          <w:lang w:val="fr_FR" w:bidi="fr_FR"/>
        </w:rPr>
        <w:t xml:space="preserve">, c'est-à-dire se mettaient en </w:t>
      </w:r>
      <w:r>
        <w:rPr>
          <w:b/>
          <w:lang w:val="fr_FR" w:bidi="fr_FR"/>
        </w:rPr>
        <w:t>colère</w:t>
      </w:r>
      <w:r>
        <w:rPr>
          <w:lang w:val="fr_FR" w:bidi="fr_FR"/>
        </w:rPr>
        <w:t xml:space="preserve">. Matthieu nous dit qu'ils se sont dit cela entre eux. L'Évangile de Jean nous dit que c'était </w:t>
      </w:r>
      <w:r>
        <w:rPr>
          <w:b/>
          <w:lang w:val="fr_FR" w:bidi="fr_FR"/>
        </w:rPr>
        <w:t>Judas Iscariot</w:t>
      </w:r>
      <w:r>
        <w:rPr>
          <w:lang w:val="fr_FR" w:bidi="fr_FR"/>
        </w:rPr>
        <w:t xml:space="preserve"> qui parlait aux autres disciples. Judas était le gardien de l'argent pour le ministère de Jésus. Judas Iscariot est aussi le disciple qui était sur le point de trahir Jésus aux principaux sacrificateurs et aux anciens.</w:t>
      </w:r>
    </w:p>
    <w:p>
      <w:pPr/>
      <w:r>
        <w:rPr>
          <w:lang w:val="fr_FR" w:bidi="fr_FR"/>
        </w:rPr>
      </w:r>
      <w:r>
        <w:rPr>
          <w:lang w:val="fr_FR" w:bidi="fr_FR"/>
        </w:rPr>
        <w:t>Jésus dit que partout où l'</w:t>
      </w:r>
      <w:r>
        <w:rPr>
          <w:b/>
          <w:lang w:val="fr_FR" w:bidi="fr_FR"/>
        </w:rPr>
        <w:t>Évangile</w:t>
      </w:r>
      <w:r>
        <w:rPr>
          <w:lang w:val="fr_FR" w:bidi="fr_FR"/>
        </w:rPr>
        <w:t xml:space="preserve">, c'est-à-dire la </w:t>
      </w:r>
      <w:r>
        <w:rPr>
          <w:b/>
          <w:lang w:val="fr_FR" w:bidi="fr_FR"/>
        </w:rPr>
        <w:t>bonne nouvelle</w:t>
      </w:r>
      <w:r>
        <w:rPr>
          <w:lang w:val="fr_FR" w:bidi="fr_FR"/>
        </w:rPr>
        <w:t xml:space="preserve">, serait proclamé ou partagé, on se souviendrait aussi de ce que la femme avait fait. L'Évangile, ou bonne nouvelle, concernait le royaume de Dieu, le fait que Dieu règne dans les cœurs des gens. Utilisez le même mot pour Évangile ou bonne nouvelle que dans les passages précédents. Consultez le Glossaire principal pour une définition plus complète de </w:t>
      </w:r>
      <w:r>
        <w:rPr>
          <w:lang w:val="fr_FR" w:bidi="fr_FR"/>
        </w:rPr>
        <w:t>l'Évangile</w:t>
      </w:r>
      <w:r>
        <w:rPr>
          <w:lang w:val="fr_FR" w:bidi="fr_FR"/>
        </w:rPr>
        <w:t xml:space="preserve"> ou de </w:t>
      </w:r>
      <w:r>
        <w:rPr>
          <w:lang w:val="fr_FR" w:bidi="fr_FR"/>
        </w:rPr>
        <w:t>la bonne nouvelle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26:17–25</w:t>
      </w:r>
      <w:r>
        <w:rPr>
          <w:lang w:val="fr_FR" w:bidi="fr_FR"/>
        </w:rPr>
      </w:r>
    </w:p>
    <w:p>
      <w:pPr>
        <w:pStyle w:val="Heading3"/>
      </w:pPr>
      <w:r>
        <w:rPr>
          <w:lang w:val="fr_FR" w:bidi="fr_FR"/>
        </w:rPr>
        <w:t>Écouter et Cœur</w:t>
      </w:r>
    </w:p>
    <w:p>
      <w:pPr/>
      <w:r>
        <w:rPr>
          <w:lang w:val="fr_FR" w:bidi="fr_FR"/>
        </w:rPr>
      </w:r>
      <w:r>
        <w:rPr>
          <w:lang w:val="fr_FR" w:bidi="fr_FR"/>
        </w:rPr>
        <w:t>Écoutez Matthieu 26.17–25.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Jésus a annoncé qu'il serait bientôt mis à mort. Une femme a oint Jésus pendant qu'il mangeait. Puis Judas a trahi Jésus pour trente pièces d'argent. </w:t>
      </w:r>
    </w:p>
    <w:p>
      <w:pPr/>
      <w:r>
        <w:rPr>
          <w:lang w:val="fr_FR" w:bidi="fr_FR"/>
        </w:rPr>
      </w:r>
      <w:r>
        <w:rPr>
          <w:lang w:val="fr_FR" w:bidi="fr_FR"/>
        </w:rPr>
        <w:t xml:space="preserve">Dans cette histoire vraie, Matthieu écrit au sujet du dernier repas de la Pâque que Jésus a mangé avec ses disciples. </w:t>
      </w:r>
    </w:p>
    <w:p>
      <w:pPr/>
      <w:r>
        <w:rPr>
          <w:lang w:val="fr_FR" w:bidi="fr_FR"/>
        </w:rPr>
      </w:r>
      <w:r>
        <w:rPr>
          <w:lang w:val="fr_FR" w:bidi="fr_FR"/>
        </w:rPr>
        <w:t>Matthieu nous dit quand ces événements se produisent. Nous sommes le premier jour de la fête des pains sans levain. On ne sait pas exactement de quel jour il s'agit, mais c'est soit le jour traditionnel de la célébration du repas de la Pâque, soit la veille. La fête des pains sans levain, c'est-à-dire du pain sans levure, était une célébration pour se rappeler la façon dont leurs ancêtres mangeaient ce pain avant d'être délivrés hors d'Égypte. Les disciples s'approchent de Jésus parce qu'ils voulaient savoir où ils feraient les préparatifs pour cette célébration. Le premier jour de cette célébration de huit jours était la Pâque. La Pâque fêtait le moment où Dieu a sauvé les ancêtres juifs de l'esclavage en Égypte. La loi juive déclarait que le repas de la Pâque devait être mangé à l'intérieur des murs de la ville de Jérusalem. Jésus dit : « Entre dans la ville, chez un certain homme ». Jésus et ses disciples se trouvent en dehors de Jérusalem, peut-être à Béthanie où ils séjournent quand ils ne sont pas à Jérusalem.</w:t>
      </w:r>
    </w:p>
    <w:p>
      <w:pPr/>
      <w:r>
        <w:rPr>
          <w:lang w:val="fr_FR" w:bidi="fr_FR"/>
        </w:rPr>
      </w:r>
      <w:r>
        <w:rPr>
          <w:lang w:val="fr_FR" w:bidi="fr_FR"/>
        </w:rPr>
        <w:t>Montrez une carte de Jérusalem et indiquez Béthanie.</w:t>
      </w:r>
    </w:p>
    <w:p>
      <w:pPr/>
      <w:r>
        <w:rPr>
          <w:lang w:val="fr_FR" w:bidi="fr_FR"/>
        </w:rPr>
      </w:r>
      <w:r>
        <w:rPr>
          <w:lang w:val="fr_FR" w:bidi="fr_FR"/>
        </w:rPr>
        <w:t>« Un certain homme » est probablement une personne qu'ils connaissent tous. Jésus a peut-être dit le nom de l'homme. L'homme aurait reconnu « le Maître » comme un titre pour désigner Jésus. Jésus dit : « Mon heure est à portée de main, c'est-à-dire proche ». Cela suggère que l'homme savait que Jésus annonçait qu'il serait bientôt mis à mort. Il est probable que Jésus ait fait des plans avec l'homme avant d'envoyer ses disciples vers l'homme. Les disciples auraient apporté un agneau au sacrificateur dans le temple pour qu'il puisse tuer l'agneau de manière traditionnelle pour la Pâque. Les disciples auraient préparé l'agneau et l'autre nourriture pour le repas de la Pâque dans la maison de l'homme.</w:t>
      </w:r>
    </w:p>
    <w:p>
      <w:pPr/>
      <w:r>
        <w:rPr>
          <w:lang w:val="fr_FR" w:bidi="fr_FR"/>
        </w:rPr>
      </w:r>
      <w:r>
        <w:rPr>
          <w:lang w:val="fr_FR" w:bidi="fr_FR"/>
        </w:rPr>
        <w:t>Montrez une photo d'un agneau rôti.</w:t>
      </w:r>
    </w:p>
    <w:p>
      <w:pPr/>
      <w:r>
        <w:rPr>
          <w:lang w:val="fr_FR" w:bidi="fr_FR"/>
        </w:rPr>
      </w:r>
      <w:r>
        <w:rPr>
          <w:lang w:val="fr_FR" w:bidi="fr_FR"/>
        </w:rPr>
        <w:t>Arrêtez-vous et parlez des célébrations dans votre culture. Y a-t-il un moment spécial de l'année où vous célébrez en prenant un repas avec votre famille ? Quel genre de choses mangez-vous ? Partagez des histoires avec les autres au sujet de vos célébrations.</w:t>
      </w:r>
    </w:p>
    <w:p>
      <w:pPr/>
      <w:r>
        <w:rPr>
          <w:lang w:val="fr_FR" w:bidi="fr_FR"/>
        </w:rPr>
      </w:r>
      <w:r>
        <w:rPr>
          <w:lang w:val="fr_FR" w:bidi="fr_FR"/>
        </w:rPr>
        <w:t>« Le soir venu » signifie un certain temps après le coucher du soleil. Il était traditionnel pour les Juifs de manger le repas de la Pâque la nuit. Jésus et les douze, ses disciples les plus proches, étaient allongés à table. Cela signifie qu'ils étaient couchés sur un côté sur un canapé, ou un coussin bas, avec leur tête soutenue par un coude. C'était la position traditionnelle pour prendre un repas spécial à cette époque. Ils mangent le pain en trempant une partie dans un bol avec des herbes amères, des fruits cuits et du vin ou du vinaigre.</w:t>
      </w:r>
    </w:p>
    <w:p>
      <w:pPr/>
      <w:r>
        <w:rPr>
          <w:lang w:val="fr_FR" w:bidi="fr_FR"/>
        </w:rPr>
      </w:r>
      <w:r>
        <w:rPr>
          <w:lang w:val="fr_FR" w:bidi="fr_FR"/>
        </w:rPr>
        <w:t>Montrez une photo de personnes qui s'allongent à côté de la table pour manger un repas. Montrez à l'équipe de traduction des photos de pain sans levain et d'un bol d'herbes et de sauces amères avec des fruits séchés.</w:t>
      </w:r>
    </w:p>
    <w:p>
      <w:pPr/>
      <w:r>
        <w:rPr>
          <w:lang w:val="fr_FR" w:bidi="fr_FR"/>
        </w:rPr>
      </w:r>
      <w:r>
        <w:rPr>
          <w:lang w:val="fr_FR" w:bidi="fr_FR"/>
        </w:rPr>
        <w:t>Jésus et ses disciples mangent ce repas et racontent probablement l'histoire de la délivrance de l'esclavage en Égypte. Pendant le repas, il est de coutume pour le chef de la maison de rompre le pain sans levain en morceaux et de le faire passer à ceux qui sont à table. Sans doute vers ce moment-là Jésus a dit : « En vérité », ou « Je vous le dis en vérité », pour indiquer que ce qu'il est sur le point de dire est important. Il dit : « L'un de vous me trahira, c'est-à-dire aidera mes ennemis à me capturer ».</w:t>
      </w:r>
    </w:p>
    <w:p>
      <w:pPr/>
      <w:r>
        <w:rPr>
          <w:lang w:val="fr_FR" w:bidi="fr_FR"/>
        </w:rPr>
      </w:r>
      <w:r>
        <w:rPr>
          <w:lang w:val="fr_FR" w:bidi="fr_FR"/>
        </w:rPr>
        <w:t>« Ils étaient tristes » signifie que chaque disciple était contrarié. Chacun demande donc à Jésus « Est-ce que c'est moi, Seigneur ? » Ils posent la question comme s'ils s'attendaient à ce que Jésus leur réponde « non ». Seigneur est une façon polie de s'adresser à un chef respecté. Seigneur est aussi un titre utilisé par les disciples pour montrer qu'ils étaient loyaux envers Jésus et qu'il avait autorité sur eux. Jésus dit : « C'est celui qui mange dans ce bol avec moi ». Dans la culture juive, seules les personnes qui se faisaient confiance les unes aux autres mangeaient ensemble. Cela montre la profondeur du crime du traître de Jésus.</w:t>
      </w:r>
    </w:p>
    <w:p>
      <w:pPr/>
      <w:r>
        <w:rPr>
          <w:lang w:val="fr_FR" w:bidi="fr_FR"/>
        </w:rPr>
      </w:r>
      <w:r>
        <w:rPr>
          <w:lang w:val="fr_FR" w:bidi="fr_FR"/>
        </w:rPr>
        <w:t>Jésus dit : « Le Fils de l'homme doit mourir, comme les Écritures l'ont dit à son propos il y a longtemps ». Jésus s'appelle le Fils de l'homme parce qu'il était humain et qu'il représentait tout le monde. Mais Jésus avait aussi la nature et l'autorité de Dieu. Jésus a prédit sa trahison et sa mort comme l'accomplissement de ce qui était écrit dans l'Ancien Testament. Jésus dit : « Mais malheur à cet homme par qui le Fils de l'homme est trahi ». Bien qu'il soit nécessaire que Jésus meure, Jésus avertit que la personne qui le trahit subira des conséquences terribles.</w:t>
      </w:r>
    </w:p>
    <w:p>
      <w:pPr/>
      <w:r>
        <w:rPr>
          <w:lang w:val="fr_FR" w:bidi="fr_FR"/>
        </w:rPr>
      </w:r>
      <w:r>
        <w:rPr>
          <w:lang w:val="fr_FR" w:bidi="fr_FR"/>
        </w:rPr>
        <w:t>Judas demande à Jésus : « Est-ce que c'est moi, Rabbi ? » Nous savons que cette question n'était pas sincère, c'est-à-dire authentique. Vous vous souviendrez depuis le passage précédent que Judas avait déjà accepté de trahir Jésus. Il essayait probablement de cacher le fait qu'il était le traître. Il était le seul à appeler Jésus « Rabbi ». Ceux qui ne faisaient pas partie des douze disciples les plus proches de Jésus appelaient parfois Jésus « Rabbi ». C'est la seule fois que l'un des douze a appelé Jésus « Rabbi ». Rabbi est un titre juif qui signifie le grand, c'est-à-dire le grand enseignant. C'est différent du mot Seigneur. Jésus dit à Judas : « Tu l'as dit toi-même ». Jésus était en train de confirmer que Judas était celui qui le trahirait. Cela a sans doute été dit de sorte que seul Judas entende Jésus dire ces paroles.</w:t>
      </w:r>
    </w:p>
    <w:p>
      <w:pPr/>
      <w:r>
        <w:rPr>
          <w:lang w:val="fr_FR" w:bidi="fr_FR"/>
        </w:rPr>
      </w:r>
      <w:r>
        <w:rPr>
          <w:lang w:val="fr_FR" w:bidi="fr_FR"/>
        </w:rPr>
        <w:t>Arrêtez-vous et discutez de la trahison dans votre culture. Racontez une histoire d'un moment où quelqu'un dans votre culture a été trahi. Comment les gens ont-ils réagi quand ils ont découvert la trahison ? Comment les gens ont-ils traité le traître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 premier jour des pains sans levain, les disciples demandent à Jésus : « Où veux-tu que nous préparions le repas de la Pâque ? » Jésus leur répond.</w:t>
      </w:r>
    </w:p>
    <w:p>
      <w:pPr/>
      <w:r>
        <w:rPr>
          <w:lang w:val="fr_FR" w:bidi="fr_FR"/>
        </w:rPr>
      </w:r>
      <w:r>
        <w:rPr>
          <w:b/>
          <w:lang w:val="fr_FR" w:bidi="fr_FR"/>
        </w:rPr>
        <w:t>Deuxième partie :</w:t>
      </w:r>
      <w:r>
        <w:rPr>
          <w:lang w:val="fr_FR" w:bidi="fr_FR"/>
        </w:rPr>
        <w:t xml:space="preserve"> Les disciples font ce que Jésus a dit.</w:t>
      </w:r>
    </w:p>
    <w:p>
      <w:pPr/>
      <w:r>
        <w:rPr>
          <w:lang w:val="fr_FR" w:bidi="fr_FR"/>
        </w:rPr>
      </w:r>
      <w:r>
        <w:rPr>
          <w:b/>
          <w:lang w:val="fr_FR" w:bidi="fr_FR"/>
        </w:rPr>
        <w:t>Troisième partie :</w:t>
      </w:r>
      <w:r>
        <w:rPr>
          <w:lang w:val="fr_FR" w:bidi="fr_FR"/>
        </w:rPr>
        <w:t xml:space="preserve"> Pendant qu'ils mangent, Jésus dit : « L'un de vous me trahira ». Les disciples deviennent contrariés. Chacun d'eux demande à Jésus : « Est-ce que c'est moi, Seigneur ? »</w:t>
      </w:r>
    </w:p>
    <w:p>
      <w:pPr/>
      <w:r>
        <w:rPr>
          <w:lang w:val="fr_FR" w:bidi="fr_FR"/>
        </w:rPr>
      </w:r>
      <w:r>
        <w:rPr>
          <w:b/>
          <w:lang w:val="fr_FR" w:bidi="fr_FR"/>
        </w:rPr>
        <w:t>Quatrième partie :</w:t>
      </w:r>
      <w:r>
        <w:rPr>
          <w:lang w:val="fr_FR" w:bidi="fr_FR"/>
        </w:rPr>
        <w:t xml:space="preserve"> Jésus révèle que le traître est Judas.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certain homme</w:t>
      </w:r>
    </w:p>
    <w:p>
      <w:pPr>
        <w:pStyle w:val="ListBullet"/>
        <w:spacing w:line="240" w:lineRule="auto"/>
        <w:ind w:left="720"/>
      </w:pPr>
      <w:r>
        <w:rPr>
          <w:lang w:val="fr_FR" w:bidi="fr_FR"/>
        </w:rPr>
      </w:r>
      <w:r>
        <w:rPr>
          <w:lang w:val="fr_FR" w:bidi="fr_FR"/>
        </w:rPr>
        <w:t>Judas l'Iscariot</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le premier jour des pains sans levain est la Pâque.</w:t>
      </w:r>
    </w:p>
    <w:p>
      <w:pPr/>
      <w:r>
        <w:rPr>
          <w:lang w:val="fr_FR" w:bidi="fr_FR"/>
        </w:rPr>
      </w:r>
      <w:r>
        <w:rPr>
          <w:lang w:val="fr_FR" w:bidi="fr_FR"/>
        </w:rPr>
        <w:t>Il est important de se rappeler ce que Jésus a dit aux disciples. Il est important de se rappeler que quand Jésus a dit : « Mon heure est à portée de main », cela signifiait qu'il allait être arrêté et tué.</w:t>
      </w:r>
    </w:p>
    <w:p>
      <w:pPr/>
      <w:r>
        <w:rPr>
          <w:lang w:val="fr_FR" w:bidi="fr_FR"/>
        </w:rPr>
      </w:r>
      <w:r>
        <w:rPr>
          <w:lang w:val="fr_FR" w:bidi="fr_FR"/>
        </w:rPr>
        <w:t xml:space="preserve">Il est important de se rappeler que les disciples ont préparé le repas de la Pâque de manière traditionnelle pour les Juifs. </w:t>
      </w:r>
    </w:p>
    <w:p>
      <w:pPr/>
      <w:r>
        <w:rPr>
          <w:lang w:val="fr_FR" w:bidi="fr_FR"/>
        </w:rPr>
      </w:r>
      <w:r>
        <w:rPr>
          <w:lang w:val="fr_FR" w:bidi="fr_FR"/>
        </w:rPr>
        <w:t>Il est important de se rappeler que seuls les douze disciples les plus proches de Jésus mangeaient avec lui. Rappelez-vous que Jésus rompait le pain et le donnait aux disciples. Il est important de se rappeler que quand Jésus dit en vérité, ou je vous le dis en vérité, il est sur le point de dire quelque chose d'important. Rappelez-vous que Jésus a dit aux disciples que l'un d'eux le trahirait. Dans la culture juive, seules les personnes qui se faisaient confiance les unes aux autres mangeaient ensemble. C'est la pire des trahisons que de manger avec quelqu'un, de partir du repas, et ensuite de trahir cette personne. Jésus montre la profondeur du crime de son traître. Il est important de se rappeler quelle était la réponse de Jésus aux questions des disciples.</w:t>
      </w:r>
    </w:p>
    <w:p>
      <w:pPr/>
      <w:r>
        <w:rPr>
          <w:lang w:val="fr_FR" w:bidi="fr_FR"/>
        </w:rPr>
      </w:r>
      <w:r>
        <w:rPr>
          <w:lang w:val="fr_FR" w:bidi="fr_FR"/>
        </w:rPr>
        <w:t>Il est important de se rappeler que Judas était le seul à appeler Jésus « Rabbi » au lieu de « Seigneur ». Il est important de se rappeler que Judas avait déjà accepté de trahir Jésus. Rappelez-vous que la réponse de Jésus à Judas était : « Tu l'as dit (toi-même) ». Cela indiquait que la question insincère de Judas exprimait la vérité au sujet de ses intentions.</w:t>
      </w:r>
    </w:p>
    <w:p>
      <w:pPr/>
      <w:r>
        <w:rPr>
          <w:lang w:val="fr_FR" w:bidi="fr_FR"/>
        </w:rPr>
      </w:r>
      <w:r>
        <w:rPr>
          <w:lang w:val="fr_FR" w:bidi="fr_FR"/>
        </w:rPr>
        <w:t>Il est possible que Judas essayait d'empêcher les autres disciples de le savoir. Jésus était en train de confirmer que Judas était celui qui le trahirait. Cela a sans doute été dit de sorte que seul Judas entende Jésus dire ces paroles.</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certain homme</w:t>
      </w:r>
    </w:p>
    <w:p>
      <w:pPr>
        <w:pStyle w:val="ListBullet"/>
        <w:spacing w:line="240" w:lineRule="auto"/>
        <w:ind w:left="720"/>
      </w:pPr>
      <w:r>
        <w:rPr>
          <w:lang w:val="fr_FR" w:bidi="fr_FR"/>
        </w:rPr>
      </w:r>
      <w:r>
        <w:rPr>
          <w:lang w:val="fr_FR" w:bidi="fr_FR"/>
        </w:rPr>
        <w:t>Judas l'Iscariot</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Le premier jour des pains sans levain, les disciples ont demandé à Jésus : « Où veux-tu que nous préparions le repas de la Pâque ? » Jésus leur a répondu : « Entrez dans la ville, chez un certain homme, et dites-lui que le Maître dit : Mon heure est à portée de main. Je célébrerai la Pâque dans ta maison avec mes disciples.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Nous avons hâte de célébrer avec Jésus ». « Je me demande si nous allons trouver l'homme. » ou « Jésus lui a probablement déjà parlé.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Je suis impatient de célébrer avec mes disciples », « Je suis heureux que mes disciples veuillent aller préparer le repas de la Pâque », ou « Il est bon que l'homme nous laissera utiliser sa maison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disciples font ce que Jésus a dit et préparent le repas de la Pâque. Pendant qu'ils sont couchés à table, Jésus dit : « L'un de vous me trahira ». Les disciples deviennent contrariés. Chacun d'eux demande à Jésus : « Est-ce que c'est moi, Seigneur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 rôle des disciples : « Que ressentez-vous ? » Vous entendrez peut-être des choses comme : « Il est difficile de croire que l'un de nous va trahir Jésus », « Je me demande qui est le traître ? » ou « C'est probablement Judas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Cela me rend triste que l'un de mes disciples me trahira », « Ce sera mauvais pour l'homme qui me trahit » ou « J'espère que ce sera fait rapidement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dit : « Celui qui a trempé sa main dans le bol avec moi me trahira ». Il dit aussi : « Il aurait été préférable pour cet homme s'il n'était pas né ».</w:t>
      </w:r>
    </w:p>
    <w:p>
      <w:pPr/>
      <w:r>
        <w:rPr>
          <w:lang w:val="fr_FR" w:bidi="fr_FR"/>
        </w:rPr>
      </w:r>
      <w:r>
        <w:rPr>
          <w:lang w:val="fr_FR" w:bidi="fr_FR"/>
        </w:rPr>
        <w:t>Judas demande à Jésus : « Est-ce que c'est moi, Rabbi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Judas : « Que ressentez-vous ? » Vous entendrez peut-être des choses comme : « Peut-être que je ne devrais pas faire cela », « Je me demande si Jésus sait ce que j'ai accepté de faire ? » ou « Que feraient les autres s'ils savaient que c'était moi ?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Pensait-il vraiment que je serais dupé ? » « Je savais que c'était Judas », ou « Judas est censé m'aimer. Cela me rend triste qu'il va me trahir.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b/>
          <w:lang w:val="fr_FR" w:bidi="fr_FR"/>
        </w:rPr>
        <w:t>Le premier jour des pains sans levain</w:t>
      </w:r>
      <w:r>
        <w:rPr>
          <w:lang w:val="fr_FR" w:bidi="fr_FR"/>
        </w:rPr>
        <w:t xml:space="preserve"> : la </w:t>
      </w:r>
      <w:r>
        <w:rPr>
          <w:b/>
          <w:lang w:val="fr_FR" w:bidi="fr_FR"/>
        </w:rPr>
        <w:t>fête des pains sans levain</w:t>
      </w:r>
      <w:r>
        <w:rPr>
          <w:lang w:val="fr_FR" w:bidi="fr_FR"/>
        </w:rPr>
        <w:t xml:space="preserve">, c'est-à-dire du pain sans levure, était une célébration pour se rappeler la façon dont leurs ancêtres ont mangé ce pain avant leur délivrance hors d'Égypte. Le premier jour de cette célébration de huit jours était la Pâque. La </w:t>
      </w:r>
      <w:r>
        <w:rPr>
          <w:b/>
          <w:lang w:val="fr_FR" w:bidi="fr_FR"/>
        </w:rPr>
        <w:t>Pâque</w:t>
      </w:r>
      <w:r>
        <w:rPr>
          <w:lang w:val="fr_FR" w:bidi="fr_FR"/>
        </w:rPr>
        <w:t xml:space="preserve"> fêtait le moment où Dieu a sauvé les ancêtres juifs de l'esclavage en Égypte. Dieu a donné des instructions aux ancêtres juifs pour célébrer la Pâque et la fête des pains sans levain juste avant qu'il les sauve du dixième et dernier fléau en Égypte. Utilisez le même mot pour la Pâque et la fête des pains sans levain que dans les passages précédents. Consultez le Glossaire principal pour une définition plus complète de la </w:t>
      </w:r>
      <w:r>
        <w:rPr>
          <w:lang w:val="fr_FR" w:bidi="fr_FR"/>
        </w:rPr>
        <w:t>Pâque</w:t>
      </w:r>
      <w:r>
        <w:rPr>
          <w:lang w:val="fr_FR" w:bidi="fr_FR"/>
        </w:rPr>
        <w:t xml:space="preserve"> et de la </w:t>
      </w:r>
      <w:r>
        <w:rPr>
          <w:lang w:val="fr_FR" w:bidi="fr_FR"/>
        </w:rPr>
        <w:t>fête des pains sans levain</w:t>
      </w:r>
      <w:r>
        <w:rPr>
          <w:lang w:val="fr_FR" w:bidi="fr_FR"/>
        </w:rPr>
        <w:t>.</w:t>
      </w:r>
    </w:p>
    <w:p>
      <w:pPr/>
      <w:r>
        <w:rPr>
          <w:lang w:val="fr_FR" w:bidi="fr_FR"/>
        </w:rPr>
      </w:r>
      <w:r>
        <w:rPr>
          <w:lang w:val="fr_FR" w:bidi="fr_FR"/>
        </w:rPr>
        <w:t xml:space="preserve">Les </w:t>
      </w:r>
      <w:r>
        <w:rPr>
          <w:b/>
          <w:lang w:val="fr_FR" w:bidi="fr_FR"/>
        </w:rPr>
        <w:t>disciples</w:t>
      </w:r>
      <w:r>
        <w:rPr>
          <w:lang w:val="fr_FR" w:bidi="fr_FR"/>
        </w:rPr>
        <w:t xml:space="preserve"> se sont approchés de Jésus. Les disciples étaient les douze suiveurs les plus proches de Jésus. Ils allaient partout avec Jésus et apprenaient de lui. Utilisez le même mot pour disciples que dans les passages précédents. Référez-vous au Glossaire principal pour une définition plus complète du mot </w:t>
      </w:r>
      <w:r>
        <w:rPr>
          <w:lang w:val="fr_FR" w:bidi="fr_FR"/>
        </w:rPr>
        <w:t>disciple</w:t>
      </w:r>
      <w:r>
        <w:rPr>
          <w:lang w:val="fr_FR" w:bidi="fr_FR"/>
        </w:rPr>
        <w:t>.</w:t>
      </w:r>
    </w:p>
    <w:p>
      <w:pPr/>
      <w:r>
        <w:rPr>
          <w:lang w:val="fr_FR" w:bidi="fr_FR"/>
        </w:rPr>
      </w:r>
      <w:r>
        <w:rPr>
          <w:lang w:val="fr_FR" w:bidi="fr_FR"/>
        </w:rPr>
        <w:t xml:space="preserve">Jésus a demandé aux disciples d'aller vers un </w:t>
      </w:r>
      <w:r>
        <w:rPr>
          <w:b/>
          <w:lang w:val="fr_FR" w:bidi="fr_FR"/>
        </w:rPr>
        <w:t>certain homme</w:t>
      </w:r>
      <w:r>
        <w:rPr>
          <w:lang w:val="fr_FR" w:bidi="fr_FR"/>
        </w:rPr>
        <w:t>. L'Évangile de Marc nous dit que Jésus a envoyé deux de ses disciples vers le « certain homme », que l'homme portait une cruche d'eau, et que l'homme rencontrerait les disciples. Il est probable que Jésus ait fait des plans avec le « certain homme » avant d'envoyer ses disciples vers l'homme.</w:t>
      </w:r>
    </w:p>
    <w:p>
      <w:pPr/>
      <w:r>
        <w:rPr>
          <w:lang w:val="fr_FR" w:bidi="fr_FR"/>
        </w:rPr>
      </w:r>
      <w:r>
        <w:rPr>
          <w:lang w:val="fr_FR" w:bidi="fr_FR"/>
        </w:rPr>
        <w:t xml:space="preserve">Jésus dit de dire à l'homme que le </w:t>
      </w:r>
      <w:r>
        <w:rPr>
          <w:b/>
          <w:lang w:val="fr_FR" w:bidi="fr_FR"/>
        </w:rPr>
        <w:t>maître</w:t>
      </w:r>
      <w:r>
        <w:rPr>
          <w:lang w:val="fr_FR" w:bidi="fr_FR"/>
        </w:rPr>
        <w:t xml:space="preserve"> dit : « </w:t>
      </w:r>
      <w:r>
        <w:rPr>
          <w:b/>
          <w:lang w:val="fr_FR" w:bidi="fr_FR"/>
        </w:rPr>
        <w:t>Mon heure est à portée de main</w:t>
      </w:r>
      <w:r>
        <w:rPr>
          <w:lang w:val="fr_FR" w:bidi="fr_FR"/>
        </w:rPr>
        <w:t>, c'est-à-dire proche ».</w:t>
      </w:r>
    </w:p>
    <w:p>
      <w:pPr/>
      <w:r>
        <w:rPr>
          <w:lang w:val="fr_FR" w:bidi="fr_FR"/>
        </w:rPr>
      </w:r>
      <w:r>
        <w:rPr>
          <w:lang w:val="fr_FR" w:bidi="fr_FR"/>
        </w:rPr>
        <w:t>Maître</w:t>
      </w:r>
      <w:r>
        <w:rPr>
          <w:lang w:val="fr_FR" w:bidi="fr_FR"/>
        </w:rPr>
        <w:t xml:space="preserve"> est un titre utilisé pour montrer que Jésus était respecté par l'homme en tant qu'enseignant des choses de Dieu.</w:t>
      </w:r>
    </w:p>
    <w:p>
      <w:pPr/>
      <w:r>
        <w:rPr>
          <w:lang w:val="fr_FR" w:bidi="fr_FR"/>
        </w:rPr>
      </w:r>
      <w:r>
        <w:rPr>
          <w:b/>
          <w:lang w:val="fr_FR" w:bidi="fr_FR"/>
        </w:rPr>
        <w:t>Mon heure est à portée de main</w:t>
      </w:r>
      <w:r>
        <w:rPr>
          <w:lang w:val="fr_FR" w:bidi="fr_FR"/>
        </w:rPr>
        <w:t xml:space="preserve"> indique que Jésus parle de son arrestation, de son procès et de sa crucifixion à venir. Jésus avait prédit sa mort aux disciples dans le passage précédent.</w:t>
      </w:r>
    </w:p>
    <w:p>
      <w:pPr/>
      <w:r>
        <w:rPr>
          <w:lang w:val="fr_FR" w:bidi="fr_FR"/>
        </w:rPr>
      </w:r>
      <w:r>
        <w:rPr>
          <w:lang w:val="fr_FR" w:bidi="fr_FR"/>
        </w:rPr>
        <w:t xml:space="preserve">Jésus et les douze, c'est-à-dire ses disciples les plus proches, étaient </w:t>
      </w:r>
      <w:r>
        <w:rPr>
          <w:b/>
          <w:lang w:val="fr_FR" w:bidi="fr_FR"/>
        </w:rPr>
        <w:t>couchés à table</w:t>
      </w:r>
      <w:r>
        <w:rPr>
          <w:lang w:val="fr_FR" w:bidi="fr_FR"/>
        </w:rPr>
        <w:t>. Cela signifie qu'ils étaient couchés sur un côté sur un canapé, ou un coussin bas, avec leur tête soutenue par un coude. Utilisez le même mot pour « s'allonger à table » que dans les passages précédents.</w:t>
      </w:r>
    </w:p>
    <w:p>
      <w:pPr/>
      <w:r>
        <w:rPr>
          <w:lang w:val="fr_FR" w:bidi="fr_FR"/>
        </w:rPr>
      </w:r>
      <w:r>
        <w:rPr>
          <w:lang w:val="fr_FR" w:bidi="fr_FR"/>
        </w:rPr>
        <w:t xml:space="preserve">Rappelez-vous que Jésus a dit à ses disciples que l'un d'eux le trahirait. Chacun demande : « Est-ce que c'est moi, </w:t>
      </w:r>
      <w:r>
        <w:rPr>
          <w:b/>
          <w:lang w:val="fr_FR" w:bidi="fr_FR"/>
        </w:rPr>
        <w:t>Seigneur</w:t>
      </w:r>
      <w:r>
        <w:rPr>
          <w:lang w:val="fr_FR" w:bidi="fr_FR"/>
        </w:rPr>
        <w:t xml:space="preserve"> ? » Seigneur est une façon polie de s'adresser à un chef respecté. Utilisez le même mot pour Seigneur que dans les passages précédents. Référez-vous au Glossaire principal pour une définition plus complète du mot </w:t>
      </w:r>
      <w:r>
        <w:rPr>
          <w:lang w:val="fr_FR" w:bidi="fr_FR"/>
        </w:rPr>
        <w:t>Seigneur</w:t>
      </w:r>
      <w:r>
        <w:rPr>
          <w:lang w:val="fr_FR" w:bidi="fr_FR"/>
        </w:rPr>
        <w:t>.</w:t>
      </w:r>
    </w:p>
    <w:p>
      <w:pPr/>
      <w:r>
        <w:rPr>
          <w:lang w:val="fr_FR" w:bidi="fr_FR"/>
        </w:rPr>
      </w:r>
      <w:r>
        <w:rPr>
          <w:lang w:val="fr_FR" w:bidi="fr_FR"/>
        </w:rPr>
        <w:t xml:space="preserve">Jésus dit : « Le </w:t>
      </w:r>
      <w:r>
        <w:rPr>
          <w:b/>
          <w:lang w:val="fr_FR" w:bidi="fr_FR"/>
        </w:rPr>
        <w:t>Fils de l'homme</w:t>
      </w:r>
      <w:r>
        <w:rPr>
          <w:lang w:val="fr_FR" w:bidi="fr_FR"/>
        </w:rPr>
        <w:t xml:space="preserve"> doit mourir, comme les Écritures l'ont dit à son propos il y a longtemps ». Le Fils de l'homme, dans la Bible, est la personne à laquelle Dieu donne toute autorité et puissance. Utilisez le même mot pour Fils de l'homme que vous avez utilisé dans les passages précédents. Référez-vous au Glossaire principal pour une définition plus complète de </w:t>
      </w:r>
      <w:r>
        <w:rPr>
          <w:lang w:val="fr_FR" w:bidi="fr_FR"/>
        </w:rPr>
        <w:t>Fils de l'homme</w:t>
      </w:r>
      <w:r>
        <w:rPr>
          <w:lang w:val="fr_FR" w:bidi="fr_FR"/>
        </w:rPr>
        <w:t>.</w:t>
      </w:r>
    </w:p>
    <w:p>
      <w:pPr/>
      <w:r>
        <w:rPr>
          <w:lang w:val="fr_FR" w:bidi="fr_FR"/>
        </w:rPr>
      </w:r>
      <w:r>
        <w:rPr>
          <w:lang w:val="fr_FR" w:bidi="fr_FR"/>
        </w:rPr>
        <w:t xml:space="preserve">Jésus rappelle aux disciples que les prophètes ont dit que le Messie, c'est-à-dire le Fils de l'homme, mourra. Jésus dit : « </w:t>
      </w:r>
      <w:r>
        <w:rPr>
          <w:b/>
          <w:lang w:val="fr_FR" w:bidi="fr_FR"/>
        </w:rPr>
        <w:t>Malheur</w:t>
      </w:r>
      <w:r>
        <w:rPr>
          <w:lang w:val="fr_FR" w:bidi="fr_FR"/>
        </w:rPr>
        <w:t xml:space="preserve"> à l'homme qui le trahit ». </w:t>
      </w:r>
      <w:r>
        <w:rPr>
          <w:b/>
          <w:lang w:val="fr_FR" w:bidi="fr_FR"/>
        </w:rPr>
        <w:t>Malheur</w:t>
      </w:r>
      <w:r>
        <w:rPr>
          <w:lang w:val="fr_FR" w:bidi="fr_FR"/>
        </w:rPr>
        <w:t xml:space="preserve"> est un mot utilisé dans la Bible pour indiquer un état de difficultés intenses. Bien qu'il soit nécessaire que Jésus meure, Jésus avertit que la personne qui le trahit subira des conséquences terribles.</w:t>
      </w:r>
    </w:p>
    <w:p>
      <w:pPr/>
      <w:r>
        <w:rPr>
          <w:lang w:val="fr_FR" w:bidi="fr_FR"/>
        </w:rPr>
      </w:r>
      <w:r>
        <w:rPr>
          <w:lang w:val="fr_FR" w:bidi="fr_FR"/>
        </w:rPr>
        <w:t xml:space="preserve">Judas demande à Jésus : « Est-ce que c'est moi, Rabbi ? » </w:t>
      </w:r>
      <w:r>
        <w:rPr>
          <w:b/>
          <w:lang w:val="fr_FR" w:bidi="fr_FR"/>
        </w:rPr>
        <w:t>Rabbi</w:t>
      </w:r>
      <w:r>
        <w:rPr>
          <w:lang w:val="fr_FR" w:bidi="fr_FR"/>
        </w:rPr>
        <w:t xml:space="preserve"> est un titre juif qui signifie le grand, c'est-à-dire mon grand enseignant. Ce titre n'a jamais été utilisé par les disciples de Jésus dans l'Évangile de Matthieu. Utilisez le même mot pour Rabbi que dans les passages précédents. Reférez-vous au Glossaire principal pour une définition plus complète de </w:t>
      </w:r>
      <w:r>
        <w:rPr>
          <w:lang w:val="fr_FR" w:bidi="fr_FR"/>
        </w:rPr>
        <w:t>Rabbi</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26:26–35</w:t>
      </w:r>
      <w:r>
        <w:rPr>
          <w:lang w:val="fr_FR" w:bidi="fr_FR"/>
        </w:rPr>
      </w:r>
    </w:p>
    <w:p>
      <w:pPr>
        <w:pStyle w:val="Heading3"/>
      </w:pPr>
      <w:r>
        <w:rPr>
          <w:lang w:val="fr_FR" w:bidi="fr_FR"/>
        </w:rPr>
        <w:t>Écouter et Cœur</w:t>
      </w:r>
    </w:p>
    <w:p>
      <w:pPr/>
      <w:r>
        <w:rPr>
          <w:lang w:val="fr_FR" w:bidi="fr_FR"/>
        </w:rPr>
      </w:r>
      <w:r>
        <w:rPr>
          <w:lang w:val="fr_FR" w:bidi="fr_FR"/>
        </w:rPr>
        <w:t>Écoutez Matthieu 26.26–35.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Matthieu poursuit le passage précédent où les disciples mangent le repas de la Pâque avec Jésus. Vous vous souviendrez que le repas de la Pâque était un repas de célébration du moment où Dieu a sauvé son peuple de l'esclavage en Égypte, un pays à proximité. Jésus leur parlait de la façon dont l'un de leur groupe allait le trahir. Les disciples étaient tristes. Jésus est sur le point de parler à ses disciples d'une nouvelle alliance qu'il va faire avec eux. Les disciples sont très familiers avec le fait que Dieu a déjà une alliance avec son peuple : le peuple juif. Dieu a promis d'être leur Dieu et de ne jamais les quitter. Jésus va donner aux disciples une nouvelle façon de se rappeler et de célébrer cette nouvelle alliance.</w:t>
      </w:r>
    </w:p>
    <w:p>
      <w:pPr/>
      <w:r>
        <w:rPr>
          <w:lang w:val="fr_FR" w:bidi="fr_FR"/>
        </w:rPr>
      </w:r>
      <w:r>
        <w:rPr>
          <w:lang w:val="fr_FR" w:bidi="fr_FR"/>
        </w:rPr>
        <w:t>Pendant qu'ils mangeaient encore le repas de la Pâque, Jésus prend une partie du pain sans levain. Il est probable que le pain se serait trouvé sur la table et que Jésus l'a soulevé de la table. Jésus a ensuite béni, c'est-à-dire rendu grâce à Dieu, pour le pain. Jésus reconnaît que Dieu a fourni le pain de la même manière que Dieu a fourni le pain à Moïse et à son peuple quand Dieu l'a sauvé d'Égypte. Dans le repas de la Pâque, le pain sans levain n'était pas symboliquement lié à l'agneau qui avait été tué afin de fournir la viande pour le repas. Cependant, quand Jésus rompt le pain il l'identifie comme son corps. La rupture du pain symbolise sa mort. Jésus est sur le point d'accomplir toutes les prédictions de sa mort à Jérusalem.</w:t>
      </w:r>
    </w:p>
    <w:p>
      <w:pPr/>
      <w:r>
        <w:rPr>
          <w:lang w:val="fr_FR" w:bidi="fr_FR"/>
        </w:rPr>
      </w:r>
      <w:r>
        <w:rPr>
          <w:lang w:val="fr_FR" w:bidi="fr_FR"/>
        </w:rPr>
        <w:t xml:space="preserve">Jésus rompt ensuite le pain en morceaux et en remet les morceaux à ses disciples. Jésus dit : « Prenez et mangez, c'est mon corps ». Nous ne savons pas ce que Jésus voulait dire dans cette déclaration ; différentes Églises et différents exégètes de la Bible interprètent cette partie de l'histoire différemment. Certains croient que Jésus ne parle pas de son corps et de son sang matériels. Ils croient que Jésus veut dire « Ceci représente mon corps vivant » et « Ceci représente mon sang ». Lors du repas de la Pâque, le peuple juif disait au-dessus du pain « Voici le pain … que nos ancêtres ont mangé quand ils sont sortis d'Égypte ». Ils ne mangeaient pas le pain réel que leurs ancêtres mangeaient, car cela remonterait à des siècles, mais ils mangent du pain qui représente le pain qui était mangé à l'époque. Le point clé est que Jésus dit à ses disciples que sa présence sera toujours avec eux et qu'il sera un sacrifice pour eux, ce qu'ils célébreront dans les années à venir. </w:t>
      </w:r>
    </w:p>
    <w:p>
      <w:pPr/>
      <w:r>
        <w:rPr>
          <w:lang w:val="fr_FR" w:bidi="fr_FR"/>
        </w:rPr>
      </w:r>
      <w:r>
        <w:rPr>
          <w:lang w:val="fr_FR" w:bidi="fr_FR"/>
        </w:rPr>
        <w:t xml:space="preserve">Arrêtez-vous un moment et montrez à votre équipe de traduction une image d'un pain sans levain. </w:t>
      </w:r>
    </w:p>
    <w:p>
      <w:pPr/>
      <w:r>
        <w:rPr>
          <w:lang w:val="fr_FR" w:bidi="fr_FR"/>
        </w:rPr>
      </w:r>
      <w:r>
        <w:rPr>
          <w:lang w:val="fr_FR" w:bidi="fr_FR"/>
        </w:rPr>
        <w:t>Arrêtez-vous un moment et demandez à l'équipe de traduction : Quel genre de rituels symboliques avez-vous dans votre région ? Donnez des exemples de choses que vous faites, mangez ou buvez qui symbolisent les idées ou les vérités religieuses importantes dans votre région. Comment comprendrait-on l'idée du pain comme symbole du corps de Jésus ?</w:t>
      </w:r>
    </w:p>
    <w:p>
      <w:pPr/>
      <w:r>
        <w:rPr>
          <w:lang w:val="fr_FR" w:bidi="fr_FR"/>
        </w:rPr>
      </w:r>
      <w:r>
        <w:rPr>
          <w:lang w:val="fr_FR" w:bidi="fr_FR"/>
        </w:rPr>
        <w:t xml:space="preserve">Puis Jésus ramasse une coupe, qui était sans doute remplie de vin rouge. Il remercie Dieu pour le vin et le passe à ses disciples. Il est probable que chacun aurait bu dans la coupe pour la passer ensuite au prochain disciple. La coupe de vin dans la Pâque symbolise souvent la paix de Dieu entre son peuple et lui-même ; c'est un rappel de son alliance avec son peuple. Dans l'Ancien Testament, le sang symbolise souvent la vie. </w:t>
      </w:r>
    </w:p>
    <w:p>
      <w:pPr/>
      <w:r>
        <w:rPr>
          <w:lang w:val="fr_FR" w:bidi="fr_FR"/>
        </w:rPr>
      </w:r>
      <w:r>
        <w:rPr>
          <w:lang w:val="fr_FR" w:bidi="fr_FR"/>
        </w:rPr>
        <w:t xml:space="preserve">Jésus dit à ses disciples de boire de la coupe, puis il poursuit : « Voici le sang de l'alliance qui est versé pour beaucoup pour le pardon des péchés. » Dans l'Ancien Testament, les gens étaient tenus de sacrifier des animaux quand une alliance était faite. L'alliance était confirmée quand on versait ou aspergeait le sang de l'animal. Jésus est en train de faire quelque chose de nouveau ici. Il dit qu'il fait une nouvelle alliance avec son peuple. Celle-ci est </w:t>
      </w:r>
      <w:r>
        <w:rPr>
          <w:b/>
          <w:lang w:val="fr_FR" w:bidi="fr_FR"/>
        </w:rPr>
        <w:t>conclue</w:t>
      </w:r>
      <w:r>
        <w:rPr>
          <w:lang w:val="fr_FR" w:bidi="fr_FR"/>
        </w:rPr>
        <w:t xml:space="preserve"> dans son sang qui sera « versé », plutôt que le sang d'un animal. Jésus va mourir en sacrifice. « Versé » signifie que le liquide coule depuis un récipient lorsqu'il est penché, tout comme le vin coule d'un verre lorsqu'il est penché. De la même manière, quand Jésus meurt sur la croix, il décrit sa mort violente, et la façon dont son sang coulera de son corps. C'est comme si le sang de Jésus était versé et que Jésus est le sacrifice, permettant à Dieu de pardonner les péchés de son peuple. Le prophète Ésaïe décrit le serviteur qui « déversera » sa vie quand il sauvera son peuple. Jésus est sur le point d'accomplir cette prophétie. Le concept de boire du sang symboliquement, ou en réalité, aurait été radical et choquant pour les disciples à entendre. </w:t>
      </w:r>
    </w:p>
    <w:p>
      <w:pPr/>
      <w:r>
        <w:rPr>
          <w:lang w:val="fr_FR" w:bidi="fr_FR"/>
        </w:rPr>
      </w:r>
      <w:r>
        <w:rPr>
          <w:lang w:val="fr_FR" w:bidi="fr_FR"/>
        </w:rPr>
        <w:t>Le prophète Jérémie a promis au peuple de Dieu une « nouvelle alliance » où il dit que Dieu fera comprendre à son peuple ses lois à un niveau profond. Il sera pleinement leur Dieu et ils seront pleinement son peuple. Dieu dit qu'il « pardonnera leur méchanceté et ne se souviendra plus de leur péché ». C'est cette nouvelle alliance que Jésus établit ici. Jésus dit que son sacrifice se produira afin de pardonner les péchés de « beaucoup ». Cela peut signifier soit tous ceux qui lui font confiance, soit tous ceux qui ont déjà vécu.</w:t>
      </w:r>
    </w:p>
    <w:p>
      <w:pPr/>
      <w:r>
        <w:rPr>
          <w:lang w:val="fr_FR" w:bidi="fr_FR"/>
        </w:rPr>
      </w:r>
      <w:r>
        <w:rPr>
          <w:lang w:val="fr_FR" w:bidi="fr_FR"/>
        </w:rPr>
        <w:t>Arrêtez-vous ici et discutez avec l'équipe de traduction : Quels sont les rituels ou les promesses qui se produisent quand deux groupes de personnes font une alliance dans votre culture ?</w:t>
      </w:r>
    </w:p>
    <w:p>
      <w:pPr/>
      <w:r>
        <w:rPr>
          <w:lang w:val="fr_FR" w:bidi="fr_FR"/>
        </w:rPr>
      </w:r>
      <w:r>
        <w:rPr>
          <w:lang w:val="fr_FR" w:bidi="fr_FR"/>
        </w:rPr>
        <w:t xml:space="preserve">Puis Jésus dit qu'il ne boira pas de nouveau le vin, c'est-à-dire le fruit de la vigne, jusqu'à ce qu'il puisse le boire de nouveau quand Dieu régnera pleinement sur son peuple, dans son royaume. </w:t>
      </w:r>
    </w:p>
    <w:p>
      <w:pPr/>
      <w:r>
        <w:rPr>
          <w:lang w:val="fr_FR" w:bidi="fr_FR"/>
        </w:rPr>
      </w:r>
      <w:r>
        <w:rPr>
          <w:lang w:val="fr_FR" w:bidi="fr_FR"/>
        </w:rPr>
        <w:t>À la fin du repas de la Pâque, le peuple juif chantait ou récitait généralement des versets des Psaumes. Le Psaume 118 parle de la façon dont Dieu est avec son peuple et de la façon dont son amour dure pour toujours. Jésus et ses disciples ont probablement chanté cette chanson, puis ils quittent Jérusalem, marchent dans la vallée entre Jérusalem et le mont des Oliviers, puis rejoignent le mont des Oliviers.</w:t>
      </w:r>
    </w:p>
    <w:p>
      <w:pPr/>
      <w:r>
        <w:rPr>
          <w:lang w:val="fr_FR" w:bidi="fr_FR"/>
        </w:rPr>
      </w:r>
      <w:r>
        <w:rPr>
          <w:lang w:val="fr_FR" w:bidi="fr_FR"/>
        </w:rPr>
        <w:t>Arrêtez-vous ici et montrez à votre équipe de traduction une photo du mont des Oliviers, y compris la vallée entre la montagne et Jérusalem.</w:t>
      </w:r>
    </w:p>
    <w:p>
      <w:pPr/>
      <w:r>
        <w:rPr>
          <w:lang w:val="fr_FR" w:bidi="fr_FR"/>
        </w:rPr>
      </w:r>
      <w:r>
        <w:rPr>
          <w:lang w:val="fr_FR" w:bidi="fr_FR"/>
        </w:rPr>
        <w:t>Puis Jésus dit à ses disciples qu'ils sont sur le point de l'abandonner, de « tomber ». Jésus cite ensuite le prophète Zacharie. Jésus dit « il est écrit », ce qui signifie qu'il cite une Écriture juive reconnue. Le prophète Zacharie dit que Dieu va frapper le berger, qui est Jésus. Les disciples de Jésus, les brebis du troupeau, seront dispersés. Cependant, Jésus poursuit en disant qu'après qu'il ait été ressuscité d'entre les morts, il les rencontrera plus tard en Galilée. Sa résurrection apportera une restauration à ses disciples. Matthieu utilise les passages de Zacharie pour montrer Jésus comme le Messie, le Sauveur promis, parce que Jésus accomplit les prophéties dans l'Ancien Testament.</w:t>
      </w:r>
    </w:p>
    <w:p>
      <w:pPr/>
      <w:r>
        <w:rPr>
          <w:lang w:val="fr_FR" w:bidi="fr_FR"/>
        </w:rPr>
      </w:r>
      <w:r>
        <w:rPr>
          <w:lang w:val="fr_FR" w:bidi="fr_FR"/>
        </w:rPr>
        <w:t>Arrêtez-vous et discutez avec l'équipe de traduction : Si quelqu'un de votre région parle mal de votre chef, ou si quelqu'un de votre région part et ne veut pas faire partie de votre peuple, que pensent les gens de cette personne ? Comment les gens dans votre région comprendraient-ils l'idée de Jésus qui est ressuscité d'entre les morts ?</w:t>
      </w:r>
    </w:p>
    <w:p>
      <w:pPr/>
      <w:r>
        <w:rPr>
          <w:lang w:val="fr_FR" w:bidi="fr_FR"/>
        </w:rPr>
      </w:r>
      <w:r>
        <w:rPr>
          <w:lang w:val="fr_FR" w:bidi="fr_FR"/>
        </w:rPr>
        <w:t xml:space="preserve">Pierre affirme ensuite qu'il ne désertera jamais ou ne tombera jamais, même si tous les autres le faisaient. Matthieu a constamment dépeint Pierre comme un chef et un représentant des disciples. Ici aussi il le dépeint comme un chef. Pierre déclare qu'il ne quittera pas Jésus, même si tous les autres disciples le faisaient. Jésus répond que non seulement Pierre quittera-t-il Jésus, mais que cette même nuit, Pierre niera même avoir connu Jésus à trois reprises avant que le coq ne chante, le matin venu. Un coq est un poulet mâle qui chante au lever du soleil. </w:t>
      </w:r>
    </w:p>
    <w:p>
      <w:pPr/>
      <w:r>
        <w:rPr>
          <w:lang w:val="fr_FR" w:bidi="fr_FR"/>
        </w:rPr>
      </w:r>
      <w:r>
        <w:rPr>
          <w:lang w:val="fr_FR" w:bidi="fr_FR"/>
        </w:rPr>
        <w:t xml:space="preserve">Pierre insiste qu'il ne reniera jamais Jésus et qu'il est prêt à mourir pour Jésus. Tous les disciples disent la même chose à Jésus. </w:t>
      </w:r>
    </w:p>
    <w:p>
      <w:pPr/>
      <w:r>
        <w:rPr>
          <w:lang w:val="fr_FR" w:bidi="fr_FR"/>
        </w:rPr>
      </w:r>
      <w:r>
        <w:rPr>
          <w:lang w:val="fr_FR" w:bidi="fr_FR"/>
        </w:rPr>
        <w:t>Arrêtez-vous et demandez à l'équipe de traduction : lorsque les gens sont amis, comment le démontrent-ils dans votre région ? Quel genre de choses les amis de confiance ne feraient-ils jamais l'un à l'autre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 xml:space="preserve">Jésus est avec ses disciples en train de manger le repas de la Pâque. Ils mangent à une table basse et s'allongent à côté de la table, comme c'était la coutume lors d'un repas important. Ils partageaient la nourriture, trempaient leur pain dans les mêmes bols et buvaient parfois du vin de la même coupe. Pendant le repas, ils racontent l'histoire du moment où Dieu a sauvé son peuple de l'esclavage en Égypte. C'est un moment joyeux, une fête commune. </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L'histoire fait suite au passage précédent. Jésus et ses disciples mangent le repas de la Pâque dans une pièce à Jérusalem. Jésus prend le pain, le bénit, le rompt en morceaux et le donne à ses disciples. Jésus dit : « Ceci est mon corps. » Les disciples sont invités à participer à la nouvelle alliance que Jésus établit en partageant le fait de manger le pain.</w:t>
      </w:r>
    </w:p>
    <w:p>
      <w:pPr/>
      <w:r>
        <w:rPr>
          <w:lang w:val="fr_FR" w:bidi="fr_FR"/>
        </w:rPr>
      </w:r>
      <w:r>
        <w:rPr>
          <w:b/>
          <w:lang w:val="fr_FR" w:bidi="fr_FR"/>
        </w:rPr>
        <w:t>Deuxième partie :</w:t>
      </w:r>
      <w:r>
        <w:rPr>
          <w:lang w:val="fr_FR" w:bidi="fr_FR"/>
        </w:rPr>
        <w:t xml:space="preserve"> Jésus prend ensuite la coupe qui contient du vin, rend grâce et passe la coupe à ses disciples pour qu'ils puissent chacun boire du vin. Jésus dit : « Ceci est mon sang de l'alliance, qui est versé pour beaucoup pour le pardon des péchés. Mais je vous le dis que je ne boirai pas ... jusqu'au jour où je le boirai nouveau avec vous dans le royaume de mon Père. » Jésus est en train d'inviter les disciples à faire partie de la nouvelle alliance qu'il conclut avec eux. Jésus est en train de dire que le moment de sa mort est proche, mais que sa mort ne sera pas la fin de l'histoire. </w:t>
      </w:r>
    </w:p>
    <w:p>
      <w:pPr/>
      <w:r>
        <w:rPr>
          <w:lang w:val="fr_FR" w:bidi="fr_FR"/>
        </w:rPr>
      </w:r>
      <w:r>
        <w:rPr>
          <w:b/>
          <w:lang w:val="fr_FR" w:bidi="fr_FR"/>
        </w:rPr>
        <w:t>Troisième scène :</w:t>
      </w:r>
      <w:r>
        <w:rPr>
          <w:lang w:val="fr_FR" w:bidi="fr_FR"/>
        </w:rPr>
        <w:t xml:space="preserve"> Jésus et ses disciples sortent vers le mont des Oliviers. Jésus leur dit qu'ils le quitteront tous (tomberont) cette nuit même. Jésus cite Zacharie, selon lequel le berger sera tué et que les brebis seront toutes dispersées. Cependant, Jésus dit qu'après qu'il ait été ressuscité d'entre les morts, il rencontrera les disciples en Galilée.</w:t>
      </w:r>
    </w:p>
    <w:p>
      <w:pPr/>
      <w:r>
        <w:rPr>
          <w:lang w:val="fr_FR" w:bidi="fr_FR"/>
        </w:rPr>
      </w:r>
      <w:r>
        <w:rPr>
          <w:b/>
          <w:lang w:val="fr_FR" w:bidi="fr_FR"/>
        </w:rPr>
        <w:t>Quatrième partie :</w:t>
      </w:r>
      <w:r>
        <w:rPr>
          <w:lang w:val="fr_FR" w:bidi="fr_FR"/>
        </w:rPr>
        <w:t xml:space="preserve"> Pierre déclare qu'il ne quittera jamais Jésus. Jésus déclare qu'avant le lever du soleil le lendemain (quand le coq chante), Pierre niera trois fois connaître Jésus. Pierre dit qu'il ne nierait jamais connaître Jésus, même si cela signifiait que Pierre doit mourir. Tous les disciples disent la même chose à Jésus. Jésus sait tout ce qui est sur le point de se produire et il essaie de préparer ses disciples à ce qu'ils sont sur le point de voir et de faire.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Il est important de se rappeler que cette scène a lieu le soir, pendant le repas de la Pâque, un repas très important pour le peuple juif. Le repas de la Pâque est le moment où le peuple de Dieu se souvient quand Dieu l'a sauvé de l'esclavage en Égypte. Pendant leur séjour en Égypte, un agneau était sacrifié et le sang était aspergé sur les cadres de la porte. Quand le jugement de Dieu est venu, chaque membre du peuple de Dieu était sauvé. Jésus utilise ce repas comme cadre pour établir une nouvelle promesse. Dans cette alliance, Jésus sera sacrifié et c'est son sang qui sauvera son peuple.</w:t>
      </w:r>
    </w:p>
    <w:p>
      <w:pPr/>
      <w:r>
        <w:rPr>
          <w:lang w:val="fr_FR" w:bidi="fr_FR"/>
        </w:rPr>
      </w:r>
      <w:r>
        <w:rPr>
          <w:lang w:val="fr_FR" w:bidi="fr_FR"/>
        </w:rPr>
        <w:t>Il est aussi important de se rappeler que Jésus sait tout ce qui est sur le point de se produire. Il veut préparer ses amis à ce qu'ils verront, entendront et feront. Jésus leur a dit qu'il les rencontrera de nouveau. Jésus utilise des citations des Écritures juives, l'Ancien Testament, pour montrer qu'il est sur le point d'accomplir les prophéties et de donner aux gens un moyen d'avoir de nouveau une bonne relation avec Dieu.</w:t>
      </w:r>
    </w:p>
    <w:p>
      <w:pPr/>
      <w:r>
        <w:rPr>
          <w:lang w:val="fr_FR" w:bidi="fr_FR"/>
        </w:rPr>
      </w:r>
      <w:r>
        <w:rPr>
          <w:lang w:val="fr_FR" w:bidi="fr_FR"/>
        </w:rPr>
        <w:t>Pendant qu'ils mangeaient le repas de la Pâque, Jésus prend le pain sans levain. Il rend grâce à Dieu, puis il rompt le pain en morceaux et le donne à ses disciples pour qu'ils le mangent. Jésus utilisait ses mains pour déchirer ou diviser le pain en deux morceaux ou plus. Il n'a pas utilisé un couteau ou un instrument pour diviser le pain.</w:t>
      </w:r>
    </w:p>
    <w:p>
      <w:pPr/>
      <w:r>
        <w:rPr>
          <w:lang w:val="fr_FR" w:bidi="fr_FR"/>
        </w:rPr>
      </w:r>
      <w:r>
        <w:rPr>
          <w:lang w:val="fr_FR" w:bidi="fr_FR"/>
        </w:rPr>
        <w:t>Jésus leur dit de prendre et de manger : il dit : « Ceci est mon corps ». Le mot action ici n'est pas clair. Le texte peut signifier que le pain devient le corps de Jésus, ou que le pain symbolise le corps de Jésus. Différents exégètes l'interprètent différemment. La chose importante à se souvenir est de rappeler aux disciples de Jésus que son corps a été brisé sur la croix.</w:t>
      </w:r>
    </w:p>
    <w:p>
      <w:pPr/>
      <w:r>
        <w:rPr>
          <w:lang w:val="fr_FR" w:bidi="fr_FR"/>
        </w:rPr>
      </w:r>
      <w:r>
        <w:rPr>
          <w:lang w:val="fr_FR" w:bidi="fr_FR"/>
        </w:rPr>
        <w:t>Puis Jésus prend une coupe de vin rouge de la table. Il rend grâce à Dieu pour le vin et le donne à ses disciples pour que chacun puisse boire de vin dans la coupe. Il leur dit que le vin est son sang qui scelle la nouvelle alliance entre Dieu et son peuple. « Mon sang est versé comme du vin en sacrifice pour beaucoup de personnes ». Jésus leur dit de prêter attention. Il dit qu'il ne boira pas de nouveau du vin jusqu'à ce que Dieu vienne pour régner et être avec son peuple. Le mot action ici n'est pas clair. Le texte peut signifier que le vin devient le sang de Jésus, ou que le vin symbolise le sang de Jésus. Différents exégètes l'interprètent différemment. La chose importante à se rappeler est que le sang de Jésus est sur le point d'être versé pendant sa mort violente. Jésus offre sa vie dans le cadre de la nouvelle alliance que Dieu fait avec son peuple.</w:t>
      </w:r>
    </w:p>
    <w:p>
      <w:pPr/>
      <w:r>
        <w:rPr>
          <w:lang w:val="fr_FR" w:bidi="fr_FR"/>
        </w:rPr>
      </w:r>
      <w:r>
        <w:rPr>
          <w:lang w:val="fr_FR" w:bidi="fr_FR"/>
        </w:rPr>
        <w:t>Après que Jésus et ses disciples aient chanté, ils sortent vers le mont des Oliviers.</w:t>
      </w:r>
    </w:p>
    <w:p>
      <w:pPr/>
      <w:r>
        <w:rPr>
          <w:lang w:val="fr_FR" w:bidi="fr_FR"/>
        </w:rPr>
      </w:r>
      <w:r>
        <w:rPr>
          <w:lang w:val="fr_FR" w:bidi="fr_FR"/>
        </w:rPr>
        <w:t>Jésus dit à ses disciples qu'ils sont tous sur le point de l'abandonner et de tomber. Jésus cite le prophète Zacharie, dans les Écritures juives. Jésus cite le fait que Dieu frappera le berger et que la brebis partira dans beaucoup de directions. Jésus veut dire que Dieu est sur le point de tuer Jésus et que les disciples seront tous dispersés. Jésus dit qu'après qu'il ait été ressuscité d'entre les morts, il ira en Galilée et rencontrera ses disciples. Jésus essaie de préparer ses disciples à ce qui est sur le point de se produire.</w:t>
      </w:r>
    </w:p>
    <w:p>
      <w:pPr/>
      <w:r>
        <w:rPr>
          <w:lang w:val="fr_FR" w:bidi="fr_FR"/>
        </w:rPr>
      </w:r>
      <w:r>
        <w:rPr>
          <w:lang w:val="fr_FR" w:bidi="fr_FR"/>
        </w:rPr>
        <w:t>Pierre dit qu'il ne niera jamais connaître Jésus. Jésus dit à Pierre que « cette nuit même, avant que le coq ne chante », Pierre aura nié connaître Jésus trois fois.</w:t>
      </w:r>
    </w:p>
    <w:p>
      <w:pPr/>
      <w:r>
        <w:rPr>
          <w:lang w:val="fr_FR" w:bidi="fr_FR"/>
        </w:rPr>
      </w:r>
      <w:r>
        <w:rPr>
          <w:lang w:val="fr_FR" w:bidi="fr_FR"/>
        </w:rPr>
        <w:t>« Cette nuit même, avant qu'un coq ne chante » signifie ce soir, avant demain. Dans cette partie du monde, le coq a tendance à chanter vers 3 h du matin, au début de l'aube. Le moment exact n'est pas important, mais Jésus dit à Pierre que cela va se produire très bientôt. Un coq est un poulet mâle.</w:t>
      </w:r>
    </w:p>
    <w:p>
      <w:pPr/>
      <w:r>
        <w:rPr>
          <w:lang w:val="fr_FR" w:bidi="fr_FR"/>
        </w:rPr>
      </w:r>
      <w:r>
        <w:rPr>
          <w:lang w:val="fr_FR" w:bidi="fr_FR"/>
        </w:rPr>
        <w:t>Pierre insiste qu'il ne reniera pas Jésus, même si cela signifie qu'il doit mourir. Les autres disciples disent la même chose.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Jésus est avec ses disciples en train de manger le repas de la Pâque. Ils mangent à une table basse et s'allongent à côté de la table, comme c'était la coutume lors d'un repas important. Ils partageaient la nourriture, trempaient leur pain dans les mêmes bols et buvaient parfois du vin de la même coupe. Pendant le repas, ils racontent l'histoire du moment où Dieu a sauvé son peuple de l'esclavage en Égypte. C'est un moment joyeux, une fête commune. </w:t>
      </w:r>
    </w:p>
    <w:p>
      <w:pPr/>
      <w:r>
        <w:rPr>
          <w:lang w:val="fr_FR" w:bidi="fr_FR"/>
        </w:rPr>
      </w:r>
      <w:r>
        <w:rPr>
          <w:lang w:val="fr_FR" w:bidi="fr_FR"/>
        </w:rPr>
        <w:t>Jésus a pris une partie du pain et a remercié Dieu. Il l'a rompu en morceaux et a passé les morceaux aux disciples pour qu'ils en mangent tous. Jésus dit : « Prenez, mangez. Ceci est mon corps.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ce qu'ils ressentent quand Jésus a dit : « Ceci est mon corps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a ensuite pris la coupe qui contenait du vin. Jésus a remercié Dieu pour celui-ci. Jésus a donné la coupe à ses disciples pour qu'ils le fassent passer et pour que chacun d'eux prenne un verre de vin dans la coupe. Jésus dit : « Buvez de la coupe. C'est mon sang d'une nouvelle alliance. Il est versé sur beaucoup pour le pardon des péchés. » Jésus poursuit : « Prêtez attention ! Je ne boirai pas de nouveau le vin jusqu'à ce que je le boive avec vous quand Dieu viendra pour régner et être avec son peuple.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ce qu'ils ressentent et ce qu'ils pensent. Vous entendrez peut-être des choses comme :</w:t>
      </w:r>
    </w:p>
    <w:p>
      <w:pPr>
        <w:pStyle w:val="ListBullet"/>
        <w:spacing w:line="240" w:lineRule="auto"/>
        <w:ind w:left="720"/>
      </w:pPr>
      <w:r>
        <w:rPr>
          <w:lang w:val="fr_FR" w:bidi="fr_FR"/>
        </w:rPr>
      </w:r>
      <w:r>
        <w:rPr>
          <w:lang w:val="fr_FR" w:bidi="fr_FR"/>
        </w:rPr>
        <w:t>Demandez à Jésus ce qu'il ressent.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Ils ont chanté un hymne d'action de grâce et de louange ensemble, puis ils ont quitté Jérusalem pour traverser la vallée jusqu'au mont des Oliviers. </w:t>
      </w:r>
    </w:p>
    <w:p>
      <w:pPr/>
      <w:r>
        <w:rPr>
          <w:lang w:val="fr_FR" w:bidi="fr_FR"/>
        </w:rPr>
      </w:r>
      <w:r>
        <w:rPr>
          <w:lang w:val="fr_FR" w:bidi="fr_FR"/>
        </w:rPr>
        <w:t xml:space="preserve">Jésus dit à ses disciples : « Vous me quitterez tous ce soir » car il est écrit : « Je frapperai le berger, et les brebis du troupeau seront dispersées ». Jésus poursuit : « Après que j'aurai été ressuscité d'entre les morts, je vous précéderai en Galilée ». </w:t>
      </w:r>
    </w:p>
    <w:p>
      <w:pPr/>
      <w:r>
        <w:rPr>
          <w:lang w:val="fr_FR" w:bidi="fr_FR"/>
        </w:rPr>
      </w:r>
      <w:r>
        <w:rPr>
          <w:lang w:val="fr_FR" w:bidi="fr_FR"/>
        </w:rPr>
        <w:t>Pierre dit à Jésus : « Même si tous les autres te quittent, je ne tomberai jamais ».</w:t>
      </w:r>
    </w:p>
    <w:p>
      <w:pPr/>
      <w:r>
        <w:rPr>
          <w:lang w:val="fr_FR" w:bidi="fr_FR"/>
        </w:rPr>
      </w:r>
      <w:r>
        <w:rPr>
          <w:lang w:val="fr_FR" w:bidi="fr_FR"/>
        </w:rPr>
        <w:t xml:space="preserve">Jésus répond : « Je vous le dis en vérité, ce soir, avant que le coq ne chante le matin, tu diras trois fois que tu ne me connais pas ». </w:t>
      </w:r>
    </w:p>
    <w:p>
      <w:pPr/>
      <w:r>
        <w:rPr>
          <w:lang w:val="fr_FR" w:bidi="fr_FR"/>
        </w:rPr>
      </w:r>
      <w:r>
        <w:rPr>
          <w:lang w:val="fr_FR" w:bidi="fr_FR"/>
        </w:rPr>
        <w:t>Pierre dit : « Même si je dois mourir, je ne dirai pas que je ne te connais pas ». Tous les disciples ont dit la même chose.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Pierre ce qu'il ressent à ce moment précis. Vous entendrez peut-être des choses comme :</w:t>
      </w:r>
    </w:p>
    <w:p>
      <w:pPr>
        <w:pStyle w:val="ListBullet"/>
        <w:spacing w:line="240" w:lineRule="auto"/>
        <w:ind w:left="720"/>
      </w:pPr>
      <w:r>
        <w:rPr>
          <w:lang w:val="fr_FR" w:bidi="fr_FR"/>
        </w:rPr>
      </w:r>
      <w:r>
        <w:rPr>
          <w:lang w:val="fr_FR" w:bidi="fr_FR"/>
        </w:rPr>
        <w:t>Demandez aux disciples ce qu'ils ressentent maintenant. Vous entendrez peut-être des choses comme :</w:t>
      </w:r>
    </w:p>
    <w:p>
      <w:pPr>
        <w:pStyle w:val="ListBullet"/>
        <w:spacing w:line="240" w:lineRule="auto"/>
        <w:ind w:left="720"/>
      </w:pPr>
      <w:r>
        <w:rPr>
          <w:lang w:val="fr_FR" w:bidi="fr_FR"/>
        </w:rPr>
      </w:r>
      <w:r>
        <w:rPr>
          <w:lang w:val="fr_FR" w:bidi="fr_FR"/>
        </w:rPr>
        <w:t>Demandez à Jésus ce qu'il ressent à ce moment précis.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Cette histoire poursuit l'histoire précédente avec Jésus et ses </w:t>
      </w:r>
      <w:r>
        <w:rPr>
          <w:b/>
          <w:lang w:val="fr_FR" w:bidi="fr_FR"/>
        </w:rPr>
        <w:t>disciples</w:t>
      </w:r>
      <w:r>
        <w:rPr>
          <w:lang w:val="fr_FR" w:bidi="fr_FR"/>
        </w:rPr>
        <w:t xml:space="preserve"> qui partageaient un repas de la Pâque ensemble à Jérusalem. Traduisez </w:t>
      </w:r>
      <w:r>
        <w:rPr>
          <w:b/>
          <w:lang w:val="fr_FR" w:bidi="fr_FR"/>
        </w:rPr>
        <w:t>disciples</w:t>
      </w:r>
      <w:r>
        <w:rPr>
          <w:lang w:val="fr_FR" w:bidi="fr_FR"/>
        </w:rPr>
        <w:t xml:space="preserve"> de la même manière que vous l'avez fait dans les passages précédents. Les noms de ces fêtes religieuses se trouvent dans le Glossaire principal.</w:t>
      </w:r>
    </w:p>
    <w:p>
      <w:pPr/>
      <w:r>
        <w:rPr>
          <w:lang w:val="fr_FR" w:bidi="fr_FR"/>
        </w:rPr>
      </w:r>
      <w:r>
        <w:rPr>
          <w:lang w:val="fr_FR" w:bidi="fr_FR"/>
        </w:rPr>
        <w:t xml:space="preserve">Pendant qu'ils mangeaient, Jésus a </w:t>
      </w:r>
      <w:r>
        <w:rPr>
          <w:b/>
          <w:lang w:val="fr_FR" w:bidi="fr_FR"/>
        </w:rPr>
        <w:t>pris</w:t>
      </w:r>
      <w:r>
        <w:rPr>
          <w:lang w:val="fr_FR" w:bidi="fr_FR"/>
        </w:rPr>
        <w:t xml:space="preserve"> une partie du </w:t>
      </w:r>
      <w:r>
        <w:rPr>
          <w:b/>
          <w:lang w:val="fr_FR" w:bidi="fr_FR"/>
        </w:rPr>
        <w:t>pain</w:t>
      </w:r>
      <w:r>
        <w:rPr>
          <w:lang w:val="fr_FR" w:bidi="fr_FR"/>
        </w:rPr>
        <w:t xml:space="preserve"> et l'a </w:t>
      </w:r>
      <w:r>
        <w:rPr>
          <w:b/>
          <w:lang w:val="fr_FR" w:bidi="fr_FR"/>
        </w:rPr>
        <w:t>béni</w:t>
      </w:r>
      <w:r>
        <w:rPr>
          <w:lang w:val="fr_FR" w:bidi="fr_FR"/>
        </w:rPr>
        <w:t>. Jésus a remercié Dieu pour le pain et l'a rompu en morceaux.</w:t>
      </w:r>
    </w:p>
    <w:p>
      <w:pPr/>
      <w:r>
        <w:rPr>
          <w:lang w:val="fr_FR" w:bidi="fr_FR"/>
        </w:rPr>
      </w:r>
      <w:r>
        <w:rPr>
          <w:lang w:val="fr_FR" w:bidi="fr_FR"/>
        </w:rPr>
        <w:t>« Jésus a pris une partie du pain » signifie que Jésus tenait le pain dans ses mains et l'a soulevé de la table.</w:t>
      </w:r>
    </w:p>
    <w:p>
      <w:pPr/>
      <w:r>
        <w:rPr>
          <w:lang w:val="fr_FR" w:bidi="fr_FR"/>
        </w:rPr>
      </w:r>
      <w:r>
        <w:rPr>
          <w:lang w:val="fr_FR" w:bidi="fr_FR"/>
        </w:rPr>
        <w:t xml:space="preserve">Le </w:t>
      </w:r>
      <w:r>
        <w:rPr>
          <w:b/>
          <w:lang w:val="fr_FR" w:bidi="fr_FR"/>
        </w:rPr>
        <w:t>pain</w:t>
      </w:r>
      <w:r>
        <w:rPr>
          <w:lang w:val="fr_FR" w:bidi="fr_FR"/>
        </w:rPr>
        <w:t xml:space="preserve"> était sans levain, ce qui signifie qu'il ne contenait pas de levure. C'était probablement un mélange de farine, d'eau et d'huile. Il aurait été plat et rond. Traduisez pain de la même manière que dans les passages précédents.</w:t>
      </w:r>
    </w:p>
    <w:p>
      <w:pPr/>
      <w:r>
        <w:rPr>
          <w:lang w:val="fr_FR" w:bidi="fr_FR"/>
        </w:rPr>
      </w:r>
      <w:r>
        <w:rPr>
          <w:lang w:val="fr_FR" w:bidi="fr_FR"/>
        </w:rPr>
        <w:t>Montrez à votre équipe de traduction une image d'un pain utilisé dans un repas de la Pâque si nécessaire.</w:t>
      </w:r>
    </w:p>
    <w:p>
      <w:pPr/>
      <w:r>
        <w:rPr>
          <w:lang w:val="fr_FR" w:bidi="fr_FR"/>
        </w:rPr>
      </w:r>
      <w:r>
        <w:rPr>
          <w:b/>
          <w:lang w:val="fr_FR" w:bidi="fr_FR"/>
        </w:rPr>
        <w:t>Bénir</w:t>
      </w:r>
      <w:r>
        <w:rPr>
          <w:lang w:val="fr_FR" w:bidi="fr_FR"/>
        </w:rPr>
        <w:t xml:space="preserve">, ici, signifie que Jésus remercie Dieu d'avoir fourni le pain. Soyez clair dans votre traduction que Jésus a remercié Dieu d'avoir fourni le pain. Certaines versions du texte disent que Jésus l'a « béni » ou a « rendu grâce pour lui ». Le mot </w:t>
      </w:r>
      <w:r>
        <w:rPr>
          <w:b/>
          <w:lang w:val="fr_FR" w:bidi="fr_FR"/>
        </w:rPr>
        <w:t>béni</w:t>
      </w:r>
      <w:r>
        <w:rPr>
          <w:lang w:val="fr_FR" w:bidi="fr_FR"/>
        </w:rPr>
        <w:t xml:space="preserve"> se trouve dans le glossaire principal. </w:t>
      </w:r>
    </w:p>
    <w:p>
      <w:pPr/>
      <w:r>
        <w:rPr>
          <w:lang w:val="fr_FR" w:bidi="fr_FR"/>
        </w:rPr>
      </w:r>
      <w:r>
        <w:rPr>
          <w:lang w:val="fr_FR" w:bidi="fr_FR"/>
        </w:rPr>
        <w:t xml:space="preserve">Jésus rompt le pain en morceaux et </w:t>
      </w:r>
      <w:r>
        <w:rPr>
          <w:b/>
          <w:lang w:val="fr_FR" w:bidi="fr_FR"/>
        </w:rPr>
        <w:t>le</w:t>
      </w:r>
      <w:r>
        <w:rPr>
          <w:lang w:val="fr_FR" w:bidi="fr_FR"/>
        </w:rPr>
        <w:t xml:space="preserve"> donne à ses disciples. Jésus dit : « Prenez et mangez, c'est mon </w:t>
      </w:r>
      <w:r>
        <w:rPr>
          <w:b/>
          <w:lang w:val="fr_FR" w:bidi="fr_FR"/>
        </w:rPr>
        <w:t>corps</w:t>
      </w:r>
      <w:r>
        <w:rPr>
          <w:lang w:val="fr_FR" w:bidi="fr_FR"/>
        </w:rPr>
        <w:t xml:space="preserve"> ». En araméen, la langue que Jésus et ses disciples parlaient, il n'y a pas de verbe pour « est ». Jésus dit littéralement : « Ceci : mon corps ».</w:t>
      </w:r>
    </w:p>
    <w:p>
      <w:pPr/>
      <w:r>
        <w:rPr>
          <w:lang w:val="fr_FR" w:bidi="fr_FR"/>
        </w:rPr>
      </w:r>
      <w:r>
        <w:rPr>
          <w:lang w:val="fr_FR" w:bidi="fr_FR"/>
        </w:rPr>
        <w:t xml:space="preserve">Jésus l'a ensuite </w:t>
      </w:r>
      <w:r>
        <w:rPr>
          <w:b/>
          <w:lang w:val="fr_FR" w:bidi="fr_FR"/>
        </w:rPr>
        <w:t>donné</w:t>
      </w:r>
      <w:r>
        <w:rPr>
          <w:lang w:val="fr_FR" w:bidi="fr_FR"/>
        </w:rPr>
        <w:t xml:space="preserve"> (le pain) à ses disciples. Jésus a passé les morceaux de pain à ses disciples pour qu'ils prennent chacun un morceau pour qu'ils puissent chacun manger une partie du pain.</w:t>
      </w:r>
    </w:p>
    <w:p>
      <w:pPr/>
      <w:r>
        <w:rPr>
          <w:lang w:val="fr_FR" w:bidi="fr_FR"/>
        </w:rPr>
      </w:r>
      <w:r>
        <w:rPr>
          <w:lang w:val="fr_FR" w:bidi="fr_FR"/>
        </w:rPr>
        <w:t xml:space="preserve">« Ceci est mon </w:t>
      </w:r>
      <w:r>
        <w:rPr>
          <w:b/>
          <w:lang w:val="fr_FR" w:bidi="fr_FR"/>
        </w:rPr>
        <w:t>corps</w:t>
      </w:r>
      <w:r>
        <w:rPr>
          <w:lang w:val="fr_FR" w:bidi="fr_FR"/>
        </w:rPr>
        <w:t xml:space="preserve"> » fait référence au fait que le pain est le corps vivant de Jésus. Corps signifie un corps vivant, et non un cadavre ou un corps mort.</w:t>
      </w:r>
    </w:p>
    <w:p>
      <w:pPr/>
      <w:r>
        <w:rPr>
          <w:lang w:val="fr_FR" w:bidi="fr_FR"/>
        </w:rPr>
      </w:r>
      <w:r>
        <w:rPr>
          <w:lang w:val="fr_FR" w:bidi="fr_FR"/>
        </w:rPr>
        <w:t xml:space="preserve">Puis Jésus a ensuite pris la </w:t>
      </w:r>
      <w:r>
        <w:rPr>
          <w:b/>
          <w:lang w:val="fr_FR" w:bidi="fr_FR"/>
        </w:rPr>
        <w:t>coupe</w:t>
      </w:r>
      <w:r>
        <w:rPr>
          <w:lang w:val="fr_FR" w:bidi="fr_FR"/>
        </w:rPr>
        <w:t xml:space="preserve"> et a rendu grâce. Jésus l'a donné à ses disciples en disant : « </w:t>
      </w:r>
      <w:r>
        <w:rPr>
          <w:b/>
          <w:lang w:val="fr_FR" w:bidi="fr_FR"/>
        </w:rPr>
        <w:t xml:space="preserve">Buvez-en </w:t>
      </w:r>
      <w:r>
        <w:rPr>
          <w:lang w:val="fr_FR" w:bidi="fr_FR"/>
        </w:rPr>
        <w:t xml:space="preserve">... c'est mon </w:t>
      </w:r>
      <w:r>
        <w:rPr>
          <w:b/>
          <w:lang w:val="fr_FR" w:bidi="fr_FR"/>
        </w:rPr>
        <w:t>sang</w:t>
      </w:r>
      <w:r>
        <w:rPr>
          <w:lang w:val="fr_FR" w:bidi="fr_FR"/>
        </w:rPr>
        <w:t xml:space="preserve"> de l'</w:t>
      </w:r>
      <w:r>
        <w:rPr>
          <w:b/>
          <w:lang w:val="fr_FR" w:bidi="fr_FR"/>
        </w:rPr>
        <w:t>alliance</w:t>
      </w:r>
      <w:r>
        <w:rPr>
          <w:lang w:val="fr_FR" w:bidi="fr_FR"/>
        </w:rPr>
        <w:t xml:space="preserve">, qui est </w:t>
      </w:r>
      <w:r>
        <w:rPr>
          <w:b/>
          <w:lang w:val="fr_FR" w:bidi="fr_FR"/>
        </w:rPr>
        <w:t>versé en sacrifice</w:t>
      </w:r>
      <w:r>
        <w:rPr>
          <w:lang w:val="fr_FR" w:bidi="fr_FR"/>
        </w:rPr>
        <w:t xml:space="preserve"> pour </w:t>
      </w:r>
      <w:r>
        <w:rPr>
          <w:b/>
          <w:lang w:val="fr_FR" w:bidi="fr_FR"/>
        </w:rPr>
        <w:t>beaucoup</w:t>
      </w:r>
      <w:r>
        <w:rPr>
          <w:lang w:val="fr_FR" w:bidi="fr_FR"/>
        </w:rPr>
        <w:t xml:space="preserve"> pour le </w:t>
      </w:r>
      <w:r>
        <w:rPr>
          <w:b/>
          <w:lang w:val="fr_FR" w:bidi="fr_FR"/>
        </w:rPr>
        <w:t>pardon des péchés</w:t>
      </w:r>
      <w:r>
        <w:rPr>
          <w:lang w:val="fr_FR" w:bidi="fr_FR"/>
        </w:rPr>
        <w:t xml:space="preserve">. Prêtez attention ! Je ne boirai pas de nouveau du </w:t>
      </w:r>
      <w:r>
        <w:rPr>
          <w:b/>
          <w:lang w:val="fr_FR" w:bidi="fr_FR"/>
        </w:rPr>
        <w:t>fruit de la vigne</w:t>
      </w:r>
      <w:r>
        <w:rPr>
          <w:lang w:val="fr_FR" w:bidi="fr_FR"/>
        </w:rPr>
        <w:t xml:space="preserve"> jusqu'à ce que je le boive dans le </w:t>
      </w:r>
      <w:r>
        <w:rPr>
          <w:b/>
          <w:lang w:val="fr_FR" w:bidi="fr_FR"/>
        </w:rPr>
        <w:t>royaume de mon Père</w:t>
      </w:r>
      <w:r>
        <w:rPr>
          <w:lang w:val="fr_FR" w:bidi="fr_FR"/>
        </w:rPr>
        <w:t xml:space="preserve">. » </w:t>
      </w:r>
    </w:p>
    <w:p>
      <w:pPr/>
      <w:r>
        <w:rPr>
          <w:lang w:val="fr_FR" w:bidi="fr_FR"/>
        </w:rPr>
      </w:r>
      <w:r>
        <w:rPr>
          <w:lang w:val="fr_FR" w:bidi="fr_FR"/>
        </w:rPr>
        <w:t xml:space="preserve">Jésus a pris la </w:t>
      </w:r>
      <w:r>
        <w:rPr>
          <w:b/>
          <w:lang w:val="fr_FR" w:bidi="fr_FR"/>
        </w:rPr>
        <w:t>coupe</w:t>
      </w:r>
      <w:r>
        <w:rPr>
          <w:lang w:val="fr_FR" w:bidi="fr_FR"/>
        </w:rPr>
        <w:t xml:space="preserve">. C'est une coupe ou un bol probablement fait d'argile qui serait utilisé à une table pour contenir une boisson. Il était rempli de vin, généralement dilué avec de l'eau. Traduisez le mot coupe de la même manière que dans les passages précédents. </w:t>
      </w:r>
    </w:p>
    <w:p>
      <w:pPr/>
      <w:r>
        <w:rPr>
          <w:lang w:val="fr_FR" w:bidi="fr_FR"/>
        </w:rPr>
      </w:r>
      <w:r>
        <w:rPr>
          <w:b/>
          <w:lang w:val="fr_FR" w:bidi="fr_FR"/>
        </w:rPr>
        <w:t>Buvez-en</w:t>
      </w:r>
      <w:r>
        <w:rPr>
          <w:lang w:val="fr_FR" w:bidi="fr_FR"/>
        </w:rPr>
        <w:t xml:space="preserve"> signifie que la coupe de vin a été passée à chaque disciple pour soit qu'ils boivent directement de la coupe ou qu'ils versent une partie du vin dans leur propre coupe pour en boire dans leur propre coupe. Les disciples buvaient chacun une partie du vin et le partageaient ensemble. </w:t>
      </w:r>
    </w:p>
    <w:p>
      <w:pPr/>
      <w:r>
        <w:rPr>
          <w:lang w:val="fr_FR" w:bidi="fr_FR"/>
        </w:rPr>
      </w:r>
      <w:r>
        <w:rPr>
          <w:b/>
          <w:lang w:val="fr_FR" w:bidi="fr_FR"/>
        </w:rPr>
        <w:t>Sang</w:t>
      </w:r>
      <w:r>
        <w:rPr>
          <w:lang w:val="fr_FR" w:bidi="fr_FR"/>
        </w:rPr>
        <w:t xml:space="preserve"> : signifie littéralement le sang de Jésus dans son corps vivant. Voir les notes ci-dessus concernant le corps de Jésus et le sang de Jésus. Dans la tradition juive, le sang d'un animal représentait souvent la vie d'un animal. Quand des sacrifices et des offrandes étaient donnés, c'était l'aspersion du sang qui conduisait la personne qui faisait l'offrande à être rendue juste devant Dieu. Traduisez sang de la même manière que vous l'avez fait dans les passages précédents. </w:t>
      </w:r>
    </w:p>
    <w:p>
      <w:pPr/>
      <w:r>
        <w:rPr>
          <w:lang w:val="fr_FR" w:bidi="fr_FR"/>
        </w:rPr>
      </w:r>
      <w:r>
        <w:rPr>
          <w:b/>
          <w:lang w:val="fr_FR" w:bidi="fr_FR"/>
        </w:rPr>
        <w:t>Versé en sacrifice</w:t>
      </w:r>
      <w:r>
        <w:rPr>
          <w:lang w:val="fr_FR" w:bidi="fr_FR"/>
        </w:rPr>
        <w:t xml:space="preserve"> : de la même manière que le vin peut être versé depuis une coupe, le sang de Jésus serait versé. </w:t>
      </w:r>
      <w:r>
        <w:rPr>
          <w:b/>
          <w:lang w:val="fr_FR" w:bidi="fr_FR"/>
        </w:rPr>
        <w:t>Sacrifice</w:t>
      </w:r>
      <w:r>
        <w:rPr>
          <w:lang w:val="fr_FR" w:bidi="fr_FR"/>
        </w:rPr>
        <w:t xml:space="preserve"> se trouve dans le Glossaire principal. Jésus sera le sacrifice qui permettra à </w:t>
      </w:r>
      <w:r>
        <w:rPr>
          <w:b/>
          <w:lang w:val="fr_FR" w:bidi="fr_FR"/>
        </w:rPr>
        <w:t>beaucoup</w:t>
      </w:r>
      <w:r>
        <w:rPr>
          <w:lang w:val="fr_FR" w:bidi="fr_FR"/>
        </w:rPr>
        <w:t xml:space="preserve"> de voir leurs péchés pardonnés. « Beaucoup » peut signifier « toute personne », y compris toute personne dans l'avenir qui fait confiance à Jésus.</w:t>
      </w:r>
    </w:p>
    <w:p>
      <w:pPr/>
      <w:r>
        <w:rPr>
          <w:lang w:val="fr_FR" w:bidi="fr_FR"/>
        </w:rPr>
      </w:r>
      <w:r>
        <w:rPr>
          <w:b/>
          <w:lang w:val="fr_FR" w:bidi="fr_FR"/>
        </w:rPr>
        <w:t>Le pardon des péchés</w:t>
      </w:r>
      <w:r>
        <w:rPr>
          <w:lang w:val="fr_FR" w:bidi="fr_FR"/>
        </w:rPr>
        <w:t xml:space="preserve"> est quand quelqu'un peut se faire pardonner tous ses torts afin qu'il puisse ensuite avoir de nouveau une bonne relation avec Dieu. Traduisez « pardon des péchés » de la même manière que dans les passages précédents. </w:t>
      </w:r>
      <w:r>
        <w:rPr>
          <w:b/>
          <w:lang w:val="fr_FR" w:bidi="fr_FR"/>
        </w:rPr>
        <w:t>Pardon</w:t>
      </w:r>
      <w:r>
        <w:rPr>
          <w:lang w:val="fr_FR" w:bidi="fr_FR"/>
        </w:rPr>
        <w:t xml:space="preserve"> et </w:t>
      </w:r>
      <w:r>
        <w:rPr>
          <w:b/>
          <w:lang w:val="fr_FR" w:bidi="fr_FR"/>
        </w:rPr>
        <w:t>péché</w:t>
      </w:r>
      <w:r>
        <w:rPr>
          <w:lang w:val="fr_FR" w:bidi="fr_FR"/>
        </w:rPr>
        <w:t xml:space="preserve"> se trouvent dans le Glossaire principal.</w:t>
      </w:r>
    </w:p>
    <w:p>
      <w:pPr/>
      <w:r>
        <w:rPr>
          <w:lang w:val="fr_FR" w:bidi="fr_FR"/>
        </w:rPr>
      </w:r>
      <w:r>
        <w:rPr>
          <w:b/>
          <w:lang w:val="fr_FR" w:bidi="fr_FR"/>
        </w:rPr>
        <w:t>Alliance</w:t>
      </w:r>
      <w:r>
        <w:rPr>
          <w:lang w:val="fr_FR" w:bidi="fr_FR"/>
        </w:rPr>
        <w:t xml:space="preserve"> : Jésus dit que son sang confirmera l'alliance entre Dieu et ceux qui le suivent. Une alliance est un accord contraignant fait entre deux personnes ou groupes. Il établit une relation de paix ou de loyauté entre eux. Chaque partie accepte d'être fidèle à cet accord. Traduisez alliance de la même manière que vous l'avez fait dans les passages précédents. </w:t>
      </w:r>
      <w:r>
        <w:rPr>
          <w:b/>
          <w:lang w:val="fr_FR" w:bidi="fr_FR"/>
        </w:rPr>
        <w:t>Alliance</w:t>
      </w:r>
      <w:r>
        <w:rPr>
          <w:lang w:val="fr_FR" w:bidi="fr_FR"/>
        </w:rPr>
        <w:t xml:space="preserve"> se trouve dans le Glossaire principal.</w:t>
      </w:r>
    </w:p>
    <w:p>
      <w:pPr/>
      <w:r>
        <w:rPr>
          <w:lang w:val="fr_FR" w:bidi="fr_FR"/>
        </w:rPr>
      </w:r>
      <w:r>
        <w:rPr>
          <w:b/>
          <w:lang w:val="fr_FR" w:bidi="fr_FR"/>
        </w:rPr>
        <w:t>Le fruit de la vigne</w:t>
      </w:r>
      <w:r>
        <w:rPr>
          <w:lang w:val="fr_FR" w:bidi="fr_FR"/>
        </w:rPr>
        <w:t xml:space="preserve"> fait référence au vin dans la coupe que les disciples boivent chacun. </w:t>
      </w:r>
      <w:r>
        <w:rPr>
          <w:b/>
          <w:lang w:val="fr_FR" w:bidi="fr_FR"/>
        </w:rPr>
        <w:t>Le vin</w:t>
      </w:r>
      <w:r>
        <w:rPr>
          <w:lang w:val="fr_FR" w:bidi="fr_FR"/>
        </w:rPr>
        <w:t xml:space="preserve"> est une boisson alcoolisée faite à partir de raisins fermentés. Dans l'Ancien Testament, le vin est un symbole de la mort, mais le vin nouveau est un symbole de joie et du fait que tout va bien. Le raisin poussent sur une vigne. Vous devriez donc utiliser un mot pour vigne qui implique que du fruit y pousse. </w:t>
      </w:r>
    </w:p>
    <w:p>
      <w:pPr/>
      <w:r>
        <w:rPr>
          <w:lang w:val="fr_FR" w:bidi="fr_FR"/>
        </w:rPr>
      </w:r>
      <w:r>
        <w:rPr>
          <w:b/>
          <w:lang w:val="fr_FR" w:bidi="fr_FR"/>
        </w:rPr>
        <w:t>Le royaume de mon Père</w:t>
      </w:r>
      <w:r>
        <w:rPr>
          <w:lang w:val="fr_FR" w:bidi="fr_FR"/>
        </w:rPr>
        <w:t xml:space="preserve"> est une autre façon de dire le royaume de Dieu. </w:t>
      </w:r>
      <w:r>
        <w:rPr>
          <w:b/>
          <w:lang w:val="fr_FR" w:bidi="fr_FR"/>
        </w:rPr>
        <w:t>Royaume de Dieu</w:t>
      </w:r>
      <w:r>
        <w:rPr>
          <w:lang w:val="fr_FR" w:bidi="fr_FR"/>
        </w:rPr>
        <w:t xml:space="preserve"> se trouve dans le glossaire principal.</w:t>
      </w:r>
    </w:p>
    <w:p>
      <w:pPr/>
      <w:r>
        <w:rPr>
          <w:lang w:val="fr_FR" w:bidi="fr_FR"/>
        </w:rPr>
      </w:r>
      <w:r>
        <w:rPr>
          <w:lang w:val="fr_FR" w:bidi="fr_FR"/>
        </w:rPr>
        <w:t xml:space="preserve">Après avoir chanté un </w:t>
      </w:r>
      <w:r>
        <w:rPr>
          <w:b/>
          <w:lang w:val="fr_FR" w:bidi="fr_FR"/>
        </w:rPr>
        <w:t>hymne</w:t>
      </w:r>
      <w:r>
        <w:rPr>
          <w:lang w:val="fr_FR" w:bidi="fr_FR"/>
        </w:rPr>
        <w:t xml:space="preserve">, ils sont sortis vers le </w:t>
      </w:r>
      <w:r>
        <w:rPr>
          <w:b/>
          <w:lang w:val="fr_FR" w:bidi="fr_FR"/>
        </w:rPr>
        <w:t>mont des Oliviers</w:t>
      </w:r>
      <w:r>
        <w:rPr>
          <w:lang w:val="fr_FR" w:bidi="fr_FR"/>
        </w:rPr>
        <w:t xml:space="preserve">. Un </w:t>
      </w:r>
      <w:r>
        <w:rPr>
          <w:b/>
          <w:lang w:val="fr_FR" w:bidi="fr_FR"/>
        </w:rPr>
        <w:t>hymne</w:t>
      </w:r>
      <w:r>
        <w:rPr>
          <w:lang w:val="fr_FR" w:bidi="fr_FR"/>
        </w:rPr>
        <w:t xml:space="preserve"> est un chant de louange à Dieu, probablement tiré du Psaume 118. Ce Psaume remercie Dieu pour son amour fidèle qui dure pour toujours. </w:t>
      </w:r>
      <w:r>
        <w:rPr>
          <w:b/>
          <w:lang w:val="fr_FR" w:bidi="fr_FR"/>
        </w:rPr>
        <w:t>Le mont des Oliviers</w:t>
      </w:r>
      <w:r>
        <w:rPr>
          <w:lang w:val="fr_FR" w:bidi="fr_FR"/>
        </w:rPr>
        <w:t xml:space="preserve"> se trouve à l'est de la ville de Jérusalem.</w:t>
      </w:r>
    </w:p>
    <w:p>
      <w:pPr/>
      <w:r>
        <w:rPr>
          <w:lang w:val="fr_FR" w:bidi="fr_FR"/>
        </w:rPr>
      </w:r>
      <w:r>
        <w:rPr>
          <w:lang w:val="fr_FR" w:bidi="fr_FR"/>
        </w:rPr>
        <w:t xml:space="preserve">Puis Jésus leur dit que ce soir ils tomberaient </w:t>
      </w:r>
      <w:r>
        <w:rPr>
          <w:b/>
          <w:lang w:val="fr_FR" w:bidi="fr_FR"/>
        </w:rPr>
        <w:t>tous</w:t>
      </w:r>
      <w:r>
        <w:rPr>
          <w:lang w:val="fr_FR" w:bidi="fr_FR"/>
        </w:rPr>
        <w:t>.</w:t>
      </w:r>
    </w:p>
    <w:p>
      <w:pPr/>
      <w:r>
        <w:rPr>
          <w:lang w:val="fr_FR" w:bidi="fr_FR"/>
        </w:rPr>
      </w:r>
      <w:r>
        <w:rPr>
          <w:b/>
          <w:lang w:val="fr_FR" w:bidi="fr_FR"/>
        </w:rPr>
        <w:t>Tomber</w:t>
      </w:r>
      <w:r>
        <w:rPr>
          <w:lang w:val="fr_FR" w:bidi="fr_FR"/>
        </w:rPr>
        <w:t xml:space="preserve"> signifie que les disciples s'enfuiront, ils fuiront le fait d'être associés à Jésus.</w:t>
      </w:r>
    </w:p>
    <w:p>
      <w:pPr/>
      <w:r>
        <w:rPr>
          <w:lang w:val="fr_FR" w:bidi="fr_FR"/>
        </w:rPr>
      </w:r>
      <w:r>
        <w:rPr>
          <w:lang w:val="fr_FR" w:bidi="fr_FR"/>
        </w:rPr>
        <w:t xml:space="preserve">« Après que Jésus ait été </w:t>
      </w:r>
      <w:r>
        <w:rPr>
          <w:b/>
          <w:lang w:val="fr_FR" w:bidi="fr_FR"/>
        </w:rPr>
        <w:t>ressuscité</w:t>
      </w:r>
      <w:r>
        <w:rPr>
          <w:lang w:val="fr_FR" w:bidi="fr_FR"/>
        </w:rPr>
        <w:t xml:space="preserve"> » signifie après que Jésus soit revenu de nouveau à la vie. Jésus reviendra pleinement à la vie. Jésus ne reviendra pas comme un fantôme ou une vision.</w:t>
      </w:r>
    </w:p>
    <w:p>
      <w:pPr/>
      <w:r>
        <w:rPr>
          <w:lang w:val="fr_FR" w:bidi="fr_FR"/>
        </w:rPr>
      </w:r>
      <w:r>
        <w:rPr>
          <w:b/>
          <w:lang w:val="fr_FR" w:bidi="fr_FR"/>
        </w:rPr>
        <w:t>Je vous le dis en vérité</w:t>
      </w:r>
      <w:r>
        <w:rPr>
          <w:lang w:val="fr_FR" w:bidi="fr_FR"/>
        </w:rPr>
        <w:t xml:space="preserve"> est une façon de dire « écoutez » ou « prêtez attention ». Matthieu souligne que Jésus est sur le point de dire quelque chose d'important et que les disciples devraient prêter une attention spéciale.</w:t>
      </w:r>
    </w:p>
    <w:p>
      <w:pPr/>
      <w:r>
        <w:rPr>
          <w:lang w:val="fr_FR" w:bidi="fr_FR"/>
        </w:rPr>
      </w:r>
      <w:r>
        <w:rPr>
          <w:lang w:val="fr_FR" w:bidi="fr_FR"/>
        </w:rPr>
        <w:t xml:space="preserve">Jésus dit à Pierre que Pierre « </w:t>
      </w:r>
      <w:r>
        <w:rPr>
          <w:b/>
          <w:lang w:val="fr_FR" w:bidi="fr_FR"/>
        </w:rPr>
        <w:t>me</w:t>
      </w:r>
      <w:r>
        <w:rPr>
          <w:lang w:val="fr_FR" w:bidi="fr_FR"/>
        </w:rPr>
        <w:t xml:space="preserve"> reniera trois fois ». Renier signifie dire que vous ne connaissez pas quelqu'un ou quelque chose, même si vous connaissez la personne ou la chose dont on parle. Pierre va dire trois fois qu'il ne connaît pas Jésus. Traduisez renier de la même manière que vous l'avez fait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26:36–46</w:t>
      </w:r>
      <w:r>
        <w:rPr>
          <w:lang w:val="fr_FR" w:bidi="fr_FR"/>
        </w:rPr>
      </w:r>
    </w:p>
    <w:p>
      <w:pPr>
        <w:pStyle w:val="Heading3"/>
      </w:pPr>
      <w:r>
        <w:rPr>
          <w:lang w:val="fr_FR" w:bidi="fr_FR"/>
        </w:rPr>
        <w:t>Écouter et Cœur</w:t>
      </w:r>
    </w:p>
    <w:p>
      <w:pPr/>
      <w:r>
        <w:rPr>
          <w:lang w:val="fr_FR" w:bidi="fr_FR"/>
        </w:rPr>
      </w:r>
      <w:r>
        <w:rPr>
          <w:lang w:val="fr_FR" w:bidi="fr_FR"/>
        </w:rPr>
        <w:t>Écoutez Matthieu 26.36–46.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C'est le soir. Jésus et ses disciples viennent de quitter la ville de Jérusalem où ils avaient partagé un repas de la Pâque ensemble. Ils marchent tous à environ 15 minutes hors de la ville vers le mont des Oliviers, sur le versant ouest en face de la ville. Ils ont marché vers un lieu appelé Gethsémané, qui en hébreu signifie « presse à huile ». C'est un verger, un lieu où les gens plantent, font pousser et récoltent des olives. Les gens y pressaient probablement des olives pour faire de l'huile d'olive.</w:t>
      </w:r>
    </w:p>
    <w:p>
      <w:pPr/>
      <w:r>
        <w:rPr>
          <w:lang w:val="fr_FR" w:bidi="fr_FR"/>
        </w:rPr>
      </w:r>
      <w:r>
        <w:rPr>
          <w:lang w:val="fr_FR" w:bidi="fr_FR"/>
        </w:rPr>
        <w:t>Arrêtez-vous un moment et montrez à vos équipes de traduction une photo du jardin de Gethsémané. Montrez une photo d'oliviers.</w:t>
      </w:r>
    </w:p>
    <w:p>
      <w:pPr/>
      <w:r>
        <w:rPr>
          <w:lang w:val="fr_FR" w:bidi="fr_FR"/>
        </w:rPr>
      </w:r>
      <w:r>
        <w:rPr>
          <w:lang w:val="fr_FR" w:bidi="fr_FR"/>
        </w:rPr>
        <w:t>Jésus dit à ses disciples de « s'asseoir ici pendant que je vais là-bas pour prier ». Jésus prend avec lui Pierre et les deux fils de Zébédée, Jacques et Jean. Il est intéressant de noter que ces trois disciples étaient ceux qui ont vu Jésus dans sa gloire divine sur la montagne.</w:t>
      </w:r>
    </w:p>
    <w:p>
      <w:pPr/>
      <w:r>
        <w:rPr>
          <w:lang w:val="fr_FR" w:bidi="fr_FR"/>
        </w:rPr>
      </w:r>
      <w:r>
        <w:rPr>
          <w:lang w:val="fr_FR" w:bidi="fr_FR"/>
        </w:rPr>
        <w:t>Jésus a commencé à être émotionnellement affligé. Il était tristé, troublé et affligé. Il dit : « Mon âme est écrasée par le chagrin jusqu'à la mort ». Jésus dit que tout son être, c'est-à-dire son âme, est submergé de tristesse. Il a même l'impression qu'un grand poids fait pression sur lui, jusqu'au point de la mort.</w:t>
      </w:r>
    </w:p>
    <w:p>
      <w:pPr/>
      <w:r>
        <w:rPr>
          <w:lang w:val="fr_FR" w:bidi="fr_FR"/>
        </w:rPr>
      </w:r>
      <w:r>
        <w:rPr>
          <w:lang w:val="fr_FR" w:bidi="fr_FR"/>
        </w:rPr>
        <w:t>Jésus et les trois disciples sont assez proches du reste des disciples pour que tout le monde puisse entendre ce que Jésus prie. Jésus est habitué à prier seul avec son père. Il est surprenant que Jésus demande à ses disciples d'être avec lui à ce stade. Il semble que Jésus désire ardemment le soutien de ses amis à ce moment-là. Jusqu'à maintenant, Jésus était calme dans les situations difficiles. Ici, il montre sa détresse et son agonie. Les émotions de Jésus sont affichées ouvertement et son corps tout entier réagit à ce qu'il ressent à l'intérieur. Jésus sait tout ce qui est sur le point de se produire. Il redoutait la douleur et la souffrance à laquelle il s'était préparé. Nous voyons l'impact très réel que cela a sur Jésus. Nous voyons un Jésus très humain en cet instant.</w:t>
      </w:r>
    </w:p>
    <w:p>
      <w:pPr/>
      <w:r>
        <w:rPr>
          <w:lang w:val="fr_FR" w:bidi="fr_FR"/>
        </w:rPr>
      </w:r>
      <w:r>
        <w:rPr>
          <w:lang w:val="fr_FR" w:bidi="fr_FR"/>
        </w:rPr>
        <w:t xml:space="preserve">Arrêtez-vous un moment et discutez d'un moment où vous avez été si submergé par un sentiment intérieur que vous ne pouviez pas vous empêcher de réagir physiquement. Une réaction physique pourrait être de pleurer, d'être incapable de se lever, de tomber, d'être malade ou même de pleurer des larmes de joie si c'était un moment heureux. Arrêtez-vous et discutez de l'horreur et de l'angoisse de la douleur de Jésus dans les termes les plus forts possibles. </w:t>
      </w:r>
    </w:p>
    <w:p>
      <w:pPr/>
      <w:r>
        <w:rPr>
          <w:lang w:val="fr_FR" w:bidi="fr_FR"/>
        </w:rPr>
      </w:r>
      <w:r>
        <w:rPr>
          <w:lang w:val="fr_FR" w:bidi="fr_FR"/>
        </w:rPr>
        <w:t>Jésus demande ensuite aux disciples de veiller et de rester spirituellement alerte. Ils doivent résister à la tentation qui viendra. Il est intéressant que les juifs restaient souvent éveillés tard la nuit de la Pâque en parlant de la façon dont Dieu les avait sauvés dans leur histoire. Il ne serait donc pas inhabituel que les disciples soient réveillés tard cette nuit. Jésus est allé un peu plus loin au-delà de tous les disciples et il est tombé avec sa face contre le sol. Jésus n'est pas tombé accidentellement. La chute de Jésus est un acte délibéré. Cela pourrait être parce qu'il était si submergé qu'il était incapable de se lever. La position normale pour la prière était de se tenir debout avec les mains levées. La tradition juive de prier avec la face contre le sol signifie que quelqu'un supplie humblement une réponse.</w:t>
      </w:r>
    </w:p>
    <w:p>
      <w:pPr/>
      <w:r>
        <w:rPr>
          <w:lang w:val="fr_FR" w:bidi="fr_FR"/>
        </w:rPr>
      </w:r>
      <w:r>
        <w:rPr>
          <w:lang w:val="fr_FR" w:bidi="fr_FR"/>
        </w:rPr>
        <w:t>Jésus a prié « Mon Père... » Jésus souligne que sa relation avec Dieu est une relation entre un père et un fils. Cette proximité de la relation est sur le point d'être mise à l'épreuve et réaffirmée. Jésus continue de prier que si c'était possible, « que cette coupe me soit enlevée ». Dans la tradition juive, « une coupe » est souvent utilisée comme symbole de punition, de vengeance et de jugement. Ici Jésus utilise ce symbolisme, mais comme objet de souffrance. Jésus sait qu'il est sur le point d'affronter le jugement de Dieu, la punition et la séparation d'avec son Père. Jésus demande à son Père s'il y a une façon qu'il puisse éviter la souffrance et l'exécution qu'il est sur le point de vivre. Jésus poursuit, montrant qu'il veut être obéissant, mais en disant : « Non pas cependant comme je le voudrais, mais comme tu le veux ». Jésus montre son conflit intérieur. Jésus ne veut pas passer par la souffrance physique et spirituelle. Cependant, Jésus sait que le plan de son Père est la victoire ultime. Jésus veut se soumettre au plan de Dieu.</w:t>
      </w:r>
    </w:p>
    <w:p>
      <w:pPr/>
      <w:r>
        <w:rPr>
          <w:lang w:val="fr_FR" w:bidi="fr_FR"/>
        </w:rPr>
      </w:r>
      <w:r>
        <w:rPr>
          <w:lang w:val="fr_FR" w:bidi="fr_FR"/>
        </w:rPr>
        <w:t>Puis Jésus est revenu vers Pierre, Jacques et Jean, et les a trouvés endormis ! Il y a un contraste qui est tracé entre l'agonie et la prière actives de Jésus, et les disciples qui étaient tous endormis. Jésus dit à Pierre, qui venait de déclarer qu'il mourrait pour Jésus : « Ne pouvais-tu pas veiller avec moi pendant une heure ? » En posant cette question, Jésus exprime sa déception de les avoir trouvés tous endormis. Jésus ne s'attendait pas à une réponse. Jésus souligne aussi à Pierre que Pierre pense qu'il mourra pour Jésus, mais qu'il ne pouvait pas rester éveillé pendant une heure. Il y a une différence entre ce que Pierre dit et ce qu'il fait réellement.</w:t>
      </w:r>
    </w:p>
    <w:p>
      <w:pPr/>
      <w:r>
        <w:rPr>
          <w:lang w:val="fr_FR" w:bidi="fr_FR"/>
        </w:rPr>
      </w:r>
      <w:r>
        <w:rPr>
          <w:lang w:val="fr_FR" w:bidi="fr_FR"/>
        </w:rPr>
        <w:t>Jésus poursuit : « Veillez et priez, pour que vous ne cédiez pas à la tentation. Car l'esprit est volontaire, mais le corps est faible. » Jésus dit à ses disciples de continuer à veiller à ce qui se passe autour d'eux, mais aussi de veiller à ce qui se passe spirituellement. La première fois que Jésus leur a dit de faire attention, cette fois-ci il leur dit de prier, non pas pour lui, mais pour eux-mêmes. Jésus leur rappelle qu'ils peuvent avoir de bonnes intentions, mais s'ils ne sont pas prudents, ils abandonneront les bonnes intentions et finiront par céder aux tentations. Les humains sont faibles, mais avec la prière, l'esprit de Dieu peut les aider à se tenir contre le mal. Jésus avait déjà enseigné aux disciples à prier : « ne nous conduis pas en tentation, mais délivre-nous du malin ».</w:t>
      </w:r>
    </w:p>
    <w:p>
      <w:pPr/>
      <w:r>
        <w:rPr>
          <w:lang w:val="fr_FR" w:bidi="fr_FR"/>
        </w:rPr>
      </w:r>
      <w:r>
        <w:rPr>
          <w:lang w:val="fr_FR" w:bidi="fr_FR"/>
        </w:rPr>
        <w:t>Arrêtez-vous un moment et discutez avec l'équipe de traduction : Parlez d'un moment où vous avez eu une bonne intention de faire quelque chose, mais qu'en réalité vous n'avez pas pu accomplir votre plan.</w:t>
      </w:r>
    </w:p>
    <w:p>
      <w:pPr/>
      <w:r>
        <w:rPr>
          <w:lang w:val="fr_FR" w:bidi="fr_FR"/>
        </w:rPr>
      </w:r>
      <w:r>
        <w:rPr>
          <w:lang w:val="fr_FR" w:bidi="fr_FR"/>
        </w:rPr>
        <w:t xml:space="preserve">Jésus va ensuite à quelques mètres et prie de nouveau la même prière. Jésus connaît la réponse à ce qu'il demande à son Père. Jésus conclut : « Que ta volonté soit faite ». « Que ta volonté soit faite » fait aussi partie de la prière que Jésus a enseignée à ses disciples quand il leur enseignait comment prier. Jésus montre à ses disciples comment ils devraient se soumettre à ce que Dieu leur demande, même si cela leur coûte cher. </w:t>
      </w:r>
    </w:p>
    <w:p>
      <w:pPr/>
      <w:r>
        <w:rPr>
          <w:lang w:val="fr_FR" w:bidi="fr_FR"/>
        </w:rPr>
      </w:r>
      <w:r>
        <w:rPr>
          <w:lang w:val="fr_FR" w:bidi="fr_FR"/>
        </w:rPr>
        <w:t xml:space="preserve">Jésus revient de nouveau vers les disciples et les trouve endormis (de nouveau) parce que leurs yeux étaient lourds ! Cela signifie qu'ils n'étaient pas capables d'empêcher leurs yeux de se fermer, et qu'ils ne pouvaient donc pas rester éveillés. Ils ont peut-être trouvé difficile de rester éveillés parce qu'il était tard dans la nuit, ou parce qu'ils étaient épuisés par les situations stressantes qui s'étaient produites depuis le début du repas de la Pâque plus tôt dans la soirée. </w:t>
      </w:r>
    </w:p>
    <w:p>
      <w:pPr/>
      <w:r>
        <w:rPr>
          <w:lang w:val="fr_FR" w:bidi="fr_FR"/>
        </w:rPr>
      </w:r>
      <w:r>
        <w:rPr>
          <w:lang w:val="fr_FR" w:bidi="fr_FR"/>
        </w:rPr>
        <w:t>Jésus les quitte de nouveau pour aller prier. Cette fois-ci Jésus n'a pas demandé aux disciples de rester éveillés et de prier. C'est surprenant. Peut-être que Jésus a réalisé que ce sera seulement lui-même et son Père qui vivront les événements qui sont sur le point de se produire.</w:t>
      </w:r>
    </w:p>
    <w:p>
      <w:pPr/>
      <w:r>
        <w:rPr>
          <w:lang w:val="fr_FR" w:bidi="fr_FR"/>
        </w:rPr>
      </w:r>
      <w:r>
        <w:rPr>
          <w:lang w:val="fr_FR" w:bidi="fr_FR"/>
        </w:rPr>
        <w:t xml:space="preserve">Jésus revient pour trouver ses disciples endormis, encore ! Jésus dit : « Allez et dormez. Reposez-vous. » Il semble que Jésus leur dit de se reposer maintenant. Nous ne savons pas exactement ce que Jésus dit ici. On croit généralement que Jésus dit le contraire de ce qui est signifié </w:t>
      </w:r>
      <w:r>
        <w:rPr>
          <w:b/>
          <w:lang w:val="fr_FR" w:bidi="fr_FR"/>
        </w:rPr>
        <w:t>ou</w:t>
      </w:r>
      <w:r>
        <w:rPr>
          <w:lang w:val="fr_FR" w:bidi="fr_FR"/>
        </w:rPr>
        <w:t xml:space="preserve"> qu'il utilise une expression qui signifie le contraire de ce qui est dit. Jésus dit qu'ils devraient faire l'exact opposé de ce qu'ils font. Il leur dit : « Allez et dormez. Reposez-vous », alors qu'ils devraient être alertes et prier pour eux-mêmes. En fait, les disciples auraient dû faire cela tout le temps où ils étaient à Gethsémané.</w:t>
      </w:r>
    </w:p>
    <w:p>
      <w:pPr/>
      <w:r>
        <w:rPr>
          <w:lang w:val="fr_FR" w:bidi="fr_FR"/>
        </w:rPr>
      </w:r>
      <w:r>
        <w:rPr>
          <w:lang w:val="fr_FR" w:bidi="fr_FR"/>
        </w:rPr>
        <w:t xml:space="preserve">Jésus poursuit en disant : « Le Fils de l'homme est trahi entre les mains des pécheurs. Levez-vous, allons-y. Regardez, mon traître est ici ! » Jésus s'appelle lui-même le Fils de l'homme, un titre qui lie sa nature humaine à ses origines divines. Le Fils de l'homme est la personne à laquelle Dieu donne toute autorité et puissance. Ce titre a déjà été utilisé dans les Écritures juives, en particulier par le prophète Daniel. Jésus dit que les pécheurs qui ne savent pas qui est Jésus l'arrêteront et le condamneront à mort, même si Dieu a donné à Jésus toute autorité et toute puissance. </w:t>
      </w:r>
    </w:p>
    <w:p>
      <w:pPr/>
      <w:r>
        <w:rPr>
          <w:lang w:val="fr_FR" w:bidi="fr_FR"/>
        </w:rPr>
      </w:r>
      <w:r>
        <w:rPr>
          <w:lang w:val="fr_FR" w:bidi="fr_FR"/>
        </w:rPr>
        <w:t xml:space="preserve">Jésus leur dit ensuite de se lever, qu'il est temps de partir, parce que Judas est venu avec les autorités pour arrêter Jésus. </w:t>
      </w:r>
    </w:p>
    <w:p>
      <w:pPr/>
      <w:r>
        <w:rPr>
          <w:lang w:val="fr_FR" w:bidi="fr_FR"/>
        </w:rPr>
      </w:r>
      <w:r>
        <w:rPr>
          <w:lang w:val="fr_FR" w:bidi="fr_FR"/>
        </w:rPr>
        <w:t xml:space="preserve">La déclaration de Jésus est choquante parce qu'elle implique que sa trahison est finale. Tout ce que Jésus et les prophètes dans l'Ancien Testament juif ont prévu va maintenant avoir lieu. C'est un moment crucial dans l'histoire, le début de la série d'événements qui mèneront à l'exécution de Jésus.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 xml:space="preserve">Ce récit comporte sept parties. </w:t>
      </w:r>
    </w:p>
    <w:p>
      <w:pPr/>
      <w:r>
        <w:rPr>
          <w:lang w:val="fr_FR" w:bidi="fr_FR"/>
        </w:rPr>
      </w:r>
      <w:r>
        <w:rPr>
          <w:b/>
          <w:lang w:val="fr_FR" w:bidi="fr_FR"/>
        </w:rPr>
        <w:t>Première partie :</w:t>
      </w:r>
      <w:r>
        <w:rPr>
          <w:lang w:val="fr_FR" w:bidi="fr_FR"/>
        </w:rPr>
        <w:t xml:space="preserve"> C'est le soir. Jésus et ses onze disciples (Judas avait déjà quitté le groupe pendant le repas de la Pâque) ont quitté Jérusalem et ont marché vers le mont des Oliviers. Ils arrivent à une oliveraie qui est appelée Gethsémané.</w:t>
      </w:r>
    </w:p>
    <w:p>
      <w:pPr/>
      <w:r>
        <w:rPr>
          <w:lang w:val="fr_FR" w:bidi="fr_FR"/>
        </w:rPr>
      </w:r>
      <w:r>
        <w:rPr>
          <w:b/>
          <w:lang w:val="fr_FR" w:bidi="fr_FR"/>
        </w:rPr>
        <w:t>Deuxième partie :</w:t>
      </w:r>
      <w:r>
        <w:rPr>
          <w:lang w:val="fr_FR" w:bidi="fr_FR"/>
        </w:rPr>
        <w:t xml:space="preserve"> Jésus prend Pierre et les deux fils de Zébédée, Jacques et Jean, un peu plus loin, à part des autres disciples. Jésus devient assez désemparé. Il leur dit de rester et de veiller. Jésus est allé à quelques mètres et est tombé au sol et a prié. </w:t>
      </w:r>
    </w:p>
    <w:p>
      <w:pPr/>
      <w:r>
        <w:rPr>
          <w:lang w:val="fr_FR" w:bidi="fr_FR"/>
        </w:rPr>
      </w:r>
      <w:r>
        <w:rPr>
          <w:b/>
          <w:lang w:val="fr_FR" w:bidi="fr_FR"/>
        </w:rPr>
        <w:t>Troisième partie :</w:t>
      </w:r>
      <w:r>
        <w:rPr>
          <w:lang w:val="fr_FR" w:bidi="fr_FR"/>
        </w:rPr>
        <w:t xml:space="preserve"> Jésus revient pour trouver les disciples endormis. Jésus demande à Pierre : « Ne pouvais-tu pas veiller avec moi pendant ne serait-ce qu'une heure ? » Jésus leur dit : « Veillez et priez pour que vous ne tombiez pas en tentation ». Il leur rappelle que dans leur esprit ils veulent faire la bonne chose, mais ce n'est pas toujours facile. </w:t>
      </w:r>
    </w:p>
    <w:p>
      <w:pPr/>
      <w:r>
        <w:rPr>
          <w:lang w:val="fr_FR" w:bidi="fr_FR"/>
        </w:rPr>
      </w:r>
      <w:r>
        <w:rPr>
          <w:b/>
          <w:lang w:val="fr_FR" w:bidi="fr_FR"/>
        </w:rPr>
        <w:t>Quatrième partie :</w:t>
      </w:r>
      <w:r>
        <w:rPr>
          <w:lang w:val="fr_FR" w:bidi="fr_FR"/>
        </w:rPr>
        <w:t xml:space="preserve"> Jésus quitte Pierre, Jacques et Jean une deuxième fois. Jésus prie son Père, en demandant s'il est possible que la coupe lui soit enlevée. Jésus conclut : « Non pas cependant comme je le voudrais, mais comme tu le veux ».</w:t>
      </w:r>
    </w:p>
    <w:p>
      <w:pPr/>
      <w:r>
        <w:rPr>
          <w:lang w:val="fr_FR" w:bidi="fr_FR"/>
        </w:rPr>
      </w:r>
      <w:r>
        <w:rPr>
          <w:b/>
          <w:lang w:val="fr_FR" w:bidi="fr_FR"/>
        </w:rPr>
        <w:t>Cinquième partie :</w:t>
      </w:r>
      <w:r>
        <w:rPr>
          <w:lang w:val="fr_FR" w:bidi="fr_FR"/>
        </w:rPr>
        <w:t xml:space="preserve"> Jésus est revenu vers les trois disciples. Il les a trouvés endormis, encore une fois, parce qu'ils ne pouvaient pas garder leurs yeux ouverts.</w:t>
      </w:r>
    </w:p>
    <w:p>
      <w:pPr/>
      <w:r>
        <w:rPr>
          <w:lang w:val="fr_FR" w:bidi="fr_FR"/>
        </w:rPr>
      </w:r>
      <w:r>
        <w:rPr>
          <w:b/>
          <w:lang w:val="fr_FR" w:bidi="fr_FR"/>
        </w:rPr>
        <w:t>Sixième partie :</w:t>
      </w:r>
      <w:r>
        <w:rPr>
          <w:lang w:val="fr_FR" w:bidi="fr_FR"/>
        </w:rPr>
        <w:t xml:space="preserve"> Jésus quitte de nouveau les disciples pour prier une troisième fois. Il dit de nouveau la même chose.</w:t>
      </w:r>
    </w:p>
    <w:p>
      <w:pPr/>
      <w:r>
        <w:rPr>
          <w:lang w:val="fr_FR" w:bidi="fr_FR"/>
        </w:rPr>
      </w:r>
      <w:r>
        <w:rPr>
          <w:b/>
          <w:lang w:val="fr_FR" w:bidi="fr_FR"/>
        </w:rPr>
        <w:t>Septième partie :</w:t>
      </w:r>
      <w:r>
        <w:rPr>
          <w:lang w:val="fr_FR" w:bidi="fr_FR"/>
        </w:rPr>
        <w:t xml:space="preserve"> Jésus est revenu vers ses disciples et les a trouvés endormis ! Il dit : « Dormez-vous encore et vous reposez-vous ? » Jésus leur dit qu'il est temps pour eux de se lever car il est sur le point d'être livré entre les mains des pécheurs. Jésus leur dit que celui qui va le trahir est sur le point d'arriver.</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 Fils de Zébédée</w:t>
      </w:r>
    </w:p>
    <w:p>
      <w:pPr>
        <w:pStyle w:val="ListBullet"/>
        <w:spacing w:line="240" w:lineRule="auto"/>
        <w:ind w:left="720"/>
      </w:pPr>
      <w:r>
        <w:rPr>
          <w:lang w:val="fr_FR" w:bidi="fr_FR"/>
        </w:rPr>
      </w:r>
      <w:r>
        <w:rPr>
          <w:lang w:val="fr_FR" w:bidi="fr_FR"/>
        </w:rPr>
        <w:t>Jean, Fils de Zébédée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La scène a lieu après que Jésus et les disciples aient partagé le repas de la Pâque à Jérusalem. L'un des disciples, Judas, n'est plus avec le groupe, car il est parti pendant le repas. Jésus vient de dire à Pierre que Pierre nierait connaître Jésus avant le matin. Pierre et le reste des disciples ont dit qu'ils seraient prêts à mourir pour Jésus. Les disciples se demandaient ce qui allait se produire, et pourquoi Jésus avait dit certaines des choses qu'il avait dites.</w:t>
      </w:r>
    </w:p>
    <w:p>
      <w:pPr/>
      <w:r>
        <w:rPr>
          <w:lang w:val="fr_FR" w:bidi="fr_FR"/>
        </w:rPr>
      </w:r>
      <w:r>
        <w:rPr>
          <w:lang w:val="fr_FR" w:bidi="fr_FR"/>
        </w:rPr>
        <w:t>Les disciples marchent depuis la ville, vers le bas à travers la vallée et vers le haut du mont des Oliviers vers une oliveraie appelée Gethsémané. La marche est d'environ 15 à 20 minutes. Il est important de noter que c'est la nuit, et qu'il fait donc sombre. Il n'y aurait pas eu beaucoup d'éclairage naturel. Il y avait beaucoup de personnes à Jérusalem pour célébrer la Pâque. Il est donc possible qu'il y ait d'autres groupes de personnes sur le mont des Oliviers ce soir-là. Le passage ne nous dit pas s'il y avait d'autres personnes présentes ou non.</w:t>
      </w:r>
    </w:p>
    <w:p>
      <w:pPr/>
      <w:r>
        <w:rPr>
          <w:lang w:val="fr_FR" w:bidi="fr_FR"/>
        </w:rPr>
      </w:r>
      <w:r>
        <w:rPr>
          <w:lang w:val="fr_FR" w:bidi="fr_FR"/>
        </w:rPr>
        <w:t>Quand ils arrivent à Gethsémané, Jésus dit aux disciples de s'asseoir et d'attendre pendant qu'il va un peu plus loin, probablement à quelques mètres. Les disciples auraient été assis parmi les oliviers sur le sol poussiéreux et pierreux. Jésus prend avec lui Pierre et les fils de Zébédée (Jacques et Jean). Il est important de noter la distance entre les disciples, les trois disciples (Pierre, Jacques et Jean), et Jésus. Les groupes n'auraient pas été loin les uns des autres. Les disciples auraient quand même pu entendre ce que Jésus disait, ou tout du moins la détresse dans la voix de Jésus.</w:t>
      </w:r>
    </w:p>
    <w:p>
      <w:pPr/>
      <w:r>
        <w:rPr>
          <w:lang w:val="fr_FR" w:bidi="fr_FR"/>
        </w:rPr>
      </w:r>
      <w:r>
        <w:rPr>
          <w:lang w:val="fr_FR" w:bidi="fr_FR"/>
        </w:rPr>
        <w:t>Jésus est devenu bouleversé et désemparé. Il est important de noter que Jésus n'a pas affiché ce comportement auparavant. Jésus révèle le tourment intérieur qu'il traverse à ce moment. Jésus déclare qu'il est submergé de tristesse et demande aux trois disciples de veiller avec lui. C'est la première fois que Jésus a exprimé ce qu'il pense et ressent au sujet de tout ce qui est sur le point de se produire. Jésus va à une petite distance (quelques mètres) et tombe au sol. Jésus tombe délibérément au sol ; il ne tombe pas accidentellement. Jésus est couché avec sa face sur le sol. Bien que Jésus ait une conversation privée avec Dieu son Père, il saura que les disciples pouvaient entendre. La prière est à la fois privée et publique. Jésus demande s'il est possible que la coupe de la souffrance lui soit enlevée. Il dit aussi : « Pourtant je veux que ta volonté soit faite, et non la mienne ». Il est important de noter que Jésus ne parle pas d'une coupe littérale. Jésus utilise la « coupe » pour représenter la souffrance et la séparation d'avec son Père qu'il est sur le point d'accepter. Jésus déclare respectueusement qu'il ne peut pas éviter la souffrance qu'il est sur le point d'endurer et choisit de réaliser le plan de Dieu.</w:t>
      </w:r>
    </w:p>
    <w:p>
      <w:pPr/>
      <w:r>
        <w:rPr>
          <w:lang w:val="fr_FR" w:bidi="fr_FR"/>
        </w:rPr>
      </w:r>
      <w:r>
        <w:rPr>
          <w:lang w:val="fr_FR" w:bidi="fr_FR"/>
        </w:rPr>
        <w:t xml:space="preserve">Après environ une heure, Jésus revient vers Pierre, Jacques et Jean et les trouve endormis. Jésus parle directement à Pierre, même si Jacques et Jean étaient aussi là. Cela pourrait être parce que plus tôt dans la soirée Pierre avait dit qu'il ne renierait jamais Jésus, même s'il devait mourir pour Jésus. Jésus dit à Pierre : « Ne pouvais-tu pas veiller avec moi pendant ne serait-ce qu'une heure ? Veille et prie, pour ne pas céder à la tentation. Car l'esprit est volontaire, mais le corps est faible ! » Pierre savait que la question de Jésus n'avait pas de réponse. Jésus faisait une déclaration qui contenait une accusation que Pierre ne pouvait même pas rester éveillé une heure pour Jésus. La phrase est une réprimande douce. Jésus rappelle à Pierre que la tentation est partout et que Pierre devra être fort pour y résister. </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Jésus se déplace de nouveau à une petite distance de Pierre, Jacques et Jean pour prier une deuxième fois. Jésus prie son Père : « S'il n'est pas possible que cette coupe lui soit enlevée à moins que je la boive, que ta volonté soit faite ».</w:t>
      </w:r>
    </w:p>
    <w:p>
      <w:pPr/>
      <w:r>
        <w:rPr>
          <w:lang w:val="fr_FR" w:bidi="fr_FR"/>
        </w:rPr>
      </w:r>
      <w:r>
        <w:rPr>
          <w:lang w:val="fr_FR" w:bidi="fr_FR"/>
        </w:rPr>
        <w:t xml:space="preserve">Après un certain temps, Jésus revient vers Pierre, Jacques et Jean et les trouve endormis. Les disciples ont de la difficulté à rester éveillés, parce que leurs yeux étaient lourds. Cela signifie que leurs yeux continuaient à se fermer et qu'ils étaient incapables d'empêcher que cela se produise. Il est intéressant qu'ils veulent peut-être rester éveillés et prier avec Jésus, mais ils semblent incapables de le faire. C'est un exemple de l'esprit qui est volontaire, mais de la chair qui est faible. Les disciples désirent rester éveillés, mais ils ne peuvent pas garder leurs yeux ouverts car ils sont si fatigués. </w:t>
      </w:r>
    </w:p>
    <w:p>
      <w:pPr/>
      <w:r>
        <w:rPr>
          <w:lang w:val="fr_FR" w:bidi="fr_FR"/>
        </w:rPr>
      </w:r>
      <w:r>
        <w:rPr>
          <w:lang w:val="fr_FR" w:bidi="fr_FR"/>
        </w:rPr>
        <w:t xml:space="preserve">Jésus se déplace de nouveau à une petite distance de Pierre, Jacques et Jean pour prier une troisième fois. </w:t>
      </w:r>
    </w:p>
    <w:p>
      <w:pPr/>
      <w:r>
        <w:rPr>
          <w:lang w:val="fr_FR" w:bidi="fr_FR"/>
        </w:rPr>
      </w:r>
      <w:r>
        <w:rPr>
          <w:lang w:val="fr_FR" w:bidi="fr_FR"/>
        </w:rPr>
        <w:t xml:space="preserve">Jésus revient vers Pierre, Jacques et Jean et les trouve endormis. Cette fois-ci Jésus parle à eux trois. Jésus dit : « Dormez-vous encore et vous reposez-vous ? » La signification exacte de la phrase n'est pas claire. Jésus pourrait les accuser de dormir encore, alors qu'ils devraient être éveillés. Indépendamment du ton de la question, Jésus dit qu'il ne veut pas qu'ils continuent à dormir, car il ne voulait pas qu'ils dorment auparavant. </w:t>
      </w:r>
    </w:p>
    <w:p>
      <w:pPr/>
      <w:r>
        <w:rPr>
          <w:lang w:val="fr_FR" w:bidi="fr_FR"/>
        </w:rPr>
      </w:r>
      <w:r>
        <w:rPr>
          <w:lang w:val="fr_FR" w:bidi="fr_FR"/>
        </w:rPr>
        <w:t>Arrêtez-vous ici et discutez de la façon dont vous diriez cela dans votre langue. Utiliseriez-vous une question ici, ou une autre forme de déclaration ?</w:t>
      </w:r>
    </w:p>
    <w:p>
      <w:pPr/>
      <w:r>
        <w:rPr>
          <w:lang w:val="fr_FR" w:bidi="fr_FR"/>
        </w:rPr>
      </w:r>
      <w:r>
        <w:rPr>
          <w:lang w:val="fr_FR" w:bidi="fr_FR"/>
        </w:rPr>
        <w:t xml:space="preserve">Jésus leur dit qu'ils doivent se lever, car le traître de Jésus arrive. </w:t>
      </w:r>
    </w:p>
    <w:p>
      <w:pPr/>
      <w:r>
        <w:rPr>
          <w:lang w:val="fr_FR" w:bidi="fr_FR"/>
        </w:rPr>
      </w:r>
      <w:r>
        <w:rPr>
          <w:lang w:val="fr_FR" w:bidi="fr_FR"/>
        </w:rPr>
        <w:t xml:space="preserve">Il est important de se rappeler ce mouvement de va-et-vient entre Jésus et ses trois disciples. Jésus va trois fois pour prier. Jésus revient et voit ses disciples endormis trois fois.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 xml:space="preserve">Ce récit comporte sept parties.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 Fils de Zébédée</w:t>
      </w:r>
    </w:p>
    <w:p>
      <w:pPr>
        <w:pStyle w:val="ListBullet"/>
        <w:spacing w:line="240" w:lineRule="auto"/>
        <w:ind w:left="720"/>
      </w:pPr>
      <w:r>
        <w:rPr>
          <w:lang w:val="fr_FR" w:bidi="fr_FR"/>
        </w:rPr>
      </w:r>
      <w:r>
        <w:rPr>
          <w:lang w:val="fr_FR" w:bidi="fr_FR"/>
        </w:rPr>
        <w:t>Jean, Fils de Zébédée</w:t>
      </w:r>
    </w:p>
    <w:p>
      <w:pPr>
        <w:pStyle w:val="ListBullet"/>
        <w:spacing w:line="240" w:lineRule="auto"/>
        <w:ind w:left="720"/>
      </w:pPr>
      <w:r>
        <w:rPr>
          <w:lang w:val="fr_FR" w:bidi="fr_FR"/>
        </w:rPr>
      </w:r>
      <w:r>
        <w:rPr>
          <w:lang w:val="fr_FR" w:bidi="fr_FR"/>
        </w:rPr>
        <w:t>Les autres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Jésus vient de dire à Pierre qu'il trahirait Jésus cette nuit même. Pierre a dit qu'il mourrait pour Jésus et ne le renierait jamais. Tous les disciples ont dit la même chose. C'est la nuit. Jésus et ses disciples (sauf Judas) quittent Jérusalem et marchent à travers la vallée vers le mont des Oliviers. Ils arrivent à une oliveraie appelée Gethsémané. Assurez-vous que l'équipe représente la marche depuis Jérusalem, à travers la vallée, et vers le haut du mont des Oliviers.</w:t>
      </w:r>
    </w:p>
    <w:p>
      <w:pPr/>
      <w:r>
        <w:rPr>
          <w:lang w:val="fr_FR" w:bidi="fr_FR"/>
        </w:rPr>
      </w:r>
      <w:r>
        <w:rPr>
          <w:lang w:val="fr_FR" w:bidi="fr_FR"/>
        </w:rPr>
        <w:t>Quand ils arrivent à Gethsémané, Jésus dit aux disciples de « s'asseoir ici pendant que je vais là-bas pour prier ». Jésus quitte la plupart des disciples, mais prend avec lui Pierre, Jacques et Jean.</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ce qu'ils ressentent en étant laissés pendant que Jésus va un peu plus loin avec Pierre, Jacques et Jean. Vous entendrez peut-être certaines choses comme :</w:t>
      </w:r>
    </w:p>
    <w:p>
      <w:pPr>
        <w:pStyle w:val="ListBullet"/>
        <w:spacing w:line="240" w:lineRule="auto"/>
        <w:ind w:left="720"/>
      </w:pPr>
      <w:r>
        <w:rPr>
          <w:lang w:val="fr_FR" w:bidi="fr_FR"/>
        </w:rPr>
      </w:r>
      <w:r>
        <w:rPr>
          <w:lang w:val="fr_FR" w:bidi="fr_FR"/>
        </w:rPr>
        <w:t>Demandez à Pierre, Jacques et Jean ce qu'ils pensent et ressent. Vous entendrez peut-être certaines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quatre marchent à un peu de distance (probablement quelques mètres). Jésus est devenu angoissé et désemparé de chagrin. Jésus leur dit : « Mon âme est écrasée par le chagrin au point de la mort. Restez ici et veillez avec moi.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Pierre, Jacques et Jean ce qu'ils pensent et ressent. Vous entendrez peut-être certaines choses comme :</w:t>
      </w:r>
    </w:p>
    <w:p>
      <w:pPr>
        <w:pStyle w:val="ListBullet"/>
        <w:spacing w:line="240" w:lineRule="auto"/>
        <w:ind w:left="720"/>
      </w:pPr>
      <w:r>
        <w:rPr>
          <w:lang w:val="fr_FR" w:bidi="fr_FR"/>
        </w:rPr>
      </w:r>
      <w:r>
        <w:rPr>
          <w:lang w:val="fr_FR" w:bidi="fr_FR"/>
        </w:rPr>
        <w:t>Demandez à Jésus ce qu'il ressent. Vous entendrez peut-être certaines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va un peu plus loin et tombe avec sa face contre le sol. Jésus dit : « Mon Père ! Si c'est possible, que cette coupe de souffrance me soit enlevée. Mais je veux que ta volonté soit faite, et non la mienne. »</w:t>
      </w:r>
    </w:p>
    <w:p>
      <w:pPr/>
      <w:r>
        <w:rPr>
          <w:lang w:val="fr_FR" w:bidi="fr_FR"/>
        </w:rPr>
      </w:r>
      <w:r>
        <w:rPr>
          <w:lang w:val="fr_FR" w:bidi="fr_FR"/>
        </w:rPr>
        <w:t xml:space="preserve">Jésus revient vers Pierre, Jacques et Jean et les trouve endormis. Jésus dit à Pierre : « Ne pouvais-tu pas veiller avec moi pendant ne serait-ce qu'une heure ? Veille et prie, pour ne pas céder à la tentation. Car l'esprit est volontaire, mais le corps est faible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ce qu'ils pensent et ressentent à ce moment-là. Vous entendrez peut-être certaines choses comme :</w:t>
      </w:r>
    </w:p>
    <w:p>
      <w:pPr>
        <w:pStyle w:val="ListBullet"/>
        <w:spacing w:line="240" w:lineRule="auto"/>
        <w:ind w:left="720"/>
      </w:pPr>
      <w:r>
        <w:rPr>
          <w:lang w:val="fr_FR" w:bidi="fr_FR"/>
        </w:rPr>
      </w:r>
      <w:r>
        <w:rPr>
          <w:lang w:val="fr_FR" w:bidi="fr_FR"/>
        </w:rPr>
        <w:t>Demandez à Jésus ce qu'il pense et ressent. Vous entendrez peut-être certaines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Puis Jésus quitte Pierre, Jacques et Jean une deuxième fois. Cette fois-ci Jésus prie son Père : « S'il n'est pas possible que cette coupe me soit enlevée à moins que je la boive, je veux pourtant faire ce que tu veux, et non ce que je veux ». Jésus choisit d'accepter ce qui est sur le point de se produire.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Jésus ce qu'il pense et ressent maintenant. Vous entendrez peut-être des choses comme :</w:t>
      </w:r>
    </w:p>
    <w:p>
      <w:pPr>
        <w:pStyle w:val="ListBullet"/>
        <w:spacing w:line="240" w:lineRule="auto"/>
        <w:ind w:left="720"/>
      </w:pPr>
      <w:r>
        <w:rPr>
          <w:lang w:val="fr_FR" w:bidi="fr_FR"/>
        </w:rPr>
      </w:r>
      <w:r>
        <w:rPr>
          <w:lang w:val="fr_FR" w:bidi="fr_FR"/>
        </w:rPr>
        <w:t>Demandez à Dieu ce qu'il ressent à ce moment précis.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Quand Jésus revient vers ses disciples, il les trouve endormis. Ils ne pouvaient pas garder leurs yeux ouverts.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disciples ce qu'ils ressentent maintenant. Vous entendrez peut-être des choses comme :</w:t>
      </w:r>
    </w:p>
    <w:p>
      <w:pPr>
        <w:pStyle w:val="ListBullet"/>
        <w:spacing w:line="240" w:lineRule="auto"/>
        <w:ind w:left="720"/>
      </w:pPr>
      <w:r>
        <w:rPr>
          <w:lang w:val="fr_FR" w:bidi="fr_FR"/>
        </w:rPr>
      </w:r>
      <w:r>
        <w:rPr>
          <w:lang w:val="fr_FR" w:bidi="fr_FR"/>
        </w:rPr>
        <w:t>Demandez à Jésus ce qu'il ressent.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les quitte une troisième fois, en priant la même chose. Jésus revient ensuite vers Pierre, Jacques et Jean et les trouve endormis, encore une fois ! Jésus leur demande : « Dormez-vous encore ? » ou « Allez et continuez à dormir ! » Jésus leur dit ensuite : « Mais regardez : le moment est venu. Le Fils de l'homme est trahi entre les mains des pécheurs. Allons-y ! Regardez, mon traître est ici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Jésus ce qu'il ressent.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Les </w:t>
      </w:r>
      <w:r>
        <w:rPr>
          <w:b/>
          <w:lang w:val="fr_FR" w:bidi="fr_FR"/>
        </w:rPr>
        <w:t>disciples</w:t>
      </w:r>
      <w:r>
        <w:rPr>
          <w:lang w:val="fr_FR" w:bidi="fr_FR"/>
        </w:rPr>
        <w:t xml:space="preserve"> et Jésus quittent Jérusalem et marchent vers le </w:t>
      </w:r>
      <w:r>
        <w:rPr>
          <w:b/>
          <w:lang w:val="fr_FR" w:bidi="fr_FR"/>
        </w:rPr>
        <w:t>mont des Oliviers</w:t>
      </w:r>
      <w:r>
        <w:rPr>
          <w:lang w:val="fr_FR" w:bidi="fr_FR"/>
        </w:rPr>
        <w:t xml:space="preserve">. Ils s'arrêtent dans une oliveraie appelée </w:t>
      </w:r>
      <w:r>
        <w:rPr>
          <w:b/>
          <w:lang w:val="fr_FR" w:bidi="fr_FR"/>
        </w:rPr>
        <w:t>Gethsémané</w:t>
      </w:r>
      <w:r>
        <w:rPr>
          <w:lang w:val="fr_FR" w:bidi="fr_FR"/>
        </w:rPr>
        <w:t xml:space="preserve">. Traduisez disciples de la même manière que vous l'avez fait dans les passages précédents. </w:t>
      </w:r>
      <w:r>
        <w:rPr>
          <w:lang w:val="fr_FR" w:bidi="fr_FR"/>
        </w:rPr>
        <w:t>Disciples</w:t>
      </w:r>
      <w:r>
        <w:rPr>
          <w:lang w:val="fr_FR" w:bidi="fr_FR"/>
        </w:rPr>
        <w:t xml:space="preserve"> figure dans le glossaire principal. Le mont des Oliviers est une zone large à l'est de la ville de Jérusalem. Gethsémané est situé sur le versant ouest du mont des Oliviers. Il était considéré comme étant encore à l'intérieur de la ville de Jérusalem. Gethsémané signifie « presse à oliviers ». La région avait été plantée avec des oliviers. Il y avait une presse à olivier dans le jardin utilisée pour presser les olives pour extraire l'huile d'olive du fruit des arbres.</w:t>
      </w:r>
    </w:p>
    <w:p>
      <w:pPr/>
      <w:r>
        <w:rPr>
          <w:lang w:val="fr_FR" w:bidi="fr_FR"/>
        </w:rPr>
      </w:r>
      <w:r>
        <w:rPr>
          <w:lang w:val="fr_FR" w:bidi="fr_FR"/>
        </w:rPr>
        <w:t xml:space="preserve">Jésus dit aux disciples de s'asseoir pendant qu'il va un peu plus loin pour </w:t>
      </w:r>
      <w:r>
        <w:rPr>
          <w:b/>
          <w:lang w:val="fr_FR" w:bidi="fr_FR"/>
        </w:rPr>
        <w:t>prier</w:t>
      </w:r>
      <w:r>
        <w:rPr>
          <w:lang w:val="fr_FR" w:bidi="fr_FR"/>
        </w:rPr>
        <w:t xml:space="preserve">. Prier signifie parler à Dieu. Traduisez « prier » de la même manière que vous l'avez fait dans les passages précédents. </w:t>
      </w:r>
      <w:r>
        <w:rPr>
          <w:lang w:val="fr_FR" w:bidi="fr_FR"/>
        </w:rPr>
        <w:t>Prier</w:t>
      </w:r>
      <w:r>
        <w:rPr>
          <w:lang w:val="fr_FR" w:bidi="fr_FR"/>
        </w:rPr>
        <w:t xml:space="preserve"> se trouve dans le glossaire principal. </w:t>
      </w:r>
    </w:p>
    <w:p>
      <w:pPr/>
      <w:r>
        <w:rPr>
          <w:lang w:val="fr_FR" w:bidi="fr_FR"/>
        </w:rPr>
      </w:r>
      <w:r>
        <w:rPr>
          <w:lang w:val="fr_FR" w:bidi="fr_FR"/>
        </w:rPr>
        <w:t xml:space="preserve">Jésus prend avec lui Pierre et les deux fils de Zébédée, Jacques et Jean. Jésus devient </w:t>
      </w:r>
      <w:r>
        <w:rPr>
          <w:b/>
          <w:lang w:val="fr_FR" w:bidi="fr_FR"/>
        </w:rPr>
        <w:t>bouleversé</w:t>
      </w:r>
      <w:r>
        <w:rPr>
          <w:lang w:val="fr_FR" w:bidi="fr_FR"/>
        </w:rPr>
        <w:t xml:space="preserve"> et </w:t>
      </w:r>
      <w:r>
        <w:rPr>
          <w:b/>
          <w:lang w:val="fr_FR" w:bidi="fr_FR"/>
        </w:rPr>
        <w:t>désemparé</w:t>
      </w:r>
      <w:r>
        <w:rPr>
          <w:lang w:val="fr_FR" w:bidi="fr_FR"/>
        </w:rPr>
        <w:t>. Ce sont des termes vivants et forts. Ces émotions profondes peuvent inclure la confusion, l'anxiété, le fait d'être craintif, offensé et l'incertitude. Jésus a ressenti ces émotions pendant un certain temps ; ce n'était pas seulement un sentiment momentané.</w:t>
      </w:r>
    </w:p>
    <w:p>
      <w:pPr/>
      <w:r>
        <w:rPr>
          <w:lang w:val="fr_FR" w:bidi="fr_FR"/>
        </w:rPr>
      </w:r>
      <w:r>
        <w:rPr>
          <w:lang w:val="fr_FR" w:bidi="fr_FR"/>
        </w:rPr>
        <w:t>Arrêtez-vous ici et discutez de la façon dont vous décririez cette émotion écrasante. Comment traduiriez-vous « bouleversé et en détresse » dans votre langue ?</w:t>
      </w:r>
    </w:p>
    <w:p>
      <w:pPr/>
      <w:r>
        <w:rPr>
          <w:lang w:val="fr_FR" w:bidi="fr_FR"/>
        </w:rPr>
      </w:r>
      <w:r>
        <w:rPr>
          <w:lang w:val="fr_FR" w:bidi="fr_FR"/>
        </w:rPr>
        <w:t xml:space="preserve">Jésus leur dit « Mon </w:t>
      </w:r>
      <w:r>
        <w:rPr>
          <w:b/>
          <w:lang w:val="fr_FR" w:bidi="fr_FR"/>
        </w:rPr>
        <w:t>âme</w:t>
      </w:r>
      <w:r>
        <w:rPr>
          <w:lang w:val="fr_FR" w:bidi="fr_FR"/>
        </w:rPr>
        <w:t xml:space="preserve"> est </w:t>
      </w:r>
      <w:r>
        <w:rPr>
          <w:b/>
          <w:lang w:val="fr_FR" w:bidi="fr_FR"/>
        </w:rPr>
        <w:t>écrasée de chagrin</w:t>
      </w:r>
      <w:r>
        <w:rPr>
          <w:lang w:val="fr_FR" w:bidi="fr_FR"/>
        </w:rPr>
        <w:t xml:space="preserve"> », ou « Mon âme est très triste au point de la mort ». L'âme est le centre de la personnalité de quelqu'un. Traduisez âme de la même manière que vous l'avez fait auparavant. Le mot </w:t>
      </w:r>
      <w:r>
        <w:rPr>
          <w:lang w:val="fr_FR" w:bidi="fr_FR"/>
        </w:rPr>
        <w:t>âme</w:t>
      </w:r>
      <w:r>
        <w:rPr>
          <w:lang w:val="fr_FR" w:bidi="fr_FR"/>
        </w:rPr>
        <w:t xml:space="preserve"> se trouve dans le Glossaire principal.</w:t>
      </w:r>
    </w:p>
    <w:p>
      <w:pPr/>
      <w:r>
        <w:rPr>
          <w:lang w:val="fr_FR" w:bidi="fr_FR"/>
        </w:rPr>
      </w:r>
      <w:r>
        <w:rPr>
          <w:b/>
          <w:lang w:val="fr_FR" w:bidi="fr_FR"/>
        </w:rPr>
        <w:t>Veiller</w:t>
      </w:r>
      <w:r>
        <w:rPr>
          <w:lang w:val="fr_FR" w:bidi="fr_FR"/>
        </w:rPr>
        <w:t xml:space="preserve"> signifie rester spirituellement alerte. Jésus ne veut pas que ses disciples s'endorment. Il veut qu'ils prient et trouvent de la force de la part de Dieu.</w:t>
      </w:r>
    </w:p>
    <w:p>
      <w:pPr/>
      <w:r>
        <w:rPr>
          <w:lang w:val="fr_FR" w:bidi="fr_FR"/>
        </w:rPr>
      </w:r>
      <w:r>
        <w:rPr>
          <w:lang w:val="fr_FR" w:bidi="fr_FR"/>
        </w:rPr>
        <w:t xml:space="preserve">Jésus </w:t>
      </w:r>
      <w:r>
        <w:rPr>
          <w:b/>
          <w:lang w:val="fr_FR" w:bidi="fr_FR"/>
        </w:rPr>
        <w:t>tombe avec sa face vers le sol</w:t>
      </w:r>
      <w:r>
        <w:rPr>
          <w:lang w:val="fr_FR" w:bidi="fr_FR"/>
        </w:rPr>
        <w:t xml:space="preserve"> ou </w:t>
      </w:r>
      <w:r>
        <w:rPr>
          <w:b/>
          <w:lang w:val="fr_FR" w:bidi="fr_FR"/>
        </w:rPr>
        <w:t>se prosterne avec sa face vers le sol</w:t>
      </w:r>
      <w:r>
        <w:rPr>
          <w:lang w:val="fr_FR" w:bidi="fr_FR"/>
        </w:rPr>
        <w:t>. Cela signifie que Jésus est tombé intentionnellement au sol. Il n'est pas tombé par accident. Cela montrait une attitude de prière, sous-jacente à la profondeur de l'émotion de Jésus.</w:t>
      </w:r>
    </w:p>
    <w:p>
      <w:pPr/>
      <w:r>
        <w:rPr>
          <w:lang w:val="fr_FR" w:bidi="fr_FR"/>
        </w:rPr>
      </w:r>
      <w:r>
        <w:rPr>
          <w:lang w:val="fr_FR" w:bidi="fr_FR"/>
        </w:rPr>
        <w:t>Arrêtez-vous ici et discutez avec votre équipe de traduction de la façon dont vous diriez cela dans votre langue.</w:t>
      </w:r>
    </w:p>
    <w:p>
      <w:pPr/>
      <w:r>
        <w:rPr>
          <w:lang w:val="fr_FR" w:bidi="fr_FR"/>
        </w:rPr>
      </w:r>
      <w:r>
        <w:rPr>
          <w:lang w:val="fr_FR" w:bidi="fr_FR"/>
        </w:rPr>
        <w:t xml:space="preserve">« Veillez et priez pour que vous n'entriez pas en </w:t>
      </w:r>
      <w:r>
        <w:rPr>
          <w:b/>
          <w:lang w:val="fr_FR" w:bidi="fr_FR"/>
        </w:rPr>
        <w:t>tentation</w:t>
      </w:r>
      <w:r>
        <w:rPr>
          <w:lang w:val="fr_FR" w:bidi="fr_FR"/>
        </w:rPr>
        <w:t xml:space="preserve"> ». Cela signifie demander à Dieu de n'être pas éprouvés (tentés) ou, quand vous êtes éprouvés (tentés), d'être assez forts pour résister à l'épreuve et ne pas tomber en tentation.</w:t>
      </w:r>
    </w:p>
    <w:p>
      <w:pPr/>
      <w:r>
        <w:rPr>
          <w:lang w:val="fr_FR" w:bidi="fr_FR"/>
        </w:rPr>
      </w:r>
      <w:r>
        <w:rPr>
          <w:lang w:val="fr_FR" w:bidi="fr_FR"/>
        </w:rPr>
        <w:t>« L'</w:t>
      </w:r>
      <w:r>
        <w:rPr>
          <w:b/>
          <w:lang w:val="fr_FR" w:bidi="fr_FR"/>
        </w:rPr>
        <w:t>esprit</w:t>
      </w:r>
      <w:r>
        <w:rPr>
          <w:lang w:val="fr_FR" w:bidi="fr_FR"/>
        </w:rPr>
        <w:t xml:space="preserve"> est volontaire, mais le corps est faible ». L'esprit fait référence à l'être, aux désirs ou aux intentions internes de l'homme. Traduisez « esprit » de la même manière que vous l'avez fait auparavant. </w:t>
      </w:r>
      <w:r>
        <w:rPr>
          <w:lang w:val="fr_FR" w:bidi="fr_FR"/>
        </w:rPr>
        <w:t>Esprit</w:t>
      </w:r>
      <w:r>
        <w:rPr>
          <w:lang w:val="fr_FR" w:bidi="fr_FR"/>
        </w:rPr>
        <w:t xml:space="preserve"> se trouve dans le Glossaire principal.</w:t>
      </w:r>
    </w:p>
    <w:p>
      <w:pPr/>
      <w:r>
        <w:rPr>
          <w:lang w:val="fr_FR" w:bidi="fr_FR"/>
        </w:rPr>
      </w:r>
      <w:r>
        <w:rPr>
          <w:lang w:val="fr_FR" w:bidi="fr_FR"/>
        </w:rPr>
        <w:t>« Regardez, l'</w:t>
      </w:r>
      <w:r>
        <w:rPr>
          <w:b/>
          <w:lang w:val="fr_FR" w:bidi="fr_FR"/>
        </w:rPr>
        <w:t>heure</w:t>
      </w:r>
      <w:r>
        <w:rPr>
          <w:lang w:val="fr_FR" w:bidi="fr_FR"/>
        </w:rPr>
        <w:t xml:space="preserve"> est venue ». Une heure est une mesure du temps. Une heure est littéralement soixante minutes. Dans ce cas présent, Jésus veut dire que le moment est venu.</w:t>
      </w:r>
    </w:p>
    <w:p>
      <w:pPr/>
      <w:r>
        <w:rPr>
          <w:lang w:val="fr_FR" w:bidi="fr_FR"/>
        </w:rPr>
      </w:r>
      <w:r>
        <w:rPr>
          <w:lang w:val="fr_FR" w:bidi="fr_FR"/>
        </w:rPr>
        <w:t xml:space="preserve">Le </w:t>
      </w:r>
      <w:r>
        <w:rPr>
          <w:b/>
          <w:lang w:val="fr_FR" w:bidi="fr_FR"/>
        </w:rPr>
        <w:t>Fils de l'homme</w:t>
      </w:r>
      <w:r>
        <w:rPr>
          <w:lang w:val="fr_FR" w:bidi="fr_FR"/>
        </w:rPr>
        <w:t xml:space="preserve"> est </w:t>
      </w:r>
      <w:r>
        <w:rPr>
          <w:b/>
          <w:lang w:val="fr_FR" w:bidi="fr_FR"/>
        </w:rPr>
        <w:t>livré entre les mains des pécheurs</w:t>
      </w:r>
      <w:r>
        <w:rPr>
          <w:lang w:val="fr_FR" w:bidi="fr_FR"/>
        </w:rPr>
        <w:t xml:space="preserve">. Jésus s'appelle lui-même le Fils de l'homme, un titre qui lie sa nature humaine à ses origines divines. Le Fils de l'homme est la personne à laquelle Dieu donne toute autorité et puissance. Ce titre a déjà été utilisé dans les Écritures juives, en particulier par le prophète Daniel. Traduisez Fils de l’homme de la même manière que vous l’avez fait auparavant. </w:t>
      </w:r>
      <w:r>
        <w:rPr>
          <w:lang w:val="fr_FR" w:bidi="fr_FR"/>
        </w:rPr>
        <w:t>Fils de l'homme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26:47–56</w:t>
      </w:r>
      <w:r>
        <w:rPr>
          <w:lang w:val="fr_FR" w:bidi="fr_FR"/>
        </w:rPr>
      </w:r>
    </w:p>
    <w:p>
      <w:pPr>
        <w:pStyle w:val="Heading3"/>
      </w:pPr>
      <w:r>
        <w:rPr>
          <w:lang w:val="fr_FR" w:bidi="fr_FR"/>
        </w:rPr>
        <w:t>Écouter et Cœur</w:t>
      </w:r>
    </w:p>
    <w:p>
      <w:pPr/>
      <w:r>
        <w:rPr>
          <w:lang w:val="fr_FR" w:bidi="fr_FR"/>
        </w:rPr>
      </w:r>
      <w:r>
        <w:rPr>
          <w:lang w:val="fr_FR" w:bidi="fr_FR"/>
        </w:rPr>
        <w:t>Écoutez Matthieu 26.47–56.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Jésus avait emmené ses disciples à l'oliveraie appelée Gethsémané. Jésus passe du temps à prier, et dans la détresse au sujet des événements qui sont sur le point de se produire. Les disciples de Jésus se sont endormis, malgré qu'ils aient précédemment dit qu'ils étaient prêts à mourir pour Jésus. </w:t>
      </w:r>
    </w:p>
    <w:p>
      <w:pPr/>
      <w:r>
        <w:rPr>
          <w:lang w:val="fr_FR" w:bidi="fr_FR"/>
        </w:rPr>
      </w:r>
      <w:r>
        <w:rPr>
          <w:lang w:val="fr_FR" w:bidi="fr_FR"/>
        </w:rPr>
        <w:t>L'histoire commence ainsi : « Pendant qu'il (Jésus) parlait encore, Judas, l'un des douze disciples, est arrivé avec une foule ». Matthieu nous réintroduit Judas comme « l'un des douze disciples ». À un moment donné, probablement pendant le repas de la Pâque à Jérusalem, Judas a quitté le groupe et a retrouvé les autorités juives pour leur dire où se trouverait Jésus cette nuit-là. Cela accomplit ce que Jésus a dit qui allait se produire plus tôt dans la soirée.</w:t>
      </w:r>
    </w:p>
    <w:p>
      <w:pPr/>
      <w:r>
        <w:rPr>
          <w:lang w:val="fr_FR" w:bidi="fr_FR"/>
        </w:rPr>
      </w:r>
      <w:r>
        <w:rPr>
          <w:lang w:val="fr_FR" w:bidi="fr_FR"/>
        </w:rPr>
        <w:t>Les autorités juives ont envoyé une foule d'hommes pour arrêter Jésus. Les autorités juives incluaient les chefs des prêtres et les anciens du peuple. Ces personnes constituent le corps gouvernemental et le tribunal du peuple juif. La foule était un groupe d'hommes. Dans ce contexte, une foule signifierait généralement un groupe chaotique de personnes qui font des choses nocives. Nous ne savons pas combien d'hommes il y avait dans le groupe, mais nous savons qu'ils voulaient se cacher des personnes qui aimaient Jésus, et ne voulaient pas attirer l'attention sur eux-mêmes. Cependant, il y avait assez d'hommes pour être certains qu'ils pouvaient arrêter Jésus rapidement.</w:t>
      </w:r>
    </w:p>
    <w:p>
      <w:pPr/>
      <w:r>
        <w:rPr>
          <w:lang w:val="fr_FR" w:bidi="fr_FR"/>
        </w:rPr>
      </w:r>
      <w:r>
        <w:rPr>
          <w:lang w:val="fr_FR" w:bidi="fr_FR"/>
        </w:rPr>
        <w:t>Ils sont arrivés avec des épées et des bâtons. Cela montre qu'ils étaient prêts à combattre quiconque essayait de leur résister. Une épée est un long couteau ou une poignée en métal utilisé pour les combats. Un bâton était un morceau de bois lourd utilisé pour se battre.</w:t>
      </w:r>
    </w:p>
    <w:p>
      <w:pPr/>
      <w:r>
        <w:rPr>
          <w:lang w:val="fr_FR" w:bidi="fr_FR"/>
        </w:rPr>
      </w:r>
      <w:r>
        <w:rPr>
          <w:lang w:val="fr_FR" w:bidi="fr_FR"/>
        </w:rPr>
        <w:t>Arrêtez-vous ici et montrez à votre équipe de traduction des photos d'épées et de bâtons.</w:t>
      </w:r>
    </w:p>
    <w:p>
      <w:pPr/>
      <w:r>
        <w:rPr>
          <w:lang w:val="fr_FR" w:bidi="fr_FR"/>
        </w:rPr>
      </w:r>
      <w:r>
        <w:rPr>
          <w:lang w:val="fr_FR" w:bidi="fr_FR"/>
        </w:rPr>
        <w:t>Judas avait accepté de montrer aux autorités juives quelle personne était Jésus. Cela était peut-être dû au fait qu'il faisait sombre, et que les hommes qui arrêtaient Jésus ne savaient peut-être pas à quoi ressemblait Jésus. Judas s'est arrangé pour montrer qui était Jésus en saluant Jésus avec un baiser. C'était une pratique courante pour les amis de se saluer les uns les autres en s'embrassant sur chaque joue. Il était courant pour les hommes de se saluer les uns les autres avec un baiser. Saluer quelqu'un avec un baiser serait montrer du respect à cette personne. Un disciple saluait souvent son maître avec un baiser. Parfois, cela se produirait sur la main, la joue ou le pied. Il serait choquant pour Judas de saluer Jésus avec un baiser afin de trahir Jésus. Judas est allé directement vers Jésus et salue Jésus en disant « Rabbi ». Rabbi signifie « mon maître » ou « mon enseignant ».</w:t>
      </w:r>
    </w:p>
    <w:p>
      <w:pPr/>
      <w:r>
        <w:rPr>
          <w:lang w:val="fr_FR" w:bidi="fr_FR"/>
        </w:rPr>
      </w:r>
      <w:r>
        <w:rPr>
          <w:lang w:val="fr_FR" w:bidi="fr_FR"/>
        </w:rPr>
        <w:t>Arrêtez-vous ici et discutez en tant qu'équipe de traduction : Dans votre culture, comment salueriez-vous quelqu'un que vous respectez ? Dans votre culture, quelles sont les diverses façons dont les amis se saluent ?</w:t>
      </w:r>
    </w:p>
    <w:p>
      <w:pPr/>
      <w:r>
        <w:rPr>
          <w:lang w:val="fr_FR" w:bidi="fr_FR"/>
        </w:rPr>
      </w:r>
      <w:r>
        <w:rPr>
          <w:lang w:val="fr_FR" w:bidi="fr_FR"/>
        </w:rPr>
        <w:t>Jésus répond à Judas : « Mon ami, fais ce que tu es venu faire ». Jésus montre qu'il sait exactement ce qui est sur le point de se produire. Il est intéressant que Jésus appelle Judas un ami. Un ami est quelqu'un dont vous vous souciez et avec qui vous partagez les choses. Les amis veillent sur et se protègent les uns les autres. Jésus s'adresse poliment à Judas, mais Jésus choisit de ne pas utiliser son nom réel. Jésus laisse aussi entendre qu'il est lui-même amical et accessible. Fait intéressant, Jésus utilise le mot « ami » à deux autres occasions seulement. Dans ces deux situations, la personne à laquelle Jésus s'adressait avait fait quelque chose de mal.</w:t>
      </w:r>
    </w:p>
    <w:p>
      <w:pPr/>
      <w:r>
        <w:rPr>
          <w:lang w:val="fr_FR" w:bidi="fr_FR"/>
        </w:rPr>
      </w:r>
      <w:r>
        <w:rPr>
          <w:lang w:val="fr_FR" w:bidi="fr_FR"/>
        </w:rPr>
        <w:t>La foule « pose ensuite la main sur » ou « s'empare » ou « attrape » Jésus. Ils se sont physiquement emparés de lui avec leurs mains pour s'assurer qu'il ne puisse pas s'échapper. Ils l'ont arrêté.</w:t>
      </w:r>
    </w:p>
    <w:p>
      <w:pPr/>
      <w:r>
        <w:rPr>
          <w:lang w:val="fr_FR" w:bidi="fr_FR"/>
        </w:rPr>
      </w:r>
      <w:r>
        <w:rPr>
          <w:lang w:val="fr_FR" w:bidi="fr_FR"/>
        </w:rPr>
        <w:t xml:space="preserve">Arrêtez-vous ici et discutez en tant qu'équipe de traduction : Comment décririez-vous la façon dont Jésus a été arrêté ? Comment vous assureriez-vous qu'il était clair que la foule a saisi Jésus de manière physique ? </w:t>
      </w:r>
    </w:p>
    <w:p>
      <w:pPr/>
      <w:r>
        <w:rPr>
          <w:lang w:val="fr_FR" w:bidi="fr_FR"/>
        </w:rPr>
      </w:r>
      <w:r>
        <w:rPr>
          <w:lang w:val="fr_FR" w:bidi="fr_FR"/>
        </w:rPr>
        <w:t>L'un des disciples de Jésus a essayé de résister à l'arrestation. Le disciple sort son épée ou son couteau de l'endroit où il le garde habituellement caché, et coupe l'oreille de l'un des hommes qui sont venus avec la foule. L'homme était un esclave du souverain sacrificateur. Nous ne savons pas quelle oreille le disciple a coupée.</w:t>
      </w:r>
    </w:p>
    <w:p>
      <w:pPr/>
      <w:r>
        <w:rPr>
          <w:lang w:val="fr_FR" w:bidi="fr_FR"/>
        </w:rPr>
      </w:r>
      <w:r>
        <w:rPr>
          <w:lang w:val="fr_FR" w:bidi="fr_FR"/>
        </w:rPr>
        <w:t>Arrêtez-vous ici et discutez avec votre équipe de traduction : Comment les armes sont-elles utilisées à des fins de protection dans votre culture ? Dans votre région, comment les gens protègent-ils leurs amis et leur famille des autres personnes qui veulent peut-être leur faire du mal ?</w:t>
      </w:r>
    </w:p>
    <w:p>
      <w:pPr/>
      <w:r>
        <w:rPr>
          <w:lang w:val="fr_FR" w:bidi="fr_FR"/>
        </w:rPr>
      </w:r>
      <w:r>
        <w:rPr>
          <w:lang w:val="fr_FR" w:bidi="fr_FR"/>
        </w:rPr>
        <w:t>Jésus dit à son disciple : « Remets ton épée à sa place ». Jésus dit à son disciple que l'épée devrait être gardée cachée et rangée. Elle ne devrait pas être utilisée pour faire du mal à ce serviteur. Jésus dit à ses disciples que ceux qui se battront avec des épées seront tués par d'autres personnes qui se battent avec des épées. Jésus dit qu'il est préférable de subir une injustice que d'utiliser la violence comme moyen de se protéger ou d'apporter justice. Il y a une comparaison forte entre la façon dont Jésus accepte son arrestation, sans violence, et le disciple qui voulait se battre.</w:t>
      </w:r>
    </w:p>
    <w:p>
      <w:pPr/>
      <w:r>
        <w:rPr>
          <w:lang w:val="fr_FR" w:bidi="fr_FR"/>
        </w:rPr>
      </w:r>
      <w:r>
        <w:rPr>
          <w:lang w:val="fr_FR" w:bidi="fr_FR"/>
        </w:rPr>
        <w:t xml:space="preserve">Jésus rappelle à tous ceux qui pouvaient entendre que l'utilisation d'une épée était inutile parce que Jésus avait beaucoup plus de puissance disponible s'il en avait besoin. Jésus pouvait demander à son Père d'envoyer des milliers d'anges pour le protéger et Dieu les enverrait immédiatement. Certaines traductions utilisent les mots douze « légions » d'anges. Une légion fait référence à une unité de soldats dans l'armée romaine. Une légion comprenait probablement environ six mille soldats. Jésus dit que Dieu pourrait envoyer plus qu'assez d'anges pour vaincre la foule, mais ce n'est pas le plan de Dieu. Un ange est un être surnaturel et spirituel qui porte des messages entre Dieu et les humains. Cependant, Jésus veut que les prophéties dans les Écritures juives soient accomplies, et que Dieu accomplisse sa volonté. </w:t>
      </w:r>
    </w:p>
    <w:p>
      <w:pPr/>
      <w:r>
        <w:rPr>
          <w:lang w:val="fr_FR" w:bidi="fr_FR"/>
        </w:rPr>
      </w:r>
      <w:r>
        <w:rPr>
          <w:lang w:val="fr_FR" w:bidi="fr_FR"/>
        </w:rPr>
        <w:t>Puis (ou à ce moment-là) Jésus parle à la foule en leur demandant : « Suis-je un révolutionnaire dangereux au point où vous avez besoin de m'arrêter avec des épées et des bâtons ? Pourquoi ne m'avez-vous pas arrêté dans le temple ? J'étais dans le temple chaque jour à enseigner. » Jésus ne s'attend pas à une réponse à cette question. Jésus souligne le fait qu'ils auraient pu l'arrêter en public chaque jour, mais qu'ils devaient venir la nuit. Les hommes traitent Jésus comme un criminel dangereux, même si Jésus avait enseigné pacifiquement dans le temple pendant au moins deux semaines.</w:t>
      </w:r>
    </w:p>
    <w:p>
      <w:pPr/>
      <w:r>
        <w:rPr>
          <w:lang w:val="fr_FR" w:bidi="fr_FR"/>
        </w:rPr>
      </w:r>
      <w:r>
        <w:rPr>
          <w:lang w:val="fr_FR" w:bidi="fr_FR"/>
        </w:rPr>
        <w:t>Arrêtez-vous ici et discutez en tant qu'équipe de traduction : Que disait Jésus en posant ces questions ?</w:t>
      </w:r>
    </w:p>
    <w:p>
      <w:pPr/>
      <w:r>
        <w:rPr>
          <w:lang w:val="fr_FR" w:bidi="fr_FR"/>
        </w:rPr>
      </w:r>
      <w:r>
        <w:rPr>
          <w:lang w:val="fr_FR" w:bidi="fr_FR"/>
        </w:rPr>
        <w:t>Jésus leur rappelle ensuite : « Cela se produit pour accomplir les paroles du prophète telles que consignées dans les Écritures ». Jésus souligne que Dieu est au contrôle. Cela ne se produit pas par accident. Nous verrons dans les passages suivants que les événements à venir se produiront de la manière dont les prophètes l'ont prédit plusieurs années auparavant.</w:t>
      </w:r>
    </w:p>
    <w:p>
      <w:pPr/>
      <w:r>
        <w:rPr>
          <w:lang w:val="fr_FR" w:bidi="fr_FR"/>
        </w:rPr>
      </w:r>
      <w:r>
        <w:rPr>
          <w:lang w:val="fr_FR" w:bidi="fr_FR"/>
        </w:rPr>
        <w:t>Puis tous les disciples se sont enfuis et ont quitté Jésus.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Jésus parle avec trois de ses disciples dans l'oliveraie appelée Gethsémané. Judas arrive avec une foule qui porte des épées et des bâtons. Judas va vers Jésus et le salue en l'appelant Rabbi, et le salue avec un baiser.</w:t>
      </w:r>
    </w:p>
    <w:p>
      <w:pPr/>
      <w:r>
        <w:rPr>
          <w:lang w:val="fr_FR" w:bidi="fr_FR"/>
        </w:rPr>
      </w:r>
      <w:r>
        <w:rPr>
          <w:b/>
          <w:lang w:val="fr_FR" w:bidi="fr_FR"/>
        </w:rPr>
        <w:t>Deuxième partie :</w:t>
      </w:r>
      <w:r>
        <w:rPr>
          <w:lang w:val="fr_FR" w:bidi="fr_FR"/>
        </w:rPr>
        <w:t xml:space="preserve"> Jésus répond : « Mon ami, fais ce que tu es venu faire ». La foule attrape Jésus. L'un des disciples sort une épée et coupe l'oreille du serviteur du sacrificateur principal. Jésus dit au disciple de ranger son épée. Il dit que tous ceux qui vivent par l'épée mourront par l'épée. Jésus dit : « Ne savez-vous pas que je pourrais demander à mon Père des milliers d'anges pour nous protéger, et il les enverrait immédiatement ? » Jésus dit que les Écritures doivent être accomplies.</w:t>
      </w:r>
    </w:p>
    <w:p>
      <w:pPr/>
      <w:r>
        <w:rPr>
          <w:lang w:val="fr_FR" w:bidi="fr_FR"/>
        </w:rPr>
      </w:r>
      <w:r>
        <w:rPr>
          <w:b/>
          <w:lang w:val="fr_FR" w:bidi="fr_FR"/>
        </w:rPr>
        <w:t>Troisième partie :</w:t>
      </w:r>
      <w:r>
        <w:rPr>
          <w:lang w:val="fr_FR" w:bidi="fr_FR"/>
        </w:rPr>
        <w:t xml:space="preserve"> Jésus parle à la foule en demandant pourquoi ils l'arrêtent comme s'il était un révolutionnaire, alors qu'il enseignait dans le temple chaque jour. Jésus dit que cela se produit pour que les paroles des prophètes dans les Écritures soient accomplies.</w:t>
      </w:r>
    </w:p>
    <w:p>
      <w:pPr/>
      <w:r>
        <w:rPr>
          <w:lang w:val="fr_FR" w:bidi="fr_FR"/>
        </w:rPr>
      </w:r>
      <w:r>
        <w:rPr>
          <w:b/>
          <w:lang w:val="fr_FR" w:bidi="fr_FR"/>
        </w:rPr>
        <w:t>Quatrième partie :</w:t>
      </w:r>
      <w:r>
        <w:rPr>
          <w:lang w:val="fr_FR" w:bidi="fr_FR"/>
        </w:rPr>
        <w:t xml:space="preserve"> Tous les disciples se sont enfuis.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disciple qui tire son épée pour couper l'oreille de l'homme</w:t>
      </w:r>
    </w:p>
    <w:p>
      <w:pPr>
        <w:pStyle w:val="ListBullet"/>
        <w:spacing w:line="240" w:lineRule="auto"/>
        <w:ind w:left="720"/>
      </w:pPr>
      <w:r>
        <w:rPr>
          <w:lang w:val="fr_FR" w:bidi="fr_FR"/>
        </w:rPr>
      </w:r>
      <w:r>
        <w:rPr>
          <w:lang w:val="fr_FR" w:bidi="fr_FR"/>
        </w:rPr>
        <w:t>L'esclave du sacrificateur en chef qui se fait couper l'oreille</w:t>
      </w:r>
    </w:p>
    <w:p>
      <w:pPr>
        <w:pStyle w:val="ListBullet"/>
        <w:spacing w:line="240" w:lineRule="auto"/>
        <w:ind w:left="720"/>
      </w:pPr>
      <w:r>
        <w:rPr>
          <w:lang w:val="fr_FR" w:bidi="fr_FR"/>
        </w:rPr>
      </w:r>
      <w:r>
        <w:rPr>
          <w:lang w:val="fr_FR" w:bidi="fr_FR"/>
        </w:rPr>
        <w:t>Les chefs religieux et les anciens des juifs qui ont envoyé la foule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Rappelez-vous qu'avant que cette histoire ne se déroule, Judas a quitté Jésus et les onze autres disciples pour rencontrer les chefs religieux pour les conduire vers le lieu où se trouvera Jésus. Nous ne savons pas exactement quand Judas est parti. C'était à un moment donné pendant le repas de célébration du soir, ou peu après. Judas dit aux chefs religieux qu'il les emmènera là où se trouve Jésus et leur montrera qui est Jésus en saluant Jésus avec un baiser. </w:t>
      </w:r>
    </w:p>
    <w:p>
      <w:pPr/>
      <w:r>
        <w:rPr>
          <w:lang w:val="fr_FR" w:bidi="fr_FR"/>
        </w:rPr>
      </w:r>
      <w:r>
        <w:rPr>
          <w:lang w:val="fr_FR" w:bidi="fr_FR"/>
        </w:rPr>
        <w:t>Ce passage, cependant, commence au moment où Jésus vient de réveiller de nouveau ses trois disciples et leur dit de se lever car son traître est là. Jésus leur dit qu'il sait que Judas est arrivé et qu'il est sur le point d'être arrêté. Cette histoire se déroule encore dans l'oliveraie appelée Gethsémané, sur le mont des Oliviers.</w:t>
      </w:r>
    </w:p>
    <w:p>
      <w:pPr/>
      <w:r>
        <w:rPr>
          <w:lang w:val="fr_FR" w:bidi="fr_FR"/>
        </w:rPr>
      </w:r>
      <w:r>
        <w:rPr>
          <w:lang w:val="fr_FR" w:bidi="fr_FR"/>
        </w:rPr>
        <w:t xml:space="preserve">Cette histoire commence la nuit. Judas et la foule, qui ont été envoyés par les chefs religieux et les anciens juifs, viennent dans l'oliveraie. Ils portent des épées (ou de longs couteaux) et des bâtons. Nous ne savons pas combien d'hommes il y avait dans la foule, mais Matthieu nous rappelle que c'était une « grande foule ». </w:t>
      </w:r>
    </w:p>
    <w:p>
      <w:pPr/>
      <w:r>
        <w:rPr>
          <w:lang w:val="fr_FR" w:bidi="fr_FR"/>
        </w:rPr>
      </w:r>
      <w:r>
        <w:rPr>
          <w:lang w:val="fr_FR" w:bidi="fr_FR"/>
        </w:rPr>
        <w:t>Judas est allé directement vers Jésus. Judas appelle Jésus « Rabbi », et il salue Jésus avec un baiser. La foule sait maintenant qui elle doit arrêter. Jésus dit à Judas : « Mon ami, fais ce que tu dois faire ». Jésus dit à Judas de monter et de faire ce que Judas a décidé qu'il ferait, c'est-à-dire trahir Jésus. Dans certaines traductions, Jésus demande : « Pourquoi es-tu ici ? » C'est une question qui n'exige pas de réponse, parce que Jésus et Judas savaient pourquoi Judas était là. Le point important est que Jésus contrôlait la situation, permettant à Judas de le trahir. La foule a ensuite attrapé Jésus pour l'arrêter. Cela signifie que Jésus ne pouvait pas s'échapper.</w:t>
      </w:r>
    </w:p>
    <w:p>
      <w:pPr/>
      <w:r>
        <w:rPr>
          <w:lang w:val="fr_FR" w:bidi="fr_FR"/>
        </w:rPr>
      </w:r>
      <w:r>
        <w:rPr>
          <w:lang w:val="fr_FR" w:bidi="fr_FR"/>
        </w:rPr>
        <w:t>Puis l'un des disciples a sorti son épée, c'est-à-dire son long couteau, et a frappé l'esclave du sacrificateur principal, lui coupant l'oreille. Dans ce passage il ne nous est pas dit quelle oreille a été coupée. Si vous devez dire quelle oreille est coupée, vous pouvez dire l'oreille droite. Nous le savons grâce à d'autres passages dans les Écritures.</w:t>
      </w:r>
    </w:p>
    <w:p>
      <w:pPr/>
      <w:r>
        <w:rPr>
          <w:lang w:val="fr_FR" w:bidi="fr_FR"/>
        </w:rPr>
      </w:r>
      <w:r>
        <w:rPr>
          <w:lang w:val="fr_FR" w:bidi="fr_FR"/>
        </w:rPr>
        <w:t xml:space="preserve">Jésus dit au disciple de ranger son épée. Cela signifie la remettre sous son manteau, ou la remettre dans la couverture protectrice dans laquelle elle devrait se trouver. Jésus dit : « Ceux qui utilisent l'épée mourront par l'épée ». Il est important de se rappeler que Jésus dit à ses disciples qu'utiliser la violence ne fait qu'augmenter l'utilisation de la violence dans une situation donnée. Jésus choisit de souffrir l'injustice et la mort, plutôt que de riposter. « Ne réalisez-vous pas que je pourrais demander à mon Père des milliers d'anges pour nous protéger, et qu'il les enverrait instantanément ? » Jésus dit qu'il a des options pour résister à l'arrestation, mais il veut accomplir le plan de Dieu. Jésus poursuit : « Mais si je le faisais, comment s'accompliraient-ils les Écritures qui décrivent ce qui doit se produire maintenant ? » C'est une question qui n'exige pas une réponse. Jésus leur dit qu'il sait tout ce qui est sur le point de se produire, et il l'accepte et vivra tout cela. </w:t>
      </w:r>
    </w:p>
    <w:p>
      <w:pPr/>
      <w:r>
        <w:rPr>
          <w:lang w:val="fr_FR" w:bidi="fr_FR"/>
        </w:rPr>
      </w:r>
      <w:r>
        <w:rPr>
          <w:lang w:val="fr_FR" w:bidi="fr_FR"/>
        </w:rPr>
        <w:t>Jésus parle ensuite à la foule. Jésus leur demande : « Suis-je un révolutionnaire dangereux, pour que vous veniez avec des épées et des bâtons pour m'arrêter ? Pourquoi ne m'avez-vous pas arrêté dans le temple ? J'y enseignais chaque jour. » Jésus ne s'attendait pas à ce qu'ils répondent à la question. Jésus leur dit qu'ils n'avaient pas besoin de venir avec les armes pour l'arrêter car il n'est pas dangereux. Jésus souligne qu'ils auraient pu l'arrêter n'importe quel jour où il enseignait paisiblement dans le temple. Jésus montre aussi qu'ils veulent l'arrêter en secret. Jésus continue de parler. Jésus dit : « Mais tout cela se produit pour accomplir les paroles des prophètes telles que consignées dans les Écritures ».</w:t>
      </w:r>
    </w:p>
    <w:p>
      <w:pPr/>
      <w:r>
        <w:rPr>
          <w:lang w:val="fr_FR" w:bidi="fr_FR"/>
        </w:rPr>
      </w:r>
      <w:r>
        <w:rPr>
          <w:lang w:val="fr_FR" w:bidi="fr_FR"/>
        </w:rPr>
        <w:t>Arrêtez-vous et discutez en équipe de la façon dont vous diriez : « Suis-je un révolutionnaire dangereux au point que vous devez m'arrêter avec des épées et des bâtons ? » de manière à ce que quiconque entend l'histoire comprendrait la signification de ce que Jésus disait.</w:t>
      </w:r>
    </w:p>
    <w:p>
      <w:pPr/>
      <w:r>
        <w:rPr>
          <w:lang w:val="fr_FR" w:bidi="fr_FR"/>
        </w:rPr>
      </w:r>
      <w:r>
        <w:rPr>
          <w:lang w:val="fr_FR" w:bidi="fr_FR"/>
        </w:rPr>
        <w:t>À ce stade, tous les disciples l'abandonnent et s'enfuient.</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Les disciples</w:t>
      </w:r>
    </w:p>
    <w:p>
      <w:pPr>
        <w:pStyle w:val="ListBullet"/>
        <w:spacing w:line="240" w:lineRule="auto"/>
        <w:ind w:left="720"/>
      </w:pPr>
      <w:r>
        <w:rPr>
          <w:lang w:val="fr_FR" w:bidi="fr_FR"/>
        </w:rPr>
      </w:r>
      <w:r>
        <w:rPr>
          <w:lang w:val="fr_FR" w:bidi="fr_FR"/>
        </w:rPr>
        <w:t>Le disciple qui tire son épée pour couper l'oreille de l'homme</w:t>
      </w:r>
    </w:p>
    <w:p>
      <w:pPr>
        <w:pStyle w:val="ListBullet"/>
        <w:spacing w:line="240" w:lineRule="auto"/>
        <w:ind w:left="720"/>
      </w:pPr>
      <w:r>
        <w:rPr>
          <w:lang w:val="fr_FR" w:bidi="fr_FR"/>
        </w:rPr>
      </w:r>
      <w:r>
        <w:rPr>
          <w:lang w:val="fr_FR" w:bidi="fr_FR"/>
        </w:rPr>
        <w:t>L'esclave du sacrificateur en chef qui se fait couper l'oreille</w:t>
      </w:r>
    </w:p>
    <w:p>
      <w:pPr>
        <w:pStyle w:val="ListBullet"/>
        <w:spacing w:line="240" w:lineRule="auto"/>
        <w:ind w:left="720"/>
      </w:pPr>
      <w:r>
        <w:rPr>
          <w:lang w:val="fr_FR" w:bidi="fr_FR"/>
        </w:rPr>
      </w:r>
      <w:r>
        <w:rPr>
          <w:lang w:val="fr_FR" w:bidi="fr_FR"/>
        </w:rPr>
        <w:t>Les chefs religieux et les anciens des juifs qui ont envoyé la foule</w:t>
      </w:r>
    </w:p>
    <w:p>
      <w:pPr>
        <w:pStyle w:val="ListBullet"/>
        <w:spacing w:line="240" w:lineRule="auto"/>
        <w:ind w:left="720"/>
      </w:pPr>
      <w:r>
        <w:rPr>
          <w:lang w:val="fr_FR" w:bidi="fr_FR"/>
        </w:rPr>
      </w:r>
      <w:r>
        <w:rPr>
          <w:lang w:val="fr_FR" w:bidi="fr_FR"/>
        </w:rPr>
        <w:t>La foule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Avant que cette histoire ne commence, Judas va vers les chefs religieux et se propose de les emmener là où se trouvera Jésus cette nuit-là. Judas leur dit que l'homme qu'il saluera avec un baiser sera Jésus. Les chefs religieux envoient une foule armée d'épées et de bâtons pour arrêter Jésus. Judas conduit la foule vers l'oliveraie sur le mont des Oliviers. Tout cela se produit avant que l'histoire ne commence. Vous pouvez peut-être représenter cette première partie si cela vous aidera à vous rappeler ce qui s'est passé. </w:t>
      </w:r>
    </w:p>
    <w:p>
      <w:pPr/>
      <w:r>
        <w:rPr>
          <w:lang w:val="fr_FR" w:bidi="fr_FR"/>
        </w:rPr>
      </w:r>
      <w:r>
        <w:rPr>
          <w:lang w:val="fr_FR" w:bidi="fr_FR"/>
        </w:rPr>
        <w:t>L'histoire commence avec Jésus qui parle à trois de ses disciples. La foule arrive à l'oliveraie, le jardin de Gethsémané, portant des épées et des bâtons. Judas, qui est l'un des disciples de Jésus, monte vers Jésus. Judas salue Jésus en disant : « Rabbi », et donne à Jésus un baiser.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Jésus ce qu'il pense et ressent maintenant. Vous entendrez peut-être des choses comme :</w:t>
      </w:r>
    </w:p>
    <w:p>
      <w:pPr>
        <w:pStyle w:val="ListBullet"/>
        <w:spacing w:line="240" w:lineRule="auto"/>
        <w:ind w:left="720"/>
      </w:pPr>
      <w:r>
        <w:rPr>
          <w:lang w:val="fr_FR" w:bidi="fr_FR"/>
        </w:rPr>
      </w:r>
      <w:r>
        <w:rPr>
          <w:lang w:val="fr_FR" w:bidi="fr_FR"/>
        </w:rPr>
        <w:t>Demandez à Judas ce qu'il ressent à ce moment.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dit à Judas : « Mon ami, fais ce que tu dois faire ». La foule attrape Jésus. L'un des disciples de Jésus sort une épée, c'est-à-dire un long couteau, et coupe l'oreille de l'un des membres de la foule. L'homme dont l'oreille est coupée est le serviteur du sacrificateur en chef. Jésus dit à son disciple de ranger l'épée. Jésus demande ensuite : « Ne réalises-tu pas que je pourrais demander à mon Père des milliers d'anges pour nous protéger, et il les enverrait instantanément ? Mais si je faisais, comment les Écritures qui décrivent ce qui doit se produire maintenant s'accompliraient-elles ?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Jésus ce qu'il ressent à ce moment précis. Vous entendrez peut-être des choses comme :</w:t>
      </w:r>
    </w:p>
    <w:p>
      <w:pPr>
        <w:pStyle w:val="ListBullet"/>
        <w:spacing w:line="240" w:lineRule="auto"/>
        <w:ind w:left="720"/>
      </w:pPr>
      <w:r>
        <w:rPr>
          <w:lang w:val="fr_FR" w:bidi="fr_FR"/>
        </w:rPr>
      </w:r>
      <w:r>
        <w:rPr>
          <w:lang w:val="fr_FR" w:bidi="fr_FR"/>
        </w:rPr>
        <w:t>Demandez aux disciples ce qu'ils ressentent maintenant.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Jésus demande à la foule qui est venue pour l'arrêter : « Suis-je un révolutionnaire dangereux au point où vous venez avec des épées et des bâtons pour m'arrêter ? Pourquoi ne m'avez-vous pas arrêté dans le temple ? J'étais là à enseigner chaque jour. Mais tout cela se produit pour accomplir les paroles des prophètes telles que consignées dans les Écritures.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foule ce qu'elle pense et ressent maintenant. Vous entendrez peut-être des réponses telles que « Cet homme n'agit pas comme agissent habituellement les criminels », « Il ne ressemble pas à un révolutionnaire », « Que veut-il dire au sujet des Écritures ? » ou « Je me demande si je devrais faire cela, mais je suis les ordres. »</w:t>
      </w:r>
    </w:p>
    <w:p>
      <w:pPr>
        <w:pStyle w:val="ListBullet"/>
        <w:spacing w:line="240" w:lineRule="auto"/>
        <w:ind w:left="720"/>
      </w:pPr>
      <w:r>
        <w:rPr>
          <w:lang w:val="fr_FR" w:bidi="fr_FR"/>
        </w:rPr>
      </w:r>
      <w:r>
        <w:rPr>
          <w:lang w:val="fr_FR" w:bidi="fr_FR"/>
        </w:rPr>
        <w:t>Demandez à Jésus ce qu'il pense et ressent maintenant. Vous entendrez peut-être des réponses telles que « Je suis si triste de devoir être séparé de mon Père », « J'aimerais qu'ils réalisent que mon royaume est destiné à servir et guider les gens vers Dieu, et non à renverser ceux qui sont en autorité », « Cette foule ne sait pas ce qu'elle fait, et je l'aime toujours ».</w:t>
      </w:r>
    </w:p>
    <w:p>
      <w:pPr/>
      <w:r>
        <w:rPr>
          <w:lang w:val="fr_FR" w:bidi="fr_FR"/>
        </w:rPr>
      </w:r>
      <w:r>
        <w:rPr>
          <w:lang w:val="fr_FR" w:bidi="fr_FR"/>
        </w:rPr>
        <w:t>Les disciples abandonnent ensuite Jésus et s'enfuient.</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L'histoire se poursuit immédiatement après l'histoire précédente. Jésus parle à trois de ses disciples dans l'oliveraie qui est appelée Gethsémané. Judas, l'un des douze </w:t>
      </w:r>
      <w:r>
        <w:rPr>
          <w:b/>
          <w:lang w:val="fr_FR" w:bidi="fr_FR"/>
        </w:rPr>
        <w:t>disciples</w:t>
      </w:r>
      <w:r>
        <w:rPr>
          <w:lang w:val="fr_FR" w:bidi="fr_FR"/>
        </w:rPr>
        <w:t xml:space="preserve">, est entré dans le jardin avec une </w:t>
      </w:r>
      <w:r>
        <w:rPr>
          <w:b/>
          <w:lang w:val="fr_FR" w:bidi="fr_FR"/>
        </w:rPr>
        <w:t>foule</w:t>
      </w:r>
      <w:r>
        <w:rPr>
          <w:lang w:val="fr_FR" w:bidi="fr_FR"/>
        </w:rPr>
        <w:t xml:space="preserve"> d'hommes.</w:t>
      </w:r>
    </w:p>
    <w:p>
      <w:pPr/>
      <w:r>
        <w:rPr>
          <w:lang w:val="fr_FR" w:bidi="fr_FR"/>
        </w:rPr>
      </w:r>
      <w:r>
        <w:rPr>
          <w:lang w:val="fr_FR" w:bidi="fr_FR"/>
        </w:rPr>
        <w:t xml:space="preserve">La langue d'origine dit simplement « Judas, l'un des douze », mais nous savons que « douze » fait référence aux disciples. De nombreuses traductions incluent donc le mot « disciples » pour rendre l'histoire claire. Traduisez le mot </w:t>
      </w:r>
      <w:r>
        <w:rPr>
          <w:b/>
          <w:lang w:val="fr_FR" w:bidi="fr_FR"/>
        </w:rPr>
        <w:t>disciples</w:t>
      </w:r>
      <w:r>
        <w:rPr>
          <w:lang w:val="fr_FR" w:bidi="fr_FR"/>
        </w:rPr>
        <w:t xml:space="preserve"> de la même manière que vous l'avez fait dans les passages précédents. Le mot </w:t>
      </w:r>
      <w:r>
        <w:rPr>
          <w:b/>
          <w:lang w:val="fr_FR" w:bidi="fr_FR"/>
        </w:rPr>
        <w:t>disciples</w:t>
      </w:r>
      <w:r>
        <w:rPr>
          <w:lang w:val="fr_FR" w:bidi="fr_FR"/>
        </w:rPr>
        <w:t xml:space="preserve"> se trouve dans le glossaire principal.</w:t>
      </w:r>
    </w:p>
    <w:p>
      <w:pPr/>
      <w:r>
        <w:rPr>
          <w:lang w:val="fr_FR" w:bidi="fr_FR"/>
        </w:rPr>
      </w:r>
      <w:r>
        <w:rPr>
          <w:lang w:val="fr_FR" w:bidi="fr_FR"/>
        </w:rPr>
        <w:t xml:space="preserve">Une </w:t>
      </w:r>
      <w:r>
        <w:rPr>
          <w:b/>
          <w:lang w:val="fr_FR" w:bidi="fr_FR"/>
        </w:rPr>
        <w:t>foule</w:t>
      </w:r>
      <w:r>
        <w:rPr>
          <w:lang w:val="fr_FR" w:bidi="fr_FR"/>
        </w:rPr>
        <w:t xml:space="preserve"> suggère un certain nombre de personnes qui se sont rassemblées. Il y aurait eu assez d'hommes pour arrêter Jésus en utilisant la force si nécessaire. La foule prévoyait de causer des problèmes. Ils n'étaient pas un groupe d'hommes pacifique. </w:t>
      </w:r>
    </w:p>
    <w:p>
      <w:pPr/>
      <w:r>
        <w:rPr>
          <w:lang w:val="fr_FR" w:bidi="fr_FR"/>
        </w:rPr>
      </w:r>
      <w:r>
        <w:rPr>
          <w:lang w:val="fr_FR" w:bidi="fr_FR"/>
        </w:rPr>
        <w:t xml:space="preserve">Les hommes portaient des </w:t>
      </w:r>
      <w:r>
        <w:rPr>
          <w:b/>
          <w:lang w:val="fr_FR" w:bidi="fr_FR"/>
        </w:rPr>
        <w:t>épées</w:t>
      </w:r>
      <w:r>
        <w:rPr>
          <w:lang w:val="fr_FR" w:bidi="fr_FR"/>
        </w:rPr>
        <w:t xml:space="preserve"> et des </w:t>
      </w:r>
      <w:r>
        <w:rPr>
          <w:b/>
          <w:lang w:val="fr_FR" w:bidi="fr_FR"/>
        </w:rPr>
        <w:t>bâtons</w:t>
      </w:r>
      <w:r>
        <w:rPr>
          <w:lang w:val="fr_FR" w:bidi="fr_FR"/>
        </w:rPr>
        <w:t xml:space="preserve">. Une </w:t>
      </w:r>
      <w:r>
        <w:rPr>
          <w:b/>
          <w:lang w:val="fr_FR" w:bidi="fr_FR"/>
        </w:rPr>
        <w:t>épée</w:t>
      </w:r>
      <w:r>
        <w:rPr>
          <w:lang w:val="fr_FR" w:bidi="fr_FR"/>
        </w:rPr>
        <w:t xml:space="preserve"> est comme un long couteau. Elle aurait été utilisée dans les combats, et non pour couper la nourriture. Les hommes les portaient dans un lieu couvert, peut-être sous leur vêtement extérieur, ou leur </w:t>
      </w:r>
      <w:r>
        <w:rPr>
          <w:b/>
          <w:lang w:val="fr_FR" w:bidi="fr_FR"/>
        </w:rPr>
        <w:t>manteau</w:t>
      </w:r>
      <w:r>
        <w:rPr>
          <w:lang w:val="fr_FR" w:bidi="fr_FR"/>
        </w:rPr>
        <w:t xml:space="preserve">. Le mot </w:t>
      </w:r>
      <w:r>
        <w:rPr>
          <w:b/>
          <w:lang w:val="fr_FR" w:bidi="fr_FR"/>
        </w:rPr>
        <w:t>manteau</w:t>
      </w:r>
      <w:r>
        <w:rPr>
          <w:lang w:val="fr_FR" w:bidi="fr_FR"/>
        </w:rPr>
        <w:t xml:space="preserve"> se trouve dans le glossaire principal. Les hommes auraient pu avoir un lieu spécial pour tenir l'épée. Un </w:t>
      </w:r>
      <w:r>
        <w:rPr>
          <w:b/>
          <w:lang w:val="fr_FR" w:bidi="fr_FR"/>
        </w:rPr>
        <w:t>bâton</w:t>
      </w:r>
      <w:r>
        <w:rPr>
          <w:lang w:val="fr_FR" w:bidi="fr_FR"/>
        </w:rPr>
        <w:t xml:space="preserve"> est un morceau de bois lourd que les gens utiliseraient pour se battre. </w:t>
      </w:r>
    </w:p>
    <w:p>
      <w:pPr/>
      <w:r>
        <w:rPr>
          <w:lang w:val="fr_FR" w:bidi="fr_FR"/>
        </w:rPr>
      </w:r>
      <w:r>
        <w:rPr>
          <w:lang w:val="fr_FR" w:bidi="fr_FR"/>
        </w:rPr>
        <w:t xml:space="preserve">Montrez de nouveau à votre équipe de traduction l'image de l'épée et du bâton pour se rappeler à quoi ressemble une épée ou un bâton. </w:t>
      </w:r>
    </w:p>
    <w:p>
      <w:pPr/>
      <w:r>
        <w:rPr>
          <w:lang w:val="fr_FR" w:bidi="fr_FR"/>
        </w:rPr>
      </w:r>
      <w:r>
        <w:rPr>
          <w:lang w:val="fr_FR" w:bidi="fr_FR"/>
        </w:rPr>
        <w:t xml:space="preserve">La foule avait été envoyée par les </w:t>
      </w:r>
      <w:r>
        <w:rPr>
          <w:b/>
          <w:lang w:val="fr_FR" w:bidi="fr_FR"/>
        </w:rPr>
        <w:t>docteurs de la loi</w:t>
      </w:r>
      <w:r>
        <w:rPr>
          <w:lang w:val="fr_FR" w:bidi="fr_FR"/>
        </w:rPr>
        <w:t xml:space="preserve"> et les </w:t>
      </w:r>
      <w:r>
        <w:rPr>
          <w:b/>
          <w:lang w:val="fr_FR" w:bidi="fr_FR"/>
        </w:rPr>
        <w:t>anciens</w:t>
      </w:r>
      <w:r>
        <w:rPr>
          <w:lang w:val="fr_FR" w:bidi="fr_FR"/>
        </w:rPr>
        <w:t xml:space="preserve"> du peuple juif. Les docteurs de la loi étaient les autorités religieuses. Les anciens sont ceux qui ont autorité en s'assurant que les traditions et les lois juives sont conservées. Traduisez docteurs de la loi et anciens de la même manière que vous l'avez fait dans les passages précédents. </w:t>
      </w:r>
      <w:r>
        <w:rPr>
          <w:b/>
          <w:lang w:val="fr_FR" w:bidi="fr_FR"/>
        </w:rPr>
        <w:t>Docteur de la loi</w:t>
      </w:r>
      <w:r>
        <w:rPr>
          <w:lang w:val="fr_FR" w:bidi="fr_FR"/>
        </w:rPr>
        <w:t xml:space="preserve"> et </w:t>
      </w:r>
      <w:r>
        <w:rPr>
          <w:b/>
          <w:lang w:val="fr_FR" w:bidi="fr_FR"/>
        </w:rPr>
        <w:t>ancien</w:t>
      </w:r>
      <w:r>
        <w:rPr>
          <w:lang w:val="fr_FR" w:bidi="fr_FR"/>
        </w:rPr>
        <w:t xml:space="preserve"> se trouvent dans le Glossaire principal.</w:t>
      </w:r>
    </w:p>
    <w:p>
      <w:pPr/>
      <w:r>
        <w:rPr>
          <w:lang w:val="fr_FR" w:bidi="fr_FR"/>
        </w:rPr>
      </w:r>
      <w:r>
        <w:rPr>
          <w:lang w:val="fr_FR" w:bidi="fr_FR"/>
        </w:rPr>
        <w:t xml:space="preserve">Judas, qui est un </w:t>
      </w:r>
      <w:r>
        <w:rPr>
          <w:b/>
          <w:lang w:val="fr_FR" w:bidi="fr_FR"/>
        </w:rPr>
        <w:t>traître</w:t>
      </w:r>
      <w:r>
        <w:rPr>
          <w:lang w:val="fr_FR" w:bidi="fr_FR"/>
        </w:rPr>
        <w:t xml:space="preserve">, avait organisé avec la foule un </w:t>
      </w:r>
      <w:r>
        <w:rPr>
          <w:b/>
          <w:lang w:val="fr_FR" w:bidi="fr_FR"/>
        </w:rPr>
        <w:t>signe</w:t>
      </w:r>
      <w:r>
        <w:rPr>
          <w:lang w:val="fr_FR" w:bidi="fr_FR"/>
        </w:rPr>
        <w:t xml:space="preserve"> convenu d'avance. Ils savaient donc quel homme était Jésus. </w:t>
      </w:r>
    </w:p>
    <w:p>
      <w:pPr/>
      <w:r>
        <w:rPr>
          <w:lang w:val="fr_FR" w:bidi="fr_FR"/>
        </w:rPr>
      </w:r>
      <w:r>
        <w:rPr>
          <w:lang w:val="fr_FR" w:bidi="fr_FR"/>
        </w:rPr>
        <w:t xml:space="preserve">Un </w:t>
      </w:r>
      <w:r>
        <w:rPr>
          <w:b/>
          <w:lang w:val="fr_FR" w:bidi="fr_FR"/>
        </w:rPr>
        <w:t>traître</w:t>
      </w:r>
      <w:r>
        <w:rPr>
          <w:lang w:val="fr_FR" w:bidi="fr_FR"/>
        </w:rPr>
        <w:t xml:space="preserve"> ou un </w:t>
      </w:r>
      <w:r>
        <w:rPr>
          <w:b/>
          <w:lang w:val="fr_FR" w:bidi="fr_FR"/>
        </w:rPr>
        <w:t>délateur</w:t>
      </w:r>
      <w:r>
        <w:rPr>
          <w:lang w:val="fr_FR" w:bidi="fr_FR"/>
        </w:rPr>
        <w:t xml:space="preserve"> est quelqu'un qui prétend être un ami, mais fait ensuite quelque chose qui cause des problèmes ou du mal à la personne. Judas était l'un des douze disciples de Jésus, mais il a montré aux ennemis de Jésus où ils pouvaient trouver Jésus et l'arrêter. </w:t>
      </w:r>
    </w:p>
    <w:p>
      <w:pPr/>
      <w:r>
        <w:rPr>
          <w:lang w:val="fr_FR" w:bidi="fr_FR"/>
        </w:rPr>
      </w:r>
      <w:r>
        <w:rPr>
          <w:lang w:val="fr_FR" w:bidi="fr_FR"/>
        </w:rPr>
        <w:t xml:space="preserve">Un </w:t>
      </w:r>
      <w:r>
        <w:rPr>
          <w:b/>
          <w:lang w:val="fr_FR" w:bidi="fr_FR"/>
        </w:rPr>
        <w:t>signe</w:t>
      </w:r>
      <w:r>
        <w:rPr>
          <w:lang w:val="fr_FR" w:bidi="fr_FR"/>
        </w:rPr>
        <w:t xml:space="preserve"> est une action ou un événement qui sert de signal. Dans ce cas présent, Judas avait accepté qu'il saluerait Jésus avec un baiser. Le baiser était le signe qui montrait quel homme était Jésus.</w:t>
      </w:r>
    </w:p>
    <w:p>
      <w:pPr/>
      <w:r>
        <w:rPr>
          <w:lang w:val="fr_FR" w:bidi="fr_FR"/>
        </w:rPr>
      </w:r>
      <w:r>
        <w:rPr>
          <w:lang w:val="fr_FR" w:bidi="fr_FR"/>
        </w:rPr>
        <w:t xml:space="preserve">Judas est allé directement vers Jésus et dit « Rabbi », puis il salue Jésus avec un baiser. </w:t>
      </w:r>
      <w:r>
        <w:rPr>
          <w:b/>
          <w:lang w:val="fr_FR" w:bidi="fr_FR"/>
        </w:rPr>
        <w:t>Rabbi</w:t>
      </w:r>
      <w:r>
        <w:rPr>
          <w:lang w:val="fr_FR" w:bidi="fr_FR"/>
        </w:rPr>
        <w:t xml:space="preserve"> est un titre juif qui signifie « mon grand » ou « mon grand enseignant ». Rabbi est un titre qui montre du respect à un enseignant religieux. Dans le livre de Matthieu, Judas est le seul disciple qui appelle Jésus « Rabbi ». Habituellement, les disciples de Jésus auraient salué Jésus en l'appelant « Seigneur », ce qui signifie « maître » ou même « être divin ». Dans d'autres livres de la Bible, les autres disciples appellent aussi Jésus « rabbi » ou « enseignant ». Traduisez Rabbi de la même manière que vous l'avez fait dans les passages précédents. Le mot </w:t>
      </w:r>
      <w:r>
        <w:rPr>
          <w:b/>
          <w:lang w:val="fr_FR" w:bidi="fr_FR"/>
        </w:rPr>
        <w:t>Rabbi</w:t>
      </w:r>
      <w:r>
        <w:rPr>
          <w:lang w:val="fr_FR" w:bidi="fr_FR"/>
        </w:rPr>
        <w:t xml:space="preserve"> se trouve dans le Glossaire principal.</w:t>
      </w:r>
    </w:p>
    <w:p>
      <w:pPr/>
      <w:r>
        <w:rPr>
          <w:lang w:val="fr_FR" w:bidi="fr_FR"/>
        </w:rPr>
      </w:r>
      <w:r>
        <w:rPr>
          <w:lang w:val="fr_FR" w:bidi="fr_FR"/>
        </w:rPr>
        <w:t xml:space="preserve">Les hommes se rassemblent autour de Jésus pour l'arrêter. Ils le </w:t>
      </w:r>
      <w:r>
        <w:rPr>
          <w:b/>
          <w:lang w:val="fr_FR" w:bidi="fr_FR"/>
        </w:rPr>
        <w:t>saisissent</w:t>
      </w:r>
      <w:r>
        <w:rPr>
          <w:lang w:val="fr_FR" w:bidi="fr_FR"/>
        </w:rPr>
        <w:t xml:space="preserve"> et </w:t>
      </w:r>
      <w:r>
        <w:rPr>
          <w:b/>
          <w:lang w:val="fr_FR" w:bidi="fr_FR"/>
        </w:rPr>
        <w:t>posent la main sur</w:t>
      </w:r>
      <w:r>
        <w:rPr>
          <w:lang w:val="fr_FR" w:bidi="fr_FR"/>
        </w:rPr>
        <w:t xml:space="preserve"> Jésus. « S'emparer de » signifie littéralement « poser la main sur lui ». Cela signifie qu'ils l'ont attrapé et l'ont retenu pour qu'il ne puisse pas s'échapper. </w:t>
      </w:r>
    </w:p>
    <w:p>
      <w:pPr/>
      <w:r>
        <w:rPr>
          <w:lang w:val="fr_FR" w:bidi="fr_FR"/>
        </w:rPr>
      </w:r>
      <w:r>
        <w:rPr>
          <w:lang w:val="fr_FR" w:bidi="fr_FR"/>
        </w:rPr>
        <w:t xml:space="preserve">L'un des disciples de Jésus a pris son épée et a coupé l'oreille de l'esclave ou du serviteur du souverain sacrificateur. Le </w:t>
      </w:r>
      <w:r>
        <w:rPr>
          <w:b/>
          <w:lang w:val="fr_FR" w:bidi="fr_FR"/>
        </w:rPr>
        <w:t>souverain sacrificateur</w:t>
      </w:r>
      <w:r>
        <w:rPr>
          <w:lang w:val="fr_FR" w:bidi="fr_FR"/>
        </w:rPr>
        <w:t xml:space="preserve"> était le sacrificateur en chef. Un </w:t>
      </w:r>
      <w:r>
        <w:rPr>
          <w:b/>
          <w:lang w:val="fr_FR" w:bidi="fr_FR"/>
        </w:rPr>
        <w:t>esclave</w:t>
      </w:r>
      <w:r>
        <w:rPr>
          <w:lang w:val="fr_FR" w:bidi="fr_FR"/>
        </w:rPr>
        <w:t xml:space="preserve"> est quelqu'un qui appartient à quelqu'un. Un esclave n'a pas de droits. Traduisez le mot esclave de la même manière que vous l'avez fait auparavant. </w:t>
      </w:r>
      <w:r>
        <w:rPr>
          <w:b/>
          <w:lang w:val="fr_FR" w:bidi="fr_FR"/>
        </w:rPr>
        <w:t>Esclave</w:t>
      </w:r>
      <w:r>
        <w:rPr>
          <w:lang w:val="fr_FR" w:bidi="fr_FR"/>
        </w:rPr>
        <w:t xml:space="preserve"> se trouve dans le Glossaire principal. Jésus dit au disciple de ranger son épée. </w:t>
      </w:r>
    </w:p>
    <w:p>
      <w:pPr/>
      <w:r>
        <w:rPr>
          <w:lang w:val="fr_FR" w:bidi="fr_FR"/>
        </w:rPr>
      </w:r>
      <w:r>
        <w:rPr>
          <w:lang w:val="fr_FR" w:bidi="fr_FR"/>
        </w:rPr>
        <w:t xml:space="preserve">Jésus dit à ses disciples que Dieu est au contrôle, et que Dieu pourrait envoyer « des milliers d'anges » pour les protéger. Certaines traductions utilisent les mots douze « légions » d'anges. Une </w:t>
      </w:r>
      <w:r>
        <w:rPr>
          <w:b/>
          <w:lang w:val="fr_FR" w:bidi="fr_FR"/>
        </w:rPr>
        <w:t>légion</w:t>
      </w:r>
      <w:r>
        <w:rPr>
          <w:lang w:val="fr_FR" w:bidi="fr_FR"/>
        </w:rPr>
        <w:t xml:space="preserve"> fait référence à une unité de soldats dans l'armée romaine. Une légion incluait probablement environ six mille soldats. Jésus dit que Dieu pourrait envoyer plus qu'assez d'anges pour vaincre la foule, mais ce n'est pas le plan de Dieu. </w:t>
      </w:r>
      <w:r>
        <w:rPr>
          <w:b/>
          <w:lang w:val="fr_FR" w:bidi="fr_FR"/>
        </w:rPr>
        <w:t>Légion</w:t>
      </w:r>
      <w:r>
        <w:rPr>
          <w:lang w:val="fr_FR" w:bidi="fr_FR"/>
        </w:rPr>
        <w:t xml:space="preserve"> se trouve dans le Glossaire principal.</w:t>
      </w:r>
    </w:p>
    <w:p>
      <w:pPr/>
      <w:r>
        <w:rPr>
          <w:lang w:val="fr_FR" w:bidi="fr_FR"/>
        </w:rPr>
      </w:r>
      <w:r>
        <w:rPr>
          <w:lang w:val="fr_FR" w:bidi="fr_FR"/>
        </w:rPr>
        <w:t xml:space="preserve">Un </w:t>
      </w:r>
      <w:r>
        <w:rPr>
          <w:b/>
          <w:lang w:val="fr_FR" w:bidi="fr_FR"/>
        </w:rPr>
        <w:t>ange</w:t>
      </w:r>
      <w:r>
        <w:rPr>
          <w:lang w:val="fr_FR" w:bidi="fr_FR"/>
        </w:rPr>
        <w:t xml:space="preserve"> est un être surnaturel et spirituel qui porte des messages entre Dieu et les humains. Traduisez ange de la même manière que vous l'avez fait dans les passages précédents. Le terme </w:t>
      </w:r>
      <w:r>
        <w:rPr>
          <w:b/>
          <w:lang w:val="fr_FR" w:bidi="fr_FR"/>
        </w:rPr>
        <w:t>ange</w:t>
      </w:r>
      <w:r>
        <w:rPr>
          <w:lang w:val="fr_FR" w:bidi="fr_FR"/>
        </w:rPr>
        <w:t xml:space="preserve"> se trouve dans le Glossaire principal. Jésus rappelle à ses disciples que les </w:t>
      </w:r>
      <w:r>
        <w:rPr>
          <w:b/>
          <w:lang w:val="fr_FR" w:bidi="fr_FR"/>
        </w:rPr>
        <w:t>Écritures</w:t>
      </w:r>
      <w:r>
        <w:rPr>
          <w:lang w:val="fr_FR" w:bidi="fr_FR"/>
        </w:rPr>
        <w:t xml:space="preserve"> juives ont déjà déclaré ce qui se produira, et que cela doit être accompli. Traduisez le mot Écritures de la même manière que vous l'avez fait dans les passages précédents. </w:t>
      </w:r>
      <w:r>
        <w:rPr>
          <w:b/>
          <w:lang w:val="fr_FR" w:bidi="fr_FR"/>
        </w:rPr>
        <w:t>Écritures</w:t>
      </w:r>
      <w:r>
        <w:rPr>
          <w:lang w:val="fr_FR" w:bidi="fr_FR"/>
        </w:rPr>
        <w:t xml:space="preserve"> se trouve dans le Glossaire principal.</w:t>
      </w:r>
    </w:p>
    <w:p>
      <w:pPr/>
      <w:r>
        <w:rPr>
          <w:lang w:val="fr_FR" w:bidi="fr_FR"/>
        </w:rPr>
      </w:r>
      <w:r>
        <w:rPr>
          <w:lang w:val="fr_FR" w:bidi="fr_FR"/>
        </w:rPr>
        <w:t xml:space="preserve">Puis Jésus demande à la foule qui l'arrête s'il est un </w:t>
      </w:r>
      <w:r>
        <w:rPr>
          <w:b/>
          <w:lang w:val="fr_FR" w:bidi="fr_FR"/>
        </w:rPr>
        <w:t>révolutionnaire</w:t>
      </w:r>
      <w:r>
        <w:rPr>
          <w:lang w:val="fr_FR" w:bidi="fr_FR"/>
        </w:rPr>
        <w:t xml:space="preserve"> ou s'il dirige une </w:t>
      </w:r>
      <w:r>
        <w:rPr>
          <w:b/>
          <w:lang w:val="fr_FR" w:bidi="fr_FR"/>
        </w:rPr>
        <w:t>rébellion</w:t>
      </w:r>
      <w:r>
        <w:rPr>
          <w:lang w:val="fr_FR" w:bidi="fr_FR"/>
        </w:rPr>
        <w:t xml:space="preserve">. Un révolutionnaire est quelqu'un qui essaie de renverser l'autorité ou le gouvernement. Quand Jésus demande : « Est-ce que je dirige une rébellion ? » Jésus est en train de dire que la foule est venue arrêter Jésus comme s'il était un criminel dangereux ou un hors-la-loi. </w:t>
      </w:r>
    </w:p>
    <w:p>
      <w:pPr/>
      <w:r>
        <w:rPr>
          <w:lang w:val="fr_FR" w:bidi="fr_FR"/>
        </w:rPr>
      </w:r>
      <w:r>
        <w:rPr>
          <w:lang w:val="fr_FR" w:bidi="fr_FR"/>
        </w:rPr>
        <w:t xml:space="preserve">Jésus dit qu'il enseignait dans le </w:t>
      </w:r>
      <w:r>
        <w:rPr>
          <w:b/>
          <w:lang w:val="fr_FR" w:bidi="fr_FR"/>
        </w:rPr>
        <w:t>temple</w:t>
      </w:r>
      <w:r>
        <w:rPr>
          <w:lang w:val="fr_FR" w:bidi="fr_FR"/>
        </w:rPr>
        <w:t xml:space="preserve">. Cela signifie qu'il enseignait dans les parvis du temple. Traduisez cela de la même manière que vous l'avez fait dans les passages précédents. </w:t>
      </w:r>
      <w:r>
        <w:rPr>
          <w:b/>
          <w:lang w:val="fr_FR" w:bidi="fr_FR"/>
        </w:rPr>
        <w:t>Temple</w:t>
      </w:r>
      <w:r>
        <w:rPr>
          <w:lang w:val="fr_FR" w:bidi="fr_FR"/>
        </w:rPr>
        <w:t xml:space="preserve"> se trouve dans le Glossaire principal.</w:t>
      </w:r>
    </w:p>
    <w:p>
      <w:pPr/>
      <w:r>
        <w:rPr>
          <w:lang w:val="fr_FR" w:bidi="fr_FR"/>
        </w:rPr>
      </w:r>
      <w:r>
        <w:rPr>
          <w:lang w:val="fr_FR" w:bidi="fr_FR"/>
        </w:rPr>
        <w:t xml:space="preserve">Jésus dit que tout ce qui se produira servira à accomplir ce que les </w:t>
      </w:r>
      <w:r>
        <w:rPr>
          <w:b/>
          <w:lang w:val="fr_FR" w:bidi="fr_FR"/>
        </w:rPr>
        <w:t>prophètes</w:t>
      </w:r>
      <w:r>
        <w:rPr>
          <w:lang w:val="fr_FR" w:bidi="fr_FR"/>
        </w:rPr>
        <w:t xml:space="preserve"> ont dit qui se produirait il y a longtemps. Les paroles des prophètes sont enregistrées dans les Écritures juives. Un prophète est quelqu'un qui a reçu un message de la part de Dieu en donnant des informations sur ce qui se produira à un moment futur. Traduisez le mot prophète de la même manière que vous l'avez fait dans les passages précédents. Le mot </w:t>
      </w:r>
      <w:r>
        <w:rPr>
          <w:b/>
          <w:lang w:val="fr_FR" w:bidi="fr_FR"/>
        </w:rPr>
        <w:t>prophète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26:57–68</w:t>
      </w:r>
      <w:r>
        <w:rPr>
          <w:lang w:val="fr_FR" w:bidi="fr_FR"/>
        </w:rPr>
      </w:r>
    </w:p>
    <w:p>
      <w:pPr>
        <w:pStyle w:val="Heading3"/>
      </w:pPr>
      <w:r>
        <w:rPr>
          <w:lang w:val="fr_FR" w:bidi="fr_FR"/>
        </w:rPr>
        <w:t>Écouter et Cœur</w:t>
      </w:r>
    </w:p>
    <w:p>
      <w:pPr/>
      <w:r>
        <w:rPr>
          <w:lang w:val="fr_FR" w:bidi="fr_FR"/>
        </w:rPr>
      </w:r>
      <w:r>
        <w:rPr>
          <w:lang w:val="fr_FR" w:bidi="fr_FR"/>
        </w:rPr>
        <w:t>Écoutez Matthieu 26.57–68.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Jésus a été arrêté par une foule. Ce passage le suit immédiatement. La foule a emmené Jésus. Ils quittent l'oliveraie sur le mont des Oliviers et retournent à travers la vallée vers Jérusalem. </w:t>
      </w:r>
    </w:p>
    <w:p>
      <w:pPr/>
      <w:r>
        <w:rPr>
          <w:lang w:val="fr_FR" w:bidi="fr_FR"/>
        </w:rPr>
      </w:r>
      <w:r>
        <w:rPr>
          <w:lang w:val="fr_FR" w:bidi="fr_FR"/>
        </w:rPr>
        <w:t>La foule a emmené Jésus dans la maison de Caïphe, le souverain sacrificateur. Le souverain sacrificateur était le sacrificateur qui régnait sur tous les autres chefs religieux juifs. Souverain sacrificateur signifie littéralement « le sacrificateur le plus important ». Le souverain sacrificateur régnait sur le conseil juif. Il conduirait donc le procès de Jésus. Les docteurs de la loi, qui sont parfois appelés scribes, et les anciens, étaient rassemblés dans la maison de Caïphe.</w:t>
      </w:r>
    </w:p>
    <w:p>
      <w:pPr/>
      <w:r>
        <w:rPr>
          <w:lang w:val="fr_FR" w:bidi="fr_FR"/>
        </w:rPr>
      </w:r>
      <w:r>
        <w:rPr>
          <w:lang w:val="fr_FR" w:bidi="fr_FR"/>
        </w:rPr>
        <w:t xml:space="preserve">Quand tous ces groupes de personnes se réunissent (les sacrificateurs, les docteurs de la loi et les anciens), on appelait cela le Sanhédrin. C'était le corps dirigeant pour le peuple juif. Ils peuvent se prononcer sur presque n'importe quoi, que ce soit au sujet de la communauté ou de la religion. La seule chose qu'ils ne pouvaient pas faire était de condamner quelqu'un à mort. Un tribunal romain était le seul lieu où quelqu'un pouvait être condamné à mort. Le sanhédrin se réunissait généralement ailleurs quand il se réunissait formellement. Dans cette histoire, ils se réunissent dans la maison de Caïphe. Selon la loi juive, un procès ne pouvait pas se tenir la nuit. Lorsque des accusations étaient portées contre quelqu'un qui pourraient le condamner à mort, le procès devait se tenir sur deux jours. Tout témoin devait être interrogé en privé. Le sanhédrin a ignoré toutes ces règles pour le procès de Jésus. Peut-être que cela montre à quelle vitesse et avec quel degré de secret ceux qui sont en autorité voulaient arrêter et juger Jésus. Le sanhédrin attendait Jésus tous ensemble. </w:t>
      </w:r>
    </w:p>
    <w:p>
      <w:pPr/>
      <w:r>
        <w:rPr>
          <w:lang w:val="fr_FR" w:bidi="fr_FR"/>
        </w:rPr>
      </w:r>
      <w:r>
        <w:rPr>
          <w:lang w:val="fr_FR" w:bidi="fr_FR"/>
        </w:rPr>
        <w:t xml:space="preserve">Arrêtez-vous un moment et discutez avec vos équipes de traduction : Par qui les personnes dans votre région sont-elles gouvernées, et comment ? Expliquez qui dans votre culture est responsable de s'assurer que les gens suivent les pratiques culturelles et qui est responsable de l'application de la loi. </w:t>
      </w:r>
    </w:p>
    <w:p>
      <w:pPr/>
      <w:r>
        <w:rPr>
          <w:lang w:val="fr_FR" w:bidi="fr_FR"/>
        </w:rPr>
      </w:r>
      <w:r>
        <w:rPr>
          <w:lang w:val="fr_FR" w:bidi="fr_FR"/>
        </w:rPr>
        <w:t xml:space="preserve">Il y a une deuxième partie de l'histoire dans ce passage. Pierre suivait à distance. Pierre se tient suffisamment près pour voir où va Jésus, mais Pierre ne veut pas attirer l'attention sur lui-même. Il est monté directement dans la cour de la maison de Caïphe. La cour serait une zone non couverte de la maison où n'importe qui pourrait accéder. Pierre s'est assis avec le garde pour voir quelle était l'issue du procès de Jésus. Jésus est à l'intérieur de la maison et Pierre se trouve dans la cour juste à l'extérieur de la maison. </w:t>
      </w:r>
    </w:p>
    <w:p>
      <w:pPr/>
      <w:r>
        <w:rPr>
          <w:lang w:val="fr_FR" w:bidi="fr_FR"/>
        </w:rPr>
      </w:r>
      <w:r>
        <w:rPr>
          <w:lang w:val="fr_FR" w:bidi="fr_FR"/>
        </w:rPr>
        <w:t xml:space="preserve">Arrêtez-vous ici et montrez à votre équipe de traduction une image d'une maison avec une cour. Montrez-leur l'intérieur de la maison où Jésus était détenu et le parvis où Pierre attendait. </w:t>
      </w:r>
    </w:p>
    <w:p>
      <w:pPr/>
      <w:r>
        <w:rPr>
          <w:lang w:val="fr_FR" w:bidi="fr_FR"/>
        </w:rPr>
      </w:r>
      <w:r>
        <w:rPr>
          <w:lang w:val="fr_FR" w:bidi="fr_FR"/>
        </w:rPr>
        <w:t xml:space="preserve">Lors de la réunion du sanhédrin, les chefs des sacrificateurs et tout le conseil essayaient de trouver des personnes qui donneraient un faux témoignage pour pouvoir mettre Jésus à mort. À ce stade, le sanhédrin n'avait pas une accusation avec laquelle il pouvait accuser Jésus. Ils essayaient d'inventer une fausse accusation, ce qui explique pourquoi ils cherchaient de faux témoins. Les faux témoins sont des personnes qui mentiraient au sujet de ce que Jésus a dit ou a fait. La loi juive exigeait que deux témoins disent la même chose pour qu'une accusation soit apportée. Les membres du sanhédrin savaient déjà de quoi ils voulaient accuser Jésus ; ils cherchaient de faux témoins pour pouvoir accuser Jésus de ce qu'ils avaient déjà décidé. Il y avait beaucoup de témoins, mais ce qu'ils disaient au sujet de Jésus n'était pas en accord les uns avec les autres. </w:t>
      </w:r>
    </w:p>
    <w:p>
      <w:pPr/>
      <w:r>
        <w:rPr>
          <w:lang w:val="fr_FR" w:bidi="fr_FR"/>
        </w:rPr>
      </w:r>
      <w:r>
        <w:rPr>
          <w:lang w:val="fr_FR" w:bidi="fr_FR"/>
        </w:rPr>
        <w:t xml:space="preserve">Arrêtez-vous un moment. Discutez de la façon dont les procès sont effectués dans votre région. Discutez de qui parlerait et de ce dont ils seraient responsables. </w:t>
      </w:r>
    </w:p>
    <w:p>
      <w:pPr/>
      <w:r>
        <w:rPr>
          <w:lang w:val="fr_FR" w:bidi="fr_FR"/>
        </w:rPr>
      </w:r>
      <w:r>
        <w:rPr>
          <w:lang w:val="fr_FR" w:bidi="fr_FR"/>
        </w:rPr>
        <w:t xml:space="preserve">Enfin, deux hommes ont dit que Jésus avait dit qu'il pouvait détruire le temple de Dieu et le reconstruire en trois jours. C'est une déclaration sérieuse contre Jésus. Dans cette région du monde, c'était un crime de détruire un lieu de culte. Les autorités tueraient quelqu'un qui détruisait un lieu de culte. Cette affirmation était fausse également. Jésus n'avait pas dit qu'il détruirait le temple, mais il avait dit que quelqu'un détruirait le temple un jour. Jésus avait aussi dit « ce temple », ce qui signifie que lui-même serait détruit, et serait ensuite restauré trois jours plus tard. Jésus expliquait qu'après sa mort, il serait ressuscité d'entre les morts, il serait restauré, après trois jours. Les hommes qui accusaient Jésus et les membres du sanhédrin ont pris les paroles de Jésus et les ont manipulées pour signifier quelque chose de différent de ce que Jésus voulait dire. </w:t>
      </w:r>
    </w:p>
    <w:p>
      <w:pPr/>
      <w:r>
        <w:rPr>
          <w:lang w:val="fr_FR" w:bidi="fr_FR"/>
        </w:rPr>
      </w:r>
      <w:r>
        <w:rPr>
          <w:lang w:val="fr_FR" w:bidi="fr_FR"/>
        </w:rPr>
        <w:t>Arrêtez-vous ici et discutez en tant qu'équipe de traduction : Comment les gens font-ils le procès de criminels dans votre culture ? Qui dirige les procès ? De combien de témoins avez-vous besoin lors des procès ?</w:t>
      </w:r>
    </w:p>
    <w:p>
      <w:pPr/>
      <w:r>
        <w:rPr>
          <w:lang w:val="fr_FR" w:bidi="fr_FR"/>
        </w:rPr>
      </w:r>
      <w:r>
        <w:rPr>
          <w:lang w:val="fr_FR" w:bidi="fr_FR"/>
        </w:rPr>
        <w:t>Maintenant, pour la première fois le souverain sacrificateur, c'est-à-dire le sacrificateur en chef, se leve. En se levant, le souverain sacrificateur montre qu'il est sur le point de prendre le contrôle, et il parlera et interrogera Jésus. Il pose à Jésus deux questions : « Eh bien, ne vas-tu pas répondre à ces accusations ? Qu'as-tu à répondre en ta faveur ? » Le souverain sacrificateur ne demande pas à Jésus de donner des informations au sujet de chacune de ces questions. Le souverain sacrificateur veut voir si Jésus niera ce que les témoins ont dit ou s'il s'expliquera lui-même. Le souverain sacrificateur rend clair qu'il s'attend à ce que Jésus réponde.</w:t>
      </w:r>
    </w:p>
    <w:p>
      <w:pPr/>
      <w:r>
        <w:rPr>
          <w:lang w:val="fr_FR" w:bidi="fr_FR"/>
        </w:rPr>
      </w:r>
      <w:r>
        <w:rPr>
          <w:lang w:val="fr_FR" w:bidi="fr_FR"/>
        </w:rPr>
        <w:t xml:space="preserve">Il est surprenant que Jésus n'ait rien dit. Jésus est resté silencieux, même si la loi l'exigeait de répondre. Le silence de Jésus ne signifie pas qu'il est coupable. Dans certaines cultures, une personne qui reste silencieuse serait considérée comme coupable car elle ne se défend pas. Il est intéressant que le prophète Ésaïe ait dit que le Messie irait vers sa mort sans se défendre. Jésus n'était pas coupable. Jésus n'avait pas peur. Jésus a laissé les événements se produire car Dieu avait dit qu'ils se produiraient. Le souverain sacrificateur ne s'attendait pas à ce que Jésus se comporte de cette manière. </w:t>
      </w:r>
    </w:p>
    <w:p>
      <w:pPr/>
      <w:r>
        <w:rPr>
          <w:lang w:val="fr_FR" w:bidi="fr_FR"/>
        </w:rPr>
      </w:r>
      <w:r>
        <w:rPr>
          <w:lang w:val="fr_FR" w:bidi="fr_FR"/>
        </w:rPr>
        <w:t xml:space="preserve">Dans votre culture, si quelqu'un reste silencieux dans un tribunal et ne répond pas aux questions, comment est-il vu ? Seraient-ils considérés comme coupables ou innocents ? Comment vous attendriez-vous à ce qu'une personne innocente se comporte dans un tribunal ? </w:t>
      </w:r>
    </w:p>
    <w:p>
      <w:pPr/>
      <w:r>
        <w:rPr>
          <w:lang w:val="fr_FR" w:bidi="fr_FR"/>
        </w:rPr>
      </w:r>
      <w:r>
        <w:rPr>
          <w:lang w:val="fr_FR" w:bidi="fr_FR"/>
        </w:rPr>
        <w:t xml:space="preserve">Le souverain sacrificateur dit ensuite à Jésus : « Je l'exige, au nom du Dieu vivant : dis-nous si tu es le Messie, le Fils de Dieu ». Cette question est la partie cruciale du procès de Jésus. Les prophètes avaient dit au peuple juif que Dieu détruirait le temple. Ils disent aussi que le Messie remplacerait le temple par un nouveau temple parfait. Le souverain sacrificateur ne croyait pas que Jésus était le Messie. Si Jésus prétendait être le Messie, le souverain sacrificateur considérerait cela comme très mal. Le souverain sacrificateur veut que Jésus déclare s'il est le Messie, le Fils de Dieu. </w:t>
      </w:r>
    </w:p>
    <w:p>
      <w:pPr/>
      <w:r>
        <w:rPr>
          <w:lang w:val="fr_FR" w:bidi="fr_FR"/>
        </w:rPr>
      </w:r>
      <w:r>
        <w:rPr>
          <w:lang w:val="fr_FR" w:bidi="fr_FR"/>
        </w:rPr>
        <w:t>Cette fois-ci Jésus répond. Jésus est très clair. Jésus dit : « Tu l'as dit » ou « Tu l'as bien dit ».</w:t>
      </w:r>
    </w:p>
    <w:p>
      <w:pPr/>
      <w:r>
        <w:rPr>
          <w:lang w:val="fr_FR" w:bidi="fr_FR"/>
        </w:rPr>
      </w:r>
      <w:r>
        <w:rPr>
          <w:lang w:val="fr_FR" w:bidi="fr_FR"/>
        </w:rPr>
        <w:t xml:space="preserve">Jésus continue ensuite de clarifier sa déclaration. Jésus a dit qu'il est le Messie, le Fils de Dieu, mais il explique maintenant que ce n'est pas de la manière qu'ils le comprennent. Jésus poursuit : « Et dans l'avenir vous verrez le Fils de l'homme assis dans le lieu de la puissance à la main droite de Dieu et venir sur les nuées du ciel ». Jésus cite les Psaumes et le prophète Daniel. Les Psaumes déclarent que Dieu dit que son Messie s'assiéra au lieu d'honneur, à côté de Dieu, à la main droite de Dieu. Le prophète Daniel parle de quelqu'un qui ressemble à un Fils de l'homme qui vient sur les nuées. Jésus dit qu'un jour il prouvera qu'il est le Messie, le Fils de Dieu, quand il reviendra en puissance plus tard. Quand Jésus dit qu'un jour ils verront le Fils de l'homme assis dans le lieu d'honneur, il dit qu'un jour il aura toute autorité de la part de Dieu. C'est intéressant, parce que Jésus le dit dans un tribunal qui croit qu'ils ont une autorité de la part de Dieu. </w:t>
      </w:r>
    </w:p>
    <w:p>
      <w:pPr/>
      <w:r>
        <w:rPr>
          <w:lang w:val="fr_FR" w:bidi="fr_FR"/>
        </w:rPr>
      </w:r>
      <w:r>
        <w:rPr>
          <w:lang w:val="fr_FR" w:bidi="fr_FR"/>
        </w:rPr>
        <w:t xml:space="preserve">Le souverain sacrificateur était choqué et horrifié par ce que Jésus avait dit. Le souverain sacrificateur a déchiré ses robes, c'est-à-dire ses vêtements extérieurs, et a dit « blasphème ! » Quand une accusation de blasphème est portée contre quelqu'un dans un tribunal juif, les juges se tiennent tous debout et font une déchirure dans un morceau de leurs vêtements qu'ils ne sont pas autorisés à réparer. C'est un signe qui exprime la colère et l'horreur devant le blasphème. Blasphémer, c'est déshonorer Dieu et retirer à Dieu une partie de sa majesté. C'est insulter Dieu. Le sanhédrin ne croit pas que Jésus est le Messie, ce qui explique pourquoi il appelle cela un blasphème. </w:t>
      </w:r>
    </w:p>
    <w:p>
      <w:pPr/>
      <w:r>
        <w:rPr>
          <w:lang w:val="fr_FR" w:bidi="fr_FR"/>
        </w:rPr>
      </w:r>
      <w:r>
        <w:rPr>
          <w:lang w:val="fr_FR" w:bidi="fr_FR"/>
        </w:rPr>
        <w:t>Le souverain sacrificateur demande au reste du sanhédrin quel est leur verdict. Ils crient tous « coupable ! » et disent « Il devrait mourir. » Tous les membres du sanhédrin sont unis dans leur verdict. Ils disent que Jésus mérite la peine de mort. Dans les Écritures, la pénalité pour blasphème est que quelqu'un jette des pierres ou des rochers sur la personne coupable jusqu'à ce que la personne coupable soit morte. Cependant, sous la loi romaine, le sanhédrin ne peut pas le faire ou exiger que c'est ainsi que Jésus devrait mourir. Seuls les fonctionnaires romains pouvaient exécuter la peine de mort.</w:t>
      </w:r>
    </w:p>
    <w:p>
      <w:pPr/>
      <w:r>
        <w:rPr>
          <w:lang w:val="fr_FR" w:bidi="fr_FR"/>
        </w:rPr>
      </w:r>
      <w:r>
        <w:rPr>
          <w:lang w:val="fr_FR" w:bidi="fr_FR"/>
        </w:rPr>
        <w:t>Arrêtez-vous un moment et discutez avec votre équipe de traduction : Dans votre culture, comment les gens réagissent-ils si quelqu'un blasphème, ou déshonore Dieu ? Si on entend quelqu'un blasphémer, quel genre de punition pourrait-il s'attendre à recevoir ?</w:t>
      </w:r>
    </w:p>
    <w:p>
      <w:pPr/>
      <w:r>
        <w:rPr>
          <w:lang w:val="fr_FR" w:bidi="fr_FR"/>
        </w:rPr>
      </w:r>
      <w:r>
        <w:rPr>
          <w:lang w:val="fr_FR" w:bidi="fr_FR"/>
        </w:rPr>
        <w:t xml:space="preserve">Ce qui suit est choquant. Le sanhédrin, qui est censé faire respecter la loi et être les meilleurs membres de la société, semble devenir comme une foule folle et agir en abusant physiquement de Jésus et en l'insultant. Ils crachent au visage de Jésus et le battent avec leurs poings. Certains d'entre eux le giflent. Ils se moquent ensuite de lui en lui demandant de prophétiser qui l'avait frappé. Le sanhédrin rejetait complètement Jésus et ses revendications. </w:t>
      </w:r>
      <w:r>
        <w:rPr>
          <w:lang w:val="fr_FR" w:bidi="fr_FR"/>
        </w:rPr>
      </w:r>
    </w:p>
    <w:p>
      <w:pPr>
        <w:pStyle w:val="Heading3"/>
      </w:pPr>
      <w:r>
        <w:rPr>
          <w:lang w:val="fr_FR" w:bidi="fr_FR"/>
        </w:rPr>
        <w:t>Définir les Scènes</w:t>
      </w:r>
    </w:p>
    <w:p>
      <w:pPr/>
      <w:r>
        <w:rPr>
          <w:lang w:val="fr_FR" w:bidi="fr_FR"/>
        </w:rPr>
      </w:r>
      <w:r>
        <w:rPr>
          <w:lang w:val="fr_FR" w:bidi="fr_FR"/>
        </w:rPr>
        <w:t>Écoutez un enregistrement de Matthieu 26:57–68 dans la traduction la plus facile à comprendre.</w:t>
      </w:r>
    </w:p>
    <w:p>
      <w:pPr/>
      <w:r>
        <w:rPr>
          <w:lang w:val="fr_FR" w:bidi="fr_FR"/>
        </w:rPr>
      </w:r>
      <w:r>
        <w:rPr>
          <w:lang w:val="fr_FR" w:bidi="fr_FR"/>
        </w:rPr>
        <w:t>Dans cette étape, le groupe définira les scènes, les personnages et le cadre de ce passage. Ensuite, le groupe visualisera le passage.</w:t>
      </w:r>
    </w:p>
    <w:p>
      <w:pPr/>
      <w:r>
        <w:rPr>
          <w:lang w:val="fr_FR" w:bidi="fr_FR"/>
        </w:rPr>
      </w:r>
      <w:r>
        <w:rPr>
          <w:lang w:val="fr_FR" w:bidi="fr_FR"/>
        </w:rPr>
        <w:t>Ce passage comporte 4 scènes.</w:t>
      </w:r>
    </w:p>
    <w:p>
      <w:pPr/>
      <w:r>
        <w:rPr>
          <w:lang w:val="fr_FR" w:bidi="fr_FR"/>
        </w:rPr>
      </w:r>
      <w:r>
        <w:rPr>
          <w:b/>
          <w:lang w:val="fr_FR" w:bidi="fr_FR"/>
        </w:rPr>
        <w:t>Dans la première partie :</w:t>
      </w:r>
      <w:r>
        <w:rPr>
          <w:lang w:val="fr_FR" w:bidi="fr_FR"/>
        </w:rPr>
        <w:t xml:space="preserve"> La foule conduit Jésus dans la maison de Caïphe, le souverain sacrificateur. Pierre suit derrière. Pierre attend dans la cour de la maison de Caïphe. </w:t>
      </w:r>
    </w:p>
    <w:p>
      <w:pPr/>
      <w:r>
        <w:rPr>
          <w:lang w:val="fr_FR" w:bidi="fr_FR"/>
        </w:rPr>
      </w:r>
      <w:r>
        <w:rPr>
          <w:b/>
          <w:lang w:val="fr_FR" w:bidi="fr_FR"/>
        </w:rPr>
        <w:t>Dans la deuxième partie :</w:t>
      </w:r>
      <w:r>
        <w:rPr>
          <w:lang w:val="fr_FR" w:bidi="fr_FR"/>
        </w:rPr>
        <w:t xml:space="preserve"> Jésus est devant le sanhédrin. Divers témoins apportent un faux témoignage, mais aucune de leurs histoires ne concordait. Enfin, deux témoins qui disent la même chose sont trouvés. Le souverain sacrificateur interroge Jésus. Jésus reste silencieux.</w:t>
      </w:r>
    </w:p>
    <w:p>
      <w:pPr/>
      <w:r>
        <w:rPr>
          <w:lang w:val="fr_FR" w:bidi="fr_FR"/>
        </w:rPr>
      </w:r>
      <w:r>
        <w:rPr>
          <w:b/>
          <w:lang w:val="fr_FR" w:bidi="fr_FR"/>
        </w:rPr>
        <w:t>Dans la troisième partie :</w:t>
      </w:r>
      <w:r>
        <w:rPr>
          <w:lang w:val="fr_FR" w:bidi="fr_FR"/>
        </w:rPr>
        <w:t xml:space="preserve"> Le souverain sacrificateur interroge de nouveau Jésus. Cette fois-ci Jésus répond clairement qu'il est le Messie. Le souverain sacrificateur prétend que Jésus a blasphémé et fait une déchirure dans son vêtement. Tout le sanhédrin est horrifié et en colère. Ils déclarent que Jésus mérite de mourir. </w:t>
      </w:r>
    </w:p>
    <w:p>
      <w:pPr/>
      <w:r>
        <w:rPr>
          <w:lang w:val="fr_FR" w:bidi="fr_FR"/>
        </w:rPr>
      </w:r>
      <w:r>
        <w:rPr>
          <w:b/>
          <w:lang w:val="fr_FR" w:bidi="fr_FR"/>
        </w:rPr>
        <w:t>Dans la quatrième partie :</w:t>
      </w:r>
      <w:r>
        <w:rPr>
          <w:lang w:val="fr_FR" w:bidi="fr_FR"/>
        </w:rPr>
        <w:t xml:space="preserve"> Les membres du sanhédrin crachent sur Jésus. Ils le battent avec leurs poings et se moquent de Jésus.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gardes qui se tiennent dans la cour du souverain sacrificateur</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membres du sanhédrin. Cela inclut les docteurs de la loi, les chefs des sacrificateurs et les anciens du peuple juif</w:t>
      </w:r>
    </w:p>
    <w:p>
      <w:pPr>
        <w:pStyle w:val="ListBullet"/>
        <w:spacing w:line="240" w:lineRule="auto"/>
        <w:ind w:left="720"/>
      </w:pPr>
      <w:r>
        <w:rPr>
          <w:lang w:val="fr_FR" w:bidi="fr_FR"/>
        </w:rPr>
      </w:r>
      <w:r>
        <w:rPr>
          <w:lang w:val="fr_FR" w:bidi="fr_FR"/>
        </w:rPr>
        <w:t>Les faux témoins</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 xml:space="preserve">Il est important de se rappeler que dans le passage précédent il faisait nuit, et que le cadre est donc sombre. Jésus a été arrêté par une foule d'hommes dans une oliveraie appelée Gethsémané. Nous savons qu'il s'agit d'une grande foule, suffisamment grande pour arrêter Jésus facilement, mais pas trop de personnes pour attirer l'attention sur elles-mêmes. La foule s'est rassemblée autour de Jésus et l'a arrêté. Les disciples de Jésus ont vu Jésus se faire arrêter. Tous les disciples se sont enfuis, sauf Pierre, que nous verrons suivre derrière la foule pour voir où Jésus était emmené. </w:t>
      </w:r>
    </w:p>
    <w:p>
      <w:pPr/>
      <w:r>
        <w:rPr>
          <w:lang w:val="fr_FR" w:bidi="fr_FR"/>
        </w:rPr>
      </w:r>
      <w:r>
        <w:rPr>
          <w:lang w:val="fr_FR" w:bidi="fr_FR"/>
        </w:rPr>
        <w:t xml:space="preserve">Il y a deux parties de la scène qui se produisent en même temps. Le souverain sacrificateur, les docteurs de la loi et les anciens du peuple juif se rassemblent dans la maison de Caïphe. En même temps, la foule arrête Jésus et l'amène dans la maison de Caïphe. </w:t>
      </w:r>
    </w:p>
    <w:p>
      <w:pPr/>
      <w:r>
        <w:rPr>
          <w:lang w:val="fr_FR" w:bidi="fr_FR"/>
        </w:rPr>
      </w:r>
      <w:r>
        <w:rPr>
          <w:lang w:val="fr_FR" w:bidi="fr_FR"/>
        </w:rPr>
        <w:t xml:space="preserve">L'histoire commence avec la foule qui fait marcher Jésus depuis le mont des Oliviers, à travers la vallée, vers Jérusalem. Bien que nous ayons l'impression que la foule est chaotique, ils ne veulent pas attirer trop l'attention sur eux-mêmes. Ils emmènent Jésus dans la maison de Caïphe, le souverain sacrificateur. </w:t>
      </w:r>
    </w:p>
    <w:p>
      <w:pPr/>
      <w:r>
        <w:rPr>
          <w:lang w:val="fr_FR" w:bidi="fr_FR"/>
        </w:rPr>
      </w:r>
      <w:r>
        <w:rPr>
          <w:lang w:val="fr_FR" w:bidi="fr_FR"/>
        </w:rPr>
        <w:t xml:space="preserve">Alors que Jésus se faisait arrêter, le sanhédrin, le conseil juif, s'était rassemblé dans la maison du souverain sacrificateur. Les membres du sanhédrin incluaient le souverain sacrificateur, les enseignants de la loi religieuse, les chefs des sacrificateurs et les anciens du peuple juif. Dans la pièce, les membres du sanhédrin sont probablement assis dans un arc de cercle, c'est-à-dire un demi-cercle. Le souverain sacrificateur s'asseyait au lieu le plus élevé entre les deux moitiés du demi-cercle. Au milieu du demi-cercle se trouvaient de faux témoins prêts à dire des mensonges au sujet de Jésus. La foule a apporté Jésus dans la pièce où le sanhédrin attendait. Jésus devrait s'asseoir au milieu du demi-cercle sur une chaise. </w:t>
      </w:r>
    </w:p>
    <w:p>
      <w:pPr/>
      <w:r>
        <w:rPr>
          <w:lang w:val="fr_FR" w:bidi="fr_FR"/>
        </w:rPr>
      </w:r>
      <w:r>
        <w:rPr>
          <w:lang w:val="fr_FR" w:bidi="fr_FR"/>
        </w:rPr>
        <w:t xml:space="preserve">Arrêtez-vous un moment. Dans votre langue, comment décririez-vous la réunion du sanhédrin et ceux qui étaient présents ? </w:t>
      </w:r>
    </w:p>
    <w:p>
      <w:pPr/>
      <w:r>
        <w:rPr>
          <w:lang w:val="fr_FR" w:bidi="fr_FR"/>
        </w:rPr>
      </w:r>
      <w:r>
        <w:rPr>
          <w:lang w:val="fr_FR" w:bidi="fr_FR"/>
        </w:rPr>
        <w:t xml:space="preserve">Pierre avait suivi la foule à distance, tout le long du chemin entre l'oliveraie et la maison du souverain sacrificateur. Pierre ne voulait pas que les gens le voient. Il suivait donc à distance. Pierre a vu la foule emmener Jésus dans la maison du souverain sacrificateur. Pierre a attendu dans la cour de la maison. Pierre s'est assis avec les gardes pour attendre de voir l'issue du procès. </w:t>
      </w:r>
    </w:p>
    <w:p>
      <w:pPr/>
      <w:r>
        <w:rPr>
          <w:lang w:val="fr_FR" w:bidi="fr_FR"/>
        </w:rPr>
      </w:r>
      <w:r>
        <w:rPr>
          <w:lang w:val="fr_FR" w:bidi="fr_FR"/>
        </w:rPr>
        <w:t xml:space="preserve">Arrêtez-vous un moment. Regardez l'image de ce à quoi pourrait ressembler une cour à l'extérieur d'une maison. </w:t>
      </w:r>
    </w:p>
    <w:p>
      <w:pPr/>
      <w:r>
        <w:rPr>
          <w:lang w:val="fr_FR" w:bidi="fr_FR"/>
        </w:rPr>
      </w:r>
      <w:r>
        <w:rPr>
          <w:lang w:val="fr_FR" w:bidi="fr_FR"/>
        </w:rPr>
        <w:t xml:space="preserve">Il est important de se rappeler que la loi juive exigeait que deux témoins ou plus soient d'accord afin de porter un jugement. Tout le conseil a essayé de trouver deux témoins qui pouvaient être d'accord avec ce qu'ils disaient au sujet de Jésus. Cependant, les récits des faux témoins ne concordaient pas. Certains des récits que les témoins ont donnés se contredisaient peut-être les uns les autres, ou les récits ne concordaient pas avec ce que Jésus était censé avoir dit. </w:t>
      </w:r>
    </w:p>
    <w:p>
      <w:pPr/>
      <w:r>
        <w:rPr>
          <w:lang w:val="fr_FR" w:bidi="fr_FR"/>
        </w:rPr>
      </w:r>
      <w:r>
        <w:rPr>
          <w:lang w:val="fr_FR" w:bidi="fr_FR"/>
        </w:rPr>
        <w:t xml:space="preserve">Enfin, deux témoins disent : « Cet homme a dit : "Je suis capable de détruire le temple de Dieu et de le reconstruire en trois jours." » À ce moment-là, le souverain sacrificateur se lève. Lorsque le souverain sacrificateur se levait, cela montrait qu'il était sur le point de prendre le contrôle de la situation. Il veut que tout le monde l'écoute. Le souverain sacrificateur est probablement descendu dans le lieu entre les deux moitiés du demi-cercle. C'est là que se trouvait Jésus. Le souverain sacrificateur a probablement fait cela pour que tout le monde puisse le voir et l'entendre clairement. Le souverain sacrificateur demande à Jésus : « Eh bien, ne vas-tu pas répondre à ces accusations ? Qu'as-tu à répondre en ta faveur ? » Le souverain sacrificateur pense que Jésus est en train de dire qu'il détruira le temple qui se trouve à Jérusalem. Jésus reste complètement silencieux. Jésus laisse les événements se dérouler. Jésus a précédemment dit à ses disciples ce qui devait se produire. Jésus sait qu'il pourrait faire quelque chose au sujet de ce qui se passe, mais il accomplit la volonté de Dieu. Les prophètes ont dit qu'il resterait silencieux devant ses accusateurs, et c'est exactement ce que fait Jésus ici. </w:t>
      </w:r>
    </w:p>
    <w:p>
      <w:pPr/>
      <w:r>
        <w:rPr>
          <w:lang w:val="fr_FR" w:bidi="fr_FR"/>
        </w:rPr>
      </w:r>
      <w:r>
        <w:rPr>
          <w:lang w:val="fr_FR" w:bidi="fr_FR"/>
        </w:rPr>
        <w:t xml:space="preserve">Le souverain sacrificateur dit ensuite : « Je te l'ordonne, au nom du Dieu vivant : dis-nous si tu es le Messie, le Fils de Dieu ». Le souverain sacrificateur demande à Jésus la même chose de deux manières. Le souverain sacrificateur demande à Jésus s'il est le Sauveur promis. Le souverain sacrificateur veut désespérément accuser Jésus. Il utilise donc le langage le plus extrême. Il exige une réponse en vertu des anciennes lois juives. </w:t>
      </w:r>
    </w:p>
    <w:p>
      <w:pPr/>
      <w:r>
        <w:rPr>
          <w:lang w:val="fr_FR" w:bidi="fr_FR"/>
        </w:rPr>
      </w:r>
      <w:r>
        <w:rPr>
          <w:lang w:val="fr_FR" w:bidi="fr_FR"/>
        </w:rPr>
        <w:t xml:space="preserve">Jésus répond : « Tu l'as dit ». Jésus dit au souverain sacrificateur : « C'est ta façon à toi de le dire ». Jésus dit que bien que ce soit le cas, le souverain sacrificateur interprétera la réponse de Jésus de la mauvaise manière. Ou bien Jésus veut dire : « C'est ta façon de le dire, mais je ne suis pas nécessairement d'accord. » Jésus poursuit : « Et dans l'avenir vous verrez le Fils de l'homme assis dans le lieu de la puissance à la main droite de Dieu et venir sur les nuées du ciel ». Ces deux images se trouvent toutes deux dans la même phrase, ce qui conduit peut-être à la question de savoir comment Jésus peut s'asseoir à la main droite de Dieu et en même temps venir sur les nuées du ciel. Une façon de le comprendre serait peut-être de dire : « Vous verrez le Fils de l'homme, celui qui est assis du côté droit du Dieu tout-puissant, venir sur la terre sur les nuées ». </w:t>
      </w:r>
    </w:p>
    <w:p>
      <w:pPr/>
      <w:r>
        <w:rPr>
          <w:lang w:val="fr_FR" w:bidi="fr_FR"/>
        </w:rPr>
      </w:r>
      <w:r>
        <w:rPr>
          <w:lang w:val="fr_FR" w:bidi="fr_FR"/>
        </w:rPr>
        <w:t xml:space="preserve">Jésus continue d'être complètement véridique et d'expliquer ce qui va se produire. Cependant, les membres du sanhédrin ne comprennent pas ce que Jésus est vraiment en train de dire. Ils veulent désespérément trouver un moyen de l'accuser. </w:t>
      </w:r>
    </w:p>
    <w:p>
      <w:pPr/>
      <w:r>
        <w:rPr>
          <w:lang w:val="fr_FR" w:bidi="fr_FR"/>
        </w:rPr>
      </w:r>
      <w:r>
        <w:rPr>
          <w:lang w:val="fr_FR" w:bidi="fr_FR"/>
        </w:rPr>
        <w:t>Arrêtez-vous un moment et discutez de la façon dont vous direz : « Tu l'as dit. Et dans l'avenir tu verras le Fils de l'homme assis dans le lieu de la puissance à la droite de Dieu et venir sur les nuées du ciel. »</w:t>
      </w:r>
    </w:p>
    <w:p>
      <w:pPr/>
      <w:r>
        <w:rPr>
          <w:lang w:val="fr_FR" w:bidi="fr_FR"/>
        </w:rPr>
      </w:r>
      <w:r>
        <w:rPr>
          <w:lang w:val="fr_FR" w:bidi="fr_FR"/>
        </w:rPr>
        <w:t xml:space="preserve">Le souverain sacrificateur est choqué et très en colère. Il croit que Jésus vient de blasphémer et de déshonorer Dieu. Le souverain sacrificateur déchire un morceau de son vêtement. Déchirer un vêtement était un signe de deuil et indiquait clairement que l'on voulait s'éloigner de ce que l'on venait d'entendre. Le vêtement n'était pas déchiré en morceaux, mais une déchirure était faite dans l'un des vêtements qui était porté. Ce qui est intéressant est que les sacrificateurs n'étaient jamais autorisés à déchirer leurs vêtements sacerdotaux, même en cas de mort d'un membre de la famille proche. Il est donc surprenant que le souverain sacrificateur ait déchiré un morceau de son vêtement, mais cela montre la profondeur du choc et de l'horreur devant ce qu'il avait entendu dire Jésus. Le souverain sacrificateur dit : « Blasphème ! » Le souverain sacrificateur demande à ceux qui sont rassemblés quel est leur verdict. Ils crient tous : « Coupable ! Il mérite de mourir. » Ils crachent ensuite sur Jésus. Ils frappent Jésus avec leurs poings. Ils se moquent de lui, en lui demandant de prophétiser concernant qui l'a frappé.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Dans cette étape, le groupe va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gardes qui se tiennent dans la cour du souverain sacrificateur</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membres du sanhédrin. Cela inclut les docteurs de la loi, les chefs des sacrificateurs et les anciens du peuple juif</w:t>
      </w:r>
    </w:p>
    <w:p>
      <w:pPr>
        <w:pStyle w:val="ListBullet"/>
        <w:spacing w:line="240" w:lineRule="auto"/>
        <w:ind w:left="720"/>
      </w:pPr>
      <w:r>
        <w:rPr>
          <w:lang w:val="fr_FR" w:bidi="fr_FR"/>
        </w:rPr>
      </w:r>
      <w:r>
        <w:rPr>
          <w:lang w:val="fr_FR" w:bidi="fr_FR"/>
        </w:rPr>
        <w:t>Les faux témoins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Ce qui suit est un exemple de la représentation et des réponses possibles.</w:t>
      </w:r>
    </w:p>
    <w:p>
      <w:pPr/>
      <w:r>
        <w:rPr>
          <w:lang w:val="fr_FR" w:bidi="fr_FR"/>
        </w:rPr>
      </w:r>
      <w:r>
        <w:rPr>
          <w:lang w:val="fr_FR" w:bidi="fr_FR"/>
        </w:rPr>
        <w:t>Il y a deux parties de la scène qui se produisent en même temps. Le souverain sacrificateur, les docteurs de la loi et les anciens du peuple juif se rassemblent dans la maison de Caïphe. En même temps, la foule arrête Jésus et l'amène dans la maison de Caïphe. Vous pouvez peut-être représenter les scènes dans l'ordre qui a le plus de sens pour vous. La représentation commence maintenant.</w:t>
      </w:r>
    </w:p>
    <w:p>
      <w:pPr/>
      <w:r>
        <w:rPr>
          <w:lang w:val="fr_FR" w:bidi="fr_FR"/>
        </w:rPr>
      </w:r>
      <w:r>
        <w:rPr>
          <w:lang w:val="fr_FR" w:bidi="fr_FR"/>
        </w:rPr>
        <w:t>Des membres du sanhédrin avaient envoyé une foule pour arrêter Jésus. Pendant ce temps, les membres du sanhédrin se réunissaient pour attendre l'arrivée de Jésus. Le souverain sacrificateur, les chefs des sacrificateurs, les docteurs de la loi religieuse et les anciens du peuple juif se rassemblent dans la maison de Caïphe. Ils sont assis dans un arc de cercle, c'est-à-dire un demi-cercle.</w:t>
      </w:r>
    </w:p>
    <w:p>
      <w:pPr/>
      <w:r>
        <w:rPr>
          <w:lang w:val="fr_FR" w:bidi="fr_FR"/>
        </w:rPr>
      </w:r>
      <w:r>
        <w:rPr>
          <w:lang w:val="fr_FR" w:bidi="fr_FR"/>
        </w:rPr>
        <w:t xml:space="preserve">La foule conduit Jésus dans la maison de Caïphe, le souverain sacrificateur. Pierre suit derrière. Quand Jésus est conduit dans la maison de Caïphe, Pierre reste dans la cour de la maison. Il s'assied près de gardes.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Pierre : « Que ressentez-vous ou que pensez-vous ? » La personne pourrait répondre par des choses comme : « J'ai peur », ou « Inquiet », ou « J'espère vraiment que personne ne me demandera pourquoi je suis ici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Jésus est emmené dans la maison de Caïphe. Les témoins disent des mensonges au sujet de Jésus. Aucun des récits des témoins ne concorde.</w:t>
      </w:r>
    </w:p>
    <w:p>
      <w:pPr/>
      <w:r>
        <w:rPr>
          <w:lang w:val="fr_FR" w:bidi="fr_FR"/>
        </w:rPr>
      </w:r>
      <w:r>
        <w:rPr>
          <w:lang w:val="fr_FR" w:bidi="fr_FR"/>
        </w:rPr>
        <w:t xml:space="preserve">Après un certain temps, deux témoins se présentent et disent : « Cet homme a dit : "Je suis capable de détruire le temple de Dieu et de le reconstruire en trois jours." » Puis le souverain sacrificateur se lève. Le souverain sacrificateur demande à Jésus : « Ne vas-tu pas répondre à ces accusations ? Qu'as-tu à dire pour te défendre ? » Jésus reste assis et complètement silencieux.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 xml:space="preserve">Demandez à la personne qui joue Jésus : « Que ressentez-vous ou à quoi pensez-vous ? » La personne pourrait répondre par des choses comme : « Père, s'il te plaît, guide-moi sur quoi dire », ou « Ces hommes déforment mes paroles, ils ne sont pas capables de comprendre ce que je disais », ou « Père, s'il te plaît, donne-moi de la force. » </w:t>
      </w:r>
    </w:p>
    <w:p>
      <w:pPr>
        <w:pStyle w:val="ListBullet"/>
        <w:spacing w:line="240" w:lineRule="auto"/>
        <w:ind w:left="720"/>
      </w:pPr>
      <w:r>
        <w:rPr>
          <w:lang w:val="fr_FR" w:bidi="fr_FR"/>
        </w:rPr>
      </w:r>
      <w:r>
        <w:rPr>
          <w:lang w:val="fr_FR" w:bidi="fr_FR"/>
        </w:rPr>
        <w:t>Demandez à la personne qui joue le souverain sacrificateur : « Que ressentez-vous ou que pensez-vous ? » La personne pourrait répondre par des choses comme : « Je suis si frustré que Jésus refuse de parler », ou « Nous devons arrêter cet homme car il cause une telle confusion parmi notre peuple », ou « Nous avons tous entendu cet homme dire des choses dangereuses, maintenant il refuse de parler !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 xml:space="preserve">Le souverain sacrificateur dit ensuite : « Je te l'ordonne, au nom du Dieu vivant : dis-nous si tu es le Messie, le Fils de Dieu ». </w:t>
      </w:r>
    </w:p>
    <w:p>
      <w:pPr/>
      <w:r>
        <w:rPr>
          <w:lang w:val="fr_FR" w:bidi="fr_FR"/>
        </w:rPr>
      </w:r>
      <w:r>
        <w:rPr>
          <w:lang w:val="fr_FR" w:bidi="fr_FR"/>
        </w:rPr>
        <w:t>Jésus répond : « Tu l'as dit. Et dans l'avenir tu verras le Fils de l'homme assis dans le lieu de la puissance à la droite de Dieu et venir sur les nuées du ciel. »</w:t>
      </w:r>
    </w:p>
    <w:p>
      <w:pPr/>
      <w:r>
        <w:rPr>
          <w:lang w:val="fr_FR" w:bidi="fr_FR"/>
        </w:rPr>
      </w:r>
      <w:r>
        <w:rPr>
          <w:lang w:val="fr_FR" w:bidi="fr_FR"/>
        </w:rPr>
        <w:t>Le souverain sacrificateur n'arrive pas à croire ce que Jésus vient de dire. Il est horrifié. Le souverain sacrificateur déchire un morceau de son vêtement. Il dit : « Blasphème ! Pourquoi avons-nous besoin de plus de témoins ? Vous avez entendu ce blasphème. Quel est votre verdict ? »</w:t>
      </w:r>
    </w:p>
    <w:p>
      <w:pPr/>
      <w:r>
        <w:rPr>
          <w:lang w:val="fr_FR" w:bidi="fr_FR"/>
        </w:rPr>
      </w:r>
      <w:r>
        <w:rPr>
          <w:lang w:val="fr_FR" w:bidi="fr_FR"/>
        </w:rPr>
        <w:t>Les hommes du sanhédrin crient : « Coupable ! Il mérite de mourir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à quoi pensez-vous ? » La personne pourrait répondre par des choses comme : « Je fais cela pour tous ceux qui connaîtront mon Père grâce à cela », ou « Ils ne veulent pas savoir qui je suis vraiment », ou « Je leur ai dit la vérité ».</w:t>
      </w:r>
    </w:p>
    <w:p>
      <w:pPr>
        <w:pStyle w:val="ListBullet"/>
        <w:spacing w:line="240" w:lineRule="auto"/>
        <w:ind w:left="720"/>
      </w:pPr>
      <w:r>
        <w:rPr>
          <w:lang w:val="fr_FR" w:bidi="fr_FR"/>
        </w:rPr>
      </w:r>
      <w:r>
        <w:rPr>
          <w:lang w:val="fr_FR" w:bidi="fr_FR"/>
        </w:rPr>
        <w:t>Demandez à la personne qui joue le souverain sacrificateur : « Que ressentez-vous ou que pensez-vous ? » La personne pourrait répondre par des choses comme : « Comment ose-t-il dire qu'il est le Messie ! » ou « Nous pouvons maintenant nous débarrasser de cet homme une fois pour toutes. »</w:t>
      </w:r>
    </w:p>
    <w:p>
      <w:pPr>
        <w:pStyle w:val="ListBullet"/>
        <w:spacing w:line="240" w:lineRule="auto"/>
        <w:ind w:left="720"/>
      </w:pPr>
      <w:r>
        <w:rPr>
          <w:lang w:val="fr_FR" w:bidi="fr_FR"/>
        </w:rPr>
      </w:r>
      <w:r>
        <w:rPr>
          <w:lang w:val="fr_FR" w:bidi="fr_FR"/>
        </w:rPr>
        <w:t xml:space="preserve">Demandez aux personnes qui jouent les membres du sanhédrin : « Que ressentez-vous ou que pensez-vous ? » Les gens pourraient répondre par des choses comme : « Nous en avons assez entendu, il doit mourir », ou « Nous avions raison tout du long ; cet homme est dangereux et fou. » </w:t>
      </w:r>
    </w:p>
    <w:p>
      <w:pPr>
        <w:pStyle w:val="ListBullet"/>
        <w:spacing w:line="240" w:lineRule="auto"/>
        <w:ind w:left="720"/>
      </w:pPr>
      <w:r>
        <w:rPr>
          <w:lang w:val="fr_FR" w:bidi="fr_FR"/>
        </w:rPr>
      </w:r>
      <w:r>
        <w:rPr>
          <w:lang w:val="fr_FR" w:bidi="fr_FR"/>
        </w:rPr>
        <w:t>Redémarrez la représentation.</w:t>
      </w:r>
    </w:p>
    <w:p>
      <w:pPr/>
      <w:r>
        <w:rPr>
          <w:lang w:val="fr_FR" w:bidi="fr_FR"/>
        </w:rPr>
      </w:r>
      <w:r>
        <w:rPr>
          <w:lang w:val="fr_FR" w:bidi="fr_FR"/>
        </w:rPr>
        <w:t>Ils commencent à cracher au visage de Jésus. Les hommes battent Jésus avec leurs poings pour causer de la douleur à Jésus. Certains des hommes se moquent en disant : « Prophétise-nous, Messie : qui t'a frappé cette fois-ci ?!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La foule conduit Jésus dans la maison de </w:t>
      </w:r>
      <w:r>
        <w:rPr>
          <w:b/>
          <w:lang w:val="fr_FR" w:bidi="fr_FR"/>
        </w:rPr>
        <w:t>Caïphe</w:t>
      </w:r>
      <w:r>
        <w:rPr>
          <w:lang w:val="fr_FR" w:bidi="fr_FR"/>
        </w:rPr>
        <w:t xml:space="preserve">, le </w:t>
      </w:r>
      <w:r>
        <w:rPr>
          <w:b/>
          <w:lang w:val="fr_FR" w:bidi="fr_FR"/>
        </w:rPr>
        <w:t>souverain sacrificateur</w:t>
      </w:r>
      <w:r>
        <w:rPr>
          <w:lang w:val="fr_FR" w:bidi="fr_FR"/>
        </w:rPr>
        <w:t xml:space="preserve">. </w:t>
      </w:r>
    </w:p>
    <w:p>
      <w:pPr/>
      <w:r>
        <w:rPr>
          <w:lang w:val="fr_FR" w:bidi="fr_FR"/>
        </w:rPr>
      </w:r>
      <w:r>
        <w:rPr>
          <w:lang w:val="fr_FR" w:bidi="fr_FR"/>
        </w:rPr>
        <w:t>Souverain sacrificateur</w:t>
      </w:r>
      <w:r>
        <w:rPr>
          <w:lang w:val="fr_FR" w:bidi="fr_FR"/>
        </w:rPr>
        <w:t xml:space="preserve"> : les sacrificateurs dans la religion juive connectaient le peuple juif à Dieu en effectuant des sacrifices pour le peuple. Les sacrificateurs éduquaient aussi les gens et ils prenaient soin du temple, le lieu où les juifs adoraient Dieu. Les sacrificateurs étaient les représentants de Dieu auprès du peuple. Le souverain sacrificateur était le chef religieux ou l'autorité pour le peuple juif. Le souverain sacrificateur était responsable du tribunal religieux juif. Traduisez le mot souverain sacrificateur de la même manière que vous l'avez fait auparavant, ce qui signifie « sacrificateur en chef ». Le mot </w:t>
      </w:r>
      <w:r>
        <w:rPr>
          <w:lang w:val="fr_FR" w:bidi="fr_FR"/>
        </w:rPr>
        <w:t>prêtre</w:t>
      </w:r>
      <w:r>
        <w:rPr>
          <w:lang w:val="fr_FR" w:bidi="fr_FR"/>
        </w:rPr>
        <w:t xml:space="preserve"> se trouve dans le glossaire principal.</w:t>
      </w:r>
    </w:p>
    <w:p>
      <w:pPr/>
      <w:r>
        <w:rPr>
          <w:lang w:val="fr_FR" w:bidi="fr_FR"/>
        </w:rPr>
      </w:r>
      <w:r>
        <w:rPr>
          <w:lang w:val="fr_FR" w:bidi="fr_FR"/>
        </w:rPr>
        <w:t xml:space="preserve">Dans la maison de Caïphe se trouvaient aussi les </w:t>
      </w:r>
      <w:r>
        <w:rPr>
          <w:b/>
          <w:lang w:val="fr_FR" w:bidi="fr_FR"/>
        </w:rPr>
        <w:t>scribes</w:t>
      </w:r>
      <w:r>
        <w:rPr>
          <w:lang w:val="fr_FR" w:bidi="fr_FR"/>
        </w:rPr>
        <w:t xml:space="preserve"> et les </w:t>
      </w:r>
      <w:r>
        <w:rPr>
          <w:b/>
          <w:lang w:val="fr_FR" w:bidi="fr_FR"/>
        </w:rPr>
        <w:t>anciens</w:t>
      </w:r>
      <w:r>
        <w:rPr>
          <w:lang w:val="fr_FR" w:bidi="fr_FR"/>
        </w:rPr>
        <w:t xml:space="preserve"> qui composaient les membres du </w:t>
      </w:r>
      <w:r>
        <w:rPr>
          <w:b/>
          <w:lang w:val="fr_FR" w:bidi="fr_FR"/>
        </w:rPr>
        <w:t>sanhédrin</w:t>
      </w:r>
      <w:r>
        <w:rPr>
          <w:lang w:val="fr_FR" w:bidi="fr_FR"/>
        </w:rPr>
        <w:t xml:space="preserve">. </w:t>
      </w:r>
    </w:p>
    <w:p>
      <w:pPr/>
      <w:r>
        <w:rPr>
          <w:lang w:val="fr_FR" w:bidi="fr_FR"/>
        </w:rPr>
      </w:r>
      <w:r>
        <w:rPr>
          <w:lang w:val="fr_FR" w:bidi="fr_FR"/>
        </w:rPr>
        <w:t xml:space="preserve">Les </w:t>
      </w:r>
      <w:r>
        <w:rPr>
          <w:b/>
          <w:lang w:val="fr_FR" w:bidi="fr_FR"/>
        </w:rPr>
        <w:t>scribes</w:t>
      </w:r>
      <w:r>
        <w:rPr>
          <w:lang w:val="fr_FR" w:bidi="fr_FR"/>
        </w:rPr>
        <w:t xml:space="preserve"> étaient des personnes qui étudiaient les Écritures et étaient des experts de ce qu'elles signifiaient. Traduisez scribes de la même manière que vous l'avez fait auparavant.</w:t>
      </w:r>
    </w:p>
    <w:p>
      <w:pPr/>
      <w:r>
        <w:rPr>
          <w:lang w:val="fr_FR" w:bidi="fr_FR"/>
        </w:rPr>
      </w:r>
      <w:r>
        <w:rPr>
          <w:lang w:val="fr_FR" w:bidi="fr_FR"/>
        </w:rPr>
        <w:t xml:space="preserve">Les </w:t>
      </w:r>
      <w:r>
        <w:rPr>
          <w:b/>
          <w:lang w:val="fr_FR" w:bidi="fr_FR"/>
        </w:rPr>
        <w:t>anciens</w:t>
      </w:r>
      <w:r>
        <w:rPr>
          <w:lang w:val="fr_FR" w:bidi="fr_FR"/>
        </w:rPr>
        <w:t xml:space="preserve"> sont les hommes non-religieux dans la communauté juive qui s'assuraient que la communauté juive fonctionnait bien ensemble. Traduisez anciens de la même manière que vous l'avez fait auparavant. </w:t>
      </w:r>
    </w:p>
    <w:p>
      <w:pPr/>
      <w:r>
        <w:rPr>
          <w:lang w:val="fr_FR" w:bidi="fr_FR"/>
        </w:rPr>
      </w:r>
      <w:r>
        <w:rPr>
          <w:lang w:val="fr_FR" w:bidi="fr_FR"/>
        </w:rPr>
        <w:t xml:space="preserve">Le </w:t>
      </w:r>
      <w:r>
        <w:rPr>
          <w:b/>
          <w:lang w:val="fr_FR" w:bidi="fr_FR"/>
        </w:rPr>
        <w:t>sanhédrin</w:t>
      </w:r>
      <w:r>
        <w:rPr>
          <w:lang w:val="fr_FR" w:bidi="fr_FR"/>
        </w:rPr>
        <w:t xml:space="preserve"> est le nom donné au corps dirigeant composé du souverain sacrificateur, des chefs des sacrificateurs, des docteurs de la loi religieuse et des anciens. </w:t>
      </w:r>
    </w:p>
    <w:p>
      <w:pPr/>
      <w:r>
        <w:rPr>
          <w:lang w:val="fr_FR" w:bidi="fr_FR"/>
        </w:rPr>
      </w:r>
      <w:r>
        <w:rPr>
          <w:lang w:val="fr_FR" w:bidi="fr_FR"/>
        </w:rPr>
        <w:t>Scribe</w:t>
      </w:r>
      <w:r>
        <w:rPr>
          <w:lang w:val="fr_FR" w:bidi="fr_FR"/>
        </w:rPr>
        <w:t xml:space="preserve">, </w:t>
      </w:r>
      <w:r>
        <w:rPr>
          <w:lang w:val="fr_FR" w:bidi="fr_FR"/>
        </w:rPr>
        <w:t>ancien</w:t>
      </w:r>
      <w:r>
        <w:rPr>
          <w:lang w:val="fr_FR" w:bidi="fr_FR"/>
        </w:rPr>
        <w:t xml:space="preserve"> et </w:t>
      </w:r>
      <w:r>
        <w:rPr>
          <w:lang w:val="fr_FR" w:bidi="fr_FR"/>
        </w:rPr>
        <w:t>sanhédrin</w:t>
      </w:r>
      <w:r>
        <w:rPr>
          <w:lang w:val="fr_FR" w:bidi="fr_FR"/>
        </w:rPr>
        <w:t xml:space="preserve"> se trouvent tous dans le Glossaire principal.</w:t>
      </w:r>
    </w:p>
    <w:p>
      <w:pPr/>
      <w:r>
        <w:rPr>
          <w:lang w:val="fr_FR" w:bidi="fr_FR"/>
        </w:rPr>
      </w:r>
      <w:r>
        <w:rPr>
          <w:lang w:val="fr_FR" w:bidi="fr_FR"/>
        </w:rPr>
        <w:t xml:space="preserve">Pierre suivait la foule à distance. Il est entré dans la </w:t>
      </w:r>
      <w:r>
        <w:rPr>
          <w:b/>
          <w:lang w:val="fr_FR" w:bidi="fr_FR"/>
        </w:rPr>
        <w:t>cour</w:t>
      </w:r>
      <w:r>
        <w:rPr>
          <w:lang w:val="fr_FR" w:bidi="fr_FR"/>
        </w:rPr>
        <w:t xml:space="preserve"> de la maison du souverain sacrificateur. Une cour est une zone à l'extérieur de la maison qui est fermée de tous les côtés par des bâtiments ou des murs élevés. La cour n'a pas de toit, elle est ouverte vers le ciel au-dessus. Une grande maison pourrait avoir plusieurs pièces construites autour d'une cour. </w:t>
      </w:r>
    </w:p>
    <w:p>
      <w:pPr/>
      <w:r>
        <w:rPr>
          <w:lang w:val="fr_FR" w:bidi="fr_FR"/>
        </w:rPr>
      </w:r>
      <w:r>
        <w:rPr>
          <w:lang w:val="fr_FR" w:bidi="fr_FR"/>
        </w:rPr>
        <w:t>Arrêtez-vous ici et discutez : Comment expliqueriez-vous le cadre de la maison du souverain sacrificateur ? Quels mots utiliseriez-vous pour expliquer la cour de la maison du souverain sacrificateur ?</w:t>
      </w:r>
    </w:p>
    <w:p>
      <w:pPr/>
      <w:r>
        <w:rPr>
          <w:lang w:val="fr_FR" w:bidi="fr_FR"/>
        </w:rPr>
      </w:r>
      <w:r>
        <w:rPr>
          <w:lang w:val="fr_FR" w:bidi="fr_FR"/>
        </w:rPr>
        <w:t xml:space="preserve">Pierre s'assoit avec des </w:t>
      </w:r>
      <w:r>
        <w:rPr>
          <w:b/>
          <w:lang w:val="fr_FR" w:bidi="fr_FR"/>
        </w:rPr>
        <w:t>gardes</w:t>
      </w:r>
      <w:r>
        <w:rPr>
          <w:lang w:val="fr_FR" w:bidi="fr_FR"/>
        </w:rPr>
        <w:t xml:space="preserve">. Les gardes mentionnés ici étaient des serviteurs ou des assistants du souverain sacrificateur et ils aidaient à garder et à protéger le temple. </w:t>
      </w:r>
    </w:p>
    <w:p>
      <w:pPr/>
      <w:r>
        <w:rPr>
          <w:lang w:val="fr_FR" w:bidi="fr_FR"/>
        </w:rPr>
      </w:r>
      <w:r>
        <w:rPr>
          <w:lang w:val="fr_FR" w:bidi="fr_FR"/>
        </w:rPr>
        <w:t xml:space="preserve">Il y avait aussi divers </w:t>
      </w:r>
      <w:r>
        <w:rPr>
          <w:b/>
          <w:lang w:val="fr_FR" w:bidi="fr_FR"/>
        </w:rPr>
        <w:t>faux témoins</w:t>
      </w:r>
      <w:r>
        <w:rPr>
          <w:lang w:val="fr_FR" w:bidi="fr_FR"/>
        </w:rPr>
        <w:t xml:space="preserve"> au milieu du cercle qui disaient des mensonges au sujet de Jésus. Un faux témoin est quelqu'un qui ment au sujet de quelqu'un d'autre. Un faux témoin pourrait mentir au sujet de ce que quelqu'un d'autre a dit ou de ce que quelqu'un d'autre a fait. </w:t>
      </w:r>
    </w:p>
    <w:p>
      <w:pPr/>
      <w:r>
        <w:rPr>
          <w:lang w:val="fr_FR" w:bidi="fr_FR"/>
        </w:rPr>
      </w:r>
      <w:r>
        <w:rPr>
          <w:lang w:val="fr_FR" w:bidi="fr_FR"/>
        </w:rPr>
        <w:t xml:space="preserve">Enfin, deux hommes se présentent qui disent : « Cet homme dit : "Je suis capable de détruire le </w:t>
      </w:r>
      <w:r>
        <w:rPr>
          <w:b/>
          <w:lang w:val="fr_FR" w:bidi="fr_FR"/>
        </w:rPr>
        <w:t>temple</w:t>
      </w:r>
      <w:r>
        <w:rPr>
          <w:lang w:val="fr_FR" w:bidi="fr_FR"/>
        </w:rPr>
        <w:t xml:space="preserve"> de Dieu et de le reconstruire en trois jours." » Le temple est le lieu spécial où le peuple juif adore Dieu. Traduisez temple de la même manière que vous l'avez fait auparavant. </w:t>
      </w:r>
      <w:r>
        <w:rPr>
          <w:lang w:val="fr_FR" w:bidi="fr_FR"/>
        </w:rPr>
        <w:t>Temple</w:t>
      </w:r>
      <w:r>
        <w:rPr>
          <w:lang w:val="fr_FR" w:bidi="fr_FR"/>
        </w:rPr>
        <w:t xml:space="preserve"> se trouve dans le Glossaire principal.</w:t>
      </w:r>
    </w:p>
    <w:p>
      <w:pPr/>
      <w:r>
        <w:rPr>
          <w:lang w:val="fr_FR" w:bidi="fr_FR"/>
        </w:rPr>
      </w:r>
      <w:r>
        <w:rPr>
          <w:lang w:val="fr_FR" w:bidi="fr_FR"/>
        </w:rPr>
        <w:t xml:space="preserve">Le souverain sacrificateur exige ensuite que Jésus déclare s'il est le </w:t>
      </w:r>
      <w:r>
        <w:rPr>
          <w:b/>
          <w:lang w:val="fr_FR" w:bidi="fr_FR"/>
        </w:rPr>
        <w:t>Messie</w:t>
      </w:r>
      <w:r>
        <w:rPr>
          <w:lang w:val="fr_FR" w:bidi="fr_FR"/>
        </w:rPr>
        <w:t xml:space="preserve">, le </w:t>
      </w:r>
      <w:r>
        <w:rPr>
          <w:b/>
          <w:lang w:val="fr_FR" w:bidi="fr_FR"/>
        </w:rPr>
        <w:t>Fils de Dieu</w:t>
      </w:r>
      <w:r>
        <w:rPr>
          <w:lang w:val="fr_FR" w:bidi="fr_FR"/>
        </w:rPr>
        <w:t>.</w:t>
      </w:r>
    </w:p>
    <w:p>
      <w:pPr/>
      <w:r>
        <w:rPr>
          <w:lang w:val="fr_FR" w:bidi="fr_FR"/>
        </w:rPr>
      </w:r>
      <w:r>
        <w:rPr>
          <w:lang w:val="fr_FR" w:bidi="fr_FR"/>
        </w:rPr>
        <w:t xml:space="preserve">Le titre </w:t>
      </w:r>
      <w:r>
        <w:rPr>
          <w:b/>
          <w:lang w:val="fr_FR" w:bidi="fr_FR"/>
        </w:rPr>
        <w:t>Messie</w:t>
      </w:r>
      <w:r>
        <w:rPr>
          <w:lang w:val="fr_FR" w:bidi="fr_FR"/>
        </w:rPr>
        <w:t xml:space="preserve"> signifie celui qui est oint. Traduisez Messie de la même manière que vous l'avez fait dans les passages précédents. </w:t>
      </w:r>
      <w:r>
        <w:rPr>
          <w:b/>
          <w:lang w:val="fr_FR" w:bidi="fr_FR"/>
        </w:rPr>
        <w:t>Fils de Dieu</w:t>
      </w:r>
      <w:r>
        <w:rPr>
          <w:lang w:val="fr_FR" w:bidi="fr_FR"/>
        </w:rPr>
        <w:t xml:space="preserve"> est un titre qui décrit la relation étroite de Jésus avec Dieu et aussi le fait que Jésus est Dieu. Traduisez Fils de Dieu de la même manière que vous l'avez fait dans les passages précédents. </w:t>
      </w:r>
      <w:r>
        <w:rPr>
          <w:lang w:val="fr_FR" w:bidi="fr_FR"/>
        </w:rPr>
        <w:t>Messie</w:t>
      </w:r>
      <w:r>
        <w:rPr>
          <w:lang w:val="fr_FR" w:bidi="fr_FR"/>
        </w:rPr>
        <w:t xml:space="preserve"> et </w:t>
      </w:r>
      <w:r>
        <w:rPr>
          <w:lang w:val="fr_FR" w:bidi="fr_FR"/>
        </w:rPr>
        <w:t>Fils de Dieu</w:t>
      </w:r>
      <w:r>
        <w:rPr>
          <w:lang w:val="fr_FR" w:bidi="fr_FR"/>
        </w:rPr>
        <w:t xml:space="preserve"> se trouvent tous deux dans le Glossaire principal.</w:t>
      </w:r>
    </w:p>
    <w:p>
      <w:pPr/>
      <w:r>
        <w:rPr>
          <w:lang w:val="fr_FR" w:bidi="fr_FR"/>
        </w:rPr>
      </w:r>
      <w:r>
        <w:rPr>
          <w:lang w:val="fr_FR" w:bidi="fr_FR"/>
        </w:rPr>
        <w:t xml:space="preserve">Jésus poursuit : « Tu l'as dit. Et dans l'avenir tu verras le </w:t>
      </w:r>
      <w:r>
        <w:rPr>
          <w:b/>
          <w:lang w:val="fr_FR" w:bidi="fr_FR"/>
        </w:rPr>
        <w:t>Fils de l'homme</w:t>
      </w:r>
      <w:r>
        <w:rPr>
          <w:lang w:val="fr_FR" w:bidi="fr_FR"/>
        </w:rPr>
        <w:t xml:space="preserve"> assis dans le lieu de la puissance à la </w:t>
      </w:r>
      <w:r>
        <w:rPr>
          <w:b/>
          <w:lang w:val="fr_FR" w:bidi="fr_FR"/>
        </w:rPr>
        <w:t>droite de Dieu</w:t>
      </w:r>
      <w:r>
        <w:rPr>
          <w:lang w:val="fr_FR" w:bidi="fr_FR"/>
        </w:rPr>
        <w:t xml:space="preserve"> et venir sur les </w:t>
      </w:r>
      <w:r>
        <w:rPr>
          <w:b/>
          <w:lang w:val="fr_FR" w:bidi="fr_FR"/>
        </w:rPr>
        <w:t>nuées du ciel</w:t>
      </w:r>
      <w:r>
        <w:rPr>
          <w:lang w:val="fr_FR" w:bidi="fr_FR"/>
        </w:rPr>
        <w:t>. »</w:t>
      </w:r>
    </w:p>
    <w:p>
      <w:pPr/>
      <w:r>
        <w:rPr>
          <w:lang w:val="fr_FR" w:bidi="fr_FR"/>
        </w:rPr>
      </w:r>
      <w:r>
        <w:rPr>
          <w:lang w:val="fr_FR" w:bidi="fr_FR"/>
        </w:rPr>
        <w:t xml:space="preserve">Le titre </w:t>
      </w:r>
      <w:r>
        <w:rPr>
          <w:b/>
          <w:lang w:val="fr_FR" w:bidi="fr_FR"/>
        </w:rPr>
        <w:t>Fils de l'homme</w:t>
      </w:r>
      <w:r>
        <w:rPr>
          <w:lang w:val="fr_FR" w:bidi="fr_FR"/>
        </w:rPr>
        <w:t xml:space="preserve"> est tiré du prophète Daniel. Daniel décrit le « Fils de l'homme » comme celui à qui Dieu donnera toute puissance et toute autorité. Jésus dit maintenant qu'il est le Fils de l'homme. Traduisez Fils de l’homme de la même manière que vous l’avez fait auparavant. </w:t>
      </w:r>
      <w:r>
        <w:rPr>
          <w:lang w:val="fr_FR" w:bidi="fr_FR"/>
        </w:rPr>
        <w:t>Fils de l'homme</w:t>
      </w:r>
      <w:r>
        <w:rPr>
          <w:lang w:val="fr_FR" w:bidi="fr_FR"/>
        </w:rPr>
        <w:t xml:space="preserve"> se trouve dans le glossaire principal.</w:t>
      </w:r>
    </w:p>
    <w:p>
      <w:pPr/>
      <w:r>
        <w:rPr>
          <w:lang w:val="fr_FR" w:bidi="fr_FR"/>
        </w:rPr>
      </w:r>
      <w:r>
        <w:rPr>
          <w:lang w:val="fr_FR" w:bidi="fr_FR"/>
        </w:rPr>
        <w:t xml:space="preserve">Être assis à </w:t>
      </w:r>
      <w:r>
        <w:rPr>
          <w:b/>
          <w:lang w:val="fr_FR" w:bidi="fr_FR"/>
        </w:rPr>
        <w:t>la main droite de Dieu</w:t>
      </w:r>
      <w:r>
        <w:rPr>
          <w:lang w:val="fr_FR" w:bidi="fr_FR"/>
        </w:rPr>
        <w:t>, c'est être assis dans le lieu d'honneur et dans le lieu de la puissance.</w:t>
      </w:r>
    </w:p>
    <w:p>
      <w:pPr/>
      <w:r>
        <w:rPr>
          <w:lang w:val="fr_FR" w:bidi="fr_FR"/>
        </w:rPr>
      </w:r>
      <w:r>
        <w:rPr>
          <w:lang w:val="fr_FR" w:bidi="fr_FR"/>
        </w:rPr>
        <w:t xml:space="preserve">Jésus dit qu'il viendra sur les </w:t>
      </w:r>
      <w:r>
        <w:rPr>
          <w:b/>
          <w:lang w:val="fr_FR" w:bidi="fr_FR"/>
        </w:rPr>
        <w:t>nuées du ciel</w:t>
      </w:r>
      <w:r>
        <w:rPr>
          <w:lang w:val="fr_FR" w:bidi="fr_FR"/>
        </w:rPr>
        <w:t xml:space="preserve">. Le </w:t>
      </w:r>
      <w:r>
        <w:rPr>
          <w:b/>
          <w:lang w:val="fr_FR" w:bidi="fr_FR"/>
        </w:rPr>
        <w:t>ciel</w:t>
      </w:r>
      <w:r>
        <w:rPr>
          <w:lang w:val="fr_FR" w:bidi="fr_FR"/>
        </w:rPr>
        <w:t xml:space="preserve"> est le lieu où vivent Dieu et ses anges. C'est le lieu où ceux qui font confiance à Dieu croient qu'ils iront après leur mort. Traduisez le mot ciel de la même manière que vous l'avez fait auparavant. </w:t>
      </w:r>
      <w:r>
        <w:rPr>
          <w:lang w:val="fr_FR" w:bidi="fr_FR"/>
        </w:rPr>
        <w:t>Ciel</w:t>
      </w:r>
      <w:r>
        <w:rPr>
          <w:lang w:val="fr_FR" w:bidi="fr_FR"/>
        </w:rPr>
        <w:t xml:space="preserve"> se trouve dans le glossaire principal.</w:t>
      </w:r>
    </w:p>
    <w:p>
      <w:pPr/>
      <w:r>
        <w:rPr>
          <w:lang w:val="fr_FR" w:bidi="fr_FR"/>
        </w:rPr>
      </w:r>
      <w:r>
        <w:rPr>
          <w:lang w:val="fr_FR" w:bidi="fr_FR"/>
        </w:rPr>
        <w:t xml:space="preserve">Le souverain sacrificateur est horrifié par la réponse de Jésus et déchire ses vêtements. Il dit : « Blasphème ! » Le </w:t>
      </w:r>
      <w:r>
        <w:rPr>
          <w:b/>
          <w:lang w:val="fr_FR" w:bidi="fr_FR"/>
        </w:rPr>
        <w:t>blasphème</w:t>
      </w:r>
      <w:r>
        <w:rPr>
          <w:lang w:val="fr_FR" w:bidi="fr_FR"/>
        </w:rPr>
        <w:t xml:space="preserve"> est quand quelqu'un dit ou fait quelque chose qui déshonore Dieu. L'idée est que cela rend Dieu moins majestueux. Traduisez le mot blasphème de la même manière que vous l'avez fait auparavant. </w:t>
      </w:r>
      <w:r>
        <w:rPr>
          <w:lang w:val="fr_FR" w:bidi="fr_FR"/>
        </w:rPr>
        <w:t>Blasphème</w:t>
      </w:r>
      <w:r>
        <w:rPr>
          <w:lang w:val="fr_FR" w:bidi="fr_FR"/>
        </w:rPr>
        <w:t xml:space="preserve"> se trouve dans le Glossaire principal.</w:t>
      </w:r>
    </w:p>
    <w:p>
      <w:pPr/>
      <w:r>
        <w:rPr>
          <w:lang w:val="fr_FR" w:bidi="fr_FR"/>
        </w:rPr>
      </w:r>
      <w:r>
        <w:rPr>
          <w:lang w:val="fr_FR" w:bidi="fr_FR"/>
        </w:rPr>
        <w:t>Il demande aux personnes présentes quel est leur verdict. Ils crient tous : « Coupable ! Il mérite de mourir ! »</w:t>
      </w:r>
    </w:p>
    <w:p>
      <w:pPr/>
      <w:r>
        <w:rPr>
          <w:lang w:val="fr_FR" w:bidi="fr_FR"/>
        </w:rPr>
      </w:r>
      <w:r>
        <w:rPr>
          <w:lang w:val="fr_FR" w:bidi="fr_FR"/>
        </w:rPr>
        <w:t xml:space="preserve">Ils lui crachent au visage et le frappent avec leurs poings. Certains le giflent. Ils lui demandent de </w:t>
      </w:r>
      <w:r>
        <w:rPr>
          <w:b/>
          <w:lang w:val="fr_FR" w:bidi="fr_FR"/>
        </w:rPr>
        <w:t>prophétiser</w:t>
      </w:r>
      <w:r>
        <w:rPr>
          <w:lang w:val="fr_FR" w:bidi="fr_FR"/>
        </w:rPr>
        <w:t xml:space="preserve"> quant à qui l'avait frappé. Traduisez le mot prophétiser de la même manière que vous l'avez fait auparavant. </w:t>
      </w:r>
      <w:r>
        <w:rPr>
          <w:lang w:val="fr_FR" w:bidi="fr_FR"/>
        </w:rPr>
        <w:t>Prophétiser</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26:69–75</w:t>
      </w:r>
      <w:r>
        <w:rPr>
          <w:lang w:val="fr_FR" w:bidi="fr_FR"/>
        </w:rPr>
      </w:r>
    </w:p>
    <w:p>
      <w:pPr>
        <w:pStyle w:val="Heading3"/>
      </w:pPr>
      <w:r>
        <w:rPr>
          <w:lang w:val="fr_FR" w:bidi="fr_FR"/>
        </w:rPr>
        <w:t>Écouter et Cœur</w:t>
      </w:r>
    </w:p>
    <w:p>
      <w:pPr/>
      <w:r>
        <w:rPr>
          <w:lang w:val="fr_FR" w:bidi="fr_FR"/>
        </w:rPr>
      </w:r>
      <w:r>
        <w:rPr>
          <w:lang w:val="fr_FR" w:bidi="fr_FR"/>
        </w:rPr>
        <w:t>Écoutez Matthieu 26.69–75.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relie l'action des passages précédents. Pierre suit la foule en train d'arrêter Jésus dans la cour de la maison du souverain sacrificateur. Pierre s'assied avec les gardes. Il est aussi utile de se rappeler que Pierre a promis à Jésus que même si les autres disciples renient Jésus, lui ne le fera jamais. Pierre dit qu'il mourrait pour Jésus.</w:t>
      </w:r>
    </w:p>
    <w:p>
      <w:pPr/>
      <w:r>
        <w:rPr>
          <w:lang w:val="fr_FR" w:bidi="fr_FR"/>
        </w:rPr>
      </w:r>
      <w:r>
        <w:rPr>
          <w:lang w:val="fr_FR" w:bidi="fr_FR"/>
        </w:rPr>
        <w:t xml:space="preserve">Ce passage s'est probablement produit en même temps que le passage précédent. Cette histoire se produit pendant la nuit du procès de Jésus devant le souverain sacrificateur. Il se termine alors que le coq chante, pour signifier que la nuit est terminée et que le matin vient. Pendant que le procès de Jésus se déroule à l'intérieur de la maison du souverain sacrificateur, Pierre est sur le point d'avoir son propre « procès » dans la cour. </w:t>
      </w:r>
    </w:p>
    <w:p>
      <w:pPr/>
      <w:r>
        <w:rPr>
          <w:lang w:val="fr_FR" w:bidi="fr_FR"/>
        </w:rPr>
      </w:r>
      <w:r>
        <w:rPr>
          <w:lang w:val="fr_FR" w:bidi="fr_FR"/>
        </w:rPr>
        <w:t xml:space="preserve">L'histoire commence par : « Pendant ce temps Pierre... » ou « Or Pierre était assis dans une cour extérieure. » Il s'agit d'une zone entourée de pièces, de bâtiments ou de murs qui composent la maison du souverain sacrificateur. </w:t>
      </w:r>
    </w:p>
    <w:p>
      <w:pPr/>
      <w:r>
        <w:rPr>
          <w:lang w:val="fr_FR" w:bidi="fr_FR"/>
        </w:rPr>
      </w:r>
      <w:r>
        <w:rPr>
          <w:lang w:val="fr_FR" w:bidi="fr_FR"/>
        </w:rPr>
        <w:t xml:space="preserve">Arrêtez-vous un moment et montrez à l'équipe de traduction une illustration d'une maison avec une cour. </w:t>
      </w:r>
    </w:p>
    <w:p>
      <w:pPr/>
      <w:r>
        <w:rPr>
          <w:lang w:val="fr_FR" w:bidi="fr_FR"/>
        </w:rPr>
      </w:r>
      <w:r>
        <w:rPr>
          <w:lang w:val="fr_FR" w:bidi="fr_FR"/>
        </w:rPr>
        <w:t xml:space="preserve">L'un des serviteurs ou des filles esclave qui travaille dans la maison du souverain sacrificateur vient vers Pierre et dit : « Tu étais aussi avec Jésus le Galiléen ». Le souverain sacrificateur aurait eu plusieurs jeunes femmes qui prenaient soin des besoins pratiques de la maison. Cela inclurait sans doute le nettoyage, le lavage et probablement la cuisine. La servante s'approche de Pierre, elle se rapproche de lui depuis le lieu où elle se trouvait. Elle était une jeune fille qui s'approchait d'un homme plus âgé. Elle n'aurait pas dû être une menace pour Pierre, mais il semble réagir comme si elle était une grande menace parce qu'il réagit de manière défensive. La servante décrit Jésus comme « le Galiléen ». Elle souligne que Jésus ne venait pas de leur région, mais qu'il venait de Galilée, qui se trouve au nord de Jérusalem. Les personnes qui vivaient à Jérusalem n'aimaient pas les personnes de Galilée. Les personnes de Jérusalem méprisaient les personnes de Galilée. </w:t>
      </w:r>
    </w:p>
    <w:p>
      <w:pPr/>
      <w:r>
        <w:rPr>
          <w:lang w:val="fr_FR" w:bidi="fr_FR"/>
        </w:rPr>
      </w:r>
      <w:r>
        <w:rPr>
          <w:lang w:val="fr_FR" w:bidi="fr_FR"/>
        </w:rPr>
        <w:t xml:space="preserve">Arrêtez-vous un moment. Racontez une histoire au sujet d'un groupe de personnes que les autres personnes méprisent. </w:t>
      </w:r>
    </w:p>
    <w:p>
      <w:pPr/>
      <w:r>
        <w:rPr>
          <w:lang w:val="fr_FR" w:bidi="fr_FR"/>
        </w:rPr>
      </w:r>
      <w:r>
        <w:rPr>
          <w:lang w:val="fr_FR" w:bidi="fr_FR"/>
        </w:rPr>
        <w:t xml:space="preserve">Pierre nie le fait qu'il ait été avec Jésus. Pierre le nie devant eux tous. Pierre dit : « Je ne sais pas de quoi tu parles. » </w:t>
      </w:r>
    </w:p>
    <w:p>
      <w:pPr/>
      <w:r>
        <w:rPr>
          <w:lang w:val="fr_FR" w:bidi="fr_FR"/>
        </w:rPr>
      </w:r>
      <w:r>
        <w:rPr>
          <w:lang w:val="fr_FR" w:bidi="fr_FR"/>
        </w:rPr>
        <w:t xml:space="preserve">Arrêtez-vous et discutez avec votre équipe de traduction : Comment les gens dans votre culture agissent-ils quand ils nient quelque chose ? </w:t>
      </w:r>
    </w:p>
    <w:p>
      <w:pPr/>
      <w:r>
        <w:rPr>
          <w:lang w:val="fr_FR" w:bidi="fr_FR"/>
        </w:rPr>
      </w:r>
      <w:r>
        <w:rPr>
          <w:lang w:val="fr_FR" w:bidi="fr_FR"/>
        </w:rPr>
        <w:t xml:space="preserve">Pierre se déplace ensuite de la cour intérieure vers l'entrée de la cour. Pierre s'est éloigné de la fille qui l'interrogeait. </w:t>
      </w:r>
    </w:p>
    <w:p>
      <w:pPr/>
      <w:r>
        <w:rPr>
          <w:lang w:val="fr_FR" w:bidi="fr_FR"/>
        </w:rPr>
      </w:r>
      <w:r>
        <w:rPr>
          <w:lang w:val="fr_FR" w:bidi="fr_FR"/>
        </w:rPr>
        <w:t xml:space="preserve">Plus tard près de la porte, une autre servante voit Pierre et dit à ceux qui se tiennent autour : « Cet homme était avec Jésus de Nazareth ». Nazareth est un village en Galilée. Encore une fois, une servante souligne que Jésus n'était pas de Jérusalem et que l'on ne devrait pas traiter Jésus avec respect. Pierre nie de nouveau connaître Jésus en faisant un serment. Le serment invoquerait le nom de Dieu. Pierre dit : « Je ne connais même pas l'homme. » Quand quelqu'un dans la culture juive dit un serment, il dit que Dieu peut le punir s'il ment. </w:t>
      </w:r>
    </w:p>
    <w:p>
      <w:pPr/>
      <w:r>
        <w:rPr>
          <w:lang w:val="fr_FR" w:bidi="fr_FR"/>
        </w:rPr>
      </w:r>
      <w:r>
        <w:rPr>
          <w:lang w:val="fr_FR" w:bidi="fr_FR"/>
        </w:rPr>
        <w:t>Arrêtez-vous et discutez avec vos équipes de traduction : Décrivez la façon dont les gens font des promesses ou des serments dans votre culture. Quand font-ils une promesse comme celle-ci ? À quel point est-ce sérieux ? Que pense-t-on qu'il se produira si l'on ne garde pas sa promesse ou si l'on ment ?</w:t>
      </w:r>
    </w:p>
    <w:p>
      <w:pPr/>
      <w:r>
        <w:rPr>
          <w:lang w:val="fr_FR" w:bidi="fr_FR"/>
        </w:rPr>
      </w:r>
      <w:r>
        <w:rPr>
          <w:lang w:val="fr_FR" w:bidi="fr_FR"/>
        </w:rPr>
        <w:t xml:space="preserve">Pierre aurait parlé avec un accent de la région de Galilée. Sa voix révèlerait qu'il était « l'un de ceux qui sont de Galilée ». En reniant Jésus, ce serait clair pour tous ceux qui pouvaient entendre que Pierre était bien, en fait, de Galilée. </w:t>
      </w:r>
    </w:p>
    <w:p>
      <w:pPr/>
      <w:r>
        <w:rPr>
          <w:lang w:val="fr_FR" w:bidi="fr_FR"/>
        </w:rPr>
      </w:r>
      <w:r>
        <w:rPr>
          <w:lang w:val="fr_FR" w:bidi="fr_FR"/>
        </w:rPr>
        <w:t xml:space="preserve">Après un certain temps, certains de ceux qui se tenaient alentours s'approchent de Pierre et disent : « Tu dois être l'un d'eux ; nous le savons grâce à ton accent galiléen. » Cette fois-ci ce n'était pas une personne qui interrogeait Pierre ; cette fois-ci un groupe s'approche de Pierre. Une fille s'approche de Pierre la première fois. Une autre fille parle à ceux qui l'entourent la deuxième fois. Cette fois-ci, la troisième fois, Pierre est abordé par un groupe. Le Pierre encourru par Pierre grandit en intensité alors que de plus en plus de personnes interrogent sa relation avec Jésus. Le groupe suppose que parce que Pierre est de Galilée, il doit être avec Jésus. </w:t>
      </w:r>
    </w:p>
    <w:p>
      <w:pPr/>
      <w:r>
        <w:rPr>
          <w:lang w:val="fr_FR" w:bidi="fr_FR"/>
        </w:rPr>
      </w:r>
      <w:r>
        <w:rPr>
          <w:lang w:val="fr_FR" w:bidi="fr_FR"/>
        </w:rPr>
        <w:t xml:space="preserve">Cette fois-ci Pierre jure, c'est-à-dire qu'il dit de manière très forte : « Une malédiction sur moi si je mens. » Il y a deux façons différentes de comprendre ce que Pierre dit ici. La première interprétation suggère que Pierre maudit Jésus. Pierre fait cela pour essayer de se dissocier de Jésus. La deuxième interprétation est que Pierre se met sous un serment pour montrer que ce qu'il dit est vrai. </w:t>
      </w:r>
    </w:p>
    <w:p>
      <w:pPr/>
      <w:r>
        <w:rPr>
          <w:lang w:val="fr_FR" w:bidi="fr_FR"/>
        </w:rPr>
      </w:r>
      <w:r>
        <w:rPr>
          <w:lang w:val="fr_FR" w:bidi="fr_FR"/>
        </w:rPr>
        <w:t xml:space="preserve">Arrêtez-vous ici et discutez avec votre équipe de traduction : Comment diriez-vous cela dans votre langue ? Si possible, gardez la formulation vague. Si vous devez rendre les choses claires dans votre langue, utilisez les mots dans une traduction de la Bible qui est la plus proche de votre langue. </w:t>
      </w:r>
    </w:p>
    <w:p>
      <w:pPr/>
      <w:r>
        <w:rPr>
          <w:lang w:val="fr_FR" w:bidi="fr_FR"/>
        </w:rPr>
      </w:r>
      <w:r>
        <w:rPr>
          <w:lang w:val="fr_FR" w:bidi="fr_FR"/>
        </w:rPr>
        <w:t xml:space="preserve">Pierre dit ensuite : « Je ne connais pas l'homme ! » Immédiatement, c'est-à-dire tout de suite après, un coq chante. Pierre se souvient de ce que Jésus lui avait dit : « Avant que le coq ne chante, tu me renieras trois fois. » Un coq est un poulet mâle qui chante autour du début de la journée. Le chant d'un coq montrerait que la journée précédente est terminée et qu'une nouvelle journée commence. </w:t>
      </w:r>
    </w:p>
    <w:p>
      <w:pPr/>
      <w:r>
        <w:rPr>
          <w:lang w:val="fr_FR" w:bidi="fr_FR"/>
        </w:rPr>
      </w:r>
      <w:r>
        <w:rPr>
          <w:lang w:val="fr_FR" w:bidi="fr_FR"/>
        </w:rPr>
        <w:t xml:space="preserve">Arrêtez-vous ici et montrez à vos équipes de traduction une image d'un coq. </w:t>
      </w:r>
    </w:p>
    <w:p>
      <w:pPr/>
      <w:r>
        <w:rPr>
          <w:lang w:val="fr_FR" w:bidi="fr_FR"/>
        </w:rPr>
      </w:r>
      <w:r>
        <w:rPr>
          <w:lang w:val="fr_FR" w:bidi="fr_FR"/>
        </w:rPr>
        <w:t xml:space="preserve">Pierre sort dehors et pleure amèrement.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Pierre est assis à l'extérieur, dans la cour. Une servante s'approche de Pierre et dit : « Tu étais l'un de ceux qui étaient avec Jésus le Galiléen. » Pierre dit : « Je ne sais pas de quoi tu parles. » </w:t>
      </w:r>
    </w:p>
    <w:p>
      <w:pPr/>
      <w:r>
        <w:rPr>
          <w:lang w:val="fr_FR" w:bidi="fr_FR"/>
        </w:rPr>
      </w:r>
      <w:r>
        <w:rPr>
          <w:b/>
          <w:lang w:val="fr_FR" w:bidi="fr_FR"/>
        </w:rPr>
        <w:t>Deuxième partie :</w:t>
      </w:r>
      <w:r>
        <w:rPr>
          <w:lang w:val="fr_FR" w:bidi="fr_FR"/>
        </w:rPr>
        <w:t xml:space="preserve"> Pierre se trouve près du portail de la cour. Une autre servante dit aux personnes qui se tiennent alentours : « Cet homme était avec Jésus de Nazareth. » Pierre le nie en faisant un serment : « Je ne connais même pas l'homme. »</w:t>
      </w:r>
    </w:p>
    <w:p>
      <w:pPr/>
      <w:r>
        <w:rPr>
          <w:lang w:val="fr_FR" w:bidi="fr_FR"/>
        </w:rPr>
      </w:r>
      <w:r>
        <w:rPr>
          <w:b/>
          <w:lang w:val="fr_FR" w:bidi="fr_FR"/>
        </w:rPr>
        <w:t>Troisième partie :</w:t>
      </w:r>
      <w:r>
        <w:rPr>
          <w:lang w:val="fr_FR" w:bidi="fr_FR"/>
        </w:rPr>
        <w:t xml:space="preserve"> Certaines personnes disent à Pierre : « Tu dois être l'un d'eux, nous le voyons grâce à ton accent galiléen. » Pierre jure : « Une malédiction sur moi si je mens : je ne connais même pas l'homme. »</w:t>
      </w:r>
    </w:p>
    <w:p>
      <w:pPr/>
      <w:r>
        <w:rPr>
          <w:lang w:val="fr_FR" w:bidi="fr_FR"/>
        </w:rPr>
      </w:r>
      <w:r>
        <w:rPr>
          <w:b/>
          <w:lang w:val="fr_FR" w:bidi="fr_FR"/>
        </w:rPr>
        <w:t>Quatrième partie :</w:t>
      </w:r>
      <w:r>
        <w:rPr>
          <w:lang w:val="fr_FR" w:bidi="fr_FR"/>
        </w:rPr>
        <w:t xml:space="preserve"> un coq chante. Pierre se souvient des paroles de Jésus : « Avant que le coq ne chante, tu nieras même m'avoir connu. » Pierre sort dehors et pleure fortement.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Une servante</w:t>
      </w:r>
    </w:p>
    <w:p>
      <w:pPr>
        <w:pStyle w:val="ListBullet"/>
        <w:spacing w:line="240" w:lineRule="auto"/>
        <w:ind w:left="720"/>
      </w:pPr>
      <w:r>
        <w:rPr>
          <w:lang w:val="fr_FR" w:bidi="fr_FR"/>
        </w:rPr>
      </w:r>
      <w:r>
        <w:rPr>
          <w:lang w:val="fr_FR" w:bidi="fr_FR"/>
        </w:rPr>
        <w:t>Une deuxième servante</w:t>
      </w:r>
    </w:p>
    <w:p>
      <w:pPr>
        <w:pStyle w:val="ListBullet"/>
        <w:spacing w:line="240" w:lineRule="auto"/>
        <w:ind w:left="720"/>
      </w:pPr>
      <w:r>
        <w:rPr>
          <w:lang w:val="fr_FR" w:bidi="fr_FR"/>
        </w:rPr>
      </w:r>
      <w:r>
        <w:rPr>
          <w:lang w:val="fr_FR" w:bidi="fr_FR"/>
        </w:rPr>
        <w:t>Un groupe de personnes qui attendent dans la cour. Il s'agit d'un mélange de gardes et de serviteurs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Cette histoire se passe au même moment que l'histoire précédente. </w:t>
      </w:r>
    </w:p>
    <w:p>
      <w:pPr/>
      <w:r>
        <w:rPr>
          <w:lang w:val="fr_FR" w:bidi="fr_FR"/>
        </w:rPr>
      </w:r>
      <w:r>
        <w:rPr>
          <w:lang w:val="fr_FR" w:bidi="fr_FR"/>
        </w:rPr>
        <w:t xml:space="preserve">Arrêtez-vous un instant et discutez : comment montrer qu'une histoire se déroule au même moment qu'une autre histoire ? Si la temporalité et le séquençage des histoires sont importants dans votre culture, comment le montrez-vous ? </w:t>
      </w:r>
    </w:p>
    <w:p>
      <w:pPr/>
      <w:r>
        <w:rPr>
          <w:lang w:val="fr_FR" w:bidi="fr_FR"/>
        </w:rPr>
      </w:r>
      <w:r>
        <w:rPr>
          <w:lang w:val="fr_FR" w:bidi="fr_FR"/>
        </w:rPr>
        <w:t xml:space="preserve">Pierre était assis à l'extérieur dans la cour de la maison du souverain sacrificateur. La cour est une zone qui n'a pas de toit et qui est ouverte vers le ciel. Elle est entourée de pièces, de bâtiments ou de murs qui composent la maison du souverain sacrificateur. </w:t>
      </w:r>
    </w:p>
    <w:p>
      <w:pPr/>
      <w:r>
        <w:rPr>
          <w:lang w:val="fr_FR" w:bidi="fr_FR"/>
        </w:rPr>
      </w:r>
      <w:r>
        <w:rPr>
          <w:lang w:val="fr_FR" w:bidi="fr_FR"/>
        </w:rPr>
        <w:t>Arrêtez-vous pour un instant et montrez à votre équipe de traduction une illustration d'une maison avec une cour typique. Parlez avec votre équipe de traduction : dans votre culture, comment les maisons sont-elles bâties ? Comment décririez-vous une maison qui a une cour ouverte au milieu ?</w:t>
      </w:r>
    </w:p>
    <w:p>
      <w:pPr/>
      <w:r>
        <w:rPr>
          <w:lang w:val="fr_FR" w:bidi="fr_FR"/>
        </w:rPr>
      </w:r>
      <w:r>
        <w:rPr>
          <w:lang w:val="fr_FR" w:bidi="fr_FR"/>
        </w:rPr>
        <w:t>Pierre est probablement assis avec des gardes qui attendent de voir l'issue du procès de Jésus à l'intérieur de la maison. Une servante s'approche de Pierre et dit : « Tu étais l'un de ceux qui étaient avec Jésus le Galiléen. »</w:t>
      </w:r>
    </w:p>
    <w:p>
      <w:pPr/>
      <w:r>
        <w:rPr>
          <w:lang w:val="fr_FR" w:bidi="fr_FR"/>
        </w:rPr>
      </w:r>
      <w:r>
        <w:rPr>
          <w:lang w:val="fr_FR" w:bidi="fr_FR"/>
        </w:rPr>
        <w:t>Arrêtez-vous un moment et montrez à votre équipe de traduction une carte qui inclut la Galilée, Nazareth et Jérusalem.</w:t>
      </w:r>
    </w:p>
    <w:p>
      <w:pPr/>
      <w:r>
        <w:rPr>
          <w:lang w:val="fr_FR" w:bidi="fr_FR"/>
        </w:rPr>
      </w:r>
      <w:r>
        <w:rPr>
          <w:lang w:val="fr_FR" w:bidi="fr_FR"/>
        </w:rPr>
        <w:t xml:space="preserve">Les autres personnes dans la cour pourraient voir une jeune servante s'approcher de Pierre. Les personnes dans la cour auraient pu entendre ce que la servante disait à Pierre. Ils auraient également pu entendre la réponse de Pierre. </w:t>
      </w:r>
    </w:p>
    <w:p>
      <w:pPr/>
      <w:r>
        <w:rPr>
          <w:lang w:val="fr_FR" w:bidi="fr_FR"/>
        </w:rPr>
      </w:r>
      <w:r>
        <w:rPr>
          <w:lang w:val="fr_FR" w:bidi="fr_FR"/>
        </w:rPr>
        <w:t>Arrêtez-vous un moment et discutez : dans votre région, quels termes utiliseriez-vous pour décrire une jeune servante ? Comment parle-t-on des groupes de personnes qui ne sont pas considérés comme hautement appréciés dans votre culture : des mots ou des expressions particuliers sont-ils utilisés ?</w:t>
      </w:r>
    </w:p>
    <w:p>
      <w:pPr/>
      <w:r>
        <w:rPr>
          <w:lang w:val="fr_FR" w:bidi="fr_FR"/>
        </w:rPr>
      </w:r>
      <w:r>
        <w:rPr>
          <w:lang w:val="fr_FR" w:bidi="fr_FR"/>
        </w:rPr>
        <w:t xml:space="preserve">Pierre nie qu'il était avec Jésus. Pierre dit : « Je ne sais pas de quoi tu parles. » Pierre dit qu'il n'est pas vrai qu'il était avec Jésus. Pierre dit : « Je ne sais pas de quoi tu parles » devant tout le monde. Pierre voulait que tous ceux qui pouvaient entendre ce que disait la servante sachent que Pierre ne devait pas être associé à Jésus. </w:t>
      </w:r>
    </w:p>
    <w:p>
      <w:pPr/>
      <w:r>
        <w:rPr>
          <w:lang w:val="fr_FR" w:bidi="fr_FR"/>
        </w:rPr>
      </w:r>
      <w:r>
        <w:rPr>
          <w:lang w:val="fr_FR" w:bidi="fr_FR"/>
        </w:rPr>
        <w:t>Arrêtez-vous un moment et discutez avec votre équipe de traduction : racontez une histoire sur un moment où quelqu'un a nié quelque chose. Discutez des mots ou des expressions que les gens peuvent utiliser quand ils nient quelque chose.</w:t>
      </w:r>
    </w:p>
    <w:p>
      <w:pPr/>
      <w:r>
        <w:rPr>
          <w:lang w:val="fr_FR" w:bidi="fr_FR"/>
        </w:rPr>
      </w:r>
      <w:r>
        <w:rPr>
          <w:lang w:val="fr_FR" w:bidi="fr_FR"/>
        </w:rPr>
        <w:t xml:space="preserve">Pierre s'éloigne de la cour bondée et se rapproche de l'entrée. Pierre a échappé à l'interrogatoire de la première servante. Il échappe maintenant physiquement au fait d'être interrogé en se retirant de la cour. </w:t>
      </w:r>
    </w:p>
    <w:p>
      <w:pPr/>
      <w:r>
        <w:rPr>
          <w:lang w:val="fr_FR" w:bidi="fr_FR"/>
        </w:rPr>
      </w:r>
      <w:r>
        <w:rPr>
          <w:lang w:val="fr_FR" w:bidi="fr_FR"/>
        </w:rPr>
        <w:t>Une autre servante voit Pierre et dit à celles qui se tiennent autour : « Cet homme était avec Jésus de Nazareth. » Nazareth est un village en Galilée. Encore une fois, une servante souligne que Jésus n'était pas de Jérusalem.</w:t>
      </w:r>
    </w:p>
    <w:p>
      <w:pPr/>
      <w:r>
        <w:rPr>
          <w:lang w:val="fr_FR" w:bidi="fr_FR"/>
        </w:rPr>
      </w:r>
      <w:r>
        <w:rPr>
          <w:lang w:val="fr_FR" w:bidi="fr_FR"/>
        </w:rPr>
        <w:t xml:space="preserve">Pierre nie de nouveau connaître Jésus en faisant un serment. Pierre dit : « Je ne connais même pas l'homme. » En prononçant un serment, Pierre promet que ce qu'il dit est la vérité, parce que si Pierre ne disait pas la vérité, il y aurait une conséquence en raison d'un mensonge. Pierre a nié connaître Jésus une deuxième fois. </w:t>
      </w:r>
    </w:p>
    <w:p>
      <w:pPr/>
      <w:r>
        <w:rPr>
          <w:lang w:val="fr_FR" w:bidi="fr_FR"/>
        </w:rPr>
      </w:r>
      <w:r>
        <w:rPr>
          <w:lang w:val="fr_FR" w:bidi="fr_FR"/>
        </w:rPr>
        <w:t>Un peu plus tard certaines des autres personnes qui se tenaient là viennent voir Pierre. Un peu plus tard signifie plus tard cette même soirée. Les personnes qui se tenaient là signifie les personnes qui attendaient dans la cour. Ils incluent peut-être les gardes, les serviteurs et les personnes qui se trouvent dans la cour. Nous ne savons pas exactement qui est allé parler à Pierre, mais il y avait plusieurs personnes. Ils disent à Pierre : « Tu dois être l'un d'eux ; nous le savons grâce à ton accent galiléen. » Pierre jure : « Une malédiction sur moi si je mens : je ne connais pas l'homme ! » Pierre est en train de dire : « Que Dieu me punisse si je mens ! » Il est surprenant que Pierre n'utilise même pas le nom de Jésus ; c'est comme s'il essayait de se dissocier de Jésus. Pierre appelle simplement Jésus « l'homme ».</w:t>
      </w:r>
    </w:p>
    <w:p>
      <w:pPr/>
      <w:r>
        <w:rPr>
          <w:lang w:val="fr_FR" w:bidi="fr_FR"/>
        </w:rPr>
      </w:r>
      <w:r>
        <w:rPr>
          <w:lang w:val="fr_FR" w:bidi="fr_FR"/>
        </w:rPr>
        <w:t>Il est intéressant de voir que Pierre est initialement approché par une fille. La deuxième fois il est interrogé par une fille qui parle à ceux qui se trouvent à proximité. La troisième fois un groupe aborde Pierre et l'interroge. Il est aussi intéressant qu'à mesure que le nombre de personnes qui interrogent Pierre augmente, le ton et la sévérité du déni de Pierre augmentent. Pierre se retire également physiquement plus loin du lieu où se trouve Jésus. Il commence dans la cour, puis se déplace de la cour vers la porte d'entrée.</w:t>
      </w:r>
    </w:p>
    <w:p>
      <w:pPr/>
      <w:r>
        <w:rPr>
          <w:lang w:val="fr_FR" w:bidi="fr_FR"/>
        </w:rPr>
      </w:r>
      <w:r>
        <w:rPr>
          <w:lang w:val="fr_FR" w:bidi="fr_FR"/>
        </w:rPr>
        <w:t>Arrêtez-vous un instant et discutez avec votre équipe de traduction : dans votre culture, comment utilisez-vous le langage ou des techniques de narration ou l'intonation pour montrer une augmentation dans une activité ? Dans votre langue, comment montreriez-vous que le nombre de personnes qui interrogent Pierre augmente, et que par conséquent sa manière de nier connaître Jésus augmente ?</w:t>
      </w:r>
    </w:p>
    <w:p>
      <w:pPr/>
      <w:r>
        <w:rPr>
          <w:lang w:val="fr_FR" w:bidi="fr_FR"/>
        </w:rPr>
      </w:r>
      <w:r>
        <w:rPr>
          <w:lang w:val="fr_FR" w:bidi="fr_FR"/>
        </w:rPr>
        <w:t xml:space="preserve">Alors que Pierre renie Jésus pour la troisième fois, le coq chante à cet instant même. Pierre se souvient immédiatement des paroles de Jésus : « Avant que le coq ne chante, tu nieras même m'avoir connu. » Ceci signifie que Pierre s'est tout de suite souvenu de Jésus en train de dire que Pierre renierait Jésus à trois reprises avant que le coq ne chante. Et Pierre est parti, en pleurant amèrement. Pierre était dans la détresse du fait qu'il avait renié Jésus, la chose que Pierre avait dit qu'il ne ferait jamais. </w:t>
      </w:r>
    </w:p>
    <w:p>
      <w:pPr/>
      <w:r>
        <w:rPr>
          <w:lang w:val="fr_FR" w:bidi="fr_FR"/>
        </w:rPr>
      </w:r>
      <w:r>
        <w:rPr>
          <w:lang w:val="fr_FR" w:bidi="fr_FR"/>
        </w:rPr>
        <w:t>Arrêtez-vous un moment. Racontez une histoire à votre propos, concernant un moment où quelqu'un d'autre vous a profondément déçu. Quels mots ou expressions utiliserez-vous pour exprimer le profond sentiment de regret et de tristesse ?</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Une servante</w:t>
      </w:r>
    </w:p>
    <w:p>
      <w:pPr>
        <w:pStyle w:val="ListBullet"/>
        <w:spacing w:line="240" w:lineRule="auto"/>
        <w:ind w:left="720"/>
      </w:pPr>
      <w:r>
        <w:rPr>
          <w:lang w:val="fr_FR" w:bidi="fr_FR"/>
        </w:rPr>
      </w:r>
      <w:r>
        <w:rPr>
          <w:lang w:val="fr_FR" w:bidi="fr_FR"/>
        </w:rPr>
        <w:t>Une deuxième servante</w:t>
      </w:r>
    </w:p>
    <w:p>
      <w:pPr>
        <w:pStyle w:val="ListBullet"/>
        <w:spacing w:line="240" w:lineRule="auto"/>
        <w:ind w:left="720"/>
      </w:pPr>
      <w:r>
        <w:rPr>
          <w:lang w:val="fr_FR" w:bidi="fr_FR"/>
        </w:rPr>
      </w:r>
      <w:r>
        <w:rPr>
          <w:lang w:val="fr_FR" w:bidi="fr_FR"/>
        </w:rPr>
        <w:t>Un groupe de personnes qui attendent dans la cour. Il s'agit d'un mélange de gardes et de serviteurs</w:t>
      </w:r>
    </w:p>
    <w:p>
      <w:pPr>
        <w:pStyle w:val="ListBullet"/>
        <w:spacing w:line="240" w:lineRule="auto"/>
        <w:ind w:left="720"/>
      </w:pPr>
      <w:r>
        <w:rPr>
          <w:lang w:val="fr_FR" w:bidi="fr_FR"/>
        </w:rPr>
      </w:r>
      <w:r>
        <w:rPr>
          <w:lang w:val="fr_FR" w:bidi="fr_FR"/>
        </w:rPr>
        <w:t>Un coq</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 xml:space="preserve">Rappelez-vous qu'il fait nuit. Cette histoire se déroule pendant la nuit, jusqu'au matin où le coq chante. Dans l'histoire précédente Jésus subit un procès par le sanhédrin. Jésus est à l'intérieur de la maison du souverain sacrificateur. Pierre attend dans la cour de la maison du souverain sacrificateur pour savoir quelle serait l’issue du procès. Le procès de Jésus se déroule encore quand cette histoire se produit. Le procès de Jésus et ce passage se déroulent en même temps. Vous pouvez peut-être représenter cette partie si cela vous aidera à vous rappeler l'histoire. </w:t>
      </w:r>
    </w:p>
    <w:p>
      <w:pPr/>
      <w:r>
        <w:rPr>
          <w:lang w:val="fr_FR" w:bidi="fr_FR"/>
        </w:rPr>
      </w:r>
      <w:r>
        <w:rPr>
          <w:lang w:val="fr_FR" w:bidi="fr_FR"/>
        </w:rPr>
        <w:t xml:space="preserve">Le passage commence maintenant. </w:t>
      </w:r>
    </w:p>
    <w:p>
      <w:pPr/>
      <w:r>
        <w:rPr>
          <w:lang w:val="fr_FR" w:bidi="fr_FR"/>
        </w:rPr>
      </w:r>
      <w:r>
        <w:rPr>
          <w:lang w:val="fr_FR" w:bidi="fr_FR"/>
        </w:rPr>
        <w:t xml:space="preserve">Pendant que Jésus était en train d'être jugé, Pierre était assis dans la cour du souverain sacrificateur. Une jeune servante, qui était au service du souverain sacrificateur, s’approche de Pierre. Elle s'approche de Pierre et lui parle. Elle a dit : « Tu étais l’un de ceux qui étaient avec Jésus le Galiléen. » Mais Pierre le nie devant tous ceux qui pouvaient l’entendre parler. Pierre dit : « Je ne sais pas de quoi tu parles.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 à Peter ce qu’il pense et ce qu’il ressent en ce moment. Vous entendrez peut-être des choses comme : « J’ai peur et je suis inquiet », ou « Je suis tellement perdu. Je ne m’attendais pas à ce que Jésus soit arrêté », ou « J’espérais que personne ne me demanderait ce que je faisais.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Pierre passe ensuite du portail vers la cour. Une autre servante, c'est-à-dire une servante différente, dit à ceux qui se tenaient alentours dans la cour : « Cet homme était avec Jésus de Nazareth. » Pour la deuxième fois, Pierre nie connaître Jésus. Cette fois-ci, Pierre utilise également un serment pour dire qu'il ne connaît pas Jésus. Pierre dit : « Je ne connais même pas l'homme.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 à Peter ce qu’il pense et ce qu’il ressent en ce moment. Vous entendrez peut-être des choses comme : « Je deviens de plus en plus anxieux à l’idée d’être associé à Jésus. Peut-être que je serai arrêté moi aussi », ou « Pourquoi ces gens ne me laissent-ils donc pas tranquille ? » ou « Pourquoi ce procès dure-t-il si longtemps ? » ou « Je me sens submergé, effrayé et pris de panique. »</w:t>
      </w:r>
    </w:p>
    <w:p>
      <w:pPr>
        <w:pStyle w:val="ListBullet"/>
        <w:spacing w:line="240" w:lineRule="auto"/>
        <w:ind w:left="720"/>
      </w:pPr>
      <w:r>
        <w:rPr>
          <w:lang w:val="fr_FR" w:bidi="fr_FR"/>
        </w:rPr>
      </w:r>
      <w:r>
        <w:rPr>
          <w:lang w:val="fr_FR" w:bidi="fr_FR"/>
        </w:rPr>
        <w:t>Demandez à l’une des servantes ce qu’elle pense et ressent à cet instant. Vous pourriez entendre des choses du genre : « Il est clairement l’un des amis de Jésus ; pourquoi fait-il semblant de ne pas l’être ? » ou « Que cache donc ce Nazaréen ? » Ou bien : « Peut-être que Jésus n’est pas un homme si bon que cela, si son ami fait semblant de ne pas le connaître.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Un peu plus tard certaines des autres personnes qui se tenaient là viennent voir Pierre. Ils disent à Pierre : « Tu dois être l'un d'eux ; nous le savons grâce à ton accent galiléen. » </w:t>
      </w:r>
    </w:p>
    <w:p>
      <w:pPr/>
      <w:r>
        <w:rPr>
          <w:lang w:val="fr_FR" w:bidi="fr_FR"/>
        </w:rPr>
      </w:r>
      <w:r>
        <w:rPr>
          <w:lang w:val="fr_FR" w:bidi="fr_FR"/>
        </w:rPr>
        <w:t xml:space="preserve">Cette fois-ci, Pierre jure. Pierre dit : « Qu’une malédiction me frappe si je mens, je ne connais pas cet homme ! » Pierre nie connaître Jésus pour la troisième fois. À cet instant précis le coq chante. </w:t>
      </w:r>
    </w:p>
    <w:p>
      <w:pPr/>
      <w:r>
        <w:rPr>
          <w:lang w:val="fr_FR" w:bidi="fr_FR"/>
        </w:rPr>
      </w:r>
      <w:r>
        <w:rPr>
          <w:lang w:val="fr_FR" w:bidi="fr_FR"/>
        </w:rPr>
        <w:t xml:space="preserve">Pierre se souvient immédiatement des paroles de Jésus : « Avant que le coq ne chante, tu nieras même m'avoir connu. » Et Pierre part, en pleurant amèrement.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Pierre ce qu'il ressent à cet instant précis. Vous pouvez entendre des choses comme : « Qu’ai-je fait ? » ou « J’ai mal au cœur. J’arrive à peine à respirer tant j’ai mal à l’intérieur », ou « J’ai déçu Jésus, mon meilleur ami et mon maître. Je n'arrive pas à croire ce qui vient d'arriver. »</w:t>
      </w:r>
    </w:p>
    <w:p>
      <w:pPr>
        <w:pStyle w:val="ListBullet"/>
        <w:spacing w:line="240" w:lineRule="auto"/>
        <w:ind w:left="720"/>
      </w:pPr>
      <w:r>
        <w:rPr>
          <w:lang w:val="fr_FR" w:bidi="fr_FR"/>
        </w:rPr>
      </w:r>
      <w:r>
        <w:rPr>
          <w:lang w:val="fr_FR" w:bidi="fr_FR"/>
        </w:rPr>
        <w:t>Demandez à Jésus ce qu'il pense et ressent maintenant. Vous entendrez peut-être des choses comme : « J’aime tellement Pierre. Je suis si triste qu'il vive une telle douleur.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Pendant ce temps, Pierre était assis dans la </w:t>
      </w:r>
      <w:r>
        <w:rPr>
          <w:b/>
          <w:lang w:val="fr_FR" w:bidi="fr_FR"/>
        </w:rPr>
        <w:t>cour</w:t>
      </w:r>
      <w:r>
        <w:rPr>
          <w:lang w:val="fr_FR" w:bidi="fr_FR"/>
        </w:rPr>
        <w:t xml:space="preserve"> de la maison du </w:t>
      </w:r>
      <w:r>
        <w:rPr>
          <w:b/>
          <w:lang w:val="fr_FR" w:bidi="fr_FR"/>
        </w:rPr>
        <w:t>souverain sacrificateur</w:t>
      </w:r>
      <w:r>
        <w:rPr>
          <w:lang w:val="fr_FR" w:bidi="fr_FR"/>
        </w:rPr>
        <w:t xml:space="preserve">. </w:t>
      </w:r>
    </w:p>
    <w:p>
      <w:pPr/>
      <w:r>
        <w:rPr>
          <w:lang w:val="fr_FR" w:bidi="fr_FR"/>
        </w:rPr>
      </w:r>
      <w:r>
        <w:rPr>
          <w:lang w:val="fr_FR" w:bidi="fr_FR"/>
        </w:rPr>
        <w:t xml:space="preserve">Une </w:t>
      </w:r>
      <w:r>
        <w:rPr>
          <w:b/>
          <w:lang w:val="fr_FR" w:bidi="fr_FR"/>
        </w:rPr>
        <w:t>cour</w:t>
      </w:r>
      <w:r>
        <w:rPr>
          <w:lang w:val="fr_FR" w:bidi="fr_FR"/>
        </w:rPr>
        <w:t xml:space="preserve"> est un espace fermé par des bâtiments, des pièces ou des murs. La cour de la maison du souverain sacrificateur était ouverte vers le ciel ; elle n’avait pas de toit. Traduisez cour de la même manière que vous l'avez fait auparavant.</w:t>
      </w:r>
    </w:p>
    <w:p>
      <w:pPr/>
      <w:r>
        <w:rPr>
          <w:lang w:val="fr_FR" w:bidi="fr_FR"/>
        </w:rPr>
      </w:r>
      <w:r>
        <w:rPr>
          <w:lang w:val="fr_FR" w:bidi="fr_FR"/>
        </w:rPr>
        <w:t xml:space="preserve">Le </w:t>
      </w:r>
      <w:r>
        <w:rPr>
          <w:b/>
          <w:lang w:val="fr_FR" w:bidi="fr_FR"/>
        </w:rPr>
        <w:t>souverain sacrificateur</w:t>
      </w:r>
      <w:r>
        <w:rPr>
          <w:lang w:val="fr_FR" w:bidi="fr_FR"/>
        </w:rPr>
        <w:t xml:space="preserve"> est le sacrificateur le plus important qui est responsable de tous les autres sacrificateurs. Traduisez </w:t>
      </w:r>
      <w:r>
        <w:rPr>
          <w:b/>
          <w:lang w:val="fr_FR" w:bidi="fr_FR"/>
        </w:rPr>
        <w:t>souverain</w:t>
      </w:r>
      <w:r>
        <w:rPr>
          <w:lang w:val="fr_FR" w:bidi="fr_FR"/>
        </w:rPr>
        <w:t xml:space="preserve"> sacrificateur de la même manière que vous l'avez fait auparavant. Le mot </w:t>
      </w:r>
      <w:r>
        <w:rPr>
          <w:b/>
          <w:lang w:val="fr_FR" w:bidi="fr_FR"/>
        </w:rPr>
        <w:t>prêtre</w:t>
      </w:r>
      <w:r>
        <w:rPr>
          <w:lang w:val="fr_FR" w:bidi="fr_FR"/>
        </w:rPr>
        <w:t xml:space="preserve"> se trouve dans le glossaire principal.</w:t>
      </w:r>
    </w:p>
    <w:p>
      <w:pPr/>
      <w:r>
        <w:rPr>
          <w:lang w:val="fr_FR" w:bidi="fr_FR"/>
        </w:rPr>
      </w:r>
      <w:r>
        <w:rPr>
          <w:lang w:val="fr_FR" w:bidi="fr_FR"/>
        </w:rPr>
        <w:t xml:space="preserve">Une jeune </w:t>
      </w:r>
      <w:r>
        <w:rPr>
          <w:b/>
          <w:lang w:val="fr_FR" w:bidi="fr_FR"/>
        </w:rPr>
        <w:t>servante</w:t>
      </w:r>
      <w:r>
        <w:rPr>
          <w:lang w:val="fr_FR" w:bidi="fr_FR"/>
        </w:rPr>
        <w:t xml:space="preserve"> s'est avancée vers Pierre. Une servante est une esclave ou une domestique qui travaille pour le souverain sacrificateur dans sa maison. </w:t>
      </w:r>
      <w:r>
        <w:rPr>
          <w:b/>
          <w:lang w:val="fr_FR" w:bidi="fr_FR"/>
        </w:rPr>
        <w:t>Serviteur</w:t>
      </w:r>
      <w:r>
        <w:rPr>
          <w:lang w:val="fr_FR" w:bidi="fr_FR"/>
        </w:rPr>
        <w:t xml:space="preserve"> se trouve dans le glossaire principal. Traduisez servante de la même manière que vous l'avez fait auparavant. </w:t>
      </w:r>
    </w:p>
    <w:p>
      <w:pPr/>
      <w:r>
        <w:rPr>
          <w:lang w:val="fr_FR" w:bidi="fr_FR"/>
        </w:rPr>
      </w:r>
      <w:r>
        <w:rPr>
          <w:lang w:val="fr_FR" w:bidi="fr_FR"/>
        </w:rPr>
        <w:t xml:space="preserve">La servante dit à Pierre : « Tu étais l’un de ceux qui étaient avec </w:t>
      </w:r>
      <w:r>
        <w:rPr>
          <w:b/>
          <w:lang w:val="fr_FR" w:bidi="fr_FR"/>
        </w:rPr>
        <w:t>Jésus le Galiléen</w:t>
      </w:r>
      <w:r>
        <w:rPr>
          <w:lang w:val="fr_FR" w:bidi="fr_FR"/>
        </w:rPr>
        <w:t xml:space="preserve">. » Ceci signifie que Jésus venait de Galilée. </w:t>
      </w:r>
      <w:r>
        <w:rPr>
          <w:b/>
          <w:lang w:val="fr_FR" w:bidi="fr_FR"/>
        </w:rPr>
        <w:t>Galilée</w:t>
      </w:r>
      <w:r>
        <w:rPr>
          <w:lang w:val="fr_FR" w:bidi="fr_FR"/>
        </w:rPr>
        <w:t xml:space="preserve"> se trouve dans le glossaire principal.</w:t>
      </w:r>
    </w:p>
    <w:p>
      <w:pPr/>
      <w:r>
        <w:rPr>
          <w:lang w:val="fr_FR" w:bidi="fr_FR"/>
        </w:rPr>
      </w:r>
      <w:r>
        <w:rPr>
          <w:lang w:val="fr_FR" w:bidi="fr_FR"/>
        </w:rPr>
        <w:t>Arrêtez-vous ici et montrez à votre équipe de traduction une carte d'Israël qui inclut Jérusalem et la région de Galilée, y compris Nazareth.</w:t>
      </w:r>
    </w:p>
    <w:p>
      <w:pPr/>
      <w:r>
        <w:rPr>
          <w:lang w:val="fr_FR" w:bidi="fr_FR"/>
        </w:rPr>
      </w:r>
      <w:r>
        <w:rPr>
          <w:lang w:val="fr_FR" w:bidi="fr_FR"/>
        </w:rPr>
        <w:t>Pierre nie en disant : « Je ne sais pas de quoi tu parles. »</w:t>
      </w:r>
    </w:p>
    <w:p>
      <w:pPr/>
      <w:r>
        <w:rPr>
          <w:lang w:val="fr_FR" w:bidi="fr_FR"/>
        </w:rPr>
      </w:r>
      <w:r>
        <w:rPr>
          <w:lang w:val="fr_FR" w:bidi="fr_FR"/>
        </w:rPr>
        <w:t xml:space="preserve">Plus tard dehors, près du </w:t>
      </w:r>
      <w:r>
        <w:rPr>
          <w:b/>
          <w:lang w:val="fr_FR" w:bidi="fr_FR"/>
        </w:rPr>
        <w:t>portail</w:t>
      </w:r>
      <w:r>
        <w:rPr>
          <w:lang w:val="fr_FR" w:bidi="fr_FR"/>
        </w:rPr>
        <w:t xml:space="preserve">, une autre servante, c'est-à-dire une servante différente, dit à ceux qui se tenaient alentours dans la cour : « Cet homme était avec Jésus de </w:t>
      </w:r>
      <w:r>
        <w:rPr>
          <w:b/>
          <w:lang w:val="fr_FR" w:bidi="fr_FR"/>
        </w:rPr>
        <w:t>Nazareth</w:t>
      </w:r>
      <w:r>
        <w:rPr>
          <w:lang w:val="fr_FR" w:bidi="fr_FR"/>
        </w:rPr>
        <w:t>. »</w:t>
      </w:r>
    </w:p>
    <w:p>
      <w:pPr/>
      <w:r>
        <w:rPr>
          <w:lang w:val="fr_FR" w:bidi="fr_FR"/>
        </w:rPr>
      </w:r>
      <w:r>
        <w:rPr>
          <w:lang w:val="fr_FR" w:bidi="fr_FR"/>
        </w:rPr>
        <w:t xml:space="preserve">Un </w:t>
      </w:r>
      <w:r>
        <w:rPr>
          <w:b/>
          <w:lang w:val="fr_FR" w:bidi="fr_FR"/>
        </w:rPr>
        <w:t>portail</w:t>
      </w:r>
      <w:r>
        <w:rPr>
          <w:lang w:val="fr_FR" w:bidi="fr_FR"/>
        </w:rPr>
        <w:t xml:space="preserve"> dans ce passage est une entrée, une porte entre la cour et la rue. On pourrait le décrire comme « l'entrée de la cour ».</w:t>
      </w:r>
    </w:p>
    <w:p>
      <w:pPr/>
      <w:r>
        <w:rPr>
          <w:lang w:val="fr_FR" w:bidi="fr_FR"/>
        </w:rPr>
      </w:r>
      <w:r>
        <w:rPr>
          <w:b/>
          <w:lang w:val="fr_FR" w:bidi="fr_FR"/>
        </w:rPr>
        <w:t>Nazareth</w:t>
      </w:r>
      <w:r>
        <w:rPr>
          <w:lang w:val="fr_FR" w:bidi="fr_FR"/>
        </w:rPr>
        <w:t xml:space="preserve"> est une ville en Galilée.</w:t>
      </w:r>
    </w:p>
    <w:p>
      <w:pPr/>
      <w:r>
        <w:rPr>
          <w:lang w:val="fr_FR" w:bidi="fr_FR"/>
        </w:rPr>
      </w:r>
      <w:r>
        <w:rPr>
          <w:lang w:val="fr_FR" w:bidi="fr_FR"/>
        </w:rPr>
        <w:t xml:space="preserve">Pierre nie fermement connaître Jésus. Cette fois-ci, Pierre prononce un </w:t>
      </w:r>
      <w:r>
        <w:rPr>
          <w:b/>
          <w:lang w:val="fr_FR" w:bidi="fr_FR"/>
        </w:rPr>
        <w:t>serment</w:t>
      </w:r>
      <w:r>
        <w:rPr>
          <w:lang w:val="fr_FR" w:bidi="fr_FR"/>
        </w:rPr>
        <w:t xml:space="preserve">. Pierre dit : « Je ne connais même pas l'homme. » Un serment, c'est jurer ou promettre que ce qui est dit est vrai. Dans ce cas présent, Pierre dit que devant Dieu, il ne connaît pas Jésus. Traduisez serment de la même manière que vous l'avez fait auparavant. Le mot </w:t>
      </w:r>
      <w:r>
        <w:rPr>
          <w:b/>
          <w:lang w:val="fr_FR" w:bidi="fr_FR"/>
        </w:rPr>
        <w:t>serment</w:t>
      </w:r>
      <w:r>
        <w:rPr>
          <w:lang w:val="fr_FR" w:bidi="fr_FR"/>
        </w:rPr>
        <w:t xml:space="preserve"> se trouve dans le Glossaire principal.</w:t>
      </w:r>
    </w:p>
    <w:p>
      <w:pPr/>
      <w:r>
        <w:rPr>
          <w:lang w:val="fr_FR" w:bidi="fr_FR"/>
        </w:rPr>
      </w:r>
      <w:r>
        <w:rPr>
          <w:lang w:val="fr_FR" w:bidi="fr_FR"/>
        </w:rPr>
        <w:t xml:space="preserve">Pierre nie connaître Jésus pour la troisième fois. À cet instant précis le coq </w:t>
      </w:r>
      <w:r>
        <w:rPr>
          <w:b/>
          <w:lang w:val="fr_FR" w:bidi="fr_FR"/>
        </w:rPr>
        <w:t>chante</w:t>
      </w:r>
      <w:r>
        <w:rPr>
          <w:lang w:val="fr_FR" w:bidi="fr_FR"/>
        </w:rPr>
        <w:t>. Un coq est un poulet mâle, un oiseau. Un coq fait un bruit, on dit qu'il « chante » à l'aube, quand le soleil commence à se lever. Les coqs chantent normalement environ trois fois entre minuit et 3 h du matin.</w:t>
      </w:r>
    </w:p>
    <w:p>
      <w:pPr/>
      <w:r>
        <w:rPr>
          <w:lang w:val="fr_FR" w:bidi="fr_FR"/>
        </w:rPr>
      </w:r>
      <w:r>
        <w:rPr>
          <w:lang w:val="fr_FR" w:bidi="fr_FR"/>
        </w:rPr>
        <w:t xml:space="preserve">Arrêtez-vous ici et montrez à vos équipes de traduction une image d'un coq. </w:t>
      </w:r>
    </w:p>
    <w:p>
      <w:pPr/>
      <w:r>
        <w:rPr>
          <w:lang w:val="fr_FR" w:bidi="fr_FR"/>
        </w:rPr>
      </w:r>
      <w:r>
        <w:rPr>
          <w:lang w:val="fr_FR" w:bidi="fr_FR"/>
        </w:rPr>
        <w:t xml:space="preserve">Soudain, les paroles de Jésus traversent l'esprit de Pierre. Cela signifie que Pierre s'est immédiatement souvenu des paroles de Jésus très clairement. « Avant que le coq ne chante, tu nieras même m'avoir connu. » Et Pierre part, en pleurant </w:t>
      </w:r>
      <w:r>
        <w:rPr>
          <w:b/>
          <w:lang w:val="fr_FR" w:bidi="fr_FR"/>
        </w:rPr>
        <w:t>amèrement</w:t>
      </w:r>
      <w:r>
        <w:rPr>
          <w:lang w:val="fr_FR" w:bidi="fr_FR"/>
        </w:rPr>
        <w:t>. « Pleurer amèrement » signifie pleurer beaucoup, pleurer fortement avec une grande angoisse.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27:1–10</w:t>
      </w:r>
      <w:r>
        <w:rPr>
          <w:lang w:val="fr_FR" w:bidi="fr_FR"/>
        </w:rPr>
      </w:r>
    </w:p>
    <w:p>
      <w:pPr>
        <w:pStyle w:val="Heading3"/>
      </w:pPr>
      <w:r>
        <w:rPr>
          <w:lang w:val="fr_FR" w:bidi="fr_FR"/>
        </w:rPr>
        <w:t>Écouter et Cœur</w:t>
      </w:r>
    </w:p>
    <w:p>
      <w:pPr/>
      <w:r>
        <w:rPr>
          <w:lang w:val="fr_FR" w:bidi="fr_FR"/>
        </w:rPr>
      </w:r>
      <w:r>
        <w:rPr>
          <w:lang w:val="fr_FR" w:bidi="fr_FR"/>
        </w:rPr>
        <w:t>Écoutez Matthieu 27.1–10.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Ce passage poursuit le récit de l'arrestation et du procès de Jésus. Tous les anciens et les principaux sacrificateurs, le chef religieux des Juifs, composent le haut tribunal des Juifs. Ce haut tribunal prend la décision sur la façon de faire exécuter Jésus. Cela se produit tôt le matin après que Jésus ait été arrêté. Les fonctionnaires romains limitaient le pouvoir du tribunal juif, mais ils pouvaient quand même donner à quelqu'un la peine de mort. Cependant, les chefs religieux juifs ne pouvaient pas exécuter la peine de mort. Seuls les Romains qui gouvernaient la région pouvaient mettre quelqu'un à mort. </w:t>
      </w:r>
    </w:p>
    <w:p>
      <w:pPr/>
      <w:r>
        <w:rPr>
          <w:lang w:val="fr_FR" w:bidi="fr_FR"/>
        </w:rPr>
      </w:r>
      <w:r>
        <w:rPr>
          <w:lang w:val="fr_FR" w:bidi="fr_FR"/>
        </w:rPr>
        <w:t xml:space="preserve">Matthieu commence ce passage tôt le matin, c'est-à-dire à l'orée du jour, après l'arrestation de Jésus. Cela fait peut-être encore partie de la discussion que les principaux sacrificateurs et les anciens entretenaient la nuit précédente. Il pourrait également s'agir d'une nouvelle réunion alors que le soleil commence à se lever. Quoi qu'il en soit, le tribunal prend une décision sur la façon de faire mettre Jésus à mort par les Romains. Afin de faire cela, le tribunal devait présenter Jésus comme une menace politique pour les Romains. </w:t>
      </w:r>
    </w:p>
    <w:p>
      <w:pPr/>
      <w:r>
        <w:rPr>
          <w:lang w:val="fr_FR" w:bidi="fr_FR"/>
        </w:rPr>
      </w:r>
      <w:r>
        <w:rPr>
          <w:lang w:val="fr_FR" w:bidi="fr_FR"/>
        </w:rPr>
        <w:t xml:space="preserve">Arrêtez-vous ici et discutez en équipe des groupes religieux dans votre culture qui ont un certain pouvoir sur les gens. Combien de puissance ont-ils ? Y a-t-il des choses qu'ils ne peuvent pas faire, que seul le gouvernement peut faire ? </w:t>
      </w:r>
    </w:p>
    <w:p>
      <w:pPr/>
      <w:r>
        <w:rPr>
          <w:lang w:val="fr_FR" w:bidi="fr_FR"/>
        </w:rPr>
      </w:r>
      <w:r>
        <w:rPr>
          <w:lang w:val="fr_FR" w:bidi="fr_FR"/>
        </w:rPr>
        <w:t xml:space="preserve">Les principaux sacrificateurs et les anciens font lier Jésus par leurs serviteurs, c'est-à-dire enchaîner Jésus. Les chefs juifs ont probablement attaché Jésus afin de faire paraître Jésus plus menaçant pour Pilate. Jésus n'essayait pas de s'échapper. Il n'y avait donc pas d'autre raison de l'attacher. Puis les principaux sacrificateurs et les anciens emmènent Jésus devant Pilate. Pilate est le gouverneur ou le préfet, c'est-à-dire un fonctionnaire de bas rang, dans la région de la Judée. Pilate vivait habituellement à Césarée, mais Pilate était à Jérusalem pour garder la paix pendant la Pâque. </w:t>
      </w:r>
    </w:p>
    <w:p>
      <w:pPr/>
      <w:r>
        <w:rPr>
          <w:lang w:val="fr_FR" w:bidi="fr_FR"/>
        </w:rPr>
      </w:r>
      <w:r>
        <w:rPr>
          <w:lang w:val="fr_FR" w:bidi="fr_FR"/>
        </w:rPr>
        <w:t>Arrêtez-vous et regardez une carte de Judée et voyez où se trouvent Césarée et Jérusalem.</w:t>
      </w:r>
    </w:p>
    <w:p>
      <w:pPr/>
      <w:r>
        <w:rPr>
          <w:lang w:val="fr_FR" w:bidi="fr_FR"/>
        </w:rPr>
      </w:r>
      <w:r>
        <w:rPr>
          <w:lang w:val="fr_FR" w:bidi="fr_FR"/>
        </w:rPr>
        <w:t xml:space="preserve">Matthieu bascule le récit vers le dernier jour de Judas, le traître. Judas apprend la décision des principaux sacrificateurs et des anciens et est submergé de remords. </w:t>
      </w:r>
    </w:p>
    <w:p>
      <w:pPr/>
      <w:r>
        <w:rPr>
          <w:lang w:val="fr_FR" w:bidi="fr_FR"/>
        </w:rPr>
      </w:r>
      <w:r>
        <w:rPr>
          <w:lang w:val="fr_FR" w:bidi="fr_FR"/>
        </w:rPr>
        <w:t xml:space="preserve">Arrêtez-vous et discutez : Racontez une histoire au sujet d'un moment où vous avez fait quelque chose que vous avez vraiment regretté. Qu'avez-vous ressenti ? Comment avez-vous montré votre regret ? Qu'avez-vous fait pour essayer d'arranger les choses ? </w:t>
      </w:r>
    </w:p>
    <w:p>
      <w:pPr/>
      <w:r>
        <w:rPr>
          <w:lang w:val="fr_FR" w:bidi="fr_FR"/>
        </w:rPr>
      </w:r>
      <w:r>
        <w:rPr>
          <w:lang w:val="fr_FR" w:bidi="fr_FR"/>
        </w:rPr>
        <w:t>Certaines versions disent que Judas s'est repenti, c'est-à-dire qu'il a changé d'avis. Nous ne connaissons pas l'état du cœur de Judas. Il est possible que Judas se soit vraiment repenti, comme indiqué par la déclaration de Judas sur l'innocence de Jésus et sa tentative de rendre l'argent. La tentative de Judas de rendre l'argent aux principaux sacrificateurs n'a probablement pas eu lieu avant que Pilate ne condamne Jésus à mort. Judas trouve les principaux sacrificateurs dans le temple. Ils étaient donc probablement déjà revenus de chez Pilate. Judas reconnaît son erreur. Il dit : « J'ai péché en trahissant du sang innocent. » Les Juifs utilisaient couramment le terme sang innocent pour faire référence à un homme innocent. La loi juive prononçait une malédiction sur quelqu'un qui trahissait du sang innocent.</w:t>
      </w:r>
    </w:p>
    <w:p>
      <w:pPr/>
      <w:r>
        <w:rPr>
          <w:lang w:val="fr_FR" w:bidi="fr_FR"/>
        </w:rPr>
      </w:r>
      <w:r>
        <w:rPr>
          <w:lang w:val="fr_FR" w:bidi="fr_FR"/>
        </w:rPr>
        <w:t xml:space="preserve">Arrêtez-vous et discutez : comment votre culture sait-elle quand quelqu'un est vraiment désolé pour ses erreurs ? Que fait cette personne ? Comment fait-on référence à quelqu'un qui est innocent ? </w:t>
      </w:r>
    </w:p>
    <w:p>
      <w:pPr/>
      <w:r>
        <w:rPr>
          <w:lang w:val="fr_FR" w:bidi="fr_FR"/>
        </w:rPr>
      </w:r>
      <w:r>
        <w:rPr>
          <w:lang w:val="fr_FR" w:bidi="fr_FR"/>
        </w:rPr>
        <w:t xml:space="preserve">Les principaux sacrificateurs, cependant, ne reconnaissent pas leur péché et répondent à Judas en disant : « Qu'est-ce que cela pour nous ? Veilles-y toi-même. » Ces expressions signifient : « Pourquoi nous en soucierions-nous ? C'est ton problème. » En réalité, c'était le devoir du principal sacrificateur d'être le médiateur entre Dieu et le peuple. Les principaux sacrificateurs étaient censés faire des sacrifices pour ceux qui péchaient. Cependant, dans cette situation, les principaux sacrificateurs ne se préoccupent pas de leur devoir. Judas jette l'argent dans le temple, s'en va et se pend par le cou avec une corde, jusqu'à ce qu'il meure. </w:t>
      </w:r>
    </w:p>
    <w:p>
      <w:pPr/>
      <w:r>
        <w:rPr>
          <w:lang w:val="fr_FR" w:bidi="fr_FR"/>
        </w:rPr>
      </w:r>
      <w:r>
        <w:rPr>
          <w:lang w:val="fr_FR" w:bidi="fr_FR"/>
        </w:rPr>
        <w:t xml:space="preserve">Les sacrificateurs ramassent l'argent. Les sacrificateurs reconnaissent qu'il n'était pas licite pour eux de mettre les pièces d'argent avec l'argent qui appartient au temple, parce que l'argent était utilisé pour trahir Jésus. Les sacrificateurs se mettent d'accord et achètent le champ appartenant au potier, c'est-à-dire à quelqu'un qui fait des pots d'argile, pour que les étrangers puissent y être enterrés. Les sacrificateurs essaient peut-être de paraître justes parce que donner l'aumône et enterrer les morts étaient des devoirs importants pour les Juifs. Les sacrificateurs auraient dû prendre soin de tout étranger qui mourrait dans leur région et qui devait être enterré. On appelait ce champ le champ de sang parce qu'il a été acheté avec de l'argent qui a payé la mort de Jésus. </w:t>
      </w:r>
    </w:p>
    <w:p>
      <w:pPr/>
      <w:r>
        <w:rPr>
          <w:lang w:val="fr_FR" w:bidi="fr_FR"/>
        </w:rPr>
      </w:r>
      <w:r>
        <w:rPr>
          <w:lang w:val="fr_FR" w:bidi="fr_FR"/>
        </w:rPr>
        <w:t xml:space="preserve">Bien des années auparavant, Dieu avait donné à deux prophètes juifs, Jérémie et Zacharie, des informations sur la façon dont le Sauveur promis, ou le Messie, souffrirait. Matthieu réalise que l'information de ces deux prophètes se réalisait : les « fils », c'est-à-dire le peuple d'Israël, ont vraiment pris les trente pièces d'argent et ont acheté un champ de potier avec. Maintenant, les trente pièces d'argent étaient le prix que les chefs religieux juifs avaient payé pour le Sauveur : c'était une petite quantité et cela montrait qu'ils ne pensaient pas qu'il valait beaucoup. Bien que Matthieu n'ait pas cité directement Jérémie, il montre que toutes les choses que les prophètes ont dites au sujet du Sauveur promis se réalisent dans la situation avec Jésus.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tôt le matin, les principaux sacrificateurs et les anciens décident de la façon dont ils feront mettre Jésus à mort. Ils font attacher Jésus par leurs serviteurs et emmènent Jésus devant Pilate.</w:t>
      </w:r>
    </w:p>
    <w:p>
      <w:pPr/>
      <w:r>
        <w:rPr>
          <w:lang w:val="fr_FR" w:bidi="fr_FR"/>
        </w:rPr>
      </w:r>
      <w:r>
        <w:rPr>
          <w:b/>
          <w:lang w:val="fr_FR" w:bidi="fr_FR"/>
        </w:rPr>
        <w:t>Deuxième partie :</w:t>
      </w:r>
      <w:r>
        <w:rPr>
          <w:lang w:val="fr_FR" w:bidi="fr_FR"/>
        </w:rPr>
        <w:t xml:space="preserve"> Judas entend parler du verdict de Jésus et est très triste. Judas emmène les trente pièces d'argent dans le temple et essaie de les rendre aux principaux sacrificateurs. Judas reconnaît son erreur et déclare l'innocence de Jésus. Les principaux sacrificateurs n'en ont que faire. Judas jette l'argent dans le temple et va se tuer lui-même. </w:t>
      </w:r>
    </w:p>
    <w:p>
      <w:pPr/>
      <w:r>
        <w:rPr>
          <w:lang w:val="fr_FR" w:bidi="fr_FR"/>
        </w:rPr>
      </w:r>
      <w:r>
        <w:rPr>
          <w:b/>
          <w:lang w:val="fr_FR" w:bidi="fr_FR"/>
        </w:rPr>
        <w:t>Troisième partie :</w:t>
      </w:r>
      <w:r>
        <w:rPr>
          <w:lang w:val="fr_FR" w:bidi="fr_FR"/>
        </w:rPr>
        <w:t xml:space="preserve"> les principaux sacrificateurs prennent l'argent et achètent le champ qui appartenait au potier. Ils transforment ce champ en un cimetière pour les étrangers. Le champ sera appelé le champ de sang pendant de nombreuses années. Cela accomplit une prophétie écrite par un ou plusieurs des prophètes d'Israël. </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Pilate (mentionné)</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Jérémie</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Remarquez qu'il y a plusieurs contextes différents pour ces scènes. Considérez ces contextes pendant que vous visualisez l'histoire. </w:t>
      </w:r>
    </w:p>
    <w:p>
      <w:pPr/>
      <w:r>
        <w:rPr>
          <w:lang w:val="fr_FR" w:bidi="fr_FR"/>
        </w:rPr>
      </w:r>
      <w:r>
        <w:rPr>
          <w:lang w:val="fr_FR" w:bidi="fr_FR"/>
        </w:rPr>
        <w:t>Les principaux sacrificateurs et les anciens se réunissent très tôt le matin. Il est possible qu'ils se réunissent dans la maison du souverain sacrificateur, près du temple. Ils décident comment dire à Pilate les accusations contre Jésus pour que Pilate exécute Jésus. Ils attachent Jésus et emmènent Jésus devant Pilate, le chef local. Il est probable que la maison de Pilate se trouvait de l'autre côté de la ville. À un moment donné, les principaux sacrificateurs retournent dans le temple.</w:t>
      </w:r>
    </w:p>
    <w:p>
      <w:pPr/>
      <w:r>
        <w:rPr>
          <w:lang w:val="fr_FR" w:bidi="fr_FR"/>
        </w:rPr>
      </w:r>
      <w:r>
        <w:rPr>
          <w:lang w:val="fr_FR" w:bidi="fr_FR"/>
        </w:rPr>
        <w:t>Judas entend que Jésus a été condamné à mort et ressent un grand regret pour ce que Judas a fait. Judas va au temple pour confesser son péché et déclarer l'innocence de Jésus aux principaux sacrificateurs. Les principaux sacrificateurs ne sont pas préoccupés par la culpabilité de Judas. Ils disent : « Qu'est-ce que cela pour nous ? » Judas jette l'argent dans le temple depuis le lieu où il se trouve dans la cour extérieure.</w:t>
      </w:r>
    </w:p>
    <w:p>
      <w:pPr/>
      <w:r>
        <w:rPr>
          <w:lang w:val="fr_FR" w:bidi="fr_FR"/>
        </w:rPr>
      </w:r>
      <w:r>
        <w:rPr>
          <w:lang w:val="fr_FR" w:bidi="fr_FR"/>
        </w:rPr>
        <w:t xml:space="preserve">Les sacrificateurs ont sans doute ramassé les pièces à ce moment-là, pendant que Judas sort vers un lieu isolé pour se pendre lui-même. Ces deux dernières choses se produisent probablement simultanément. Plus tard, les principaux sacrificateurs et les anciens achèteront un champ avec l'argent. </w:t>
      </w:r>
    </w:p>
    <w:p>
      <w:pPr/>
      <w:r>
        <w:rPr>
          <w:lang w:val="fr_FR" w:bidi="fr_FR"/>
        </w:rPr>
      </w:r>
      <w:r>
        <w:rPr>
          <w:lang w:val="fr_FR" w:bidi="fr_FR"/>
        </w:rPr>
        <w:t xml:space="preserve">Arrêtez-vous ici et discutez : à quoi ressembleraient ces cadres des différents récits dans votre contexte ? Y a-t-il un lieu où des décisions importantes sont prises par les chefs religieux ? Y a-t-il un lieu où travaillent les fonctionnaires locaux ? Y a-t-il un lieu de culte religieux dans votre région ? Où irait quelqu'un pour être seul et invisible ? Quel genre de champs avez-vous ? Si vous avez suffisamment de temps, allez dans chacun de ces cadres dans votre région. Discutez de la façon dont vous décrirez et traduirez chacun de ces lieux. </w:t>
      </w:r>
    </w:p>
    <w:p>
      <w:pPr/>
      <w:r>
        <w:rPr>
          <w:lang w:val="fr_FR" w:bidi="fr_FR"/>
        </w:rPr>
      </w:r>
      <w:r>
        <w:rPr>
          <w:lang w:val="fr_FR" w:bidi="fr_FR"/>
        </w:rPr>
        <w:t xml:space="preserve">Les sacrificateurs savaient qu'il n'était pas licite, selon la loi donnée par Dieu, de mettre l'argent dans le trésor du temple. Le champ est donc appelé le champ de sang. Tout cela accomplit ce qu'avait dit le prophète Jérémie. </w:t>
      </w:r>
    </w:p>
    <w:p>
      <w:pPr/>
      <w:r>
        <w:rPr>
          <w:lang w:val="fr_FR" w:bidi="fr_FR"/>
        </w:rPr>
      </w:r>
      <w:r>
        <w:rPr>
          <w:lang w:val="fr_FR" w:bidi="fr_FR"/>
        </w:rPr>
        <w:t>Arrêtez-vous et discutez de la façon dont vous traduirez cette prophétie.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Pilate (mentionné)</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Jérémie (mentionné)</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 haut tribunal juif se réunit à l'aurore après l'arrestation de Jésus. Ils prennent une décision sur la façon de faire tuer Jésus. Les serviteurs attachent Jésus et emmènent Jésus devant Pilate, le gouverneur.</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Jésus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Judas est rempli de remords quand il réalise que Jésus mourra. Judas rapporte aux principaux sacrificateurs dans le temple l'argent qu'il a reçu. Judas leur dit qu'il avait tort de trahir Jésus parce que Jésus était innocent. Les principaux sacrificateurs ne s'en soucient pas puisqu'ils avaient obtenu ce qu'ils voulaient.</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Judas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Judas jette l'argent dans le temple et va se tuer en se pendant.</w:t>
      </w:r>
    </w:p>
    <w:p>
      <w:pPr/>
      <w:r>
        <w:rPr>
          <w:lang w:val="fr_FR" w:bidi="fr_FR"/>
        </w:rPr>
      </w:r>
      <w:r>
        <w:rPr>
          <w:lang w:val="fr_FR" w:bidi="fr_FR"/>
        </w:rPr>
        <w:t xml:space="preserve">Il n'était pas licite pour les principaux sacrificateurs de mettre l'argent dans le trésor du temple. Les principaux sacrificateurs prennent donc l'argent et décident d'acheter un champ appartenant à un potier. Le champ sera appelé le champ de sang pendant de nombreuses années. Tout cela accomplit la prophétie de Jérémie qui dit : « Ils ont pris trente pièces d'argent, le prix auquel il était évalué par le peuple d'Israël, et ont acheté le champ du potier, comme l'avait ordonné le Seigneur. »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 matin, les principaux </w:t>
      </w:r>
      <w:r>
        <w:rPr>
          <w:b/>
          <w:lang w:val="fr_FR" w:bidi="fr_FR"/>
        </w:rPr>
        <w:t>sacrificateurs</w:t>
      </w:r>
      <w:r>
        <w:rPr>
          <w:lang w:val="fr_FR" w:bidi="fr_FR"/>
        </w:rPr>
        <w:t xml:space="preserve"> et les </w:t>
      </w:r>
      <w:r>
        <w:rPr>
          <w:b/>
          <w:lang w:val="fr_FR" w:bidi="fr_FR"/>
        </w:rPr>
        <w:t>anciens</w:t>
      </w:r>
      <w:r>
        <w:rPr>
          <w:lang w:val="fr_FR" w:bidi="fr_FR"/>
        </w:rPr>
        <w:t xml:space="preserve"> fomentent des plans pour faire mettre Jésus à mort. Les principaux sacrificateurs étaient les chefs religieux des Juifs. Les anciens étaient les hommes plus âgés dans la communauté qui aidaient à diriger le peuple. Ensemble, tous les principaux sacrificateurs et les anciens composaient le haut tribunal juif. Utilisez le même mot pour principaux sacrificateurs que celui utilisé auparavant. Consultez le Glossaire principal pour une définition des mots </w:t>
      </w:r>
      <w:r>
        <w:rPr>
          <w:lang w:val="fr_FR" w:bidi="fr_FR"/>
        </w:rPr>
        <w:t>principaux sacrificateurs</w:t>
      </w:r>
      <w:r>
        <w:rPr>
          <w:lang w:val="fr_FR" w:bidi="fr_FR"/>
        </w:rPr>
        <w:t xml:space="preserve"> et </w:t>
      </w:r>
      <w:r>
        <w:rPr>
          <w:lang w:val="fr_FR" w:bidi="fr_FR"/>
        </w:rPr>
        <w:t>ancien</w:t>
      </w:r>
      <w:r>
        <w:rPr>
          <w:lang w:val="fr_FR" w:bidi="fr_FR"/>
        </w:rPr>
        <w:t xml:space="preserve">. </w:t>
      </w:r>
    </w:p>
    <w:p>
      <w:pPr/>
      <w:r>
        <w:rPr>
          <w:lang w:val="fr_FR" w:bidi="fr_FR"/>
        </w:rPr>
      </w:r>
      <w:r>
        <w:rPr>
          <w:lang w:val="fr_FR" w:bidi="fr_FR"/>
        </w:rPr>
        <w:t xml:space="preserve">Les principaux sacrificateurs et les anciens font lier Jésus et l'emmènent devant Pilate, le </w:t>
      </w:r>
      <w:r>
        <w:rPr>
          <w:b/>
          <w:lang w:val="fr_FR" w:bidi="fr_FR"/>
        </w:rPr>
        <w:t>gouverneur</w:t>
      </w:r>
      <w:r>
        <w:rPr>
          <w:lang w:val="fr_FR" w:bidi="fr_FR"/>
        </w:rPr>
        <w:t>, c'est-à-dire le chef romain local.</w:t>
      </w:r>
    </w:p>
    <w:p>
      <w:pPr/>
      <w:r>
        <w:rPr>
          <w:lang w:val="fr_FR" w:bidi="fr_FR"/>
        </w:rPr>
      </w:r>
      <w:r>
        <w:rPr>
          <w:b/>
          <w:lang w:val="fr_FR" w:bidi="fr_FR"/>
        </w:rPr>
        <w:t>Judas</w:t>
      </w:r>
      <w:r>
        <w:rPr>
          <w:lang w:val="fr_FR" w:bidi="fr_FR"/>
        </w:rPr>
        <w:t xml:space="preserve">, celui qui </w:t>
      </w:r>
      <w:r>
        <w:rPr>
          <w:b/>
          <w:lang w:val="fr_FR" w:bidi="fr_FR"/>
        </w:rPr>
        <w:t>trahit</w:t>
      </w:r>
      <w:r>
        <w:rPr>
          <w:lang w:val="fr_FR" w:bidi="fr_FR"/>
        </w:rPr>
        <w:t xml:space="preserve"> Jésus, est rempli de </w:t>
      </w:r>
      <w:r>
        <w:rPr>
          <w:b/>
          <w:lang w:val="fr_FR" w:bidi="fr_FR"/>
        </w:rPr>
        <w:t>remords</w:t>
      </w:r>
      <w:r>
        <w:rPr>
          <w:lang w:val="fr_FR" w:bidi="fr_FR"/>
        </w:rPr>
        <w:t xml:space="preserve"> et change d'avis quand il entend que Jésus sera tué. Utilisez le même mot que vous avez utilisé pour Judas auparavant. Trahir quelqu'un, c'est le donner entre les mains de quelqu'un d'autre. Le remords est un regret profond pour quelque chose que vous avez fait.</w:t>
      </w:r>
    </w:p>
    <w:p>
      <w:pPr/>
      <w:r>
        <w:rPr>
          <w:lang w:val="fr_FR" w:bidi="fr_FR"/>
        </w:rPr>
      </w:r>
      <w:r>
        <w:rPr>
          <w:lang w:val="fr_FR" w:bidi="fr_FR"/>
        </w:rPr>
        <w:t xml:space="preserve">Judas va au </w:t>
      </w:r>
      <w:r>
        <w:rPr>
          <w:b/>
          <w:lang w:val="fr_FR" w:bidi="fr_FR"/>
        </w:rPr>
        <w:t>temple</w:t>
      </w:r>
      <w:r>
        <w:rPr>
          <w:lang w:val="fr_FR" w:bidi="fr_FR"/>
        </w:rPr>
        <w:t xml:space="preserve"> et dit aux principaux sacrificateurs que Judas a </w:t>
      </w:r>
      <w:r>
        <w:rPr>
          <w:b/>
          <w:lang w:val="fr_FR" w:bidi="fr_FR"/>
        </w:rPr>
        <w:t>péché</w:t>
      </w:r>
      <w:r>
        <w:rPr>
          <w:lang w:val="fr_FR" w:bidi="fr_FR"/>
        </w:rPr>
        <w:t xml:space="preserve">, c'est-à-dire qu'il avait tort de trahir du sang innocent. Référez-vous au Glossaire principal pour une définition du </w:t>
      </w:r>
      <w:r>
        <w:rPr>
          <w:lang w:val="fr_FR" w:bidi="fr_FR"/>
        </w:rPr>
        <w:t>péché</w:t>
      </w:r>
      <w:r>
        <w:rPr>
          <w:lang w:val="fr_FR" w:bidi="fr_FR"/>
        </w:rPr>
        <w:t xml:space="preserve">. Le temple est le lieu où résidait la présence de Dieu et où l'on allait pour adorer Dieu. Utilisez le même mot que vous avez déjà utilisé pour temple. Référez‑vous au Glossaire principal pour la définition du </w:t>
      </w:r>
      <w:r>
        <w:rPr>
          <w:lang w:val="fr_FR" w:bidi="fr_FR"/>
        </w:rPr>
        <w:t>temple</w:t>
      </w:r>
      <w:r>
        <w:rPr>
          <w:lang w:val="fr_FR" w:bidi="fr_FR"/>
        </w:rPr>
        <w:t>. Les principaux sacrificateurs demandent : « Qu'est-ce que cela pour nous ? » et disent à Judas de s'occuper lui-même de son péché.</w:t>
      </w:r>
    </w:p>
    <w:p>
      <w:pPr/>
      <w:r>
        <w:rPr>
          <w:lang w:val="fr_FR" w:bidi="fr_FR"/>
        </w:rPr>
      </w:r>
      <w:r>
        <w:rPr>
          <w:lang w:val="fr_FR" w:bidi="fr_FR"/>
        </w:rPr>
        <w:t xml:space="preserve">Judas jette les pièces d'argent dans le temple et sort pour se pendre lui-même. Les principaux sacrificateurs prennent l'argent et ne peuvent pas le mettre dans le trésor du temple. Ils achètent donc un champ avec l'argent. Les </w:t>
      </w:r>
      <w:r>
        <w:rPr>
          <w:b/>
          <w:lang w:val="fr_FR" w:bidi="fr_FR"/>
        </w:rPr>
        <w:t>trente pièces d'argent</w:t>
      </w:r>
      <w:r>
        <w:rPr>
          <w:lang w:val="fr_FR" w:bidi="fr_FR"/>
        </w:rPr>
        <w:t xml:space="preserve"> avaient été utilisées pour payer Judas pour trahir Jésus. Le champ sera donc appelé le champ du sang. Traduisez trente pièces d'argent de la même manière que vous l'avez fait auparavant.</w:t>
      </w:r>
    </w:p>
    <w:p>
      <w:pPr/>
      <w:r>
        <w:rPr>
          <w:lang w:val="fr_FR" w:bidi="fr_FR"/>
        </w:rPr>
      </w:r>
      <w:r>
        <w:rPr>
          <w:lang w:val="fr_FR" w:bidi="fr_FR"/>
        </w:rPr>
        <w:t xml:space="preserve">Tout cela se produit pour accomplir la </w:t>
      </w:r>
      <w:r>
        <w:rPr>
          <w:b/>
          <w:lang w:val="fr_FR" w:bidi="fr_FR"/>
        </w:rPr>
        <w:t>prophétie</w:t>
      </w:r>
      <w:r>
        <w:rPr>
          <w:lang w:val="fr_FR" w:bidi="fr_FR"/>
        </w:rPr>
        <w:t xml:space="preserve"> donnée par Jérémie et les prophètes, selon la conduite du </w:t>
      </w:r>
      <w:r>
        <w:rPr>
          <w:b/>
          <w:lang w:val="fr_FR" w:bidi="fr_FR"/>
        </w:rPr>
        <w:t>Seigneur</w:t>
      </w:r>
      <w:r>
        <w:rPr>
          <w:lang w:val="fr_FR" w:bidi="fr_FR"/>
        </w:rPr>
        <w:t xml:space="preserve">. Une </w:t>
      </w:r>
      <w:r>
        <w:rPr>
          <w:b/>
          <w:lang w:val="fr_FR" w:bidi="fr_FR"/>
        </w:rPr>
        <w:t>prophétie</w:t>
      </w:r>
      <w:r>
        <w:rPr>
          <w:lang w:val="fr_FR" w:bidi="fr_FR"/>
        </w:rPr>
        <w:t xml:space="preserve"> est la parole de Dieu donnée au peuple de Dieu. Utilisez le même mot utilisé pour prophétie auparavant. Référez‑vous au Glossaire principal pour une définition du mot </w:t>
      </w:r>
      <w:r>
        <w:rPr>
          <w:lang w:val="fr_FR" w:bidi="fr_FR"/>
        </w:rPr>
        <w:t>prophétie</w:t>
      </w:r>
      <w:r>
        <w:rPr>
          <w:lang w:val="fr_FR" w:bidi="fr_FR"/>
        </w:rPr>
        <w:t xml:space="preserve">. </w:t>
      </w:r>
      <w:r>
        <w:rPr>
          <w:b/>
          <w:lang w:val="fr_FR" w:bidi="fr_FR"/>
        </w:rPr>
        <w:t>Seigneur</w:t>
      </w:r>
      <w:r>
        <w:rPr>
          <w:lang w:val="fr_FR" w:bidi="fr_FR"/>
        </w:rPr>
        <w:t xml:space="preserve"> fait référence à Dieu lui-même et à la façon dont les Juifs faisaient référence à Dieu sans dire le nom de Dieu. Consultez le Glossaire principal pour une définition de Yahvé, ou </w:t>
      </w:r>
      <w:r>
        <w:rPr>
          <w:lang w:val="fr_FR" w:bidi="fr_FR"/>
        </w:rPr>
        <w:t>Seigneur</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27:11–26</w:t>
      </w:r>
      <w:r>
        <w:rPr>
          <w:lang w:val="fr_FR" w:bidi="fr_FR"/>
        </w:rPr>
      </w:r>
    </w:p>
    <w:p>
      <w:pPr>
        <w:pStyle w:val="Heading3"/>
      </w:pPr>
      <w:r>
        <w:rPr>
          <w:lang w:val="fr_FR" w:bidi="fr_FR"/>
        </w:rPr>
        <w:t>Écouter et Cœur</w:t>
      </w:r>
    </w:p>
    <w:p>
      <w:pPr/>
      <w:r>
        <w:rPr>
          <w:lang w:val="fr_FR" w:bidi="fr_FR"/>
        </w:rPr>
      </w:r>
      <w:r>
        <w:rPr>
          <w:lang w:val="fr_FR" w:bidi="fr_FR"/>
        </w:rPr>
        <w:t>Écoutez Matthieu 27.11–26.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L'histoire revient maintenant sur Jésus. Jésus se tient maintenant devant Pilate, le gouverneur. À cette époque, Israël, la patrie juive, était gouverné par l'Empire, c'est-à-dire le royaume, romain. L'empereur, c'est-à-dire le roi, nommait des gouverneurs pour gouverner des territoires plus petits au sein de son empire. Pilate gouvernait la région où vivaient les Juifs. En tant que représentant romain, seul Pilate avait l'autorité de condamner Jésus à mort. </w:t>
      </w:r>
    </w:p>
    <w:p>
      <w:pPr/>
      <w:r>
        <w:rPr>
          <w:lang w:val="fr_FR" w:bidi="fr_FR"/>
        </w:rPr>
      </w:r>
      <w:r>
        <w:rPr>
          <w:lang w:val="fr_FR" w:bidi="fr_FR"/>
        </w:rPr>
        <w:t xml:space="preserve">Arrêtez-vous et discutez : qui sont les chefs dans votre région qui décident si les criminels vivent ou meurent ? </w:t>
      </w:r>
    </w:p>
    <w:p>
      <w:pPr/>
      <w:r>
        <w:rPr>
          <w:lang w:val="fr_FR" w:bidi="fr_FR"/>
        </w:rPr>
      </w:r>
      <w:r>
        <w:rPr>
          <w:lang w:val="fr_FR" w:bidi="fr_FR"/>
        </w:rPr>
        <w:t xml:space="preserve">Dans un tribunal romain, les personnes qui accusent quelqu'un d'un crime apportent leur accusation devant le juge romain, et le juge romain peut poser toutes les questions qu'il veut à la personne qui est accusée. Les principaux sacrificateurs ont probablement dit à Pilate que Jésus voulait renverser le gouvernement romain et devenir roi. Pilate pose donc à Jésus la question : « Es-tu le roi des Juifs ? » En un certain sens, les principaux sacrificateurs avaient raison : Jésus était roi, mais il n'était pas un révolutionnaire qui voulait renverser le gouvernement romain. </w:t>
      </w:r>
    </w:p>
    <w:p>
      <w:pPr/>
      <w:r>
        <w:rPr>
          <w:lang w:val="fr_FR" w:bidi="fr_FR"/>
        </w:rPr>
      </w:r>
      <w:r>
        <w:rPr>
          <w:lang w:val="fr_FR" w:bidi="fr_FR"/>
        </w:rPr>
        <w:t xml:space="preserve">Jésus savait que Pilate ne comprenait pas quel genre de roi était Jésus. Jésus répond : « Tu l'as dit », ce qui signifie que Jésus dit que Jésus est le roi, mais peut-être différent de ce à quoi Pilate s'attendait. Les chefs des sacrificateurs et les anciens accusent Jésus de beaucoup plus de crimes, et Jésus ne dit rien. Pilate interroge de nouveau Jésus et était étonné du silence continu de Jésus. Pilate ne croyait pas que Jésus était coupable. Mais parce que Jésus ne se défendait pas, il était plus difficile pour Pilate de dire que Jésus était innocent. </w:t>
      </w:r>
    </w:p>
    <w:p>
      <w:pPr/>
      <w:r>
        <w:rPr>
          <w:lang w:val="fr_FR" w:bidi="fr_FR"/>
        </w:rPr>
      </w:r>
      <w:r>
        <w:rPr>
          <w:lang w:val="fr_FR" w:bidi="fr_FR"/>
        </w:rPr>
        <w:t xml:space="preserve">Arrêtez-vous ici et discutez en tant qu'équipe de traduction : quand quelqu'un est innocent, comment se comporte-t-il ? Quand quelqu'un est coupable, comment se comporte-t-il ? Jésus était silencieux, mais nous savons qu'il était innocent. Dans votre culture, les gens croiraient-ils que Jésus était innocent ou coupable du fait qu'il était silencieux ? </w:t>
      </w:r>
    </w:p>
    <w:p>
      <w:pPr/>
      <w:r>
        <w:rPr>
          <w:lang w:val="fr_FR" w:bidi="fr_FR"/>
        </w:rPr>
      </w:r>
      <w:r>
        <w:rPr>
          <w:lang w:val="fr_FR" w:bidi="fr_FR"/>
        </w:rPr>
        <w:t xml:space="preserve">Le gouverneur romain avait l'autorité de libérer un prisonnier, qui était choisi par la foule, pendant la semaine de la célébration de la Pâque. La Pâque était une grande célébration tenue à Jérusalem qui se souvenait du moment où Dieu avait fait sortir les Israélites d'Égypte. La foule demande à Pilate de libérer un prisonnier. Parce que Pilate croyait que Jésus était innocent, il demande à la foule si elle voulait qu'il libère Jésus, le Messie, c'est-à-dire le Sauveur promis. Pilate n'aimait pas les chefs juifs. Il savait que les chefs juifs n'arrêtaient Jésus que parce qu'ils détestaient Jésus parce que tout le monde l'aimait, et non parce qu'il était vraiment un révolutionnaire. </w:t>
      </w:r>
    </w:p>
    <w:p>
      <w:pPr/>
      <w:r>
        <w:rPr>
          <w:lang w:val="fr_FR" w:bidi="fr_FR"/>
        </w:rPr>
      </w:r>
      <w:r>
        <w:rPr>
          <w:lang w:val="fr_FR" w:bidi="fr_FR"/>
        </w:rPr>
        <w:t xml:space="preserve">Le gouverneur romain s'asseyait sur le siège du juge pour rendre ses jugements officiels. Pilate n'était peut-être pas assis tout le temps qu'il interrogeait Jésus. Cependant, Pilate devait s'asseoir pour rendre le jugement final. Tôt le matin, la femme de Pilate avait grandement souffert dans un rêve à cause de Jésus. Les Romains prenaient les rêves très au sérieux. Les rêves étaient considérés comme différents types de messages, ou des signes. La femme de Pilate envoie un message urgent à Pilate pendant qu'il est assis sur le siège du juge. Elle avertit Pilate de ne pas être impliqué dans la condamnation de Jésus, parce qu'il est innocent, c'est-à-dire juste. </w:t>
      </w:r>
    </w:p>
    <w:p>
      <w:pPr/>
      <w:r>
        <w:rPr>
          <w:lang w:val="fr_FR" w:bidi="fr_FR"/>
        </w:rPr>
      </w:r>
      <w:r>
        <w:rPr>
          <w:lang w:val="fr_FR" w:bidi="fr_FR"/>
        </w:rPr>
        <w:t xml:space="preserve">Arrêtez-vous et discutez : que signifient les rêves dans votre culture ? Racontez une histoire d'un rêve que vous avez fait et que vous saviez être surnaturel, c'est-à-dire qu'il venait de Dieu. </w:t>
      </w:r>
    </w:p>
    <w:p>
      <w:pPr/>
      <w:r>
        <w:rPr>
          <w:lang w:val="fr_FR" w:bidi="fr_FR"/>
        </w:rPr>
      </w:r>
      <w:r>
        <w:rPr>
          <w:lang w:val="fr_FR" w:bidi="fr_FR"/>
        </w:rPr>
        <w:t xml:space="preserve">Cependant, les principaux sacrificateurs et les anciens ont probablement dit aux foules de demander à Pilate de libérer Barabbas, un prisonnier qui voulait renverser le gouvernement. Les chefs des sacrificateurs ont probablement dit aux foules qu'ils avaient condamné Jésus à mourir pour blasphème dans leur tribunal. Pilate demande à la foule qui devrait être libéré et la foule crie en faveur de Barabbas. Pilate, sachant que Jésus était innocent, demande ce qui devrait être fait avec Jésus. La foule exigeait de manière persistante que Jésus meure d'une forme terrible de mort : la crucifixion, où les mains et les pieds de Jésus seraient cloués sur deux morceaux de bois en forme de croix. Pilate demande aux foules ce que Jésus avait fait de mal. La foule ne répond pas, mais continue de dire : « Crucifie-le ! » La foule était en train de commencer une émeute. Pilate devait avoir déterminé qu'il donnerait aux gens ce qu'ils voulaient et crucifierait Jésus. Pilate accomplit une action symbolique de sa propre innocence en se lavant les mains devant la foule. Pilate déclare son innocence du sang de Jésus, c'est-à-dire de la mort de Jésus. Cette déclaration aurait été similaire à l'admission de Pilate qu'il savait que Jésus était innocent. Pilate dit ensuite aux foules que la mort de Jésus est leur responsabilité. Toutes les personnes dans la foule crient que la responsabilité de la mort de Jésus peserait sur elles et sur leurs enfants. </w:t>
      </w:r>
    </w:p>
    <w:p>
      <w:pPr/>
      <w:r>
        <w:rPr>
          <w:lang w:val="fr_FR" w:bidi="fr_FR"/>
        </w:rPr>
      </w:r>
      <w:r>
        <w:rPr>
          <w:lang w:val="fr_FR" w:bidi="fr_FR"/>
        </w:rPr>
        <w:t xml:space="preserve">Arrêtez-vous et discutez : comment les gens dans votre culture montrent-ils symboliquement qu'ils sont innocents ? </w:t>
      </w:r>
    </w:p>
    <w:p>
      <w:pPr/>
      <w:r>
        <w:rPr>
          <w:lang w:val="fr_FR" w:bidi="fr_FR"/>
        </w:rPr>
      </w:r>
      <w:r>
        <w:rPr>
          <w:lang w:val="fr_FR" w:bidi="fr_FR"/>
        </w:rPr>
        <w:t xml:space="preserve">Puis Pilate libère Barabbas. Pilate ordonne ensuite aux soldats de flageller Jésus. Les soldats ont probablement emmené Jésus à l'intérieur du palais du gouverneur pour le flageller dans la cour, loin du peuple. Les soldats romains flagellaient les gens en les déshabillant, en les attachant à un poteau et en les frappant plusieurs fois avec un fouet en cuir. Ils attachaient des morceaux d'os, de verre ou de plomb au cuir afin de rendre le fouet plus nocif. Beaucoup de personnes mourraient de leurs coups de fouet. Après que les soldats aient flagellé Jésus, Pilate ordonne aux soldats de crucifier Jésus. Les Romains crucifiaient les gens en clouant leurs mains et leurs pieds sur deux morceaux de bois en forme de croix. Ils plaçaient la croix en position verticale et permettent à la personne de mourir d'une mort lente et douloureuse. </w:t>
      </w:r>
    </w:p>
    <w:p>
      <w:pPr/>
      <w:r>
        <w:rPr>
          <w:lang w:val="fr_FR" w:bidi="fr_FR"/>
        </w:rPr>
      </w:r>
      <w:r>
        <w:rPr>
          <w:lang w:val="fr_FR" w:bidi="fr_FR"/>
        </w:rPr>
        <w:t xml:space="preserve">Arrêtez-vous ici et montrez à votre équipe de traduction une photo d'un fouet avec du plomb, du verre et des os attachés dessus. </w:t>
      </w:r>
    </w:p>
    <w:p>
      <w:pPr/>
      <w:r>
        <w:rPr>
          <w:lang w:val="fr_FR" w:bidi="fr_FR"/>
        </w:rPr>
      </w:r>
      <w:r>
        <w:rPr>
          <w:lang w:val="fr_FR" w:bidi="fr_FR"/>
        </w:rPr>
        <w:t xml:space="preserve">Arrêtez-vous ici et discutez en tant qu'équipe de traduction : discutez des méthodes d'exécution dans votre culture. En quoi sont-ils les mêmes ou différents de cette méthode ? </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cinq parties dans ce récit.</w:t>
      </w:r>
    </w:p>
    <w:p>
      <w:pPr/>
      <w:r>
        <w:rPr>
          <w:lang w:val="fr_FR" w:bidi="fr_FR"/>
        </w:rPr>
      </w:r>
      <w:r>
        <w:rPr>
          <w:b/>
          <w:lang w:val="fr_FR" w:bidi="fr_FR"/>
        </w:rPr>
        <w:t>Première partie :</w:t>
      </w:r>
      <w:r>
        <w:rPr>
          <w:lang w:val="fr_FR" w:bidi="fr_FR"/>
        </w:rPr>
        <w:t xml:space="preserve"> Pilate interroge Jésus sur le fait d'être le roi des Juifs alors que Jésus se tient devant lui. Jésus dit à Pilate qu'il est le roi des Juifs. Les principaux sacrificateurs portent beaucoup d'accusations contre Jésus. Jésus ne répond à aucun d'eux. Pilate est étonné du silence de Jésus alors que Pilate continue d'interroger Jésus.</w:t>
      </w:r>
    </w:p>
    <w:p>
      <w:pPr/>
      <w:r>
        <w:rPr>
          <w:lang w:val="fr_FR" w:bidi="fr_FR"/>
        </w:rPr>
      </w:r>
      <w:r>
        <w:rPr>
          <w:b/>
          <w:lang w:val="fr_FR" w:bidi="fr_FR"/>
        </w:rPr>
        <w:t>Deuxième partie :</w:t>
      </w:r>
      <w:r>
        <w:rPr>
          <w:lang w:val="fr_FR" w:bidi="fr_FR"/>
        </w:rPr>
        <w:t xml:space="preserve"> à la Pâque, le gouverneur libérait un prisonnier que le peuple voulait voir libéré. Les Romains détenaient Barabbas, un prisonnier bien connu, en détention. Quand les gens se rassemblaient, Pilate demande qui ils voulaient voir libérés : Barabbas ou Jésus, le Messie. Pilate savait que les principaux sacrificateurs et les anciens étaient jaloux de la popularité de Jésus.</w:t>
      </w:r>
    </w:p>
    <w:p>
      <w:pPr/>
      <w:r>
        <w:rPr>
          <w:lang w:val="fr_FR" w:bidi="fr_FR"/>
        </w:rPr>
      </w:r>
      <w:r>
        <w:rPr>
          <w:b/>
          <w:lang w:val="fr_FR" w:bidi="fr_FR"/>
        </w:rPr>
        <w:t>Troisième partie :</w:t>
      </w:r>
      <w:r>
        <w:rPr>
          <w:lang w:val="fr_FR" w:bidi="fr_FR"/>
        </w:rPr>
        <w:t xml:space="preserve"> la femme de Pilate envoie à Pilate un message urgent lui disant de n'avoir rien à voir avec l'homme innocent. La femme de Pilate avait beaucoup souffert dans un rêve à cause de Jésus.</w:t>
      </w:r>
    </w:p>
    <w:p>
      <w:pPr/>
      <w:r>
        <w:rPr>
          <w:lang w:val="fr_FR" w:bidi="fr_FR"/>
        </w:rPr>
      </w:r>
      <w:r>
        <w:rPr>
          <w:b/>
          <w:lang w:val="fr_FR" w:bidi="fr_FR"/>
        </w:rPr>
        <w:t>Quatrième partie :</w:t>
      </w:r>
      <w:r>
        <w:rPr>
          <w:lang w:val="fr_FR" w:bidi="fr_FR"/>
        </w:rPr>
        <w:t xml:space="preserve"> mais les principaux sacrificateurs et les anciens avaient persuadé le peuple de demander Barabbas et de faire crucifier Jésus. Le gouverneur continue de demander ce qu'ils voulaient faire avec Jésus. Ils demandent que Jésus soit crucifié. Pilate demande ce que Jésus avait fait. Les foules ne répondent pas, sauf pour appeler sa crucifixion.</w:t>
      </w:r>
    </w:p>
    <w:p>
      <w:pPr/>
      <w:r>
        <w:rPr>
          <w:lang w:val="fr_FR" w:bidi="fr_FR"/>
        </w:rPr>
      </w:r>
      <w:r>
        <w:rPr>
          <w:b/>
          <w:lang w:val="fr_FR" w:bidi="fr_FR"/>
        </w:rPr>
        <w:t>Cinquième partie :</w:t>
      </w:r>
      <w:r>
        <w:rPr>
          <w:lang w:val="fr_FR" w:bidi="fr_FR"/>
        </w:rPr>
        <w:t xml:space="preserve"> Pilate voit que les gens n'écoutaient pas. Pilate se lave les mains du sang de Jésus, déclarant l'innocence de Pilate dans la mort de Jésus. Pilate met la responsabilité sur les foules. Tout le peuple dit qu'eux et leurs enfants sont responsables de la mort de Jésus. Pilate libère Barabbas, fait flageller Jésus, puis livre Jésus à des soldats pour qu'il soit crucifié.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w:t>
      </w:r>
    </w:p>
    <w:p>
      <w:pPr>
        <w:pStyle w:val="ListBullet"/>
        <w:spacing w:line="240" w:lineRule="auto"/>
        <w:ind w:left="720"/>
      </w:pPr>
      <w:r>
        <w:rPr>
          <w:lang w:val="fr_FR" w:bidi="fr_FR"/>
        </w:rPr>
      </w:r>
      <w:r>
        <w:rPr>
          <w:lang w:val="fr_FR" w:bidi="fr_FR"/>
        </w:rPr>
        <w:t>Les principaux sacrificateurs et les anciens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Barabbas</w:t>
      </w:r>
    </w:p>
    <w:p>
      <w:pPr>
        <w:pStyle w:val="ListBullet"/>
        <w:spacing w:line="240" w:lineRule="auto"/>
        <w:ind w:left="720"/>
      </w:pPr>
      <w:r>
        <w:rPr>
          <w:lang w:val="fr_FR" w:bidi="fr_FR"/>
        </w:rPr>
      </w:r>
      <w:r>
        <w:rPr>
          <w:lang w:val="fr_FR" w:bidi="fr_FR"/>
        </w:rPr>
        <w:t>La femme de Pilate (quelqu'un pour apporter son message)</w:t>
      </w:r>
    </w:p>
    <w:p>
      <w:pPr>
        <w:pStyle w:val="ListBullet"/>
        <w:spacing w:line="240" w:lineRule="auto"/>
        <w:ind w:left="720"/>
      </w:pPr>
      <w:r>
        <w:rPr>
          <w:lang w:val="fr_FR" w:bidi="fr_FR"/>
        </w:rPr>
      </w:r>
      <w:r>
        <w:rPr>
          <w:lang w:val="fr_FR" w:bidi="fr_FR"/>
        </w:rPr>
        <w:t>Les soldats romains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Pilate commence le procès comme tout procès romain, avec Jésus qui se tient devant lui. Pilate demande à Jésus : « Es-tu le roi des Juifs ? »</w:t>
      </w:r>
    </w:p>
    <w:p>
      <w:pPr/>
      <w:r>
        <w:rPr>
          <w:lang w:val="fr_FR" w:bidi="fr_FR"/>
        </w:rPr>
      </w:r>
      <w:r>
        <w:rPr>
          <w:lang w:val="fr_FR" w:bidi="fr_FR"/>
        </w:rPr>
        <w:t xml:space="preserve">Jésus dit : « Tu dis que je le suis. » Cela signifie peut-être que Jésus dit : « Oui, je le suis ». Jésus veut peut-être déclarer de manière plus douce qu'il est un roi, mais pas un roi de la même manière que le pense Pilate. </w:t>
      </w:r>
    </w:p>
    <w:p>
      <w:pPr/>
      <w:r>
        <w:rPr>
          <w:lang w:val="fr_FR" w:bidi="fr_FR"/>
        </w:rPr>
      </w:r>
      <w:r>
        <w:rPr>
          <w:lang w:val="fr_FR" w:bidi="fr_FR"/>
        </w:rPr>
        <w:t>Les principaux sacrificateurs et les anciens accusent Jésus de beaucoup de choses. Nous ne savons pas les choses spécifiques dont ils l'accusent. Pilate demande à Jésus : « N'entends-tu pas combien de choses ils disent contre toi ? » Jésus ne donne une réponse à aucune des accusations, et Pilate est surpris ou étonné. Pilate ne comprend pas pourquoi Jésus ne répond pas, parce que la plupart des personnes accusées veulent convaincre le tribunal qu'elles sont innocentes.</w:t>
      </w:r>
    </w:p>
    <w:p>
      <w:pPr/>
      <w:r>
        <w:rPr>
          <w:lang w:val="fr_FR" w:bidi="fr_FR"/>
        </w:rPr>
      </w:r>
      <w:r>
        <w:rPr>
          <w:lang w:val="fr_FR" w:bidi="fr_FR"/>
        </w:rPr>
        <w:t xml:space="preserve">Matthieu arrête le scénario pour nous donner des informations de contexte. Matthieu dit qu'il y a une coutume selon laquelle le gouverneur libère un prisonnier pour le peuple pendant le moment de la célébration de la Pâque. Puis Matthieu nous dit qu'un certain prisonnier était Barabbas, un prisonnier bien connu que nous savons être un révolutionnaire qui avait tué des gens quand il essayait d'aider à renverser le gouvernement. </w:t>
      </w:r>
    </w:p>
    <w:p>
      <w:pPr/>
      <w:r>
        <w:rPr>
          <w:lang w:val="fr_FR" w:bidi="fr_FR"/>
        </w:rPr>
      </w:r>
      <w:r>
        <w:rPr>
          <w:lang w:val="fr_FR" w:bidi="fr_FR"/>
        </w:rPr>
        <w:t>Arrêtez-vous ici et discutez : comment racontez-vous des informations de contexte pour une histoire ? Comment votre auditoire sait-il que cette information ne fait pas partie de l'action de l'histoire ?</w:t>
      </w:r>
    </w:p>
    <w:p>
      <w:pPr/>
      <w:r>
        <w:rPr>
          <w:lang w:val="fr_FR" w:bidi="fr_FR"/>
        </w:rPr>
      </w:r>
      <w:r>
        <w:rPr>
          <w:lang w:val="fr_FR" w:bidi="fr_FR"/>
        </w:rPr>
        <w:t xml:space="preserve">Après que Matthieu nous ait donné les informations de contexte, la foule joue un rôle plus grand dans la scène. Il est possible que l'audience ait eu lieu en public devant la résidence de Pilate. Pilate croit que Jésus est innocent. Pilate croit que les principaux sacrificateurs lui ont apporté Jésus parce qu'ils détestaient Jésus. Pilate demande maintenant aux personnes rassemblées : « Voulez-vous que je vous libère Barabbas ou Jésus le Messie ? » </w:t>
      </w:r>
    </w:p>
    <w:p>
      <w:pPr/>
      <w:r>
        <w:rPr>
          <w:lang w:val="fr_FR" w:bidi="fr_FR"/>
        </w:rPr>
      </w:r>
      <w:r>
        <w:rPr>
          <w:lang w:val="fr_FR" w:bidi="fr_FR"/>
        </w:rPr>
        <w:t xml:space="preserve">La femme de Pilate envoie un message urgent à Pilate. La femme de Pilate a eu un rêve terrible au sujet de Jésus et dit à Pilate de n'avoir rien à voir avec l'homme innocent. </w:t>
      </w:r>
    </w:p>
    <w:p>
      <w:pPr/>
      <w:r>
        <w:rPr>
          <w:lang w:val="fr_FR" w:bidi="fr_FR"/>
        </w:rPr>
      </w:r>
      <w:r>
        <w:rPr>
          <w:lang w:val="fr_FR" w:bidi="fr_FR"/>
        </w:rPr>
        <w:t xml:space="preserve">Les chefs des sacrificateurs disent au peuple de demander à Pilate de libérer Barabbas à la place. Pilate demande au peuple : « Que devrais-je faire avec celui que vous appelez le Messie ? » Les gens crient : « Crucifie-le ! » ce qui signifie tuer Jésus en le clouant sur une croix. La foule devient chaotique. Pilate veut satisfaire la foule pour qu'elle ne devienne pas dangereuse. Pilate sait que Jésus est innocent. Pilate ne veut pas la responsabilité de la mort de Jésus, probablement à cause du message de sa femme. Pilate se lave symboliquement les mains devant la foule en déclarant que Pilate est innocent du sang de Jésus, c'est-à-dire de sa mort. Pilate met la responsabilité de la mort de Jésus sur le peuple. Les gens prennent la responsabilité sur eux-mêmes et sur leurs enfants. </w:t>
      </w:r>
    </w:p>
    <w:p>
      <w:pPr/>
      <w:r>
        <w:rPr>
          <w:lang w:val="fr_FR" w:bidi="fr_FR"/>
        </w:rPr>
      </w:r>
      <w:r>
        <w:rPr>
          <w:lang w:val="fr_FR" w:bidi="fr_FR"/>
        </w:rPr>
        <w:t xml:space="preserve">À ce moment-là, Pilate libère Barabbas pour la foule. Pilate dit aux soldats de flageller Jésus. Les soldats emmènent probablement Jésus dans le palais lui-même, loin du public, pour la flagellation. Nous ne savons pas exactement où les soldats ont flagellé Jésus. Après que les soldats aient flagellé Jésus, Pilate leur dit de crucifier Jésus sur une croix. </w:t>
      </w:r>
    </w:p>
    <w:p>
      <w:pPr/>
      <w:r>
        <w:rPr>
          <w:lang w:val="fr_FR" w:bidi="fr_FR"/>
        </w:rPr>
      </w:r>
      <w:r>
        <w:rPr>
          <w:lang w:val="fr_FR" w:bidi="fr_FR"/>
        </w:rPr>
        <w:t xml:space="preserve">Arrêtez-vous ici et si vous le souhaitez, prenez la sainte cène ensemble. Passez du temps à remercier, à louer et à adorer Jésus ensemble pour son corps brisé qui a été flagellé, battu et brisé pour vous.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cinq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Pilate, le gouverneur</w:t>
      </w:r>
    </w:p>
    <w:p>
      <w:pPr>
        <w:pStyle w:val="ListBullet"/>
        <w:spacing w:line="240" w:lineRule="auto"/>
        <w:ind w:left="720"/>
      </w:pPr>
      <w:r>
        <w:rPr>
          <w:lang w:val="fr_FR" w:bidi="fr_FR"/>
        </w:rPr>
      </w:r>
      <w:r>
        <w:rPr>
          <w:lang w:val="fr_FR" w:bidi="fr_FR"/>
        </w:rPr>
        <w:t>Les principaux sacrificateurs et les anciens</w:t>
      </w:r>
    </w:p>
    <w:p>
      <w:pPr>
        <w:pStyle w:val="ListBullet"/>
        <w:spacing w:line="240" w:lineRule="auto"/>
        <w:ind w:left="720"/>
      </w:pPr>
      <w:r>
        <w:rPr>
          <w:lang w:val="fr_FR" w:bidi="fr_FR"/>
        </w:rPr>
      </w:r>
      <w:r>
        <w:rPr>
          <w:lang w:val="fr_FR" w:bidi="fr_FR"/>
        </w:rPr>
        <w:t>Les foules</w:t>
      </w:r>
    </w:p>
    <w:p>
      <w:pPr>
        <w:pStyle w:val="ListBullet"/>
        <w:spacing w:line="240" w:lineRule="auto"/>
        <w:ind w:left="720"/>
      </w:pPr>
      <w:r>
        <w:rPr>
          <w:lang w:val="fr_FR" w:bidi="fr_FR"/>
        </w:rPr>
      </w:r>
      <w:r>
        <w:rPr>
          <w:lang w:val="fr_FR" w:bidi="fr_FR"/>
        </w:rPr>
        <w:t>Barabbas</w:t>
      </w:r>
    </w:p>
    <w:p>
      <w:pPr>
        <w:pStyle w:val="ListBullet"/>
        <w:spacing w:line="240" w:lineRule="auto"/>
        <w:ind w:left="720"/>
      </w:pPr>
      <w:r>
        <w:rPr>
          <w:lang w:val="fr_FR" w:bidi="fr_FR"/>
        </w:rPr>
      </w:r>
      <w:r>
        <w:rPr>
          <w:lang w:val="fr_FR" w:bidi="fr_FR"/>
        </w:rPr>
        <w:t>La femme de Pilate (quelqu'un pour apporter son message)</w:t>
      </w:r>
    </w:p>
    <w:p>
      <w:pPr>
        <w:pStyle w:val="ListBullet"/>
        <w:spacing w:line="240" w:lineRule="auto"/>
        <w:ind w:left="720"/>
      </w:pPr>
      <w:r>
        <w:rPr>
          <w:lang w:val="fr_FR" w:bidi="fr_FR"/>
        </w:rPr>
      </w:r>
      <w:r>
        <w:rPr>
          <w:lang w:val="fr_FR" w:bidi="fr_FR"/>
        </w:rPr>
        <w:t>Les soldats romains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Les chefs religieux apportent Jésus devant Pilate. Pilate commence un procès formel. Pilate demande à Jésus : « Es-tu le roi des Juifs ? »</w:t>
      </w:r>
    </w:p>
    <w:p>
      <w:pPr/>
      <w:r>
        <w:rPr>
          <w:lang w:val="fr_FR" w:bidi="fr_FR"/>
        </w:rPr>
      </w:r>
      <w:r>
        <w:rPr>
          <w:lang w:val="fr_FR" w:bidi="fr_FR"/>
        </w:rPr>
        <w:t xml:space="preserve">Jésus dit : « Tu dis que je le suis.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Demandez à Pilate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principaux sacrificateurs et les anciens accusent Jésus de beaucoup de choses. Nous ne savons pas les choses spécifiques dont ils l'accusent. Pilate demande à Jésus « N'entends-tu pas qu'ils t'accusent de beaucoup de choses ? » Jésus ne répond pas, et Pilate est surpris.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Pilate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Il y a une coutume selon laquelle le gouverneur libère un prisonnier pour le peuple pendant le moment de la célébration de la Pâque. La foule demande à Pilate de leur libérer un prisonnier.</w:t>
      </w:r>
    </w:p>
    <w:p>
      <w:pPr/>
      <w:r>
        <w:rPr>
          <w:lang w:val="fr_FR" w:bidi="fr_FR"/>
        </w:rPr>
      </w:r>
      <w:r>
        <w:rPr>
          <w:lang w:val="fr_FR" w:bidi="fr_FR"/>
        </w:rPr>
        <w:t>Pilate croit que les principaux sacrificateurs lui ont apporté Jésus parce qu'ils détestaient Jésus. Pilate demande au peuple : « Voulez-vous que je vous libère Barabbas ou Jésus le Messie ? » Barabbas était un prisonnier parce qu'il était un révolutionnaire qui avait tué des gens quand il essayait de renverser le gouvernement.</w:t>
      </w:r>
    </w:p>
    <w:p>
      <w:pPr/>
      <w:r>
        <w:rPr>
          <w:lang w:val="fr_FR" w:bidi="fr_FR"/>
        </w:rPr>
      </w:r>
      <w:r>
        <w:rPr>
          <w:lang w:val="fr_FR" w:bidi="fr_FR"/>
        </w:rPr>
        <w:t xml:space="preserve">Alors que Pilate se trouvait sur le siège du jugement, il reçoit un message de la part de sa femme. La femme de Pilate avait souffert beaucoup de choses dans un rêve à cause de Jésus. Elle dit à Pilate de n'avoir rien à voir avec l'homme innocent.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Pilate ce qu'il ressent.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principaux sacrificateurs et les anciens disent au peuple de demander à Pilate de libérer Barabbas à la place. « Donne-nous Barabbas ! » crient les gens. Pilate demande au peuple : « Que devrais-je faire avec celui que vous appelez le Messie ? »</w:t>
      </w:r>
    </w:p>
    <w:p>
      <w:pPr/>
      <w:r>
        <w:rPr>
          <w:lang w:val="fr_FR" w:bidi="fr_FR"/>
        </w:rPr>
      </w:r>
      <w:r>
        <w:rPr>
          <w:lang w:val="fr_FR" w:bidi="fr_FR"/>
        </w:rPr>
        <w:t>Les gens crient : « Crucifie-le ! » ce qui signifie tuer Jésus en le clouant sur une croix. La foule devient chaotique. Pilate veut satisfaire la foule pour qu'elle ne devienne pas dangereuse.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docteurs de la loi religieuse : « Que ressentez-vous ? » Vous entendrez peut-être des choses comme : « Satisfait d'avoir enfin réussi à condamner Jésus à mort ! »</w:t>
      </w:r>
    </w:p>
    <w:p>
      <w:pPr>
        <w:pStyle w:val="ListBullet"/>
        <w:spacing w:line="240" w:lineRule="auto"/>
        <w:ind w:left="720"/>
      </w:pPr>
      <w:r>
        <w:rPr>
          <w:lang w:val="fr_FR" w:bidi="fr_FR"/>
        </w:rPr>
      </w:r>
      <w:r>
        <w:rPr>
          <w:lang w:val="fr_FR" w:bidi="fr_FR"/>
        </w:rPr>
        <w:t xml:space="preserve">Demandez au peuple : « Que ressentez-vous ? » Vous entendrez peut-être des choses comme : « Nous ne savons pas ce que nous faisons, nous faisons simplement ce que fait tout le monde autour de nous. » </w:t>
      </w:r>
    </w:p>
    <w:p>
      <w:pPr>
        <w:pStyle w:val="ListBullet"/>
        <w:spacing w:line="240" w:lineRule="auto"/>
        <w:ind w:left="720"/>
      </w:pPr>
      <w:r>
        <w:rPr>
          <w:lang w:val="fr_FR" w:bidi="fr_FR"/>
        </w:rPr>
      </w:r>
      <w:r>
        <w:rPr>
          <w:lang w:val="fr_FR" w:bidi="fr_FR"/>
        </w:rPr>
        <w:t>Demandez à Pilate : « Que ressentez-vous ? » Vous entendrez peut-être des choses comme : « Déçu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 « Triste que les foules ne m'écoutent plus », « Je demande de la force à Dieu à mon Père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À ce moment-là, Pilate libère Barabbas pour les foules. Pilate dit aux soldats de flageller Jésus. Les soldats emmènent probablement Jésus dans le palais lui-même, loin du public, pour la flagellation. Nous ne savons pas exactement où les soldats ont flagellé Jésus. Sans doute après que les soldats aient flagellé Jésus, Pilate leur dit de crucifier Jésus sur une croix.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Jésus se tient devant Pilate, le </w:t>
      </w:r>
      <w:r>
        <w:rPr>
          <w:b/>
          <w:lang w:val="fr_FR" w:bidi="fr_FR"/>
        </w:rPr>
        <w:t>gouverneur</w:t>
      </w:r>
      <w:r>
        <w:rPr>
          <w:lang w:val="fr_FR" w:bidi="fr_FR"/>
        </w:rPr>
        <w:t xml:space="preserve">. À cette époque, Israël, la patrie juive, était gouverné par l'Empire, c'est-à-dire le royaume, romain. L'empereur, c'est-à-dire le roi, nommait des gouverneurs pour gouverner des territoires plus petits au sein de son empire. Pilate gouvernait la région où vivaient les Juifs. </w:t>
      </w:r>
    </w:p>
    <w:p>
      <w:pPr/>
      <w:r>
        <w:rPr>
          <w:lang w:val="fr_FR" w:bidi="fr_FR"/>
        </w:rPr>
      </w:r>
      <w:r>
        <w:rPr>
          <w:lang w:val="fr_FR" w:bidi="fr_FR"/>
        </w:rPr>
        <w:t xml:space="preserve">Pilate interroge Jésus, en demandant si Jésus est le </w:t>
      </w:r>
      <w:r>
        <w:rPr>
          <w:b/>
          <w:lang w:val="fr_FR" w:bidi="fr_FR"/>
        </w:rPr>
        <w:t>roi des Juifs</w:t>
      </w:r>
      <w:r>
        <w:rPr>
          <w:lang w:val="fr_FR" w:bidi="fr_FR"/>
        </w:rPr>
        <w:t xml:space="preserve">. Roi des Juifs était un terme que le chef juif, Hérode, utilisait pour lui-même. C'était aussi le terme que les hommes sages ont utilisé quand ils cherchaient Jésus après la naissance de Jésus. Le peuple juif était un groupe de personnes qui descendaient de leur ancêtre Abraham. La plupart d'entre eux vivaient dans un territoire appelé Israël, que Dieu leur avait promis. Référez-vous au Glossaire principal pour une définition de </w:t>
      </w:r>
      <w:r>
        <w:rPr>
          <w:lang w:val="fr_FR" w:bidi="fr_FR"/>
        </w:rPr>
        <w:t>Juif</w:t>
      </w:r>
      <w:r>
        <w:rPr>
          <w:lang w:val="fr_FR" w:bidi="fr_FR"/>
        </w:rPr>
        <w:t>.</w:t>
      </w:r>
    </w:p>
    <w:p>
      <w:pPr/>
      <w:r>
        <w:rPr>
          <w:lang w:val="fr_FR" w:bidi="fr_FR"/>
        </w:rPr>
      </w:r>
      <w:r>
        <w:rPr>
          <w:lang w:val="fr_FR" w:bidi="fr_FR"/>
        </w:rPr>
        <w:t xml:space="preserve">Jésus dit que Pilate dit vrai : il est le Messie, mais il n'est pas le genre de roi concernant lequel Pilate pose des questions. Jésus reste silencieux alors que les </w:t>
      </w:r>
      <w:r>
        <w:rPr>
          <w:b/>
          <w:lang w:val="fr_FR" w:bidi="fr_FR"/>
        </w:rPr>
        <w:t>principaux sacrificateurs</w:t>
      </w:r>
      <w:r>
        <w:rPr>
          <w:lang w:val="fr_FR" w:bidi="fr_FR"/>
        </w:rPr>
        <w:t xml:space="preserve"> et </w:t>
      </w:r>
      <w:r>
        <w:rPr>
          <w:b/>
          <w:lang w:val="fr_FR" w:bidi="fr_FR"/>
        </w:rPr>
        <w:t>les anciens</w:t>
      </w:r>
      <w:r>
        <w:rPr>
          <w:lang w:val="fr_FR" w:bidi="fr_FR"/>
        </w:rPr>
        <w:t xml:space="preserve"> portent beaucoup d'accusations contre lui. Consultez le Glossaire principal pour une définition de </w:t>
      </w:r>
      <w:r>
        <w:rPr>
          <w:lang w:val="fr_FR" w:bidi="fr_FR"/>
        </w:rPr>
        <w:t>principaux sacrificateurs</w:t>
      </w:r>
      <w:r>
        <w:rPr>
          <w:lang w:val="fr_FR" w:bidi="fr_FR"/>
        </w:rPr>
        <w:t xml:space="preserve"> et </w:t>
      </w:r>
      <w:r>
        <w:rPr>
          <w:lang w:val="fr_FR" w:bidi="fr_FR"/>
        </w:rPr>
        <w:t>ancien</w:t>
      </w:r>
      <w:r>
        <w:rPr>
          <w:lang w:val="fr_FR" w:bidi="fr_FR"/>
        </w:rPr>
        <w:t xml:space="preserve">. </w:t>
      </w:r>
    </w:p>
    <w:p>
      <w:pPr/>
      <w:r>
        <w:rPr>
          <w:lang w:val="fr_FR" w:bidi="fr_FR"/>
        </w:rPr>
      </w:r>
      <w:r>
        <w:rPr>
          <w:lang w:val="fr_FR" w:bidi="fr_FR"/>
        </w:rPr>
        <w:t xml:space="preserve">Matthieu nous dit que c'était la coutume lors de la </w:t>
      </w:r>
      <w:r>
        <w:rPr>
          <w:b/>
          <w:lang w:val="fr_FR" w:bidi="fr_FR"/>
        </w:rPr>
        <w:t>fête</w:t>
      </w:r>
      <w:r>
        <w:rPr>
          <w:lang w:val="fr_FR" w:bidi="fr_FR"/>
        </w:rPr>
        <w:t xml:space="preserve"> ou du </w:t>
      </w:r>
      <w:r>
        <w:rPr>
          <w:b/>
          <w:lang w:val="fr_FR" w:bidi="fr_FR"/>
        </w:rPr>
        <w:t>festival de la Pâque</w:t>
      </w:r>
      <w:r>
        <w:rPr>
          <w:lang w:val="fr_FR" w:bidi="fr_FR"/>
        </w:rPr>
        <w:t xml:space="preserve"> de libérer un prisonnier pour le peuple juif. La célébration de la </w:t>
      </w:r>
      <w:r>
        <w:rPr>
          <w:b/>
          <w:lang w:val="fr_FR" w:bidi="fr_FR"/>
        </w:rPr>
        <w:t>Pâque</w:t>
      </w:r>
      <w:r>
        <w:rPr>
          <w:lang w:val="fr_FR" w:bidi="fr_FR"/>
        </w:rPr>
        <w:t xml:space="preserve"> était une célébration longue de sept ou huit jours. Certaines versions utilisent le nom spécifique de la célébration, la Pâque, et certaines disent simplement célébration ou fête. Vous pouvez utiliser le terme que vous souhaitez, mais choisissez le terme qui aidera votre auditoire à comprendre l'histoire clairement. Si vous dites Pâque, utilisez le même terme que vous avez utilisé auparavant. Consultez le Glossaire principal pour une définition de la </w:t>
      </w:r>
      <w:r>
        <w:rPr>
          <w:lang w:val="fr_FR" w:bidi="fr_FR"/>
        </w:rPr>
        <w:t>Pâque</w:t>
      </w:r>
      <w:r>
        <w:rPr>
          <w:lang w:val="fr_FR" w:bidi="fr_FR"/>
        </w:rPr>
        <w:t>.</w:t>
      </w:r>
    </w:p>
    <w:p>
      <w:pPr/>
      <w:r>
        <w:rPr>
          <w:lang w:val="fr_FR" w:bidi="fr_FR"/>
        </w:rPr>
      </w:r>
      <w:r>
        <w:rPr>
          <w:lang w:val="fr_FR" w:bidi="fr_FR"/>
        </w:rPr>
        <w:t xml:space="preserve">Barabbas était un prisonnier dans une prison romaine et était bien connu du peuple. Pilate, sachant que les principaux sacrificateurs et les anciens détestaient Jésus, demande quel prisonnier il devrait libérer : Barabbas ou Jésus, le </w:t>
      </w:r>
      <w:r>
        <w:rPr>
          <w:b/>
          <w:lang w:val="fr_FR" w:bidi="fr_FR"/>
        </w:rPr>
        <w:t>Messie</w:t>
      </w:r>
      <w:r>
        <w:rPr>
          <w:lang w:val="fr_FR" w:bidi="fr_FR"/>
        </w:rPr>
        <w:t xml:space="preserve">. Le Messie est le Dieu oint, c'est-à-dire désigné pour sauver son peuple. Utilisez le même mot que vous avez utilisé pour Messie auparavant. Référez-vous au Glossaire principal pour une définition de </w:t>
      </w:r>
      <w:r>
        <w:rPr>
          <w:lang w:val="fr_FR" w:bidi="fr_FR"/>
        </w:rPr>
        <w:t>Messie</w:t>
      </w:r>
      <w:r>
        <w:rPr>
          <w:lang w:val="fr_FR" w:bidi="fr_FR"/>
        </w:rPr>
        <w:t>.</w:t>
      </w:r>
    </w:p>
    <w:p>
      <w:pPr/>
      <w:r>
        <w:rPr>
          <w:lang w:val="fr_FR" w:bidi="fr_FR"/>
        </w:rPr>
      </w:r>
      <w:r>
        <w:rPr>
          <w:lang w:val="fr_FR" w:bidi="fr_FR"/>
        </w:rPr>
        <w:t xml:space="preserve">Alors que Pilate se trouve sur le siège du juge, la femme de Pilate envoie à Pilate un message pour lui dire de n'avoir rien à voir avec Jésus qui est </w:t>
      </w:r>
      <w:r>
        <w:rPr>
          <w:b/>
          <w:lang w:val="fr_FR" w:bidi="fr_FR"/>
        </w:rPr>
        <w:t>juste</w:t>
      </w:r>
      <w:r>
        <w:rPr>
          <w:lang w:val="fr_FR" w:bidi="fr_FR"/>
        </w:rPr>
        <w:t xml:space="preserve">. Voir le Glossaire principal pour une définition de </w:t>
      </w:r>
      <w:r>
        <w:rPr>
          <w:lang w:val="fr_FR" w:bidi="fr_FR"/>
        </w:rPr>
        <w:t>juste</w:t>
      </w:r>
      <w:r>
        <w:rPr>
          <w:lang w:val="fr_FR" w:bidi="fr_FR"/>
        </w:rPr>
        <w:t xml:space="preserve">. La femme de Pilate avait beaucoup souffert dans un </w:t>
      </w:r>
      <w:r>
        <w:rPr>
          <w:b/>
          <w:lang w:val="fr_FR" w:bidi="fr_FR"/>
        </w:rPr>
        <w:t>rêve</w:t>
      </w:r>
      <w:r>
        <w:rPr>
          <w:lang w:val="fr_FR" w:bidi="fr_FR"/>
        </w:rPr>
        <w:t xml:space="preserve"> à cause de Jésus. Voir le Glossaire principal pour une définition de </w:t>
      </w:r>
      <w:r>
        <w:rPr>
          <w:lang w:val="fr_FR" w:bidi="fr_FR"/>
        </w:rPr>
        <w:t>rêve</w:t>
      </w:r>
      <w:r>
        <w:rPr>
          <w:lang w:val="fr_FR" w:bidi="fr_FR"/>
        </w:rPr>
        <w:t>.</w:t>
      </w:r>
    </w:p>
    <w:p>
      <w:pPr/>
      <w:r>
        <w:rPr>
          <w:lang w:val="fr_FR" w:bidi="fr_FR"/>
        </w:rPr>
      </w:r>
      <w:r>
        <w:rPr>
          <w:lang w:val="fr_FR" w:bidi="fr_FR"/>
        </w:rPr>
        <w:t xml:space="preserve">Cependant, les principaux sacrificateurs et les anciens persuadent la foule de demander que Barabbas soit libéré. La foule exige que Pilate </w:t>
      </w:r>
      <w:r>
        <w:rPr>
          <w:b/>
          <w:lang w:val="fr_FR" w:bidi="fr_FR"/>
        </w:rPr>
        <w:t>crucifie</w:t>
      </w:r>
      <w:r>
        <w:rPr>
          <w:lang w:val="fr_FR" w:bidi="fr_FR"/>
        </w:rPr>
        <w:t xml:space="preserve"> Jésus. La crucifixion était la pire forme d'exécution à l'époque de Jésus. Habituellement, les soldats flagellent la victime, puis clouent ses mains et ses pieds à deux morceaux de bois en forme de croix. Les soldats mettaient la croix en position verticale et la victime y pendait, dans la douleur, pendant des heures jusqu'à leur mort. Consultez le Glossaire principal pour </w:t>
      </w:r>
      <w:r>
        <w:rPr>
          <w:lang w:val="fr_FR" w:bidi="fr_FR"/>
        </w:rPr>
        <w:t>crucifier</w:t>
      </w:r>
      <w:r>
        <w:rPr>
          <w:lang w:val="fr_FR" w:bidi="fr_FR"/>
        </w:rPr>
        <w:t>.</w:t>
      </w:r>
    </w:p>
    <w:p>
      <w:pPr/>
      <w:r>
        <w:rPr>
          <w:lang w:val="fr_FR" w:bidi="fr_FR"/>
        </w:rPr>
      </w:r>
      <w:r>
        <w:rPr>
          <w:lang w:val="fr_FR" w:bidi="fr_FR"/>
        </w:rPr>
        <w:t>Pilate comprenait que le peuple devenait agité. Il se lave les mains devant le peuple et déclare son innocence au sujet du sang de Jésus, c'est-à-dire de sa mort. Pilate prétend que le peuple était responsable de la mort de Jésus. Le peuple accepte la responsabilité.</w:t>
      </w:r>
    </w:p>
    <w:p>
      <w:pPr/>
      <w:r>
        <w:rPr>
          <w:lang w:val="fr_FR" w:bidi="fr_FR"/>
        </w:rPr>
      </w:r>
      <w:r>
        <w:rPr>
          <w:lang w:val="fr_FR" w:bidi="fr_FR"/>
        </w:rPr>
        <w:t xml:space="preserve">Pilate libère Barabbas et ordonne aux soldats de </w:t>
      </w:r>
      <w:r>
        <w:rPr>
          <w:b/>
          <w:lang w:val="fr_FR" w:bidi="fr_FR"/>
        </w:rPr>
        <w:t>flageller</w:t>
      </w:r>
      <w:r>
        <w:rPr>
          <w:lang w:val="fr_FR" w:bidi="fr_FR"/>
        </w:rPr>
        <w:t xml:space="preserve"> Jésus. Cela signifie qu'ils ont attaché la victime à un poteau, l'ont déshabillée et l'ont frappé plusieurs fois avec un fouet en cuir qui avait du verre, du plomb et des os attachés dessus. On pouvait parfois voir les parties intérieures d'une personne après qu'elle ait été flagellée. Parfois, les gens mouraient de la flagellation. Pilate a donné Jésus à des soldats qui le cloueraient sur la croix.</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27:27–31</w:t>
      </w:r>
      <w:r>
        <w:rPr>
          <w:lang w:val="fr_FR" w:bidi="fr_FR"/>
        </w:rPr>
      </w:r>
    </w:p>
    <w:p>
      <w:pPr>
        <w:pStyle w:val="Heading3"/>
      </w:pPr>
      <w:r>
        <w:rPr>
          <w:lang w:val="fr_FR" w:bidi="fr_FR"/>
        </w:rPr>
        <w:t>Écouter et Cœur</w:t>
      </w:r>
    </w:p>
    <w:p>
      <w:pPr/>
      <w:r>
        <w:rPr>
          <w:lang w:val="fr_FR" w:bidi="fr_FR"/>
        </w:rPr>
      </w:r>
      <w:r>
        <w:rPr>
          <w:lang w:val="fr_FR" w:bidi="fr_FR"/>
        </w:rPr>
        <w:t>Écoutez Matthieu 27.27–31.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Cette histoire commence juste après que les soldats aient fouetté Jésus. Nous ne savons pas où les soldats ont fouetté Jésus, mais ils l'ont probablement emmené dans une cour à l'intérieur du palais du gouverneur près du lieu où vivaient les soldats. Des soldats non-juifs supplémentaires venaient généralement avec le gouverneur Pilate pour la célébration de la Pâque pour aider à protéger Jérusalem. Beaucoup de juifs étaient à Jérusalem pour la Pâque, et parfois le peuple juif commençait des émeutes contre le gouvernement. Par conséquent, un régiment de soldats (environ deux cents à six cents hommes) se trouvait dans le prétoire, c'est-à-dire leur quartier général. Les soldats étaient probablement très stressés à cause du danger à Jérusalem pendant les grandes célébrations comme la Pâque.</w:t>
      </w:r>
    </w:p>
    <w:p>
      <w:pPr/>
      <w:r>
        <w:rPr>
          <w:lang w:val="fr_FR" w:bidi="fr_FR"/>
        </w:rPr>
      </w:r>
      <w:r>
        <w:rPr>
          <w:lang w:val="fr_FR" w:bidi="fr_FR"/>
        </w:rPr>
        <w:t>Jésus saignait probablement et était sans doute très faible à cause de la flagellation. Ces soldats savaient que Jésus disait qu'il était le roi des Juifs. Les soldats se moquent de lui, c'est-à-dire riaient de lui, en faisant semblant de le respecter en tant que roi. Les soldats ont enlevé les vêtements de Jésus. Les soldats du régiment habillent Jésus dans une robe écarlate. La couleur écarlate était typiquement d'un rouge vif, et était peut-être la couleur que portaient les soldats. Il est possible qu'ils aient pris l'une des robes d'un soldat pour l'enfiler sur Jésus. Ils ont tordu des branches épineuses pour en faire un cercle et l'ont mis, en appuyant dessus, sur la tête de Jésus. Les soldats essayaient peut-être simplement de se moquer de Jésus, mais cela aurait été douloureux. Ils ont appelé le cercle d'épines la couronne d'un roi. Puis ils mettent un roseau, c'est-à-dire un bâton, dans sa main droite, comme un sceptre qu'un roi porterait pour montrer son autorité.</w:t>
      </w:r>
    </w:p>
    <w:p>
      <w:pPr/>
      <w:r>
        <w:rPr>
          <w:lang w:val="fr_FR" w:bidi="fr_FR"/>
        </w:rPr>
      </w:r>
      <w:r>
        <w:rPr>
          <w:lang w:val="fr_FR" w:bidi="fr_FR"/>
        </w:rPr>
        <w:t xml:space="preserve">Arrêtez-vous ici et montrez à votre équipe de traduction une photo d'une robe violette ou rouge vif, et une photo d'un bâton qui serait utilisé pour battre quelqu'un, et une couronne épineuse. </w:t>
      </w:r>
    </w:p>
    <w:p>
      <w:pPr/>
      <w:r>
        <w:rPr>
          <w:lang w:val="fr_FR" w:bidi="fr_FR"/>
        </w:rPr>
      </w:r>
      <w:r>
        <w:rPr>
          <w:lang w:val="fr_FR" w:bidi="fr_FR"/>
        </w:rPr>
        <w:t xml:space="preserve">Puis les soldats se moquent de Jésus. Ils s'agenouillent devant Jésus, faisant semblant de l'adorer, et crient : « Salut, c'est-à-dire honneur à toi, roi des Juifs ! » de manière similaire à la façon dont on s'adressait au roi romain. Les soldats crachent sur Jésus et frappent Jésus sur la tête avec le bâton. Cracher était l'une des pires façons d'insulter ou de déshonorer une personne dans la culture de Jésus. Puis les soldats ont enlevé la robe violette et ont remis les vêtements de Jésus sur lui. </w:t>
      </w:r>
    </w:p>
    <w:p>
      <w:pPr/>
      <w:r>
        <w:rPr>
          <w:lang w:val="fr_FR" w:bidi="fr_FR"/>
        </w:rPr>
      </w:r>
      <w:r>
        <w:rPr>
          <w:lang w:val="fr_FR" w:bidi="fr_FR"/>
        </w:rPr>
        <w:t xml:space="preserve">Arrêtez-vous ici et discutez en tant qu'équipe de traduction. Comment les gens insultent-ils les autres dans votre culture ? Dans cette histoire, ils frappent Jésus et lui crachent dessus. Ils se moquent aussi de lui en faisant semblant qu'il était un roi. Que font les gens dans votre culture ? </w:t>
      </w:r>
    </w:p>
    <w:p>
      <w:pPr/>
      <w:r>
        <w:rPr>
          <w:lang w:val="fr_FR" w:bidi="fr_FR"/>
        </w:rPr>
      </w:r>
      <w:r>
        <w:rPr>
          <w:lang w:val="fr_FR" w:bidi="fr_FR"/>
        </w:rPr>
        <w:t xml:space="preserve">Puis ils emmènent Jésus pour l'exécuter. Habituellement, un soldat commandant et quatre soldats d'exécution conduisaient le prisonnier vers le lieu d'exécution à travers la ville. Le lieu de la crucifixion se trouvait juste à l'extérieur du mur de la ville de Jérusalem, probablement le long d'une route occupée.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dans la première partie, les soldats dans le prétoire, le quartier général du gouverneur, se moquent de l'idée de Jésus comme roi. Les soldats mettent une robe sur Jésus et une couronne sur sa tête et un bâton dans sa main. Puis les soldats font semblant d'adorer Jésus. Puis les soldats battent et crachent sur Jésus.</w:t>
      </w:r>
    </w:p>
    <w:p>
      <w:pPr/>
      <w:r>
        <w:rPr>
          <w:lang w:val="fr_FR" w:bidi="fr_FR"/>
        </w:rPr>
      </w:r>
      <w:r>
        <w:rPr>
          <w:b/>
          <w:lang w:val="fr_FR" w:bidi="fr_FR"/>
        </w:rPr>
        <w:t>Deuxième partie</w:t>
      </w:r>
      <w:r>
        <w:rPr>
          <w:lang w:val="fr_FR" w:bidi="fr_FR"/>
        </w:rPr>
        <w:t xml:space="preserve"> Les soldats enlèvent la robe et remettent les vêtements de Jésus sur lui. Puis les soldats emmènent Jésus pour qu'il soit crucifié.</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dans le prétoire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Il est important de se rappeler que cette histoire commence juste après que les soldats aient fouetté Jésus. À un moment donné, avant ou juste après qu'ils aient fouetté Jésus, ils emmènent Jésus dans la cour du quartier général du gouverneur. Le régiment d'environ deux cents à six cents soldats sort pour voir Jésus et se moquer de lui. Les soldats font semblant de traiter Jésus comme ils traiteraient un roi. Ils mettent une robe rouge vif sur Jésus. Ils mettent une couronne faite de branches épineuses sur sa tête. Les soldats mettent un roseau ou un bâton dans la main de Jésus. Ils s'agenouillent devant Jésus et l'appellent comme un roi : « Salut, roi des Juifs ! » Puis ils le frappent sur la tête avec le bâton et lui crachent dessus pour l'insulter. Une fois qu'ils ont fini de se moquer de Jésus, ils enlèvent la robe et lui remettent ses vêtements. Il est important de se rappeler que tout cela est très humiliant pour Jésus.</w:t>
      </w:r>
    </w:p>
    <w:p>
      <w:pPr/>
      <w:r>
        <w:rPr>
          <w:lang w:val="fr_FR" w:bidi="fr_FR"/>
        </w:rPr>
      </w:r>
      <w:r>
        <w:rPr>
          <w:lang w:val="fr_FR" w:bidi="fr_FR"/>
        </w:rPr>
        <w:t xml:space="preserve">Arrêtez-vous ici et discutez en tant qu'équipe de traduction : quelle couleur portent les personnes importantes dans votre culture ? Trouvez une robe ou un morceau de tissu comme une robe dans cette couleur si vous le pouvez. Dans votre région, quel genre de plante comporte des épines ? Trouvez une partie de cette plante et utilisez ses branches pour créer un cercle qui pourrait aller sur la tête de quelqu'un. Trouvez un grand bâton qui aurait peut-être été utilisé comme un sceptre. Une fois que vous avez ceux-ci, discutez de la façon dont vous les traduirez par des objets qui créaient le déshonneur. </w:t>
      </w:r>
    </w:p>
    <w:p>
      <w:pPr/>
      <w:r>
        <w:rPr>
          <w:lang w:val="fr_FR" w:bidi="fr_FR"/>
        </w:rPr>
      </w:r>
      <w:r>
        <w:rPr>
          <w:lang w:val="fr_FR" w:bidi="fr_FR"/>
        </w:rPr>
        <w:t>Ensuite, ce sont sans doute environ quatre soldats et un soldat en chef qui commencent à conduire Jésus vers le lieu d'exécution. Jésus commence cette marche en portant la traverse de sa propre croix. Les rues de Jérusalem commençaient sans doute à se remplir de monde le matin alors qu'ils marchaient vers le lieu d'exécution à l'extérieur du mur de la ville de Jérusalem à côté d'une route très passante.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soldats dans le prétoire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commence juste après que les soldats aient fouetté Jésus. À un moment donné, avant ou juste après qu'ils aient fouetté Jésus, ils emmènent Jésus dans la cour du quartier général du gouverneur. Le régiment d'environ deux cents à six cents soldats sort pour voir Jésus et se moquer de lui. Les soldats finissent par traiter Jésus comme ils traiteraient un roi. Ils lui mettent une robe violette, ou rouge vif. Ils mettent une couronne faite de branches épineuses sur sa tête. Ils le saluent, c'est-à-dire l'appellent comme un roi : « Salut, roi des Juifs ! » Puis ils le frappent sur la tête avec un bâton et lui crachent dessus pour l'insulter. Ils s'agenouillent devant lui comme s'ils se prosternaient devant lui. Puis ils enlèvent la robe violette et lui remettent ses vêtements.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soldats : « Que ressentez-vous ? » Vous entendrez peut-être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Environ quatre soldats et un soldat en chef commencent à conduire Jésus vers le lieu d'exécution. Il y a un lieu d'exécution à l'extérieur de la muraille de la ville de Jérusalem.</w:t>
      </w:r>
      <w:r>
        <w:rPr>
          <w:lang w:val="fr_FR" w:bidi="fr_FR"/>
        </w:rPr>
      </w:r>
    </w:p>
    <w:p>
      <w:pPr>
        <w:pStyle w:val="Heading3"/>
      </w:pPr>
      <w:r>
        <w:rPr>
          <w:lang w:val="fr_FR" w:bidi="fr_FR"/>
        </w:rPr>
        <w:t>Combler les Lacunes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 xml:space="preserve">Les soldats emmènent Jésus dans le </w:t>
      </w:r>
      <w:r>
        <w:rPr>
          <w:b/>
          <w:lang w:val="fr_FR" w:bidi="fr_FR"/>
        </w:rPr>
        <w:t>prétoire</w:t>
      </w:r>
      <w:r>
        <w:rPr>
          <w:lang w:val="fr_FR" w:bidi="fr_FR"/>
        </w:rPr>
        <w:t xml:space="preserve">, qui est le nom spécifique pour la résidence et le quartier général du gouverneur. Très probablement, cette histoire a eu lieu dans la cour, la zone extérieure entourée de bâtiments. </w:t>
      </w:r>
    </w:p>
    <w:p>
      <w:pPr/>
      <w:r>
        <w:rPr>
          <w:lang w:val="fr_FR" w:bidi="fr_FR"/>
        </w:rPr>
      </w:r>
      <w:r>
        <w:rPr>
          <w:lang w:val="fr_FR" w:bidi="fr_FR"/>
        </w:rPr>
        <w:t xml:space="preserve">Les soldats appellent toute la </w:t>
      </w:r>
      <w:r>
        <w:rPr>
          <w:b/>
          <w:lang w:val="fr_FR" w:bidi="fr_FR"/>
        </w:rPr>
        <w:t>compagnie</w:t>
      </w:r>
      <w:r>
        <w:rPr>
          <w:lang w:val="fr_FR" w:bidi="fr_FR"/>
        </w:rPr>
        <w:t xml:space="preserve">, ou la </w:t>
      </w:r>
      <w:r>
        <w:rPr>
          <w:b/>
          <w:lang w:val="fr_FR" w:bidi="fr_FR"/>
        </w:rPr>
        <w:t>cohorte</w:t>
      </w:r>
      <w:r>
        <w:rPr>
          <w:lang w:val="fr_FR" w:bidi="fr_FR"/>
        </w:rPr>
        <w:t xml:space="preserve">, ou le </w:t>
      </w:r>
      <w:r>
        <w:rPr>
          <w:b/>
          <w:lang w:val="fr_FR" w:bidi="fr_FR"/>
        </w:rPr>
        <w:t>bataillon</w:t>
      </w:r>
      <w:r>
        <w:rPr>
          <w:lang w:val="fr_FR" w:bidi="fr_FR"/>
        </w:rPr>
        <w:t>, de soldats pour voir Jésus. Une compagnie de soldats comptait généralement environ six cents soldats, mais cette compagnie aurait pu compter entre deux cents et six cents soldats.</w:t>
      </w:r>
    </w:p>
    <w:p>
      <w:pPr/>
      <w:r>
        <w:rPr>
          <w:lang w:val="fr_FR" w:bidi="fr_FR"/>
        </w:rPr>
      </w:r>
      <w:r>
        <w:rPr>
          <w:lang w:val="fr_FR" w:bidi="fr_FR"/>
        </w:rPr>
        <w:t xml:space="preserve">Les soldats mettent une </w:t>
      </w:r>
      <w:r>
        <w:rPr>
          <w:b/>
          <w:lang w:val="fr_FR" w:bidi="fr_FR"/>
        </w:rPr>
        <w:t>robe, c'est-à-dire</w:t>
      </w:r>
      <w:r>
        <w:rPr>
          <w:lang w:val="fr_FR" w:bidi="fr_FR"/>
        </w:rPr>
        <w:t xml:space="preserve"> un </w:t>
      </w:r>
      <w:r>
        <w:rPr>
          <w:b/>
          <w:lang w:val="fr_FR" w:bidi="fr_FR"/>
        </w:rPr>
        <w:t>vêtement extérieur</w:t>
      </w:r>
      <w:r>
        <w:rPr>
          <w:lang w:val="fr_FR" w:bidi="fr_FR"/>
        </w:rPr>
        <w:t xml:space="preserve">, écarlate sur Jésus. </w:t>
      </w:r>
      <w:r>
        <w:rPr>
          <w:b/>
          <w:lang w:val="fr_FR" w:bidi="fr_FR"/>
        </w:rPr>
        <w:t>Écarlate</w:t>
      </w:r>
      <w:r>
        <w:rPr>
          <w:lang w:val="fr_FR" w:bidi="fr_FR"/>
        </w:rPr>
        <w:t xml:space="preserve"> est une couleur qui est un rouge vif et profond. Les soldats mettent probablement l'une de leurs propres robes sur Jésus. Consultez le Glossaire principal pour une définition de </w:t>
      </w:r>
      <w:r>
        <w:rPr>
          <w:b/>
          <w:lang w:val="fr_FR" w:bidi="fr_FR"/>
        </w:rPr>
        <w:t>robe</w:t>
      </w:r>
      <w:r>
        <w:rPr>
          <w:lang w:val="fr_FR" w:bidi="fr_FR"/>
        </w:rPr>
        <w:t xml:space="preserve"> ou de </w:t>
      </w:r>
      <w:r>
        <w:rPr>
          <w:b/>
          <w:lang w:val="fr_FR" w:bidi="fr_FR"/>
        </w:rPr>
        <w:t>manteau</w:t>
      </w:r>
      <w:r>
        <w:rPr>
          <w:lang w:val="fr_FR" w:bidi="fr_FR"/>
        </w:rPr>
        <w:t>.</w:t>
      </w:r>
    </w:p>
    <w:p>
      <w:pPr/>
      <w:r>
        <w:rPr>
          <w:lang w:val="fr_FR" w:bidi="fr_FR"/>
        </w:rPr>
      </w:r>
      <w:r>
        <w:rPr>
          <w:lang w:val="fr_FR" w:bidi="fr_FR"/>
        </w:rPr>
        <w:t>Arrêtez-vous ici et montrez de nouveau la photo d'une robe écarlate.</w:t>
      </w:r>
    </w:p>
    <w:p>
      <w:pPr/>
      <w:r>
        <w:rPr>
          <w:lang w:val="fr_FR" w:bidi="fr_FR"/>
        </w:rPr>
      </w:r>
      <w:r>
        <w:rPr>
          <w:lang w:val="fr_FR" w:bidi="fr_FR"/>
        </w:rPr>
        <w:t xml:space="preserve">Les soldats mettent une </w:t>
      </w:r>
      <w:r>
        <w:rPr>
          <w:b/>
          <w:lang w:val="fr_FR" w:bidi="fr_FR"/>
        </w:rPr>
        <w:t>couronne d'épines</w:t>
      </w:r>
      <w:r>
        <w:rPr>
          <w:lang w:val="fr_FR" w:bidi="fr_FR"/>
        </w:rPr>
        <w:t xml:space="preserve"> sur la tête de Jésus. Les soldats tordaient des branches avec des épines dessus pour en faire un cercle. Ce cercle était comme une couronne, c'est-à-dire quelque chose que l'on plaçait sur la tête, que portaient les rois à l'époque de Jésus. Les rois portaient un anneau circulaire spécial sur leur tête pour montrer qu'ils étaient rois.</w:t>
      </w:r>
    </w:p>
    <w:p>
      <w:pPr/>
      <w:r>
        <w:rPr>
          <w:lang w:val="fr_FR" w:bidi="fr_FR"/>
        </w:rPr>
      </w:r>
      <w:r>
        <w:rPr>
          <w:lang w:val="fr_FR" w:bidi="fr_FR"/>
        </w:rPr>
        <w:t xml:space="preserve">Les soldats se </w:t>
      </w:r>
      <w:r>
        <w:rPr>
          <w:b/>
          <w:lang w:val="fr_FR" w:bidi="fr_FR"/>
        </w:rPr>
        <w:t>moquent</w:t>
      </w:r>
      <w:r>
        <w:rPr>
          <w:lang w:val="fr_FR" w:bidi="fr_FR"/>
        </w:rPr>
        <w:t xml:space="preserve"> ensuite de Jésus, faisant semblant que Jésus était un roi. Se moquer, c'est rire de quelqu'un. Ils crient : « Salut, roi des Juifs ! » et s'agenouillent devant Jésus. Puis ils crachent sur Jésus et battent Jésus avec le bâton.</w:t>
      </w:r>
    </w:p>
    <w:p>
      <w:pPr/>
      <w:r>
        <w:rPr>
          <w:lang w:val="fr_FR" w:bidi="fr_FR"/>
        </w:rPr>
      </w:r>
      <w:r>
        <w:rPr>
          <w:lang w:val="fr_FR" w:bidi="fr_FR"/>
        </w:rPr>
        <w:t xml:space="preserve">Puis les soldats conduisent Jésus pour qu'il soit </w:t>
      </w:r>
      <w:r>
        <w:rPr>
          <w:b/>
          <w:lang w:val="fr_FR" w:bidi="fr_FR"/>
        </w:rPr>
        <w:t>crucifié</w:t>
      </w:r>
      <w:r>
        <w:rPr>
          <w:lang w:val="fr_FR" w:bidi="fr_FR"/>
        </w:rPr>
        <w:t xml:space="preserve">. Utilisez le même mot pour crucifixion et crucifier que dans les passages précédents. Consultez le Glossaire principal pour une définition de la </w:t>
      </w:r>
      <w:r>
        <w:rPr>
          <w:b/>
          <w:lang w:val="fr_FR" w:bidi="fr_FR"/>
        </w:rPr>
        <w:t>crucifixion</w:t>
      </w:r>
      <w:r>
        <w:rPr>
          <w:lang w:val="fr_FR" w:bidi="fr_FR"/>
        </w:rPr>
        <w:t>. La crucifixion est l'acte de crucifier quelqu'un.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27:32–44</w:t>
      </w:r>
      <w:r>
        <w:rPr>
          <w:lang w:val="fr_FR" w:bidi="fr_FR"/>
        </w:rPr>
      </w:r>
    </w:p>
    <w:p>
      <w:pPr>
        <w:pStyle w:val="Heading3"/>
      </w:pPr>
      <w:r>
        <w:rPr>
          <w:lang w:val="fr_FR" w:bidi="fr_FR"/>
        </w:rPr>
        <w:t>Écouter et Cœur</w:t>
      </w:r>
    </w:p>
    <w:p>
      <w:pPr/>
      <w:r>
        <w:rPr>
          <w:lang w:val="fr_FR" w:bidi="fr_FR"/>
        </w:rPr>
      </w:r>
      <w:r>
        <w:rPr>
          <w:lang w:val="fr_FR" w:bidi="fr_FR"/>
        </w:rPr>
        <w:t>Écoutez Matthieu 27.32–44.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 passage commence là où s'arrête le passage précédent, alors que le soldat en chef et quatre soldats chargés de l'exécution conduisent Jésus vers le lieu de l'exécution à travers la ville. Jésus aurait été forcé de porter la traverse plus courte de la croix sur sa route vers le site d'exécution. Le lieu de la crucifixion, appelé Golgotha, c'est-à-dire le lieu du crâne, se trouvait juste à l'extérieur de la muraille de la ville de Jérusalem, probablement le long d'une route occupée.</w:t>
      </w:r>
    </w:p>
    <w:p>
      <w:pPr/>
      <w:r>
        <w:rPr>
          <w:lang w:val="fr_FR" w:bidi="fr_FR"/>
        </w:rPr>
      </w:r>
      <w:r>
        <w:rPr>
          <w:lang w:val="fr_FR" w:bidi="fr_FR"/>
        </w:rPr>
        <w:t xml:space="preserve">Arrêtez-vous ici et montrez à votre équipe de traduction une photo d'une croix, et indiquez la traverse de la croix. </w:t>
      </w:r>
    </w:p>
    <w:p>
      <w:pPr/>
      <w:r>
        <w:rPr>
          <w:lang w:val="fr_FR" w:bidi="fr_FR"/>
        </w:rPr>
      </w:r>
      <w:r>
        <w:rPr>
          <w:lang w:val="fr_FR" w:bidi="fr_FR"/>
        </w:rPr>
        <w:t>Jésus était très faible après la flagellation et il ne pouvait pas porter sa croix tout au long du chemin. Au même moment où Jésus marchait vers le site d'exécution, un homme entrait dans Jérusalem depuis la campagne. Son nom était Simon. Simon était un Juif qui vivait à Jérusalem ou venait à Jérusalem pour la célébration de la Pâque, mais il était de Cyrène, une ville en Afrique du Nord. Les Romains avaient le droit de forcer les locaux à travailler pour eux. Simon était donc forcé de porter la croix de Jésus pour Jésus.</w:t>
      </w:r>
    </w:p>
    <w:p>
      <w:pPr/>
      <w:r>
        <w:rPr>
          <w:lang w:val="fr_FR" w:bidi="fr_FR"/>
        </w:rPr>
      </w:r>
      <w:r>
        <w:rPr>
          <w:lang w:val="fr_FR" w:bidi="fr_FR"/>
        </w:rPr>
        <w:t>Arrêtez-vous et regardez la carte de l'Afrique du Nord, notant Cyrène, et le Moyen-Orient, où se trouve Jérusalem.</w:t>
      </w:r>
    </w:p>
    <w:p>
      <w:pPr/>
      <w:r>
        <w:rPr>
          <w:lang w:val="fr_FR" w:bidi="fr_FR"/>
        </w:rPr>
      </w:r>
      <w:r>
        <w:rPr>
          <w:lang w:val="fr_FR" w:bidi="fr_FR"/>
        </w:rPr>
        <w:t xml:space="preserve">C'était une coutume dans la tradition juive pour les femmes juives d'offrir du vin mélangé avec une herbe qui réduirait la douleur de ceux qui étaient crucifiés. Matthieu ne nous dit pas qui a offert à Jésus ce vin, mais il dit qu'il était mélangé avec du fiel, qui était une forme de poison qui émoussait les sens. Jésus y goûte et refuse ensuite le vin et le fiel. Il est possible que les soldats aient offert cela à Jésus pour être cruels et continuer à se moquer de Jésus. Il est également possible que ce soient des femmes juives qui essayaient d'aider à réduire la douleur de Jésus. </w:t>
      </w:r>
    </w:p>
    <w:p>
      <w:pPr/>
      <w:r>
        <w:rPr>
          <w:lang w:val="fr_FR" w:bidi="fr_FR"/>
        </w:rPr>
      </w:r>
      <w:r>
        <w:rPr>
          <w:lang w:val="fr_FR" w:bidi="fr_FR"/>
        </w:rPr>
        <w:t xml:space="preserve">Matthieu ne donne pas de détails complets sur la façon dont les Romains ont crucifié leurs prisonniers, probablement parce que son auditoire comprenait déjà très bien le processus. Normalement, les Romains mettaient leur prisonnier à nu. Le peuple juif n'aimait pas que les prisonniers soient exécutés complètement nus. Les soldats romains permettaient donc parfois à leurs prisonniers de porter un tissu autour de leurs jambes. Nous ne savons pas si Jésus en portait un ou non. Les soldats ont étiré ses bras et ont cloué ou attaché ses bras à la planche de croix. Le clou était probablement enfoncé à travers l'avant-bras de la victime. Le morceau de la croix était attaché à un pieu ou à un poteau, puis soulevé et enfoncé dans la terre. Les pieds étaient ensuite cloués sur le pieu vertical. Les pieds étaient probablement cloués ensemble avec un long clou. Il y avait peut-être un bloc de bois fixé au milieu du poteau pour soutenir le corps. Les prisonniers mouraient généralement de l'épuisement d'essayer de retenir leur corps pour respirer. Ils étaient affaiblis par la flagellation et la perte de sang. Ce processus prenait donc normalement quelques heures. </w:t>
      </w:r>
    </w:p>
    <w:p>
      <w:pPr/>
      <w:r>
        <w:rPr>
          <w:lang w:val="fr_FR" w:bidi="fr_FR"/>
        </w:rPr>
      </w:r>
      <w:r>
        <w:rPr>
          <w:lang w:val="fr_FR" w:bidi="fr_FR"/>
        </w:rPr>
        <w:t>Arrêtez-vous et discutez en équipe : bien que cela ne fasse pas partie de l'histoire, discutez du terme que vous utiliserez pour décrire l'exécution de Jésus. Y a-t-il une forme d'exécution qui est brutale et bien connue de votre culture ?</w:t>
      </w:r>
    </w:p>
    <w:p>
      <w:pPr/>
      <w:r>
        <w:rPr>
          <w:lang w:val="fr_FR" w:bidi="fr_FR"/>
        </w:rPr>
      </w:r>
      <w:r>
        <w:rPr>
          <w:lang w:val="fr_FR" w:bidi="fr_FR"/>
        </w:rPr>
        <w:t>La hauteur des croix surélevées aurait pu être à peu près la hauteur d'un homme, mais dans le cas de Jésus, elle était probablement un peu plus haute pour que plus de personnes puissent le voir. Matthieu ne se concentre pas sur ces détails, mais revient à décrire ce que font les soldats. Après que les soldats aient crucifié Jésus, ils divisent les vêtements de Jésus en tirant au sort. Ils tiraient au sort en lançant des dés, en tirant des bâtons, ou en jetant des pierres, et celui qui avait le nombre plus élevé, ou le bâton le plus long, ou la pierre qui atterrissait d'une certaine manière, gagnait. Puis les soldats s'assoient et veillent sur Jésus. Ils veillaient sans doute pour s'assurer que personne n'essaie de sauver Jésus.</w:t>
      </w:r>
    </w:p>
    <w:p>
      <w:pPr/>
      <w:r>
        <w:rPr>
          <w:lang w:val="fr_FR" w:bidi="fr_FR"/>
        </w:rPr>
      </w:r>
      <w:r>
        <w:rPr>
          <w:lang w:val="fr_FR" w:bidi="fr_FR"/>
        </w:rPr>
        <w:t xml:space="preserve">Arrêtez-vous et montrez à votre équipe de traduction une photo de diverses méthodes de tirage au sort. </w:t>
      </w:r>
    </w:p>
    <w:p>
      <w:pPr/>
      <w:r>
        <w:rPr>
          <w:lang w:val="fr_FR" w:bidi="fr_FR"/>
        </w:rPr>
      </w:r>
      <w:r>
        <w:rPr>
          <w:lang w:val="fr_FR" w:bidi="fr_FR"/>
        </w:rPr>
        <w:t>Arrêtez-vous et discutez en équipe : dans votre culture, comment les gens font-ils honte ou humilient-ils les autres ? Quel genre de choses font les gens pour être traités de manière aussi honteuse ?</w:t>
      </w:r>
    </w:p>
    <w:p>
      <w:pPr/>
      <w:r>
        <w:rPr>
          <w:lang w:val="fr_FR" w:bidi="fr_FR"/>
        </w:rPr>
      </w:r>
      <w:r>
        <w:rPr>
          <w:lang w:val="fr_FR" w:bidi="fr_FR"/>
        </w:rPr>
        <w:t>Les soldats placent le signe qui disait le crime de Jésus : « Roi des Juifs » sur le bois au-dessus de sa tête. Les soldats ont aussi crucifié deux hommes sur des croix de chaque côté de Jésus. Ces hommes sont décrits comme des « voleurs » ou des « brigands ». Les Romains n'exécutaient pas les gens pour vol. La signification la plus probable de cette description est donc que ces hommes étaient aussi des révolutionnaires et avaient essayé de renverser le gouvernement. Il est très probable que la croix de Jésus était destinée à Barabbas.</w:t>
      </w:r>
    </w:p>
    <w:p>
      <w:pPr/>
      <w:r>
        <w:rPr>
          <w:lang w:val="fr_FR" w:bidi="fr_FR"/>
        </w:rPr>
      </w:r>
      <w:r>
        <w:rPr>
          <w:lang w:val="fr_FR" w:bidi="fr_FR"/>
        </w:rPr>
        <w:t>Certaines personnes passaient et secouaient leur tête, c'est-à-dire bougeaient leur tête de manière à montrer qu'elles insultaient Jésus. Elles disaient : « Tu as dit que tu détruiras le temple et le reconstruiras après trois jours. Sauve-toi toi-même. » Les chefs religieux avaient accusé Jésus de ce blasphème la nuit précédente. C'était probablement des ragots communs au sujet de la revendication de Jésus. Le peuple dit aussi : « Descends de la croix si tu es le Fils de Dieu. »</w:t>
      </w:r>
    </w:p>
    <w:p>
      <w:pPr/>
      <w:r>
        <w:rPr>
          <w:lang w:val="fr_FR" w:bidi="fr_FR"/>
        </w:rPr>
      </w:r>
      <w:r>
        <w:rPr>
          <w:lang w:val="fr_FR" w:bidi="fr_FR"/>
        </w:rPr>
        <w:t>Arrêtez-vous et discutez en équipe : quelles sont certaines insultes communes que disent les gens dans votre culture ?</w:t>
      </w:r>
    </w:p>
    <w:p>
      <w:pPr/>
      <w:r>
        <w:rPr>
          <w:lang w:val="fr_FR" w:bidi="fr_FR"/>
        </w:rPr>
      </w:r>
      <w:r>
        <w:rPr>
          <w:lang w:val="fr_FR" w:bidi="fr_FR"/>
        </w:rPr>
        <w:t>Les membres du sanhédrin, les chefs des sacrificateurs et les docteurs de la loi, parlaient entre eux de manière sarcastique. « Il a sauvé les autres, mais il ne peut pas se sauver lui-même. Il est le "roi d'Israël". Qu'il descende de la croix pour que nous puissions le croire. Il disait qu'il était le Fils de Dieu. » Ils voulaient probablement dire que Jésus a sauvé les autres en les guérissant. Ironiquement, Jésus est capable de sauver les gens spirituellement parce qu'il ne s'est pas « sauvé lui-même » en descendant de la croix. Les chefs religieux appelaient Jésus le « roi d'Israël » plutôt que le « roi des Juifs » comme l'avait fait Pilate. Les Romains appelaient le groupe de personnes qui vivaient en Israël les « Juifs ». Le peuple juif lui-même aimait utiliser le nom de son territoire, Israël.</w:t>
      </w:r>
    </w:p>
    <w:p>
      <w:pPr/>
      <w:r>
        <w:rPr>
          <w:lang w:val="fr_FR" w:bidi="fr_FR"/>
        </w:rPr>
      </w:r>
      <w:r>
        <w:rPr>
          <w:lang w:val="fr_FR" w:bidi="fr_FR"/>
        </w:rPr>
        <w:t>De la même manière, les révolutionnaires qui étaient sur les croix de chaque côté de Jésus le ridiculisaient, ce qui signifie qu'ils disaient de mauvaises choses au sujet de Jésus.</w:t>
      </w:r>
      <w:r>
        <w:rPr>
          <w:lang w:val="fr_FR" w:bidi="fr_FR"/>
        </w:rPr>
      </w:r>
    </w:p>
    <w:p>
      <w:pPr>
        <w:pStyle w:val="Heading3"/>
      </w:pPr>
      <w:r>
        <w:rPr>
          <w:lang w:val="fr_FR" w:bidi="fr_FR"/>
        </w:rPr>
        <w:t>Définir les Scènes</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Jésus commence à porter la traverse de sa croix vers le lieu de l'exécution. Il ne peut pas la porter tout le long du chemin, et Simon de Cyrène le porte le reste du chemin vers Golgotha, le lieu du crâne.</w:t>
      </w:r>
    </w:p>
    <w:p>
      <w:pPr/>
      <w:r>
        <w:rPr>
          <w:lang w:val="fr_FR" w:bidi="fr_FR"/>
        </w:rPr>
      </w:r>
      <w:r>
        <w:rPr>
          <w:b/>
          <w:lang w:val="fr_FR" w:bidi="fr_FR"/>
        </w:rPr>
        <w:t>Deuxième partie :</w:t>
      </w:r>
      <w:r>
        <w:rPr>
          <w:lang w:val="fr_FR" w:bidi="fr_FR"/>
        </w:rPr>
        <w:t xml:space="preserve"> quelqu'un offre à Jésus du vin et du fiel, et les soldats clouent Jésus sur la croix. Les soldats divisent les vêtements de Jésus et veillent. Il y a deux révolutionnaires crucifiés sur deux croix de chaque côté de Jésus.</w:t>
      </w:r>
    </w:p>
    <w:p>
      <w:pPr/>
      <w:r>
        <w:rPr>
          <w:lang w:val="fr_FR" w:bidi="fr_FR"/>
        </w:rPr>
      </w:r>
      <w:r>
        <w:rPr>
          <w:b/>
          <w:lang w:val="fr_FR" w:bidi="fr_FR"/>
        </w:rPr>
        <w:t>Troisième partie :</w:t>
      </w:r>
      <w:r>
        <w:rPr>
          <w:lang w:val="fr_FR" w:bidi="fr_FR"/>
        </w:rPr>
        <w:t xml:space="preserve"> les personnes qui passent, les chefs des sacrificateurs et les docteurs de la loi religieuse se moquent de Jésus. Les deux révolutionnaires de chaque côté de Jésus se moquent de Jésus.</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de Cyrène</w:t>
      </w:r>
    </w:p>
    <w:p>
      <w:pPr>
        <w:pStyle w:val="ListBullet"/>
        <w:spacing w:line="240" w:lineRule="auto"/>
        <w:ind w:left="720"/>
      </w:pPr>
      <w:r>
        <w:rPr>
          <w:lang w:val="fr_FR" w:bidi="fr_FR"/>
        </w:rPr>
      </w:r>
      <w:r>
        <w:rPr>
          <w:lang w:val="fr_FR" w:bidi="fr_FR"/>
        </w:rPr>
        <w:t>Quelqu'un qui propose du vin et du fiel à Jésus</w:t>
      </w:r>
    </w:p>
    <w:p>
      <w:pPr>
        <w:pStyle w:val="ListBullet"/>
        <w:spacing w:line="240" w:lineRule="auto"/>
        <w:ind w:left="720"/>
      </w:pPr>
      <w:r>
        <w:rPr>
          <w:lang w:val="fr_FR" w:bidi="fr_FR"/>
        </w:rPr>
      </w:r>
      <w:r>
        <w:rPr>
          <w:lang w:val="fr_FR" w:bidi="fr_FR"/>
        </w:rPr>
        <w:t>Les soldats qui crucifient Jésus</w:t>
      </w:r>
    </w:p>
    <w:p>
      <w:pPr>
        <w:pStyle w:val="ListBullet"/>
        <w:spacing w:line="240" w:lineRule="auto"/>
        <w:ind w:left="720"/>
      </w:pPr>
      <w:r>
        <w:rPr>
          <w:lang w:val="fr_FR" w:bidi="fr_FR"/>
        </w:rPr>
      </w:r>
      <w:r>
        <w:rPr>
          <w:lang w:val="fr_FR" w:bidi="fr_FR"/>
        </w:rPr>
        <w:t>Deux révolutionnaires crucifiés de chaque côté de Jésus</w:t>
      </w:r>
    </w:p>
    <w:p>
      <w:pPr>
        <w:pStyle w:val="ListBullet"/>
        <w:spacing w:line="240" w:lineRule="auto"/>
        <w:ind w:left="720"/>
      </w:pPr>
      <w:r>
        <w:rPr>
          <w:lang w:val="fr_FR" w:bidi="fr_FR"/>
        </w:rPr>
      </w:r>
      <w:r>
        <w:rPr>
          <w:lang w:val="fr_FR" w:bidi="fr_FR"/>
        </w:rPr>
        <w:t>Les gens qui regardent la crucifixion</w:t>
      </w:r>
    </w:p>
    <w:p>
      <w:pPr>
        <w:pStyle w:val="ListBullet"/>
        <w:spacing w:line="240" w:lineRule="auto"/>
        <w:ind w:left="720"/>
      </w:pPr>
      <w:r>
        <w:rPr>
          <w:lang w:val="fr_FR" w:bidi="fr_FR"/>
        </w:rPr>
      </w:r>
      <w:r>
        <w:rPr>
          <w:lang w:val="fr_FR" w:bidi="fr_FR"/>
        </w:rPr>
        <w:t>Les chefs des sacrificateurs et les docteurs de la loi religieuse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Cette histoire commence au moment où Jésus et les soldats sortent vers le lieu de la crucifixion. Il y avait probablement environ quatre soldats et un soldat en chef qui ont placé la traverse de la croix, qui est un long morceau de bois, sur les épaules de Jésus. Jésus commence à porter le long morceau de bois à travers la ville de Jérusalem. Jésus ne peut plus porter le bois, probablement parce que Jésus est faible après avoir été fouetté. Les soldats forcent un homme nommé Simon, issu de Cyrène, à porter la croix.</w:t>
      </w:r>
    </w:p>
    <w:p>
      <w:pPr/>
      <w:r>
        <w:rPr>
          <w:lang w:val="fr_FR" w:bidi="fr_FR"/>
        </w:rPr>
      </w:r>
      <w:r>
        <w:rPr>
          <w:lang w:val="fr_FR" w:bidi="fr_FR"/>
        </w:rPr>
        <w:t>Simon, les soldats et Jésus marchent à travers la ville et sortent de la ville à travers une porte dans la muraille de la ville. Il y avait un lieu d'exécution à l'extérieur de la muraille de la ville de Jérusalem appelé Golgotha, le lieu du crâne.</w:t>
      </w:r>
    </w:p>
    <w:p>
      <w:pPr/>
      <w:r>
        <w:rPr>
          <w:lang w:val="fr_FR" w:bidi="fr_FR"/>
        </w:rPr>
      </w:r>
      <w:r>
        <w:rPr>
          <w:lang w:val="fr_FR" w:bidi="fr_FR"/>
        </w:rPr>
        <w:t>Certaines personnes, peut-être les soldats, offrent à Jésus du vin mélangé avec une substance amère appelée le fiel. Jésus goûte le vin et refuse ensuite de boire. Les soldats crucifient Jésus en étalant les bras de Jésus sur la poutre de la croix que Simon a portée. Ils clouent ses bras, probablement dans la zone de l'avant-bras, à chaque extrémité de la traverse de la croix. Puis ils soulevent la traverse de la croix sur un poteau en bois vertical. Ils clouent probablement les pieds de Jésus ensemble sur le morceau de bois vertical près du bas. Ils placent le signe qui dit « Roi des Juifs » au-dessus de la tête de Jésus.</w:t>
      </w:r>
    </w:p>
    <w:p>
      <w:pPr/>
      <w:r>
        <w:rPr>
          <w:lang w:val="fr_FR" w:bidi="fr_FR"/>
        </w:rPr>
      </w:r>
      <w:r>
        <w:rPr>
          <w:lang w:val="fr_FR" w:bidi="fr_FR"/>
        </w:rPr>
        <w:t>Les soldats tirent au sort, peut-être en jetant des dés, en tirant des pailles, ou en jetant de petites pierres marquées sur le sol. Le dé le plus haut, la paille la plus longue ou la manière dont les pierres atterrissent déterminaient qui obtiendrait quels morceaux des vêtements de Jésus. Puis les soldats veillent sur Jésus.</w:t>
      </w:r>
    </w:p>
    <w:p>
      <w:pPr/>
      <w:r>
        <w:rPr>
          <w:lang w:val="fr_FR" w:bidi="fr_FR"/>
        </w:rPr>
      </w:r>
      <w:r>
        <w:rPr>
          <w:lang w:val="fr_FR" w:bidi="fr_FR"/>
        </w:rPr>
        <w:t>Arrêtez-vous et regardez l'image de quelqu'un qui tient des bâtons pour tirer au sort. Trouvez plusieurs bâtons ou brins d'herbe de différentes longueurs : un pour chaque personne dans votre groupe. Jouez à un jeu avec les bâtons ou les brins d'herbe. Demandez à une personne d'attraper les bâtons ou l'herbe avec les deux mains, l'une au-dessus de l'autre. Laissez simplement le haut des bâtons ou de l'herbe visible. Déterminez ce que devra faire la personne qui obtient le bâton le plus long. Puis demandez à tout le monde de choisir un bâton.</w:t>
      </w:r>
    </w:p>
    <w:p>
      <w:pPr/>
      <w:r>
        <w:rPr>
          <w:lang w:val="fr_FR" w:bidi="fr_FR"/>
        </w:rPr>
      </w:r>
      <w:r>
        <w:rPr>
          <w:lang w:val="fr_FR" w:bidi="fr_FR"/>
        </w:rPr>
        <w:t>Les soldats crucifient deux hommes qui étaient des révolutionnaires de manière similaire et positionnent leurs croix, une de chaque côté de Jésus. La croix de Jésus se trouvait au milieu.</w:t>
      </w:r>
    </w:p>
    <w:p>
      <w:pPr/>
      <w:r>
        <w:rPr>
          <w:lang w:val="fr_FR" w:bidi="fr_FR"/>
        </w:rPr>
      </w:r>
      <w:r>
        <w:rPr>
          <w:lang w:val="fr_FR" w:bidi="fr_FR"/>
        </w:rPr>
        <w:t>Les gens passaient et insultaient Jésus. Ils secouent leur tête pour montrer leur dégoût et disent : « Tu veux détruire le temple et le construire en trois jours. Descends donc de la croix et sauve-toi toi-même ! » Les chefs des sacrificateurs et les docteurs de la loi se parlaient les uns aux autres et se moquaient de Jésus. « Il a sauvé les autres, mais il ne peut pas se sauver lui-même ! Ce Messie, roi d'Israël, devrait descendre de la croix pour que nous puissions le voir et croire en lui. » Les deux révolutionnaires qui se trouvaient sur les croix à côté de Jésus l'ont aussi insulté.</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trois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Simon de Cyrène</w:t>
      </w:r>
    </w:p>
    <w:p>
      <w:pPr>
        <w:pStyle w:val="ListBullet"/>
        <w:spacing w:line="240" w:lineRule="auto"/>
        <w:ind w:left="720"/>
      </w:pPr>
      <w:r>
        <w:rPr>
          <w:lang w:val="fr_FR" w:bidi="fr_FR"/>
        </w:rPr>
      </w:r>
      <w:r>
        <w:rPr>
          <w:lang w:val="fr_FR" w:bidi="fr_FR"/>
        </w:rPr>
        <w:t>Quelqu'un qui propose du vin et du fiel à Jésus</w:t>
      </w:r>
    </w:p>
    <w:p>
      <w:pPr>
        <w:pStyle w:val="ListBullet"/>
        <w:spacing w:line="240" w:lineRule="auto"/>
        <w:ind w:left="720"/>
      </w:pPr>
      <w:r>
        <w:rPr>
          <w:lang w:val="fr_FR" w:bidi="fr_FR"/>
        </w:rPr>
      </w:r>
      <w:r>
        <w:rPr>
          <w:lang w:val="fr_FR" w:bidi="fr_FR"/>
        </w:rPr>
        <w:t>Les soldats qui crucifient Jésus</w:t>
      </w:r>
    </w:p>
    <w:p>
      <w:pPr>
        <w:pStyle w:val="ListBullet"/>
        <w:spacing w:line="240" w:lineRule="auto"/>
        <w:ind w:left="720"/>
      </w:pPr>
      <w:r>
        <w:rPr>
          <w:lang w:val="fr_FR" w:bidi="fr_FR"/>
        </w:rPr>
      </w:r>
      <w:r>
        <w:rPr>
          <w:lang w:val="fr_FR" w:bidi="fr_FR"/>
        </w:rPr>
        <w:t>Deux révolutionnaires crucifiés de chaque côté de Jésus</w:t>
      </w:r>
    </w:p>
    <w:p>
      <w:pPr>
        <w:pStyle w:val="ListBullet"/>
        <w:spacing w:line="240" w:lineRule="auto"/>
        <w:ind w:left="720"/>
      </w:pPr>
      <w:r>
        <w:rPr>
          <w:lang w:val="fr_FR" w:bidi="fr_FR"/>
        </w:rPr>
      </w:r>
      <w:r>
        <w:rPr>
          <w:lang w:val="fr_FR" w:bidi="fr_FR"/>
        </w:rPr>
        <w:t>Les gens qui regardent la crucifixion</w:t>
      </w:r>
    </w:p>
    <w:p>
      <w:pPr>
        <w:pStyle w:val="ListBullet"/>
        <w:spacing w:line="240" w:lineRule="auto"/>
        <w:ind w:left="720"/>
      </w:pPr>
      <w:r>
        <w:rPr>
          <w:lang w:val="fr_FR" w:bidi="fr_FR"/>
        </w:rPr>
      </w:r>
      <w:r>
        <w:rPr>
          <w:lang w:val="fr_FR" w:bidi="fr_FR"/>
        </w:rPr>
        <w:t>Les chefs des sacrificateurs et les docteurs de la loi religieuse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commence quand environ quatre soldats et un soldat en chef emmènent Jésus pour le faire crucifier. Alors qu'ils sortent, ils rencontrent Simon de la ville de Cyrène en Afrique du Nord. Jésus est très faible après qu'il ait été fouetté. Il ne peut plus porter la croix. Les soldats forcent Simon de Cyrène à porter la croix. Simon, les soldats et Jésus marchent à travers la ville et sortent de la ville à travers une porte dans la muraille de la ville. Il y avait un lieu d'exécution à l'extérieur de la muraille de la ville appelé Golgotha, le lieu du crâne.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Simon : « Que ressentez-vous ? » Vous entendrez des choses comme :</w:t>
      </w:r>
    </w:p>
    <w:p>
      <w:pPr>
        <w:pStyle w:val="ListBullet"/>
        <w:spacing w:line="240" w:lineRule="auto"/>
        <w:ind w:left="720"/>
      </w:pPr>
      <w:r>
        <w:rPr>
          <w:lang w:val="fr_FR" w:bidi="fr_FR"/>
        </w:rPr>
      </w:r>
      <w:r>
        <w:rPr>
          <w:lang w:val="fr_FR" w:bidi="fr_FR"/>
        </w:rPr>
        <w:t>Demandez aux gens le long des rues de Jérusalem : « Que ressentez-vous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Ils arrivent à Golgotha. Certaines personnes offrent à Jésus du vin mélangé avec du fiel. Jésus en boit puis refuse le vin. Les soldats étalent les bras de Jésus sur la poutre de la croix que Simon a portée. Ils clouent ses bras, probablement dans la zone de l'avant-bras, à chaque extrémité de la traverse de la croix. Puis ils soulevent la traverse de la croix sur un poteau en bois vertical. Ils clouent probablement les pieds de Jésus ensemble à travers ses chevilles sur le morceau de bois vertical près du bas. Ils placent le signe qui dit « Roi des Juifs » au-dessus de la tête de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soldats : « Que ressentez-vous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soldats tirent au sort pour les vêtements de Jésus. Les soldats crucifient deux hommes qui étaient des révolutionnaires de manière similaire et positionnent leurs croix, une de chaque côté de Jésus. La croix de Jésus se trouvait au milieu.</w:t>
      </w:r>
    </w:p>
    <w:p>
      <w:pPr/>
      <w:r>
        <w:rPr>
          <w:lang w:val="fr_FR" w:bidi="fr_FR"/>
        </w:rPr>
      </w:r>
      <w:r>
        <w:rPr>
          <w:lang w:val="fr_FR" w:bidi="fr_FR"/>
        </w:rPr>
        <w:t>Les gens passaient et insultaient Jésus. Ils secouent leur tête pour montrer leur dégoût et disent : « Tu veux détruire le temple et le construire en trois jours ! Descends donc de la croix et sauve-toi toi-même ! » Les chefs des sacrificateurs et les docteurs de la loi se parlaient les uns aux autres et se moquaient de Jésus. « Il a sauvé les autres, mais il ne peut pas se sauver lui-même ! Ce Messie, roi d'Israël, devrait descendre de la croix pour que nous puissions le voir et croire en lui. » Les deux révolutionnaires qui se trouvaient sur les croix à côté de Jésus l'ont aussi insulté.</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deux révolutionnaires sur les autres croix : « Que ressentez-vous ? » Vous entendrez des choses comme :</w:t>
      </w:r>
    </w:p>
    <w:p>
      <w:pPr>
        <w:pStyle w:val="ListBullet"/>
        <w:spacing w:line="240" w:lineRule="auto"/>
        <w:ind w:left="720"/>
      </w:pPr>
      <w:r>
        <w:rPr>
          <w:lang w:val="fr_FR" w:bidi="fr_FR"/>
        </w:rPr>
      </w:r>
      <w:r>
        <w:rPr>
          <w:lang w:val="fr_FR" w:bidi="fr_FR"/>
        </w:rPr>
        <w:t>Demandez aux chefs religieux : « Que ressentez-vous ? » Vous entendrez des choses comme :</w:t>
      </w:r>
    </w:p>
    <w:p>
      <w:pPr>
        <w:pStyle w:val="ListBullet"/>
        <w:spacing w:line="240" w:lineRule="auto"/>
        <w:ind w:left="720"/>
      </w:pPr>
      <w:r>
        <w:rPr>
          <w:lang w:val="fr_FR" w:bidi="fr_FR"/>
        </w:rPr>
      </w:r>
      <w:r>
        <w:rPr>
          <w:lang w:val="fr_FR" w:bidi="fr_FR"/>
        </w:rPr>
        <w:t>Demandez à la personne qui joue le rôle de Jésus : « Que ressentez-vous ? » Vous entendrez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soldats ont conduit Jésus dans un lieu appelé </w:t>
      </w:r>
      <w:r>
        <w:rPr>
          <w:b/>
          <w:lang w:val="fr_FR" w:bidi="fr_FR"/>
        </w:rPr>
        <w:t>Golgotha</w:t>
      </w:r>
      <w:r>
        <w:rPr>
          <w:lang w:val="fr_FR" w:bidi="fr_FR"/>
        </w:rPr>
        <w:t>. Golgotha est le nom spécifique du lieu où les soldats ont crucifié Jésus. Le nom signifie « Lieu du crâne ». Matthieu nous dit à la fois le nom spécifique du lieu et la signification du nom. Vous devrez faire la même chose dans votre traduction.</w:t>
      </w:r>
    </w:p>
    <w:p>
      <w:pPr/>
      <w:r>
        <w:rPr>
          <w:lang w:val="fr_FR" w:bidi="fr_FR"/>
        </w:rPr>
      </w:r>
      <w:r>
        <w:rPr>
          <w:lang w:val="fr_FR" w:bidi="fr_FR"/>
        </w:rPr>
        <w:t xml:space="preserve">Quelqu'un a offert à Jésus du </w:t>
      </w:r>
      <w:r>
        <w:rPr>
          <w:b/>
          <w:lang w:val="fr_FR" w:bidi="fr_FR"/>
        </w:rPr>
        <w:t>vin</w:t>
      </w:r>
      <w:r>
        <w:rPr>
          <w:lang w:val="fr_FR" w:bidi="fr_FR"/>
        </w:rPr>
        <w:t xml:space="preserve">, une boisson fermentée faite à partir d'un fruit appelé raisin, mélangée avec du </w:t>
      </w:r>
      <w:r>
        <w:rPr>
          <w:b/>
          <w:lang w:val="fr_FR" w:bidi="fr_FR"/>
        </w:rPr>
        <w:t>fiel</w:t>
      </w:r>
      <w:r>
        <w:rPr>
          <w:lang w:val="fr_FR" w:bidi="fr_FR"/>
        </w:rPr>
        <w:t>, un poison amer. Il est possible que les soldats l'aient offert à Jésus pour continuer à être cruels. Il est également possible que des femmes juives l'aient offert à Jésus pour aider à émousser ses sens face à la douleur.</w:t>
      </w:r>
    </w:p>
    <w:p>
      <w:pPr/>
      <w:r>
        <w:rPr>
          <w:lang w:val="fr_FR" w:bidi="fr_FR"/>
        </w:rPr>
      </w:r>
      <w:r>
        <w:rPr>
          <w:lang w:val="fr_FR" w:bidi="fr_FR"/>
        </w:rPr>
        <w:t xml:space="preserve">Quand les soldats ont </w:t>
      </w:r>
      <w:r>
        <w:rPr>
          <w:b/>
          <w:lang w:val="fr_FR" w:bidi="fr_FR"/>
        </w:rPr>
        <w:t>crucifié</w:t>
      </w:r>
      <w:r>
        <w:rPr>
          <w:lang w:val="fr_FR" w:bidi="fr_FR"/>
        </w:rPr>
        <w:t xml:space="preserve"> Jésus, ils ont jeté des </w:t>
      </w:r>
      <w:r>
        <w:rPr>
          <w:b/>
          <w:lang w:val="fr_FR" w:bidi="fr_FR"/>
        </w:rPr>
        <w:t>dés</w:t>
      </w:r>
      <w:r>
        <w:rPr>
          <w:lang w:val="fr_FR" w:bidi="fr_FR"/>
        </w:rPr>
        <w:t xml:space="preserve">, ou </w:t>
      </w:r>
      <w:r>
        <w:rPr>
          <w:b/>
          <w:lang w:val="fr_FR" w:bidi="fr_FR"/>
        </w:rPr>
        <w:t>tiré au sort</w:t>
      </w:r>
      <w:r>
        <w:rPr>
          <w:lang w:val="fr_FR" w:bidi="fr_FR"/>
        </w:rPr>
        <w:t xml:space="preserve">, pour voir qui obtiendrait les vêtements de Jésus. Utilisez le même mot que vous avez utilisé pour crucifier auparavant. Consultez le Glossaire principal pour une définition de </w:t>
      </w:r>
      <w:r>
        <w:rPr>
          <w:b/>
          <w:lang w:val="fr_FR" w:bidi="fr_FR"/>
        </w:rPr>
        <w:t>crucifier</w:t>
      </w:r>
      <w:r>
        <w:rPr>
          <w:lang w:val="fr_FR" w:bidi="fr_FR"/>
        </w:rPr>
        <w:t xml:space="preserve">. « Tirer au sort » signifie lancer des dés, tirer des petits bâtons ou jeter des petites pierres qui étaient marquées d'une manière ou d'une autre. Le dé avec le nombre le plus haut, la paille la plus longue, ou la façon dont les pierres tombaient déterminaient qui obtiendrait quels morceaux des vêtements de Jésus. </w:t>
      </w:r>
    </w:p>
    <w:p>
      <w:pPr/>
      <w:r>
        <w:rPr>
          <w:lang w:val="fr_FR" w:bidi="fr_FR"/>
        </w:rPr>
      </w:r>
      <w:r>
        <w:rPr>
          <w:lang w:val="fr_FR" w:bidi="fr_FR"/>
        </w:rPr>
        <w:t xml:space="preserve">Arrêtez-vous ici et montrez de nouveau à votre équipe de traduction une photo des objets utilisés pour tirer au sort. </w:t>
      </w:r>
    </w:p>
    <w:p>
      <w:pPr/>
      <w:r>
        <w:rPr>
          <w:lang w:val="fr_FR" w:bidi="fr_FR"/>
        </w:rPr>
      </w:r>
      <w:r>
        <w:rPr>
          <w:lang w:val="fr_FR" w:bidi="fr_FR"/>
        </w:rPr>
        <w:t xml:space="preserve">Deux </w:t>
      </w:r>
      <w:r>
        <w:rPr>
          <w:b/>
          <w:lang w:val="fr_FR" w:bidi="fr_FR"/>
        </w:rPr>
        <w:t>voleurs</w:t>
      </w:r>
      <w:r>
        <w:rPr>
          <w:lang w:val="fr_FR" w:bidi="fr_FR"/>
        </w:rPr>
        <w:t>, ou brigands, ont été crucifiés de chaque côté de Jésus.</w:t>
      </w:r>
    </w:p>
    <w:p>
      <w:pPr/>
      <w:r>
        <w:rPr>
          <w:lang w:val="fr_FR" w:bidi="fr_FR"/>
        </w:rPr>
      </w:r>
      <w:r>
        <w:rPr>
          <w:lang w:val="fr_FR" w:bidi="fr_FR"/>
        </w:rPr>
        <w:t xml:space="preserve">Les gens insultent Jésus et lui disent qu'il a dit qu'il détruirait le </w:t>
      </w:r>
      <w:r>
        <w:rPr>
          <w:b/>
          <w:lang w:val="fr_FR" w:bidi="fr_FR"/>
        </w:rPr>
        <w:t>temple</w:t>
      </w:r>
      <w:r>
        <w:rPr>
          <w:lang w:val="fr_FR" w:bidi="fr_FR"/>
        </w:rPr>
        <w:t xml:space="preserve"> et le reconstruirait. Utilisez le même mot pour temple que dans les passages précédents dans le livre de Matthieu, et rappelez-vous que </w:t>
      </w:r>
      <w:r>
        <w:rPr>
          <w:b/>
          <w:lang w:val="fr_FR" w:bidi="fr_FR"/>
        </w:rPr>
        <w:t>temple</w:t>
      </w:r>
      <w:r>
        <w:rPr>
          <w:lang w:val="fr_FR" w:bidi="fr_FR"/>
        </w:rPr>
        <w:t xml:space="preserve"> se trouve dans le Glossaire principal.</w:t>
      </w:r>
    </w:p>
    <w:p>
      <w:pPr/>
      <w:r>
        <w:rPr>
          <w:lang w:val="fr_FR" w:bidi="fr_FR"/>
        </w:rPr>
      </w:r>
      <w:r>
        <w:rPr>
          <w:lang w:val="fr_FR" w:bidi="fr_FR"/>
        </w:rPr>
        <w:t xml:space="preserve">Les </w:t>
      </w:r>
      <w:r>
        <w:rPr>
          <w:b/>
          <w:lang w:val="fr_FR" w:bidi="fr_FR"/>
        </w:rPr>
        <w:t>principaux sacrificateurs</w:t>
      </w:r>
      <w:r>
        <w:rPr>
          <w:lang w:val="fr_FR" w:bidi="fr_FR"/>
        </w:rPr>
        <w:t xml:space="preserve">, les </w:t>
      </w:r>
      <w:r>
        <w:rPr>
          <w:b/>
          <w:lang w:val="fr_FR" w:bidi="fr_FR"/>
        </w:rPr>
        <w:t>docteurs de la loi religieuse</w:t>
      </w:r>
      <w:r>
        <w:rPr>
          <w:lang w:val="fr_FR" w:bidi="fr_FR"/>
        </w:rPr>
        <w:t xml:space="preserve"> et les </w:t>
      </w:r>
      <w:r>
        <w:rPr>
          <w:b/>
          <w:lang w:val="fr_FR" w:bidi="fr_FR"/>
        </w:rPr>
        <w:t>anciens</w:t>
      </w:r>
      <w:r>
        <w:rPr>
          <w:lang w:val="fr_FR" w:bidi="fr_FR"/>
        </w:rPr>
        <w:t xml:space="preserve"> se moquent de Jésus et disent : « Que ce </w:t>
      </w:r>
      <w:r>
        <w:rPr>
          <w:b/>
          <w:lang w:val="fr_FR" w:bidi="fr_FR"/>
        </w:rPr>
        <w:t>roi d'Israël</w:t>
      </w:r>
      <w:r>
        <w:rPr>
          <w:lang w:val="fr_FR" w:bidi="fr_FR"/>
        </w:rPr>
        <w:t xml:space="preserve"> descende de la croix pour que nous puissions le voir et le croire. » Utilisez les mêmes mots pour principaux sacrificateurs et docteurs de la loi religieuse, que dans les passages précédents, et rappelez-vous que ces mots se trouvent dans le Glossaire principal.</w:t>
      </w:r>
    </w:p>
    <w:p>
      <w:pPr/>
      <w:r>
        <w:rPr>
          <w:lang w:val="fr_FR" w:bidi="fr_FR"/>
        </w:rPr>
      </w:r>
      <w:r>
        <w:rPr>
          <w:lang w:val="fr_FR" w:bidi="fr_FR"/>
        </w:rPr>
        <w:t xml:space="preserve">Les chefs religieux utilisaient le titre de </w:t>
      </w:r>
      <w:r>
        <w:rPr>
          <w:b/>
          <w:lang w:val="fr_FR" w:bidi="fr_FR"/>
        </w:rPr>
        <w:t>Roi d'Israël</w:t>
      </w:r>
      <w:r>
        <w:rPr>
          <w:lang w:val="fr_FR" w:bidi="fr_FR"/>
        </w:rPr>
        <w:t xml:space="preserve"> au lieu de </w:t>
      </w:r>
      <w:r>
        <w:rPr>
          <w:b/>
          <w:lang w:val="fr_FR" w:bidi="fr_FR"/>
        </w:rPr>
        <w:t>Roi des Juifs</w:t>
      </w:r>
      <w:r>
        <w:rPr>
          <w:lang w:val="fr_FR" w:bidi="fr_FR"/>
        </w:rPr>
        <w:t xml:space="preserve"> parce que le peuple juif préférait s'appeler lui-même la nation d'Israël, le nom de Dieu pour eux depuis l'époque de leur ancêtre Jacob. Référez-vous au Glossaire principal pour une définition d'</w:t>
      </w:r>
      <w:r>
        <w:rPr>
          <w:b/>
          <w:lang w:val="fr_FR" w:bidi="fr_FR"/>
        </w:rPr>
        <w:t>Israël</w:t>
      </w:r>
      <w:r>
        <w:rPr>
          <w:lang w:val="fr_FR" w:bidi="fr_FR"/>
        </w:rPr>
        <w:t>.</w:t>
      </w:r>
    </w:p>
    <w:p>
      <w:pPr/>
      <w:r>
        <w:rPr>
          <w:lang w:val="fr_FR" w:bidi="fr_FR"/>
        </w:rPr>
      </w:r>
      <w:r>
        <w:rPr>
          <w:lang w:val="fr_FR" w:bidi="fr_FR"/>
        </w:rPr>
        <w:t xml:space="preserve">Les chefs religieux disent aussi que Jésus a dit : « Je suis le </w:t>
      </w:r>
      <w:r>
        <w:rPr>
          <w:b/>
          <w:lang w:val="fr_FR" w:bidi="fr_FR"/>
        </w:rPr>
        <w:t>Fils de Dieu</w:t>
      </w:r>
      <w:r>
        <w:rPr>
          <w:lang w:val="fr_FR" w:bidi="fr_FR"/>
        </w:rPr>
        <w:t xml:space="preserve"> ». Fils de Dieu était un nom qui montrait une relation spéciale que Jésus avait avec Dieu. Consultez le Glossaire principal pour une définition de </w:t>
      </w:r>
      <w:r>
        <w:rPr>
          <w:b/>
          <w:lang w:val="fr_FR" w:bidi="fr_FR"/>
        </w:rPr>
        <w:t>Fils de Dieu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27:45–56</w:t>
      </w:r>
      <w:r>
        <w:rPr>
          <w:lang w:val="fr_FR" w:bidi="fr_FR"/>
        </w:rPr>
      </w:r>
    </w:p>
    <w:p>
      <w:pPr>
        <w:pStyle w:val="Heading3"/>
      </w:pPr>
      <w:r>
        <w:rPr>
          <w:lang w:val="fr_FR" w:bidi="fr_FR"/>
        </w:rPr>
        <w:t>Écouter et Cœur</w:t>
      </w:r>
    </w:p>
    <w:p>
      <w:pPr/>
      <w:r>
        <w:rPr>
          <w:lang w:val="fr_FR" w:bidi="fr_FR"/>
        </w:rPr>
      </w:r>
      <w:r>
        <w:rPr>
          <w:lang w:val="fr_FR" w:bidi="fr_FR"/>
        </w:rPr>
        <w:t>Écoutez Matthieu 27.45–56.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Dans le passage précédent, les soldats ont crucifié Jésus, le matin. Jésus souffrira sur la croix pendant des heures. À la sixième heure, c'est-à-dire à midi, le soleil s'est assombri, même si le soleil ne devient jamais sombre à ce moment de la journée. Cependant, les gens à l'époque de Jésus auraient cru que les ténèbres étaient un symbole pour quelque chose de mal. Le prophète juif Amos avait dit que le soleil s'obscurcirait lorsque Dieu vient juger le monde. D'autres croyaient que les ténèbres étaient un symbole pour la mort de rois ou de villes. Avant la toute première Pâque, quand Dieu a sauvé les Israélites d'Égypte, il y a eu une peste de ténèbres qui symbolisait la malédiction de Dieu sur l'Égypte. La loi de Moïse dit que Dieu a puni ou maudit ces personnes qui sont suspendues à un arbre. La malédiction n'était pas à cause du fait d'être suspendu à un arbre, mais parce que ceux qu'on faisait mourir sur des arbres étaient généralement des criminels. Jésus n'était pas un criminel, mais Jésus portait le péché de toutes les personnes du monde. Peut-être est-ce pour cela que le soleil s'est obscurci. </w:t>
      </w:r>
    </w:p>
    <w:p>
      <w:pPr/>
      <w:r>
        <w:rPr>
          <w:lang w:val="fr_FR" w:bidi="fr_FR"/>
        </w:rPr>
      </w:r>
      <w:r>
        <w:rPr>
          <w:lang w:val="fr_FR" w:bidi="fr_FR"/>
        </w:rPr>
        <w:t>Arrêtez-vous et discutez : parlez de présages ou de symboles dans la nature que votre culture croit être des signes ou des jugements de la part de Dieu.</w:t>
      </w:r>
    </w:p>
    <w:p>
      <w:pPr/>
      <w:r>
        <w:rPr>
          <w:lang w:val="fr_FR" w:bidi="fr_FR"/>
        </w:rPr>
      </w:r>
      <w:r>
        <w:rPr>
          <w:lang w:val="fr_FR" w:bidi="fr_FR"/>
        </w:rPr>
        <w:t>À 15 h, trois heures après le début de l'obscurité, Jésus crie à haute voix : « Mon Dieu, mon Dieu, pourquoi m'as-tu abandonné ? » Jésus a l'impression d'être complètement coupé de Dieu, et Jésus cite donc la première partie d'un Psaume, c'est-à-dire un chant, de lamentation. Les Juifs qui se trouvaient à proximité auraient compris cette référence au Psaume que Jésus citait. Dans ce chant de lamentation, le chanteur supplie Dieu d'aider la personne qui souffre injustement ou à tort. Ce Psaume se termine aussi par la promesse que Dieu sera avec eux et les aidera dans leurs problèmes.</w:t>
      </w:r>
    </w:p>
    <w:p>
      <w:pPr/>
      <w:r>
        <w:rPr>
          <w:lang w:val="fr_FR" w:bidi="fr_FR"/>
        </w:rPr>
      </w:r>
      <w:r>
        <w:rPr>
          <w:lang w:val="fr_FR" w:bidi="fr_FR"/>
        </w:rPr>
        <w:t>Jésus a probablement prononcé le nom de Dieu (Éli, Éli), en hébreu et le reste de la question en araméen. L'hébreu était la langue des Écritures juives, mais l'araméen était la langue que parlait le peuple juif à l'époque romaine. Certaines des personnes qui l'entouraient n'auraient pas compris ses premiers mots. Jésus a appelé à Dieu, mais le mot qu'il a utilisé pour Dieu ressemble au prénom hébreux du grand prophète juif Élie. Le peuple juif croyait que l'esprit d'Élie viendrait délivrer le peuple lorsqu'ils étaient en danger. Il est compréhensible que les gens croyaient que Jésus appelait Élie au lieu de Dieu.</w:t>
      </w:r>
    </w:p>
    <w:p>
      <w:pPr/>
      <w:r>
        <w:rPr>
          <w:lang w:val="fr_FR" w:bidi="fr_FR"/>
        </w:rPr>
      </w:r>
      <w:r>
        <w:rPr>
          <w:lang w:val="fr_FR" w:bidi="fr_FR"/>
        </w:rPr>
        <w:t xml:space="preserve">Le peuple juif croyait que le vinaigre de vin, qui était un vin peu cher et amer, était rafraîchissant et aidait les personnes qui avaient soif. Quelqu'un a entendu le cri de Jésus et a voulu l'aider. La personne a trempé le vinaigre de vin dans une éponge, a placé l'éponge sur un grand bâton, et l'a tendu vers Jésus. D'autres disaient d'attendre et de voir si Élie sauverait Jésus. Nous ne savons pas si ces propos étaient dits comme une moquerie, ou s'ils étaient sérieux, comme certains auraient pensé que Jésus était juste et ne méritait pas la mort. </w:t>
      </w:r>
    </w:p>
    <w:p>
      <w:pPr/>
      <w:r>
        <w:rPr>
          <w:lang w:val="fr_FR" w:bidi="fr_FR"/>
        </w:rPr>
      </w:r>
      <w:r>
        <w:rPr>
          <w:lang w:val="fr_FR" w:bidi="fr_FR"/>
        </w:rPr>
        <w:t>Jésus a gardé assez de force pour parler à voix haute jusqu'à la fin de sa vie. C'était inhabituel : la plupart des gens devenaient plus faibles, voire perdaient connaissance, vers la fin de leur crucifixion et se trouvaient incapables de respirer correctement. Jésus a de nouveau crié à haute voix dans sa souffrance, puis Jésus a rendu son dernier souffle, c'est-à-dire est mort. Voici le point culminant de l'histoire, donné avec une phrase toute simple : « Jésus rendit son esprit. »</w:t>
      </w:r>
    </w:p>
    <w:p>
      <w:pPr/>
      <w:r>
        <w:rPr>
          <w:lang w:val="fr_FR" w:bidi="fr_FR"/>
        </w:rPr>
      </w:r>
      <w:r>
        <w:rPr>
          <w:lang w:val="fr_FR" w:bidi="fr_FR"/>
        </w:rPr>
        <w:t>Matthieu parle d'un événement qui se produit dans un lieu différent, mais en même temps que la mort de Jésus. Le temple à Jérusalem avait deux grands rideaux qui y étaient suspendus pour dissimuler l'entrée. Le rideau intérieur était le rideau suspendu entre le Lieu saint et le Saint des saints. Le Saint des Saints est le lieu dans le temple où vit la présence de Dieu, et seul le souverain sacrificateur pouvait y aller une fois par an pour faire un sacrifice pour tout le peuple d'Israël pour pardonner ses péchés. Le rideau extérieur était le rideau qui faisait la séparation entre ces zones très spéciales réservées aux sacrificateurs et les cours accessibles aux non-sacrificateurs. Le public pouvait voir le rideau extérieur, mais seuls quelques sacrificateurs pouvaient voir le rideau intérieur.</w:t>
      </w:r>
    </w:p>
    <w:p>
      <w:pPr/>
      <w:r>
        <w:rPr>
          <w:lang w:val="fr_FR" w:bidi="fr_FR"/>
        </w:rPr>
      </w:r>
      <w:r>
        <w:rPr>
          <w:lang w:val="fr_FR" w:bidi="fr_FR"/>
        </w:rPr>
        <w:t>Arrêtez-vous ici et montrez à votre équipe de traduction un diagramme du temple, y compris le Saint des Saints, le Lieu saint et les cours. Montrez à l'équipe où se trouveraient les deux rideaux dans le temple.</w:t>
      </w:r>
    </w:p>
    <w:p>
      <w:pPr/>
      <w:r>
        <w:rPr>
          <w:lang w:val="fr_FR" w:bidi="fr_FR"/>
        </w:rPr>
      </w:r>
      <w:r>
        <w:rPr>
          <w:lang w:val="fr_FR" w:bidi="fr_FR"/>
        </w:rPr>
        <w:t>Dieu a fait que le rideau du temple se déchire en deux, de haut en bas. Nous ne savons pas avec certitude quel rideau a été divisé en deux de haut en bas. Certains spécialistes croient qu'il s'agit du rideau extérieur qui était divisé en deux de haut en bas, parce que le public pouvait le voir depuis les cours et dire aux autres que cela s'était produit. La plupart des spécialistes croient que c'était le rideau intérieur qui séparait le Saint des saints, ce qui suggère que nous avons tous maintenant accès à la présence de Dieu. Quoi qu'il en soit, le fait que le rideau se déchire en deux morceaux symbolise le fait que Jésus change les traditions juives originales, selon lesquelles il fallait un temple et des sacrificateurs pour offrir des sacrifices dans le Saint des Saints pour les péchés du peuple. Jésus est le sacrifice ultime. Il n'y a donc plus besoin de sacrifices de sang dans le temple.</w:t>
      </w:r>
    </w:p>
    <w:p>
      <w:pPr/>
      <w:r>
        <w:rPr>
          <w:lang w:val="fr_FR" w:bidi="fr_FR"/>
        </w:rPr>
      </w:r>
      <w:r>
        <w:rPr>
          <w:lang w:val="fr_FR" w:bidi="fr_FR"/>
        </w:rPr>
        <w:t>Dieu a ensuite fait trembler la terre, fendu les rochers et ouvert les tombes. Ces tombes étaient des tombes qui n'étaient pas creusées dans le sol, mais se trouvaient au-dessus du sol avec une sorte de rocher qui couvrait l'ouverture. Certains spécialistes suggèrent que les rochers qui se sont fendus étaient les rochers qui recouvraient les tombes. Dieu a ensuite ressuscité beaucoup de membres de son peuple d'entre les morts. Après la résurrection de Jésus, qui s'est produite quelques jours plus tard, ceux qui sont ressuscités d'entre les morts sont entrés dans Jérusalem, et beaucoup de personnes les ont vus.</w:t>
      </w:r>
    </w:p>
    <w:p>
      <w:pPr/>
      <w:r>
        <w:rPr>
          <w:lang w:val="fr_FR" w:bidi="fr_FR"/>
        </w:rPr>
      </w:r>
      <w:r>
        <w:rPr>
          <w:lang w:val="fr_FR" w:bidi="fr_FR"/>
        </w:rPr>
        <w:t xml:space="preserve">Derrière la croix, un centurion, c'est-à-dire un officier romain, et les autres officiers qui se trouvaient avec lui, avaient été avec Jésus depuis le début de la crucifixion jusqu'à sa mort. Ils ont eu peur ou ont été remplis de crainte par le tremblement de terre quand Jésus est mort. Les officiers romains se sont exclamés : « Cet homme était sûrement le Fils de Dieu ! » Ces officiers romains comprenaient probablement que Jésus était de nature divine ou était un héros divin qui a accepté son sort de la part de Dieu. Cependant, les officiers romains n'auraient pas compris la signification complète de cette déclaration. </w:t>
      </w:r>
    </w:p>
    <w:p>
      <w:pPr/>
      <w:r>
        <w:rPr>
          <w:lang w:val="fr_FR" w:bidi="fr_FR"/>
        </w:rPr>
      </w:r>
      <w:r>
        <w:rPr>
          <w:lang w:val="fr_FR" w:bidi="fr_FR"/>
        </w:rPr>
        <w:t xml:space="preserve">Beaucoup de femmes étaient là pour regarder à distance. Ces femmes avaient suivi Jésus depuis la Galilée et avaient aidé à prendre soin des besoins de Jésus. Marie-Madeleine est l'une des femmes nommées. Marie est un prénom de femme fréquent en Israël. En l'appelant Madeleine, Matthieu dit qu'elle vient de la ville de Magdala, un village de pêcheurs sur la côte de la mer de Galilée. Les deux autres femmes nommées sont Marie, la mère de Jacques et de Joseph, qui pourrait être la mère de Jésus ou peut-être la tante de Jésus ; et la femme de Zébédée qui est la mère de Jean et de Jacques, les disciples de Jésus. </w:t>
      </w:r>
    </w:p>
    <w:p>
      <w:pPr/>
      <w:r>
        <w:rPr>
          <w:lang w:val="fr_FR" w:bidi="fr_FR"/>
        </w:rPr>
      </w:r>
      <w:r>
        <w:rPr>
          <w:lang w:val="fr_FR" w:bidi="fr_FR"/>
        </w:rPr>
        <w:t xml:space="preserve">Arrêtez-vous et discutez : qui dans votre culture vient aux côtés de ceux qui meurent ? </w:t>
      </w:r>
    </w:p>
    <w:p>
      <w:pPr/>
      <w:r>
        <w:rPr>
          <w:lang w:val="fr_FR" w:bidi="fr_FR"/>
        </w:rPr>
      </w:r>
      <w:r>
        <w:rPr>
          <w:lang w:val="fr_FR" w:bidi="fr_FR"/>
        </w:rPr>
        <w:t>Arrêtez-vous ici et discutez : comment les gens dans votre culture parlent-ils des personnes qui partagent le même nom ? Discutez de la façon dont vous pourriez en parler pour aider les autres à comprendre exactement de qui vous parlez.</w:t>
      </w:r>
    </w:p>
    <w:p>
      <w:pPr/>
      <w:r>
        <w:rPr>
          <w:lang w:val="fr_FR" w:bidi="fr_FR"/>
        </w:rPr>
      </w:r>
      <w:r>
        <w:rPr>
          <w:lang w:val="fr_FR" w:bidi="fr_FR"/>
        </w:rPr>
        <w:t xml:space="preserve">Montrez une carte de la Galilée qui inclut une indication de la ville de Magdala si l'équipe n'est pas familière avec cette ville.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le soleil s'obscurcit pendant trois heures. Jésus crie à haute voix : « Mon Dieu, mon Dieu, pourquoi m'as-tu abandonné ? » Quelqu'un essaie de donner à Jésus du vin aigre.</w:t>
      </w:r>
    </w:p>
    <w:p>
      <w:pPr/>
      <w:r>
        <w:rPr>
          <w:lang w:val="fr_FR" w:bidi="fr_FR"/>
        </w:rPr>
      </w:r>
      <w:r>
        <w:rPr>
          <w:b/>
          <w:lang w:val="fr_FR" w:bidi="fr_FR"/>
        </w:rPr>
        <w:t>Deuxième partie :</w:t>
      </w:r>
      <w:r>
        <w:rPr>
          <w:lang w:val="fr_FR" w:bidi="fr_FR"/>
        </w:rPr>
        <w:t xml:space="preserve"> Jésus crie à haute voix et meurt. Au même moment, dans le temple, de l'autre côté de Jérusalem, un rideau se déchire en deux de haut en bas, il y a des tremblements de terre et des tombes s'ouvrent, des morts ressuscitent. </w:t>
      </w:r>
    </w:p>
    <w:p>
      <w:pPr/>
      <w:r>
        <w:rPr>
          <w:lang w:val="fr_FR" w:bidi="fr_FR"/>
        </w:rPr>
      </w:r>
      <w:r>
        <w:rPr>
          <w:b/>
          <w:lang w:val="fr_FR" w:bidi="fr_FR"/>
        </w:rPr>
        <w:t>Troisième partie :</w:t>
      </w:r>
      <w:r>
        <w:rPr>
          <w:lang w:val="fr_FR" w:bidi="fr_FR"/>
        </w:rPr>
        <w:t xml:space="preserve"> le centurion romain et les officiers disent : « Cet homme devait être le Fils de Dieu ! »</w:t>
      </w:r>
    </w:p>
    <w:p>
      <w:pPr/>
      <w:r>
        <w:rPr>
          <w:lang w:val="fr_FR" w:bidi="fr_FR"/>
        </w:rPr>
      </w:r>
      <w:r>
        <w:rPr>
          <w:b/>
          <w:lang w:val="fr_FR" w:bidi="fr_FR"/>
        </w:rPr>
        <w:t>Quatrième partie :</w:t>
      </w:r>
      <w:r>
        <w:rPr>
          <w:lang w:val="fr_FR" w:bidi="fr_FR"/>
        </w:rPr>
        <w:t xml:space="preserve"> beaucoup de femmes regardaient à distance.</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 (par ses actions)</w:t>
      </w:r>
    </w:p>
    <w:p>
      <w:pPr>
        <w:pStyle w:val="ListBullet"/>
        <w:spacing w:line="240" w:lineRule="auto"/>
        <w:ind w:left="720"/>
      </w:pPr>
      <w:r>
        <w:rPr>
          <w:lang w:val="fr_FR" w:bidi="fr_FR"/>
        </w:rPr>
      </w:r>
      <w:r>
        <w:rPr>
          <w:lang w:val="fr_FR" w:bidi="fr_FR"/>
        </w:rPr>
        <w:t>Les personnes qui se tiennent à côté de la croix</w:t>
      </w:r>
    </w:p>
    <w:p>
      <w:pPr>
        <w:pStyle w:val="ListBullet"/>
        <w:spacing w:line="240" w:lineRule="auto"/>
        <w:ind w:left="720"/>
      </w:pPr>
      <w:r>
        <w:rPr>
          <w:lang w:val="fr_FR" w:bidi="fr_FR"/>
        </w:rPr>
      </w:r>
      <w:r>
        <w:rPr>
          <w:lang w:val="fr_FR" w:bidi="fr_FR"/>
        </w:rPr>
        <w:t>Quelqu'un qui apporte du vin aigre, sur une éponge</w:t>
      </w:r>
    </w:p>
    <w:p>
      <w:pPr>
        <w:pStyle w:val="ListBullet"/>
        <w:spacing w:line="240" w:lineRule="auto"/>
        <w:ind w:left="720"/>
      </w:pPr>
      <w:r>
        <w:rPr>
          <w:lang w:val="fr_FR" w:bidi="fr_FR"/>
        </w:rPr>
      </w:r>
      <w:r>
        <w:rPr>
          <w:lang w:val="fr_FR" w:bidi="fr_FR"/>
        </w:rPr>
        <w:t>Les morts qui sont ressuscités</w:t>
      </w:r>
    </w:p>
    <w:p>
      <w:pPr>
        <w:pStyle w:val="ListBullet"/>
        <w:spacing w:line="240" w:lineRule="auto"/>
        <w:ind w:left="720"/>
      </w:pPr>
      <w:r>
        <w:rPr>
          <w:lang w:val="fr_FR" w:bidi="fr_FR"/>
        </w:rPr>
      </w:r>
      <w:r>
        <w:rPr>
          <w:lang w:val="fr_FR" w:bidi="fr_FR"/>
        </w:rPr>
        <w:t>Le centurion romain et les officiers qui veillaient sur Jésus</w:t>
      </w:r>
    </w:p>
    <w:p>
      <w:pPr>
        <w:pStyle w:val="ListBullet"/>
        <w:spacing w:line="240" w:lineRule="auto"/>
        <w:ind w:left="720"/>
      </w:pPr>
      <w:r>
        <w:rPr>
          <w:lang w:val="fr_FR" w:bidi="fr_FR"/>
        </w:rPr>
      </w:r>
      <w:r>
        <w:rPr>
          <w:lang w:val="fr_FR" w:bidi="fr_FR"/>
        </w:rPr>
        <w:t>Le groupe de femmes</w:t>
      </w:r>
    </w:p>
    <w:p>
      <w:pPr>
        <w:pStyle w:val="ListBullet"/>
        <w:spacing w:line="240" w:lineRule="auto"/>
        <w:ind w:left="720"/>
      </w:pPr>
      <w:r>
        <w:rPr>
          <w:lang w:val="fr_FR" w:bidi="fr_FR"/>
        </w:rPr>
      </w:r>
      <w:r>
        <w:rPr>
          <w:lang w:val="fr_FR" w:bidi="fr_FR"/>
        </w:rPr>
        <w:t>Marie de Magdala</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La mère des fils de Zébédée</w:t>
      </w:r>
    </w:p>
    <w:p>
      <w:pPr/>
      <w:r>
        <w:rPr>
          <w:lang w:val="fr_FR" w:bidi="fr_FR"/>
        </w:rPr>
      </w:r>
      <w:r>
        <w:rPr>
          <w:lang w:val="fr_FR" w:bidi="fr_FR"/>
        </w:rPr>
        <w:t>Au cours de cette étape, les membres du groupe vont créer un scénario en images, dessiner ou utiliser des objets afin de se représenter le récit et les actions qu'il comprend.</w:t>
      </w:r>
    </w:p>
    <w:p>
      <w:pPr/>
      <w:r>
        <w:rPr>
          <w:lang w:val="fr_FR" w:bidi="fr_FR"/>
        </w:rPr>
      </w:r>
      <w:r>
        <w:rPr>
          <w:lang w:val="fr_FR" w:bidi="fr_FR"/>
        </w:rPr>
        <w:t>Cette histoire commence avec Jésus qui souffre sur la croix. Jésus a été sur la croix pendant plusieurs heures. À midi, c'est-à-dire au milieu de la journée, les ténèbres recouvrent toute la région, probablement seulement la région d'Israël ou même simplement la région autour de Jérusalem. Trois heures passent. Vers 15 h, Jésus crie à haute voix. Il est important de se rappeler que Matthieu nous donne les paroles de Jésus dans la langue d'origine : « Éli, Éli, lama sabachthani ? » ce qui signifie « Mon Dieu, mon Dieu, pourquoi m'as-tu abandonné ? »</w:t>
      </w:r>
    </w:p>
    <w:p>
      <w:pPr/>
      <w:r>
        <w:rPr>
          <w:lang w:val="fr_FR" w:bidi="fr_FR"/>
        </w:rPr>
      </w:r>
      <w:r>
        <w:rPr>
          <w:lang w:val="fr_FR" w:bidi="fr_FR"/>
        </w:rPr>
        <w:t xml:space="preserve">Arrêtez-vous ici et discutez en tant qu'équipe de traduction : comment montrez-vous que vous parlez dans une autre langue dans vos histoires ? </w:t>
      </w:r>
    </w:p>
    <w:p>
      <w:pPr/>
      <w:r>
        <w:rPr>
          <w:lang w:val="fr_FR" w:bidi="fr_FR"/>
        </w:rPr>
      </w:r>
      <w:r>
        <w:rPr>
          <w:lang w:val="fr_FR" w:bidi="fr_FR"/>
        </w:rPr>
        <w:t>Le nom du prophète Élie semblait similaire à « Éli », et certaines personnes à proximité pensaient donc que Jésus appelait le prophète Élie. Quelqu'un (nous ne savons pas qui) court et trempe une éponge dans du vin aigre. Il met l'éponge sur un bâton et la tend vers Jésus. Un autre homme dit : « Attendez, voyons si Élie vient pour le faire descendre de la croix ! » Jésus crie à haute voix et respire son dernier souffle. Jésus meurt. Il est important de s'assurer de traduire de manière à ce que les gens savent que Jésus est mort, et que l'Esprit de Jésus ne l'a pas quitté avant qu'il ne meure. C'est le point culminant, c'est-à-dire la partie la plus importante de l'histoire.</w:t>
      </w:r>
    </w:p>
    <w:p>
      <w:pPr/>
      <w:r>
        <w:rPr>
          <w:lang w:val="fr_FR" w:bidi="fr_FR"/>
        </w:rPr>
      </w:r>
      <w:r>
        <w:rPr>
          <w:lang w:val="fr_FR" w:bidi="fr_FR"/>
        </w:rPr>
        <w:t>Au même moment où Jésus meurt, Dieu fait que le rideau du temple se divise en deux, en commençant par le haut et en allant vers le bas. Le temple se trouve de l'autre côté de Jérusalem par rapport au lieu de la mort de Jésus. Les personnes à côté de la croix où meurt Jésus ne savent pas que le rideau dans le temple s'est fendu en deux. Mais ensuite la terre tremble et les rochers se fendent. Beaucoup de tombes s'ouvrent et le peuple de Dieu ressuscite d'entre les morts.</w:t>
      </w:r>
    </w:p>
    <w:p>
      <w:pPr/>
      <w:r>
        <w:rPr>
          <w:lang w:val="fr_FR" w:bidi="fr_FR"/>
        </w:rPr>
      </w:r>
      <w:r>
        <w:rPr>
          <w:lang w:val="fr_FR" w:bidi="fr_FR"/>
        </w:rPr>
        <w:t>Arrêtez-vous ici et discutez en tant qu'équipe de traduction : comment racontez-vous des informations dans une histoire qui se produit en même temps, mais dans un lieu différent ?</w:t>
      </w:r>
    </w:p>
    <w:p>
      <w:pPr/>
      <w:r>
        <w:rPr>
          <w:lang w:val="fr_FR" w:bidi="fr_FR"/>
        </w:rPr>
      </w:r>
      <w:r>
        <w:rPr>
          <w:lang w:val="fr_FR" w:bidi="fr_FR"/>
        </w:rPr>
        <w:t xml:space="preserve">Après que Jésus ait été ressuscité, ceux qui ont été ressuscités d'entre les morts sont allés à Jérusalem et ont été vus par beaucoup. Nous entendons cette information ici à la mort de Jésus. Mais cela ne s'est pas produit avant le troisième jour où Jésus ressuscitera d'entre les morts. </w:t>
      </w:r>
    </w:p>
    <w:p>
      <w:pPr/>
      <w:r>
        <w:rPr>
          <w:lang w:val="fr_FR" w:bidi="fr_FR"/>
        </w:rPr>
      </w:r>
      <w:r>
        <w:rPr>
          <w:lang w:val="fr_FR" w:bidi="fr_FR"/>
        </w:rPr>
        <w:t xml:space="preserve">Discutez en tant qu'équipe de traduction : comment traduirez-vous ce peu d'information qui se produit dans un avenir proche ? </w:t>
      </w:r>
    </w:p>
    <w:p>
      <w:pPr/>
      <w:r>
        <w:rPr>
          <w:lang w:val="fr_FR" w:bidi="fr_FR"/>
        </w:rPr>
      </w:r>
      <w:r>
        <w:rPr>
          <w:lang w:val="fr_FR" w:bidi="fr_FR"/>
        </w:rPr>
        <w:t xml:space="preserve">Derrière le lieu où Jésus est mort, un officier romain, ou un centurion, et d'autres officiers se tiennent près de la croix parce qu'ils sont responsables de la crucifixion de Jésus. Ils voient tout ce qui se produit à la croix. Les officiers disent : « Sûrement, ou j'en suis certain, cet homme était le Fils de Dieu ! » C'est une partie très importante de l'histoire quand des Gentils comprennent que Jésus était différent et divin. </w:t>
      </w:r>
    </w:p>
    <w:p>
      <w:pPr/>
      <w:r>
        <w:rPr>
          <w:lang w:val="fr_FR" w:bidi="fr_FR"/>
        </w:rPr>
      </w:r>
      <w:r>
        <w:rPr>
          <w:lang w:val="fr_FR" w:bidi="fr_FR"/>
        </w:rPr>
        <w:t>Arrêtez-vous ici et discutez en groupe : quand vous racontez des histoires, comment montrez-vous avec votre voix et vos paroles que vous dites une partie importante de l'histoire ? Entraînez-vous à vous raconter les uns aux autres une histoire vraie et spéciale dans votre culture, et notez où se trouve la partie la plus importante de l'histoire. Comment en parlez-vous ? Qu'advient-il de votre voix et de vos paroles quand vous parlez de la partie importante dans l'histoire ?</w:t>
      </w:r>
    </w:p>
    <w:p>
      <w:pPr/>
      <w:r>
        <w:rPr>
          <w:lang w:val="fr_FR" w:bidi="fr_FR"/>
        </w:rPr>
      </w:r>
      <w:r>
        <w:rPr>
          <w:lang w:val="fr_FR" w:bidi="fr_FR"/>
        </w:rPr>
        <w:t>Beaucoup de femmes qui suivaient et prenaient soin de Jésus étaient là pour regarder à distance. Matthieu nous dit qui sont trois de ces femmes : Marie de Magdala, Marie la mère de Jacques et de Joseph, et la mère des fils de Zébédée.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Les personnages incluent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 (par ses actions)</w:t>
      </w:r>
    </w:p>
    <w:p>
      <w:pPr>
        <w:pStyle w:val="ListBullet"/>
        <w:spacing w:line="240" w:lineRule="auto"/>
        <w:ind w:left="720"/>
      </w:pPr>
      <w:r>
        <w:rPr>
          <w:lang w:val="fr_FR" w:bidi="fr_FR"/>
        </w:rPr>
      </w:r>
      <w:r>
        <w:rPr>
          <w:lang w:val="fr_FR" w:bidi="fr_FR"/>
        </w:rPr>
        <w:t>Les personnes qui se tiennent à côté de la croix</w:t>
      </w:r>
    </w:p>
    <w:p>
      <w:pPr>
        <w:pStyle w:val="ListBullet"/>
        <w:spacing w:line="240" w:lineRule="auto"/>
        <w:ind w:left="720"/>
      </w:pPr>
      <w:r>
        <w:rPr>
          <w:lang w:val="fr_FR" w:bidi="fr_FR"/>
        </w:rPr>
      </w:r>
      <w:r>
        <w:rPr>
          <w:lang w:val="fr_FR" w:bidi="fr_FR"/>
        </w:rPr>
        <w:t>Quelqu'un qui apporte du vin aigre, sur une éponge</w:t>
      </w:r>
    </w:p>
    <w:p>
      <w:pPr>
        <w:pStyle w:val="ListBullet"/>
        <w:spacing w:line="240" w:lineRule="auto"/>
        <w:ind w:left="720"/>
      </w:pPr>
      <w:r>
        <w:rPr>
          <w:lang w:val="fr_FR" w:bidi="fr_FR"/>
        </w:rPr>
      </w:r>
      <w:r>
        <w:rPr>
          <w:lang w:val="fr_FR" w:bidi="fr_FR"/>
        </w:rPr>
        <w:t>Les morts qui sont ressuscités</w:t>
      </w:r>
    </w:p>
    <w:p>
      <w:pPr>
        <w:pStyle w:val="ListBullet"/>
        <w:spacing w:line="240" w:lineRule="auto"/>
        <w:ind w:left="720"/>
      </w:pPr>
      <w:r>
        <w:rPr>
          <w:lang w:val="fr_FR" w:bidi="fr_FR"/>
        </w:rPr>
      </w:r>
      <w:r>
        <w:rPr>
          <w:lang w:val="fr_FR" w:bidi="fr_FR"/>
        </w:rPr>
        <w:t>Le centurion romain et les officiers qui veillaient sur Jésus</w:t>
      </w:r>
    </w:p>
    <w:p>
      <w:pPr>
        <w:pStyle w:val="ListBullet"/>
        <w:spacing w:line="240" w:lineRule="auto"/>
        <w:ind w:left="720"/>
      </w:pPr>
      <w:r>
        <w:rPr>
          <w:lang w:val="fr_FR" w:bidi="fr_FR"/>
        </w:rPr>
      </w:r>
      <w:r>
        <w:rPr>
          <w:lang w:val="fr_FR" w:bidi="fr_FR"/>
        </w:rPr>
        <w:t>Le groupe de femmes</w:t>
      </w:r>
    </w:p>
    <w:p>
      <w:pPr>
        <w:pStyle w:val="ListBullet"/>
        <w:spacing w:line="240" w:lineRule="auto"/>
        <w:ind w:left="720"/>
      </w:pPr>
      <w:r>
        <w:rPr>
          <w:lang w:val="fr_FR" w:bidi="fr_FR"/>
        </w:rPr>
      </w:r>
      <w:r>
        <w:rPr>
          <w:lang w:val="fr_FR" w:bidi="fr_FR"/>
        </w:rPr>
        <w:t>Marie de Magdala</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La mère des fils de Zébédée</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Cette histoire commence à midi avec des ténèbres qui recouvrent toute la région, couvrant probablement seulement la région d'Israël ou même simplement la région autour de Jérusalem. Trois heures passent. Vers 15 h, Jésus crie à haute voix : « Éli, Éli, lama sabachthani ? » ce qui signifie : « Mon Dieu, mon Dieu, pourquoi m'as-tu abandonné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 personne qui joue le rôle de Jésus : « Que ressentez-vous ? » ou « À quoi pensez-vous en ce moment ? » Vous entendrez peut-être des choses comme :</w:t>
      </w:r>
    </w:p>
    <w:p>
      <w:pPr>
        <w:pStyle w:val="ListBullet"/>
        <w:spacing w:line="240" w:lineRule="auto"/>
        <w:ind w:left="720"/>
      </w:pPr>
      <w:r>
        <w:rPr>
          <w:lang w:val="fr_FR" w:bidi="fr_FR"/>
        </w:rPr>
      </w:r>
      <w:r>
        <w:rPr>
          <w:lang w:val="fr_FR" w:bidi="fr_FR"/>
        </w:rPr>
        <w:t>Demandez aux personnes qui se tiennent à proximité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Quelqu'un (nous ne savons pas qui) court et trempe une éponge dans du vin aigre. Il met l'éponge sur un bâton et la tend vers Jésus. Puis un homme dit : « Attendez, voyons si Élie vient pour le faire descendre de la croix ! » Jésus crie à haute voix et respire son dernier souffle. Jésus meurt.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l'homme : « Que ressentez-vous ? » Vous entendrez peut-être des choses comme : « Déçu ».</w:t>
      </w:r>
    </w:p>
    <w:p>
      <w:pPr>
        <w:pStyle w:val="ListBullet"/>
        <w:spacing w:line="240" w:lineRule="auto"/>
        <w:ind w:left="720"/>
      </w:pPr>
      <w:r>
        <w:rPr>
          <w:lang w:val="fr_FR" w:bidi="fr_FR"/>
        </w:rPr>
      </w:r>
      <w:r>
        <w:rPr>
          <w:lang w:val="fr_FR" w:bidi="fr_FR"/>
        </w:rPr>
        <w:t>Demandez aux personnes qui se tiennent à proximité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Au même moment que Jésus meurt, le rideau du temple est divisé en deux, en commençant du haut et en allant vers le bas. Le temple se trouve de l'autre côté de Jérusalem par rapport au lieu de la mort de Jésus. Dieu fait aussi trembler la terre, se fendre les rochers et s'ouvrir les tombes. Puis Dieu ressuscite son peuple d'entre les morts et le troisième jour, ils vont à Jérusalem et sont vus par beaucoup de personnes.</w:t>
      </w:r>
    </w:p>
    <w:p>
      <w:pPr/>
      <w:r>
        <w:rPr>
          <w:lang w:val="fr_FR" w:bidi="fr_FR"/>
        </w:rPr>
      </w:r>
      <w:r>
        <w:rPr>
          <w:lang w:val="fr_FR" w:bidi="fr_FR"/>
        </w:rPr>
        <w:t>Un officier romain, ou un centurion, et d'autres officiers se tiennent près de la croix parce qu'ils sont responsables de la crucifixion de Jésus. Les centurions ont peur, ou dans la crainte, et disent : « Je suis sûr que cet homme était le Fils de Dieu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 centurion : « Que ressentez-vous ? » Vous entendrez peut-être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Beaucoup de femmes qui suivaient et prenaient soin de Jésus étaient là pour regarder à distance. Matthieu nous dit qui sont trois de ces femmes : Marie de Magdala, Marie la mère de Jacques et de Joseph, et la mère des fils de Zébédée.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femmes ce qu'ils ressentent. Vous entendrez des choses comme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À midi, </w:t>
      </w:r>
      <w:r>
        <w:rPr>
          <w:b/>
          <w:lang w:val="fr_FR" w:bidi="fr_FR"/>
        </w:rPr>
        <w:t>des ténèbres</w:t>
      </w:r>
      <w:r>
        <w:rPr>
          <w:lang w:val="fr_FR" w:bidi="fr_FR"/>
        </w:rPr>
        <w:t xml:space="preserve"> sont tombées sur tout le pays jusqu'à 15 h. « Les ténèbres sont tombées » signifie que le soleil a arrêté d'éclaircir le lieu. Cela s'est produit à midi, c'est-à-dire à la sixième heure selon l'heure juive, et Jésus s'écrie à 15 h, c'est-à-dire à la neuvième heure. La sixième heure était considérée comme étant à mi-chemin entre le lever du soleil et le coucher du soleil. Certaines langues n'ont peut-être pas les mots pour donner une heure exacte. Si c'est le cas, vous pourrez dire quelque chose comme « midi », ou « le milieu de la journée », ou de la manière dont vous parlez des moments de la journée dans votre culture. </w:t>
      </w:r>
    </w:p>
    <w:p>
      <w:pPr/>
      <w:r>
        <w:rPr>
          <w:lang w:val="fr_FR" w:bidi="fr_FR"/>
        </w:rPr>
      </w:r>
      <w:r>
        <w:rPr>
          <w:lang w:val="fr_FR" w:bidi="fr_FR"/>
        </w:rPr>
        <w:t xml:space="preserve">Jésus s'écrie : « </w:t>
      </w:r>
      <w:r>
        <w:rPr>
          <w:b/>
          <w:lang w:val="fr_FR" w:bidi="fr_FR"/>
        </w:rPr>
        <w:t>Éli, Éli, lama sabachthani</w:t>
      </w:r>
      <w:r>
        <w:rPr>
          <w:lang w:val="fr_FR" w:bidi="fr_FR"/>
        </w:rPr>
        <w:t xml:space="preserve"> ? » C'est la manière hébraïque et araméenne de dire « Mon Dieu, mon Dieu, pourquoi m'as-tu délaissé ? » ou « Pourquoi m'as-tu abandonné ? » Jésus dit probablement le nom de Dieu, </w:t>
      </w:r>
      <w:r>
        <w:rPr>
          <w:b/>
          <w:lang w:val="fr_FR" w:bidi="fr_FR"/>
        </w:rPr>
        <w:t>Éli</w:t>
      </w:r>
      <w:r>
        <w:rPr>
          <w:lang w:val="fr_FR" w:bidi="fr_FR"/>
        </w:rPr>
        <w:t>, en hébreu, puis le reste de la question en araméen. L'hébreu était la langue des Écritures juives, mais l'araméen était la langue que parlait le peuple juif à l'époque romaine. Matthieu nous donne à la fois l'hébreu et l'araméen, et sa traduction dans notre langue. Vous devrez peut-être le faire aussi. Si tel est le cas, essayez de dire la phrase en hébreu de manière similaire à l'hébreu et à l'araméen d'origine, puis traduisez-la dans votre langue comme le fait Matthieu pour son auditoire.</w:t>
      </w:r>
    </w:p>
    <w:p>
      <w:pPr/>
      <w:r>
        <w:rPr>
          <w:lang w:val="fr_FR" w:bidi="fr_FR"/>
        </w:rPr>
      </w:r>
      <w:r>
        <w:rPr>
          <w:lang w:val="fr_FR" w:bidi="fr_FR"/>
        </w:rPr>
        <w:t xml:space="preserve">Certains pensaient que Jésus appelait le prophète </w:t>
      </w:r>
      <w:r>
        <w:rPr>
          <w:b/>
          <w:lang w:val="fr_FR" w:bidi="fr_FR"/>
        </w:rPr>
        <w:t>Élie</w:t>
      </w:r>
      <w:r>
        <w:rPr>
          <w:lang w:val="fr_FR" w:bidi="fr_FR"/>
        </w:rPr>
        <w:t>. Traduisez le nom d'Élie de la même manière que vous l'avez fait dans les passages précédents. Référez-vous au Glossaire principal pour une définition d'</w:t>
      </w:r>
      <w:r>
        <w:rPr>
          <w:lang w:val="fr_FR" w:bidi="fr_FR"/>
        </w:rPr>
        <w:t>Élie</w:t>
      </w:r>
      <w:r>
        <w:rPr>
          <w:lang w:val="fr_FR" w:bidi="fr_FR"/>
        </w:rPr>
        <w:t>.</w:t>
      </w:r>
    </w:p>
    <w:p>
      <w:pPr/>
      <w:r>
        <w:rPr>
          <w:lang w:val="fr_FR" w:bidi="fr_FR"/>
        </w:rPr>
      </w:r>
      <w:r>
        <w:rPr>
          <w:lang w:val="fr_FR" w:bidi="fr_FR"/>
        </w:rPr>
        <w:t xml:space="preserve">Quelqu'un a donné à Jésus du </w:t>
      </w:r>
      <w:r>
        <w:rPr>
          <w:b/>
          <w:lang w:val="fr_FR" w:bidi="fr_FR"/>
        </w:rPr>
        <w:t>vin aigre</w:t>
      </w:r>
      <w:r>
        <w:rPr>
          <w:lang w:val="fr_FR" w:bidi="fr_FR"/>
        </w:rPr>
        <w:t xml:space="preserve">, ou du </w:t>
      </w:r>
      <w:r>
        <w:rPr>
          <w:b/>
          <w:lang w:val="fr_FR" w:bidi="fr_FR"/>
        </w:rPr>
        <w:t>vinaigre de vin</w:t>
      </w:r>
      <w:r>
        <w:rPr>
          <w:lang w:val="fr_FR" w:bidi="fr_FR"/>
        </w:rPr>
        <w:t xml:space="preserve"> à boire pour essayer de l'aider à ne pas avoir soif. </w:t>
      </w:r>
      <w:r>
        <w:rPr>
          <w:b/>
          <w:lang w:val="fr_FR" w:bidi="fr_FR"/>
        </w:rPr>
        <w:t>Le vinaigre de vin</w:t>
      </w:r>
      <w:r>
        <w:rPr>
          <w:lang w:val="fr_FR" w:bidi="fr_FR"/>
        </w:rPr>
        <w:t xml:space="preserve"> est une boisson fermentée bon marché qui aide à calmer la soif. Parce que le vin se trouve sur une éponge, vous pouvez dire qu'ils l'ont offert à Jésus pour qu'il le suce. </w:t>
      </w:r>
    </w:p>
    <w:p>
      <w:pPr/>
      <w:r>
        <w:rPr>
          <w:lang w:val="fr_FR" w:bidi="fr_FR"/>
        </w:rPr>
      </w:r>
      <w:r>
        <w:rPr>
          <w:lang w:val="fr_FR" w:bidi="fr_FR"/>
        </w:rPr>
        <w:t xml:space="preserve">Jésus </w:t>
      </w:r>
      <w:r>
        <w:rPr>
          <w:b/>
          <w:lang w:val="fr_FR" w:bidi="fr_FR"/>
        </w:rPr>
        <w:t>a rendu son dernier souffle</w:t>
      </w:r>
      <w:r>
        <w:rPr>
          <w:lang w:val="fr_FR" w:bidi="fr_FR"/>
        </w:rPr>
        <w:t>, ou a abandonné son esprit, ce qui signifie qu'il est mort.</w:t>
      </w:r>
    </w:p>
    <w:p>
      <w:pPr/>
      <w:r>
        <w:rPr>
          <w:lang w:val="fr_FR" w:bidi="fr_FR"/>
        </w:rPr>
      </w:r>
      <w:r>
        <w:rPr>
          <w:lang w:val="fr_FR" w:bidi="fr_FR"/>
        </w:rPr>
        <w:t>Arrêtez-vous ici et discutez en tant qu'équipe de traduction : votre auditoire comprendra-t-il que Jésus est mort à ce moment-là, ou devez-vous le rendre explicite ? Devez-vous dire « Jésus est mort » ?</w:t>
      </w:r>
    </w:p>
    <w:p>
      <w:pPr/>
      <w:r>
        <w:rPr>
          <w:lang w:val="fr_FR" w:bidi="fr_FR"/>
        </w:rPr>
      </w:r>
      <w:r>
        <w:rPr>
          <w:lang w:val="fr_FR" w:bidi="fr_FR"/>
        </w:rPr>
        <w:t xml:space="preserve">Quand Jésus meurt, le </w:t>
      </w:r>
      <w:r>
        <w:rPr>
          <w:b/>
          <w:lang w:val="fr_FR" w:bidi="fr_FR"/>
        </w:rPr>
        <w:t>rideau</w:t>
      </w:r>
      <w:r>
        <w:rPr>
          <w:lang w:val="fr_FR" w:bidi="fr_FR"/>
        </w:rPr>
        <w:t xml:space="preserve"> dans le </w:t>
      </w:r>
      <w:r>
        <w:rPr>
          <w:b/>
          <w:lang w:val="fr_FR" w:bidi="fr_FR"/>
        </w:rPr>
        <w:t>temple</w:t>
      </w:r>
      <w:r>
        <w:rPr>
          <w:lang w:val="fr_FR" w:bidi="fr_FR"/>
        </w:rPr>
        <w:t xml:space="preserve"> a été déchiré de haut en bas. Il y avait deux rideaux dans le temple, et nous ne savons pas lequel a été déchiré. Cependant, le rideau principal à l'intérieur du temple faisait 20 m de long et 10 m de large. Le rideau était fait de tissu et les gens l'accrochaient pour couvrir une entrée. Vous pourriez dire « le rideau s'est divisé en deux parties ». Le temple était le lieu de culte et de sacrifice juif à Jérusalem. Utilisez la même traduction pour le mot temple que dans les passages précédents. Référez-vous au Glossaire principal pour une définition de </w:t>
      </w:r>
      <w:r>
        <w:rPr>
          <w:lang w:val="fr_FR" w:bidi="fr_FR"/>
        </w:rPr>
        <w:t>temple</w:t>
      </w:r>
      <w:r>
        <w:rPr>
          <w:lang w:val="fr_FR" w:bidi="fr_FR"/>
        </w:rPr>
        <w:t>.</w:t>
      </w:r>
    </w:p>
    <w:p>
      <w:pPr/>
      <w:r>
        <w:rPr>
          <w:lang w:val="fr_FR" w:bidi="fr_FR"/>
        </w:rPr>
      </w:r>
      <w:r>
        <w:rPr>
          <w:lang w:val="fr_FR" w:bidi="fr_FR"/>
        </w:rPr>
        <w:t xml:space="preserve">Quand Jésus est mort, le </w:t>
      </w:r>
      <w:r>
        <w:rPr>
          <w:b/>
          <w:lang w:val="fr_FR" w:bidi="fr_FR"/>
        </w:rPr>
        <w:t>centurion</w:t>
      </w:r>
      <w:r>
        <w:rPr>
          <w:lang w:val="fr_FR" w:bidi="fr_FR"/>
        </w:rPr>
        <w:t xml:space="preserve"> et les officiers qui étaient responsables de son exécution disent : « Il était sûrement le </w:t>
      </w:r>
      <w:r>
        <w:rPr>
          <w:b/>
          <w:lang w:val="fr_FR" w:bidi="fr_FR"/>
        </w:rPr>
        <w:t>Fils de Dieu</w:t>
      </w:r>
      <w:r>
        <w:rPr>
          <w:lang w:val="fr_FR" w:bidi="fr_FR"/>
        </w:rPr>
        <w:t xml:space="preserve"> ! »</w:t>
      </w:r>
    </w:p>
    <w:p>
      <w:pPr/>
      <w:r>
        <w:rPr>
          <w:lang w:val="fr_FR" w:bidi="fr_FR"/>
        </w:rPr>
      </w:r>
      <w:r>
        <w:rPr>
          <w:lang w:val="fr_FR" w:bidi="fr_FR"/>
        </w:rPr>
        <w:t xml:space="preserve">Un </w:t>
      </w:r>
      <w:r>
        <w:rPr>
          <w:b/>
          <w:lang w:val="fr_FR" w:bidi="fr_FR"/>
        </w:rPr>
        <w:t>centurion</w:t>
      </w:r>
      <w:r>
        <w:rPr>
          <w:lang w:val="fr_FR" w:bidi="fr_FR"/>
        </w:rPr>
        <w:t xml:space="preserve"> est un officier romain dans l'armée qui commande cent soldats. Référez-vous au Glossaire principal pour une définition de </w:t>
      </w:r>
      <w:r>
        <w:rPr>
          <w:lang w:val="fr_FR" w:bidi="fr_FR"/>
        </w:rPr>
        <w:t>centurion</w:t>
      </w:r>
      <w:r>
        <w:rPr>
          <w:lang w:val="fr_FR" w:bidi="fr_FR"/>
        </w:rPr>
        <w:t>.</w:t>
      </w:r>
    </w:p>
    <w:p>
      <w:pPr/>
      <w:r>
        <w:rPr>
          <w:lang w:val="fr_FR" w:bidi="fr_FR"/>
        </w:rPr>
      </w:r>
      <w:r>
        <w:rPr>
          <w:lang w:val="fr_FR" w:bidi="fr_FR"/>
        </w:rPr>
        <w:t xml:space="preserve">Traduisez </w:t>
      </w:r>
      <w:r>
        <w:rPr>
          <w:b/>
          <w:lang w:val="fr_FR" w:bidi="fr_FR"/>
        </w:rPr>
        <w:t>Fils de Dieu</w:t>
      </w:r>
      <w:r>
        <w:rPr>
          <w:lang w:val="fr_FR" w:bidi="fr_FR"/>
        </w:rPr>
        <w:t xml:space="preserve"> de la même manière que vous l'avez fait dans les passages précédents. Référez-vous au Glossaire principal pour une définition de </w:t>
      </w:r>
      <w:r>
        <w:rPr>
          <w:lang w:val="fr_FR" w:bidi="fr_FR"/>
        </w:rPr>
        <w:t>Fils de Dieu</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27:57–66</w:t>
      </w:r>
      <w:r>
        <w:rPr>
          <w:lang w:val="fr_FR" w:bidi="fr_FR"/>
        </w:rPr>
      </w:r>
    </w:p>
    <w:p>
      <w:pPr>
        <w:pStyle w:val="Heading3"/>
      </w:pPr>
      <w:r>
        <w:rPr>
          <w:lang w:val="fr_FR" w:bidi="fr_FR"/>
        </w:rPr>
        <w:t>Écouter et Cœur</w:t>
      </w:r>
    </w:p>
    <w:p>
      <w:pPr/>
      <w:r>
        <w:rPr>
          <w:lang w:val="fr_FR" w:bidi="fr_FR"/>
        </w:rPr>
      </w:r>
      <w:r>
        <w:rPr>
          <w:lang w:val="fr_FR" w:bidi="fr_FR"/>
        </w:rPr>
        <w:t>Écoutez Matthieu 27.57–66.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Ce passage commence le soir après la mort de Jésus. Dans la culture juive, la journée commençait le soir, quand le soleil se couchait, et se poursuivait jusqu'au coucher du soleil le lendemain. Pour les Juifs, le jour de la mort de Jésus est terminé. Un homme riche nommé Joseph, qui était aussi un disciple de Jésus, est venu dans la région.</w:t>
      </w:r>
    </w:p>
    <w:p>
      <w:pPr/>
      <w:r>
        <w:rPr>
          <w:lang w:val="fr_FR" w:bidi="fr_FR"/>
        </w:rPr>
      </w:r>
      <w:r>
        <w:rPr>
          <w:lang w:val="fr_FR" w:bidi="fr_FR"/>
        </w:rPr>
        <w:t xml:space="preserve">Certains détails sont donnés dans ce passage au sujet de l'homme appelé Joseph. Il venait de la ville d'Arimathie, qui se trouvait à environ 32 km au nord-ouest de Jérusalem. Joseph était riche et un disciple de Jésus. Nous savons aussi grâce à d'autres Évangiles que Joseph était un membre éminent ou très respecté du conseil religieux juif, appelé le sanhédrin. </w:t>
      </w:r>
    </w:p>
    <w:p>
      <w:pPr/>
      <w:r>
        <w:rPr>
          <w:lang w:val="fr_FR" w:bidi="fr_FR"/>
        </w:rPr>
      </w:r>
      <w:r>
        <w:rPr>
          <w:lang w:val="fr_FR" w:bidi="fr_FR"/>
        </w:rPr>
        <w:t>Les Romains jetaient généralement les criminels qui avaient été crucifiés dans une fosse commune. Joseph voulait honorer Jésus en donnant à son corps une sépulture appropriée. Joseph était courageux ou téméraire et demande à Pilate le corps de Jésus. Cela signifie que Joseph a demandé à Pilate la permission d'enterrer Jésus. Vous vous souviendrez que Pilate était le gouverneur romain qui a donné l'ordre de la crucifixion de Jésus. Pilate était prêt à permettre à Joseph de prendre le corps.</w:t>
      </w:r>
    </w:p>
    <w:p>
      <w:pPr/>
      <w:r>
        <w:rPr>
          <w:lang w:val="fr_FR" w:bidi="fr_FR"/>
        </w:rPr>
      </w:r>
      <w:r>
        <w:rPr>
          <w:lang w:val="fr_FR" w:bidi="fr_FR"/>
        </w:rPr>
        <w:t>Arrêtez-vous ici et discutez : à quel point l'enterrement est-il important dans votre culture ? Quelles sont les pratiques funéraires communes parmi votre peuple ? En quoi les pratiques funéraires sont-elles différentes quand une personne est respectée au lieu de non-respectée ? Y a-t-il différentes pratiques pour les hommes et les femmes ? Les personnes âgées et les jeunes ?</w:t>
      </w:r>
    </w:p>
    <w:p>
      <w:pPr/>
      <w:r>
        <w:rPr>
          <w:lang w:val="fr_FR" w:bidi="fr_FR"/>
        </w:rPr>
      </w:r>
      <w:r>
        <w:rPr>
          <w:lang w:val="fr_FR" w:bidi="fr_FR"/>
        </w:rPr>
        <w:t xml:space="preserve">Le passage nous dit que Joseph a préparé le corps de Jésus pour l'enterrement. Il n'y avait qu'un court moment pour accomplir cette tâche et la tâche n'était pas simple. Bien que Matthieu ne nous dit pas que Joseph a eu de l'aide, beaucoup de personnes croient que Joseph a eu de l'aide, peut-être de la part de ses serviteurs. Joseph a enveloppé le corps mort de Jésus dans un long tissu en lin propre. Le lin est un type de tissu de haute qualité fait à partir d'une plante, similaire au coton. Selon la coutume juive, on enveloppait les corps morts dans un tel tissu avant d'enterrer le corps. Matthieu ne mentionne pas que Joseph a lavé le corps avant de l'emmailloter, mais les spécialistes croient que Joseph a lavé le corps. Laver un corps mort était une partie si importante de la coutume funéraire juive que la loi juive permettait de laver un corps mort le jour du sabbat. Après avoir emmailloté le corps de Jésus, Joseph a placé le corps dans la propre nouvelle tombe de Joseph, une grotte funéraire qu'il avait sculptée dans le rocher. Joseph roule ensuite une grande pierre sur l'entrée de la tombe. </w:t>
      </w:r>
    </w:p>
    <w:p>
      <w:pPr/>
      <w:r>
        <w:rPr>
          <w:lang w:val="fr_FR" w:bidi="fr_FR"/>
        </w:rPr>
      </w:r>
      <w:r>
        <w:rPr>
          <w:lang w:val="fr_FR" w:bidi="fr_FR"/>
        </w:rPr>
        <w:t>Arrêtez-vous ici et montrez une photo d'un tissu en lin. Montrez une photo d'une tombe sculptée dans le rocher avec une grande pierre à l'entrée. Discutez des coutumes funéraires parmi votre peuple. Comment prépare-t-on un corps mort pour l'enterrement ? Où placez-vous le corps après la préparation de l'enterrement ?</w:t>
      </w:r>
    </w:p>
    <w:p>
      <w:pPr/>
      <w:r>
        <w:rPr>
          <w:lang w:val="fr_FR" w:bidi="fr_FR"/>
        </w:rPr>
      </w:r>
      <w:r>
        <w:rPr>
          <w:lang w:val="fr_FR" w:bidi="fr_FR"/>
        </w:rPr>
        <w:t>Marie-Madeleine et l'autre Marie (nous supposons qu'il s'agit de la mère de Jacques et de Joseph), étaient assises en face de la tombe, et ont vu où Joseph d'Arimathie a placé le corps de Jésus. Dans la culture juive, les femmes n'étaient pas des témoins oculaires valides. Cependant, les femmes étaient les seules parmi les disciples de Jésus qui regardaient ce qui se était fait avec le corps de Jésus. Matthieu montre que ce récit est une histoire vraie en nous donnant des détails vrais sur ce qui s'est passé.</w:t>
      </w:r>
    </w:p>
    <w:p>
      <w:pPr/>
      <w:r>
        <w:rPr>
          <w:lang w:val="fr_FR" w:bidi="fr_FR"/>
        </w:rPr>
      </w:r>
      <w:r>
        <w:rPr>
          <w:lang w:val="fr_FR" w:bidi="fr_FR"/>
        </w:rPr>
        <w:t>Arrêtez-vous ici et discutez en équipe : dans votre culture, quel rôle ont les femmes en tant que témoins d'événements ? Qui a l'autorité pour être témoin d'un événement et dire ce qui s'est passé ?</w:t>
      </w:r>
    </w:p>
    <w:p>
      <w:pPr/>
      <w:r>
        <w:rPr>
          <w:lang w:val="fr_FR" w:bidi="fr_FR"/>
        </w:rPr>
      </w:r>
      <w:r>
        <w:rPr>
          <w:lang w:val="fr_FR" w:bidi="fr_FR"/>
        </w:rPr>
        <w:t xml:space="preserve">Jésus est mort le jour de la préparation pour le sabbat, le jour de repos juif. Le lendemain de la mort de Jésus, qui était un jour de sabbat, les chefs religieux, ou les principaux sacrificateurs et les pharisiens, sont venus devant Pilate et ont demandé à Pilate de sécuriser la tombe de Jésus. Cette requête aurait été très étrange, mais pas impossible. Typiquement, ils ne se seraient pas souillés en venant en présence du gouverneur romain le jour du sabbat. Ils disent à Pilate que l'imposteur, ou le menteur, ou le trompeur, a dit qu'il ressusciterait de nouveau à la vie après trois jours. Les chefs religieux ne veulent pas que les disciples viennent et volent le corps et disent aux gens que Jésus est ressuscité d'entre les morts. Les chefs religieux disent que cette tromperie ou ce mensonge serait pire que le premier, quand Jésus a dit qu'il était le Messie. </w:t>
      </w:r>
    </w:p>
    <w:p>
      <w:pPr/>
      <w:r>
        <w:rPr>
          <w:lang w:val="fr_FR" w:bidi="fr_FR"/>
        </w:rPr>
      </w:r>
      <w:r>
        <w:rPr>
          <w:lang w:val="fr_FR" w:bidi="fr_FR"/>
        </w:rPr>
        <w:t>Pilate a donné aux chefs religieux un accès à des gardes, et ils sont allés pour garder la tombe et la sécuriser. Tous ensemble, ils mettent un sceau sur la pierre. Ceci aurait aussi été étrange, comme ont aurait considéré que c'était travailler lors du sabbat. Beaucoup de spécialistes pensent que ce sceau signifie qu'il y avait une sorte de marque sur la pierre qui indiquerait si la pierre a été déplacée. Il aurait pu s'agir d'argile qui aurait rempli l'espace entre la pierre et l'entrée de la tombe. Il aurait pu s'agir d'une marque spécifique qui aurait peut-être indiqué les Romains ou les chefs religieux. Puis ils ont posté les gardes autour de la tombe pour s'assurer que personne ne vienne et n'ouvre la tombe ou ne dérange le corps.</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Ce récit comporte trois parties.</w:t>
      </w:r>
    </w:p>
    <w:p>
      <w:pPr/>
      <w:r>
        <w:rPr>
          <w:lang w:val="fr_FR" w:bidi="fr_FR"/>
        </w:rPr>
      </w:r>
      <w:r>
        <w:rPr>
          <w:b/>
          <w:lang w:val="fr_FR" w:bidi="fr_FR"/>
        </w:rPr>
        <w:t>Première partie :</w:t>
      </w:r>
      <w:r>
        <w:rPr>
          <w:lang w:val="fr_FR" w:bidi="fr_FR"/>
        </w:rPr>
        <w:t xml:space="preserve"> c'est le début de soirée, quelques heures après la mort de Jésus. Rappelez-vous que les jours juifs commençaient quand le soleil se couchait. Joseph d'Arimathie va vers Pilate pour obtenir la permission d'enterrer le corps de Jésus. Pilate donne à Joseph la permission d'enterrer le corps de Jésus.</w:t>
      </w:r>
    </w:p>
    <w:p>
      <w:pPr/>
      <w:r>
        <w:rPr>
          <w:lang w:val="fr_FR" w:bidi="fr_FR"/>
        </w:rPr>
      </w:r>
      <w:r>
        <w:rPr>
          <w:b/>
          <w:lang w:val="fr_FR" w:bidi="fr_FR"/>
        </w:rPr>
        <w:t>Deuxième partie :</w:t>
      </w:r>
      <w:r>
        <w:rPr>
          <w:lang w:val="fr_FR" w:bidi="fr_FR"/>
        </w:rPr>
        <w:t xml:space="preserve"> Joseph prépare le corps de Jésus pour l'enterrement. Il enveloppe le corps de Jésus dans un long tissu en lin. Joseph avait sculpté sa tombe dans un rocher, et Joseph a donc mis le corps de Jésus dans la tombe. Joseph a placé une grande pierre au-dessus de l'entrée. Marie-Madeleine et Marie, la mère de Jacques et de Joseph, voient où est mis le corps de Jésus.</w:t>
      </w:r>
    </w:p>
    <w:p>
      <w:pPr/>
      <w:r>
        <w:rPr>
          <w:lang w:val="fr_FR" w:bidi="fr_FR"/>
        </w:rPr>
      </w:r>
      <w:r>
        <w:rPr>
          <w:b/>
          <w:lang w:val="fr_FR" w:bidi="fr_FR"/>
        </w:rPr>
        <w:t>Troisième partie :</w:t>
      </w:r>
      <w:r>
        <w:rPr>
          <w:lang w:val="fr_FR" w:bidi="fr_FR"/>
        </w:rPr>
        <w:t xml:space="preserve"> les chefs religieux demandent à Pilate de sécuriser la tombe. Pilate leur donne des gardes pour être postés près de la tombe et ils mettent un sceau sur la tombe.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gardes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Le soir, vers le début du sabbat, ou quand le soleil s'est couché, Joseph d'Arimathie demande à Pilate la permission d'enterrer le corps de Jésus. Il est important de se rappeler que Joseph était un disciple de Jésus, bien qu'il ne faisait pas partie des douze les plus proches. Joseph voulait probablement prendre le corps de Jésus pour l'empêcher de rester suspendu à un arbre pendant le sabbat. La loi juive exigeait que les morts soient enterrés avant le sabbat.</w:t>
      </w:r>
    </w:p>
    <w:p>
      <w:pPr/>
      <w:r>
        <w:rPr>
          <w:lang w:val="fr_FR" w:bidi="fr_FR"/>
        </w:rPr>
      </w:r>
      <w:r>
        <w:rPr>
          <w:lang w:val="fr_FR" w:bidi="fr_FR"/>
        </w:rPr>
        <w:t>Pilate donne à Joseph la permission d'enterrer le corps de Jésus. Joseph a pris le corps de Jésus et l'a enveloppé dans un tissu de lin propre, puis a mis le corps dans sa propre nouvelle tombe. Les tombes à cette époque avaient généralement une ouverture à environ 3/4 de mètres au-dessus du sol. À l'intérieur, il y avait une étagère ou un banc en pierre pour étendre un corps. Il y a peut-être plus d'une étagère en fonction de la richesse et des membres de la famille. Les gens roulaient une grande pierre le long d'un sillon en pente pour couvrir l'entrée et pour garder les animaux à l'extérieur. Joseph avait une tombe qui aurait été similaire à celle-ci car ces tombes appartenaient à des hommes riches. Joseph roule une pierre devant la tombe et s'en va.</w:t>
      </w:r>
    </w:p>
    <w:p>
      <w:pPr/>
      <w:r>
        <w:rPr>
          <w:lang w:val="fr_FR" w:bidi="fr_FR"/>
        </w:rPr>
      </w:r>
      <w:r>
        <w:rPr>
          <w:lang w:val="fr_FR" w:bidi="fr_FR"/>
        </w:rPr>
        <w:t>Regardez de nouveau l'image de la tombe.</w:t>
      </w:r>
    </w:p>
    <w:p>
      <w:pPr/>
      <w:r>
        <w:rPr>
          <w:lang w:val="fr_FR" w:bidi="fr_FR"/>
        </w:rPr>
      </w:r>
      <w:r>
        <w:rPr>
          <w:lang w:val="fr_FR" w:bidi="fr_FR"/>
        </w:rPr>
        <w:t>Marie-Madeleine et l'autre Marie étaient là assises en face de la tombe.</w:t>
      </w:r>
    </w:p>
    <w:p>
      <w:pPr/>
      <w:r>
        <w:rPr>
          <w:lang w:val="fr_FR" w:bidi="fr_FR"/>
        </w:rPr>
      </w:r>
      <w:r>
        <w:rPr>
          <w:lang w:val="fr_FR" w:bidi="fr_FR"/>
        </w:rPr>
        <w:t>Le lendemain de la mort de Jésus, qui était un jour de sabbat, les principaux sacrificateurs et les pharisiens vont vers Pilate et demandent à Pilate de sécuriser la tombe du « trompeur », ou du fraudeur, ou du menteur. Pilate leur donne des gardes pour sécuriser la tombe et ils posent un sceau sur la tombe.</w:t>
      </w:r>
    </w:p>
    <w:p>
      <w:pPr/>
      <w:r>
        <w:rPr>
          <w:lang w:val="fr_FR" w:bidi="fr_FR"/>
        </w:rPr>
      </w:r>
      <w:r>
        <w:rPr>
          <w:lang w:val="fr_FR" w:bidi="fr_FR"/>
        </w:rPr>
        <w:t>Discutez de la façon dont vous traduirez le « sceau sur la tombe ». En équipe, dessinez à quoi ressemblerait le sceau ou la marque d'un chef religieux aujourd'hui. Dessinez à quoi vous pensez que cela aurait ressemblé pour les chefs juifs, et aussi les Romains. Créez ce à quoi ressemblerait votre sceau ou votre marque.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Ce récit comporte trois parties.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Joseph d'Arimathie</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pharisiens</w:t>
      </w:r>
    </w:p>
    <w:p>
      <w:pPr>
        <w:pStyle w:val="ListBullet"/>
        <w:spacing w:line="240" w:lineRule="auto"/>
        <w:ind w:left="720"/>
      </w:pPr>
      <w:r>
        <w:rPr>
          <w:lang w:val="fr_FR" w:bidi="fr_FR"/>
        </w:rPr>
      </w:r>
      <w:r>
        <w:rPr>
          <w:lang w:val="fr_FR" w:bidi="fr_FR"/>
        </w:rPr>
        <w:t>Les gardes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Il est tôt le soir le jour avant le sabbat. Joseph d'Arimathie va vers Pilate pour obtenir la permission d'enterrer le corps de Jésus.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 » Écoutez des choses comme : « Je veux honorer Jésus. Il mérite une enterrée digne », « Courageux. Je sais que Pilate a ordonné de tuer Jésus, mais je vais demander la permission », ou « Pressé. Nous devons faire enterrer Jésus correctement avant le début du sabbat. » « Sans défense. Je ne sais pas quoi faire d'autre pour aider Jésus.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Pilate donne à Joseph la permission d'enterrer le corps de Jésus. Joseph prépare le corps de Jésus en l'enveloppant dans un long tissu en lin. Il place ensuite le corps de Jésus dans une tombe. Une pierre est déplacée au-dessus de l'entrée de la tombe. Marie-Madeleine et Marie la mère de Jacques sont assises en face de la tombe.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à l'acteur qui joue Joseph : « Que ressentez-vous maintenant ? » Écoutez des choses comme : « Je suis soulagé. Nous avons pu le faire avant le sabbat », ou « Je suis heureux d'avoir pu honorer Jésus de cette manière.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Le lendemain, au début du sabbat, les principaux sacrificateurs et les pharisiens se réunissent avec Pilate pour demander à Pilate de sécuriser la tombe de Jésus, qu'ils appellent l'« usurpateur » ou le trompeur. Ils disent à Pilate que Jésus a dit qu'il ressusciterait d'entre les morts et ils ne voulaient donc pas que les disciples de Jésus viennent et volent le corps de Jésus. Pilate leur donne des gardes à poster devant la tombe pour la sécuriser. Ensuite, avec les gardes, ils apposent un sceau sur la tombe.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chefs des sacrificateurs et les pharisiens ce qu'ils ressentent. Vous entendrez des choses comme : « Heureux que tout cela soit terminé », « Il n'y a pas moyen que les disciples de Jésus puissent voler le corps maintenant », « Victorieux sur ce menteur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Joseph d'Arimathie était un homme riche qui était un </w:t>
      </w:r>
      <w:r>
        <w:rPr>
          <w:b/>
          <w:lang w:val="fr_FR" w:bidi="fr_FR"/>
        </w:rPr>
        <w:t>disciple</w:t>
      </w:r>
      <w:r>
        <w:rPr>
          <w:lang w:val="fr_FR" w:bidi="fr_FR"/>
        </w:rPr>
        <w:t xml:space="preserve"> de Jésus. Les disciples étaient des suiveurs de Jésus. Utilisez le même mot pour disciple que vous avez utilisé auparavant. Référez-vous au Glossaire principal pour une définition de </w:t>
      </w:r>
      <w:r>
        <w:rPr>
          <w:lang w:val="fr_FR" w:bidi="fr_FR"/>
        </w:rPr>
        <w:t>disciple</w:t>
      </w:r>
      <w:r>
        <w:rPr>
          <w:lang w:val="fr_FR" w:bidi="fr_FR"/>
        </w:rPr>
        <w:t>.</w:t>
      </w:r>
    </w:p>
    <w:p>
      <w:pPr/>
      <w:r>
        <w:rPr>
          <w:lang w:val="fr_FR" w:bidi="fr_FR"/>
        </w:rPr>
      </w:r>
      <w:r>
        <w:rPr>
          <w:lang w:val="fr_FR" w:bidi="fr_FR"/>
        </w:rPr>
        <w:t xml:space="preserve">Joseph demande à </w:t>
      </w:r>
      <w:r>
        <w:rPr>
          <w:b/>
          <w:lang w:val="fr_FR" w:bidi="fr_FR"/>
        </w:rPr>
        <w:t>Pilate</w:t>
      </w:r>
      <w:r>
        <w:rPr>
          <w:lang w:val="fr_FR" w:bidi="fr_FR"/>
        </w:rPr>
        <w:t xml:space="preserve"> la permission d'enterrer le corps de Jésus. Pilate était le gouverneur de la Judée et avait ordonné que Jésus soit crucifié. Utilisez le même mot que vous avez utilisé pour Pilate auparavant. </w:t>
      </w:r>
    </w:p>
    <w:p>
      <w:pPr/>
      <w:r>
        <w:rPr>
          <w:lang w:val="fr_FR" w:bidi="fr_FR"/>
        </w:rPr>
      </w:r>
      <w:r>
        <w:rPr>
          <w:lang w:val="fr_FR" w:bidi="fr_FR"/>
        </w:rPr>
        <w:t xml:space="preserve">Joseph a enveloppé le corps de Jésus dans un tissu en lin et l'a placé dans une </w:t>
      </w:r>
      <w:r>
        <w:rPr>
          <w:b/>
          <w:lang w:val="fr_FR" w:bidi="fr_FR"/>
        </w:rPr>
        <w:t>tombe</w:t>
      </w:r>
      <w:r>
        <w:rPr>
          <w:lang w:val="fr_FR" w:bidi="fr_FR"/>
        </w:rPr>
        <w:t xml:space="preserve"> qui avait été sculptée dans un rocher. Une tombe est un lieu d'enterrement. C'était la coutume juive d'enterrer les morts dans des grottes naturelles ou dans des grottes qui avaient été sculptées dans le rocher. Une grande pierre était roulée devant l'entrée de la tombe. Rappelez-vous d'utiliser le mot pour tombe que dans les passages précédents. Référez-vous au Glossaire principal pour une définition du mot </w:t>
      </w:r>
      <w:r>
        <w:rPr>
          <w:lang w:val="fr_FR" w:bidi="fr_FR"/>
        </w:rPr>
        <w:t>tombe</w:t>
      </w:r>
      <w:r>
        <w:rPr>
          <w:lang w:val="fr_FR" w:bidi="fr_FR"/>
        </w:rPr>
        <w:t>.</w:t>
      </w:r>
    </w:p>
    <w:p>
      <w:pPr/>
      <w:r>
        <w:rPr>
          <w:lang w:val="fr_FR" w:bidi="fr_FR"/>
        </w:rPr>
      </w:r>
      <w:r>
        <w:rPr>
          <w:lang w:val="fr_FR" w:bidi="fr_FR"/>
        </w:rPr>
        <w:t xml:space="preserve">Le lendemain après le </w:t>
      </w:r>
      <w:r>
        <w:rPr>
          <w:b/>
          <w:lang w:val="fr_FR" w:bidi="fr_FR"/>
        </w:rPr>
        <w:t>jour de la préparation</w:t>
      </w:r>
      <w:r>
        <w:rPr>
          <w:lang w:val="fr_FR" w:bidi="fr_FR"/>
        </w:rPr>
        <w:t xml:space="preserve">, les </w:t>
      </w:r>
      <w:r>
        <w:rPr>
          <w:b/>
          <w:lang w:val="fr_FR" w:bidi="fr_FR"/>
        </w:rPr>
        <w:t>principaux sacrificateurs</w:t>
      </w:r>
      <w:r>
        <w:rPr>
          <w:lang w:val="fr_FR" w:bidi="fr_FR"/>
        </w:rPr>
        <w:t xml:space="preserve"> et les </w:t>
      </w:r>
      <w:r>
        <w:rPr>
          <w:b/>
          <w:lang w:val="fr_FR" w:bidi="fr_FR"/>
        </w:rPr>
        <w:t>pharisiens</w:t>
      </w:r>
      <w:r>
        <w:rPr>
          <w:lang w:val="fr_FR" w:bidi="fr_FR"/>
        </w:rPr>
        <w:t xml:space="preserve"> sont allés rencontrer Pilate. Le jour de la préparation était la veille du sabbat et le jour où Jésus est mort. Les principaux sacrificateurs et les pharisiens sont les chefs religieux juifs qui étaient venus vers Pilate pour faire condamner Jésus à mort. Utilisez les mêmes mots que vous avez utilisés pour principaux sacrificateurs et pharisiens auparavant. Référez-vous au Glossaire principal pour une définition des principaux </w:t>
      </w:r>
      <w:r>
        <w:rPr>
          <w:lang w:val="fr_FR" w:bidi="fr_FR"/>
        </w:rPr>
        <w:t>sacrificateurs</w:t>
      </w:r>
      <w:r>
        <w:rPr>
          <w:lang w:val="fr_FR" w:bidi="fr_FR"/>
        </w:rPr>
        <w:t xml:space="preserve"> et des </w:t>
      </w:r>
      <w:r>
        <w:rPr>
          <w:lang w:val="fr_FR" w:bidi="fr_FR"/>
        </w:rPr>
        <w:t>pharisiens</w:t>
      </w:r>
      <w:r>
        <w:rPr>
          <w:lang w:val="fr_FR" w:bidi="fr_FR"/>
        </w:rPr>
        <w:t>.</w:t>
      </w:r>
    </w:p>
    <w:p>
      <w:pPr/>
      <w:r>
        <w:rPr>
          <w:lang w:val="fr_FR" w:bidi="fr_FR"/>
        </w:rPr>
      </w:r>
      <w:r>
        <w:rPr>
          <w:lang w:val="fr_FR" w:bidi="fr_FR"/>
        </w:rPr>
        <w:t>Les principaux sacrificateurs et les pharisiens ont dit à Pilate que l'</w:t>
      </w:r>
      <w:r>
        <w:rPr>
          <w:b/>
          <w:lang w:val="fr_FR" w:bidi="fr_FR"/>
        </w:rPr>
        <w:t>usurpateur</w:t>
      </w:r>
      <w:r>
        <w:rPr>
          <w:lang w:val="fr_FR" w:bidi="fr_FR"/>
        </w:rPr>
        <w:t xml:space="preserve"> avait dit qu'il ressusciterait d'entre les morts après trois jours. Usurpateur est un autre mot pour menteur. Ils demandent à Pilate de sécuriser la tombe. Pilate leur a donné des gardes et leur a dit de sécuriser la tombe, ou la sépulture. Ils ont pris les gardes et ont mis un </w:t>
      </w:r>
      <w:r>
        <w:rPr>
          <w:b/>
          <w:lang w:val="fr_FR" w:bidi="fr_FR"/>
        </w:rPr>
        <w:t>sceau</w:t>
      </w:r>
      <w:r>
        <w:rPr>
          <w:lang w:val="fr_FR" w:bidi="fr_FR"/>
        </w:rPr>
        <w:t xml:space="preserve"> sur la tombe. Un sceau sécurise ou verrouille quelque chose.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28:1–15</w:t>
      </w:r>
      <w:r>
        <w:rPr>
          <w:lang w:val="fr_FR" w:bidi="fr_FR"/>
        </w:rPr>
      </w:r>
    </w:p>
    <w:p>
      <w:pPr>
        <w:pStyle w:val="Heading3"/>
      </w:pPr>
      <w:r>
        <w:rPr>
          <w:lang w:val="fr_FR" w:bidi="fr_FR"/>
        </w:rPr>
        <w:t>Écouter et Cœur</w:t>
      </w:r>
    </w:p>
    <w:p>
      <w:pPr/>
      <w:r>
        <w:rPr>
          <w:lang w:val="fr_FR" w:bidi="fr_FR"/>
        </w:rPr>
      </w:r>
      <w:r>
        <w:rPr>
          <w:lang w:val="fr_FR" w:bidi="fr_FR"/>
        </w:rPr>
        <w:t>Écoutez Matthieu 28.1–15.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Dans le passage précédent, Jésus avait été tué par les autorités en place. Après sa mort, Joseph d'Arimathie a enterré Jésus dans la propre tombe de Joseph. Marie-Madeleine et Marie, la mère de Jacques et de Joseph, l'ont suivi pour savoir le lieu où Jésus a été enterré. Le jour de repos, le sabbat, est maintenant terminé et le lever du soleil approche le premier jour de la semaine. C'était le jour après le sabbat. Ces femmes viennent pour regarder la tombe de Jésus.</w:t>
      </w:r>
    </w:p>
    <w:p>
      <w:pPr/>
      <w:r>
        <w:rPr>
          <w:lang w:val="fr_FR" w:bidi="fr_FR"/>
        </w:rPr>
      </w:r>
      <w:r>
        <w:rPr>
          <w:lang w:val="fr_FR" w:bidi="fr_FR"/>
        </w:rPr>
        <w:t>Arrêtez-vous et regardez l'image de la tombe avec le rocher devant.</w:t>
      </w:r>
    </w:p>
    <w:p>
      <w:pPr/>
      <w:r>
        <w:rPr>
          <w:lang w:val="fr_FR" w:bidi="fr_FR"/>
        </w:rPr>
      </w:r>
      <w:r>
        <w:rPr>
          <w:lang w:val="fr_FR" w:bidi="fr_FR"/>
        </w:rPr>
        <w:t>Vous vous souviendrez que la tombe où Jésus a été enterré était fermée avec une grande pierre qui couvrait l'entrée. Les pierres qui recouvrent l'entrée des tombes pourraient être plates ou rondes. Habituellement, on pouvait rouler la pierre devant l'entrée pour la couvrir quand la pierre roulait vers le bas d'un sillon qui était en pente. Cependant, éloigner la pierre de l'entrée, sur la pente, aurait été trop difficile pour les femmes.</w:t>
      </w:r>
    </w:p>
    <w:p>
      <w:pPr/>
      <w:r>
        <w:rPr>
          <w:lang w:val="fr_FR" w:bidi="fr_FR"/>
        </w:rPr>
      </w:r>
      <w:r>
        <w:rPr>
          <w:lang w:val="fr_FR" w:bidi="fr_FR"/>
        </w:rPr>
        <w:t>Matthieu utilise le terme « Voici ! » comme indication que quelque chose se produit soudainement, ou d'un seul coup. Soudain, un ange du Seigneur, qui est un messager de Dieu, est descendu du ciel, causant un tremblement de terre, et a roulé la pierre devant la tombe de Jésus et s'est assis sur la pierre. L'apparence, ou le visage de l'ange, était aussi brillant que la foudre, et ses vêtements étaient aussi blancs que la neige.</w:t>
      </w:r>
    </w:p>
    <w:p>
      <w:pPr/>
      <w:r>
        <w:rPr>
          <w:lang w:val="fr_FR" w:bidi="fr_FR"/>
        </w:rPr>
      </w:r>
      <w:r>
        <w:rPr>
          <w:lang w:val="fr_FR" w:bidi="fr_FR"/>
        </w:rPr>
        <w:t>Arrêtez-vous et regardez une image de la foudre et une image de neige blanche. Qu'est-ce qui est très blanc dans votre culture ? Comment décririez-vous quelque chose qui est très brillant ou très blanc ?</w:t>
      </w:r>
    </w:p>
    <w:p>
      <w:pPr/>
      <w:r>
        <w:rPr>
          <w:lang w:val="fr_FR" w:bidi="fr_FR"/>
        </w:rPr>
      </w:r>
      <w:r>
        <w:rPr>
          <w:lang w:val="fr_FR" w:bidi="fr_FR"/>
        </w:rPr>
        <w:t>Les gardes qui avaient veillé ont eu très peur de l'ange. Ils tombent au sol comme s'ils étaient morts.</w:t>
      </w:r>
    </w:p>
    <w:p>
      <w:pPr/>
      <w:r>
        <w:rPr>
          <w:lang w:val="fr_FR" w:bidi="fr_FR"/>
        </w:rPr>
      </w:r>
      <w:r>
        <w:rPr>
          <w:lang w:val="fr_FR" w:bidi="fr_FR"/>
        </w:rPr>
        <w:t>L'ange ignore les gardes et parle directement aux femmes. L'ange leur dit de ne pas avoir peur. Il leur dit que la personne qu'ils cherchent, Jésus qui a été tué sur la croix, est maintenant vivante parce que Dieu l'a ressuscité d'entre les morts, tout comme Jésus avait dit que Dieu le ferait. Il leur dit de regarder où se trouvait le corps de Jésus, à l'intérieur de la tombe. Matthieu veut déclarer clairement que cette personne réelle dans l'histoire, Jésus de Nazareth, était morte, mais est maintenant vivante. L'ange dit ensuite aux femmes de dire aux disciples que Jésus est vivant. L'ange dit que Jésus ira au devant d'eux dans la région de la Galilée et que les disciples y verront Jésus, tout comme Jésus le leur a dit avant de mourir. Les femmes avaient peur et étaient remplies de joie quand elles sont parties pour le dire aux disciples.</w:t>
      </w:r>
    </w:p>
    <w:p>
      <w:pPr/>
      <w:r>
        <w:rPr>
          <w:lang w:val="fr_FR" w:bidi="fr_FR"/>
        </w:rPr>
      </w:r>
      <w:r>
        <w:rPr>
          <w:lang w:val="fr_FR" w:bidi="fr_FR"/>
        </w:rPr>
        <w:t>Arrêtez-vous ici et montrez à votre équipe une carte d'Israël qui inclut Jérusalem et la région de la Galilée.</w:t>
      </w:r>
    </w:p>
    <w:p>
      <w:pPr/>
      <w:r>
        <w:rPr>
          <w:lang w:val="fr_FR" w:bidi="fr_FR"/>
        </w:rPr>
      </w:r>
      <w:r>
        <w:rPr>
          <w:lang w:val="fr_FR" w:bidi="fr_FR"/>
        </w:rPr>
        <w:t>En route, Jésus rencontre les femmes et les salue. Elles s'emparent des pieds de Jésus comme un acte de soumission, et elles adorent Jésus. Le fait que les femmes ont saisi les pieds de Jésus signifie que Jésus n'était pas un fantôme ou une partie de leur imagination. Jésus avait un corps physique que les femmes pouvaient toucher. Jésus leur dit de nouveau de ne pas avoir peur. Jésus leur dit aussi de dire à ses disciples, que Jésus aimait comme des frères, de le rencontrer en Galilée. Les femmes n'étaient pas considérées comme des témoins dignes de confiance dans leur culture, mais Jésus leur a donné l'honneur d'être les premiers témoins de sa résurrection.</w:t>
      </w:r>
    </w:p>
    <w:p>
      <w:pPr/>
      <w:r>
        <w:rPr>
          <w:lang w:val="fr_FR" w:bidi="fr_FR"/>
        </w:rPr>
      </w:r>
      <w:r>
        <w:rPr>
          <w:lang w:val="fr_FR" w:bidi="fr_FR"/>
        </w:rPr>
        <w:t>Arrêtez-vous et discutez : quel est le rôle des femmes dans votre culture ? Les femmes sont-elles considérées comme dignes de confiance avec des informations importantes ? Quelles sont certaines contributions importantes des femmes dans votre culture ?</w:t>
      </w:r>
    </w:p>
    <w:p>
      <w:pPr/>
      <w:r>
        <w:rPr>
          <w:lang w:val="fr_FR" w:bidi="fr_FR"/>
        </w:rPr>
      </w:r>
      <w:r>
        <w:rPr>
          <w:lang w:val="fr_FR" w:bidi="fr_FR"/>
        </w:rPr>
        <w:t xml:space="preserve">Alors que les femmes allaient le dire aux disciples, les gardes sont entrés dans Jérusalem et ont dit aux principaux sacrificateurs ce qui s'est passé. Rappelez-vous dans le passage précédent que Pilate avait donné des gardes aux principaux sacrificateurs et aux pharisiens pour sécuriser la tombe de Jésus. Ces gardes étaient soit des soldats romains qui étaient maintenant sous l'autorité des sacrificateurs, soit ils étaient en fait des gardes du temple juifs. Quoi qu'il en soit, les gardes ont senti qu'ils devraient faire un rapport aux principaux sacrificateurs comme leur autorité dans cette question. </w:t>
      </w:r>
    </w:p>
    <w:p>
      <w:pPr/>
      <w:r>
        <w:rPr>
          <w:lang w:val="fr_FR" w:bidi="fr_FR"/>
        </w:rPr>
      </w:r>
      <w:r>
        <w:rPr>
          <w:lang w:val="fr_FR" w:bidi="fr_FR"/>
        </w:rPr>
        <w:t xml:space="preserve">Les principaux sacrificateurs se rassemblent de nouveau avec les anciens. Il s'agit du même groupe de responsables religieux qui avaient payé Judas pour qu'il trahisse Jésus. Ils sont maintenant rassemblés et décident de donner beaucoup d'argent aux gardes pour mentir sur ce qui s'est réellement passé. Ils disent aux gardes de répandre l'histoire selon laquelle les disciples seraient venus la nuit tandis que les gardes dormaient pour voler le corps de Jésus. C'était précisément ce que les chefs des sacrificateurs essayaient d'empêcher en premier lieu en plaçant des gardes à l'extérieur du tombeau. En réalité, les gardes ne se seraient pas endormsi, sans quoi le gouvernement les aurait exécuté pour avoir mal fait leur travail. Voilà pourquoi les responsables religieux leur disent que si Pilate, le gouverneur romain, en entend parler, les responsables religieux s'assureront que rien de mal n'arrivera aux gardes. Toutefois, voilà l'histoire qu'ils finissent pas raconter et celle-ci s'est répandue parmi les Juifs, jusqu'à aujourd'hui. </w:t>
      </w:r>
    </w:p>
    <w:p>
      <w:pPr/>
      <w:r>
        <w:rPr>
          <w:lang w:val="fr_FR" w:bidi="fr_FR"/>
        </w:rPr>
      </w:r>
      <w:r>
        <w:rPr>
          <w:lang w:val="fr_FR" w:bidi="fr_FR"/>
        </w:rPr>
        <w:t xml:space="preserve">Arrêtez-vous et discutez : racontez une histoire qui est fréquemment racontée dans votre culture, mais dont on sait qu'elle n'est pas vraie, ou dont on ne sait pas si elle est vraie ou pas. </w:t>
      </w:r>
      <w:r>
        <w:rPr>
          <w:lang w:val="fr_FR" w:bidi="fr_FR"/>
        </w:rPr>
      </w:r>
    </w:p>
    <w:p>
      <w:pPr>
        <w:pStyle w:val="Heading3"/>
      </w:pPr>
      <w:r>
        <w:rPr>
          <w:lang w:val="fr_FR" w:bidi="fr_FR"/>
        </w:rPr>
        <w:t>Définir les Scènes</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quatre parties dans ce récit.</w:t>
      </w:r>
    </w:p>
    <w:p>
      <w:pPr/>
      <w:r>
        <w:rPr>
          <w:lang w:val="fr_FR" w:bidi="fr_FR"/>
        </w:rPr>
      </w:r>
      <w:r>
        <w:rPr>
          <w:b/>
          <w:lang w:val="fr_FR" w:bidi="fr_FR"/>
        </w:rPr>
        <w:t>Première partie :</w:t>
      </w:r>
      <w:r>
        <w:rPr>
          <w:lang w:val="fr_FR" w:bidi="fr_FR"/>
        </w:rPr>
        <w:t xml:space="preserve"> la scène commence le matin qui suit le sabbat, le jour de repos religieux. Marie et l'autre Marie marchent vers la tombe de Jésus.</w:t>
      </w:r>
    </w:p>
    <w:p>
      <w:pPr/>
      <w:r>
        <w:rPr>
          <w:lang w:val="fr_FR" w:bidi="fr_FR"/>
        </w:rPr>
      </w:r>
      <w:r>
        <w:rPr>
          <w:b/>
          <w:lang w:val="fr_FR" w:bidi="fr_FR"/>
        </w:rPr>
        <w:t>Deuxième partie :</w:t>
      </w:r>
      <w:r>
        <w:rPr>
          <w:lang w:val="fr_FR" w:bidi="fr_FR"/>
        </w:rPr>
        <w:t xml:space="preserve"> un ange du Seigneur, envoyé par Dieu, apparaît, causant un tremblement de terre, et roule la pierre devant la tombe de Jésus et s'assied dessus. Les gardes ont peur et tombent comme s'ils étaient morts. L'ange dit aux femmes de ne pas avoir peur parce que Jésus qui a été crucifié est vivant. L'ange dit aux femmes de regarder où était couché Jésus et ensuite de dire aux disciples de rencontrer Jésus en Galilée.</w:t>
      </w:r>
    </w:p>
    <w:p>
      <w:pPr/>
      <w:r>
        <w:rPr>
          <w:lang w:val="fr_FR" w:bidi="fr_FR"/>
        </w:rPr>
      </w:r>
      <w:r>
        <w:rPr>
          <w:b/>
          <w:lang w:val="fr_FR" w:bidi="fr_FR"/>
        </w:rPr>
        <w:t>Troisième partie :</w:t>
      </w:r>
      <w:r>
        <w:rPr>
          <w:lang w:val="fr_FR" w:bidi="fr_FR"/>
        </w:rPr>
        <w:t xml:space="preserve"> les femmes quittent la tombe. Elles ont peur et sont joyeuses. Elles rencontrent Jésus sur le chemin vers les disciples et saisissent les pieds de Jésus. Jésus leur dit la même chose que leur a dit l'ange.</w:t>
      </w:r>
    </w:p>
    <w:p>
      <w:pPr/>
      <w:r>
        <w:rPr>
          <w:lang w:val="fr_FR" w:bidi="fr_FR"/>
        </w:rPr>
      </w:r>
      <w:r>
        <w:rPr>
          <w:b/>
          <w:lang w:val="fr_FR" w:bidi="fr_FR"/>
        </w:rPr>
        <w:t>Quatrième partie :</w:t>
      </w:r>
      <w:r>
        <w:rPr>
          <w:lang w:val="fr_FR" w:bidi="fr_FR"/>
        </w:rPr>
        <w:t xml:space="preserve"> alors que les femmes vont vers les disciples, les gardes vont vers les principaux sacrificateurs et leur disent ce qui s'est passé. Les principaux sacrificateurs et les anciens décident de payer les gardes pour mentir et disent que les disciples de Jésus seraient venus tandis que les gardes dormaient pour voler le corps de Jésus. Les responsables religieux disent aux responsables du maintien de la sécurité ; si Pilate, le gouverneur, le découvre, ils s'assureront que les gardes sont en sécurité. Les gardes vont et racontent le mensonge et il est cru par beaucoup de Juifs.</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gardes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 xml:space="preserve">Quand la première partie commence, nous sommes le premier jour de la semaine, juste avant le lever du soleil. Marie-Madeleine et l'autre Marie, probablement la mère de Jacques et de Joseph, marchent vers la tombe où Jésus a été enterré. </w:t>
      </w:r>
    </w:p>
    <w:p>
      <w:pPr/>
      <w:r>
        <w:rPr>
          <w:lang w:val="fr_FR" w:bidi="fr_FR"/>
        </w:rPr>
      </w:r>
      <w:r>
        <w:rPr>
          <w:lang w:val="fr_FR" w:bidi="fr_FR"/>
        </w:rPr>
        <w:t>Arrêtez-vous et discutez : quel jour est considéré comme le premier jour de la semaine dans votre culture ? Avez-vous un jour de repos désigné ? Quelles sont certaines choses que vous pouvez ou ne devriez pas faire le jour de votre repos ?</w:t>
      </w:r>
    </w:p>
    <w:p>
      <w:pPr/>
      <w:r>
        <w:rPr>
          <w:lang w:val="fr_FR" w:bidi="fr_FR"/>
        </w:rPr>
      </w:r>
      <w:r>
        <w:rPr>
          <w:lang w:val="fr_FR" w:bidi="fr_FR"/>
        </w:rPr>
        <w:t>Soudain, un ange descend du ciel, causant un tremblement de terre, roule la pierre devant la tombe de Jésus et s'assoit sur la pierre. Les gardes ont si peur qu'ils tombent au sol et ne peuvent pas bouger. Ils gisent immobiles, comme des hommes morts.</w:t>
      </w:r>
    </w:p>
    <w:p>
      <w:pPr/>
      <w:r>
        <w:rPr>
          <w:lang w:val="fr_FR" w:bidi="fr_FR"/>
        </w:rPr>
      </w:r>
      <w:r>
        <w:rPr>
          <w:lang w:val="fr_FR" w:bidi="fr_FR"/>
        </w:rPr>
        <w:t>Rappelez-vous que l'ange dit aux femmes : « Ne soyez pas alarmées, c'est-à-dire n'ayez pas peur. Vous cherchez Jésus de Nazareth, qui avait été crucifié. Il n'est pas ici. Il est ressuscité, ou Dieu l'a ressuscité d'entre les morts ! »</w:t>
      </w:r>
    </w:p>
    <w:p>
      <w:pPr/>
      <w:r>
        <w:rPr>
          <w:lang w:val="fr_FR" w:bidi="fr_FR"/>
        </w:rPr>
      </w:r>
      <w:r>
        <w:rPr>
          <w:lang w:val="fr_FR" w:bidi="fr_FR"/>
        </w:rPr>
        <w:t>Rappelez-vous de vous assurer que l'ange montre aux femmes le lieu où le corps de Jésus avait été déposé. Le lieu où était couché le corps de Jésus était probablement une étagère en pierre à l'intérieur de la tombe sculptée dans le rocher d'une colline. Puis l'ange dit aux femmes de dire aux disciples : « Il va devant vous dans la région de la Galilée. C'est là que vous le verrez. Voici ! c'est-à-dire prêtez attention et rappelez-vous que je vous l'ai dit. »</w:t>
      </w:r>
    </w:p>
    <w:p>
      <w:pPr/>
      <w:r>
        <w:rPr>
          <w:lang w:val="fr_FR" w:bidi="fr_FR"/>
        </w:rPr>
      </w:r>
      <w:r>
        <w:rPr>
          <w:lang w:val="fr_FR" w:bidi="fr_FR"/>
        </w:rPr>
        <w:t>Les femmes quittent la tombe. Elles ont peur et sont joyeuses. En chemin, Jésus les salue avec une forme de salutation polie normale, dont l'usage habituel est de souhaiter du bien aux gens. Ils saisissent ensuite les pieds de Jésus et adorent Jésus. Jésus leur dit aussi de ne pas avoir peur, et de dire aux disciples de rencontrer Jésus en Galilée.</w:t>
      </w:r>
    </w:p>
    <w:p>
      <w:pPr/>
      <w:r>
        <w:rPr>
          <w:lang w:val="fr_FR" w:bidi="fr_FR"/>
        </w:rPr>
      </w:r>
      <w:r>
        <w:rPr>
          <w:lang w:val="fr_FR" w:bidi="fr_FR"/>
        </w:rPr>
        <w:t>Arrêtez-vous et discutez : parlez de façons polies de saluer les gens dans votre culture qui leur souhaitent également du bien.</w:t>
      </w:r>
    </w:p>
    <w:p>
      <w:pPr/>
      <w:r>
        <w:rPr>
          <w:lang w:val="fr_FR" w:bidi="fr_FR"/>
        </w:rPr>
      </w:r>
      <w:r>
        <w:rPr>
          <w:lang w:val="fr_FR" w:bidi="fr_FR"/>
        </w:rPr>
        <w:t>Alors que les femmes vont le dire aux disciples, les gardes se rendent vers les principaux sacrificateurs pour leur dire ce qui s'est passé. Les principaux sacrificateurs et les anciens décident de donner beaucoup d'argent aux gardes pour mentir à propos de ce qui s'est passé. Les principaux sacrificateurs et les anciens disent aux gardes de dire à tout le monde que les disciples seraient venus la nuit tandis que les gardes dormaient pour voler le corps. Voici l'histoire qu'ils finissent pas raconter et celle-ci s'est répandue parmi les Juifs. Matthieu dit que les Juifs disaient encore cela au sujet de Jésus au moment où Matthieu a écrit ce livre.</w:t>
      </w:r>
      <w:r>
        <w:rPr>
          <w:lang w:val="fr_FR" w:bidi="fr_FR"/>
        </w:rPr>
      </w:r>
    </w:p>
    <w:p>
      <w:pPr>
        <w:pStyle w:val="Heading3"/>
      </w:pPr>
      <w:r>
        <w:rPr>
          <w:lang w:val="fr_FR" w:bidi="fr_FR"/>
        </w:rPr>
        <w:t>Intégration du Texte</w:t>
      </w:r>
    </w:p>
    <w:p>
      <w:pPr/>
      <w:r>
        <w:rPr>
          <w:lang w:val="fr_FR" w:bidi="fr_FR"/>
        </w:rPr>
      </w:r>
      <w:r>
        <w:rPr>
          <w:lang w:val="fr_FR" w:bidi="fr_FR"/>
        </w:rPr>
        <w:t>Écoutez le passage encore une fois dans la version que vous trouvez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quatre parties dans ce récit.</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Marie-Madeleine</w:t>
      </w:r>
    </w:p>
    <w:p>
      <w:pPr>
        <w:pStyle w:val="ListBullet"/>
        <w:spacing w:line="240" w:lineRule="auto"/>
        <w:ind w:left="720"/>
      </w:pPr>
      <w:r>
        <w:rPr>
          <w:lang w:val="fr_FR" w:bidi="fr_FR"/>
        </w:rPr>
      </w:r>
      <w:r>
        <w:rPr>
          <w:lang w:val="fr_FR" w:bidi="fr_FR"/>
        </w:rPr>
        <w:t>Marie, la mère de Jacques et de Joseph</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gardes</w:t>
      </w:r>
    </w:p>
    <w:p>
      <w:pPr>
        <w:pStyle w:val="ListBullet"/>
        <w:spacing w:line="240" w:lineRule="auto"/>
        <w:ind w:left="720"/>
      </w:pPr>
      <w:r>
        <w:rPr>
          <w:lang w:val="fr_FR" w:bidi="fr_FR"/>
        </w:rPr>
      </w:r>
      <w:r>
        <w:rPr>
          <w:lang w:val="fr_FR" w:bidi="fr_FR"/>
        </w:rPr>
        <w:t>Les principaux sacrificateurs</w:t>
      </w:r>
    </w:p>
    <w:p>
      <w:pPr>
        <w:pStyle w:val="ListBullet"/>
        <w:spacing w:line="240" w:lineRule="auto"/>
        <w:ind w:left="720"/>
      </w:pPr>
      <w:r>
        <w:rPr>
          <w:lang w:val="fr_FR" w:bidi="fr_FR"/>
        </w:rPr>
      </w:r>
      <w:r>
        <w:rPr>
          <w:lang w:val="fr_FR" w:bidi="fr_FR"/>
        </w:rPr>
        <w:t>Les anciens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 xml:space="preserve">Quand la première partie commence, nous sommes le premier jour de la semaine, juste avant le lever du soleil. Marie-Madeleine et l'autre Marie, probablement la mère de Jacques et de Joseph, marchent vers la tombe où Jésus a été enterré.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femmes : « Que ressentez-vous ? »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Soudain, un ange descend du ciel, causant un tremblement de terre, roule la pierre devant la tombe de Jésus et s'assoit sur la pierre. Les gardes ont si peur qu'ils tombent au sol comme des hommes morts. </w:t>
      </w:r>
    </w:p>
    <w:p>
      <w:pPr/>
      <w:r>
        <w:rPr>
          <w:lang w:val="fr_FR" w:bidi="fr_FR"/>
        </w:rPr>
      </w:r>
      <w:r>
        <w:rPr>
          <w:lang w:val="fr_FR" w:bidi="fr_FR"/>
        </w:rPr>
        <w:t>Rappelez-vous que l'ange dit aux femmes : « Ne soyez pas alarmées, c'est-à-dire n'ayez pas peur. Vous cherchez Jésus de Nazareth, qui avait été crucifié. Il n'est pas ici. Il est ressuscité, ou Dieu l'a ressuscité d'entre les morts ! »</w:t>
      </w:r>
    </w:p>
    <w:p>
      <w:pPr/>
      <w:r>
        <w:rPr>
          <w:lang w:val="fr_FR" w:bidi="fr_FR"/>
        </w:rPr>
      </w:r>
      <w:r>
        <w:rPr>
          <w:lang w:val="fr_FR" w:bidi="fr_FR"/>
        </w:rPr>
        <w:t>Rappelez-vous de vous assurer que l'ange montre aux femmes le lieu où le corps de Jésus avait été déposé. Le lieu où le corps de Jésus a été déposé était sans doute une banquette en pierre à l'intérieur de la tombe, sculptée dans la pierre. Puis l'ange dit aux femmes de dire aux disciples : « Il va devant vous dans la région de la Galilée. C'est là que vous le verrez. Rappelez-vous que je vous ai dit cela ! »</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femmes ce qu'elles ressentent.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Les femmes quittent la tombe. Elles ont peur et sont joyeuses. En chemin, Jésus les rencontre et elles saisissent les pieds de Jésus et adorent Jésus. Jésus leur dit aussi de ne pas avoir peur, et de dire aux disciples de rencontrer Jésus en Galilée.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femmes ce qu'elles ressentent à cet instant précis.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 xml:space="preserve">Alors que les femmes vont le dire aux disciples, les gardes se rendent vers les principaux sacrificateurs pour leur dire ce qui s'est passé. Les principaux sacrificateurs et les anciens décident de donner beaucoup d'argent aux gardes pour mentir à propos de ce qui s'est passé. Les principaux sacrificateurs et les anciens disent aux gardes de dire à tout le monde que les disciples seraient venus la nuit tandis que les gardes dormaient pour voler le corps. Voici l'histoire qu'ils finissent par raconter et elle se répand parmi les Juifs même jusqu'au moment où ce livre est écrit. </w:t>
      </w:r>
      <w:r>
        <w:rPr>
          <w:lang w:val="fr_FR" w:bidi="fr_FR"/>
        </w:rPr>
      </w:r>
    </w:p>
    <w:p>
      <w:pPr>
        <w:pStyle w:val="Heading3"/>
      </w:pPr>
      <w:r>
        <w:rPr>
          <w:lang w:val="fr_FR" w:bidi="fr_FR"/>
        </w:rPr>
        <w:t>Combler les Lacunes</w:t>
      </w:r>
    </w:p>
    <w:p>
      <w:pPr/>
      <w:r>
        <w:rPr>
          <w:lang w:val="fr_FR" w:bidi="fr_FR"/>
        </w:rPr>
      </w:r>
      <w:r>
        <w:rPr>
          <w:lang w:val="fr_FR" w:bidi="fr_FR"/>
        </w:rPr>
        <w:t>Écoutez le passage une fois dans la version que vous trouvez la plus facile à comprendre.</w:t>
      </w:r>
    </w:p>
    <w:p>
      <w:pPr/>
      <w:r>
        <w:rPr>
          <w:lang w:val="fr_FR" w:bidi="fr_FR"/>
        </w:rPr>
      </w:r>
      <w:r>
        <w:rPr>
          <w:lang w:val="fr_FR" w:bidi="fr_FR"/>
        </w:rPr>
        <w:t xml:space="preserve">Au début de la première partie, nous sommes le matin après le jour du </w:t>
      </w:r>
      <w:r>
        <w:rPr>
          <w:b/>
          <w:lang w:val="fr_FR" w:bidi="fr_FR"/>
        </w:rPr>
        <w:t>sabbat</w:t>
      </w:r>
      <w:r>
        <w:rPr>
          <w:lang w:val="fr_FR" w:bidi="fr_FR"/>
        </w:rPr>
        <w:t xml:space="preserve">. Le récit se déroule le jour du repos pour le peuple juif. Le sabbat commence quand le soleil se couche complètement le vendredi et se termine quand les étoiles apparaissent dans le ciel la nuit suivante, le samedi. Référez-vous au glossaire principal pour une définition du </w:t>
      </w:r>
      <w:r>
        <w:rPr>
          <w:lang w:val="fr_FR" w:bidi="fr_FR"/>
        </w:rPr>
        <w:t>sabbat</w:t>
      </w:r>
      <w:r>
        <w:rPr>
          <w:lang w:val="fr_FR" w:bidi="fr_FR"/>
        </w:rPr>
        <w:t>.</w:t>
      </w:r>
    </w:p>
    <w:p>
      <w:pPr/>
      <w:r>
        <w:rPr>
          <w:lang w:val="fr_FR" w:bidi="fr_FR"/>
        </w:rPr>
      </w:r>
      <w:r>
        <w:rPr>
          <w:lang w:val="fr_FR" w:bidi="fr_FR"/>
        </w:rPr>
        <w:t xml:space="preserve">Nous sommes maintenant dimanche, c'est-à-dire le premier jour de la semaine, juste avant le lever du soleil. Marie-Madeleine et l'autre Marie, probablement la mère de Jacques et de Joseph, marchent vers la </w:t>
      </w:r>
      <w:r>
        <w:rPr>
          <w:b/>
          <w:lang w:val="fr_FR" w:bidi="fr_FR"/>
        </w:rPr>
        <w:t>tombe</w:t>
      </w:r>
      <w:r>
        <w:rPr>
          <w:lang w:val="fr_FR" w:bidi="fr_FR"/>
        </w:rPr>
        <w:t xml:space="preserve"> où Jésus a été enterré. Une tombe est des endroits où étaient posées les personnes mortes. La plupart des tombes se trouvaient au-dessus du sol, par opposition à une tombe qui était creusée dans le sol. Référez-vous au Glossaire principal pour une définition du mot </w:t>
      </w:r>
      <w:r>
        <w:rPr>
          <w:lang w:val="fr_FR" w:bidi="fr_FR"/>
        </w:rPr>
        <w:t>tombe</w:t>
      </w:r>
      <w:r>
        <w:rPr>
          <w:lang w:val="fr_FR" w:bidi="fr_FR"/>
        </w:rPr>
        <w:t>.</w:t>
      </w:r>
    </w:p>
    <w:p>
      <w:pPr/>
      <w:r>
        <w:rPr>
          <w:lang w:val="fr_FR" w:bidi="fr_FR"/>
        </w:rPr>
      </w:r>
      <w:r>
        <w:rPr>
          <w:lang w:val="fr_FR" w:bidi="fr_FR"/>
        </w:rPr>
        <w:t xml:space="preserve">Soudain, un </w:t>
      </w:r>
      <w:r>
        <w:rPr>
          <w:b/>
          <w:lang w:val="fr_FR" w:bidi="fr_FR"/>
        </w:rPr>
        <w:t>ange du Seigneur</w:t>
      </w:r>
      <w:r>
        <w:rPr>
          <w:lang w:val="fr_FR" w:bidi="fr_FR"/>
        </w:rPr>
        <w:t xml:space="preserve"> descend du ciel, causant un </w:t>
      </w:r>
      <w:r>
        <w:rPr>
          <w:b/>
          <w:lang w:val="fr_FR" w:bidi="fr_FR"/>
        </w:rPr>
        <w:t>tremblement</w:t>
      </w:r>
      <w:r>
        <w:rPr>
          <w:lang w:val="fr_FR" w:bidi="fr_FR"/>
        </w:rPr>
        <w:t xml:space="preserve"> de terre, roule la pierre devant la tombe de Jésus et s'assoit sur la pierre. Un ange est un messager céleste de la part de Dieu. Utilisez le même mot que vous avez utilisé pour ange auparavant. Référez-vous au glossaire principal pour une définition du mot </w:t>
      </w:r>
      <w:r>
        <w:rPr>
          <w:lang w:val="fr_FR" w:bidi="fr_FR"/>
        </w:rPr>
        <w:t>ange</w:t>
      </w:r>
      <w:r>
        <w:rPr>
          <w:lang w:val="fr_FR" w:bidi="fr_FR"/>
        </w:rPr>
        <w:t xml:space="preserve">. Un tremblement de terre est quand le sol commence à trembler et à rouler. Des tremblements de terre se produisent encore aujourd'hui. Lors d'un tremblement de terre, les bâtiments tombent et les rochers se brisent. Les gardes ont si peur qu'ils tombent au sol comme des hommes morts. </w:t>
      </w:r>
    </w:p>
    <w:p>
      <w:pPr/>
      <w:r>
        <w:rPr>
          <w:lang w:val="fr_FR" w:bidi="fr_FR"/>
        </w:rPr>
      </w:r>
      <w:r>
        <w:rPr>
          <w:lang w:val="fr_FR" w:bidi="fr_FR"/>
        </w:rPr>
        <w:t xml:space="preserve">Rappelez-vous que l'ange dit aux femmes : « Ne soyez pas alarmées, c'est-à-dire n'ayez pas peur. Vous cherchez Jésus qui avait été </w:t>
      </w:r>
      <w:r>
        <w:rPr>
          <w:b/>
          <w:lang w:val="fr_FR" w:bidi="fr_FR"/>
        </w:rPr>
        <w:t>crucifié</w:t>
      </w:r>
      <w:r>
        <w:rPr>
          <w:lang w:val="fr_FR" w:bidi="fr_FR"/>
        </w:rPr>
        <w:t xml:space="preserve">. » Être crucifié, c'est mourir d'une mort terrible en étant cloué sur deux morceaux de bois sous la forme d'une croix. Utilisez le même mot que vous avez utilisé pour crucifier qu'auparavant. Consultez le Glossaire principal pour une définition du mot </w:t>
      </w:r>
      <w:r>
        <w:rPr>
          <w:lang w:val="fr_FR" w:bidi="fr_FR"/>
        </w:rPr>
        <w:t>crucifier</w:t>
      </w:r>
      <w:r>
        <w:rPr>
          <w:lang w:val="fr_FR" w:bidi="fr_FR"/>
        </w:rPr>
        <w:t>.</w:t>
      </w:r>
    </w:p>
    <w:p>
      <w:pPr/>
      <w:r>
        <w:rPr>
          <w:lang w:val="fr_FR" w:bidi="fr_FR"/>
        </w:rPr>
      </w:r>
      <w:r>
        <w:rPr>
          <w:lang w:val="fr_FR" w:bidi="fr_FR"/>
        </w:rPr>
        <w:t xml:space="preserve">L'ange dit ensuite : « Il n'est pas ici. Il est ressuscité », ou « Dieu l'a ressuscité d'entre les morts ! » Puis l'ange dit aux femmes de dire aux </w:t>
      </w:r>
      <w:r>
        <w:rPr>
          <w:b/>
          <w:lang w:val="fr_FR" w:bidi="fr_FR"/>
        </w:rPr>
        <w:t>disciples</w:t>
      </w:r>
      <w:r>
        <w:rPr>
          <w:lang w:val="fr_FR" w:bidi="fr_FR"/>
        </w:rPr>
        <w:t xml:space="preserve"> : « Il va devant vous dans la région de la </w:t>
      </w:r>
      <w:r>
        <w:rPr>
          <w:b/>
          <w:lang w:val="fr_FR" w:bidi="fr_FR"/>
        </w:rPr>
        <w:t>Galilée</w:t>
      </w:r>
      <w:r>
        <w:rPr>
          <w:lang w:val="fr_FR" w:bidi="fr_FR"/>
        </w:rPr>
        <w:t xml:space="preserve">. C'est là que vous le verrez, comme il vous l'a dit auparavant. » Les disciples sont les suiveurs les plus proches de Jésus. Utilisez le même mot que celui que vous avez déjà utilisé pour disciples. Référez vous au glossaire principal pour la définition de </w:t>
      </w:r>
      <w:r>
        <w:rPr>
          <w:lang w:val="fr_FR" w:bidi="fr_FR"/>
        </w:rPr>
        <w:t>disciples</w:t>
      </w:r>
      <w:r>
        <w:rPr>
          <w:lang w:val="fr_FR" w:bidi="fr_FR"/>
        </w:rPr>
        <w:t xml:space="preserve">. La Galilée est la région autour de la mer de Galilée où Jésus a exercé la plupart de son ministère. Utilisez le même mot que celui que vous avez déjà utilisé pour la Galilée. Référez-vous au glossaire principal pour plus d'informations sur la </w:t>
      </w:r>
      <w:r>
        <w:rPr>
          <w:lang w:val="fr_FR" w:bidi="fr_FR"/>
        </w:rPr>
        <w:t>Galilée</w:t>
      </w:r>
      <w:r>
        <w:rPr>
          <w:lang w:val="fr_FR" w:bidi="fr_FR"/>
        </w:rPr>
        <w:t>.</w:t>
      </w:r>
    </w:p>
    <w:p>
      <w:pPr/>
      <w:r>
        <w:rPr>
          <w:lang w:val="fr_FR" w:bidi="fr_FR"/>
        </w:rPr>
      </w:r>
      <w:r>
        <w:rPr>
          <w:lang w:val="fr_FR" w:bidi="fr_FR"/>
        </w:rPr>
        <w:t xml:space="preserve">Les femmes quittent la tombe. Elles ont peur et sont joyeuses. En chemin, Jésus les salue avec un terme de salutation normal. Utilisez une forme normale et polie de salutation dans votre langue. Les femmes agrippent les pieds de Jésus et </w:t>
      </w:r>
      <w:r>
        <w:rPr>
          <w:b/>
          <w:lang w:val="fr_FR" w:bidi="fr_FR"/>
        </w:rPr>
        <w:t>adorent</w:t>
      </w:r>
      <w:r>
        <w:rPr>
          <w:lang w:val="fr_FR" w:bidi="fr_FR"/>
        </w:rPr>
        <w:t xml:space="preserve"> Jésus. Adorer, c'est donner tout son cœur dans la louange envers quelque chose ou à quelqu'un. Consultez le Glossaire principal pour une définition de </w:t>
      </w:r>
      <w:r>
        <w:rPr>
          <w:lang w:val="fr_FR" w:bidi="fr_FR"/>
        </w:rPr>
        <w:t>l'adoration</w:t>
      </w:r>
      <w:r>
        <w:rPr>
          <w:lang w:val="fr_FR" w:bidi="fr_FR"/>
        </w:rPr>
        <w:t>.</w:t>
      </w:r>
    </w:p>
    <w:p>
      <w:pPr/>
      <w:r>
        <w:rPr>
          <w:lang w:val="fr_FR" w:bidi="fr_FR"/>
        </w:rPr>
      </w:r>
      <w:r>
        <w:rPr>
          <w:lang w:val="fr_FR" w:bidi="fr_FR"/>
        </w:rPr>
        <w:t>Jésus appelle aussi ses disciples « frères ». Ils ne sont pas les frères réels de Jésus, mais c'est un terme d'affection qui peut signifier des amis proches ou des personnes que l'on aime comme des frères.</w:t>
      </w:r>
    </w:p>
    <w:p>
      <w:pPr/>
      <w:r>
        <w:rPr>
          <w:lang w:val="fr_FR" w:bidi="fr_FR"/>
        </w:rPr>
      </w:r>
      <w:r>
        <w:rPr>
          <w:lang w:val="fr_FR" w:bidi="fr_FR"/>
        </w:rPr>
        <w:t xml:space="preserve">Alors que les femmes vont le dire aux disciples, les gardes se rendent vers les principaux sacrificateurs pour leur dire ce qui s'est passé. Les </w:t>
      </w:r>
      <w:r>
        <w:rPr>
          <w:b/>
          <w:lang w:val="fr_FR" w:bidi="fr_FR"/>
        </w:rPr>
        <w:t>principaux sacrificateurs</w:t>
      </w:r>
      <w:r>
        <w:rPr>
          <w:lang w:val="fr_FR" w:bidi="fr_FR"/>
        </w:rPr>
        <w:t xml:space="preserve"> et les </w:t>
      </w:r>
      <w:r>
        <w:rPr>
          <w:b/>
          <w:lang w:val="fr_FR" w:bidi="fr_FR"/>
        </w:rPr>
        <w:t>anciens</w:t>
      </w:r>
      <w:r>
        <w:rPr>
          <w:lang w:val="fr_FR" w:bidi="fr_FR"/>
        </w:rPr>
        <w:t xml:space="preserve"> décident de donner beaucoup d'argent aux gardes pour mentir à propos de ce qui s'est passé. Les principaux sacrificateurs et les anciens sont les principaux chefs religieux juifs. Utilisez les mêmes mots que vous avez utilisés pour principaux sacrificateurs et anciens auparavant. Référez-vous au Glossaire principal pour une définition des mots </w:t>
      </w:r>
      <w:r>
        <w:rPr>
          <w:lang w:val="fr_FR" w:bidi="fr_FR"/>
        </w:rPr>
        <w:t>principaux sacrificateurs</w:t>
      </w:r>
      <w:r>
        <w:rPr>
          <w:lang w:val="fr_FR" w:bidi="fr_FR"/>
        </w:rPr>
        <w:t xml:space="preserve"> et </w:t>
      </w:r>
      <w:r>
        <w:rPr>
          <w:lang w:val="fr_FR" w:bidi="fr_FR"/>
        </w:rPr>
        <w:t>ancien</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Matthieu 28:16–20</w:t>
      </w:r>
      <w:r>
        <w:rPr>
          <w:lang w:val="fr_FR" w:bidi="fr_FR"/>
        </w:rPr>
      </w:r>
    </w:p>
    <w:p>
      <w:pPr>
        <w:pStyle w:val="Heading3"/>
      </w:pPr>
      <w:r>
        <w:rPr>
          <w:lang w:val="fr_FR" w:bidi="fr_FR"/>
        </w:rPr>
        <w:t>Écouter et Cœur</w:t>
      </w:r>
    </w:p>
    <w:p>
      <w:pPr/>
      <w:r>
        <w:rPr>
          <w:lang w:val="fr_FR" w:bidi="fr_FR"/>
        </w:rPr>
      </w:r>
      <w:r>
        <w:rPr>
          <w:lang w:val="fr_FR" w:bidi="fr_FR"/>
        </w:rPr>
        <w:t>Écoutez Matthieu 28.16–20. Laissez la parole de Dieu entrer dans vos cœurs. Écoutez ce texte trois fois. Si c'est possible, écoutez-le dans trois versions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Jésus vient de ressusciter à la vie après sa mort. Jésus donne pour instruction aux deux Marie de dire aux disciples de rencontrer Jésus en Galilée. Les disciples se sont vraisemblablement réunis après s'être séparés quand Jésus a été arrêté dans le jardin de Gethsémané.</w:t>
      </w:r>
    </w:p>
    <w:p>
      <w:pPr/>
      <w:r>
        <w:rPr>
          <w:lang w:val="fr_FR" w:bidi="fr_FR"/>
        </w:rPr>
      </w:r>
      <w:r>
        <w:rPr>
          <w:lang w:val="fr_FR" w:bidi="fr_FR"/>
        </w:rPr>
        <w:t>Les onze disciples quittent Jérusalem pour aller en Galilée pour rencontrer Jésus. Rappelez-vous que Judas s'est tué lui-même, et qu'il ne reste donc que les onze disciples les plus proches de Jésus. Ils vont tous ensemble en Galilée, vers la montagne où Jésus leur a dit d'aller. Il n'y a pas d'indication de la montagne spécifique où ils devaient rencontrer Jésus. Les disciples s'attendent probablement à ce que Jésus les trouve. Dans la culture juive, Dieu révélait souvent des choses le concernant sur des montagnes.</w:t>
      </w:r>
    </w:p>
    <w:p>
      <w:pPr/>
      <w:r>
        <w:rPr>
          <w:lang w:val="fr_FR" w:bidi="fr_FR"/>
        </w:rPr>
      </w:r>
      <w:r>
        <w:rPr>
          <w:lang w:val="fr_FR" w:bidi="fr_FR"/>
        </w:rPr>
        <w:t>Arrêtez-vous et regardez la carte de Jérusalem à la Galilée. Regardez la photo des collines autour de la Galilée. Discutez des lieux dans votre culture où les gens pensent que Dieu révèle des informations.</w:t>
      </w:r>
    </w:p>
    <w:p>
      <w:pPr/>
      <w:r>
        <w:rPr>
          <w:lang w:val="fr_FR" w:bidi="fr_FR"/>
        </w:rPr>
      </w:r>
      <w:r>
        <w:rPr>
          <w:lang w:val="fr_FR" w:bidi="fr_FR"/>
        </w:rPr>
        <w:t xml:space="preserve">La marche de Jérusalem à Capernaüm faisait environ 160 km. Les disciples auraient marché environ quatre à sept jours pour revenir en Galilée. Ils avaient beaucoup de temps pour penser au fait que Jésus était vivant et à ce que cela signifierait pour eux. </w:t>
      </w:r>
    </w:p>
    <w:p>
      <w:pPr/>
      <w:r>
        <w:rPr>
          <w:lang w:val="fr_FR" w:bidi="fr_FR"/>
        </w:rPr>
      </w:r>
      <w:r>
        <w:rPr>
          <w:lang w:val="fr_FR" w:bidi="fr_FR"/>
        </w:rPr>
        <w:t>Quand Jésus leur est apparu, les disciples ont adoré Jésus. Cela signifie que les disciples se sont prosternés le visage vers le sol avec révérence et soumission.</w:t>
      </w:r>
    </w:p>
    <w:p>
      <w:pPr/>
      <w:r>
        <w:rPr>
          <w:lang w:val="fr_FR" w:bidi="fr_FR"/>
        </w:rPr>
      </w:r>
      <w:r>
        <w:rPr>
          <w:lang w:val="fr_FR" w:bidi="fr_FR"/>
        </w:rPr>
        <w:t>Arrêtez-vous et discutez de la question suivante : comment votre culture montre-t-elle de la révérence ou de l'adoration pour les autres ?</w:t>
      </w:r>
    </w:p>
    <w:p>
      <w:pPr/>
      <w:r>
        <w:rPr>
          <w:lang w:val="fr_FR" w:bidi="fr_FR"/>
        </w:rPr>
      </w:r>
      <w:r>
        <w:rPr>
          <w:lang w:val="fr_FR" w:bidi="fr_FR"/>
        </w:rPr>
        <w:t>Matthieu nous dit que quand ils ont vu Jésus, ils l'ont adoré, mais certains d'entre eux ont douté. Cependant, la plupart des spécialistes croient que c'est tous les onze disciples qui ont un doute dans leur cœur. Le doute dans cette phrase n'est pas de l'incrédulité, mais c'est de l'hésitation ou de l'indécision. Les disciples croient clairement que c'est Jésus qui se trouve devant eux, puisqu'ils se prosternent et l'adorent. La dernière fois que les disciples ont vu Jésus, ils ont abandonné Jésus quand il a été arrêté. Certains spécialistes croient que l'hésitation dans leurs cœurs est peut-être due au fait qu'ils ne savaient pas comment agir autour de Jésus. Ils avaient abandonné Jésus quand il est mort. Il est maintenant vivant et a prouvé qu'il est tout-puissant. Ils pensent peut-être : « Comment devrions-nous agir autour de Jésus ? » Cependant, d'autres exégètes croient que leurs cœurs ne comprennent peut-être pas complètement comment il était possible que Jésus se tienne devant eux. Quoi qu'il en soit, les disciples sont comme nous quand nous ne comprenons pas pleinement ou ne croyons pas en Jésus.</w:t>
      </w:r>
    </w:p>
    <w:p>
      <w:pPr/>
      <w:r>
        <w:rPr>
          <w:lang w:val="fr_FR" w:bidi="fr_FR"/>
        </w:rPr>
      </w:r>
      <w:r>
        <w:rPr>
          <w:lang w:val="fr_FR" w:bidi="fr_FR"/>
        </w:rPr>
        <w:t xml:space="preserve">Arrêtez-vous et discutez : racontez une histoire au sujet d'un moment où vous avez hésité à faire confiance à Jésus, ou où vous avez eu deux ressentis différents face à ce que Jésus demandait de vous. </w:t>
      </w:r>
    </w:p>
    <w:p>
      <w:pPr/>
      <w:r>
        <w:rPr>
          <w:lang w:val="fr_FR" w:bidi="fr_FR"/>
        </w:rPr>
      </w:r>
      <w:r>
        <w:rPr>
          <w:lang w:val="fr_FR" w:bidi="fr_FR"/>
        </w:rPr>
        <w:t xml:space="preserve">Jésus s'est approché des disciples comme une façon réconfortante de réétablir une relation avec eux. Jésus parle aux disciples. Jésus ne les réprimande pas durement pour l'avoir abandonné. Jésus dit aux disciples que Dieu, son Père dans les cieux, a donné à Jésus toute autorité non seulement sur la terre, mais maintenant aussi dans le ciel. Parce que Jésus détient cette autorité, Jésus envoie les onze disciples dans toutes les nations pour faire plus de disciples de Jésus. Jésus veut non seulement que les Juifs connaissent la bonne nouvelle qu'il offre, mais aussi toutes les personnes de toutes les nations. Les disciples ne doivent pas faire de discrimination entre Juif et non-Juif quand ils font des disciples. Jésus leur dit de faire des disciples, c'est-à-dire des suiveurs de Jésus qui obéissent aux choses que Jésus a enseignées. </w:t>
      </w:r>
    </w:p>
    <w:p>
      <w:pPr/>
      <w:r>
        <w:rPr>
          <w:lang w:val="fr_FR" w:bidi="fr_FR"/>
        </w:rPr>
      </w:r>
      <w:r>
        <w:rPr>
          <w:lang w:val="fr_FR" w:bidi="fr_FR"/>
        </w:rPr>
        <w:t>La première étape pour suivre Jésus semble être le baptême au nom, c'est-à-dire par l'autorité, de Dieu le Père, du Fils qui est Jésus et du Saint-Esprit. Notez que le baptême est fait par l'autorité d'un seul « nom », mais ensuite les trois noms de Dieu le Père, le Fils et le Saint-Esprit sont donnés. Cela nous montre que les trois personnes sont Dieu lui-même en tant que Dieu unique. Baptiser les gens, c’est‑à‑dire les laver dans l’eau, c'est montrer aux autres que ces personnes ont choisi de suivre Jésus.</w:t>
      </w:r>
    </w:p>
    <w:p>
      <w:pPr/>
      <w:r>
        <w:rPr>
          <w:lang w:val="fr_FR" w:bidi="fr_FR"/>
        </w:rPr>
      </w:r>
      <w:r>
        <w:rPr>
          <w:lang w:val="fr_FR" w:bidi="fr_FR"/>
        </w:rPr>
        <w:t>Si nous supposons que Matthieu enregistre cette information dans l'ordre, l'étape suivante après le baptême est d'enseigner aux nouveaux disciples à obéir à tout ce que Jésus leur ordonne. La plupart des spécialistes croient que Jésus dit aux disciples d'enseigner à tout le monde à obéir, et pas seulement à ceux qui ont été baptisés. Dans la culture de l'époque, être un disciple, c'est-à-dire un suiveur, d'un rabbi signifiait le suivre de si près que la poussière de leurs pieds vous couvrirait. Être un disciple signifiait entrer dans une relation profonde avec celui qu'ils suivaient et apprendre à être exactement comme eux. Ici, les disciples ne font pas des disciples d'eux-mêmes, mais introduisent les gens dans une relation profonde avec Jésus et leur enseignent comment suivre Jésus de près. Jésus lui-même promet d'être avec tous les disciples jusqu'à la toute fin de l'âge, c'est-à-dire jusqu'à la fin du monde. Jésus ne veut pas dire qu'il sera avec eux dans un corps physique, mais par son Esprit. C'est l'autorité de Jésus et sa présence qui donnent aux disciples la force d'aller et de faire plus de disciples.</w:t>
      </w:r>
    </w:p>
    <w:p>
      <w:pPr/>
      <w:r>
        <w:rPr>
          <w:lang w:val="fr_FR" w:bidi="fr_FR"/>
        </w:rPr>
      </w:r>
      <w:r>
        <w:rPr>
          <w:lang w:val="fr_FR" w:bidi="fr_FR"/>
        </w:rPr>
        <w:t>Arrêtez-vous et discutez : à qui dans votre vie enseignez-vous à être un disciple et à obéir aux choses que Jésus nous a enseignées ? Comment cela se passe-t-il ? Quelles difficultés avez-vous rencontrées ? Comment pouvez-vous vous encourager les uns les autres ? Qui sont les autres personnes dans votre vie qui ont besoin d'entendre les enseignements de Jésus ? Arrêtez-vous et priez pour ces personnes.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vous allez aider les membres du groupe à se représenter le passage. Vous allez aider les membres du groupe à définir les différentes parties, les personnages et le cadre du passage.</w:t>
      </w:r>
    </w:p>
    <w:p>
      <w:pPr/>
      <w:r>
        <w:rPr>
          <w:lang w:val="fr_FR" w:bidi="fr_FR"/>
        </w:rPr>
      </w:r>
      <w:r>
        <w:rPr>
          <w:lang w:val="fr_FR" w:bidi="fr_FR"/>
        </w:rPr>
        <w:t>Il y a deux parties dans ce passage.</w:t>
      </w:r>
    </w:p>
    <w:p>
      <w:pPr/>
      <w:r>
        <w:rPr>
          <w:lang w:val="fr_FR" w:bidi="fr_FR"/>
        </w:rPr>
      </w:r>
      <w:r>
        <w:rPr>
          <w:b/>
          <w:lang w:val="fr_FR" w:bidi="fr_FR"/>
        </w:rPr>
        <w:t>Première partie :</w:t>
      </w:r>
      <w:r>
        <w:rPr>
          <w:lang w:val="fr_FR" w:bidi="fr_FR"/>
        </w:rPr>
        <w:t xml:space="preserve"> les onze disciples marchent vers la Galilée vers le lieu où Jésus leur a dit d'aller. Ils voient Jésus et adorent Jésus. Les disciples ont une hésitation ou un doute dans leur cœur.</w:t>
      </w:r>
    </w:p>
    <w:p>
      <w:pPr/>
      <w:r>
        <w:rPr>
          <w:lang w:val="fr_FR" w:bidi="fr_FR"/>
        </w:rPr>
      </w:r>
      <w:r>
        <w:rPr>
          <w:b/>
          <w:lang w:val="fr_FR" w:bidi="fr_FR"/>
        </w:rPr>
        <w:t>Deuxième partie :</w:t>
      </w:r>
      <w:r>
        <w:rPr>
          <w:lang w:val="fr_FR" w:bidi="fr_FR"/>
        </w:rPr>
        <w:t xml:space="preserve"> Jésus déclare son autorité dans le ciel et sur la terre. Jésus dit ensuite aux disciples d'aller et de faire plus de disciples en les baptisant et en leur enseignant à obéir à tout ce que Jésus avait commandé.</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Onze disciples</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Au cours de cette partie, les membres du groupe vont créer un scénario en images, dessiner ou utiliser des objets qu'il est possible de déplacer (comme des pierres, des bâtons, des jouets pour enfants) pour visualiser le récit et les actions qu'il contient.</w:t>
      </w:r>
    </w:p>
    <w:p>
      <w:pPr/>
      <w:r>
        <w:rPr>
          <w:lang w:val="fr_FR" w:bidi="fr_FR"/>
        </w:rPr>
      </w:r>
      <w:r>
        <w:rPr>
          <w:lang w:val="fr_FR" w:bidi="fr_FR"/>
        </w:rPr>
        <w:t>Dans la première partie, les onze disciples marchent vers la Galilée. Rappelez-vous que ce voyage aurait pris entre quatre et sept jours. Jésus leur a dit d'aller vers les montagnes, bien qu'on ne nous dise pas laquelle. Le reste de la scène a donc lieu dans les montagnes de la Galilée.</w:t>
      </w:r>
    </w:p>
    <w:p>
      <w:pPr/>
      <w:r>
        <w:rPr>
          <w:lang w:val="fr_FR" w:bidi="fr_FR"/>
        </w:rPr>
      </w:r>
      <w:r>
        <w:rPr>
          <w:lang w:val="fr_FR" w:bidi="fr_FR"/>
        </w:rPr>
        <w:t>Quand les disciples voient Jésus, ils adorent Jésus en se prosternant ou en se couchant sur le sol devant Jésus. Cependant, certains ou tous les disciples doutent, c'est-à-dire ont des hésitations dans leur cœur parce qu'ils ne savaient pas comment se comporter autour de Jésus.</w:t>
      </w:r>
    </w:p>
    <w:p>
      <w:pPr/>
      <w:r>
        <w:rPr>
          <w:lang w:val="fr_FR" w:bidi="fr_FR"/>
        </w:rPr>
      </w:r>
      <w:r>
        <w:rPr>
          <w:lang w:val="fr_FR" w:bidi="fr_FR"/>
        </w:rPr>
        <w:t>Arrêtez-vous et discutez en tant qu'équipe : à quoi cela ressemble-t-il ? Jésus est-il apparu aux disciples, ou les a-t-il trouvés comme il a trouvé les deux Marie ? Jésus attendait-il les disciples dans un lieu spécifique où ils ont fini par arriver ? Comment traduirez-vous les deux sentiments exprimés ici, l'adoration et le doute ?</w:t>
      </w:r>
    </w:p>
    <w:p>
      <w:pPr/>
      <w:r>
        <w:rPr>
          <w:lang w:val="fr_FR" w:bidi="fr_FR"/>
        </w:rPr>
      </w:r>
      <w:r>
        <w:rPr>
          <w:lang w:val="fr_FR" w:bidi="fr_FR"/>
        </w:rPr>
        <w:t>Jésus vient vers les disciples de manière à les rassurer. Jésus parle ensuite aux disciples et leur dit que Jésus a maintenant toute autorité dans le ciel et sur la terre. Jésus dit ensuite aux disciples d'aller dans toutes les nations, ou dans tous les groupes de personnes, pour aider les autres à suivre Jésus en les baptisant et en leur enseignant tous les commandements que Jésus a donnés aux disciples. Jésus promet ensuite que sa présence sera avec eux jusqu'à la fin de l'âge, c'est-à-dire la fin du monde.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de plus dans la version la plus facile à comprendre.</w:t>
      </w:r>
    </w:p>
    <w:p>
      <w:pPr/>
      <w:r>
        <w:rPr>
          <w:lang w:val="fr_FR" w:bidi="fr_FR"/>
        </w:rPr>
      </w:r>
      <w:r>
        <w:rPr>
          <w:lang w:val="fr_FR" w:bidi="fr_FR"/>
        </w:rPr>
        <w:t>Au cours de cette étape, les membres de l'équipe vont représenter, c'est-à-dire jouer, le passage.</w:t>
      </w:r>
    </w:p>
    <w:p>
      <w:pPr/>
      <w:r>
        <w:rPr>
          <w:lang w:val="fr_FR" w:bidi="fr_FR"/>
        </w:rPr>
      </w:r>
      <w:r>
        <w:rPr>
          <w:lang w:val="fr_FR" w:bidi="fr_FR"/>
        </w:rPr>
        <w:t>Il y a deux parties dans ce passage.</w:t>
      </w:r>
    </w:p>
    <w:p>
      <w:pPr/>
      <w:r>
        <w:rPr>
          <w:lang w:val="fr_FR" w:bidi="fr_FR"/>
        </w:rPr>
      </w:r>
      <w:r>
        <w:rPr>
          <w:lang w:val="fr_FR" w:bidi="fr_FR"/>
        </w:rPr>
        <w:t>Ce récit inclut les personnages suivants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onze disciples</w:t>
      </w:r>
    </w:p>
    <w:p>
      <w:pPr/>
      <w:r>
        <w:rPr>
          <w:lang w:val="fr_FR" w:bidi="fr_FR"/>
        </w:rPr>
      </w:r>
      <w:r>
        <w:rPr>
          <w:lang w:val="fr_FR" w:bidi="fr_FR"/>
        </w:rPr>
        <w:t>L'équipe va représenter le passage deux fois. Ils devront le représenter dans la langue dans laquelle ils traduisent. Tout d'abord, l'équipe va représenter le passage une première fois sans s'arrêter. Ensuite, la deuxième fois que l'équipe représente le passage, vous allez vous arrêter à différents moments.</w:t>
      </w:r>
    </w:p>
    <w:p>
      <w:pPr/>
      <w:r>
        <w:rPr>
          <w:lang w:val="fr_FR" w:bidi="fr_FR"/>
        </w:rPr>
      </w:r>
      <w:r>
        <w:rPr>
          <w:lang w:val="fr_FR" w:bidi="fr_FR"/>
        </w:rPr>
        <w:t>La première fois que l'équipe représente le passage, faites attention au dialogue, au mouvement, à l'intrigue et à la chronologie du récit. Assurez-vous que les parties importantes ou difficiles de l'histoire ou du passage soient mises en scène et ne sont pas sautées. Aidez l'équipe à se rappeler des parties de l'histoire.</w:t>
      </w:r>
    </w:p>
    <w:p>
      <w:pPr/>
      <w:r>
        <w:rPr>
          <w:lang w:val="fr_FR" w:bidi="fr_FR"/>
        </w:rPr>
      </w:r>
      <w:r>
        <w:rPr>
          <w:lang w:val="fr_FR" w:bidi="fr_FR"/>
        </w:rPr>
        <w:t>La deuxième fois que vous représentez ce passage, arrêtez-vous à certains moments.</w:t>
      </w:r>
    </w:p>
    <w:p>
      <w:pPr/>
      <w:r>
        <w:rPr>
          <w:lang w:val="fr_FR" w:bidi="fr_FR"/>
        </w:rPr>
      </w:r>
      <w:r>
        <w:rPr>
          <w:lang w:val="fr_FR" w:bidi="fr_FR"/>
        </w:rPr>
        <w:t>Les disciples marchent de Jérusalem vers la Galilée.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Arrêtez-vous et regardez à nouveau la carte de Jérusalem à la Galilée. Demandez aux acteurs qui jouent les disciples ce qu'ils ressentent. Vous entendrez des choses comme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Quand les disciples voient Jésus, ils tombent au sol pour l'adorer, mais il y avait un doute dans leurs cœurs.</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 xml:space="preserve">Demandez à l'acteur qui joue Jésus ce qu'il ressent. </w:t>
      </w:r>
    </w:p>
    <w:p>
      <w:pPr>
        <w:pStyle w:val="ListBullet"/>
        <w:spacing w:line="240" w:lineRule="auto"/>
        <w:ind w:left="720"/>
      </w:pPr>
      <w:r>
        <w:rPr>
          <w:lang w:val="fr_FR" w:bidi="fr_FR"/>
        </w:rPr>
      </w:r>
      <w:r>
        <w:rPr>
          <w:lang w:val="fr_FR" w:bidi="fr_FR"/>
        </w:rPr>
        <w:t>Reprenez la représentation.</w:t>
      </w:r>
    </w:p>
    <w:p>
      <w:pPr/>
      <w:r>
        <w:rPr>
          <w:lang w:val="fr_FR" w:bidi="fr_FR"/>
        </w:rPr>
      </w:r>
      <w:r>
        <w:rPr>
          <w:lang w:val="fr_FR" w:bidi="fr_FR"/>
        </w:rPr>
        <w:t>Jésus vient vers les disciples et leur parle, en leur disant qu'il a maintenant autorité sur toutes choses dans le ciel et sur la terre. Puis Jésus dit aux disciples d'aller dans toutes les nations pour faire des disciples en baptisant les gens avec son autorité, ou au nom, de Dieu le Père, du Fils et du Saint-Esprit. Jésus dit aussi aux disciples d'enseigner aux gens à obéir à tout ce que Jésus leur a commandé. Jésus sera avec eux jusqu'à la fin de l'âge, c'est-à-dire la fin du monde.</w:t>
      </w:r>
    </w:p>
    <w:p>
      <w:pPr>
        <w:pStyle w:val="ListBullet"/>
        <w:spacing w:line="240" w:lineRule="auto"/>
        <w:ind w:left="720"/>
      </w:pPr>
      <w:r>
        <w:rPr>
          <w:lang w:val="fr_FR" w:bidi="fr_FR"/>
        </w:rPr>
      </w:r>
      <w:r>
        <w:rPr>
          <w:lang w:val="fr_FR" w:bidi="fr_FR"/>
        </w:rPr>
        <w:t xml:space="preserve">Arrêtez la représentation. </w:t>
      </w:r>
    </w:p>
    <w:p>
      <w:pPr>
        <w:pStyle w:val="ListBullet"/>
        <w:spacing w:line="240" w:lineRule="auto"/>
        <w:ind w:left="720"/>
      </w:pPr>
      <w:r>
        <w:rPr>
          <w:lang w:val="fr_FR" w:bidi="fr_FR"/>
        </w:rPr>
      </w:r>
      <w:r>
        <w:rPr>
          <w:lang w:val="fr_FR" w:bidi="fr_FR"/>
        </w:rPr>
        <w:t>Demandez aux acteurs qui jouent les disciples ce qu'ils ressentent maintenant. Vous entendrez des choses comme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onze </w:t>
      </w:r>
      <w:r>
        <w:rPr>
          <w:b/>
          <w:lang w:val="fr_FR" w:bidi="fr_FR"/>
        </w:rPr>
        <w:t>disciples</w:t>
      </w:r>
      <w:r>
        <w:rPr>
          <w:lang w:val="fr_FR" w:bidi="fr_FR"/>
        </w:rPr>
        <w:t xml:space="preserve"> se rendent vers la </w:t>
      </w:r>
      <w:r>
        <w:rPr>
          <w:b/>
          <w:lang w:val="fr_FR" w:bidi="fr_FR"/>
        </w:rPr>
        <w:t>Galilée</w:t>
      </w:r>
      <w:r>
        <w:rPr>
          <w:lang w:val="fr_FR" w:bidi="fr_FR"/>
        </w:rPr>
        <w:t xml:space="preserve"> depuis </w:t>
      </w:r>
      <w:r>
        <w:rPr>
          <w:b/>
          <w:lang w:val="fr_FR" w:bidi="fr_FR"/>
        </w:rPr>
        <w:t>Jérusalem</w:t>
      </w:r>
      <w:r>
        <w:rPr>
          <w:lang w:val="fr_FR" w:bidi="fr_FR"/>
        </w:rPr>
        <w:t xml:space="preserve"> pour rencontrer Jésus, qui est ressuscité d'entre les morts. Les disciples sont les suiveurs les plus proches de Jésus. Il ne manque que Judas, qui est mort, à ce groupe. Utilisez le même mot pour disciples que vous avez utilisé auparavant. Référez vous au glossaire principal pour la définition de </w:t>
      </w:r>
      <w:r>
        <w:rPr>
          <w:lang w:val="fr_FR" w:bidi="fr_FR"/>
        </w:rPr>
        <w:t>disciples</w:t>
      </w:r>
      <w:r>
        <w:rPr>
          <w:lang w:val="fr_FR" w:bidi="fr_FR"/>
        </w:rPr>
        <w:t xml:space="preserve">. La Galilée est une région dans le nord d'Israël où Jésus a exercé la plupart de son ministère pendant qu'il était vivant. Jérusalem était la ville qui était le centre religieux pour les Juifs. Utilisez les mêmes mots que vous avez utilisés auparavant pour Galilée et Jérusalem. Voir le Glossaire principal pour plus d'informations sur la </w:t>
      </w:r>
      <w:r>
        <w:rPr>
          <w:lang w:val="fr_FR" w:bidi="fr_FR"/>
        </w:rPr>
        <w:t>Galilée</w:t>
      </w:r>
      <w:r>
        <w:rPr>
          <w:lang w:val="fr_FR" w:bidi="fr_FR"/>
        </w:rPr>
        <w:t xml:space="preserve"> et </w:t>
      </w:r>
      <w:r>
        <w:rPr>
          <w:lang w:val="fr_FR" w:bidi="fr_FR"/>
        </w:rPr>
        <w:t>Jérusalem</w:t>
      </w:r>
      <w:r>
        <w:rPr>
          <w:lang w:val="fr_FR" w:bidi="fr_FR"/>
        </w:rPr>
        <w:t>.</w:t>
      </w:r>
    </w:p>
    <w:p>
      <w:pPr/>
      <w:r>
        <w:rPr>
          <w:lang w:val="fr_FR" w:bidi="fr_FR"/>
        </w:rPr>
      </w:r>
      <w:r>
        <w:rPr>
          <w:lang w:val="fr_FR" w:bidi="fr_FR"/>
        </w:rPr>
        <w:t xml:space="preserve">Quand les disciples voient Jésus, ils </w:t>
      </w:r>
      <w:r>
        <w:rPr>
          <w:b/>
          <w:lang w:val="fr_FR" w:bidi="fr_FR"/>
        </w:rPr>
        <w:t>adorent</w:t>
      </w:r>
      <w:r>
        <w:rPr>
          <w:lang w:val="fr_FR" w:bidi="fr_FR"/>
        </w:rPr>
        <w:t xml:space="preserve"> Jésus, bien qu'ils aient des </w:t>
      </w:r>
      <w:r>
        <w:rPr>
          <w:b/>
          <w:lang w:val="fr_FR" w:bidi="fr_FR"/>
        </w:rPr>
        <w:t>doutes</w:t>
      </w:r>
      <w:r>
        <w:rPr>
          <w:lang w:val="fr_FR" w:bidi="fr_FR"/>
        </w:rPr>
        <w:t xml:space="preserve"> dans leur cœur. Adorer, c'est montrer de l'honneur et de la révérence à quelqu'un ou à quelque chose. Dans ce cas présent, ce mot signifie se prosterner devant quelqu'un en soumission. Consultez le Glossaire principal pour une définition de </w:t>
      </w:r>
      <w:r>
        <w:rPr>
          <w:lang w:val="fr_FR" w:bidi="fr_FR"/>
        </w:rPr>
        <w:t>l'adoration</w:t>
      </w:r>
      <w:r>
        <w:rPr>
          <w:lang w:val="fr_FR" w:bidi="fr_FR"/>
        </w:rPr>
        <w:t>. Le doute dans ce cas présent, c'est avoir une hésitation ou un manque de croyance ou de compréhension.</w:t>
      </w:r>
    </w:p>
    <w:p>
      <w:pPr/>
      <w:r>
        <w:rPr>
          <w:lang w:val="fr_FR" w:bidi="fr_FR"/>
        </w:rPr>
      </w:r>
      <w:r>
        <w:rPr>
          <w:lang w:val="fr_FR" w:bidi="fr_FR"/>
        </w:rPr>
        <w:t xml:space="preserve">Jésus vient vers les disciples et leur parle en disant que toute </w:t>
      </w:r>
      <w:r>
        <w:rPr>
          <w:b/>
          <w:lang w:val="fr_FR" w:bidi="fr_FR"/>
        </w:rPr>
        <w:t>autorité</w:t>
      </w:r>
      <w:r>
        <w:rPr>
          <w:lang w:val="fr_FR" w:bidi="fr_FR"/>
        </w:rPr>
        <w:t xml:space="preserve"> dans le </w:t>
      </w:r>
      <w:r>
        <w:rPr>
          <w:b/>
          <w:lang w:val="fr_FR" w:bidi="fr_FR"/>
        </w:rPr>
        <w:t>ciel</w:t>
      </w:r>
      <w:r>
        <w:rPr>
          <w:lang w:val="fr_FR" w:bidi="fr_FR"/>
        </w:rPr>
        <w:t xml:space="preserve"> et sur la terre a été donnée à Jésus. À cause de cela, Jésus leur dit d'aller dans le monde entier, ou dans toutes les </w:t>
      </w:r>
      <w:r>
        <w:rPr>
          <w:b/>
          <w:lang w:val="fr_FR" w:bidi="fr_FR"/>
        </w:rPr>
        <w:t>nations</w:t>
      </w:r>
      <w:r>
        <w:rPr>
          <w:lang w:val="fr_FR" w:bidi="fr_FR"/>
        </w:rPr>
        <w:t xml:space="preserve">, pour faire des disciples qui suivent Jésus. L'autorité est le rôle ou le contrôle surnaturel de Dieu sur toutes choses. Consultez le Glossaire principal pour une définition des mots </w:t>
      </w:r>
      <w:r>
        <w:rPr>
          <w:lang w:val="fr_FR" w:bidi="fr_FR"/>
        </w:rPr>
        <w:t>autorité</w:t>
      </w:r>
      <w:r>
        <w:rPr>
          <w:lang w:val="fr_FR" w:bidi="fr_FR"/>
        </w:rPr>
        <w:t xml:space="preserve"> et </w:t>
      </w:r>
      <w:r>
        <w:rPr>
          <w:lang w:val="fr_FR" w:bidi="fr_FR"/>
        </w:rPr>
        <w:t>ciel</w:t>
      </w:r>
      <w:r>
        <w:rPr>
          <w:lang w:val="fr_FR" w:bidi="fr_FR"/>
        </w:rPr>
        <w:t xml:space="preserve">. Les nations signifie toutes les tribus ou les groupes ethniques. Référez-vous au glossaire principal pour une définition de </w:t>
      </w:r>
      <w:r>
        <w:rPr>
          <w:lang w:val="fr_FR" w:bidi="fr_FR"/>
        </w:rPr>
        <w:t>nation</w:t>
      </w:r>
      <w:r>
        <w:rPr>
          <w:lang w:val="fr_FR" w:bidi="fr_FR"/>
        </w:rPr>
        <w:t>.</w:t>
      </w:r>
    </w:p>
    <w:p>
      <w:pPr/>
      <w:r>
        <w:rPr>
          <w:lang w:val="fr_FR" w:bidi="fr_FR"/>
        </w:rPr>
      </w:r>
      <w:r>
        <w:rPr>
          <w:lang w:val="fr_FR" w:bidi="fr_FR"/>
        </w:rPr>
        <w:t xml:space="preserve">Il dit à ses disciples de faire des disciples en les </w:t>
      </w:r>
      <w:r>
        <w:rPr>
          <w:b/>
          <w:lang w:val="fr_FR" w:bidi="fr_FR"/>
        </w:rPr>
        <w:t>baptisant</w:t>
      </w:r>
      <w:r>
        <w:rPr>
          <w:lang w:val="fr_FR" w:bidi="fr_FR"/>
        </w:rPr>
        <w:t xml:space="preserve"> au nom, ou avec l'autorité, du </w:t>
      </w:r>
      <w:r>
        <w:rPr>
          <w:b/>
          <w:lang w:val="fr_FR" w:bidi="fr_FR"/>
        </w:rPr>
        <w:t>Père, du Fils et du Saint-Esprit</w:t>
      </w:r>
      <w:r>
        <w:rPr>
          <w:lang w:val="fr_FR" w:bidi="fr_FR"/>
        </w:rPr>
        <w:t xml:space="preserve">. Il dit aussi aux disciples de leur enseigner à </w:t>
      </w:r>
      <w:r>
        <w:rPr>
          <w:b/>
          <w:lang w:val="fr_FR" w:bidi="fr_FR"/>
        </w:rPr>
        <w:t>obéir</w:t>
      </w:r>
      <w:r>
        <w:rPr>
          <w:lang w:val="fr_FR" w:bidi="fr_FR"/>
        </w:rPr>
        <w:t xml:space="preserve"> à tout ce que Jésus a commandé. Baptiser, c'est mettre quelqu'un dans l'eau, ou le laver spirituellement, comme symbole de la mort à soi-même et de la vie pour suivre le Christ. Référez-vous au glossaire principal pour une définition du </w:t>
      </w:r>
      <w:r>
        <w:rPr>
          <w:lang w:val="fr_FR" w:bidi="fr_FR"/>
        </w:rPr>
        <w:t>baptême</w:t>
      </w:r>
      <w:r>
        <w:rPr>
          <w:lang w:val="fr_FR" w:bidi="fr_FR"/>
        </w:rPr>
        <w:t xml:space="preserve">. Le Père, le Fils et le Saint-Esprit sont les trois personnes du Dieu trinitaire. Consultez le Glossaire principal pour une définition du </w:t>
      </w:r>
      <w:r>
        <w:rPr>
          <w:lang w:val="fr_FR" w:bidi="fr_FR"/>
        </w:rPr>
        <w:t>Saint-Esprit</w:t>
      </w:r>
      <w:r>
        <w:rPr>
          <w:lang w:val="fr_FR" w:bidi="fr_FR"/>
        </w:rPr>
        <w:t>. Obéir, c'est continuer ou persévérer dans le fait de faire les choses que quelqu'un vous dit de faire.</w:t>
      </w:r>
    </w:p>
    <w:p>
      <w:pPr/>
      <w:r>
        <w:rPr>
          <w:lang w:val="fr_FR" w:bidi="fr_FR"/>
        </w:rPr>
      </w:r>
      <w:r>
        <w:rPr>
          <w:lang w:val="fr_FR" w:bidi="fr_FR"/>
        </w:rPr>
        <w:t>Jésus dit ensuite aux disciples qu'il sera avec eux jusqu'à la fin de l'âge, c'est-à-dire jusqu'à la fin du monde.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