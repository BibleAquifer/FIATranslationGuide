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EPH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Éphésiens 1:1–6</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1.1–6. Laissez entrer la parole de Dieu dans vos cœurs.</w:t>
      </w:r>
    </w:p>
    <w:p>
      <w:pPr/>
      <w:r>
        <w:rPr>
          <w:lang w:val="fr_FR" w:bidi="fr_FR"/>
        </w:rPr>
      </w:r>
      <w:r>
        <w:rPr>
          <w:lang w:val="fr_FR" w:bidi="fr_FR"/>
        </w:rPr>
        <w:t>Écoutez l'enregistrement de Éphésiens 1.1–6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1.1–6 dans la traduction la plus facile à comprendre.</w:t>
      </w:r>
    </w:p>
    <w:p>
      <w:pPr/>
      <w:r>
        <w:rPr>
          <w:lang w:val="fr_FR" w:bidi="fr_FR"/>
        </w:rPr>
      </w:r>
      <w:r>
        <w:rPr>
          <w:lang w:val="fr_FR" w:bidi="fr_FR"/>
        </w:rPr>
        <w:t>Paul écrit une lettre à l'Église à Éphèse. La plupart des lettres de Paul aux Églises commencent avec des salutations similaires. Quand Paul salue le peuple, il se présente lui-même. Paul dit ensuite à qui la lettre est adressée. Paul bénit ensuite le peuple.</w:t>
      </w:r>
    </w:p>
    <w:p>
      <w:pPr/>
      <w:r>
        <w:rPr>
          <w:lang w:val="fr_FR" w:bidi="fr_FR"/>
        </w:rPr>
      </w:r>
      <w:r>
        <w:rPr>
          <w:lang w:val="fr_FR" w:bidi="fr_FR"/>
        </w:rPr>
        <w:t xml:space="preserve">Arrêtez-vous ici et regardez une carte de </w:t>
      </w:r>
      <w:r>
        <w:rPr>
          <w:b/>
          <w:lang w:val="fr_FR" w:bidi="fr_FR"/>
        </w:rPr>
        <w:t>l'Asie mineure</w:t>
      </w:r>
      <w:r>
        <w:rPr>
          <w:lang w:val="fr_FR" w:bidi="fr_FR"/>
        </w:rPr>
        <w:t xml:space="preserve"> avec </w:t>
      </w:r>
      <w:r>
        <w:rPr>
          <w:b/>
          <w:lang w:val="fr_FR" w:bidi="fr_FR"/>
        </w:rPr>
        <w:t>Éphèse</w:t>
      </w:r>
      <w:r>
        <w:rPr>
          <w:lang w:val="fr_FR" w:bidi="fr_FR"/>
        </w:rPr>
        <w:t xml:space="preserve"> marqué dessus. Notez les villes et les lieux à proximité. Arrêtez l'enregistrement ici.</w:t>
      </w:r>
    </w:p>
    <w:p>
      <w:pPr/>
      <w:r>
        <w:rPr>
          <w:lang w:val="fr_FR" w:bidi="fr_FR"/>
        </w:rPr>
      </w:r>
      <w:r>
        <w:rPr>
          <w:lang w:val="fr_FR" w:bidi="fr_FR"/>
        </w:rPr>
        <w:t>Paul a sans doute écrit cette lettre aux disciples de Jésus qui vivaient en Asie Mineure. L'Asie mineure est la région du pays de la Turquie aujourd'hui. Certains des disciples de Jésus en Asie mineure étaient des personnes juives qui avaient décidé de suivre Jésus. Les autres disciples de Jésus étaient des Gentils. Cela signifie qu'ils n'étaient pas juifs. Ces personnes n'avaient été disciples de Jésus que pendant quelques années. Le but de la lettre semble être d'enseigner aux nouveaux croyants comment bien suivre Jésus-Christ. La plupart des traductions disent que la lettre est adressée à l'Église à Éphèse. Cependant, la plupart des traducteurs sont aussi d'accord que Paul n'identifie probablement pas Éphèse spécifiquement. Les exégètes croient que Paul voulait que les messagers lisent ou prêchent la lettre à plusieurs Églises différentes en Asie Mineure. La personne qui lisait la lettre à chaque Église mettrait le nom de l'Église au début, là où se trouve le nom "Éphésiens".</w:t>
      </w:r>
    </w:p>
    <w:p>
      <w:pPr/>
      <w:r>
        <w:rPr>
          <w:lang w:val="fr_FR" w:bidi="fr_FR"/>
        </w:rPr>
      </w:r>
      <w:r>
        <w:rPr>
          <w:lang w:val="fr_FR" w:bidi="fr_FR"/>
        </w:rPr>
        <w:t>Paul avait déjà passé trois ans à Éphèse. Pendant cette période, Paul a enseigné beaucoup de personnes au sujet de Jésus et de ce que cela signifie d'être un disciple de Jésus. Quand Paul restait dans une ville comme Éphèse pendant une période de temps, Paul enseignait aussi ceux des villages et des villes environnants. Les gens de ces villes sont venus à Éphèse pour écouter Paul enseigner, puis ont repris l'enseignement dans leurs Églises. Les disciples de Jésus dans ces Églises se réunissaient généralement dans les maisons. Les gens dans toute la province d'Asie Mineure entendent parler de Jésus et de comment devenir un disciple de Jésus. Un certain temps après que Paul ait quitté Éphèse, le gouvernement romain a arrêté Paul. Paul était à Rome comme prisonnier quand Paul a écrit cette lettre.</w:t>
      </w:r>
    </w:p>
    <w:p>
      <w:pPr/>
      <w:r>
        <w:rPr>
          <w:lang w:val="fr_FR" w:bidi="fr_FR"/>
        </w:rPr>
      </w:r>
      <w:r>
        <w:rPr>
          <w:lang w:val="fr_FR" w:bidi="fr_FR"/>
        </w:rPr>
        <w:t xml:space="preserve">Arrêtez-vous ici et regardez de nouveau la carte qui montre de nouveau </w:t>
      </w:r>
      <w:r>
        <w:rPr>
          <w:b/>
          <w:lang w:val="fr_FR" w:bidi="fr_FR"/>
        </w:rPr>
        <w:t>Éphèse et les villes environnantes</w:t>
      </w:r>
      <w:r>
        <w:rPr>
          <w:lang w:val="fr_FR" w:bidi="fr_FR"/>
        </w:rPr>
        <w:t>. Notez Rome sur la carte et la distance entre Rome et Éphèse. Arrêtez l'enregistrement ici.</w:t>
      </w:r>
    </w:p>
    <w:p>
      <w:pPr/>
      <w:r>
        <w:rPr>
          <w:lang w:val="fr_FR" w:bidi="fr_FR"/>
        </w:rPr>
      </w:r>
      <w:r>
        <w:rPr>
          <w:lang w:val="fr_FR" w:bidi="fr_FR"/>
        </w:rPr>
        <w:t>Paul commence la lettre en s'identifiant lui-même comme l'auteur et comme apôtre. Comme vous vous en souvenez peut-être du livre des Actes, Paul est un apôtre. Les gens ont commencé à utiliser le titre d'apôtre pour désigner les douze disciples après que Jésus soit ressuscité d'entre les morts. Un apôtre est une personne que Jésus a nommée et envoyée pour dire aux autres le message de la bonne nouvelle. Paul a rencontré Jésus dans une vision et est devenu un disciple de Jésus. Jésus a nommé Paul pour être l'un des apôtres. Paul a immédiatement commencé à parler de Jésus aux autres. Paul a finalement fait de longs voyages avec les autres pour rendre visite à beaucoup de villes autour de la mer Méditerranée. Paul a commencé des Églises dans beaucoup de villes, puis écrit plus tard aux croyants dans ces Églises pour les encourager à continuer de bien suivre Jésus et à garder fortes leurs Églises. Les Églises transmettraient les lettres aux autres Églises qui lisaient aussi le message de Paul.</w:t>
      </w:r>
    </w:p>
    <w:p>
      <w:pPr/>
      <w:r>
        <w:rPr>
          <w:lang w:val="fr_FR" w:bidi="fr_FR"/>
        </w:rPr>
      </w:r>
      <w:r>
        <w:rPr>
          <w:lang w:val="fr_FR" w:bidi="fr_FR"/>
        </w:rPr>
        <w:t>Paul dit que cette lettre est adressée aux saints, c'est-à-dire au peuple saint, qui se trouvent à Éphèse. Dieu a choisi et mis à part son peuple pour être saint et pour le servir. Les saints sont des personnes saintes et tous les croyants en Jésus sont des saints !</w:t>
      </w:r>
    </w:p>
    <w:p>
      <w:pPr/>
      <w:r>
        <w:rPr>
          <w:lang w:val="fr_FR" w:bidi="fr_FR"/>
        </w:rPr>
      </w:r>
      <w:r>
        <w:rPr>
          <w:lang w:val="fr_FR" w:bidi="fr_FR"/>
        </w:rPr>
        <w:t>Arrêtez-vous et discutez de la question suivante en groupe. Racontez une histoire au sujet de quelqu'un qui a envoyé une lettre importante à un groupe de personnes. Comment commencez-vous les lettres importantes dans votre culture ? Si vous n'envoyez pas de lettres, parlez de messages. Parlez de quelqu'un qui a envoyé un message important dans un autre lieu. Comment commencez-vous les messages ou notes importants pour votre peuple ? Mettez cet enregistrement en pause ici.</w:t>
      </w:r>
    </w:p>
    <w:p>
      <w:pPr/>
      <w:r>
        <w:rPr>
          <w:lang w:val="fr_FR" w:bidi="fr_FR"/>
        </w:rPr>
      </w:r>
      <w:r>
        <w:rPr>
          <w:lang w:val="fr_FR" w:bidi="fr_FR"/>
        </w:rPr>
        <w:t>Après que Paul ait introduit la lettre, il dit merci à Dieu sous la forme d'une prière, comme il le fait généralement. Nous savons que Paul pensait que rendre grâce comme cela était vraiment important. Paul loue Dieu pour toutes les bénédictions, c'est-à-dire les bonnes choses, que Dieu donne à ceux qui croient en Jésus comme leur Seigneur et comme leur Sauveur, ou Christ. Paul nous rappelle que Dieu est le père de Jésus. Paul nous rappelle le fait que Jésus est notre Sauveur en appelant Jésus notre Seigneur, ou maître, et notre Sauveur, ou Christ. Et plus important encore, Paul nous rappelle que Jésus est le fils de Dieu ! À cause de cela, nous recevons des bénédictions spirituelles, c'est-à-dire la vie en abondance avec Dieu pour toujours. Nous recevons ces choses merveilleuses même maintenant. Ce sont des choses pour lesquelles louer Dieu !</w:t>
      </w:r>
    </w:p>
    <w:p>
      <w:pPr/>
      <w:r>
        <w:rPr>
          <w:lang w:val="fr_FR" w:bidi="fr_FR"/>
        </w:rPr>
      </w:r>
      <w:r>
        <w:rPr>
          <w:lang w:val="fr_FR" w:bidi="fr_FR"/>
        </w:rPr>
        <w:t>Paul a ensuite dit d'autres choses pour louer Dieu. Le peuple de Dieu est si spécial pour lui que même avant que Dieu ne crée ou ne construise le monde, Dieu a choisi son peuple pour être saint ou mis à part pour Dieu. Paul utilise l'image verbale d'un bâtiment ou d'une construction pendant que Paul parle de la création. Paul dit que Dieu a posé la fondation pour le monde.</w:t>
      </w:r>
    </w:p>
    <w:p>
      <w:pPr/>
      <w:r>
        <w:rPr>
          <w:lang w:val="fr_FR" w:bidi="fr_FR"/>
        </w:rPr>
      </w:r>
      <w:r>
        <w:rPr>
          <w:lang w:val="fr_FR" w:bidi="fr_FR"/>
        </w:rPr>
        <w:t>Arrêtez-vous ici et discutez de la question suivante. Parlez de la façon dont vous construisez une maison ou d'autres bâtiments. Comment préparez-vous la fondation de la maison ou la première couche qui va dans ou sur le sol ? Parlez de pourquoi la fondation, ou la première couche de la maison, est importante pour la structure tout entière. Arrêtez l'enregistrement ici.</w:t>
      </w:r>
    </w:p>
    <w:p>
      <w:pPr/>
      <w:r>
        <w:rPr>
          <w:lang w:val="fr_FR" w:bidi="fr_FR"/>
        </w:rPr>
      </w:r>
      <w:r>
        <w:rPr>
          <w:lang w:val="fr_FR" w:bidi="fr_FR"/>
        </w:rPr>
        <w:t>Avant que Dieu ne crée le monde, Dieu avait choisi son peuple. Le peuple de Dieu est saint parce que Jésus nous a rendus saints à travers ce qu'il a fait quand il est mort sur la croix. Dieu voit donc que son peuple est libre de la culpabilité pour ses péchés, ou irréprochable. Dieu nous a aimés. Dieu a pris plaisir en nous : il était heureux d'être avec nous. Quand Dieu nous a choisis, il a donc choisi de nous adopter, c'est-à-dire de nous apporter dans sa famille comme ses enfants. Quand quelqu'un adopte un enfant dans sa famille, il lui donne les mêmes droits et privilèges que quelqu'un qui serait né dans la famille. Cela signifie qu'un enfant adopté reçoit même un héritage identique à celui d'un enfant né dans la famille. Jésus, notre Sauveur, est celui qui a rendu possible cette adoption. Dieu nous a choisi et nous a donné ce don glorieux, ou puissant, de l'adoption dans sa famille même si nous ne l'avons pas mérité. Nous adorons Dieu parce que le Fils de Dieu, qu'il aime fort, Jésus, a rendue possible cette adoption. Nous appartenons maintenant à Jésus !</w:t>
      </w:r>
    </w:p>
    <w:p>
      <w:pPr/>
      <w:r>
        <w:rPr>
          <w:lang w:val="fr_FR" w:bidi="fr_FR"/>
        </w:rPr>
      </w:r>
      <w:r>
        <w:rPr>
          <w:lang w:val="fr_FR" w:bidi="fr_FR"/>
        </w:rPr>
        <w:t>Arrêtez-vous ici et discutez de la question suivante. Racontez une histoire concernant une famille qui a adopté un enfant. Décrivez les droits et les privilèges qu'avait cet enfant. Parlez de la façon dont l'adoption fonctionne dans votre village. Arrêtez l'enregistrement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1.1–6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commence la lettre en disant qui a écrit la lettre et à qui Paul écrit. Paul demande à Dieu de bénir le peuple avec la grâce et la paix.</w:t>
      </w:r>
    </w:p>
    <w:p>
      <w:pPr/>
      <w:r>
        <w:rPr>
          <w:lang w:val="fr_FR" w:bidi="fr_FR"/>
        </w:rPr>
      </w:r>
      <w:r>
        <w:rPr>
          <w:b/>
          <w:lang w:val="fr_FR" w:bidi="fr_FR"/>
        </w:rPr>
        <w:t>Dans la deuxième partie :</w:t>
      </w:r>
      <w:r>
        <w:rPr>
          <w:lang w:val="fr_FR" w:bidi="fr_FR"/>
        </w:rPr>
        <w:t xml:space="preserve"> Paul prie Dieu de la même manière qu'il le fait dans presque chaque lettre qu'il écrit aux Églises. Paul prie et remercie Dieu pour certaines des choses que Dieu a faites. La prière rappelle aux personnes qui reçoivent la lettre certaines des choses que Dieu a faites.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saints fidèles à Éphèse, c'est-à-dire ceux qui recevront la lettre</w:t>
      </w:r>
    </w:p>
    <w:p>
      <w:pPr>
        <w:pStyle w:val="ListBullet"/>
        <w:spacing w:line="240" w:lineRule="auto"/>
        <w:ind w:left="720"/>
      </w:pPr>
      <w:r>
        <w:rPr>
          <w:lang w:val="fr_FR" w:bidi="fr_FR"/>
        </w:rPr>
      </w:r>
      <w:r>
        <w:rPr>
          <w:lang w:val="fr_FR" w:bidi="fr_FR"/>
        </w:rPr>
        <w:t>Dieu est mentionné. Dieu a inspiré Paul à écrire ces choses dans la lettre.</w:t>
      </w:r>
    </w:p>
    <w:p>
      <w:pPr>
        <w:pStyle w:val="ListBullet"/>
        <w:spacing w:line="240" w:lineRule="auto"/>
        <w:ind w:left="720"/>
      </w:pPr>
      <w:r>
        <w:rPr>
          <w:lang w:val="fr_FR" w:bidi="fr_FR"/>
        </w:rPr>
      </w:r>
      <w:r>
        <w:rPr>
          <w:lang w:val="fr_FR" w:bidi="fr_FR"/>
        </w:rPr>
        <w:t>Jésus Christ est mentionné</w:t>
      </w:r>
    </w:p>
    <w:p>
      <w:pPr/>
      <w:r>
        <w:rPr>
          <w:lang w:val="fr_FR" w:bidi="fr_FR"/>
        </w:rPr>
      </w:r>
      <w:r>
        <w:rPr>
          <w:lang w:val="fr_FR" w:bidi="fr_FR"/>
        </w:rPr>
        <w:t>En groupe, prêtez attention à ces parties du cadre du passage :</w:t>
      </w:r>
    </w:p>
    <w:p>
      <w:pPr/>
      <w:r>
        <w:rPr>
          <w:lang w:val="fr_FR" w:bidi="fr_FR"/>
        </w:rPr>
      </w:r>
      <w:r>
        <w:rPr>
          <w:lang w:val="fr_FR" w:bidi="fr_FR"/>
        </w:rPr>
        <w:t>Paul commence cette lettre en disant : « Je suis l'auteur de cette lettre ». Il est très probable que Paul ait dit la lettre à haute voix à quelqu'un, qui l'a écrite. Quelqu'un d'autre a ensuite apporté la lettre aux Églises et l'a lue à haute voix ou l'a prêchée aux Églises. Paul dit aussi que Dieu l'a choisi pour être un apôtre de Christ Jésus, c'est-à-dire le Sauveur Jésus. Paul déclare à la fois son nom et son rôle d'apôtre dans ses salutations aux croyants.</w:t>
      </w:r>
    </w:p>
    <w:p>
      <w:pPr/>
      <w:r>
        <w:rPr>
          <w:lang w:val="fr_FR" w:bidi="fr_FR"/>
        </w:rPr>
      </w:r>
      <w:r>
        <w:rPr>
          <w:lang w:val="fr_FR" w:bidi="fr_FR"/>
        </w:rPr>
        <w:t>Arrêtez-vous ici et discutez en groupe de la meilleure façon de dire que Paul écrit la lettre et que Dieu a choisi Paul pour être un apôtre de Christ Jésus. Arrêtez l'enregistrement ici.</w:t>
      </w:r>
    </w:p>
    <w:p>
      <w:pPr/>
      <w:r>
        <w:rPr>
          <w:lang w:val="fr_FR" w:bidi="fr_FR"/>
        </w:rPr>
      </w:r>
      <w:r>
        <w:rPr>
          <w:lang w:val="fr_FR" w:bidi="fr_FR"/>
        </w:rPr>
        <w:t>Dans ce passage, la langue d'origine appelle Jésus « Christ Jésus », ce qui met le titre Christ avant le nom de Jésus. Dans d'autres passages, l'ordre peut être différent et dire Jésus-Christ. Comme nous le savons, le titre Christ signifie le roi spécial et le Sauveur que Dieu a promis d'envoyer. « Christ Jésus » et « Jésus-Christ » signifient tous deux la même chose. Plus tard dans cette même lettre, Paul dit Jésus-Christ.</w:t>
      </w:r>
    </w:p>
    <w:p>
      <w:pPr/>
      <w:r>
        <w:rPr>
          <w:lang w:val="fr_FR" w:bidi="fr_FR"/>
        </w:rPr>
      </w:r>
      <w:r>
        <w:rPr>
          <w:lang w:val="fr_FR" w:bidi="fr_FR"/>
        </w:rPr>
        <w:t>Mettez l'enregistrement sur pause ici et discutez de la question suivante. Cela confusera-t-il votre peuple si vous dites parfois Christ Jésus et parfois Jésus-Christ ? Si c'est un problème pour eux, pensez à décider de toujours utiliser le même ordre. Vous devrez peut-être en parler avec les autres avant de prendre cette décision. Arrêtez l'enregistrement ici.</w:t>
      </w:r>
    </w:p>
    <w:p>
      <w:pPr/>
      <w:r>
        <w:rPr>
          <w:lang w:val="fr_FR" w:bidi="fr_FR"/>
        </w:rPr>
      </w:r>
      <w:r>
        <w:rPr>
          <w:lang w:val="fr_FR" w:bidi="fr_FR"/>
        </w:rPr>
        <w:t xml:space="preserve">Paul voulait que les gens lisent la lettre à haute voix pour que tout le monde entende la lettre et comprenne la lettre. Paul a envoyé la lettre avec quelqu'un qui pourrait lire cela d'une manière que le peuple pouvait comprendre. Mais la langue originale que parlait Paul peut être très différente de la manière dont vous parlez dans votre langue. Vous pouvez choisir de dire cette lettre d'une manière qui ressemble plus à votre langue. Voici un exemple. Vous entendrez peut-être quelque chose comme : </w:t>
      </w:r>
    </w:p>
    <w:p>
      <w:pPr/>
      <w:r>
        <w:rPr>
          <w:lang w:val="fr_FR" w:bidi="fr_FR"/>
        </w:rPr>
      </w:r>
      <w:r>
        <w:rPr>
          <w:lang w:val="fr_FR" w:bidi="fr_FR"/>
        </w:rPr>
        <w:t xml:space="preserve">Gloire à Dieu. Il est le Dieu de notre Seigneur Jésus-Christ. Il est également le Père de notre Seigneur Jésus-Christ. </w:t>
      </w:r>
    </w:p>
    <w:p>
      <w:pPr/>
      <w:r>
        <w:rPr>
          <w:lang w:val="fr_FR" w:bidi="fr_FR"/>
        </w:rPr>
      </w:r>
      <w:r>
        <w:rPr>
          <w:lang w:val="fr_FR" w:bidi="fr_FR"/>
        </w:rPr>
        <w:t>Dieu nous a bénis avec chaque bénédiction spirituelle.</w:t>
      </w:r>
    </w:p>
    <w:p>
      <w:pPr/>
      <w:r>
        <w:rPr>
          <w:lang w:val="fr_FR" w:bidi="fr_FR"/>
        </w:rPr>
      </w:r>
      <w:r>
        <w:rPr>
          <w:lang w:val="fr_FR" w:bidi="fr_FR"/>
        </w:rPr>
        <w:t>Ces bénédictions viennent des royaumes célestes.</w:t>
      </w:r>
    </w:p>
    <w:p>
      <w:pPr/>
      <w:r>
        <w:rPr>
          <w:lang w:val="fr_FR" w:bidi="fr_FR"/>
        </w:rPr>
      </w:r>
      <w:r>
        <w:rPr>
          <w:lang w:val="fr_FR" w:bidi="fr_FR"/>
        </w:rPr>
        <w:t>Nous recevons ces bénédictions parce que nous sommes unis à Christ.</w:t>
      </w:r>
    </w:p>
    <w:p>
      <w:pPr/>
      <w:r>
        <w:rPr>
          <w:lang w:val="fr_FR" w:bidi="fr_FR"/>
        </w:rPr>
      </w:r>
      <w:r>
        <w:rPr>
          <w:lang w:val="fr_FR" w:bidi="fr_FR"/>
        </w:rPr>
        <w:t>Alors que vous traduisez, rappelez-vous que les bénédictions spirituelles ne sont pas les mêmes que les bénédictions terrestres. Les bénédictions terrestres seraient la nourriture, un travail, une maison, et ainsi de suite. Les bénédictions spirituelles seraient la façon dont Dieu bénit nos esprits avec la paix, la joie et d'autres choses que Dieu nous envoie pour nous encourager et nous aider à lui faire plus confiance.</w:t>
      </w:r>
    </w:p>
    <w:p>
      <w:pPr/>
      <w:r>
        <w:rPr>
          <w:lang w:val="fr_FR" w:bidi="fr_FR"/>
        </w:rPr>
      </w:r>
      <w:r>
        <w:rPr>
          <w:lang w:val="fr_FR" w:bidi="fr_FR"/>
        </w:rPr>
        <w:t>Arrêtez-vous ici et discutez de la meilleure façon de dire le message de Paul pour que votre peuple le comprenne clairement. Arrêtez l'enregistrement ici.</w:t>
      </w:r>
    </w:p>
    <w:p>
      <w:pPr/>
      <w:r>
        <w:rPr>
          <w:lang w:val="fr_FR" w:bidi="fr_FR"/>
        </w:rPr>
      </w:r>
      <w:r>
        <w:rPr>
          <w:lang w:val="fr_FR" w:bidi="fr_FR"/>
        </w:rPr>
        <w:t xml:space="preserve">Dans la deuxième partie de ce passage, Paul remercie Dieu pour toutes les bénédictions spirituelles que Dieu a données à ceux qui croient en Jésus. Paul énumère certaines de ces bénédictions. Même avant que Dieu n'ait créé l'univers, Dieu nous a aimés et a préparé un plan pour nous. Dieu nous a choisis pour être saints, ou sans faute, aux yeux de Dieu. Dieu a décité que Dieu nous adopterait dans la famille de Dieu à cause de ce que Jésus-Christ a fait pour nous. </w:t>
      </w:r>
    </w:p>
    <w:p>
      <w:pPr/>
      <w:r>
        <w:rPr>
          <w:lang w:val="fr_FR" w:bidi="fr_FR"/>
        </w:rPr>
      </w:r>
      <w:r>
        <w:rPr>
          <w:lang w:val="fr_FR" w:bidi="fr_FR"/>
        </w:rPr>
        <w:t>Arrêtez-vous ici et rappelez-vous les histoires au sujet de l'adoption que vous avez racontées dans l'étape précédente. Racontez de nouveau une de ces histoires et prêtez attention aux mots que vous utilisez pour parler de quelqu'un qui adopte quelqu'un d'autre dans leur famille en tant que membres à part entière de la famille. Mettez cet enregistrement en pause ici.</w:t>
      </w:r>
    </w:p>
    <w:p>
      <w:pPr/>
      <w:r>
        <w:rPr>
          <w:lang w:val="fr_FR" w:bidi="fr_FR"/>
        </w:rPr>
      </w:r>
      <w:r>
        <w:rPr>
          <w:lang w:val="fr_FR" w:bidi="fr_FR"/>
        </w:rPr>
        <w:t>Dieu a volontairement donné la glorieuse, ou puissante, grâce de Dieu à ceux qui suivent Jésus, le Fils de Dieu. Bien que Paul dise que Dieu nous a donné sa grâce à travers « celui qu'il aime », ou la « personne qu'il aime », nous savons que Paul parle du fils de Dieu, Jésus, qu'il aime fort. Vous rendrez peut-être clair que Dieu parle de son fils Jésus dans votre traduction. Paul loue Dieu pour toutes ces bénédictions spirituelles.</w:t>
      </w:r>
    </w:p>
    <w:p>
      <w:pPr/>
      <w:r>
        <w:rPr>
          <w:lang w:val="fr_FR" w:bidi="fr_FR"/>
        </w:rPr>
      </w:r>
      <w:r>
        <w:rPr>
          <w:lang w:val="fr_FR" w:bidi="fr_FR"/>
        </w:rPr>
        <w:t>Arrêtez-vous ici et exercez-vous à décrire les bénédictions que Paul dit que Dieu a données à son peuple. Les autres membres de l'équipe devraient écouter comment énumérer ces bénédictions d'une manière claire et naturelle dans votre langue. Arrêtez l'enregistrement ici.</w:t>
      </w:r>
    </w:p>
    <w:p>
      <w:pPr/>
      <w:r>
        <w:rPr>
          <w:lang w:val="fr_FR" w:bidi="fr_FR"/>
        </w:rPr>
      </w:r>
      <w:r>
        <w:rPr>
          <w:lang w:val="fr_FR" w:bidi="fr_FR"/>
        </w:rPr>
        <w:t>Choisissez des personnes, des dessins ou des objets pour représenter chacun des personnages. Alors que vous commencez à raconter l'histoire de ces versets, Paul désigne Dieu quand Paul dit que Dieu a choisi Paul pour être un apôtre de Christ Jésus. Désignez les croyants à Éphèse quand Paul dit qu'il leur écrit. Quand Paul demande la grâce et la paix pour les croyants, montrez Dieu le Père et Jésus en train de donner ces choses aux croyants. Ensuite, quand Paul prie et demande à Dieu de bénir les Éphésiens, montrez le fait que Dieu est celui qui les bénit avec des bénédictions spirituelles. Alors que Paul énumère chaque bénédiction, montrez chaque bénédiction. Par exemple, quand Paul dit que Dieu adopte les croyants dans sa famille, montrez tous les croyants qui entourent et accueillent un nouveau croyant dans la famille. Montrez que ce nouveau croyant est exactement le même que ceux qui sont déjà dans la famille. Montrez ensuite que les croyants louent Dieu pour la grâce qu'il leur a donnée parce qu'ils font maintenant partie de sa famille en tant qu'enfants.</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1.1–6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saints fidèles à Éphèse, c'est-à-dire ceux qui recevront la lettre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écrit à ceux qui sont membres de l'Église à Éphèse et dans la région entourant Éphèse. Paul commence la lettre en disant que Paul est l'auteur. Paul écrit aux disciples de Jésus à Éphèse. Paul dit ensuite une brève prière demandant à Dieu de donner à l'Église à Éphèse la grâce et la paix.</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Pourquoi écrivez-vous à ces personnes ? Les connaissez-vous ? » Vous entendrez peut-être : « J'ai vécu à Éphèse pendant trois ans et je connais beaucoup de disciples de Jésus qui vivent dans la région. Cependant, il y a beaucoup de ceux qui sont devenus croyants que je n'ai jamais rencontrés. L'Église grandit. Je veux m'assurer que ces croyants aient les informations dont ils ont besoin pour grandir dans leur foi et devenir plus semblables à Dieu. Je ne peux pas leur rendre visite maintenant parce que je suis en prison. La seule façon est de leur écrire et d'espérer qu'ils comprennent. »</w:t>
      </w:r>
    </w:p>
    <w:p>
      <w:pPr>
        <w:pStyle w:val="ListBullet"/>
        <w:spacing w:line="240" w:lineRule="auto"/>
        <w:ind w:left="720"/>
      </w:pPr>
      <w:r>
        <w:rPr>
          <w:lang w:val="fr_FR" w:bidi="fr_FR"/>
        </w:rPr>
      </w:r>
      <w:r>
        <w:rPr>
          <w:lang w:val="fr_FR" w:bidi="fr_FR"/>
        </w:rPr>
        <w:t>Demandez aux croyants à Éphèse : « Que ressentez-vous quand vous recevez cette lettre ? » Vous entendrez peut-être : « Je suis si excité d'avoir cette lettre. Paul en sait tellement sur comment suivre Jésus. J'ai hâte d'entendre cela et d'en apprendre plus sur comment être moi-même un bon disciple.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écrit une prière de louange en remerciant Dieu pour toutes les bénédictions spirituelles que Dieu a déversées sur les croyants. Paul rappelle aux croyants que Dieu les a bénis avec chaque bénédiction spirituelle. Avant même que Dieu ne crée l'univers, Dieu nous a aimés et avait un plan pour nous. Dieu voulait que nous soyons saints et sans faute. Dieu a décidé de nous adopter dans sa propre famille et Dieu a fait cela à travers Jésus-Christ. Dieu a versé la grâce sur ceux qui appartiennent à Jésus. Jésus est le Fils bien-aimé de Dieu lui-même.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Pourquoi est-il important pour les croyants de connaître ces bénédictions spirituelles ? » Vous entendrez peut-être : « Je suis inquiet pour mes amis dans ces Églises. Les faux enseignants viendront et essaieront de leur dire des choses fausses. Ils diront peut-être que nous ne pouvons pas être saints. Ils diront peut-être que Dieu ne nous a pas adoptés. Les faux enseignants peuvent dire que nous devons essayer de gagner la faveur de Dieu. Je veux qu'ils connaissent ces choses vraies pour que quand les faux enseignants viendront, ils comprennent que l'enseignement est faux. Je veux qu'ils connaissent l'amour de Dieu et la grâce de Dieu. »</w:t>
      </w:r>
    </w:p>
    <w:p>
      <w:pPr>
        <w:pStyle w:val="ListBullet"/>
        <w:spacing w:line="240" w:lineRule="auto"/>
        <w:ind w:left="720"/>
      </w:pPr>
      <w:r>
        <w:rPr>
          <w:lang w:val="fr_FR" w:bidi="fr_FR"/>
        </w:rPr>
      </w:r>
      <w:r>
        <w:rPr>
          <w:lang w:val="fr_FR" w:bidi="fr_FR"/>
        </w:rPr>
        <w:t>Demandez à ceux qui reçoivent la lettre : « Que ressentez-vous, sachant que Dieu vous a adopté ? » Vous entendrez peut-être : « J'ai entendu les autres dire cela, mais cette lettre le fait sembler beaucoup plus réel. Je suis vraiment un enfant de Dieu. Dieu est mon père. Si je suis enfant de Dieu, personne ne peut m'enlever cela. C'est une nouvelle merveilleuse et je sais que c'est vrai. » Ou : « Je doute de cela. Je n'arrive pas à croire que Dieu me voit comme son enfant. »</w:t>
      </w:r>
    </w:p>
    <w:p>
      <w:pPr>
        <w:pStyle w:val="ListBullet"/>
        <w:spacing w:line="240" w:lineRule="auto"/>
        <w:ind w:left="720"/>
      </w:pPr>
      <w:r>
        <w:rPr>
          <w:lang w:val="fr_FR" w:bidi="fr_FR"/>
        </w:rPr>
      </w:r>
      <w:r>
        <w:rPr>
          <w:lang w:val="fr_FR" w:bidi="fr_FR"/>
        </w:rPr>
        <w:t>Demandez à ceux qui reçoivent la lettre : « Que ressentez-vous, sachant que vous avez reçu cette grâce que Dieu a déversée sur vous ? » Vous entendrez peut-être : « La grâce signifie recevoir quelque chose que je n'ai pas mérité. Je sais que je ne mérite pas cette grâce de la part de Dieu : être l'un des enfants de Dieu à travers l'adoption. Je ne pourrais jamais en faire assez pour gagner cette position ou le pardon de Dieu. Je ne pourrais jamais gagner cela en étant saint ou sans reproche. Je suis si heureux que Dieu me l'ait donné quand même. C'est une raison de se réjouir. Je suis comme Paul. Je veux louer Dieu pour ce que Dieu a fait pour moi.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1.1–6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Utilisez les mêmes noms ou les mêmes mots pour </w:t>
      </w:r>
      <w:r>
        <w:rPr>
          <w:b/>
          <w:lang w:val="fr_FR" w:bidi="fr_FR"/>
        </w:rPr>
        <w:t>Paul</w:t>
      </w:r>
      <w:r>
        <w:rPr>
          <w:lang w:val="fr_FR" w:bidi="fr_FR"/>
        </w:rPr>
        <w:t xml:space="preserve">, </w:t>
      </w:r>
      <w:r>
        <w:rPr>
          <w:b/>
          <w:lang w:val="fr_FR" w:bidi="fr_FR"/>
        </w:rPr>
        <w:t>apôtre</w:t>
      </w:r>
      <w:r>
        <w:rPr>
          <w:lang w:val="fr_FR" w:bidi="fr_FR"/>
        </w:rPr>
        <w:t xml:space="preserve"> et </w:t>
      </w:r>
      <w:r>
        <w:rPr>
          <w:b/>
          <w:lang w:val="fr_FR" w:bidi="fr_FR"/>
        </w:rPr>
        <w:t>Christ</w:t>
      </w:r>
      <w:r>
        <w:rPr>
          <w:lang w:val="fr_FR" w:bidi="fr_FR"/>
        </w:rPr>
        <w:t xml:space="preserve"> que dans vos traductions précédentes, comme le Livre des Actes. Les mots </w:t>
      </w:r>
      <w:r>
        <w:rPr>
          <w:lang w:val="fr_FR" w:bidi="fr_FR"/>
        </w:rPr>
        <w:t>apôtre</w:t>
      </w:r>
      <w:r>
        <w:rPr>
          <w:lang w:val="fr_FR" w:bidi="fr_FR"/>
        </w:rPr>
        <w:t xml:space="preserve"> et </w:t>
      </w:r>
      <w:r>
        <w:rPr>
          <w:lang w:val="fr_FR" w:bidi="fr_FR"/>
        </w:rPr>
        <w:t>Christ</w:t>
      </w:r>
      <w:r>
        <w:rPr>
          <w:lang w:val="fr_FR" w:bidi="fr_FR"/>
        </w:rPr>
        <w:t xml:space="preserve"> sont abordés dans le Glossaire principal.</w:t>
      </w:r>
    </w:p>
    <w:p>
      <w:pPr/>
      <w:r>
        <w:rPr>
          <w:lang w:val="fr_FR" w:bidi="fr_FR"/>
        </w:rPr>
      </w:r>
      <w:r>
        <w:rPr>
          <w:lang w:val="fr_FR" w:bidi="fr_FR"/>
        </w:rPr>
        <w:t xml:space="preserve">Arrêtez-vous ici et passez en revue les noms que vous avez déjà choisis pour ces termes dans d'autres livres de la Bible : le nom de Paul, le titre pour </w:t>
      </w:r>
      <w:r>
        <w:rPr>
          <w:b/>
          <w:lang w:val="fr_FR" w:bidi="fr_FR"/>
        </w:rPr>
        <w:t>Jésus-Christ</w:t>
      </w:r>
      <w:r>
        <w:rPr>
          <w:lang w:val="fr_FR" w:bidi="fr_FR"/>
        </w:rPr>
        <w:t xml:space="preserve"> et le mot </w:t>
      </w:r>
      <w:r>
        <w:rPr>
          <w:b/>
          <w:lang w:val="fr_FR" w:bidi="fr_FR"/>
        </w:rPr>
        <w:t>apôtre</w:t>
      </w:r>
      <w:r>
        <w:rPr>
          <w:lang w:val="fr_FR" w:bidi="fr_FR"/>
        </w:rPr>
        <w:t>. Utilisez ces mêmes mots ici. Arrêtez l'enregistrement ici.</w:t>
      </w:r>
    </w:p>
    <w:p>
      <w:pPr/>
      <w:r>
        <w:rPr>
          <w:lang w:val="fr_FR" w:bidi="fr_FR"/>
        </w:rPr>
      </w:r>
      <w:r>
        <w:rPr>
          <w:lang w:val="fr_FR" w:bidi="fr_FR"/>
        </w:rPr>
        <w:t xml:space="preserve">Dieu a choisi Paul par la </w:t>
      </w:r>
      <w:r>
        <w:rPr>
          <w:b/>
          <w:lang w:val="fr_FR" w:bidi="fr_FR"/>
        </w:rPr>
        <w:t>volonté de Dieu</w:t>
      </w:r>
      <w:r>
        <w:rPr>
          <w:lang w:val="fr_FR" w:bidi="fr_FR"/>
        </w:rPr>
        <w:t>. « Volonté de Dieu » est une expression qui signifie que c'est ce que Dieu a l'intention de faire, ce qu'il prévoit ou ce qu'il planifie. Dieu avait prévu de choisir Paul comme son apôtre.</w:t>
      </w:r>
    </w:p>
    <w:p>
      <w:pPr/>
      <w:r>
        <w:rPr>
          <w:lang w:val="fr_FR" w:bidi="fr_FR"/>
        </w:rPr>
      </w:r>
      <w:r>
        <w:rPr>
          <w:lang w:val="fr_FR" w:bidi="fr_FR"/>
        </w:rPr>
        <w:t>Mettez l'enregistrement en pause ici et sélectionnez la meilleure expression dans votre langue qui exprime cette même idée. Si vous avez déjà traduit cette idée dans un autre livre de la Bible, utilisez le même mot ou la même expression que vous y avez utilisé. Arrêtez cet enregistrement ici.</w:t>
      </w:r>
    </w:p>
    <w:p>
      <w:pPr/>
      <w:r>
        <w:rPr>
          <w:lang w:val="fr_FR" w:bidi="fr_FR"/>
        </w:rPr>
      </w:r>
      <w:r>
        <w:rPr>
          <w:lang w:val="fr_FR" w:bidi="fr_FR"/>
        </w:rPr>
        <w:t xml:space="preserve">Paul écrit aux </w:t>
      </w:r>
      <w:r>
        <w:rPr>
          <w:b/>
          <w:lang w:val="fr_FR" w:bidi="fr_FR"/>
        </w:rPr>
        <w:t>saints</w:t>
      </w:r>
      <w:r>
        <w:rPr>
          <w:lang w:val="fr_FR" w:bidi="fr_FR"/>
        </w:rPr>
        <w:t>. Les saints, ou ceux qui sont saints, décrivent ceux qui croient que Jésus est le Sauveur promis. Ces « saints » sont des personnes que Dieu a choisies et mises à part pour lui appartenir. Utilisez le même mot pour saint que dans la traduction des autres livres.</w:t>
      </w:r>
    </w:p>
    <w:p>
      <w:pPr/>
      <w:r>
        <w:rPr>
          <w:lang w:val="fr_FR" w:bidi="fr_FR"/>
        </w:rPr>
      </w:r>
      <w:r>
        <w:rPr>
          <w:lang w:val="fr_FR" w:bidi="fr_FR"/>
        </w:rPr>
        <w:t xml:space="preserve">Si nécessaire, arrêtez-vous ici et discutez du mot ou de la description que vous utiliserez pour </w:t>
      </w:r>
      <w:r>
        <w:rPr>
          <w:b/>
          <w:lang w:val="fr_FR" w:bidi="fr_FR"/>
        </w:rPr>
        <w:t>saint</w:t>
      </w:r>
      <w:r>
        <w:rPr>
          <w:lang w:val="fr_FR" w:bidi="fr_FR"/>
        </w:rPr>
        <w:t xml:space="preserve">. </w:t>
      </w:r>
      <w:r>
        <w:rPr>
          <w:lang w:val="fr_FR" w:bidi="fr_FR"/>
        </w:rPr>
        <w:t>Saint</w:t>
      </w:r>
      <w:r>
        <w:rPr>
          <w:lang w:val="fr_FR" w:bidi="fr_FR"/>
        </w:rPr>
        <w:t xml:space="preserve"> est discuté dans le Glossaire principal. Mettez cet enregistrement en pause ici.</w:t>
      </w:r>
    </w:p>
    <w:p>
      <w:pPr/>
      <w:r>
        <w:rPr>
          <w:lang w:val="fr_FR" w:bidi="fr_FR"/>
        </w:rPr>
      </w:r>
      <w:r>
        <w:rPr>
          <w:lang w:val="fr_FR" w:bidi="fr_FR"/>
        </w:rPr>
        <w:t xml:space="preserve">Paul demande à Dieu le </w:t>
      </w:r>
      <w:r>
        <w:rPr>
          <w:b/>
          <w:lang w:val="fr_FR" w:bidi="fr_FR"/>
        </w:rPr>
        <w:t>Père</w:t>
      </w:r>
      <w:r>
        <w:rPr>
          <w:lang w:val="fr_FR" w:bidi="fr_FR"/>
        </w:rPr>
        <w:t xml:space="preserve"> et au </w:t>
      </w:r>
      <w:r>
        <w:rPr>
          <w:b/>
          <w:lang w:val="fr_FR" w:bidi="fr_FR"/>
        </w:rPr>
        <w:t>Seigneur</w:t>
      </w:r>
      <w:r>
        <w:rPr>
          <w:lang w:val="fr_FR" w:bidi="fr_FR"/>
        </w:rPr>
        <w:t xml:space="preserve"> Jésus-Christ de donner aux </w:t>
      </w:r>
      <w:r>
        <w:rPr>
          <w:b/>
          <w:lang w:val="fr_FR" w:bidi="fr_FR"/>
        </w:rPr>
        <w:t>saints</w:t>
      </w:r>
      <w:r>
        <w:rPr>
          <w:lang w:val="fr_FR" w:bidi="fr_FR"/>
        </w:rPr>
        <w:t xml:space="preserve"> de Dieu la grâce et la </w:t>
      </w:r>
      <w:r>
        <w:rPr>
          <w:b/>
          <w:lang w:val="fr_FR" w:bidi="fr_FR"/>
        </w:rPr>
        <w:t>paix</w:t>
      </w:r>
      <w:r>
        <w:rPr>
          <w:lang w:val="fr_FR" w:bidi="fr_FR"/>
        </w:rPr>
        <w:t>. La grâce fait référence au fait que Dieu montre sa faveur aux personnes qui ne méritent pas cette faveur. La paix décrit la bonne relation avec Dieu qui nous donne la plénitude de la vie.</w:t>
      </w:r>
    </w:p>
    <w:p>
      <w:pPr/>
      <w:r>
        <w:rPr>
          <w:lang w:val="fr_FR" w:bidi="fr_FR"/>
        </w:rPr>
      </w:r>
      <w:r>
        <w:rPr>
          <w:lang w:val="fr_FR" w:bidi="fr_FR"/>
        </w:rPr>
        <w:t>Si nécessaire, arrêtez-vous ici et discutez des mots que vous utiliserez pour __grâce__ et __paix. Utilisez les mêmes mots pour grâce et paix que dans les traductions précédentes. [Grâce] (#t61) et [paix] (#t161) sont abordés dans le Glossaire principal. Mettez cet enregistrement en pause ici.</w:t>
      </w:r>
    </w:p>
    <w:p>
      <w:pPr/>
      <w:r>
        <w:rPr>
          <w:lang w:val="fr_FR" w:bidi="fr_FR"/>
        </w:rPr>
      </w:r>
      <w:r>
        <w:rPr>
          <w:lang w:val="fr_FR" w:bidi="fr_FR"/>
        </w:rPr>
        <w:t>Père fait référence au père céleste ou à Dieu. Paul utilise le même mot pour père que vous utilisez pour vos propres pères.</w:t>
      </w:r>
    </w:p>
    <w:p>
      <w:pPr/>
      <w:r>
        <w:rPr>
          <w:lang w:val="fr_FR" w:bidi="fr_FR"/>
        </w:rPr>
      </w:r>
      <w:r>
        <w:rPr>
          <w:lang w:val="fr_FR" w:bidi="fr_FR"/>
        </w:rPr>
        <w:t xml:space="preserve">Si nécessaire, arrêtez-vous ici et discutez de la façon dont vous parlerez de Dieu comme d'un </w:t>
      </w:r>
      <w:r>
        <w:rPr>
          <w:b/>
          <w:lang w:val="fr_FR" w:bidi="fr_FR"/>
        </w:rPr>
        <w:t>Père</w:t>
      </w:r>
      <w:r>
        <w:rPr>
          <w:lang w:val="fr_FR" w:bidi="fr_FR"/>
        </w:rPr>
        <w:t xml:space="preserve"> dans ce livre. Utilisez le même mot pour Dieu comme Père que dans d'autres livres de la Bible. Mettez cet enregistrement en pause ici.</w:t>
      </w:r>
    </w:p>
    <w:p>
      <w:pPr/>
      <w:r>
        <w:rPr>
          <w:lang w:val="fr_FR" w:bidi="fr_FR"/>
        </w:rPr>
      </w:r>
      <w:r>
        <w:rPr>
          <w:lang w:val="fr_FR" w:bidi="fr_FR"/>
        </w:rPr>
        <w:t xml:space="preserve">Paul parle du </w:t>
      </w:r>
      <w:r>
        <w:rPr>
          <w:b/>
          <w:lang w:val="fr_FR" w:bidi="fr_FR"/>
        </w:rPr>
        <w:t>Seigneur</w:t>
      </w:r>
      <w:r>
        <w:rPr>
          <w:lang w:val="fr_FR" w:bidi="fr_FR"/>
        </w:rPr>
        <w:t xml:space="preserve"> Jésus-Christ. Un seigneur est un maître, ou une personne qui est au controle de toutes choses. </w:t>
      </w:r>
    </w:p>
    <w:p>
      <w:pPr/>
      <w:r>
        <w:rPr>
          <w:lang w:val="fr_FR" w:bidi="fr_FR"/>
        </w:rPr>
      </w:r>
      <w:r>
        <w:rPr>
          <w:lang w:val="fr_FR" w:bidi="fr_FR"/>
        </w:rPr>
        <w:t xml:space="preserve">Si nécessaire, arrêtez-vous ici et discutez du mot que vous utiliserez pour </w:t>
      </w:r>
      <w:r>
        <w:rPr>
          <w:b/>
          <w:lang w:val="fr_FR" w:bidi="fr_FR"/>
        </w:rPr>
        <w:t>Seigneur</w:t>
      </w:r>
      <w:r>
        <w:rPr>
          <w:lang w:val="fr_FR" w:bidi="fr_FR"/>
        </w:rPr>
        <w:t xml:space="preserve">. </w:t>
      </w:r>
      <w:r>
        <w:rPr>
          <w:lang w:val="fr_FR" w:bidi="fr_FR"/>
        </w:rPr>
        <w:t>Seigneur</w:t>
      </w:r>
      <w:r>
        <w:rPr>
          <w:lang w:val="fr_FR" w:bidi="fr_FR"/>
        </w:rPr>
        <w:t xml:space="preserve"> est abordé dans le Glossaire principal. Utilisez le même mot pour Seigneur que dans d'autres traductions. Mettez cet enregistrement en pause ici.</w:t>
      </w:r>
    </w:p>
    <w:p>
      <w:pPr/>
      <w:r>
        <w:rPr>
          <w:lang w:val="fr_FR" w:bidi="fr_FR"/>
        </w:rPr>
      </w:r>
      <w:r>
        <w:rPr>
          <w:lang w:val="fr_FR" w:bidi="fr_FR"/>
        </w:rPr>
        <w:t xml:space="preserve">Paul dit que Dieu nous a donné chaque </w:t>
      </w:r>
      <w:r>
        <w:rPr>
          <w:b/>
          <w:lang w:val="fr_FR" w:bidi="fr_FR"/>
        </w:rPr>
        <w:t>bénédiction spirituelle</w:t>
      </w:r>
      <w:r>
        <w:rPr>
          <w:lang w:val="fr_FR" w:bidi="fr_FR"/>
        </w:rPr>
        <w:t xml:space="preserve"> dans les </w:t>
      </w:r>
      <w:r>
        <w:rPr>
          <w:b/>
          <w:lang w:val="fr_FR" w:bidi="fr_FR"/>
        </w:rPr>
        <w:t>lieux célestes</w:t>
      </w:r>
      <w:r>
        <w:rPr>
          <w:lang w:val="fr_FR" w:bidi="fr_FR"/>
        </w:rPr>
        <w:t xml:space="preserve">. Spirituel est un mot qui fait référence à l'Esprit de Dieu ou aux choses qui viennent de la part de Dieu. Ici, la bénédiction spirituelle est différente des bonnes choses dans le monde comme la bonne nourriture ou une bonne maison. Les bénédictions spirituelles décrivent ces bénédictions qui viennent de Dieu plutôt que du monde matériel, comme la paix et la joie. Le mot </w:t>
      </w:r>
      <w:r>
        <w:rPr>
          <w:lang w:val="fr_FR" w:bidi="fr_FR"/>
        </w:rPr>
        <w:t>bénir</w:t>
      </w:r>
      <w:r>
        <w:rPr>
          <w:lang w:val="fr_FR" w:bidi="fr_FR"/>
        </w:rPr>
        <w:t xml:space="preserve"> et </w:t>
      </w:r>
      <w:r>
        <w:rPr>
          <w:b/>
          <w:lang w:val="fr_FR" w:bidi="fr_FR"/>
        </w:rPr>
        <w:t>esprit</w:t>
      </w:r>
      <w:r>
        <w:rPr>
          <w:lang w:val="fr_FR" w:bidi="fr_FR"/>
        </w:rPr>
        <w:t xml:space="preserve"> sont discutés dans le Glossaire principal.</w:t>
      </w:r>
    </w:p>
    <w:p>
      <w:pPr/>
      <w:r>
        <w:rPr>
          <w:lang w:val="fr_FR" w:bidi="fr_FR"/>
        </w:rPr>
      </w:r>
      <w:r>
        <w:rPr>
          <w:lang w:val="fr_FR" w:bidi="fr_FR"/>
        </w:rPr>
        <w:t xml:space="preserve">Arrêtez-vous ici et décidez comment traduire l'expression bénédiction </w:t>
      </w:r>
      <w:r>
        <w:rPr>
          <w:b/>
          <w:lang w:val="fr_FR" w:bidi="fr_FR"/>
        </w:rPr>
        <w:t>spirituelle</w:t>
      </w:r>
      <w:r>
        <w:rPr>
          <w:lang w:val="fr_FR" w:bidi="fr_FR"/>
        </w:rPr>
        <w:t>. Arrêtez l'enregistrement ici.</w:t>
      </w:r>
    </w:p>
    <w:p>
      <w:pPr/>
      <w:r>
        <w:rPr>
          <w:lang w:val="fr_FR" w:bidi="fr_FR"/>
        </w:rPr>
      </w:r>
      <w:r>
        <w:rPr>
          <w:lang w:val="fr_FR" w:bidi="fr_FR"/>
        </w:rPr>
        <w:t>Les lieux célestes sont le royaume où Dieu vit et règne. Au moment où Paul écrivait cette lettre, les gens croyaient qu'il y avait beaucoup de couches, ou niveaux, dans les cieux et que Dieu vivait dans la couche la plus élevée. Cette lettre fait référence au lieu où Dieu vit et règne.</w:t>
      </w:r>
    </w:p>
    <w:p>
      <w:pPr/>
      <w:r>
        <w:rPr>
          <w:lang w:val="fr_FR" w:bidi="fr_FR"/>
        </w:rPr>
      </w:r>
      <w:r>
        <w:rPr>
          <w:lang w:val="fr_FR" w:bidi="fr_FR"/>
        </w:rPr>
        <w:t xml:space="preserve">Arrêtez-vous ici et décidez comment vous parlerez des </w:t>
      </w:r>
      <w:r>
        <w:rPr>
          <w:b/>
          <w:lang w:val="fr_FR" w:bidi="fr_FR"/>
        </w:rPr>
        <w:t>lieux célestes</w:t>
      </w:r>
      <w:r>
        <w:rPr>
          <w:lang w:val="fr_FR" w:bidi="fr_FR"/>
        </w:rPr>
        <w:t xml:space="preserve">. </w:t>
      </w:r>
      <w:r>
        <w:rPr>
          <w:lang w:val="fr_FR" w:bidi="fr_FR"/>
        </w:rPr>
        <w:t>Ciel</w:t>
      </w:r>
      <w:r>
        <w:rPr>
          <w:lang w:val="fr_FR" w:bidi="fr_FR"/>
        </w:rPr>
        <w:t xml:space="preserve"> se trouve dans le glossaire principal. Arrêtez l'enregistrement ici.</w:t>
      </w:r>
    </w:p>
    <w:p>
      <w:pPr/>
      <w:r>
        <w:rPr>
          <w:lang w:val="fr_FR" w:bidi="fr_FR"/>
        </w:rPr>
      </w:r>
      <w:r>
        <w:rPr>
          <w:lang w:val="fr_FR" w:bidi="fr_FR"/>
        </w:rPr>
        <w:t xml:space="preserve">Dieu nous a choisis pour être </w:t>
      </w:r>
      <w:r>
        <w:rPr>
          <w:b/>
          <w:lang w:val="fr_FR" w:bidi="fr_FR"/>
        </w:rPr>
        <w:t>saints</w:t>
      </w:r>
      <w:r>
        <w:rPr>
          <w:lang w:val="fr_FR" w:bidi="fr_FR"/>
        </w:rPr>
        <w:t>, c'est-à-dire mis à part pour le servir.</w:t>
      </w:r>
    </w:p>
    <w:p>
      <w:pPr/>
      <w:r>
        <w:rPr>
          <w:lang w:val="fr_FR" w:bidi="fr_FR"/>
        </w:rPr>
      </w:r>
      <w:r>
        <w:rPr>
          <w:lang w:val="fr_FR" w:bidi="fr_FR"/>
        </w:rPr>
        <w:t xml:space="preserve">Si nécessaire, arrêtez-vous ici et discutez du mot que vous utiliserez pour </w:t>
      </w:r>
      <w:r>
        <w:rPr>
          <w:b/>
          <w:lang w:val="fr_FR" w:bidi="fr_FR"/>
        </w:rPr>
        <w:t>saint</w:t>
      </w:r>
      <w:r>
        <w:rPr>
          <w:lang w:val="fr_FR" w:bidi="fr_FR"/>
        </w:rPr>
        <w:t xml:space="preserve">. </w:t>
      </w:r>
      <w:r>
        <w:rPr>
          <w:lang w:val="fr_FR" w:bidi="fr_FR"/>
        </w:rPr>
        <w:t>Saint</w:t>
      </w:r>
      <w:r>
        <w:rPr>
          <w:lang w:val="fr_FR" w:bidi="fr_FR"/>
        </w:rPr>
        <w:t xml:space="preserve"> est abordé dans le Glossaire principal. Utilisez le même mot pour saint que dans les traductions précédentes. Mettez cet enregistrement en pause ici.</w:t>
      </w:r>
    </w:p>
    <w:p>
      <w:pPr/>
      <w:r>
        <w:rPr>
          <w:lang w:val="fr_FR" w:bidi="fr_FR"/>
        </w:rPr>
      </w:r>
      <w:r>
        <w:rPr>
          <w:lang w:val="fr_FR" w:bidi="fr_FR"/>
        </w:rPr>
        <w:t>Dieu a choisi d'</w:t>
      </w:r>
      <w:r>
        <w:rPr>
          <w:b/>
          <w:lang w:val="fr_FR" w:bidi="fr_FR"/>
        </w:rPr>
        <w:t>adopter</w:t>
      </w:r>
      <w:r>
        <w:rPr>
          <w:lang w:val="fr_FR" w:bidi="fr_FR"/>
        </w:rPr>
        <w:t xml:space="preserve"> ceux qui croient en Jésus. Utilisez le même mot pour adopter que dans les traductions précédentes. Adopter quelqu'un, c'est emmener cette personne dans la famille avec les mêmes droits que celui qui est né des parents. Le parent ne voit aucune différence entre un enfant adopté et un enfant qui lui est né.</w:t>
      </w:r>
    </w:p>
    <w:p>
      <w:pPr/>
      <w:r>
        <w:rPr>
          <w:lang w:val="fr_FR" w:bidi="fr_FR"/>
        </w:rPr>
      </w:r>
      <w:r>
        <w:rPr>
          <w:lang w:val="fr_FR" w:bidi="fr_FR"/>
        </w:rPr>
        <w:t xml:space="preserve">Si nécessaire, arrêtez-vous ici et discutez du mot que vous utiliserez pour </w:t>
      </w:r>
      <w:r>
        <w:rPr>
          <w:b/>
          <w:lang w:val="fr_FR" w:bidi="fr_FR"/>
        </w:rPr>
        <w:t>adopter</w:t>
      </w:r>
      <w:r>
        <w:rPr>
          <w:lang w:val="fr_FR" w:bidi="fr_FR"/>
        </w:rPr>
        <w:t>. Mettez cet enregistrement en pause ici.</w:t>
      </w:r>
    </w:p>
    <w:p>
      <w:pPr/>
      <w:r>
        <w:rPr>
          <w:lang w:val="fr_FR" w:bidi="fr_FR"/>
        </w:rPr>
      </w:r>
      <w:r>
        <w:rPr>
          <w:lang w:val="fr_FR" w:bidi="fr_FR"/>
        </w:rPr>
        <w:t>Dieu nous a donné cette grâce glorieuse et nous sommes reconnaissants pour cela ! Nous voyons la gloire de Dieu, c'est-à-dire sa majesté et sa puissance, quand nous voyons sa grâce.</w:t>
      </w:r>
    </w:p>
    <w:p>
      <w:pPr/>
      <w:r>
        <w:rPr>
          <w:lang w:val="fr_FR" w:bidi="fr_FR"/>
        </w:rPr>
      </w:r>
      <w:r>
        <w:rPr>
          <w:lang w:val="fr_FR" w:bidi="fr_FR"/>
        </w:rPr>
        <w:t xml:space="preserve">Arrêtez-vous ici et discutez en groupe de la façon dont vous traduirez « Nous louons Dieu pour sa grâce glorieuse, ou puissante, ! » </w:t>
      </w:r>
      <w:r>
        <w:rPr>
          <w:lang w:val="fr_FR" w:bidi="fr_FR"/>
        </w:rPr>
        <w:t>Gloire</w:t>
      </w:r>
      <w:r>
        <w:rPr>
          <w:lang w:val="fr_FR" w:bidi="fr_FR"/>
        </w:rPr>
        <w:t xml:space="preserve"> se trouve dans le glossaire principal.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1:7–10</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1.7–10. Laissez entrer la parole de Dieu dans vos cœurs.</w:t>
      </w:r>
    </w:p>
    <w:p>
      <w:pPr/>
      <w:r>
        <w:rPr>
          <w:lang w:val="fr_FR" w:bidi="fr_FR"/>
        </w:rPr>
      </w:r>
      <w:r>
        <w:rPr>
          <w:lang w:val="fr_FR" w:bidi="fr_FR"/>
        </w:rPr>
        <w:t xml:space="preserve">Écoutez l'enregistrement d'Éphésiens 1.7–10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1.7–10 dans la traduction la plus facile à comprendre.</w:t>
      </w:r>
    </w:p>
    <w:p>
      <w:pPr/>
      <w:r>
        <w:rPr>
          <w:lang w:val="fr_FR" w:bidi="fr_FR"/>
        </w:rPr>
      </w:r>
      <w:r>
        <w:rPr>
          <w:lang w:val="fr_FR" w:bidi="fr_FR"/>
        </w:rPr>
        <w:t>Paul a commencé cette partie de la lettre en louant Dieu pour toutes les bénédictions spirituelles que Dieu a données à ceux qui croient. Dans ce passage, Paul parle de plus de choses pour lesquelles remercier Dieu.</w:t>
      </w:r>
    </w:p>
    <w:p>
      <w:pPr/>
      <w:r>
        <w:rPr>
          <w:lang w:val="fr_FR" w:bidi="fr_FR"/>
        </w:rPr>
      </w:r>
      <w:r>
        <w:rPr>
          <w:lang w:val="fr_FR" w:bidi="fr_FR"/>
        </w:rPr>
        <w:t>Paul veut que ceux qui sont croyants sachent tout ce que Dieu a fait pour eux. Paul vient de parler de Jésus le Sauveur, ou Christ, celui que Dieu aime. Paul a dit que Jésus a rendu possible pour les croyants d'être aussi les enfants de Dieu. Paul poursuit en disant comment Dieu a racheté les croyants, c'est-à-dire les a libérés, avec le sang de Jésus. Quand Paul dit que Dieu a racheté les croyants, Paul rappelle aux croyants juifs la Pâque en Égypte. Quand les Israélites étaient des esclaves, Dieu les a libérés. Dieu dit aux Israélites de répandre sur leurs portes le sang de l'agneau qu'ils ont tué. Ce sang les a protégés de l'ange de la mort de Dieu qui a tué le fils premier-né des Égyptiens. Le roi d'Égypte a ensuite permis aux Israélites de partir. Dieu dit aux Israélites de faire de cela une fête spéciale appelée la Pâque. Ils se souviendraient ensuite toujours comment le sang d'un agneau sur leurs portes les avait libérés de l'esclavage en Égypte. Paul compare Jésus à ces sacrifices que les Israélites faisaient pour restaurer leur relation avec Dieu. Jésus, tout comme ces sacrifices, nous a rendus libres, avec le sang de Jésus quand il a saigné et est mort sur la croix. Jésus est vraiment le Christ, le Sauveur !</w:t>
      </w:r>
    </w:p>
    <w:p>
      <w:pPr/>
      <w:r>
        <w:rPr>
          <w:lang w:val="fr_FR" w:bidi="fr_FR"/>
        </w:rPr>
      </w:r>
      <w:r>
        <w:rPr>
          <w:lang w:val="fr_FR" w:bidi="fr_FR"/>
        </w:rPr>
        <w:t>Arrêtez-vous ici et parlez d'un moment où une personne a libéré une autre personne de l'esclavage ou de l'oppression. Qu'a fait la personne qui a sauvé les autres ? Que ressentez-vous quand vous entendez cette histoire de liberté ? Arrêtez l'enregistrement ici.</w:t>
      </w:r>
    </w:p>
    <w:p>
      <w:pPr/>
      <w:r>
        <w:rPr>
          <w:lang w:val="fr_FR" w:bidi="fr_FR"/>
        </w:rPr>
      </w:r>
      <w:r>
        <w:rPr>
          <w:lang w:val="fr_FR" w:bidi="fr_FR"/>
        </w:rPr>
        <w:t>Nous ne méritons pas que Dieu envoie Jésus pour nous libérer. Cependant, Dieu nous aime tellement qu'il nous sauve quand même. Paul aime beaucoup parler des richesses de Dieu et combien Dieu aime donner aux gens beaucoup de dons. Paul parle des richesses, ou de la grande quantité de la grâce de Dieu. L'image de cette grande quantité de grâce est comme une fontaine qui déborde. Il y a tellement de choses qui viennent de la fontaine que le bassin ne peut pas le contenir. Tant de grâce coule de Dieu que nous ne pouvons même pas tout accepter, ni pleinement le comprendre. Paul dit que Dieu a déversé la bonté de Dieu sur nous avec la sagesse et la compréhension. Paul utilise l'image de la pluie qui tombe abondamment sur le croyant pour montrer comment la sagesse et la compréhension tombent sur nous.</w:t>
      </w:r>
    </w:p>
    <w:p>
      <w:pPr/>
      <w:r>
        <w:rPr>
          <w:lang w:val="fr_FR" w:bidi="fr_FR"/>
        </w:rPr>
      </w:r>
      <w:r>
        <w:rPr>
          <w:lang w:val="fr_FR" w:bidi="fr_FR"/>
        </w:rPr>
        <w:t>Arrêtez-vous ici et parlez d'un moment où quelqu'un vous a donné tellement de cadeaux que vous ne pouviez pas les porter ou les tenir tous dans vos mains. Qu'avez-vous ressenti ? Pourquoi cette personne vous a-t-elle donné tant de dons ? Arrêtez l'enregistrement ici.</w:t>
      </w:r>
    </w:p>
    <w:p>
      <w:pPr/>
      <w:r>
        <w:rPr>
          <w:lang w:val="fr_FR" w:bidi="fr_FR"/>
        </w:rPr>
      </w:r>
      <w:r>
        <w:rPr>
          <w:lang w:val="fr_FR" w:bidi="fr_FR"/>
        </w:rPr>
        <w:t xml:space="preserve">Paul rappelle aussi aux croyants que Dieu avait un plan. Ce plan a existé pendant longtemps. Mais ceci était un mystère, ce qui signifie que seul Dieu pouvait le révéler. Dieu nous donne maintenant sa sagesse et sa compréhension de son plan. Dieu a révélé ce plan à ceux qui croient en Jésus. Paul dit ensuite aux croyants quel est le plan. Paul dit que tout dans les cieux et sur la terre s'unira sous l'autorité de Christ. Paul rendra cela clair plus tard dans la lettre quand Paul expliquera comment Jésus, en tant que chef, contrôle les croyants, c'est-à-dire l'Église. Paul n'explique pas ces choses ici. Paul a déjà enseigné le peuple et il s'agit ici d'un simple rappel de cet enseignement très important. </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1.7–10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continue d'expliquer ce que Dieu a fait pour ceux qui croient en Jésus. </w:t>
      </w:r>
    </w:p>
    <w:p>
      <w:pPr/>
      <w:r>
        <w:rPr>
          <w:lang w:val="fr_FR" w:bidi="fr_FR"/>
        </w:rPr>
      </w:r>
      <w:r>
        <w:rPr>
          <w:b/>
          <w:lang w:val="fr_FR" w:bidi="fr_FR"/>
        </w:rPr>
        <w:t>Dans la deuxième partie :</w:t>
      </w:r>
      <w:r>
        <w:rPr>
          <w:lang w:val="fr_FR" w:bidi="fr_FR"/>
        </w:rPr>
        <w:t xml:space="preserve"> Paul explique aussi le plan que Dieu a depuis le début et qu'il a maintenant révélé à ceux qui croient.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disciples de Jésus éphésiens</w:t>
      </w:r>
    </w:p>
    <w:p>
      <w:pPr>
        <w:pStyle w:val="ListBullet"/>
        <w:spacing w:line="240" w:lineRule="auto"/>
        <w:ind w:left="720"/>
      </w:pPr>
      <w:r>
        <w:rPr>
          <w:lang w:val="fr_FR" w:bidi="fr_FR"/>
        </w:rPr>
      </w:r>
      <w:r>
        <w:rPr>
          <w:lang w:val="fr_FR" w:bidi="fr_FR"/>
        </w:rPr>
        <w:t>Dieu qui inspire Paul à écrire ces choses.</w:t>
      </w:r>
    </w:p>
    <w:p>
      <w:pPr>
        <w:pStyle w:val="ListBullet"/>
        <w:spacing w:line="240" w:lineRule="auto"/>
        <w:ind w:left="720"/>
      </w:pPr>
      <w:r>
        <w:rPr>
          <w:lang w:val="fr_FR" w:bidi="fr_FR"/>
        </w:rPr>
      </w:r>
      <w:r>
        <w:rPr>
          <w:lang w:val="fr_FR" w:bidi="fr_FR"/>
        </w:rPr>
        <w:t>Jésus-Christ</w:t>
      </w:r>
    </w:p>
    <w:p>
      <w:pPr/>
      <w:r>
        <w:rPr>
          <w:lang w:val="fr_FR" w:bidi="fr_FR"/>
        </w:rPr>
      </w:r>
      <w:r>
        <w:rPr>
          <w:lang w:val="fr_FR" w:bidi="fr_FR"/>
        </w:rPr>
        <w:t>En groupe, prêtez attention à ces parties du cadre du passage :</w:t>
      </w:r>
    </w:p>
    <w:p>
      <w:pPr/>
      <w:r>
        <w:rPr>
          <w:lang w:val="fr_FR" w:bidi="fr_FR"/>
        </w:rPr>
      </w:r>
      <w:r>
        <w:rPr>
          <w:lang w:val="fr_FR" w:bidi="fr_FR"/>
        </w:rPr>
        <w:t xml:space="preserve">La première partie de ce passage commence en faisant référence à celui que Dieu aime, qui est Jésus notre Sauveur, ou Christ. C'est </w:t>
      </w:r>
      <w:r>
        <w:rPr>
          <w:b/>
          <w:lang w:val="fr_FR" w:bidi="fr_FR"/>
        </w:rPr>
        <w:t>lui</w:t>
      </w:r>
      <w:r>
        <w:rPr>
          <w:lang w:val="fr_FR" w:bidi="fr_FR"/>
        </w:rPr>
        <w:t>, c'est-à-dire Jésus, qui nous a rachetés ou rendus libres. Paul nous dit maintenant comment Jésus nous a rendus libres. Paul dit que le sang de Jésus nous a rendus libres. Rappelez-vous que le sang de Jésus fait référence à la mort de Jésus sur la croix. Le sang était important dans le système sacrificiel juif, et il est important que Jésus ait saigné et soit mort. Dieu nous a rendus libres à travers la mort de Jésus parce qu'il voulait nous donner beaucoup de dons même si nous ne les avons pas mérités. Quand Dieu nous a rendus libres, il nous a pardonné tous nos péchés, c'est-à-dire notre désobéissance. Nous n'avons pas mérité ce don de la part de Dieu. Paul dit que Dieu nous donne cette grâce, c'est-à-dire ces dons immérités, parce qu'il est riche, c'est-à-dire qu'il a tellement de choses à nous donner. Paul nous montre que Dieu donne plus que nous ne l'attendons et que nous profitons de plus que nous ne pouvons l'imaginer.</w:t>
      </w:r>
    </w:p>
    <w:p>
      <w:pPr/>
      <w:r>
        <w:rPr>
          <w:lang w:val="fr_FR" w:bidi="fr_FR"/>
        </w:rPr>
      </w:r>
      <w:r>
        <w:rPr>
          <w:lang w:val="fr_FR" w:bidi="fr_FR"/>
        </w:rPr>
        <w:t>Arrêtez-vous ici et discutez en groupe : parlez de nouveau d'un moment où quelqu'un vous a donné plus de bons dons que vous ne l'aviez imaginé. Comment en avez-vous parlé ? Prêtez attention aux mots que vous avez utilisés pour parler de la façon dont cette personne a donné des dons parce qu'elle avait tellement à donner. Mettez cet enregistrement en pause ici.</w:t>
      </w:r>
    </w:p>
    <w:p>
      <w:pPr/>
      <w:r>
        <w:rPr>
          <w:lang w:val="fr_FR" w:bidi="fr_FR"/>
        </w:rPr>
      </w:r>
      <w:r>
        <w:rPr>
          <w:lang w:val="fr_FR" w:bidi="fr_FR"/>
        </w:rPr>
        <w:t xml:space="preserve">Dans la deuxième partie de ce passage, Paul parle du plan que Dieu a montré à son peuple. Dieu nous a donné la sagesse et nous a aidés à comprendre son plan. Cela rend Dieu heureux de nous montrer son plan. Le plan de Dieu implique Jésus-Christ, le Sauveur promis. Ce plan se passera quant le bon moment de Dieu arrivera. </w:t>
      </w:r>
    </w:p>
    <w:p>
      <w:pPr/>
      <w:r>
        <w:rPr>
          <w:lang w:val="fr_FR" w:bidi="fr_FR"/>
        </w:rPr>
      </w:r>
      <w:r>
        <w:rPr>
          <w:lang w:val="fr_FR" w:bidi="fr_FR"/>
        </w:rPr>
        <w:t>À la fin de ce passage, Paul révèle le plan de Dieu. Dieu donnera à Jésus-Christ autorité sur toutes choses dans les cieux, là où Dieu vit, et sur toutes choses sur la terre.</w:t>
      </w:r>
    </w:p>
    <w:p>
      <w:pPr/>
      <w:r>
        <w:rPr>
          <w:lang w:val="fr_FR" w:bidi="fr_FR"/>
        </w:rPr>
      </w:r>
      <w:r>
        <w:rPr>
          <w:lang w:val="fr_FR" w:bidi="fr_FR"/>
        </w:rPr>
        <w:t xml:space="preserve">Choisissez des personnes, des dessins ou des objets pour représenter chacun des personnages. Vous voudrez peut-être avoir un groupe d'objets ou de personnes qui représentent les croyants avant qu'ils ne reçoivent la liberté. Alors que vous raconter de nouveau l'histoire de ces versets, Paul désigne Jésus quand il dit que c'est à cause du </w:t>
      </w:r>
      <w:r>
        <w:rPr>
          <w:b/>
          <w:lang w:val="fr_FR" w:bidi="fr_FR"/>
        </w:rPr>
        <w:t>sang de Jésus</w:t>
      </w:r>
      <w:r>
        <w:rPr>
          <w:lang w:val="fr_FR" w:bidi="fr_FR"/>
        </w:rPr>
        <w:t>, quand il est mort pour nous, que Dieu nous a rachetés, c'est-à-dire qu'il nous a rendus libres. Alors que Dieu envoie Jésus et que Jésus meurt, montrez que les croyants sont maintenant libres. Dieu montre qu'il a plus de grâce, comme un trésor précieux, que nous ne pouvons l'imaginer. Dieu prend de cette grâce et nous la donne. C'est plus que nous ne pouvons nous attendre. Paul désigne maintenant Dieu, puis les croyants, quand il dit que Dieu donne avec joie aux croyants la sagesse et la compréhension au sujet de son plan. Montrez comment les croyants ne connaissent pas le plan au début, mais comment Dieu nous montre son plan : Dieu utilise Jésus pour réaliser son plan. Au bon moment, Dieu place Jésus en autorité sur toutes choses dans les cieux et sur la terre. À la fin de ce passage, tout ce qui est dans les cieux et sur la terre suit paisiblement la direction de Jésus. Comment montrerez-vous que Jésus a autorité sur toutes choses ?</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1.7–10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disciples de Jésus éphésiens</w:t>
      </w:r>
    </w:p>
    <w:p>
      <w:pPr>
        <w:pStyle w:val="ListBullet"/>
        <w:spacing w:line="240" w:lineRule="auto"/>
        <w:ind w:left="720"/>
      </w:pPr>
      <w:r>
        <w:rPr>
          <w:lang w:val="fr_FR" w:bidi="fr_FR"/>
        </w:rPr>
      </w:r>
      <w:r>
        <w:rPr>
          <w:lang w:val="fr_FR" w:bidi="fr_FR"/>
        </w:rPr>
        <w:t>Dieu qui inspire Paul à écrire ces choses.</w:t>
      </w:r>
    </w:p>
    <w:p>
      <w:pPr>
        <w:pStyle w:val="ListBullet"/>
        <w:spacing w:line="240" w:lineRule="auto"/>
        <w:ind w:left="720"/>
      </w:pPr>
      <w:r>
        <w:rPr>
          <w:lang w:val="fr_FR" w:bidi="fr_FR"/>
        </w:rPr>
      </w:r>
      <w:r>
        <w:rPr>
          <w:lang w:val="fr_FR" w:bidi="fr_FR"/>
        </w:rPr>
        <w:t>Jésus-Christ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Dieu, avec l'aide du Saint-Esprit, inspire Paul à écrire la lettre. Paul explique que Dieu a utilisé le sang de Jésus pour libérer tous ceux qui croient en Jésus. En plus de nous avoir donné la liberté, Dieu a pardonné tous nos péchés.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celui qui représente Dieu : « Pourquoi voulez-vous rappeler au peuple le sang de l'agneau de la Pâque et le système de sacrifice de sang de l'Ancien Testament ? » Vous entendrez peut-être : « Depuis le début, j'ai utilisé le sang pour restaurer les gens à moi-même et pour avoir une bonne relation avec les gens. C'est maintenant le sang de Jésus qui les sauve. Ils doivent voir que tout cela est un seul plan continu. »</w:t>
      </w:r>
    </w:p>
    <w:p>
      <w:pPr>
        <w:pStyle w:val="ListBullet"/>
        <w:spacing w:line="240" w:lineRule="auto"/>
        <w:ind w:left="720"/>
      </w:pPr>
      <w:r>
        <w:rPr>
          <w:lang w:val="fr_FR" w:bidi="fr_FR"/>
        </w:rPr>
      </w:r>
      <w:r>
        <w:rPr>
          <w:lang w:val="fr_FR" w:bidi="fr_FR"/>
        </w:rPr>
        <w:t>Demandez à Paul : « Que ressentez-vous, sachant que Dieu, à travers le Saint-Esprit, vous dit d'écrire ces choses dans la lettre ? » Vous entendrez peut-être : « C'est merveilleux. Je suis rempli d'émerveillement, ou de joie. Dieu nous donne beaucoup plus que nous ne le méritons. J'essaie toujours d'écouter Dieu et d'enseigner ce que Dieu veut que le peuple sache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explique aussi le plan mystérieux de Dieu aux Éphésiens. Le plan est que Dieu, au bon moment, amènera toutes choses dans les cieux et sur la terre sous l'autorité de Jésus. Le plan était un mystère : les gens ne comprenaient pas le plan jusqu'à ce que Dieu révèle le plan.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Éphésiens : « Que ressentez-vous maintenant que vous connaissez le plan de Dieu ? » Vous entendrez peut-être : « Je suis prêt à ce que cela se produise. Je suis si heureux d'avoir ce rappel que Dieu a ce plan. Paul nous en avait parlé, mais je l'avais oublié. Je suis prêt pour que ce plan advienne. Je veux que Jésus soit au contrôle de ce monde ! J'aimerais que le bon moment soit maintenant !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1.7–10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Ce passage utilise beaucoup de mots que vous avez déjà utilisés dans le livre des Actes, ainsi que d'autres passages des Évangiles.</w:t>
      </w:r>
    </w:p>
    <w:p>
      <w:pPr/>
      <w:r>
        <w:rPr>
          <w:lang w:val="fr_FR" w:bidi="fr_FR"/>
        </w:rPr>
      </w:r>
      <w:r>
        <w:rPr>
          <w:lang w:val="fr_FR" w:bidi="fr_FR"/>
        </w:rPr>
        <w:t xml:space="preserve">Arrêtez-vous ici et passez en revue les mots que vous avez déjà choisis pour </w:t>
      </w:r>
      <w:r>
        <w:rPr>
          <w:b/>
          <w:lang w:val="fr_FR" w:bidi="fr_FR"/>
        </w:rPr>
        <w:t>Christ</w:t>
      </w:r>
      <w:r>
        <w:rPr>
          <w:lang w:val="fr_FR" w:bidi="fr_FR"/>
        </w:rPr>
        <w:t xml:space="preserve"> et </w:t>
      </w:r>
      <w:r>
        <w:rPr>
          <w:b/>
          <w:lang w:val="fr_FR" w:bidi="fr_FR"/>
        </w:rPr>
        <w:t>grâce</w:t>
      </w:r>
      <w:r>
        <w:rPr>
          <w:lang w:val="fr_FR" w:bidi="fr_FR"/>
        </w:rPr>
        <w:t xml:space="preserve">. Utilisez le même mot pour </w:t>
      </w:r>
      <w:r>
        <w:rPr>
          <w:lang w:val="fr_FR" w:bidi="fr_FR"/>
        </w:rPr>
        <w:t>Christ</w:t>
      </w:r>
      <w:r>
        <w:rPr>
          <w:lang w:val="fr_FR" w:bidi="fr_FR"/>
        </w:rPr>
        <w:t xml:space="preserve"> et </w:t>
      </w:r>
      <w:r>
        <w:rPr>
          <w:lang w:val="fr_FR" w:bidi="fr_FR"/>
        </w:rPr>
        <w:t>grâce</w:t>
      </w:r>
      <w:r>
        <w:rPr>
          <w:lang w:val="fr_FR" w:bidi="fr_FR"/>
        </w:rPr>
        <w:t xml:space="preserve"> que dans les passages précédents. Chacun de ces mots se trouve dans le Glossaire principal. Mettez cet enregistrement en pause ici.</w:t>
      </w:r>
    </w:p>
    <w:p>
      <w:pPr/>
      <w:r>
        <w:rPr>
          <w:lang w:val="fr_FR" w:bidi="fr_FR"/>
        </w:rPr>
      </w:r>
      <w:r>
        <w:rPr>
          <w:lang w:val="fr_FR" w:bidi="fr_FR"/>
        </w:rPr>
        <w:t xml:space="preserve">En Jésus, nous avons la </w:t>
      </w:r>
      <w:r>
        <w:rPr>
          <w:b/>
          <w:lang w:val="fr_FR" w:bidi="fr_FR"/>
        </w:rPr>
        <w:t>rédemption</w:t>
      </w:r>
      <w:r>
        <w:rPr>
          <w:lang w:val="fr_FR" w:bidi="fr_FR"/>
        </w:rPr>
        <w:t xml:space="preserve"> pour le </w:t>
      </w:r>
      <w:r>
        <w:rPr>
          <w:b/>
          <w:lang w:val="fr_FR" w:bidi="fr_FR"/>
        </w:rPr>
        <w:t>pardon</w:t>
      </w:r>
      <w:r>
        <w:rPr>
          <w:lang w:val="fr_FR" w:bidi="fr_FR"/>
        </w:rPr>
        <w:t xml:space="preserve"> de notre </w:t>
      </w:r>
      <w:r>
        <w:rPr>
          <w:b/>
          <w:lang w:val="fr_FR" w:bidi="fr_FR"/>
        </w:rPr>
        <w:t>péché</w:t>
      </w:r>
      <w:r>
        <w:rPr>
          <w:lang w:val="fr_FR" w:bidi="fr_FR"/>
        </w:rPr>
        <w:t>. La rédemption signifie la même chose que racheter. Quand vous rachetez quelque chose, vous le libérez.</w:t>
      </w:r>
    </w:p>
    <w:p>
      <w:pPr/>
      <w:r>
        <w:rPr>
          <w:lang w:val="fr_FR" w:bidi="fr_FR"/>
        </w:rPr>
      </w:r>
      <w:r>
        <w:rPr>
          <w:lang w:val="fr_FR" w:bidi="fr_FR"/>
        </w:rPr>
        <w:t xml:space="preserve">Arrêtez-vous ici et discutez du mot que vous utiliserez pour </w:t>
      </w:r>
      <w:r>
        <w:rPr>
          <w:b/>
          <w:lang w:val="fr_FR" w:bidi="fr_FR"/>
        </w:rPr>
        <w:t>rédemption</w:t>
      </w:r>
      <w:r>
        <w:rPr>
          <w:lang w:val="fr_FR" w:bidi="fr_FR"/>
        </w:rPr>
        <w:t xml:space="preserve">. Le </w:t>
      </w:r>
      <w:r>
        <w:rPr>
          <w:lang w:val="fr_FR" w:bidi="fr_FR"/>
        </w:rPr>
        <w:t>mot racheter</w:t>
      </w:r>
      <w:r>
        <w:rPr>
          <w:lang w:val="fr_FR" w:bidi="fr_FR"/>
        </w:rPr>
        <w:t xml:space="preserve"> est abordé dans le Glossaire principal. Utilisez le même mot que vous avez peut-être utilisé dans les passages précédents. Arrêtez l'enregistrement ici.</w:t>
      </w:r>
    </w:p>
    <w:p>
      <w:pPr/>
      <w:r>
        <w:rPr>
          <w:lang w:val="fr_FR" w:bidi="fr_FR"/>
        </w:rPr>
      </w:r>
      <w:r>
        <w:rPr>
          <w:lang w:val="fr_FR" w:bidi="fr_FR"/>
        </w:rPr>
        <w:t xml:space="preserve">Dieu </w:t>
      </w:r>
      <w:r>
        <w:rPr>
          <w:b/>
          <w:lang w:val="fr_FR" w:bidi="fr_FR"/>
        </w:rPr>
        <w:t>a pardonné</w:t>
      </w:r>
      <w:r>
        <w:rPr>
          <w:lang w:val="fr_FR" w:bidi="fr_FR"/>
        </w:rPr>
        <w:t xml:space="preserve"> nos </w:t>
      </w:r>
      <w:r>
        <w:rPr>
          <w:b/>
          <w:lang w:val="fr_FR" w:bidi="fr_FR"/>
        </w:rPr>
        <w:t>péchés</w:t>
      </w:r>
      <w:r>
        <w:rPr>
          <w:lang w:val="fr_FR" w:bidi="fr_FR"/>
        </w:rPr>
        <w:t>. Chaque fois que quelqu'un désobéit à Dieu, cette personne pèche. Quand Dieu pardonne vos péchés, c'est la même chose que si les péchés n'existaient pas. Dieu ne voit plus les péchés.</w:t>
      </w:r>
    </w:p>
    <w:p>
      <w:pPr/>
      <w:r>
        <w:rPr>
          <w:lang w:val="fr_FR" w:bidi="fr_FR"/>
        </w:rPr>
      </w:r>
      <w:r>
        <w:rPr>
          <w:lang w:val="fr_FR" w:bidi="fr_FR"/>
        </w:rPr>
        <w:t xml:space="preserve">Arrêtez-vous ici et discutez des mots que vous utiliserez pour </w:t>
      </w:r>
      <w:r>
        <w:rPr>
          <w:b/>
          <w:lang w:val="fr_FR" w:bidi="fr_FR"/>
        </w:rPr>
        <w:t>pardon</w:t>
      </w:r>
      <w:r>
        <w:rPr>
          <w:lang w:val="fr_FR" w:bidi="fr_FR"/>
        </w:rPr>
        <w:t xml:space="preserve"> et </w:t>
      </w:r>
      <w:r>
        <w:rPr>
          <w:b/>
          <w:lang w:val="fr_FR" w:bidi="fr_FR"/>
        </w:rPr>
        <w:t>péché</w:t>
      </w:r>
      <w:r>
        <w:rPr>
          <w:lang w:val="fr_FR" w:bidi="fr_FR"/>
        </w:rPr>
        <w:t xml:space="preserve">. Le </w:t>
      </w:r>
      <w:r>
        <w:rPr>
          <w:lang w:val="fr_FR" w:bidi="fr_FR"/>
        </w:rPr>
        <w:t>pardon</w:t>
      </w:r>
      <w:r>
        <w:rPr>
          <w:lang w:val="fr_FR" w:bidi="fr_FR"/>
        </w:rPr>
        <w:t xml:space="preserve"> et le </w:t>
      </w:r>
      <w:r>
        <w:rPr>
          <w:lang w:val="fr_FR" w:bidi="fr_FR"/>
        </w:rPr>
        <w:t>péché</w:t>
      </w:r>
      <w:r>
        <w:rPr>
          <w:lang w:val="fr_FR" w:bidi="fr_FR"/>
        </w:rPr>
        <w:t xml:space="preserve"> sont abordés dans le Glossaire principal. Utilisez les mêmes mots pour pardon et péché que dans d'autres livres de la Bible. Arrêtez l'enregistrement ici.</w:t>
      </w:r>
    </w:p>
    <w:p>
      <w:pPr/>
      <w:r>
        <w:rPr>
          <w:lang w:val="fr_FR" w:bidi="fr_FR"/>
        </w:rPr>
      </w:r>
      <w:r>
        <w:rPr>
          <w:lang w:val="fr_FR" w:bidi="fr_FR"/>
        </w:rPr>
        <w:t xml:space="preserve">Dieu nous a donné la </w:t>
      </w:r>
      <w:r>
        <w:rPr>
          <w:b/>
          <w:lang w:val="fr_FR" w:bidi="fr_FR"/>
        </w:rPr>
        <w:t>sagesse</w:t>
      </w:r>
      <w:r>
        <w:rPr>
          <w:lang w:val="fr_FR" w:bidi="fr_FR"/>
        </w:rPr>
        <w:t xml:space="preserve"> et la compréhension. Quand vous avez la sagesse, vous pensez à des choses qui sont vraies et prenez de bonnes décisions.</w:t>
      </w:r>
    </w:p>
    <w:p>
      <w:pPr/>
      <w:r>
        <w:rPr>
          <w:lang w:val="fr_FR" w:bidi="fr_FR"/>
        </w:rPr>
      </w:r>
      <w:r>
        <w:rPr>
          <w:lang w:val="fr_FR" w:bidi="fr_FR"/>
        </w:rPr>
        <w:t xml:space="preserve">Arrêtez-vous ici et discutez du mot que vous utiliserez pour </w:t>
      </w:r>
      <w:r>
        <w:rPr>
          <w:b/>
          <w:lang w:val="fr_FR" w:bidi="fr_FR"/>
        </w:rPr>
        <w:t>sagesse</w:t>
      </w:r>
      <w:r>
        <w:rPr>
          <w:lang w:val="fr_FR" w:bidi="fr_FR"/>
        </w:rPr>
        <w:t xml:space="preserve">. Utilisez le même mot que dans les traductions précédentes. Le mot </w:t>
      </w:r>
      <w:r>
        <w:rPr>
          <w:lang w:val="fr_FR" w:bidi="fr_FR"/>
        </w:rPr>
        <w:t>« sagesse »</w:t>
      </w:r>
      <w:r>
        <w:rPr>
          <w:lang w:val="fr_FR" w:bidi="fr_FR"/>
        </w:rPr>
        <w:t xml:space="preserve"> se trouve dans le glossaire principal. Mettez cet enregistrement en pause ici.</w:t>
      </w:r>
    </w:p>
    <w:p>
      <w:pPr/>
      <w:r>
        <w:rPr>
          <w:lang w:val="fr_FR" w:bidi="fr_FR"/>
        </w:rPr>
      </w:r>
      <w:r>
        <w:rPr>
          <w:lang w:val="fr_FR" w:bidi="fr_FR"/>
        </w:rPr>
        <w:t>Quand vous comprenez quelque chose, vous pouvez penser ou apprendre, ou même juger si quelque chose est juste ou non.</w:t>
      </w:r>
    </w:p>
    <w:p>
      <w:pPr/>
      <w:r>
        <w:rPr>
          <w:lang w:val="fr_FR" w:bidi="fr_FR"/>
        </w:rPr>
      </w:r>
      <w:r>
        <w:rPr>
          <w:lang w:val="fr_FR" w:bidi="fr_FR"/>
        </w:rPr>
        <w:t>Arrêtez-vous ici et discutez de la question suivante : quelle est la différence entre mémoriser quelque chose et comprendre quelque chose, comme une leçon à l'école ? Comprendre est plus que simplement mémoriser les faits. Comment expliquez-vous cette différence ? Arrêtez l'enregistrement ici.</w:t>
      </w:r>
    </w:p>
    <w:p>
      <w:pPr/>
      <w:r>
        <w:rPr>
          <w:lang w:val="fr_FR" w:bidi="fr_FR"/>
        </w:rPr>
      </w:r>
      <w:r>
        <w:rPr>
          <w:lang w:val="fr_FR" w:bidi="fr_FR"/>
        </w:rPr>
        <w:t xml:space="preserve">Jésus a autorité sur toutes choses dans les </w:t>
      </w:r>
      <w:r>
        <w:rPr>
          <w:b/>
          <w:lang w:val="fr_FR" w:bidi="fr_FR"/>
        </w:rPr>
        <w:t>cieux</w:t>
      </w:r>
      <w:r>
        <w:rPr>
          <w:lang w:val="fr_FR" w:bidi="fr_FR"/>
        </w:rPr>
        <w:t xml:space="preserve"> et sur la terre. Les cieux sont le lieu où Dieu vit et règne. Parfois, les cieux font aussi référence au lieu où les puissances ou les êtres spirituels invisibles pourraient vivre. Jésus a autorité sur tout cela. Utilisez le même mot pour cieux que dans les passages précédents. Le mot </w:t>
      </w:r>
      <w:r>
        <w:rPr>
          <w:lang w:val="fr_FR" w:bidi="fr_FR"/>
        </w:rPr>
        <w:t>cieux</w:t>
      </w:r>
      <w:r>
        <w:rPr>
          <w:lang w:val="fr_FR" w:bidi="fr_FR"/>
        </w:rPr>
        <w:t xml:space="preserve"> est abordé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1:11–14</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1.11–14. Laissez entrer la parole de Dieu dans vos cœurs.</w:t>
      </w:r>
    </w:p>
    <w:p>
      <w:pPr/>
      <w:r>
        <w:rPr>
          <w:lang w:val="fr_FR" w:bidi="fr_FR"/>
        </w:rPr>
      </w:r>
      <w:r>
        <w:rPr>
          <w:lang w:val="fr_FR" w:bidi="fr_FR"/>
        </w:rPr>
        <w:t xml:space="preserve">Écoutez l'enregistrement d'Éphésiens 1.11–14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1.11–14 dans la traduction la plus facile à comprendre.</w:t>
      </w:r>
    </w:p>
    <w:p>
      <w:pPr/>
      <w:r>
        <w:rPr>
          <w:lang w:val="fr_FR" w:bidi="fr_FR"/>
        </w:rPr>
      </w:r>
      <w:r>
        <w:rPr>
          <w:lang w:val="fr_FR" w:bidi="fr_FR"/>
        </w:rPr>
        <w:t>Paul a parlé aux croyants à Éphèse du plan merveilleux de Dieu. Paul explique maintenant que Dieu a choisi les croyants et que les croyants appartiennent à Dieu.</w:t>
      </w:r>
    </w:p>
    <w:p>
      <w:pPr/>
      <w:r>
        <w:rPr>
          <w:lang w:val="fr_FR" w:bidi="fr_FR"/>
        </w:rPr>
      </w:r>
      <w:r>
        <w:rPr>
          <w:lang w:val="fr_FR" w:bidi="fr_FR"/>
        </w:rPr>
        <w:t>Paul commence en rappelant aux croyants qu'ils sont unis en Christ. Cela signifie que Dieu a amené tous les croyants, à la fois les Juifs et les Gentils, en un seul groupe. Les Juifs étaient le peuple original choisi de Dieu à partir de l'époque d'Abraham. Jésus était un Juif. Mais même les non-Juifs, c'est-à-dire les Gentils, peuvent être le peuple choisi de Dieu. Dieu a choisi tous les croyants en Jésus comme son peuple spécial et choisi. Le peuple choisi de Dieu est comme l'héritage de Dieu : ses enfants spéciaux juste pour lui. Peut-être que Paul leur dit qu'au lieu de Dieu qui les reçoit comme son héritage, ils reçoivent un héritage de la part de Dieu parce qu'ils sont unis à Jésus-Christ. Cela en fait des enfants de Dieu et, comme tout enfant, ils ont des droits d'héritage. Dans les deux cas, les personnes qui croient en Jésus sont des personnes spéciales et choisies. Ils reçoivent un héritage de la part de Dieu et Dieu fait d'eux son propre peuple.</w:t>
      </w:r>
    </w:p>
    <w:p>
      <w:pPr/>
      <w:r>
        <w:rPr>
          <w:lang w:val="fr_FR" w:bidi="fr_FR"/>
        </w:rPr>
      </w:r>
      <w:r>
        <w:rPr>
          <w:lang w:val="fr_FR" w:bidi="fr_FR"/>
        </w:rPr>
        <w:t>Arrêtez-vous ici et discutez de la question suivante : qui a le droit d'hériter de la propriété ou de l'argent quand quelqu'un meurt dans votre culture ? Arrêtez l'enregistrement ici.</w:t>
      </w:r>
    </w:p>
    <w:p>
      <w:pPr/>
      <w:r>
        <w:rPr>
          <w:lang w:val="fr_FR" w:bidi="fr_FR"/>
        </w:rPr>
      </w:r>
      <w:r>
        <w:rPr>
          <w:lang w:val="fr_FR" w:bidi="fr_FR"/>
        </w:rPr>
        <w:t>Paul dit que Dieu nous a choisis à l'avance, avant même que nous ne devenions croyants en Jésus. Paul compare le choix de Dieu au fait de tirer au sort, c'est-à-dire quand quelqu'un jetait de petits objets pour choisir ou sélectionner quelque chose ou quelqu'un pour un but spécial. La dernière fois que nous avons entendu parler de tirer au sort était dans le livre des Actes, quand les disciples ont choisi quelqu'un pour remplacer Judas comme l'un des apôtres. Ici, Paul dit que Dieu nous a choisis pour être le peuple de Dieu. C'était la volonté, ou le désir, de Dieu de faire cela. Dieu lui-même a fait cette action : ce ne sont pas les gens qui l'ont fait.</w:t>
      </w:r>
    </w:p>
    <w:p>
      <w:pPr/>
      <w:r>
        <w:rPr>
          <w:lang w:val="fr_FR" w:bidi="fr_FR"/>
        </w:rPr>
      </w:r>
      <w:r>
        <w:rPr>
          <w:lang w:val="fr_FR" w:bidi="fr_FR"/>
        </w:rPr>
        <w:t>Pourquoi Dieu nous a-t-il choisis ? Paul dit que Dieu nous a choisis pour que nous apportions la louange et la gloire à Dieu. Paul dit que Dieu a d'abord choisi les Juifs : le peuple que Paul décrit comme « nous qui étions les premiers à faire confiance à Jésus-Christ, le Sauveur promis ». Dieu a choisi les Juifs pour qu'ils louent Dieu pour sa grandeur. Dieu va ensuite vers les Gentils avec la bonne nouvelle. Paul vient de rappeler aux croyants que les Juifs et les Gentils sont unis en Jésus.</w:t>
      </w:r>
    </w:p>
    <w:p>
      <w:pPr/>
      <w:r>
        <w:rPr>
          <w:lang w:val="fr_FR" w:bidi="fr_FR"/>
        </w:rPr>
      </w:r>
      <w:r>
        <w:rPr>
          <w:lang w:val="fr_FR" w:bidi="fr_FR"/>
        </w:rPr>
        <w:t>Paul utilise un autre mot image quand il décrit ce qui arrive aux croyants quand ils croient en Jésus. Certaines traductions disent que les croyants sont marqués avec un sceau. D'autres traductions disent que Dieu a identifié les croyants comme son propre peuple. À l'époque où Paul écrit cette lettre, les gens mettaient souvent un sceau de cire sur un article pour montrer qui possédait l'article. Les gens fondraient de la cire, puis appuyaient sur un objet d'identification, comme un anneau, dans la cire fondue. Cette image serait le sceau d'identification. Quiconque voyait le sceau saurait que cet objet appartenait à la personne avec cette marque spéciale.</w:t>
      </w:r>
    </w:p>
    <w:p>
      <w:pPr/>
      <w:r>
        <w:rPr>
          <w:lang w:val="fr_FR" w:bidi="fr_FR"/>
        </w:rPr>
      </w:r>
      <w:r>
        <w:rPr>
          <w:lang w:val="fr_FR" w:bidi="fr_FR"/>
        </w:rPr>
        <w:t xml:space="preserve">Arrêtez-vous ici et regardez une image d'un </w:t>
      </w:r>
      <w:r>
        <w:rPr>
          <w:lang w:val="fr_FR" w:bidi="fr_FR"/>
        </w:rPr>
        <w:t>sceau de cire</w:t>
      </w:r>
      <w:r>
        <w:rPr>
          <w:lang w:val="fr_FR" w:bidi="fr_FR"/>
        </w:rPr>
        <w:t>. Arrêtez l'enregistrement ici.</w:t>
      </w:r>
    </w:p>
    <w:p>
      <w:pPr/>
      <w:r>
        <w:rPr>
          <w:lang w:val="fr_FR" w:bidi="fr_FR"/>
        </w:rPr>
      </w:r>
      <w:r>
        <w:rPr>
          <w:lang w:val="fr_FR" w:bidi="fr_FR"/>
        </w:rPr>
        <w:t>Arrêtez-vous ici et discutez de la question suivante : comment les autres personnes savent-elles que quelque chose vous appartient ? Parlez des différentes choses que vous possédez et de la façon dont les gens savent peut-être que ces choses vous appartiennent. Par exemple, une maison, un animal ou votre enfant. Arrêtez l'enregistrement ici.</w:t>
      </w:r>
    </w:p>
    <w:p>
      <w:pPr/>
      <w:r>
        <w:rPr>
          <w:lang w:val="fr_FR" w:bidi="fr_FR"/>
        </w:rPr>
      </w:r>
      <w:r>
        <w:rPr>
          <w:lang w:val="fr_FR" w:bidi="fr_FR"/>
        </w:rPr>
        <w:t>Le but de ce sceau était d'être une garantie que le paiement intégral viendrait plus tard. Paul utilise un terme commercial. Parfois lorsque l'on achète quelque chose, on verse un dépôt d'argent, ou des arrhes. Cela garantit que l'on versera le paiement intégral plus tard. Il s'agit d'une image que Paul a donnée aux croyants éphésiens. Les croyants ont reçu le Saint-Esprit quand ils ont cru en Jésus. Mais ils n'ont pas encore reçu le plein héritage. Ils recevront le plein héritage plus tard quand Dieu accomplira son plan. Le Saint-Esprit est comme le dépôt de garantie, ou les arrhes, pour que nous puissions être sûrs que Dieu gardera sa promesse de donner à ses croyants la vie pour toujours avec lui.</w:t>
      </w:r>
    </w:p>
    <w:p>
      <w:pPr/>
      <w:r>
        <w:rPr>
          <w:lang w:val="fr_FR" w:bidi="fr_FR"/>
        </w:rPr>
      </w:r>
      <w:r>
        <w:rPr>
          <w:lang w:val="fr_FR" w:bidi="fr_FR"/>
        </w:rPr>
        <w:t>Arrêtez-vous ici et racontez une histoire au sujet de quelqu'un qui donne à quelqu'un d'autre un premier paiement pour quelque chose, promettant de payer intégralement à une date ultérieure. Dans votre culture, comment donnez-vous à quelqu'un une garantie que vous le paierez en totalité plus tard ? Arrêtez l'enregistrement ici.</w:t>
      </w:r>
    </w:p>
    <w:p>
      <w:pPr/>
      <w:r>
        <w:rPr>
          <w:lang w:val="fr_FR" w:bidi="fr_FR"/>
        </w:rPr>
      </w:r>
      <w:r>
        <w:rPr>
          <w:lang w:val="fr_FR" w:bidi="fr_FR"/>
        </w:rPr>
        <w:t>Paul rappelle aux croyants que Dieu leur a donné le Saint-Esprit de Dieu quand ils ont cru en Jésus. Seules les personnes qui croient en Jésus ont ce Saint-Esprit. Ce Saint-Esprit identifie les croyants comme appartenant à Dieu. C'est comme le sceau de cire auquel Paul vient de faire référence. Le Saint-Esprit garantit que les croyants recevront l'héritage que Dieu a promis au peuple que Dieu a racheté, c'est-à-dire libéré du péché, et qui croit en lui. Quand Dieu regarde le croyant qui a le Saint-Esprit, c'est la même chose que de regarder un sceau de cire avec une marque d'identification. Dieu sait que cette personne appartient à Dieu.</w:t>
      </w:r>
    </w:p>
    <w:p>
      <w:pPr/>
      <w:r>
        <w:rPr>
          <w:lang w:val="fr_FR" w:bidi="fr_FR"/>
        </w:rPr>
      </w:r>
      <w:r>
        <w:rPr>
          <w:lang w:val="fr_FR" w:bidi="fr_FR"/>
        </w:rPr>
        <w:t>Paul termine cette section en disant aux croyants que Dieu nous a donné ce sceau du Saint-Esprit pour que nous louions la gloire de Dieu, c'est-à-dire que nous louions Dieu pour sa grandeur.</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1.11–14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dit que nous, les croyants, sommes un peuple spécial pour Dieu. Dieu nous a choisis à l'avance pour donner la louange et la gloire à Dieu.</w:t>
      </w:r>
    </w:p>
    <w:p>
      <w:pPr/>
      <w:r>
        <w:rPr>
          <w:lang w:val="fr_FR" w:bidi="fr_FR"/>
        </w:rPr>
      </w:r>
      <w:r>
        <w:rPr>
          <w:b/>
          <w:lang w:val="fr_FR" w:bidi="fr_FR"/>
        </w:rPr>
        <w:t>Dans la deuxième partie :</w:t>
      </w:r>
      <w:r>
        <w:rPr>
          <w:lang w:val="fr_FR" w:bidi="fr_FR"/>
        </w:rPr>
        <w:t xml:space="preserve"> Paul explique comment la bonne nouvelle était d'abord pour les Juifs, puis pour les Gentils. Paul explique ensuite que tous ceux qui croient en Jésus ont le Saint-Esprit et que ce Saint-Esprit marque tous les croyants comme appartenant à Dieu. Cette marque est notre garantie que nous recevrons notre héritage. Dieu a fait tout cela pour que nous, les croyants, louions la gloire, c'est-à-dire la grandeur, de Dieu.</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éphésiens, y compris les Juifs et les Gentils</w:t>
      </w:r>
    </w:p>
    <w:p>
      <w:pPr>
        <w:pStyle w:val="ListBullet"/>
        <w:spacing w:line="240" w:lineRule="auto"/>
        <w:ind w:left="720"/>
      </w:pPr>
      <w:r>
        <w:rPr>
          <w:lang w:val="fr_FR" w:bidi="fr_FR"/>
        </w:rPr>
      </w:r>
      <w:r>
        <w:rPr>
          <w:lang w:val="fr_FR" w:bidi="fr_FR"/>
        </w:rPr>
        <w:t>Dieu inspire Paul à écrire ces choses.</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Paul continue ce qu'il a dit dans le passage précédent. Paul dit que les croyants sont unis, ou rendus un en Christ. Parce que les croyants suivent Christ, ils appartiennent à Dieu. Il y a deux façons possibles de comprendre la partie suivante de la lettre. Soit tous ces croyants recevront un héritage de la part de Dieu, soit les croyants eux-mêmes deviendront l'héritage de Dieu, ce qui signifie qu'ils deviennent le peuple de Dieu lui-même. Quoi qu'il en soit, celui qui reçoit un héritage dans cette culture le reçoit parce qu'il fait partie de la famille. Cela signifie que parce que les croyants suivent Jésus, ils font partie de la famille spéciale de Dieu. Ils appartiennent à Dieu et ils reçoivent l'héritage promis de Dieu. Dieu a décidé de choisir les croyants comme son propre peuple. Dieu fait que tout fonctionne comme Dieu l'a planifié.</w:t>
      </w:r>
    </w:p>
    <w:p>
      <w:pPr/>
      <w:r>
        <w:rPr>
          <w:lang w:val="fr_FR" w:bidi="fr_FR"/>
        </w:rPr>
      </w:r>
      <w:r>
        <w:rPr>
          <w:lang w:val="fr_FR" w:bidi="fr_FR"/>
        </w:rPr>
        <w:t>Arrêtez-vous ici et discutez en groupe : comment traduirez-vous cette expression : « Dieu nous a choisis pour recevoir un héritage » ? ou : « Dieu nous a choisis pour être son propre héritage, c'est-à-dire son propre peuple » ? Rappelez-vous que dans les deux cas, Dieu dit que les personnes qui suivent Christ appartiennent à Dieu. Mettez cet enregistrement en pause ici.</w:t>
      </w:r>
    </w:p>
    <w:p>
      <w:pPr/>
      <w:r>
        <w:rPr>
          <w:lang w:val="fr_FR" w:bidi="fr_FR"/>
        </w:rPr>
      </w:r>
      <w:r>
        <w:rPr>
          <w:lang w:val="fr_FR" w:bidi="fr_FR"/>
        </w:rPr>
        <w:t>Paul dit que Dieu nous a choisis à l'avance, c'est-à-dire à un moment plus tôt. Paul compare le choix de Dieu au fait de tirer au sort, c'est-à-dire quand quelqu'un jetait de petits objets pour choisir ou sélectionner quelque chose ou quelqu'un pour un but spécial. La dernière fois que nous avons entendu parler de tirer au sort était dans le livre des Actes, quand les disciples ont choisi quelqu'un pour remplacer Judas comme l'un des apôtres. Ici, Paul dit que Dieu nous a choisis pour être le peuple de Dieu. C'était la volonté, ou le désir, de Dieu de faire cela. Dieu lui-même a fait cette action : ce ne sont pas les gens qui l'ont fait.</w:t>
      </w:r>
    </w:p>
    <w:p>
      <w:pPr/>
      <w:r>
        <w:rPr>
          <w:lang w:val="fr_FR" w:bidi="fr_FR"/>
        </w:rPr>
      </w:r>
      <w:r>
        <w:rPr>
          <w:lang w:val="fr_FR" w:bidi="fr_FR"/>
        </w:rPr>
        <w:t>Arrêtez-vous ici et discutez de cette question en groupe : comment parlerez-vous du fait que Dieu choisit son peuple ? Comment parlerez-vous du fait qu'il s'agissait du plan de Dieu avant même que les croyants ne croient en Jésus ? Mettez cet enregistrement en pause ici.</w:t>
      </w:r>
    </w:p>
    <w:p>
      <w:pPr/>
      <w:r>
        <w:rPr>
          <w:lang w:val="fr_FR" w:bidi="fr_FR"/>
        </w:rPr>
      </w:r>
      <w:r>
        <w:rPr>
          <w:lang w:val="fr_FR" w:bidi="fr_FR"/>
        </w:rPr>
        <w:t>Dans la deuxième partie de ce passage, Paul se tourne vers les Juifs et dit que nous, les Juifs, étions les premiers à mettre notre espérance en Christ, c'est-à-dire à faire confiance à Christ. Paul s'inclut lui-même dans le groupe des Juifs parce que Paul est lui-même un Juif. Bien que Paul n'utilise pas le titre « Juifs » ici, nous savons que Paul parlait des Juifs. En effet, les Juifs étaient le premier peuple à mettre leur espérance en Christ, ce qui signifie qu'ils s'attendaient avec confiance à ce que Jésus leur donne la vie éternelle pour toujours avec Dieu. Voilà quel était le plan de Dieu. Dieu a fait cela pour que les croyants juifs louent Dieu pour sa gloire, c'est-à-dire sa grandeur.</w:t>
      </w:r>
    </w:p>
    <w:p>
      <w:pPr/>
      <w:r>
        <w:rPr>
          <w:lang w:val="fr_FR" w:bidi="fr_FR"/>
        </w:rPr>
      </w:r>
      <w:r>
        <w:rPr>
          <w:lang w:val="fr_FR" w:bidi="fr_FR"/>
        </w:rPr>
        <w:t>Paul dit ensuite aux Gentils qu'ils ont maintenant aussi entendu la vérité. Paul dit que la vérité est la bonne nouvelle que Dieu les sauve. Dieu a promis il y a longtemps que Dieu donnerait ce Saint-Esprit à ceux qui croient. Ce Saint-Esprit est comme une marque d'identification, ou de propriété. Quiconque voit cette marque, ou le Saint-Esprit, saura que cette personne appartient à Dieu. Le Saint-Esprit est la garantie de Dieu que Dieu nous donnera notre héritage que Dieu nous a promis parce que nous lui appartenons. Dieu nous rachètera. Cela signifie que Dieu nous libèrera de notre ancienne vie et nous donnera une nouvelle vie avec lui. Dieu a fait tout cela pour que nous puissions louer et glorifier Dieu.</w:t>
      </w:r>
    </w:p>
    <w:p>
      <w:pPr/>
      <w:r>
        <w:rPr>
          <w:lang w:val="fr_FR" w:bidi="fr_FR"/>
        </w:rPr>
      </w:r>
      <w:r>
        <w:rPr>
          <w:lang w:val="fr_FR" w:bidi="fr_FR"/>
        </w:rPr>
        <w:t>Arrêtez-vous ici et rappelez-vous l'histoire que vous avez racontée dans l'étape 2 concernant le fait de donner une garantie à quelqu'un que vous le paierez en totalité plus tard. Écoutez la façon dont le conteur décrit ce premier paiement. Cela vous aidera à décider de la meilleure façon de parler de cette garantie. Mettez cet enregistrement en pause ici.</w:t>
      </w:r>
    </w:p>
    <w:p>
      <w:pPr/>
      <w:r>
        <w:rPr>
          <w:lang w:val="fr_FR" w:bidi="fr_FR"/>
        </w:rPr>
      </w:r>
      <w:r>
        <w:rPr>
          <w:lang w:val="fr_FR" w:bidi="fr_FR"/>
        </w:rPr>
        <w:t>Choisissez des personnes, des dessins ou des objets pour représenter chacun des personnages.</w:t>
      </w:r>
    </w:p>
    <w:p>
      <w:pPr/>
      <w:r>
        <w:rPr>
          <w:lang w:val="fr_FR" w:bidi="fr_FR"/>
        </w:rPr>
      </w:r>
      <w:r>
        <w:rPr>
          <w:lang w:val="fr_FR" w:bidi="fr_FR"/>
        </w:rPr>
        <w:t>Alors que vous commencez à raconter l'histoire de ces versets, rassemblez un groupe de croyants juifs et un groupe séparé de croyants Gentils. Paul montre que les croyants juifs et Gentils sont unis ensemble en un seul groupe avec Jésus à cause de ce que Jésus-Christ a fait pour eux tous. Ce groupe devrait montrer qu'ils sont un groupe spécial que Dieu a choisi. Peut-être que cela signifie que Dieu leur donnera un héritage. Peut-être que cela signifie que le groupe est l'héritage de Dieu. Quoi qu'il en soit, le groupe est très spécial pour Dieu. Comment pouvez-vous montrer cela ? Paul désigne Dieu et dit que Dieu fait que tout fonctionne selon son plan : Dieu a prévu que ce groupe soit ensemble.</w:t>
      </w:r>
    </w:p>
    <w:p>
      <w:pPr/>
      <w:r>
        <w:rPr>
          <w:lang w:val="fr_FR" w:bidi="fr_FR"/>
        </w:rPr>
      </w:r>
      <w:r>
        <w:rPr>
          <w:lang w:val="fr_FR" w:bidi="fr_FR"/>
        </w:rPr>
        <w:t>Paul désigne ensuite les croyants juifs et dit que Dieu a d'abord choisi les croyants juifs. Le plan de Dieu était que les croyants juifs louent Dieu pour sa gloire, ou sa grandeur. Alors que Paul dit cela, les croyants juifs peuvent montrer qu'ils louent Dieu.</w:t>
      </w:r>
    </w:p>
    <w:p>
      <w:pPr/>
      <w:r>
        <w:rPr>
          <w:lang w:val="fr_FR" w:bidi="fr_FR"/>
        </w:rPr>
      </w:r>
      <w:r>
        <w:rPr>
          <w:lang w:val="fr_FR" w:bidi="fr_FR"/>
        </w:rPr>
        <w:t>Paul se tourne vers les croyants Gentils et dit : « Vous, Gentils, vous avez aussi entendu la bonne nouvelle que Dieu vous sauve ». Paul désigne le Saint-Esprit qui se déplace pour rejoindre les croyants. Paul dit que le Saint-Esprit est la garantie, c'est-à-dire la promesse de paiement, de Dieu. Le Saint-Esprit marque les croyants pour que Dieu sache qu'ils appartiennent à Dieu quand Dieu les regarde. Demandez au Saint-Esprit de se déplacer parmi les croyants et marquer chacun d'une manière ou d'une autre. Paul désigne Dieu et dit aux croyants : « Vous êtes le peuple de Dieu. Dieu vous a libéré du péché. Dieu a fait cela pour que vous puissiez louer et glorifier Dieu. » Demandez aux croyants de louer et de glorifier Dieu pendant que Paul dit cela.</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1.11–14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éphésiens, y compris les Juifs et les Gentils</w:t>
      </w:r>
    </w:p>
    <w:p>
      <w:pPr>
        <w:pStyle w:val="ListBullet"/>
        <w:spacing w:line="240" w:lineRule="auto"/>
        <w:ind w:left="720"/>
      </w:pPr>
      <w:r>
        <w:rPr>
          <w:lang w:val="fr_FR" w:bidi="fr_FR"/>
        </w:rPr>
      </w:r>
      <w:r>
        <w:rPr>
          <w:lang w:val="fr_FR" w:bidi="fr_FR"/>
        </w:rPr>
        <w:t>Dieu inspire Paul à écrire ces choses.</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dit que les croyants sont unis en Christ. Chaque croyant a un héritage que Dieu a prévu pour ceux qui croient. Paul dit que Dieu a choisi son peuple spécial, les croyants, à l'avance, ou avant qu'ils ne croient. Dieu fait que tout fonctionne selon son plan.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 « Que ressentez-vous quand vous entendez que vous êtes unis en Christ ? » Vous entendrez peut-être : « C'est une si bonne nouvelle. Cela signifie qu'il n'y a pas de différence entre nous. Nous sommes tous les mêmes aux yeux de Dieu. Dieu ne voit pas un croyant juif, ou un croyant gentil. Dieu voit les croyants. Je suis si heureux d'entendre cela. Cela nous aide à nous unir ensemble dans un lien encore plus fort. »</w:t>
      </w:r>
    </w:p>
    <w:p>
      <w:pPr>
        <w:pStyle w:val="ListBullet"/>
        <w:spacing w:line="240" w:lineRule="auto"/>
        <w:ind w:left="720"/>
      </w:pPr>
      <w:r>
        <w:rPr>
          <w:lang w:val="fr_FR" w:bidi="fr_FR"/>
        </w:rPr>
      </w:r>
      <w:r>
        <w:rPr>
          <w:lang w:val="fr_FR" w:bidi="fr_FR"/>
        </w:rPr>
        <w:t>Demandez à l'un des croyants : « Que ressentez-vous, sachant que Dieu vous a choisi à l'avance ? Vous entendrez peut-être : « Je suis dans l'émerveillement, je ne sais pas pourquoi. Je n'étais pas une bonne personne. Il est si bon de savoir que Dieu m'a choisi même avec toutes mes fautes. Je suis maintenant membre du peuple de Dieu lui-même. Je ne peux pas croire que je suis si spécial pour Dieu ! C'est une bonne nouvelle.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explique que les Juifs, puis les Gentils, ont entendu la vérité de la bonne nouvelle. Une fois qu'ils ont cru, ils ont reçu le Saint-Esprit. Dieu voit cela comme la marque d'identification qui montre qu'ils appartiennent à Dieu. Personne ne peut se tromper sur cette marque et penser qu'il appartient à quelqu'un d'autre. Cette marque du Saint-Esprit est la garantie pour tous les croyants que chacun recevra son héritage de la part de Dieu. Dieu nous a rachetés, c'est-à-dire nous a libérés du péché et d'être le peuple de Dieu lui-même. Dieu a fait cela pour que nous puissions louer et glorifier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Dieu : « Pourquoi avez-vous donné au peuple le Saint-Esprit comme garantie de leur héritage ? » Vous entendrez peut-être : « Il est facile pour les gens de se mélanger, d'entendre un autre enseignement et de commencer à croire en d'autres choses. Je leur ai donné le Saint-Esprit pour qu'ils écoutent le Saint-Esprit et sachent qu'ils sont à moi. Je les aime et je veux qu'ils sachent que rien et personne ne peut me les enlever. Ils m'appartiennent et j'ai une telle joie à leur donner leur héritage. »</w:t>
      </w:r>
    </w:p>
    <w:p>
      <w:pPr>
        <w:pStyle w:val="ListBullet"/>
        <w:spacing w:line="240" w:lineRule="auto"/>
        <w:ind w:left="720"/>
      </w:pPr>
      <w:r>
        <w:rPr>
          <w:lang w:val="fr_FR" w:bidi="fr_FR"/>
        </w:rPr>
      </w:r>
      <w:r>
        <w:rPr>
          <w:lang w:val="fr_FR" w:bidi="fr_FR"/>
        </w:rPr>
        <w:t>Demandez aux Éphésiens : « Que ressentez-vous au sujet d'avoir cette marque d'identification ? » Vous entendrez peut-être : « J'aime beaucoup ça. Je suis si heureux qu'il ne puisse y avoir de doute. Je suis confiant que j'appartiens à Dieu. Personne ne peut me retirer cela. À cause de cela et de ce que Dieu a fait, je veux louer Dieu tout le temps. »</w:t>
      </w:r>
    </w:p>
    <w:p>
      <w:pPr>
        <w:pStyle w:val="ListBullet"/>
        <w:spacing w:line="240" w:lineRule="auto"/>
        <w:ind w:left="720"/>
      </w:pPr>
      <w:r>
        <w:rPr>
          <w:lang w:val="fr_FR" w:bidi="fr_FR"/>
        </w:rPr>
      </w:r>
      <w:r>
        <w:rPr>
          <w:lang w:val="fr_FR" w:bidi="fr_FR"/>
        </w:rPr>
        <w:t>Demandez à Paul : « Pourquoi pensez-vous que Dieu vous a dit d'écrire que le Saint-Esprit est une garantie, ou un acompte, sur leur héritage futur ? » Vous entendrez peut-être : « C'est une image que le peuple comprend. Ils savent tous ce que c'est que de faire un acompte, ou un dépôt de garantie, sur quelque chose. Ils savent que cela signifie qu'ils auront la vie éternelle dans l'avenir. Je pense que Dieu veut qu'ils comprennent qu'ils appartiennent à Dieu et que rien ne peut changer cela. Cette assurance est très réconfortante pour les croyants. Je pense aussi que Dieu veut qu'ils sachent avec certitude qu'ils recevront encore plus dans l'avenir quand ils obtiendront leur plein héritage.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1.11–14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Utilisez le même mot pour </w:t>
      </w:r>
      <w:r>
        <w:rPr>
          <w:b/>
          <w:lang w:val="fr_FR" w:bidi="fr_FR"/>
        </w:rPr>
        <w:t>Christ</w:t>
      </w:r>
      <w:r>
        <w:rPr>
          <w:lang w:val="fr_FR" w:bidi="fr_FR"/>
        </w:rPr>
        <w:t xml:space="preserve"> que dans les traductions précédentes. </w:t>
      </w:r>
      <w:r>
        <w:rPr>
          <w:lang w:val="fr_FR" w:bidi="fr_FR"/>
        </w:rPr>
        <w:t>Christ</w:t>
      </w:r>
      <w:r>
        <w:rPr>
          <w:lang w:val="fr_FR" w:bidi="fr_FR"/>
        </w:rPr>
        <w:t xml:space="preserve"> est abordé dans le Glossaire principal.</w:t>
      </w:r>
    </w:p>
    <w:p>
      <w:pPr/>
      <w:r>
        <w:rPr>
          <w:lang w:val="fr_FR" w:bidi="fr_FR"/>
        </w:rPr>
      </w:r>
      <w:r>
        <w:rPr>
          <w:lang w:val="fr_FR" w:bidi="fr_FR"/>
        </w:rPr>
        <w:t xml:space="preserve">Dans certaines traductions, Paul dit que les croyants ont un </w:t>
      </w:r>
      <w:r>
        <w:rPr>
          <w:b/>
          <w:lang w:val="fr_FR" w:bidi="fr_FR"/>
        </w:rPr>
        <w:t>héritage</w:t>
      </w:r>
      <w:r>
        <w:rPr>
          <w:lang w:val="fr_FR" w:bidi="fr_FR"/>
        </w:rPr>
        <w:t xml:space="preserve"> de la part de Dieu, c'est-à-dire que les croyants sont l'héritage de Dieu. L'héritage fait référence à la propriété, ou à l'argent, qu'un père donne à ses enfants quand le père meurt.</w:t>
      </w:r>
    </w:p>
    <w:p>
      <w:pPr/>
      <w:r>
        <w:rPr>
          <w:lang w:val="fr_FR" w:bidi="fr_FR"/>
        </w:rPr>
      </w:r>
      <w:r>
        <w:rPr>
          <w:lang w:val="fr_FR" w:bidi="fr_FR"/>
        </w:rPr>
        <w:t xml:space="preserve">Arrêtez-vous ici et discutez de la description que vous donnerez dans votre traduction pour </w:t>
      </w:r>
      <w:r>
        <w:rPr>
          <w:b/>
          <w:lang w:val="fr_FR" w:bidi="fr_FR"/>
        </w:rPr>
        <w:t>héritage</w:t>
      </w:r>
      <w:r>
        <w:rPr>
          <w:lang w:val="fr_FR" w:bidi="fr_FR"/>
        </w:rPr>
        <w:t>. Traduisez héritage de la même manière que vous l'avez traduit dans d'autres livres de la Bible. Mettez cet enregistrement en pause ici.</w:t>
      </w:r>
    </w:p>
    <w:p>
      <w:pPr/>
      <w:r>
        <w:rPr>
          <w:lang w:val="fr_FR" w:bidi="fr_FR"/>
        </w:rPr>
      </w:r>
      <w:r>
        <w:rPr>
          <w:lang w:val="fr_FR" w:bidi="fr_FR"/>
        </w:rPr>
        <w:t xml:space="preserve">Paul rappelle aux Éphésiens que les </w:t>
      </w:r>
      <w:r>
        <w:rPr>
          <w:b/>
          <w:lang w:val="fr_FR" w:bidi="fr_FR"/>
        </w:rPr>
        <w:t>Juifs</w:t>
      </w:r>
      <w:r>
        <w:rPr>
          <w:lang w:val="fr_FR" w:bidi="fr_FR"/>
        </w:rPr>
        <w:t xml:space="preserve"> étaient le premier peuple à accepter la </w:t>
      </w:r>
      <w:r>
        <w:rPr>
          <w:b/>
          <w:lang w:val="fr_FR" w:bidi="fr_FR"/>
        </w:rPr>
        <w:t>bonne nouvelle</w:t>
      </w:r>
      <w:r>
        <w:rPr>
          <w:lang w:val="fr_FR" w:bidi="fr_FR"/>
        </w:rPr>
        <w:t xml:space="preserve">, ou </w:t>
      </w:r>
      <w:r>
        <w:rPr>
          <w:b/>
          <w:lang w:val="fr_FR" w:bidi="fr_FR"/>
        </w:rPr>
        <w:t>l'Évangile</w:t>
      </w:r>
      <w:r>
        <w:rPr>
          <w:lang w:val="fr_FR" w:bidi="fr_FR"/>
        </w:rPr>
        <w:t xml:space="preserve">, en disant que « nous étions les premiers à mettre notre espérance en Christ ». Paul dit ensuite que Dieu a inclus les </w:t>
      </w:r>
      <w:r>
        <w:rPr>
          <w:b/>
          <w:lang w:val="fr_FR" w:bidi="fr_FR"/>
        </w:rPr>
        <w:t>Gentils</w:t>
      </w:r>
      <w:r>
        <w:rPr>
          <w:lang w:val="fr_FR" w:bidi="fr_FR"/>
        </w:rPr>
        <w:t xml:space="preserve"> dans son peuple quand ils ont entendu l'Évangile et l'ont accepté. Évangile est un autre mot pour la bonne nouvelle que Jésus est mort pour sauver les gens de leurs péchés et que si nous croyons, nous avons la vie pour toujours avec Dieu dans les cieux.</w:t>
      </w:r>
    </w:p>
    <w:p>
      <w:pPr/>
      <w:r>
        <w:rPr>
          <w:lang w:val="fr_FR" w:bidi="fr_FR"/>
        </w:rPr>
      </w:r>
      <w:r>
        <w:rPr>
          <w:lang w:val="fr_FR" w:bidi="fr_FR"/>
        </w:rPr>
        <w:t xml:space="preserve">Arrêtez-vous ici et discutez en groupe des mots que vous utiliserez pour bonne nouvelle, ou Évangile. La </w:t>
      </w:r>
      <w:r>
        <w:rPr>
          <w:lang w:val="fr_FR" w:bidi="fr_FR"/>
        </w:rPr>
        <w:t>bonne nouvelle</w:t>
      </w:r>
      <w:r>
        <w:rPr>
          <w:lang w:val="fr_FR" w:bidi="fr_FR"/>
        </w:rPr>
        <w:t xml:space="preserve">, ou </w:t>
      </w:r>
      <w:r>
        <w:rPr>
          <w:lang w:val="fr_FR" w:bidi="fr_FR"/>
        </w:rPr>
        <w:t>Évangile</w:t>
      </w:r>
      <w:r>
        <w:rPr>
          <w:lang w:val="fr_FR" w:bidi="fr_FR"/>
        </w:rPr>
        <w:t>, est abordé dans le Glossaire principal. Utilisez le même mot que dans les traductions précédentes. Mettez cet enregistrement en pause ici.</w:t>
      </w:r>
    </w:p>
    <w:p>
      <w:pPr/>
      <w:r>
        <w:rPr>
          <w:lang w:val="fr_FR" w:bidi="fr_FR"/>
        </w:rPr>
      </w:r>
      <w:r>
        <w:rPr>
          <w:lang w:val="fr_FR" w:bidi="fr_FR"/>
        </w:rPr>
        <w:t>Les Juifs étaient les descendants d'Abraham et le peuple choisi de Dieu. Les Gentils étaient quiconque n'était pas un Juif. Jésus était une personne juive, et c'est pourquoi la plupart des premiers croyants en Jésus étaient juifs.</w:t>
      </w:r>
    </w:p>
    <w:p>
      <w:pPr/>
      <w:r>
        <w:rPr>
          <w:lang w:val="fr_FR" w:bidi="fr_FR"/>
        </w:rPr>
      </w:r>
      <w:r>
        <w:rPr>
          <w:lang w:val="fr_FR" w:bidi="fr_FR"/>
        </w:rPr>
        <w:t xml:space="preserve">Arrêtez-vous ici et discutez de la question suivante en groupe : certaines traductions incluent les noms pour </w:t>
      </w:r>
      <w:r>
        <w:rPr>
          <w:b/>
          <w:lang w:val="fr_FR" w:bidi="fr_FR"/>
        </w:rPr>
        <w:t>Juif</w:t>
      </w:r>
      <w:r>
        <w:rPr>
          <w:lang w:val="fr_FR" w:bidi="fr_FR"/>
        </w:rPr>
        <w:t xml:space="preserve"> et </w:t>
      </w:r>
      <w:r>
        <w:rPr>
          <w:b/>
          <w:lang w:val="fr_FR" w:bidi="fr_FR"/>
        </w:rPr>
        <w:t>Gentil</w:t>
      </w:r>
      <w:r>
        <w:rPr>
          <w:lang w:val="fr_FR" w:bidi="fr_FR"/>
        </w:rPr>
        <w:t xml:space="preserve"> dans leurs traductions pour rendre clair de qui Paul parle. Discutez de la façon dont vous voulez parler des différents groupes de croyants. Le mot </w:t>
      </w:r>
      <w:r>
        <w:rPr>
          <w:lang w:val="fr_FR" w:bidi="fr_FR"/>
        </w:rPr>
        <w:t>Juif</w:t>
      </w:r>
      <w:r>
        <w:rPr>
          <w:lang w:val="fr_FR" w:bidi="fr_FR"/>
        </w:rPr>
        <w:t xml:space="preserve"> et </w:t>
      </w:r>
      <w:r>
        <w:rPr>
          <w:lang w:val="fr_FR" w:bidi="fr_FR"/>
        </w:rPr>
        <w:t>Gentil</w:t>
      </w:r>
      <w:r>
        <w:rPr>
          <w:lang w:val="fr_FR" w:bidi="fr_FR"/>
        </w:rPr>
        <w:t xml:space="preserve"> se trouvent tous deux dans le Glossaire principal. Mettez cet enregistrement en pause ici.</w:t>
      </w:r>
    </w:p>
    <w:p>
      <w:pPr/>
      <w:r>
        <w:rPr>
          <w:lang w:val="fr_FR" w:bidi="fr_FR"/>
        </w:rPr>
      </w:r>
      <w:r>
        <w:rPr>
          <w:lang w:val="fr_FR" w:bidi="fr_FR"/>
        </w:rPr>
        <w:t xml:space="preserve">Les croyants louent la </w:t>
      </w:r>
      <w:r>
        <w:rPr>
          <w:b/>
          <w:lang w:val="fr_FR" w:bidi="fr_FR"/>
        </w:rPr>
        <w:t>gloire</w:t>
      </w:r>
      <w:r>
        <w:rPr>
          <w:lang w:val="fr_FR" w:bidi="fr_FR"/>
        </w:rPr>
        <w:t xml:space="preserve"> de Dieu, ou sa grandeur ou sa puissance.</w:t>
      </w:r>
    </w:p>
    <w:p>
      <w:pPr/>
      <w:r>
        <w:rPr>
          <w:lang w:val="fr_FR" w:bidi="fr_FR"/>
        </w:rPr>
      </w:r>
      <w:r>
        <w:rPr>
          <w:lang w:val="fr_FR" w:bidi="fr_FR"/>
        </w:rPr>
        <w:t xml:space="preserve">Arrêtez l'enregistrement ici et discuterzen groupe du mot que vous allez utiliser pour </w:t>
      </w:r>
      <w:r>
        <w:rPr>
          <w:b/>
          <w:lang w:val="fr_FR" w:bidi="fr_FR"/>
        </w:rPr>
        <w:t>gloire</w:t>
      </w:r>
      <w:r>
        <w:rPr>
          <w:lang w:val="fr_FR" w:bidi="fr_FR"/>
        </w:rPr>
        <w:t xml:space="preserve">. Rappelez-vous que le mot </w:t>
      </w:r>
      <w:r>
        <w:rPr>
          <w:lang w:val="fr_FR" w:bidi="fr_FR"/>
        </w:rPr>
        <w:t>gloire</w:t>
      </w:r>
      <w:r>
        <w:rPr>
          <w:lang w:val="fr_FR" w:bidi="fr_FR"/>
        </w:rPr>
        <w:t xml:space="preserve"> se trouve dans le Glossaire principal.</w:t>
      </w:r>
    </w:p>
    <w:p>
      <w:pPr/>
      <w:r>
        <w:rPr>
          <w:lang w:val="fr_FR" w:bidi="fr_FR"/>
        </w:rPr>
      </w:r>
      <w:r>
        <w:rPr>
          <w:lang w:val="fr_FR" w:bidi="fr_FR"/>
        </w:rPr>
        <w:t xml:space="preserve">Le </w:t>
      </w:r>
      <w:r>
        <w:rPr>
          <w:b/>
          <w:lang w:val="fr_FR" w:bidi="fr_FR"/>
        </w:rPr>
        <w:t>Saint-Esprit</w:t>
      </w:r>
      <w:r>
        <w:rPr>
          <w:lang w:val="fr_FR" w:bidi="fr_FR"/>
        </w:rPr>
        <w:t xml:space="preserve"> est le </w:t>
      </w:r>
      <w:r>
        <w:rPr>
          <w:b/>
          <w:lang w:val="fr_FR" w:bidi="fr_FR"/>
        </w:rPr>
        <w:t>sceau</w:t>
      </w:r>
      <w:r>
        <w:rPr>
          <w:lang w:val="fr_FR" w:bidi="fr_FR"/>
        </w:rPr>
        <w:t xml:space="preserve"> de Dieu qui </w:t>
      </w:r>
      <w:r>
        <w:rPr>
          <w:b/>
          <w:lang w:val="fr_FR" w:bidi="fr_FR"/>
        </w:rPr>
        <w:t>garantit</w:t>
      </w:r>
      <w:r>
        <w:rPr>
          <w:lang w:val="fr_FR" w:bidi="fr_FR"/>
        </w:rPr>
        <w:t xml:space="preserve"> que Dieu nous donnera l'héritage que Dieu a promis. D'autres mots pour garantie sont gages, arrhes, dépôt ou la première partie de ce que Dieu a promis. Une fois que quelqu'un paie ce montant initial, ce montant est utilisé comme garantie qu'il paiera le reste du prix.</w:t>
      </w:r>
    </w:p>
    <w:p>
      <w:pPr/>
      <w:r>
        <w:rPr>
          <w:lang w:val="fr_FR" w:bidi="fr_FR"/>
        </w:rPr>
      </w:r>
      <w:r>
        <w:rPr>
          <w:lang w:val="fr_FR" w:bidi="fr_FR"/>
        </w:rPr>
        <w:t xml:space="preserve">Arrêtez-vous ici et regardez de nouveau l'image d'un </w:t>
      </w:r>
      <w:r>
        <w:rPr>
          <w:lang w:val="fr_FR" w:bidi="fr_FR"/>
        </w:rPr>
        <w:t>sceau</w:t>
      </w:r>
      <w:r>
        <w:rPr>
          <w:lang w:val="fr_FR" w:bidi="fr_FR"/>
        </w:rPr>
        <w:t xml:space="preserve"> si nécessaire. Arrêtez l'enregistrement ici.</w:t>
      </w:r>
    </w:p>
    <w:p>
      <w:pPr/>
      <w:r>
        <w:rPr>
          <w:lang w:val="fr_FR" w:bidi="fr_FR"/>
        </w:rPr>
      </w:r>
      <w:r>
        <w:rPr>
          <w:lang w:val="fr_FR" w:bidi="fr_FR"/>
        </w:rPr>
        <w:t xml:space="preserve">Arrêtez-vous ici et discutez du mot ou de l'expression que vous utiliserez pour </w:t>
      </w:r>
      <w:r>
        <w:rPr>
          <w:b/>
          <w:lang w:val="fr_FR" w:bidi="fr_FR"/>
        </w:rPr>
        <w:t>Saint-Esprit</w:t>
      </w:r>
      <w:r>
        <w:rPr>
          <w:lang w:val="fr_FR" w:bidi="fr_FR"/>
        </w:rPr>
        <w:t xml:space="preserve">. Utilisez les mêmes mots que dans les livres précédents de la Bible et rappelez-vous que </w:t>
      </w:r>
      <w:r>
        <w:rPr>
          <w:lang w:val="fr_FR" w:bidi="fr_FR"/>
        </w:rPr>
        <w:t>Saint-Esprit</w:t>
      </w:r>
      <w:r>
        <w:rPr>
          <w:lang w:val="fr_FR" w:bidi="fr_FR"/>
        </w:rPr>
        <w:t xml:space="preserve"> se trouve dans le Glossaire principal. Mettez cet enregistrement en pause ici.</w:t>
      </w:r>
    </w:p>
    <w:p>
      <w:pPr/>
      <w:r>
        <w:rPr>
          <w:lang w:val="fr_FR" w:bidi="fr_FR"/>
        </w:rPr>
      </w:r>
      <w:r>
        <w:rPr>
          <w:lang w:val="fr_FR" w:bidi="fr_FR"/>
        </w:rPr>
        <w:t>Arrêtez-vous ici et discutez en groupe : comment parlerez-vous du fait que le Saint-Esprit est la garantie de Dieu que Dieu nous donnera l'héritage qu'il a promis ? Mettez cet enregistrement en pause ici.</w:t>
      </w:r>
    </w:p>
    <w:p>
      <w:pPr/>
      <w:r>
        <w:rPr>
          <w:lang w:val="fr_FR" w:bidi="fr_FR"/>
        </w:rPr>
      </w:r>
      <w:r>
        <w:rPr>
          <w:lang w:val="fr_FR" w:bidi="fr_FR"/>
        </w:rPr>
        <w:t xml:space="preserve">Le Saint-Esprit est notre garantie que Dieu nous </w:t>
      </w:r>
      <w:r>
        <w:rPr>
          <w:b/>
          <w:lang w:val="fr_FR" w:bidi="fr_FR"/>
        </w:rPr>
        <w:t>rachètera</w:t>
      </w:r>
      <w:r>
        <w:rPr>
          <w:lang w:val="fr_FR" w:bidi="fr_FR"/>
        </w:rPr>
        <w:t xml:space="preserve">, c'est-à-dire qu'il obtiendra notre liberté de l'esclavage du péché pour que nous puissions être le peuple de Dieu lui-même. Dans d'autres passages, nous comprenons que Dieu nous a acquis à travers le sang de Jésus-Christ. Utilisez le même mot pour racheter que dans les passages précédents et rappelez-vous que </w:t>
      </w:r>
      <w:r>
        <w:rPr>
          <w:lang w:val="fr_FR" w:bidi="fr_FR"/>
        </w:rPr>
        <w:t>racheter</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1:15–23</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1.15–23. Laissez entrer la parole de Dieu dans vos cœurs.</w:t>
      </w:r>
    </w:p>
    <w:p>
      <w:pPr/>
      <w:r>
        <w:rPr>
          <w:lang w:val="fr_FR" w:bidi="fr_FR"/>
        </w:rPr>
      </w:r>
      <w:r>
        <w:rPr>
          <w:lang w:val="fr_FR" w:bidi="fr_FR"/>
        </w:rPr>
        <w:t xml:space="preserve">Écoutez l'enregistrement d'Éphésiens 1.15–23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1.15–23 dans la traduction la plus facile à comprendre.</w:t>
      </w:r>
    </w:p>
    <w:p>
      <w:pPr/>
      <w:r>
        <w:rPr>
          <w:lang w:val="fr_FR" w:bidi="fr_FR"/>
        </w:rPr>
      </w:r>
      <w:r>
        <w:rPr>
          <w:lang w:val="fr_FR" w:bidi="fr_FR"/>
        </w:rPr>
        <w:t>Dans ce passage, Paul commence une autre prière. Paul écrit à ceux qui suivent Jésus. Cette prière demande à Dieu d'aider le peuple de Dieu à comprendre et à mieux connaître Dieu.</w:t>
      </w:r>
    </w:p>
    <w:p>
      <w:pPr/>
      <w:r>
        <w:rPr>
          <w:lang w:val="fr_FR" w:bidi="fr_FR"/>
        </w:rPr>
      </w:r>
      <w:r>
        <w:rPr>
          <w:lang w:val="fr_FR" w:bidi="fr_FR"/>
        </w:rPr>
        <w:t>Paul dit aux disciples de Jésus à Éphèse que Paul a entendu comment les croyants font confiance à Jésus et comment ils aiment les autres croyants. Paul dit que Paul a continuellement prié pour les disciples de Jésus qui vivent à Éphèse. À cette époque, beaucoup de Juifs dévoués passaient des heures chaque jour à prier. Paul était un Juif dévoué avant de devenir un disciple de Jésus. Il semble que Paul passe encore des heures chaque jour en prière. Dans cette prière, Paul non seulement remercie Dieu pour les croyants, demande à Dieu de rendre les croyants forts, mais rappelle aussi aux croyants la puissance et l'autorité de Dieu.</w:t>
      </w:r>
    </w:p>
    <w:p>
      <w:pPr/>
      <w:r>
        <w:rPr>
          <w:lang w:val="fr_FR" w:bidi="fr_FR"/>
        </w:rPr>
      </w:r>
      <w:r>
        <w:rPr>
          <w:lang w:val="fr_FR" w:bidi="fr_FR"/>
        </w:rPr>
        <w:t>Paul donne à Dieu deux titres. Le premier titre décrit Dieu comme le Dieu que Jésus adorait. Le deuxième titre décrit Dieu comme le Père dans les cieux qui a une grande gloire. C'est le seul moment où Paul utilise ce titre pour Dieu. Paul donne à Dieu un grand honneur quand Paul appelle Dieu le « Père glorieux ». Paul dit que Dieu est la source de toute beauté, de l'honneur et de la majesté. Dans ce passage, Paul dit que le Dieu de la gloire est le père de ceux qui croient en Jésus.</w:t>
      </w:r>
    </w:p>
    <w:p>
      <w:pPr/>
      <w:r>
        <w:rPr>
          <w:lang w:val="fr_FR" w:bidi="fr_FR"/>
        </w:rPr>
      </w:r>
      <w:r>
        <w:rPr>
          <w:lang w:val="fr_FR" w:bidi="fr_FR"/>
        </w:rPr>
        <w:t>Paul demande à Dieu de donner aux croyants la sagesse et la clairvoyance spirituelles. Paul veut que ces croyants comprennent que Dieu a donné aux croyants beaucoup d'espérance, beaucoup de richesses de la part de son héritage glorieux et beaucoup de puissance. Paul parle plusieurs fois d'espérance, de richesses et de puissance dans cette lettre. Paul dit que nous avons tous une espérance, ou une attente impatiente, que Dieu nous sauve. Dieu nous invite à s'attendre à ce salut. Paul dit aussi qu'avec ce salut viennent les richesses, ou une grande richesse, parce que nous sommes des enfants de Dieu, des saints qui sont saints, ou mis à part pour lui. Tout comme un enfant reçoit un héritage de la part de ses parents, nous recevrons un héritage de la part de Dieu notre Père. Cet héritage, ou grande richesse, est que Dieu nous sauve librement et nous donne une vie de plénitude avec lui, même si nous ne la méritons pas. Dieu dit aussi qu'il nous donne un pouvoir fort de croire en lui et de le suivre.</w:t>
      </w:r>
    </w:p>
    <w:p>
      <w:pPr/>
      <w:r>
        <w:rPr>
          <w:lang w:val="fr_FR" w:bidi="fr_FR"/>
        </w:rPr>
      </w:r>
      <w:r>
        <w:rPr>
          <w:lang w:val="fr_FR" w:bidi="fr_FR"/>
        </w:rPr>
        <w:t>Paul veut que les croyants comprennent ce que Dieu leur montre. Paul utilise un mot-image pour décrire cela. L'image que Paul utilise est d'une lumière brillante qui brille dans un lieu sombre. La lumière brillante est comme la sagesse spirituelle et la clairvoyance. Le lieu sombre est comme les cœurs des croyants. Pour les croyants éphésiens, le cœur était le centre des émotions et de la compréhension.</w:t>
      </w:r>
    </w:p>
    <w:p>
      <w:pPr/>
      <w:r>
        <w:rPr>
          <w:lang w:val="fr_FR" w:bidi="fr_FR"/>
        </w:rPr>
      </w:r>
      <w:r>
        <w:rPr>
          <w:lang w:val="fr_FR" w:bidi="fr_FR"/>
        </w:rPr>
        <w:t>Arrêtez-vous ici et racontez une histoire au sujet d'une personne qui aime beaucoup quelqu'un. Écoutez le conteur. Quelle partie du corps le conteur utilise-t-il pour décrire cette émotion ? Certaines cultures pourraient utiliser l'estomac ou le foie plutôt que le cœur. Mettez cet enregistrement en pause ici.</w:t>
      </w:r>
    </w:p>
    <w:p>
      <w:pPr/>
      <w:r>
        <w:rPr>
          <w:lang w:val="fr_FR" w:bidi="fr_FR"/>
        </w:rPr>
      </w:r>
      <w:r>
        <w:rPr>
          <w:lang w:val="fr_FR" w:bidi="fr_FR"/>
        </w:rPr>
        <w:t>Arrêtez-vous ici et cachez certaines choses dans un lieu sombre. Allez ensuite dans l'espace sombre. Demandez aux participants de trouver les choses que vous avez cachées. Allumez ensuite plusieurs lumières brillantes pour qu'il n'y ait pas d'ombre dans la pièce et demandez aux participants de trouver ces choses cachées. Discutez de la différence que fait la lumière. Mettez cet enregistrement en pause ici.</w:t>
      </w:r>
    </w:p>
    <w:p>
      <w:pPr/>
      <w:r>
        <w:rPr>
          <w:lang w:val="fr_FR" w:bidi="fr_FR"/>
        </w:rPr>
      </w:r>
      <w:r>
        <w:rPr>
          <w:lang w:val="fr_FR" w:bidi="fr_FR"/>
        </w:rPr>
        <w:t>Paul commence maintenant à enseigner les croyants. Paul décrit cette puissance que Dieu nous a donnée. Dieu nous aide de manière puissante. C'est vraiment une grande puissance ! Dieu a ressuscité Jésus d'entre les morts. Nous savons donc que Dieu a une puissance que nous ne pouvons même pas imaginer. Paul dit que Dieu donne cette même puissance à ceux qui suivent Jésus. Paul rappelle aux croyants que Jésus est assis à la droite de Dieu, ce qui est le lieu le plus important et puissant dans le royaume de Dieu.</w:t>
      </w:r>
    </w:p>
    <w:p>
      <w:pPr/>
      <w:r>
        <w:rPr>
          <w:lang w:val="fr_FR" w:bidi="fr_FR"/>
        </w:rPr>
      </w:r>
      <w:r>
        <w:rPr>
          <w:lang w:val="fr_FR" w:bidi="fr_FR"/>
        </w:rPr>
        <w:t>Arrêtez-vous ici et racontez une histoire au sujet de la personne la plus importante dans votre village ou votre région. Décrivez où cette personne est maintenant assise. Où le roi ou le chef du pays voudrait-il que cette personne s'assied si elle a l'honneur ou la position la plus élevée dans le royaume ? Dans votre maison, où placeriez-vous l'invité le plus important ? Mettez cet enregistrement en pause ici.</w:t>
      </w:r>
    </w:p>
    <w:p>
      <w:pPr/>
      <w:r>
        <w:rPr>
          <w:lang w:val="fr_FR" w:bidi="fr_FR"/>
        </w:rPr>
      </w:r>
      <w:r>
        <w:rPr>
          <w:lang w:val="fr_FR" w:bidi="fr_FR"/>
        </w:rPr>
        <w:t>Paul rappelle aux croyants que Jésus est plus puissant ou plus fort que tout autre chef, ou puissance ou autorité, à la fois sur la terre et dans les lieux célestes. Jésus est maintenant plus fort et Jésus sera toujours plus fort que tout autre être spirituel. Quand Paul parle de chefs dans les lieux célestes, Paul parlait de puissances spirituelles comme des anges ou des démons. Paul dit que Jésus est plus puissant que même le plus important de ces êtres spirituels. Pour les croyants qui vivaient à Éphèse et dans la région environnante, ce fait était très important. Il y avait un temple païen très important à Éphèse. Tout le monde pouvait voir ce temple de n'importe où dans la ville. Avant de devenir croyants, la plupart de ces croyants auraient adoré dans ce temple païen et suivi la magie et la sorcellerie. Paul veut maintenant rappeler aux croyants éphésiens que Jésus a beaucoup plus d'autorité que les esprits mauvais liés à ce culte païen dans le temple. Paul connaît les esprits mauvais à Éphèse parce que Paul a passé du temps à Éphèse. L'histoire du séjour de Paul à Éphèse se trouve dans le livre des Actes.</w:t>
      </w:r>
    </w:p>
    <w:p>
      <w:pPr/>
      <w:r>
        <w:rPr>
          <w:lang w:val="fr_FR" w:bidi="fr_FR"/>
        </w:rPr>
      </w:r>
      <w:r>
        <w:rPr>
          <w:lang w:val="fr_FR" w:bidi="fr_FR"/>
        </w:rPr>
        <w:t>Paul dit aux croyants tous les honneurs que Dieu a donnés à Jésus. Paul dit que Dieu a donné à Jésus toute autorité sur toutes choses et qu'il complète tout. Dieu a fait cela pour le bénéfice de l'Église. Puis Paul utilise un autre mot-image. Paul décrit un corps humain avec une tête, un corps et des pieds. Dieu a tout placé sous les pieds de Jésus. Paul dit que Jésus est la tête ou le chef de l'Église. L'Église est le corps de Christ.</w:t>
      </w:r>
    </w:p>
    <w:p>
      <w:pPr/>
      <w:r>
        <w:rPr>
          <w:lang w:val="fr_FR" w:bidi="fr_FR"/>
        </w:rPr>
      </w:r>
      <w:r>
        <w:rPr>
          <w:lang w:val="fr_FR" w:bidi="fr_FR"/>
        </w:rPr>
        <w:t>Arrêtez-vous ici et discutez de la question suivante. Racontez une histoire au sujet d'un moment où vous, ou d'autres croyants, avez dû faire des choix au sujet du Dieu ou de l'autorité puissante à laquelle vous feriez confiance et suivriez. Comment avez-vous déterminé qui était plus puissant ?</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1.15–23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commence une nouvelle prière pour les croyants. Paul prie que leurs cœurs soient remplis de lumière pour qu'ils puissent comprendre le don de l'espérance qui leur a été donné.</w:t>
      </w:r>
    </w:p>
    <w:p>
      <w:pPr/>
      <w:r>
        <w:rPr>
          <w:lang w:val="fr_FR" w:bidi="fr_FR"/>
        </w:rPr>
      </w:r>
      <w:r>
        <w:rPr>
          <w:b/>
          <w:lang w:val="fr_FR" w:bidi="fr_FR"/>
        </w:rPr>
        <w:t>Dans la deuxième partie :</w:t>
      </w:r>
      <w:r>
        <w:rPr>
          <w:lang w:val="fr_FR" w:bidi="fr_FR"/>
        </w:rPr>
        <w:t xml:space="preserve"> Paul continue en parlant aux disciples de Jésus de la puissance qu'ils ont maintenant en tant que croyants. Cette puissance est plus grande que toute autre puissance, plus grande encore que la puissance des esprits qu'ils ne peuvent pas voir. Paul leur rappelle aussi que Jésus a autorité sur toutes choses.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éphésiens</w:t>
      </w:r>
    </w:p>
    <w:p>
      <w:pPr>
        <w:pStyle w:val="ListBullet"/>
        <w:spacing w:line="240" w:lineRule="auto"/>
        <w:ind w:left="720"/>
      </w:pPr>
      <w:r>
        <w:rPr>
          <w:lang w:val="fr_FR" w:bidi="fr_FR"/>
        </w:rPr>
      </w:r>
      <w:r>
        <w:rPr>
          <w:lang w:val="fr_FR" w:bidi="fr_FR"/>
        </w:rPr>
        <w:t>Dieu qui inspire Paul à écrire et reçoit les demandes de Paul</w:t>
      </w:r>
    </w:p>
    <w:p>
      <w:pPr>
        <w:pStyle w:val="ListBullet"/>
        <w:spacing w:line="240" w:lineRule="auto"/>
        <w:ind w:left="720"/>
      </w:pPr>
      <w:r>
        <w:rPr>
          <w:lang w:val="fr_FR" w:bidi="fr_FR"/>
        </w:rPr>
      </w:r>
      <w:r>
        <w:rPr>
          <w:lang w:val="fr_FR" w:bidi="fr_FR"/>
        </w:rPr>
        <w:t>Jésus qui a autorité sur toutes choses</w:t>
      </w:r>
    </w:p>
    <w:p>
      <w:pPr>
        <w:pStyle w:val="ListBullet"/>
        <w:spacing w:line="240" w:lineRule="auto"/>
        <w:ind w:left="720"/>
      </w:pPr>
      <w:r>
        <w:rPr>
          <w:lang w:val="fr_FR" w:bidi="fr_FR"/>
        </w:rPr>
      </w:r>
      <w:r>
        <w:rPr>
          <w:lang w:val="fr_FR" w:bidi="fr_FR"/>
        </w:rPr>
        <w:t>Les forces spirituelles dans le monde</w:t>
      </w:r>
    </w:p>
    <w:p>
      <w:pPr/>
      <w:r>
        <w:rPr>
          <w:lang w:val="fr_FR" w:bidi="fr_FR"/>
        </w:rPr>
      </w:r>
      <w:r>
        <w:rPr>
          <w:lang w:val="fr_FR" w:bidi="fr_FR"/>
        </w:rPr>
        <w:t>En groupe, prêtez attention à ces parties du cadre du passage :</w:t>
      </w:r>
    </w:p>
    <w:p>
      <w:pPr/>
      <w:r>
        <w:rPr>
          <w:lang w:val="fr_FR" w:bidi="fr_FR"/>
        </w:rPr>
      </w:r>
      <w:r>
        <w:rPr>
          <w:lang w:val="fr_FR" w:bidi="fr_FR"/>
        </w:rPr>
        <w:t>Dans la section précédente, Paul a parlé des choses merveilleuses que Dieu avait faites pour les croyants. Paul commence cette section en priant pour les croyants. Paul dit qu'il prie pour eux à cause de toutes les bonnes choses que Dieu a faites. Paul dit qu'il a entendu deux choses au sujet des croyants. Tout d'abord, Paul a entendu que les croyants ont la foi en Jésus, ou font confiance à Jésus. Paul a aussi entendu que les croyants aiment le peuple de Dieu, c'est-à-dire ceux qui suivent Dieu. Chaque fois que Paul prie, il remercie Dieu pour les croyants. Paul dit qu'il prie le Dieu de « notre Seigneur, ou maître, Jésus-Christ ». Dieu est glorieux, ou majestueux et plein de puissance, et Dieu est comme un Père pour nous.</w:t>
      </w:r>
    </w:p>
    <w:p>
      <w:pPr/>
      <w:r>
        <w:rPr>
          <w:lang w:val="fr_FR" w:bidi="fr_FR"/>
        </w:rPr>
      </w:r>
      <w:r>
        <w:rPr>
          <w:lang w:val="fr_FR" w:bidi="fr_FR"/>
        </w:rPr>
        <w:t>Arrêtez-vous ici et discutez du titre pour Jésus que Paul lui donne : « Seigneur Jésus-Christ ». C'est un titre respectueux qui reconnaît Jésus comme notre maître et comme le Sauveur nommé par Dieu. Comment faites-vous référence à Jésus quand vous l'honorez ? Mettez cet enregistrement en pause ici.</w:t>
      </w:r>
    </w:p>
    <w:p>
      <w:pPr/>
      <w:r>
        <w:rPr>
          <w:lang w:val="fr_FR" w:bidi="fr_FR"/>
        </w:rPr>
      </w:r>
      <w:r>
        <w:rPr>
          <w:lang w:val="fr_FR" w:bidi="fr_FR"/>
        </w:rPr>
        <w:t>Arrêtez-vous ici et racontez une histoire au sujet de quelqu'un qui a fait de grandes choses. Les gens veulent louer cette personne. Écoutez les mots de louange que le conteur utilise. Décidez maintenant comment vous direz le titre de Dieu que Paul utilise dans ce passage. Arrêtez l'enregistrement ici.</w:t>
      </w:r>
    </w:p>
    <w:p>
      <w:pPr/>
      <w:r>
        <w:rPr>
          <w:lang w:val="fr_FR" w:bidi="fr_FR"/>
        </w:rPr>
      </w:r>
      <w:r>
        <w:rPr>
          <w:lang w:val="fr_FR" w:bidi="fr_FR"/>
        </w:rPr>
        <w:t>Paul demande à Dieu, notre Père glorieux, de donner aux croyants deux choses. Paul demande à Dieu de donner aux croyants la sagesse spirituelle, c'est-à-dire la sagesse de la part de Dieu. Paul demande aussi à Dieu de donner aux croyants la révélation. Paul veut que Dieu se révèle lui-même et ce qu'il fait aux croyants.</w:t>
      </w:r>
    </w:p>
    <w:p>
      <w:pPr/>
      <w:r>
        <w:rPr>
          <w:lang w:val="fr_FR" w:bidi="fr_FR"/>
        </w:rPr>
      </w:r>
      <w:r>
        <w:rPr>
          <w:lang w:val="fr_FR" w:bidi="fr_FR"/>
        </w:rPr>
        <w:t>Arrêtez-vous ici et discutez en groupe : comment parlez-vous du fait que Dieu révèle aux gens qui il est et ce qu'il fait ? Mettez cet enregistrement en pause ici.</w:t>
      </w:r>
    </w:p>
    <w:p>
      <w:pPr/>
      <w:r>
        <w:rPr>
          <w:lang w:val="fr_FR" w:bidi="fr_FR"/>
        </w:rPr>
      </w:r>
      <w:r>
        <w:rPr>
          <w:lang w:val="fr_FR" w:bidi="fr_FR"/>
        </w:rPr>
        <w:t>Peut-être que la façon dont Dieu fait cela est d'« ouvrir les yeux de leur cœur ». Il s'agit d'un langage spécial : Paul demande à Dieu de montrer aux croyants la vérité et les informations au sujet de Dieu, comme une lumière montre les choses plus clairement quand elle brille dans un lieu sombre.</w:t>
      </w:r>
    </w:p>
    <w:p>
      <w:pPr/>
      <w:r>
        <w:rPr>
          <w:lang w:val="fr_FR" w:bidi="fr_FR"/>
        </w:rPr>
      </w:r>
      <w:r>
        <w:rPr>
          <w:lang w:val="fr_FR" w:bidi="fr_FR"/>
        </w:rPr>
        <w:t>Arrêtez-vous ici et discutez : « Ouvre les yeux du cœur » est un mot-image. Un autre mot-image qui communique la même idée est « remplir le cœur de lumière ». Les Éphésiens croyaient que les émotions vivaient dans le cœur, ou que le cœur était le centre des émotions et de la compréhension. Quel mot image utiliseriez-vous dans votre culture qui dit la même chose ? Pensez à raconter une histoire dans laquelle vous priez que quelqu'un comprenne quelque chose d'important. Écoutez pour voir comment vous parlez de comprendre quelque chose d'important, ou de révéler une nouvelle vérité à quelqu'un. Arrêtez l'enregistrement ici.</w:t>
      </w:r>
    </w:p>
    <w:p>
      <w:pPr/>
      <w:r>
        <w:rPr>
          <w:lang w:val="fr_FR" w:bidi="fr_FR"/>
        </w:rPr>
      </w:r>
      <w:r>
        <w:rPr>
          <w:lang w:val="fr_FR" w:bidi="fr_FR"/>
        </w:rPr>
        <w:t>Paul explique ensuite ce qu'il veut que les croyants sachent : Paul veut que les croyants comprennent l'espérance de leur appel à suivre Dieu. Cela signifie que Dieu les sauvera et leur donnera la plénitude de la vie pour toujours avec Dieu. Paul veut aussi que les croyants comprennent que Dieu donne à son peuple saint, ou à ses saints, un héritage, ou tout ce que Dieu a. C'est comme un père qui donne à ses enfants tout ce qu'il a. C'est comme de grandes richesses, mais ici, Dieu ne nous donne pas d'argent ! Dieu nous donne sa grande et forte puissance.</w:t>
      </w:r>
    </w:p>
    <w:p>
      <w:pPr/>
      <w:r>
        <w:rPr>
          <w:lang w:val="fr_FR" w:bidi="fr_FR"/>
        </w:rPr>
      </w:r>
      <w:r>
        <w:rPr>
          <w:lang w:val="fr_FR" w:bidi="fr_FR"/>
        </w:rPr>
        <w:t>Arrêtez-vous ici et discutez en groupe : racontez une histoire au sujet d'un moment où vous avez attendu avec impatience que quelque chose de grand vous arrive. Prêtez attention aux mots que vous utilisez pour parler de cela. Mettez cet enregistrement en pause ici.</w:t>
      </w:r>
    </w:p>
    <w:p>
      <w:pPr/>
      <w:r>
        <w:rPr>
          <w:lang w:val="fr_FR" w:bidi="fr_FR"/>
        </w:rPr>
      </w:r>
      <w:r>
        <w:rPr>
          <w:lang w:val="fr_FR" w:bidi="fr_FR"/>
        </w:rPr>
        <w:t>Dans la deuxième partie de ce passage, Paul dit aux croyants ce qu'il veut qu'ils se souviennent au sujet de Dieu et de Jésus. Nous savons que Dieu peut nous donner une grande puissance, parce que nous avons vu ce que Dieu a fait pour Jésus. Dieu a ressuscité Jésus d'entre les morts ! Et, plus encore, Dieu a assis Jésus dans le lieu d'honneur à sa droite dans les cieux, où vit Dieu. Jésus est au-dessus de toute autorité, de tous les chefs, de toute puissance et de toute domination, ou tout règne. Jésus est au-dessus de chaque autre nom que les gens utiliseront pour gagner du pouvoir. Rappelez-vous que ces choses sont toutes les différentes sortes d'autorités spirituelles. Jésus a autorité sur tout le monde spirituel, y compris tout être spirituel qui n'est pas mentionné. Jésus a maintenant cette autorité, mais il a aussi cette autorité pour toujours : dans l'avenir quand Dieu détruira enfin tout le mal.</w:t>
      </w:r>
    </w:p>
    <w:p>
      <w:pPr/>
      <w:r>
        <w:rPr>
          <w:lang w:val="fr_FR" w:bidi="fr_FR"/>
        </w:rPr>
      </w:r>
      <w:r>
        <w:rPr>
          <w:lang w:val="fr_FR" w:bidi="fr_FR"/>
        </w:rPr>
        <w:t>Arrêtez-vous ici et discutez de la puissance qu'ont Jésus et les croyants. Comment la connaissance de cette puissance aidera-t-elle les gens à comprendre le fait que Jésus a plus de puissance que tout autre être spirituel ? Arrêtez l'enregistrement ici.</w:t>
      </w:r>
    </w:p>
    <w:p>
      <w:pPr/>
      <w:r>
        <w:rPr>
          <w:lang w:val="fr_FR" w:bidi="fr_FR"/>
        </w:rPr>
      </w:r>
      <w:r>
        <w:rPr>
          <w:lang w:val="fr_FR" w:bidi="fr_FR"/>
        </w:rPr>
        <w:t>Paul utilise de nouveau un langage spécial ici pour nous dire que Dieu a donné à Jésus autorité sur toutes choses. Dieu a placé « toutes choses sous les pieds de Christ », ce qui est une façon de dire que tout est « sous » Jésus. Rien n'est aussi important que Jésus. Dieu a fait de Jésus la « tête » du corps. Paul compare le corps humain aux membres de l'Église, ou aux groupes de croyants. La tête d'un corps physique contrôle le corps. De la même manière, Jésus contrôle l'Église. Le corps, ou l'Église, est « la plénitude de Jésus qui remplit toutes choses de toutes manières ». Il est très probable que Christ remplisse ou complète l'Église avec sa vie et sa puissance, parce que Christ remplit ou donne puissance à toutes choses. Il est possible que l'Église complète aussi Christ, ou montre la complétude de Christ au monde.</w:t>
      </w:r>
    </w:p>
    <w:p>
      <w:pPr/>
      <w:r>
        <w:rPr>
          <w:lang w:val="fr_FR" w:bidi="fr_FR"/>
        </w:rPr>
      </w:r>
      <w:r>
        <w:rPr>
          <w:lang w:val="fr_FR" w:bidi="fr_FR"/>
        </w:rPr>
        <w:t>Arrêtez-vous ici et discutez de ce mot-image de la tête et du corps. Comment décririez-vous ce mot-image à votre peuple ? Rappelez-vous que la tête dirige le corps dans tout ce que fait le corps. Mettez cet enregistrement en pause ici.</w:t>
      </w:r>
    </w:p>
    <w:p>
      <w:pPr/>
      <w:r>
        <w:rPr>
          <w:lang w:val="fr_FR" w:bidi="fr_FR"/>
        </w:rPr>
      </w:r>
      <w:r>
        <w:rPr>
          <w:lang w:val="fr_FR" w:bidi="fr_FR"/>
        </w:rPr>
        <w:t>Arrêtez-vous ici et discutez de ce que l'Église fait quand Christ la « remplit » ou « complète ». Comment savez-vous quand Christ remplit une Église ? Que font-ils pour montrer cela ? Mettez cet enregistrement en pause ici.</w:t>
      </w:r>
    </w:p>
    <w:p>
      <w:pPr/>
      <w:r>
        <w:rPr>
          <w:lang w:val="fr_FR" w:bidi="fr_FR"/>
        </w:rPr>
      </w:r>
      <w:r>
        <w:rPr>
          <w:lang w:val="fr_FR" w:bidi="fr_FR"/>
        </w:rPr>
        <w:t>Maintenant, le groupe devrait créer un scénario, dessiner ou utiliser des objets pour visualiser le passage et l'action qu'il contient. Choisissez des personnes, des dessins ou des objets pour représenter chacun des personnages.</w:t>
      </w:r>
    </w:p>
    <w:p>
      <w:pPr/>
      <w:r>
        <w:rPr>
          <w:lang w:val="fr_FR" w:bidi="fr_FR"/>
        </w:rPr>
      </w:r>
      <w:r>
        <w:rPr>
          <w:lang w:val="fr_FR" w:bidi="fr_FR"/>
        </w:rPr>
        <w:t>Alors que vous commencez à raconter l'histoire de ces versets, rappelez-vous que Paul montre qu'il parle aux croyants et que Dieu et Jésus se tiennent à proximité. Un groupe de forces spirituelles dans le monde se tient aussi à proximité. Paul leur montre qu'il est heureux parce qu'il a entendu que les croyants font confiance à Jésus et aiment les gens. Paul montre ensuite qu'il demande à Dieu de montrer aux croyants des vérités importantes au sujet de lui-même. Paul devrait montrer qu'auparavant, les croyants ne voyaient pas tout au sujet du plan de Dieu, mais que Paul demande maintenant à Dieu de montrer aux croyants la pleine vérité de Dieu. Les croyants peuvent montrer qu'ils découvrent l'héritage de Dieu pour eux et la grande puissance de Dieu pour eux.</w:t>
      </w:r>
    </w:p>
    <w:p>
      <w:pPr/>
      <w:r>
        <w:rPr>
          <w:lang w:val="fr_FR" w:bidi="fr_FR"/>
        </w:rPr>
      </w:r>
      <w:r>
        <w:rPr>
          <w:lang w:val="fr_FR" w:bidi="fr_FR"/>
        </w:rPr>
        <w:t>Paul se tourne maintenant vers les croyants. Paul leur explique la puissance de Dieu. Dieu et Jésus se tiennent l'un à côté de l'autre et Paul montre aux croyants que Dieu a ressuscité Christ, notre Sauveur, d'entre les morts. Paul montre ensuite que Christ est assis à côté de Dieu dans les cieux où ils vivent, au côté droit de Dieu. Jésus montre que Jésus règne sur toutes les forces spirituelles dans le monde. Montrez que ces forces spirituelles sont au-dessous de Jésus, ou sous son autorité.</w:t>
      </w:r>
    </w:p>
    <w:p>
      <w:pPr/>
      <w:r>
        <w:rPr>
          <w:lang w:val="fr_FR" w:bidi="fr_FR"/>
        </w:rPr>
      </w:r>
      <w:r>
        <w:rPr>
          <w:lang w:val="fr_FR" w:bidi="fr_FR"/>
        </w:rPr>
        <w:t>Paul explique maintenant que Jésus est la tête, ou le chef, de l'Église. Montrez que Jésus est un bon chef. Montrez Christ Jésus qui remplit l'Église de sa présence : peut-être que Christ pourrait venir et se tenir parmi les croyants pendant que les croyants montrent ce qu'ils font ensemble comme Église ».</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1.15–23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éphésiens</w:t>
      </w:r>
    </w:p>
    <w:p>
      <w:pPr>
        <w:pStyle w:val="ListBullet"/>
        <w:spacing w:line="240" w:lineRule="auto"/>
        <w:ind w:left="720"/>
      </w:pPr>
      <w:r>
        <w:rPr>
          <w:lang w:val="fr_FR" w:bidi="fr_FR"/>
        </w:rPr>
      </w:r>
      <w:r>
        <w:rPr>
          <w:lang w:val="fr_FR" w:bidi="fr_FR"/>
        </w:rPr>
        <w:t>Dieu qui inspire Paul à écrire et reçoit les demandes de Paul</w:t>
      </w:r>
    </w:p>
    <w:p>
      <w:pPr>
        <w:pStyle w:val="ListBullet"/>
        <w:spacing w:line="240" w:lineRule="auto"/>
        <w:ind w:left="720"/>
      </w:pPr>
      <w:r>
        <w:rPr>
          <w:lang w:val="fr_FR" w:bidi="fr_FR"/>
        </w:rPr>
      </w:r>
      <w:r>
        <w:rPr>
          <w:lang w:val="fr_FR" w:bidi="fr_FR"/>
        </w:rPr>
        <w:t>Jésus qui a autorité sur toutes choses</w:t>
      </w:r>
    </w:p>
    <w:p>
      <w:pPr>
        <w:pStyle w:val="ListBullet"/>
        <w:spacing w:line="240" w:lineRule="auto"/>
        <w:ind w:left="720"/>
      </w:pPr>
      <w:r>
        <w:rPr>
          <w:lang w:val="fr_FR" w:bidi="fr_FR"/>
        </w:rPr>
      </w:r>
      <w:r>
        <w:rPr>
          <w:lang w:val="fr_FR" w:bidi="fr_FR"/>
        </w:rPr>
        <w:t>Les forces spirituelles dans le monde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commence une nouvelle prière. Paul dit aux Éphésiens que Paul prie pour eux chaque fois que Paul prie Dieu. Alors que Paul prie, Paul remercie Dieu pour les croyants. Paul prie aussi que le Dieu de la gloire donne aux Éphésiens la sagesse spirituelle. Paul veut que les croyants grandissent dans leur compréhension, ou leur connaissance de Dieu. Paul utilise le mot image de la lumière qui remplit un espace pour qu'il n'y ait pas d'ombres. Cette image aide les croyants à reconnaître comment ils peuvent comprendre l'espérance que Dieu leur a donnée.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Comment faites-vous pour prier constamment pour ces personnes ? » Vous entendrez peut-être : « Je passe des heures chaque jour à prier pour ceux qui croient en Jésus. J'ai vécu à Éphèse et je connais les difficultés auxquelles sont confrontés les croyants, avec ce temple païen et ce culte païen. Je prie que Dieu leur donne la force de rester forts. Plus ils comprennent au sujet de Dieu et de ce que Dieu a fait pour eux, mieux ils s'en porteront. Même quand je travaille ou que je marche, je prie pour ceux que j'aime. »</w:t>
      </w:r>
    </w:p>
    <w:p>
      <w:pPr>
        <w:pStyle w:val="ListBullet"/>
        <w:spacing w:line="240" w:lineRule="auto"/>
        <w:ind w:left="720"/>
      </w:pPr>
      <w:r>
        <w:rPr>
          <w:lang w:val="fr_FR" w:bidi="fr_FR"/>
        </w:rPr>
      </w:r>
      <w:r>
        <w:rPr>
          <w:lang w:val="fr_FR" w:bidi="fr_FR"/>
        </w:rPr>
        <w:t>Demandez aux croyants éphésiens : « Que ressentez-vous de savoir que Paul prie constamment pour vous ? » Vous entendrez peut-être : « J'aime savoir que Paul se souvient de moi et prie pour moi et ma famille même quand Paul n'est pas ici. J'essaie de suivre Jésus et d'en apprendre plus, mais c'est parfois difficile. Savoir que Paul prie pour moi m'aide à devenir plus fort dans ma foi. »</w:t>
      </w:r>
    </w:p>
    <w:p>
      <w:pPr>
        <w:pStyle w:val="ListBullet"/>
        <w:spacing w:line="240" w:lineRule="auto"/>
        <w:ind w:left="720"/>
      </w:pPr>
      <w:r>
        <w:rPr>
          <w:lang w:val="fr_FR" w:bidi="fr_FR"/>
        </w:rPr>
      </w:r>
      <w:r>
        <w:rPr>
          <w:lang w:val="fr_FR" w:bidi="fr_FR"/>
        </w:rPr>
        <w:t>Demandez à l'acteur qui représente Dieu : « Que ressentez-vous quand vous entendez les prières de Paul ? » Vous entendrez peut-être : « Paul a compris qu'il est important de rester en communication avec moi. Je voudrais que tous les croyants fassent la même chose que Paul et passent du temps chaque jour en prière. J'ai dit au peuple que la prière est importante et Paul démontre à travers ses actions que la prière est importante. J'aime parler avec ceux qui me suivent.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continue de prier. Paul veut que Dieu aide les croyants à comprendre qu'ils ont de la puissance. Cette puissance est la même puissance que Dieu a utilisée pour ressusciter Jésus d'entre les morts. Paul dit aux Éphésiens que cette puissance est beaucoup plus grande que la puissance de tout autre être spirituel, même ces êtres spirituels qu'ils ne peuvent pas voir.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 « Que ressentez-vous quand vous entendez parler de cette puissance que vous avez ? » Vous entendrez peut-être : « Je suis si heureux que Paul nous ait rappelé cette puissance. Paul nous a parlé de cette puissance, mais il est facile d'oublier que je l'ai quand je vois ce temple païen chaque jour et que je vois et entends les magiciens sur le marché. Quand mon enfant est malade, j'oublie parfois que j'ai cette puissance. Je suis heureux que Paul me rappelle d'utiliser la puissance que Dieu me donne et de ne pas aller vers les magiciens.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rappelle aux croyants que Dieu a fait de Jésus la plus haute autorité. Dieu a mis toutes choses sous l'autorité de Jésus. Cela inclut tout ce que nous avons dans le monde présent et dans le monde à venir. Dieu a aussi fait de Jésus le chef, ou la tête, de l'Église. L'Église est le corps de Christ.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 « Que ressentez-vous sur le fait que Jésus ait cette autorité ? » Vous entendrez peut-être : « Je suis heureux que Jésus ait cette autorité. Je veux me rappeler cela la prochaine fois que j'entendrai quelqu'un parler de l'autorité d'un dieu païen, ou d'un esprit mauvais. Jésus a plus d'autorité. Si je peux me rappeler de cela, je serai en sécurité de ces esprits mauvais. »</w:t>
      </w:r>
    </w:p>
    <w:p>
      <w:pPr>
        <w:pStyle w:val="ListBullet"/>
        <w:spacing w:line="240" w:lineRule="auto"/>
        <w:ind w:left="720"/>
      </w:pPr>
      <w:r>
        <w:rPr>
          <w:lang w:val="fr_FR" w:bidi="fr_FR"/>
        </w:rPr>
      </w:r>
      <w:r>
        <w:rPr>
          <w:lang w:val="fr_FR" w:bidi="fr_FR"/>
        </w:rPr>
        <w:t>Demandez à Paul : « Pourquoi pensez-vous qu'il est important de rappeler aux croyants que Jésus est la tête de l'Église et qu'ils sont le corps de l'Église ? » Vous entendrez peut-être : « Je veux qu'ils écoutent la voix de Jésus qui leur dit ce qu'ils doivent faire dans l'Église. J'ai vu ce qui se passe quand les croyants deviennent divisés dans leur compréhension, leurs croyances et leurs actions. Tant qu'ils se souviendront que Jésus est la tête et leur dit ce qu'il faut faire, ils resteront forts. Jésus aime l'Église et veut que l'Église grandisse dans la foi et soit forte.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1.15–23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parle de la </w:t>
      </w:r>
      <w:r>
        <w:rPr>
          <w:b/>
          <w:lang w:val="fr_FR" w:bidi="fr_FR"/>
        </w:rPr>
        <w:t>foi</w:t>
      </w:r>
      <w:r>
        <w:rPr>
          <w:lang w:val="fr_FR" w:bidi="fr_FR"/>
        </w:rPr>
        <w:t xml:space="preserve"> des Éphésiens, ou de la façon dont ils font confiance au Seigneur Jésus. Le </w:t>
      </w:r>
      <w:r>
        <w:rPr>
          <w:lang w:val="fr_FR" w:bidi="fr_FR"/>
        </w:rPr>
        <w:t>mot</w:t>
      </w:r>
      <w:r>
        <w:rPr>
          <w:lang w:val="fr_FR" w:bidi="fr_FR"/>
        </w:rPr>
        <w:t xml:space="preserve"> foi se trouve dans le glossaire principal. Utilisez le même mot pour foi que dans les passages précédents. </w:t>
      </w:r>
    </w:p>
    <w:p>
      <w:pPr/>
      <w:r>
        <w:rPr>
          <w:lang w:val="fr_FR" w:bidi="fr_FR"/>
        </w:rPr>
      </w:r>
      <w:r>
        <w:rPr>
          <w:lang w:val="fr_FR" w:bidi="fr_FR"/>
        </w:rPr>
        <w:t xml:space="preserve">Paul utilise le titre </w:t>
      </w:r>
      <w:r>
        <w:rPr>
          <w:b/>
          <w:lang w:val="fr_FR" w:bidi="fr_FR"/>
        </w:rPr>
        <w:t>Seigneur</w:t>
      </w:r>
      <w:r>
        <w:rPr>
          <w:lang w:val="fr_FR" w:bidi="fr_FR"/>
        </w:rPr>
        <w:t xml:space="preserve"> Jésus-</w:t>
      </w:r>
      <w:r>
        <w:rPr>
          <w:b/>
          <w:lang w:val="fr_FR" w:bidi="fr_FR"/>
        </w:rPr>
        <w:t>Christ</w:t>
      </w:r>
      <w:r>
        <w:rPr>
          <w:lang w:val="fr_FR" w:bidi="fr_FR"/>
        </w:rPr>
        <w:t xml:space="preserve"> tout au long de ce passage. Ce titre signifie que Jésus est Dieu. Seigneur est un titre respectueux qui montre que Jésus est maître et qu'il est vraiment Dieu. Christ fait référence à la position de Jésus comme Messie, ou le Sauveur que Dieu a promis d'envoyer. Les mots </w:t>
      </w:r>
      <w:r>
        <w:rPr>
          <w:lang w:val="fr_FR" w:bidi="fr_FR"/>
        </w:rPr>
        <w:t>Seigneur</w:t>
      </w:r>
      <w:r>
        <w:rPr>
          <w:lang w:val="fr_FR" w:bidi="fr_FR"/>
        </w:rPr>
        <w:t xml:space="preserve"> et </w:t>
      </w:r>
      <w:r>
        <w:rPr>
          <w:lang w:val="fr_FR" w:bidi="fr_FR"/>
        </w:rPr>
        <w:t>Christ</w:t>
      </w:r>
      <w:r>
        <w:rPr>
          <w:lang w:val="fr_FR" w:bidi="fr_FR"/>
        </w:rPr>
        <w:t xml:space="preserve"> sont abordés dans le Glossaire principal. Utilisez le même mot pour Seigneur et Christ que dans les passages précédents. </w:t>
      </w:r>
    </w:p>
    <w:p>
      <w:pPr/>
      <w:r>
        <w:rPr>
          <w:lang w:val="fr_FR" w:bidi="fr_FR"/>
        </w:rPr>
      </w:r>
      <w:r>
        <w:rPr>
          <w:lang w:val="fr_FR" w:bidi="fr_FR"/>
        </w:rPr>
        <w:t xml:space="preserve">Paul utilise le mot </w:t>
      </w:r>
      <w:r>
        <w:rPr>
          <w:b/>
          <w:lang w:val="fr_FR" w:bidi="fr_FR"/>
        </w:rPr>
        <w:t>saint</w:t>
      </w:r>
      <w:r>
        <w:rPr>
          <w:lang w:val="fr_FR" w:bidi="fr_FR"/>
        </w:rPr>
        <w:t xml:space="preserve"> pour se référer à quiconque croit en Jésus comme Sauveur et Seigneur. Les saints sont les personnes qui sont saintes, c'est-à-dire mis à part pour le service de Dieu. Utilisez le même mot pour </w:t>
      </w:r>
      <w:r>
        <w:rPr>
          <w:lang w:val="fr_FR" w:bidi="fr_FR"/>
        </w:rPr>
        <w:t>saints</w:t>
      </w:r>
      <w:r>
        <w:rPr>
          <w:lang w:val="fr_FR" w:bidi="fr_FR"/>
        </w:rPr>
        <w:t xml:space="preserve"> qu'auparavant, et rappelez-vous que le mot saint est abordé dans le Glossaire principal. </w:t>
      </w:r>
    </w:p>
    <w:p>
      <w:pPr/>
      <w:r>
        <w:rPr>
          <w:lang w:val="fr_FR" w:bidi="fr_FR"/>
        </w:rPr>
      </w:r>
      <w:r>
        <w:rPr>
          <w:lang w:val="fr_FR" w:bidi="fr_FR"/>
        </w:rPr>
        <w:t xml:space="preserve">Paul appelle Dieu le Dieu de la </w:t>
      </w:r>
      <w:r>
        <w:rPr>
          <w:b/>
          <w:lang w:val="fr_FR" w:bidi="fr_FR"/>
        </w:rPr>
        <w:t>gloire</w:t>
      </w:r>
      <w:r>
        <w:rPr>
          <w:lang w:val="fr_FR" w:bidi="fr_FR"/>
        </w:rPr>
        <w:t xml:space="preserve"> ou le Père glorieux, ce qui signifie que Dieu est plein de majesté et de puissance. Utilisez le même mot pour gloire que dans les passages précédents et rappelez-vous que </w:t>
      </w:r>
      <w:r>
        <w:rPr>
          <w:lang w:val="fr_FR" w:bidi="fr_FR"/>
        </w:rPr>
        <w:t>gloire</w:t>
      </w:r>
      <w:r>
        <w:rPr>
          <w:lang w:val="fr_FR" w:bidi="fr_FR"/>
        </w:rPr>
        <w:t xml:space="preserve"> se trouve dans le Glossaire principal. Cette lettre aux Éphésiens est le seul lieu dans les Écritures où nous trouvons ce titre exact pour Dieu.</w:t>
      </w:r>
    </w:p>
    <w:p>
      <w:pPr/>
      <w:r>
        <w:rPr>
          <w:lang w:val="fr_FR" w:bidi="fr_FR"/>
        </w:rPr>
      </w:r>
      <w:r>
        <w:rPr>
          <w:lang w:val="fr_FR" w:bidi="fr_FR"/>
        </w:rPr>
        <w:t xml:space="preserve">Paul demande à Dieu de donner aux croyants la sagesse spirituelle, c'est-à-dire un </w:t>
      </w:r>
      <w:r>
        <w:rPr>
          <w:b/>
          <w:lang w:val="fr_FR" w:bidi="fr_FR"/>
        </w:rPr>
        <w:t>esprit</w:t>
      </w:r>
      <w:r>
        <w:rPr>
          <w:lang w:val="fr_FR" w:bidi="fr_FR"/>
        </w:rPr>
        <w:t xml:space="preserve"> ou une </w:t>
      </w:r>
      <w:r>
        <w:rPr>
          <w:b/>
          <w:lang w:val="fr_FR" w:bidi="fr_FR"/>
        </w:rPr>
        <w:t>attitude</w:t>
      </w:r>
      <w:r>
        <w:rPr>
          <w:lang w:val="fr_FR" w:bidi="fr_FR"/>
        </w:rPr>
        <w:t xml:space="preserve"> de sagesse. Paul voulait que les croyants pensent à des choses qui sont vraies et fassent des choses qui sont bonnes. Parce qu'il s'agit de sagesse spirituelle, leur compréhension des vérités spirituelles viendrait de Dieu. Utilisez le même mot pour </w:t>
      </w:r>
      <w:r>
        <w:rPr>
          <w:lang w:val="fr_FR" w:bidi="fr_FR"/>
        </w:rPr>
        <w:t>sagesse</w:t>
      </w:r>
      <w:r>
        <w:rPr>
          <w:lang w:val="fr_FR" w:bidi="fr_FR"/>
        </w:rPr>
        <w:t xml:space="preserve"> que dans les passages précédents et voyez le Glossaire principal pour plus d'informations.</w:t>
      </w:r>
    </w:p>
    <w:p>
      <w:pPr/>
      <w:r>
        <w:rPr>
          <w:lang w:val="fr_FR" w:bidi="fr_FR"/>
        </w:rPr>
      </w:r>
      <w:r>
        <w:rPr>
          <w:lang w:val="fr_FR" w:bidi="fr_FR"/>
        </w:rPr>
        <w:t xml:space="preserve">Dieu a donné à ses saints son </w:t>
      </w:r>
      <w:r>
        <w:rPr>
          <w:b/>
          <w:lang w:val="fr_FR" w:bidi="fr_FR"/>
        </w:rPr>
        <w:t>héritage</w:t>
      </w:r>
      <w:r>
        <w:rPr>
          <w:lang w:val="fr_FR" w:bidi="fr_FR"/>
        </w:rPr>
        <w:t xml:space="preserve"> glorieux, ou merveilleux. Utilisez le même mot pour héritage que dans le passage précédent.</w:t>
      </w:r>
    </w:p>
    <w:p>
      <w:pPr/>
      <w:r>
        <w:rPr>
          <w:lang w:val="fr_FR" w:bidi="fr_FR"/>
        </w:rPr>
      </w:r>
      <w:r>
        <w:rPr>
          <w:lang w:val="fr_FR" w:bidi="fr_FR"/>
        </w:rPr>
        <w:t xml:space="preserve">Dieu a placé Jésus à la droite de Dieu, qui est le lieu de l'honneur. Dieu a donné à Jésus autorité sur toutes choses, ou sur chaque puissance sur la terre et sur tout ce qui se trouve dans les </w:t>
      </w:r>
      <w:r>
        <w:rPr>
          <w:b/>
          <w:lang w:val="fr_FR" w:bidi="fr_FR"/>
        </w:rPr>
        <w:t>lieux</w:t>
      </w:r>
      <w:r>
        <w:rPr>
          <w:lang w:val="fr_FR" w:bidi="fr_FR"/>
        </w:rPr>
        <w:t xml:space="preserve">, ou les royaumes, célestes. Utilisez la même expression pour lieux, ou royaumes, célestes que dans les passages précédents. Les Éphésiens croyaient que les lieux célestes avaient différentes couches, Dieu se trouvant dans la couche la plus élevée. Entre la terre et la couche la plus élevée des cieux, vivaient des êtres spirituels, appelés ici les chefs célestes, autorités, puissances et seigneurs ou maîtres. Ces descriptions d'êtres spirituels signifient toutes la même chose. Ils ne font pas référence aux esprits qui sont nécessairement des êtres bons ou mauvais. Jésus a autorité sur tous les êtres spirituels, à la fois bons et mauvais, sauf pour Dieu le Père lui-même. Utilisez le même mot pour </w:t>
      </w:r>
      <w:r>
        <w:rPr>
          <w:b/>
          <w:lang w:val="fr_FR" w:bidi="fr_FR"/>
        </w:rPr>
        <w:t>cieux</w:t>
      </w:r>
      <w:r>
        <w:rPr>
          <w:lang w:val="fr_FR" w:bidi="fr_FR"/>
        </w:rPr>
        <w:t xml:space="preserve"> que dans les passages précédents et rappelez-vous que le mot </w:t>
      </w:r>
      <w:r>
        <w:rPr>
          <w:lang w:val="fr_FR" w:bidi="fr_FR"/>
        </w:rPr>
        <w:t>cieux</w:t>
      </w:r>
      <w:r>
        <w:rPr>
          <w:lang w:val="fr_FR" w:bidi="fr_FR"/>
        </w:rPr>
        <w:t xml:space="preserve"> se trouve dans le Glossaire principal.</w:t>
      </w:r>
    </w:p>
    <w:p>
      <w:pPr/>
      <w:r>
        <w:rPr>
          <w:lang w:val="fr_FR" w:bidi="fr_FR"/>
        </w:rPr>
      </w:r>
      <w:r>
        <w:rPr>
          <w:lang w:val="fr_FR" w:bidi="fr_FR"/>
        </w:rPr>
        <w:t>Paul a parlé de l'autorité de Christ sur l'</w:t>
      </w:r>
      <w:r>
        <w:rPr>
          <w:b/>
          <w:lang w:val="fr_FR" w:bidi="fr_FR"/>
        </w:rPr>
        <w:t>Église</w:t>
      </w:r>
      <w:r>
        <w:rPr>
          <w:lang w:val="fr_FR" w:bidi="fr_FR"/>
        </w:rPr>
        <w:t>. Le mot Église signifie un groupe de personnes qui croient en Jésus comme leur Sauveur. Ces personnes se rassemblent pour adorer Dieu, prier et étudier la Parole de Dieu. Le mot Église ne fait pas référence à un bâtiment.</w:t>
      </w:r>
    </w:p>
    <w:p>
      <w:pPr/>
      <w:r>
        <w:rPr>
          <w:lang w:val="fr_FR" w:bidi="fr_FR"/>
        </w:rPr>
      </w:r>
      <w:r>
        <w:rPr>
          <w:lang w:val="fr_FR" w:bidi="fr_FR"/>
        </w:rPr>
        <w:t xml:space="preserve">Arrêtez-vous ici et discutez en groupe du mot que vous utiliserez pour </w:t>
      </w:r>
      <w:r>
        <w:rPr>
          <w:b/>
          <w:lang w:val="fr_FR" w:bidi="fr_FR"/>
        </w:rPr>
        <w:t>Église</w:t>
      </w:r>
      <w:r>
        <w:rPr>
          <w:lang w:val="fr_FR" w:bidi="fr_FR"/>
        </w:rPr>
        <w:t xml:space="preserve">. Utilisez le même mot pour </w:t>
      </w:r>
      <w:r>
        <w:rPr>
          <w:lang w:val="fr_FR" w:bidi="fr_FR"/>
        </w:rPr>
        <w:t>Église</w:t>
      </w:r>
      <w:r>
        <w:rPr>
          <w:lang w:val="fr_FR" w:bidi="fr_FR"/>
        </w:rPr>
        <w:t xml:space="preserve"> que dans les livres précédents de la Bible et voyez le Glossaire principal pour plus d'informations. Mettez cet enregistrement en pause ici.</w:t>
      </w:r>
    </w:p>
    <w:p>
      <w:pPr/>
      <w:r>
        <w:rPr>
          <w:lang w:val="fr_FR" w:bidi="fr_FR"/>
        </w:rPr>
      </w:r>
      <w:r>
        <w:rPr>
          <w:lang w:val="fr_FR" w:bidi="fr_FR"/>
        </w:rPr>
        <w:t>Jésus est la tête de l'Église et l'Église est le corps de Jésus. Ce mot-image montre comment Jésus a autorité complète sur tout ce que fait l'Église.</w:t>
      </w:r>
    </w:p>
    <w:p>
      <w:pPr/>
      <w:r>
        <w:rPr>
          <w:lang w:val="fr_FR" w:bidi="fr_FR"/>
        </w:rPr>
      </w:r>
      <w:r>
        <w:rPr>
          <w:lang w:val="fr_FR" w:bidi="fr_FR"/>
        </w:rPr>
        <w:t>Arrêtez-vous ici et décidez comment vous expliquerez que Jésus a autorité sur l'Église.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2:1–10</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2.1–10. Laissez entrer la parole de Dieu dans vos cœurs.</w:t>
      </w:r>
    </w:p>
    <w:p>
      <w:pPr/>
      <w:r>
        <w:rPr>
          <w:lang w:val="fr_FR" w:bidi="fr_FR"/>
        </w:rPr>
      </w:r>
      <w:r>
        <w:rPr>
          <w:lang w:val="fr_FR" w:bidi="fr_FR"/>
        </w:rPr>
        <w:t>Écoutez l'enregistrement d'Éphésiens 2.1–10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2.1–10 dans la traduction la plus facile à comprendre.</w:t>
      </w:r>
    </w:p>
    <w:p>
      <w:pPr/>
      <w:r>
        <w:rPr>
          <w:lang w:val="fr_FR" w:bidi="fr_FR"/>
        </w:rPr>
      </w:r>
      <w:r>
        <w:rPr>
          <w:lang w:val="fr_FR" w:bidi="fr_FR"/>
        </w:rPr>
        <w:t>Dans le passage précédent, Paul a parlé de la puissance que Dieu a donnée aux croyants et de la façon dont Dieu a donné à Jésus-Christ toute autorité parce que Jésus a toute puissance sur les esprits mauvais. Paul contraste maintenant nos vies avant que nous ne devenions disciples de Jésus avec nos vies après que nous soyons devenus disciples. Avant que nous ne devenions disciples, c'était comme si nous étions morts, et après, c'est comme si nous étions pleinement vivants. Seul Dieu peut faire cela !</w:t>
      </w:r>
    </w:p>
    <w:p>
      <w:pPr/>
      <w:r>
        <w:rPr>
          <w:lang w:val="fr_FR" w:bidi="fr_FR"/>
        </w:rPr>
      </w:r>
      <w:r>
        <w:rPr>
          <w:lang w:val="fr_FR" w:bidi="fr_FR"/>
        </w:rPr>
        <w:t>Paul dit aux Gentils à quoi ressemblait leur vie avant qu'ils ne deviennent disciples de Jésus. Paul dit qu'ils ont suivi le prince du royaume des airs. Le prince du royaume des airs est Satan, ou le diable. Les gens croyaient que Satan et les esprits mauvais régnaient sur les cieux les plus bas, ou l'air autour d'eux. Cela se trouve loin en-dessous du royaume de Dieu où vivent Dieu et les anges. Paul dit aux Gentils que Satan conduit les gens à désobéir aux commandements de Dieu. Quand les gens vivent de cette manière, ils sont comme des personnes mortes. Les personnes mortes ne peuvent pas répondre à Dieu. Paul dit que nous étions tous comme cela. Nous nous sommes tous comportés comme ces personnes qui ont choisi de désobéir à Dieu. Paul a parlé aux Gentils, mais Paul s'inclut maintenant lui-même, ainsi que les croyants juifs, quand Paul dit que nous avons tous suivi notre nature pécheresse.</w:t>
      </w:r>
    </w:p>
    <w:p>
      <w:pPr/>
      <w:r>
        <w:rPr>
          <w:lang w:val="fr_FR" w:bidi="fr_FR"/>
        </w:rPr>
      </w:r>
      <w:r>
        <w:rPr>
          <w:lang w:val="fr_FR" w:bidi="fr_FR"/>
        </w:rPr>
        <w:t>Paul parle de notre nature pécheresse. Une autre manière de le décrire est de parler des désirs égoïstes de nos corps et nos esprits. Quand Paul parle de notre nature, Paul parle de la façon dont nous sommes nés. Paul est en train de dire que nous avons tous fait ce que nous voulions faire. Nous avons fait tout ce que notre esprit a imaginé, ou tout ce que nos corps voulaient que nous fassions. On pourrait dire que nous avons suivi les désirs naturels que nous avons en tant que peuple. À cause de ces choix, nous méritions tous la colère de Dieu. La colère de Dieu est l'émotion que Dieu ressent quand Dieu voit quelqu'un pécher ou lui désobéir. La colère est la haine de Dieu pour le péché parce que Dieu est saint, ou pur, et juste. Nous méritions tous cette colère, tout comme chaque personne qui ne suit pas Jésus. Cependant, nous savons aussi que Dieu a miséricorde de ceux qui suivent Jésus.</w:t>
      </w:r>
    </w:p>
    <w:p>
      <w:pPr/>
      <w:r>
        <w:rPr>
          <w:lang w:val="fr_FR" w:bidi="fr_FR"/>
        </w:rPr>
      </w:r>
      <w:r>
        <w:rPr>
          <w:lang w:val="fr_FR" w:bidi="fr_FR"/>
        </w:rPr>
        <w:t>Arrêtez-vous ici et discutez de cette question en groupe. Racontez une histoire au sujet de quelqu'un qui a désobéi à Dieu et a beaucoup d'orgueil. Écoutez la façon dont le conteur décrit cette personne. Quels mots utiliseriez-vous pour décrire la nature pécheresse de cet individu ? Arrêtez l'enregistrement ici.</w:t>
      </w:r>
    </w:p>
    <w:p>
      <w:pPr/>
      <w:r>
        <w:rPr>
          <w:lang w:val="fr_FR" w:bidi="fr_FR"/>
        </w:rPr>
      </w:r>
      <w:r>
        <w:rPr>
          <w:lang w:val="fr_FR" w:bidi="fr_FR"/>
        </w:rPr>
        <w:t>Paul parle de ce que Dieu fait pour les gens quand ils deviennent disciples de Jésus. Tout d'abord, Dieu nous donne une vie nouvelle parce qu'il nous aime tellement. Paul dit que nous étions morts à cause de nos péchés. Cela signifie qu'aux yeux de Dieu, nous étions comme des personnes mortes.</w:t>
      </w:r>
    </w:p>
    <w:p>
      <w:pPr/>
      <w:r>
        <w:rPr>
          <w:lang w:val="fr_FR" w:bidi="fr_FR"/>
        </w:rPr>
      </w:r>
      <w:r>
        <w:rPr>
          <w:lang w:val="fr_FR" w:bidi="fr_FR"/>
        </w:rPr>
        <w:t>Paul parle maintenant du contraire de la mort : la vie ! Dieu a ramené Jésus à la vie. Dieu nous donne la vie de la même manière. Dieu fait cela parce qu'il est riche en miséricorde, c'est-à-dire plein de miséricorde. Dieu montre de la bonté à quelqu'un qui est dans le besoin. Paul dit aux croyants qu'ils n'ont cette vie nouvelle qu'à cause de la grâce de Dieu. En d'autres termes, Dieu nous donne des choses que nous ne méritons pas.</w:t>
      </w:r>
    </w:p>
    <w:p>
      <w:pPr/>
      <w:r>
        <w:rPr>
          <w:lang w:val="fr_FR" w:bidi="fr_FR"/>
        </w:rPr>
      </w:r>
      <w:r>
        <w:rPr>
          <w:lang w:val="fr_FR" w:bidi="fr_FR"/>
        </w:rPr>
        <w:t>Paul va encore plus loin : nous ne sommes pas seulement pleinement vivants, mais nous régnons avec Christ ! Paul dit aux disciples de Jésus que Dieu nous a unis, c'est-à-dire qu'il nous a mis ensemble avec Christ. Paul dit que Christ est assis avec Dieu dans les lieux célestes. Cela signifie qu'en tant que croyants, nous sommes aussi assis avec Dieu dans les cieux. Les cieux sont le lieu où Dieu vit et règne. Quand une personne est assise avec Dieu, cela signifie qu'elle aide à régner avec Dieu et qu'elle partage la gloire, c'est-à-dire la puissance et la majesté, de Christ. Nous savons qu'un jour tous les croyants régneront avec Christ, mais Paul dit que même maintenant, bien que nous vivions encore sur cette terre, nous partageons la puissance et la majesté de Christ. Dieu a fait cela pour que dans toutes les années à venir, le monde entier voie à quel point Dieu est riche. Ils ne verront pas cette richesse comme une richesse en argent, mais comme une richesse en bonté. Encore une fois, Paul souligne le fait que Dieu donne à son peuple la richesse d'une manière différente de l'argent.</w:t>
      </w:r>
    </w:p>
    <w:p>
      <w:pPr/>
      <w:r>
        <w:rPr>
          <w:lang w:val="fr_FR" w:bidi="fr_FR"/>
        </w:rPr>
      </w:r>
      <w:r>
        <w:rPr>
          <w:lang w:val="fr_FR" w:bidi="fr_FR"/>
        </w:rPr>
        <w:t>Paul montre le contraire de notre nature morte et pécheresse et montre comment Dieu nous donne la vie.</w:t>
      </w:r>
    </w:p>
    <w:p>
      <w:pPr/>
      <w:r>
        <w:rPr>
          <w:lang w:val="fr_FR" w:bidi="fr_FR"/>
        </w:rPr>
      </w:r>
      <w:r>
        <w:rPr>
          <w:lang w:val="fr_FR" w:bidi="fr_FR"/>
        </w:rPr>
        <w:t>Paul résume maintenant cette différence entre être spirituellement mort et devenir spirituellement vivant. Il rappelle aux croyants que la vie de Dieu est un don. Dieu nous donne ce don même si nous ne le méritons pas. Nous obtenons ce don parce que nous avons la foi, c'est-à-dire que nous croyons en Dieu. Nous ne pouvons pas nous vanter, ou dire que nous avons reçu la vie de Dieu parce que nous sommes de bonnes personnes ou que nous avons fait quelque chose de spécial pour la mériter.</w:t>
      </w:r>
    </w:p>
    <w:p>
      <w:pPr/>
      <w:r>
        <w:rPr>
          <w:lang w:val="fr_FR" w:bidi="fr_FR"/>
        </w:rPr>
      </w:r>
      <w:r>
        <w:rPr>
          <w:lang w:val="fr_FR" w:bidi="fr_FR"/>
        </w:rPr>
        <w:t>Arrêtez-vous ici et passez en revue certaines des histoires de Jésus dans laquelle Jésus pardonne les péchés de quelqu'un, ou guérit une personne simplement parce que la personne croyait. Cette personne n'a rien fait pour gagner ce pardon, ou cette guérison. Comment l'enseignement de Paul explique-t-il ce qui s'est passé quand la personne a rencontré Jésus ? Arrêtez l'enregistrement ici.</w:t>
      </w:r>
    </w:p>
    <w:p>
      <w:pPr/>
      <w:r>
        <w:rPr>
          <w:lang w:val="fr_FR" w:bidi="fr_FR"/>
        </w:rPr>
      </w:r>
      <w:r>
        <w:rPr>
          <w:lang w:val="fr_FR" w:bidi="fr_FR"/>
        </w:rPr>
        <w:t>Paul souligne de nouveau le contraste entre être mort et être vivant. Il dit que les croyants sont le chef-d'œuvre de Dieu. Les Éphésiens avaient beaucoup d'artisans et d'artistes doués qui faisaient de belles statues et d'autres pièces d'art. Mais les statues n'étaient pas vivantes. Paul utilise cette même idée d'un artiste ou d'un artisan quand il dit que les croyants sont le chef-d'œuvre de Dieu. Dieu est l'artiste et il a fait de nous ce que nous sommes maintenant en tant que croyants. Nous ne sommes pas des idoles ou des statues. Nous sommes vivants. Dieu est le créateur. Dieu nous recrées tout à nouveau en Jésus. Dieu a fait cela pour que nous, les croyants, puissions faire les bonnes choses que Dieu a prévues pour nous. Dieu a prévu ce plan depuis le début du monde.</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2.1–10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commence en parlant aux Gentils. Paul explique comment les gens sont spirituellement morts quand ils suivent les voies de Satan et désobéissent à Dieu. Paul s'inclut ensuite lui-même, ainsi que les Juifs, et explique que tout le monde désobéit à Dieu et écoute Satan. Voilà la façon dont ils vivaient avant de croire en Jésus.</w:t>
      </w:r>
    </w:p>
    <w:p>
      <w:pPr/>
      <w:r>
        <w:rPr>
          <w:lang w:val="fr_FR" w:bidi="fr_FR"/>
        </w:rPr>
      </w:r>
      <w:r>
        <w:rPr>
          <w:b/>
          <w:lang w:val="fr_FR" w:bidi="fr_FR"/>
        </w:rPr>
        <w:t>Dans la deuxième partie :</w:t>
      </w:r>
      <w:r>
        <w:rPr>
          <w:lang w:val="fr_FR" w:bidi="fr_FR"/>
        </w:rPr>
        <w:t xml:space="preserve"> Paul explique la richesse de la miséricorde de Dieu. Quand Dieu a ressuscité Jésus d'entre les morts, Dieu a donné la vie à ceux qui croyaient en Jésus. Dieu a fait cela à cause de la grâce et de la bonté de Dieu. À cause de cela, ceux qui croient en Jésus seront assis avec Jésus dans les cieux et régneront avec Jésus.</w:t>
      </w:r>
    </w:p>
    <w:p>
      <w:pPr/>
      <w:r>
        <w:rPr>
          <w:lang w:val="fr_FR" w:bidi="fr_FR"/>
        </w:rPr>
      </w:r>
      <w:r>
        <w:rPr>
          <w:b/>
          <w:lang w:val="fr_FR" w:bidi="fr_FR"/>
        </w:rPr>
        <w:t>Dans la troisième partie :</w:t>
      </w:r>
      <w:r>
        <w:rPr>
          <w:lang w:val="fr_FR" w:bidi="fr_FR"/>
        </w:rPr>
        <w:t xml:space="preserve"> Paul explique que le salut ne vient que de la grâce de Dieu. Personne ne peut gagner le salut, ou la vie éternelle avec Dieu. Les croyants sont le chef-d'œuvre de Dieu. Dieu a donné aux croyants une vie nouvelle pour que les croyants puissent faire les bonnes choses que Dieu a prévues pour nous.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 qui inspire Paul à écrire cette lettre</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Les croyants éphésiens, à la fois Gentils et Juifs</w:t>
      </w:r>
    </w:p>
    <w:p>
      <w:pPr>
        <w:pStyle w:val="ListBullet"/>
        <w:spacing w:line="240" w:lineRule="auto"/>
        <w:ind w:left="720"/>
      </w:pPr>
      <w:r>
        <w:rPr>
          <w:lang w:val="fr_FR" w:bidi="fr_FR"/>
        </w:rPr>
      </w:r>
      <w:r>
        <w:rPr>
          <w:lang w:val="fr_FR" w:bidi="fr_FR"/>
        </w:rPr>
        <w:t>Satan, c'est-à-dire le prince du royaume des airs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alors que Paul commence cette section, Paul parle aux Gentils. Paul change ensuite sa façon de parler pour que Paul inclue à la fois les Gentils et les Juifs dans l'enseignement au sujet de ce que Dieu a fait pour eux.</w:t>
      </w:r>
    </w:p>
    <w:p>
      <w:pPr/>
      <w:r>
        <w:rPr>
          <w:lang w:val="fr_FR" w:bidi="fr_FR"/>
        </w:rPr>
      </w:r>
      <w:r>
        <w:rPr>
          <w:lang w:val="fr_FR" w:bidi="fr_FR"/>
        </w:rPr>
        <w:t>Arrêtez-vous ici et discutez. Racontez une histoire qui implique deux groupes de personnes. Demandez au conteur de commencer en parlant directement à un groupe. Le conteur devrait ensuite s'inclure lui-même, ainsi que l'autre groupe de personnes pendant qu'il continue de raconter l'histoire. Discutez maintenant de la façon dont le conteur est passé de parler de vous à parler de nous. Arrêtez l'enregistrement ici.</w:t>
      </w:r>
    </w:p>
    <w:p>
      <w:pPr/>
      <w:r>
        <w:rPr>
          <w:lang w:val="fr_FR" w:bidi="fr_FR"/>
        </w:rPr>
      </w:r>
      <w:r>
        <w:rPr>
          <w:lang w:val="fr_FR" w:bidi="fr_FR"/>
        </w:rPr>
        <w:t>Paul parle d'abord de la façon dont les croyants étaient spirituellement morts parce qu'ils désobéissaient à Dieu. Ils étaient tout comme le reste des gens avant de croire en Jésus. Ils suivaient Satan. Paul parle de Satan et de la manière dont Satan œuvre dans les cœurs de ceux qui refusent d'obéir à Dieu. Certaines traductions utilisent le nom Satan. D'autres traductions parlent du prince de la puissance de l'air, ou le chef du royaume de l'air. Une traduction dit le commandant des puissances dans le monde invisible. Le royaume de l'air, c'est-à-dire le monde invisible, est le lieu où existent ces êtres que nous ne pouvons pas voir, comme les esprits mauvais. Satan règne sur les esprits mauvais.</w:t>
      </w:r>
    </w:p>
    <w:p>
      <w:pPr/>
      <w:r>
        <w:rPr>
          <w:lang w:val="fr_FR" w:bidi="fr_FR"/>
        </w:rPr>
      </w:r>
      <w:r>
        <w:rPr>
          <w:lang w:val="fr_FR" w:bidi="fr_FR"/>
        </w:rPr>
        <w:t>Arrêtez-vous ici et discutez de cette question en groupe : comment décrivez-vous la personne responsable des êtres mauvais que nous ne pouvons pas voir ? Quel est le nom de cette personne ? Racontez une histoire au sujet de cette personne. Écoutez le conteur pour voir si le conteur utilise un nom ou une description. Mettez cet enregistrement en pause ici.</w:t>
      </w:r>
    </w:p>
    <w:p>
      <w:pPr/>
      <w:r>
        <w:rPr>
          <w:lang w:val="fr_FR" w:bidi="fr_FR"/>
        </w:rPr>
      </w:r>
      <w:r>
        <w:rPr>
          <w:lang w:val="fr_FR" w:bidi="fr_FR"/>
        </w:rPr>
        <w:t>Dans la deuxième partie de ce passage, Paul contraste la façon dont les disciples de Jésus étaient morts, mais qu'ils sont maintenant vivants. Paul dit aux disciples éphésiens de Jésus que c'était comme s'ils étaient morts quand ils désobéissaient à Dieu. Paul veut dire qu'ils étaient spirituellement morts et ne seraient pas avec Dieu pour toujours quand ils mourraient. Maintenant que les disciples de Jésus croient en Christ, c'est comme s'ils étaient vraiment vivants. Dieu leur a donné la vie spirituelle quand Dieu a ressuscité Christ d'entre les morts. Cela signifie que les croyants en Jésus vivront avec Dieu pour toujours, même après leur mort.</w:t>
      </w:r>
    </w:p>
    <w:p>
      <w:pPr/>
      <w:r>
        <w:rPr>
          <w:lang w:val="fr_FR" w:bidi="fr_FR"/>
        </w:rPr>
      </w:r>
      <w:r>
        <w:rPr>
          <w:lang w:val="fr_FR" w:bidi="fr_FR"/>
        </w:rPr>
        <w:t>Arrêtez-vous ici et discutez : racontez une histoire au sujet de quelqu'un qui était spirituellement mort, mais qui est venu de nouveau à la vie quand il croyait. Écoutez attentivement le conteur. Quels mots ou idées le conteur utilise-t-il pour expliquer cette idée pour que les gens comprennent que quelqu'un peut être spirituellement mort et physiquement vivant en même temps ? Arrêtez l'enregistrement ici.</w:t>
      </w:r>
    </w:p>
    <w:p>
      <w:pPr/>
      <w:r>
        <w:rPr>
          <w:lang w:val="fr_FR" w:bidi="fr_FR"/>
        </w:rPr>
      </w:r>
      <w:r>
        <w:rPr>
          <w:lang w:val="fr_FR" w:bidi="fr_FR"/>
        </w:rPr>
        <w:t>Paul continue de parler aux croyants de leur vie nouvelle en Christ. Paul leur rappelle qu'ils n'ont pas gagné ou mérité cette vie nouvelle. Ils ont cette vie nouvelle parce que Dieu, dans sa grâce, la leur a donnée. Paul leur dit qu'ils seront assis avec Dieu dans les cieux parce qu'ils sont unis à Christ. Quand quelqu'un est uni à quelqu'un d'autre, il suit cette personne et lui fait confiance. Quand nous sommes unis à Christ, nous nous asseyerons à côté de Dieu et de Christ et nous régnerons avec Christ depuis le lieu où Dieu règne. Dieu veut montrer au peuple dans l'avenir qu'il a la grâce : qu'il est bon et donne aux gens tant de bonnes choses qu'ils ne méritent pas.</w:t>
      </w:r>
    </w:p>
    <w:p>
      <w:pPr/>
      <w:r>
        <w:rPr>
          <w:lang w:val="fr_FR" w:bidi="fr_FR"/>
        </w:rPr>
      </w:r>
      <w:r>
        <w:rPr>
          <w:lang w:val="fr_FR" w:bidi="fr_FR"/>
        </w:rPr>
        <w:t>Dans la troisième partie de ce passage, Paul dit de nouveau aux croyants que leur salut ne vient que de la grâce de Dieu. Paul répète cet enseignement parce que c'est une vérité si importante. Les croyants n'ont rien fait sauf croire. Le salut n'est pas une récompense pour leurs bonnes œuvres. Paul dit que Dieu nous a créés comme des créatures nouvelles. Dieu a fait de nous des créatures nouvelles qui sont pleinement vivantes et régnent avec Christ pour que nous puissions faire les bonnes choses que Dieu a prévues pour nous depuis le début du monde.</w:t>
      </w:r>
    </w:p>
    <w:p>
      <w:pPr/>
      <w:r>
        <w:rPr>
          <w:lang w:val="fr_FR" w:bidi="fr_FR"/>
        </w:rPr>
      </w:r>
      <w:r>
        <w:rPr>
          <w:lang w:val="fr_FR" w:bidi="fr_FR"/>
        </w:rPr>
        <w:t xml:space="preserve">Maintenant, le groupe devrait créer un scénario, dessiner ou utiliser des objets pour visualiser le passage et l'action qu'il contient. Sélectionnez des personnes ou des objets pour représenter chacun des personnages. Alors que Paul commence à parler, demandez à Paul de montrer les Gentils. Montrez comment les Gentils suivent le royaume de l'air, c'est-à-dire Satan. Paul s'inclut ensuite lui-même, ainsi que les Juifs, avec les Gentils, pendant que Paul explique la façon dont nous vivions. Faites que Paul, les Gentils et les Juifs se déplacent en même temps pendant ce discours. </w:t>
      </w:r>
    </w:p>
    <w:p>
      <w:pPr/>
      <w:r>
        <w:rPr>
          <w:lang w:val="fr_FR" w:bidi="fr_FR"/>
        </w:rPr>
      </w:r>
      <w:r>
        <w:rPr>
          <w:lang w:val="fr_FR" w:bidi="fr_FR"/>
        </w:rPr>
        <w:t>Faites une pause ici et discutez de comment montrer que les gens sont spirituellement morts. Arrêtez l'enregistrement ici.</w:t>
      </w:r>
    </w:p>
    <w:p>
      <w:pPr/>
      <w:r>
        <w:rPr>
          <w:lang w:val="fr_FR" w:bidi="fr_FR"/>
        </w:rPr>
      </w:r>
      <w:r>
        <w:rPr>
          <w:lang w:val="fr_FR" w:bidi="fr_FR"/>
        </w:rPr>
        <w:t>Demandez ensuite à Paul de désigner Dieu pendant que Paul explique les bonnes choses que Dieu a faites pour les croyants. Alors que Paul dit cela, montrez Dieu qui donne ses richesses aux gens sous la forme de bonnes choses. Alors que Paul mentionne chaque chose, demandez à cette personne de la représenter. Par exemple, Dieu a ressuscité Jésus d'entre les morts. Dieu a ressuscité les croyants de leur mort spirituelle. Dieu a fait asseoir les croyants avec Dieu dans les lieux célestes. Les croyants sont unis à Christ. Christ invite les croyants à s'asseoir avec lui à côté de Dieu.</w:t>
      </w:r>
    </w:p>
    <w:p>
      <w:pPr/>
      <w:r>
        <w:rPr>
          <w:lang w:val="fr_FR" w:bidi="fr_FR"/>
        </w:rPr>
      </w:r>
      <w:r>
        <w:rPr>
          <w:lang w:val="fr_FR" w:bidi="fr_FR"/>
        </w:rPr>
        <w:t>Demandez à Paul de montrer d'abord Dieu, puis les croyants, pendant que Paul leur dit de nouveau que leur salut vient de la grâce de Dieu. Ils n'ont rien fait et ne peuvent rien faire pour gagner leur salut. Le salut n'est pas une récompense pour les bonnes œuvres. Dieu nous a créés comme des créatures nouvelles pour que nous puissions faire les bonnes choses que Dieu a prévues pour nous. Ces nouvelles créatures sont vivantes et avec Dieu parce que Dieu les a rendues vivantes. Ces nouvelles créatures sont le chef-d'œuvre de Dieu. Montrez les croyants en train de faire des choses que feraient des personnes qui sont vivantes et qui suivent Dieu. Cela devrait montrer un grand contraste entre quand vous avez agi comme si vous étiez spirituellement mort et maintenant quand vous agissez comme étant vivant.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2.1–10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 qui inspire Paul à écrire cette lettre</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Les croyants éphésiens, à la fois Gentils et Juifs</w:t>
      </w:r>
    </w:p>
    <w:p>
      <w:pPr>
        <w:pStyle w:val="ListBullet"/>
        <w:spacing w:line="240" w:lineRule="auto"/>
        <w:ind w:left="720"/>
      </w:pPr>
      <w:r>
        <w:rPr>
          <w:lang w:val="fr_FR" w:bidi="fr_FR"/>
        </w:rPr>
      </w:r>
      <w:r>
        <w:rPr>
          <w:lang w:val="fr_FR" w:bidi="fr_FR"/>
        </w:rPr>
        <w:t>Satan, c'est-à-dire le prince du royaume des airs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parle aux croyants Gentils. Paul leur rappelle qu'auparavant, ils étaient spirituellement morts parce qu'ils avaient désobéi à Dieu. Paul dit qu'ils vivaient comme tout le monde quand ils suivaient Satan et obéissaient à ce que Satan disait de faire. Paul explique ensuite comment Satan travaille. Paul s'inclut lui-même, ainsi que les croyants juifs, avec les croyants Gentils, quand Paul dit que nous vivions tous comme cela. Paul dit que c'était parce que nous avons chacun une nature pécheresse. À la suite de nos actions, nous méritions la colère de Dieu, ou la punition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Que ressentez-vous au sujet de ces choses ? Vous entendrez peut-être : « Je me sentais coupable parce que bien que j'aie vraiment essayé de suivre la loi de Dieu, je ne pouvais jamais réussir. J'ai désobéi à Dieu, tout comme tout le monde. J'étais plein d'orgueil et de désirs égoïstes. Je sais que j'ai une nature pécheresse, comme tout le monde. Je ne pouvais pas faire assez de bonnes œuvres pour vaincre cette nature pécheresse. Il est impossible de gagner ce salut. »</w:t>
      </w:r>
    </w:p>
    <w:p>
      <w:pPr>
        <w:pStyle w:val="ListBullet"/>
        <w:spacing w:line="240" w:lineRule="auto"/>
        <w:ind w:left="720"/>
      </w:pPr>
      <w:r>
        <w:rPr>
          <w:lang w:val="fr_FR" w:bidi="fr_FR"/>
        </w:rPr>
      </w:r>
      <w:r>
        <w:rPr>
          <w:lang w:val="fr_FR" w:bidi="fr_FR"/>
        </w:rPr>
        <w:t>Demandez aux croyants Gentils : « Que ressentez-vous quand vous entendez Paul s'inclure lui-même, ainsi que les croyants juifs, quand Paul parle de la nature pécheresse ? » Vous entendrez peut-être : « Je suis soulagé ! Je comprends maintenant. Peu importe votre contexte ou la religion que vous avez suivie. Chacun de nous a désobéi à Dieu. Nous sommes tous égaux dans notre désobéissance. Cela signifie que nous sommes tous les mêmes aux yeux de Dieu. Dieu ne me voit pas différemment des autres. Dieu m'a vu comme mort, puis quand j'ai cru en Jésus, Dieu m'a vu comme vivant. C'est une si bonne nouvelle pour nous tous.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Paul dit aux croyants que Dieu a donné aux croyants une vie nouvelle quand ils sont devenus disciples de Jésus. Dieu a fait cela parce qu'il est plein de miséricorde et parce qu'il aime tellement les croyants. Voilà ce qu'est la vie spirituelle. Paul leur dit que leur salut se fait à travers la grâce de Dieu parce que Dieu voulait leur donner le don de la vie. Dieu a fait asseoir les croyants avec Dieu dans les lieux célestes. Les croyants sont unis à Jésus-Christ. Dieu montrera aux autres ce que Dieu a fait pour ceux qui croient. Les gens dans l'avenir sauront que nous sommes unis à Christ Jésus à cause de la grâce et de la bonté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juifs : « Que ressentez-vous quand vous entendez que le salut est par la grâce de Dieu ? » Vous entendrez peut-être : « C'est une nouvelle merveilleuse. Je l'avais déjà entendu auparavant, mais je suis si heureux que Paul nous le rappelle. Je n'arrive pas à le croire ! Je ne mérite pas de m'asseoir avec Jésus dans les cieux ! Je suis très reconnaissant. » Ou : « Je ne peux pas imaginer être assis avec Dieu dans les cieux. Paul nous dit beaucoup de choses merveilleuses que je n'ai jamais imaginé pouvoir se produire. Je ne comprends pas pleinement ce que cela signifie.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Paul continue de parler de la grâce de Dieu et de la façon dont nous pouvons nous asseoir avec Dieu dans les cieux. Paul rappelle à tous les croyants qu'ils n'ont absolument rien fait pour gagner leur salut. Dieu le leur a donné même s'ils ne l'ont pas mérité. Leur salut n'est pas une récompense pour leurs bonnes actions. Quiconque croit en Jésus sera sauvé. Paul dit que c'est pour que personne ne puisse se vanter de ses bonnes actions. Paul dit aussi aux croyants que Dieu a fait d'eux de nouvelles créatures, ou de belles œuvres d'art, pour qu'ils puissent faire les bonnes choses que Dieu a prévues pour eux.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de nouveau aux croyants : « Que ressentez-vous quand vous entendez Paul parler de ce don que vous avez reçu ? » Vous entendrez peut-être : « Nous avons des personnes qui viennent ici tout le temps et nous disent que nous devons faire certaines choses pour plaire à Dieu. Nous avons des personnes qui nous disent que croire n'est pas suffisant. Quand nous entendons cela encore et encore, il est difficile de se rappeler ce que Paul nous a dit auparavant. Je suis si heureux que Paul répète cela pour que moi et tous mes amis puissions nous en souvenir. Tout ce que nous devons faire est de croire en Jésus. Quand nous faisons cela, Dieu nous donne une vie nouvelle. » Ou encore : « Cela fait de moi le même que tous les autres croyants. Certains étaient vraiment de bonnes personnes, ou elles me semblaient être de bonnes personnes. Je ne l'étais pas. J'ai fait des choses vraiment mauvaises. Mais il semble que, que vous ayez essayé d'être bon ou que vous ayez vécu comme moi, nous soyons tous sauvés en croyant en Jésus. Peu importe le genre de vie que j'ai vécu. Dieu me voit maintenant comme spirituellement vivant et comme les autres, et c'est juste parce que j'ai cru. Je suis si heureux. »</w:t>
      </w:r>
    </w:p>
    <w:p>
      <w:pPr>
        <w:pStyle w:val="ListBullet"/>
        <w:spacing w:line="240" w:lineRule="auto"/>
        <w:ind w:left="720"/>
      </w:pPr>
      <w:r>
        <w:rPr>
          <w:lang w:val="fr_FR" w:bidi="fr_FR"/>
        </w:rPr>
      </w:r>
      <w:r>
        <w:rPr>
          <w:lang w:val="fr_FR" w:bidi="fr_FR"/>
        </w:rPr>
        <w:t>Demandez aux croyants ce qu'ils ressentent au sujet du fait de faire les bonnes choses que Dieu a prévues pour eux. Vous entendrez peut-être : « Je fais ces choses pour plaire à Dieu ou pour remercier Dieu. Je fais ces choses parce que je veux les faire pour Dieu. Je suis si heureux de savoir que ces choses sont le résultat de mon salut. Je ne peux pas faire de bonnes choses pour gagner mon salut. Mais je peux faire des bonnes choses pour remercier Dieu de m'avoir sauvé. C'est une partie de la façon dont je montre mon amour pour Dieu.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2.1–10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b/>
          <w:lang w:val="fr_FR" w:bidi="fr_FR"/>
        </w:rPr>
        <w:t>Christ</w:t>
      </w:r>
      <w:r>
        <w:rPr>
          <w:lang w:val="fr_FR" w:bidi="fr_FR"/>
        </w:rPr>
        <w:t xml:space="preserve"> est utilisé tout au long de ce passage. Le mot </w:t>
      </w:r>
      <w:r>
        <w:rPr>
          <w:lang w:val="fr_FR" w:bidi="fr_FR"/>
        </w:rPr>
        <w:t>Christ</w:t>
      </w:r>
      <w:r>
        <w:rPr>
          <w:lang w:val="fr_FR" w:bidi="fr_FR"/>
        </w:rPr>
        <w:t xml:space="preserve"> est abordé dans le Glossaire principal. Utilisez le même mot pour Christ que celui qui vous avez déjà utilisé.</w:t>
      </w:r>
    </w:p>
    <w:p>
      <w:pPr/>
      <w:r>
        <w:rPr>
          <w:lang w:val="fr_FR" w:bidi="fr_FR"/>
        </w:rPr>
      </w:r>
      <w:r>
        <w:rPr>
          <w:lang w:val="fr_FR" w:bidi="fr_FR"/>
        </w:rPr>
        <w:t xml:space="preserve">Paul parle de nos péchés et de nos transgressions. Le </w:t>
      </w:r>
      <w:r>
        <w:rPr>
          <w:b/>
          <w:lang w:val="fr_FR" w:bidi="fr_FR"/>
        </w:rPr>
        <w:t>péché</w:t>
      </w:r>
      <w:r>
        <w:rPr>
          <w:lang w:val="fr_FR" w:bidi="fr_FR"/>
        </w:rPr>
        <w:t xml:space="preserve"> signifie que l'on a désobéi à Dieu ou refusé d'écouter les commandements de Dieu. </w:t>
      </w:r>
      <w:r>
        <w:rPr>
          <w:b/>
          <w:lang w:val="fr_FR" w:bidi="fr_FR"/>
        </w:rPr>
        <w:t>Transgression</w:t>
      </w:r>
      <w:r>
        <w:rPr>
          <w:lang w:val="fr_FR" w:bidi="fr_FR"/>
        </w:rPr>
        <w:t xml:space="preserve"> signifie que l'on est allé au-delà des limites de ce qui est juste ou moral. On a enfreint la volonté ou la loi de Dieu par un échec ou une action. Le péché et la transgression vont souvent ensemble et il y a très peu de différence de signification. </w:t>
      </w:r>
      <w:r>
        <w:rPr>
          <w:lang w:val="fr_FR" w:bidi="fr_FR"/>
        </w:rPr>
        <w:t>Péché</w:t>
      </w:r>
      <w:r>
        <w:rPr>
          <w:lang w:val="fr_FR" w:bidi="fr_FR"/>
        </w:rPr>
        <w:t xml:space="preserve"> est abordé dans le Glossaire principal.</w:t>
      </w:r>
    </w:p>
    <w:p>
      <w:pPr/>
      <w:r>
        <w:rPr>
          <w:lang w:val="fr_FR" w:bidi="fr_FR"/>
        </w:rPr>
      </w:r>
      <w:r>
        <w:rPr>
          <w:lang w:val="fr_FR" w:bidi="fr_FR"/>
        </w:rPr>
        <w:t xml:space="preserve">Arrêtez-vous ici et discutez du mot que vous utiliserez pour </w:t>
      </w:r>
      <w:r>
        <w:rPr>
          <w:b/>
          <w:lang w:val="fr_FR" w:bidi="fr_FR"/>
        </w:rPr>
        <w:t>péché</w:t>
      </w:r>
      <w:r>
        <w:rPr>
          <w:lang w:val="fr_FR" w:bidi="fr_FR"/>
        </w:rPr>
        <w:t xml:space="preserve">. Vous pouvez utiliser le même mot pour péché que celui que vous avez déjà utilisé. Discutez du mot que vous utiliserez pour </w:t>
      </w:r>
      <w:r>
        <w:rPr>
          <w:b/>
          <w:lang w:val="fr_FR" w:bidi="fr_FR"/>
        </w:rPr>
        <w:t>transgression</w:t>
      </w:r>
      <w:r>
        <w:rPr>
          <w:lang w:val="fr_FR" w:bidi="fr_FR"/>
        </w:rPr>
        <w:t>. Si vous avez déjà utilisé ce mot, utilisez le même mot ici. Arrêtez l'enregistrement ici.</w:t>
      </w:r>
    </w:p>
    <w:p>
      <w:pPr/>
      <w:r>
        <w:rPr>
          <w:lang w:val="fr_FR" w:bidi="fr_FR"/>
        </w:rPr>
      </w:r>
      <w:r>
        <w:rPr>
          <w:lang w:val="fr_FR" w:bidi="fr_FR"/>
        </w:rPr>
        <w:t xml:space="preserve">Paul parle de la façon dont </w:t>
      </w:r>
      <w:r>
        <w:rPr>
          <w:b/>
          <w:lang w:val="fr_FR" w:bidi="fr_FR"/>
        </w:rPr>
        <w:t>Satan</w:t>
      </w:r>
      <w:r>
        <w:rPr>
          <w:lang w:val="fr_FR" w:bidi="fr_FR"/>
        </w:rPr>
        <w:t xml:space="preserve"> œuvre dans les cœurs de ceux qui refusent d'obéir à Dieu. Le mot </w:t>
      </w:r>
      <w:r>
        <w:rPr>
          <w:lang w:val="fr_FR" w:bidi="fr_FR"/>
        </w:rPr>
        <w:t>diable</w:t>
      </w:r>
      <w:r>
        <w:rPr>
          <w:lang w:val="fr_FR" w:bidi="fr_FR"/>
        </w:rPr>
        <w:t xml:space="preserve">, ou </w:t>
      </w:r>
      <w:r>
        <w:rPr>
          <w:lang w:val="fr_FR" w:bidi="fr_FR"/>
        </w:rPr>
        <w:t>Satan</w:t>
      </w:r>
      <w:r>
        <w:rPr>
          <w:lang w:val="fr_FR" w:bidi="fr_FR"/>
        </w:rPr>
        <w:t>, est abordé dans le Glossaire principal.</w:t>
      </w:r>
    </w:p>
    <w:p>
      <w:pPr/>
      <w:r>
        <w:rPr>
          <w:lang w:val="fr_FR" w:bidi="fr_FR"/>
        </w:rPr>
      </w:r>
      <w:r>
        <w:rPr>
          <w:lang w:val="fr_FR" w:bidi="fr_FR"/>
        </w:rPr>
        <w:t xml:space="preserve">Arrêtez-vous ici et décidez si vous allez utiliser le nom </w:t>
      </w:r>
      <w:r>
        <w:rPr>
          <w:b/>
          <w:lang w:val="fr_FR" w:bidi="fr_FR"/>
        </w:rPr>
        <w:t>Satan</w:t>
      </w:r>
      <w:r>
        <w:rPr>
          <w:lang w:val="fr_FR" w:bidi="fr_FR"/>
        </w:rPr>
        <w:t xml:space="preserve"> ou </w:t>
      </w:r>
      <w:r>
        <w:rPr>
          <w:b/>
          <w:lang w:val="fr_FR" w:bidi="fr_FR"/>
        </w:rPr>
        <w:t>diable</w:t>
      </w:r>
      <w:r>
        <w:rPr>
          <w:lang w:val="fr_FR" w:bidi="fr_FR"/>
        </w:rPr>
        <w:t xml:space="preserve"> ou si vous allez utiliser le nom que Paul utilise. Paul l'appelle le « chef de la puissance de l'air » ou le « prince de la puissance de l'air ». Si vous utilisez le titre que Paul utilise, comment pouvez-vous rendre clair que vous parlez de Satan ? Vous pouvez utiliser le titre que vous avez utilisé dans d'autres traductions pour Satan. Arrêtez l'enregistrement ici.</w:t>
      </w:r>
    </w:p>
    <w:p>
      <w:pPr/>
      <w:r>
        <w:rPr>
          <w:lang w:val="fr_FR" w:bidi="fr_FR"/>
        </w:rPr>
      </w:r>
      <w:r>
        <w:rPr>
          <w:lang w:val="fr_FR" w:bidi="fr_FR"/>
        </w:rPr>
        <w:t xml:space="preserve">Satan est un </w:t>
      </w:r>
      <w:r>
        <w:rPr>
          <w:b/>
          <w:lang w:val="fr_FR" w:bidi="fr_FR"/>
        </w:rPr>
        <w:t>esprit</w:t>
      </w:r>
      <w:r>
        <w:rPr>
          <w:lang w:val="fr_FR" w:bidi="fr_FR"/>
        </w:rPr>
        <w:t xml:space="preserve">. Le mot </w:t>
      </w:r>
      <w:r>
        <w:rPr>
          <w:b/>
          <w:lang w:val="fr_FR" w:bidi="fr_FR"/>
        </w:rPr>
        <w:t>esprit</w:t>
      </w:r>
      <w:r>
        <w:rPr>
          <w:lang w:val="fr_FR" w:bidi="fr_FR"/>
        </w:rPr>
        <w:t xml:space="preserve"> est abordé dans le Glossaire principal. Dieu a créé les esprits, mais nous ne pouvons pas voir cet esprit. Satan et les esprits mauvais se sont rebellés contre Dieu.</w:t>
      </w:r>
    </w:p>
    <w:p>
      <w:pPr/>
      <w:r>
        <w:rPr>
          <w:lang w:val="fr_FR" w:bidi="fr_FR"/>
        </w:rPr>
      </w:r>
      <w:r>
        <w:rPr>
          <w:lang w:val="fr_FR" w:bidi="fr_FR"/>
        </w:rPr>
        <w:t xml:space="preserve">Arrêtez-vous ici et discutez du mot pour </w:t>
      </w:r>
      <w:r>
        <w:rPr>
          <w:b/>
          <w:lang w:val="fr_FR" w:bidi="fr_FR"/>
        </w:rPr>
        <w:t>esprit</w:t>
      </w:r>
      <w:r>
        <w:rPr>
          <w:lang w:val="fr_FR" w:bidi="fr_FR"/>
        </w:rPr>
        <w:t xml:space="preserve"> que vous utiliserez ici. Il peut s'agir du même mot que vous avez utilisé pour esprit dans d'autres traductions, tant que les gens comprennent qu'ici le mot parle d'un être surnaturel. Arrêtez l'enregistrement ici.</w:t>
      </w:r>
    </w:p>
    <w:p>
      <w:pPr/>
      <w:r>
        <w:rPr>
          <w:lang w:val="fr_FR" w:bidi="fr_FR"/>
        </w:rPr>
      </w:r>
      <w:r>
        <w:rPr>
          <w:lang w:val="fr_FR" w:bidi="fr_FR"/>
        </w:rPr>
        <w:t xml:space="preserve">La </w:t>
      </w:r>
      <w:r>
        <w:rPr>
          <w:b/>
          <w:lang w:val="fr_FR" w:bidi="fr_FR"/>
        </w:rPr>
        <w:t>nature du péché</w:t>
      </w:r>
      <w:r>
        <w:rPr>
          <w:lang w:val="fr_FR" w:bidi="fr_FR"/>
        </w:rPr>
        <w:t>, ou nature pécheresse, signifie les attitudes et les désirs avec lesquels on est né. Cette nature pécheresse nous conduit à désobéir à Dieu. Tout le monde a cette nature pécheresse.</w:t>
      </w:r>
    </w:p>
    <w:p>
      <w:pPr/>
      <w:r>
        <w:rPr>
          <w:lang w:val="fr_FR" w:bidi="fr_FR"/>
        </w:rPr>
      </w:r>
      <w:r>
        <w:rPr>
          <w:lang w:val="fr_FR" w:bidi="fr_FR"/>
        </w:rPr>
        <w:t xml:space="preserve">Arrêtez-vous ici et discutez de la question suivante. Comment décririez-vous cette </w:t>
      </w:r>
      <w:r>
        <w:rPr>
          <w:b/>
          <w:lang w:val="fr_FR" w:bidi="fr_FR"/>
        </w:rPr>
        <w:t>nature pécheresse</w:t>
      </w:r>
      <w:r>
        <w:rPr>
          <w:lang w:val="fr_FR" w:bidi="fr_FR"/>
        </w:rPr>
        <w:t xml:space="preserve"> ? Arrêtez l'enregistrement ici.</w:t>
      </w:r>
    </w:p>
    <w:p>
      <w:pPr/>
      <w:r>
        <w:rPr>
          <w:lang w:val="fr_FR" w:bidi="fr_FR"/>
        </w:rPr>
      </w:r>
      <w:r>
        <w:rPr>
          <w:lang w:val="fr_FR" w:bidi="fr_FR"/>
        </w:rPr>
        <w:t xml:space="preserve">À cause de la façon dont nous agissons, ou de notre nature, nous méritons que Dieu nous montre sa </w:t>
      </w:r>
      <w:r>
        <w:rPr>
          <w:b/>
          <w:lang w:val="fr_FR" w:bidi="fr_FR"/>
        </w:rPr>
        <w:t>colère</w:t>
      </w:r>
      <w:r>
        <w:rPr>
          <w:lang w:val="fr_FR" w:bidi="fr_FR"/>
        </w:rPr>
        <w:t>. La colère est l'émotion qu'a Dieu quand Dieu voit le péché et le mal. Dieu est saint et juste. La colère est plus forte que l'irritation et elle implique ici de punir les gens pour leur péché. Cependant, chaque fois que Dieu montre sa colère, il montre toujours sa miséricorde, en particulier quand Dieu a affaire à son peuple choisi.</w:t>
      </w:r>
    </w:p>
    <w:p>
      <w:pPr/>
      <w:r>
        <w:rPr>
          <w:lang w:val="fr_FR" w:bidi="fr_FR"/>
        </w:rPr>
      </w:r>
      <w:r>
        <w:rPr>
          <w:lang w:val="fr_FR" w:bidi="fr_FR"/>
        </w:rPr>
        <w:t xml:space="preserve">Arrêtez-vous ici et discutez du mot que vous utiliserez pour </w:t>
      </w:r>
      <w:r>
        <w:rPr>
          <w:b/>
          <w:lang w:val="fr_FR" w:bidi="fr_FR"/>
        </w:rPr>
        <w:t>colère</w:t>
      </w:r>
      <w:r>
        <w:rPr>
          <w:lang w:val="fr_FR" w:bidi="fr_FR"/>
        </w:rPr>
        <w:t xml:space="preserve">. Le mot </w:t>
      </w:r>
      <w:r>
        <w:rPr>
          <w:b/>
          <w:lang w:val="fr_FR" w:bidi="fr_FR"/>
        </w:rPr>
        <w:t>colère</w:t>
      </w:r>
      <w:r>
        <w:rPr>
          <w:lang w:val="fr_FR" w:bidi="fr_FR"/>
        </w:rPr>
        <w:t xml:space="preserve"> est abordé dans le Glossaire principal. Mettez cet enregistrement en pause ici.</w:t>
      </w:r>
    </w:p>
    <w:p>
      <w:pPr/>
      <w:r>
        <w:rPr>
          <w:lang w:val="fr_FR" w:bidi="fr_FR"/>
        </w:rPr>
      </w:r>
      <w:r>
        <w:rPr>
          <w:b/>
          <w:lang w:val="fr_FR" w:bidi="fr_FR"/>
        </w:rPr>
        <w:t>Dieu</w:t>
      </w:r>
      <w:r>
        <w:rPr>
          <w:lang w:val="fr_FR" w:bidi="fr_FR"/>
        </w:rPr>
        <w:t xml:space="preserve"> nous montre la </w:t>
      </w:r>
      <w:r>
        <w:rPr>
          <w:b/>
          <w:lang w:val="fr_FR" w:bidi="fr_FR"/>
        </w:rPr>
        <w:t>miséricorde</w:t>
      </w:r>
      <w:r>
        <w:rPr>
          <w:lang w:val="fr_FR" w:bidi="fr_FR"/>
        </w:rPr>
        <w:t>, c'est-à-dire sa grande bonté.</w:t>
      </w:r>
    </w:p>
    <w:p>
      <w:pPr/>
      <w:r>
        <w:rPr>
          <w:lang w:val="fr_FR" w:bidi="fr_FR"/>
        </w:rPr>
      </w:r>
      <w:r>
        <w:rPr>
          <w:lang w:val="fr_FR" w:bidi="fr_FR"/>
        </w:rPr>
        <w:t xml:space="preserve">Arrêtez-vous ici et discutez du mot que vous utiliserez pour </w:t>
      </w:r>
      <w:r>
        <w:rPr>
          <w:b/>
          <w:lang w:val="fr_FR" w:bidi="fr_FR"/>
        </w:rPr>
        <w:t>miséricorde</w:t>
      </w:r>
      <w:r>
        <w:rPr>
          <w:lang w:val="fr_FR" w:bidi="fr_FR"/>
        </w:rPr>
        <w:t xml:space="preserve">. Le mot </w:t>
      </w:r>
      <w:r>
        <w:rPr>
          <w:lang w:val="fr_FR" w:bidi="fr_FR"/>
        </w:rPr>
        <w:t>miséricorde</w:t>
      </w:r>
      <w:r>
        <w:rPr>
          <w:lang w:val="fr_FR" w:bidi="fr_FR"/>
        </w:rPr>
        <w:t xml:space="preserve"> est abordé dans le Glossaire principal. Utilisez le même mot pour miséricorde que dans les livres précédents de la Bible. Mettez cet enregistrement en pause ici.</w:t>
      </w:r>
    </w:p>
    <w:p>
      <w:pPr/>
      <w:r>
        <w:rPr>
          <w:lang w:val="fr_FR" w:bidi="fr_FR"/>
        </w:rPr>
      </w:r>
      <w:r>
        <w:rPr>
          <w:lang w:val="fr_FR" w:bidi="fr_FR"/>
        </w:rPr>
        <w:t xml:space="preserve">La </w:t>
      </w:r>
      <w:r>
        <w:rPr>
          <w:b/>
          <w:lang w:val="fr_FR" w:bidi="fr_FR"/>
        </w:rPr>
        <w:t>grâce</w:t>
      </w:r>
      <w:r>
        <w:rPr>
          <w:lang w:val="fr_FR" w:bidi="fr_FR"/>
        </w:rPr>
        <w:t xml:space="preserve"> de Dieu signifie que Dieu nous a donné quelque chose que l'on ne mérite pas. Le mot </w:t>
      </w:r>
      <w:r>
        <w:rPr>
          <w:lang w:val="fr_FR" w:bidi="fr_FR"/>
        </w:rPr>
        <w:t>grâce</w:t>
      </w:r>
      <w:r>
        <w:rPr>
          <w:lang w:val="fr_FR" w:bidi="fr_FR"/>
        </w:rPr>
        <w:t xml:space="preserve"> est abordé dans le Glossaire principal. Utilisez le même mot pour grâce que dans d'autres passages.</w:t>
      </w:r>
    </w:p>
    <w:p>
      <w:pPr/>
      <w:r>
        <w:rPr>
          <w:lang w:val="fr_FR" w:bidi="fr_FR"/>
        </w:rPr>
      </w:r>
      <w:r>
        <w:rPr>
          <w:b/>
          <w:lang w:val="fr_FR" w:bidi="fr_FR"/>
        </w:rPr>
        <w:t>Lieux célestes</w:t>
      </w:r>
      <w:r>
        <w:rPr>
          <w:lang w:val="fr_FR" w:bidi="fr_FR"/>
        </w:rPr>
        <w:t xml:space="preserve">, ou royaumes célestes, signifie le lieu où Dieu vit et règne. Le mot </w:t>
      </w:r>
      <w:r>
        <w:rPr>
          <w:lang w:val="fr_FR" w:bidi="fr_FR"/>
        </w:rPr>
        <w:t>cieux</w:t>
      </w:r>
      <w:r>
        <w:rPr>
          <w:lang w:val="fr_FR" w:bidi="fr_FR"/>
        </w:rPr>
        <w:t xml:space="preserve"> est abordé dans le Glossaire principal. Utilisez le même mot pour cieux que dans les passages précédents. </w:t>
      </w:r>
    </w:p>
    <w:p>
      <w:pPr/>
      <w:r>
        <w:rPr>
          <w:lang w:val="fr_FR" w:bidi="fr_FR"/>
        </w:rPr>
      </w:r>
      <w:r>
        <w:rPr>
          <w:lang w:val="fr_FR" w:bidi="fr_FR"/>
        </w:rPr>
        <w:t xml:space="preserve">Dieu nous a sauvé par la grâce de Dieu lorsque nous avons cru. Cela signifie que l'on n'a rien fait pour le mériter. On ne peut pas dire que Dieu nous a sauvés à cause de nos bonnes œuvres. Souvent, quand on parle d'être sauvé, on utilise le mot salut. Le </w:t>
      </w:r>
      <w:r>
        <w:rPr>
          <w:b/>
          <w:lang w:val="fr_FR" w:bidi="fr_FR"/>
        </w:rPr>
        <w:t>salut</w:t>
      </w:r>
      <w:r>
        <w:rPr>
          <w:lang w:val="fr_FR" w:bidi="fr_FR"/>
        </w:rPr>
        <w:t xml:space="preserve"> signifie que l'on a été sauvé d'une situation difficile. Le mot </w:t>
      </w:r>
      <w:r>
        <w:rPr>
          <w:lang w:val="fr_FR" w:bidi="fr_FR"/>
        </w:rPr>
        <w:t>salut</w:t>
      </w:r>
      <w:r>
        <w:rPr>
          <w:lang w:val="fr_FR" w:bidi="fr_FR"/>
        </w:rPr>
        <w:t xml:space="preserve"> est abordé dans le Glossaire principal. Si vous utilisez le mot pour salut dans votre traduction, utilisez le même mot pour salut que dans les passages précédents.</w:t>
      </w:r>
    </w:p>
    <w:p>
      <w:pPr/>
      <w:r>
        <w:rPr>
          <w:lang w:val="fr_FR" w:bidi="fr_FR"/>
        </w:rPr>
      </w:r>
      <w:r>
        <w:rPr>
          <w:lang w:val="fr_FR" w:bidi="fr_FR"/>
        </w:rPr>
        <w:t>Nous sommes l'</w:t>
      </w:r>
      <w:r>
        <w:rPr>
          <w:b/>
          <w:lang w:val="fr_FR" w:bidi="fr_FR"/>
        </w:rPr>
        <w:t>ouvrage</w:t>
      </w:r>
      <w:r>
        <w:rPr>
          <w:lang w:val="fr_FR" w:bidi="fr_FR"/>
        </w:rPr>
        <w:t>, le chef-d'œuvre ou le travail de Dieu. Tous ces mots signifient que Dieu nous a faits. Dieu nous a donné une vie nouvelle. Nous étions spirituellement morts, mais Dieu nous a recréés tout à nouveau. Dieu est celui qui a fait cette œuvre en nous. Dieu a fait cela pour que nous puissions faire les bonnes choses que Dieu a prévues pour nous.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2:11–18</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2.11–18. Laissez entrer la parole de Dieu dans vos cœurs.</w:t>
      </w:r>
    </w:p>
    <w:p>
      <w:pPr/>
      <w:r>
        <w:rPr>
          <w:lang w:val="fr_FR" w:bidi="fr_FR"/>
        </w:rPr>
      </w:r>
      <w:r>
        <w:rPr>
          <w:lang w:val="fr_FR" w:bidi="fr_FR"/>
        </w:rPr>
        <w:t>Écoutez l'enregistrement d'Éphésiens 2.11–18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2.11–18 dans la traduction la plus facile à comprendre.</w:t>
      </w:r>
    </w:p>
    <w:p>
      <w:pPr/>
      <w:r>
        <w:rPr>
          <w:lang w:val="fr_FR" w:bidi="fr_FR"/>
        </w:rPr>
      </w:r>
      <w:r>
        <w:rPr>
          <w:lang w:val="fr_FR" w:bidi="fr_FR"/>
        </w:rPr>
        <w:t>Paul a dit aux croyants Gentils et juifs que c'est la grâce de Dieu qui les sauve. Dans ce passage, Paul se concentre maintenant sur la paix que Jésus a apportée entre les deux groupes.</w:t>
      </w:r>
    </w:p>
    <w:p>
      <w:pPr/>
      <w:r>
        <w:rPr>
          <w:lang w:val="fr_FR" w:bidi="fr_FR"/>
        </w:rPr>
      </w:r>
      <w:r>
        <w:rPr>
          <w:lang w:val="fr_FR" w:bidi="fr_FR"/>
        </w:rPr>
        <w:t>Dans le passé, les Juifs avaient des privilèges avec Dieu que les Gentils n'avaient pas. Dieu a maintenant amené les croyants juifs en Jésus ensemble avec les croyants Gentils en Jésus et a effacé ces différences. À cause des actions de Dieu, les deux groupes sont en paix l'un avec l'autre et avec Dieu.</w:t>
      </w:r>
    </w:p>
    <w:p>
      <w:pPr/>
      <w:r>
        <w:rPr>
          <w:lang w:val="fr_FR" w:bidi="fr_FR"/>
        </w:rPr>
      </w:r>
      <w:r>
        <w:rPr>
          <w:lang w:val="fr_FR" w:bidi="fr_FR"/>
        </w:rPr>
        <w:t>Paul commence en rappelant aux Gentils la façon dont ils étaient autrefois séparés de Dieu. Paul parle de la circoncision, qui était le signe de l'alliance que Dieu a faite avec Abraham, le premier et principal ancêtre du peuple juif. Quand Abraham était un homme âgé, Dieu a fait une promesse avec Abraham qu'il ferait des descendants d'Abraham une nation spéciale de personnes qui seraient dévouées à Dieu. Dieu a promis d'être toujours avec son peuple et son peuple a promis d'obéir à Dieu. Dieu demande à Abraham et à ses descendants masculins de se circoncire eux-mêmes comme signe de cette alliance spéciale avec Dieu. La circoncision était quand le peuple juif coupait la peau lâche du pénis des garçons. Le peuple juif circoncisait chaque homme juif juste après sa naissance. Bien que certaines autres cultures antiques pratiquent aussi la circoncision, les Juifs étaient particulièrement fiers de ce symbole et de l'alliance qu'ils avaient avec Dieu.</w:t>
      </w:r>
    </w:p>
    <w:p>
      <w:pPr/>
      <w:r>
        <w:rPr>
          <w:lang w:val="fr_FR" w:bidi="fr_FR"/>
        </w:rPr>
      </w:r>
      <w:r>
        <w:rPr>
          <w:lang w:val="fr_FR" w:bidi="fr_FR"/>
        </w:rPr>
        <w:t>Les Gentils n'étaient pas circoncis. Ils ne faisaient donc pas partie de cette alliance avec Dieu. Ils étaient considérés comme des étrangers. Les Juifs parlaient même des Gentils de manière négative et les appelaient les « incirconcis ». Paul continue de rappeler aux Gentils comment était leur vie dans le passé. Paul leur rappelle que la circoncision juive n'affectait que les corps physiques des hommes juifs. Cette circoncision, ou ce signe de leur alliance avec Dieu n'a pas changé leur cœur, ni rendu bonne leur relation avec les autres.</w:t>
      </w:r>
    </w:p>
    <w:p>
      <w:pPr/>
      <w:r>
        <w:rPr>
          <w:lang w:val="fr_FR" w:bidi="fr_FR"/>
        </w:rPr>
      </w:r>
      <w:r>
        <w:rPr>
          <w:lang w:val="fr_FR" w:bidi="fr_FR"/>
        </w:rPr>
        <w:t>Arrêtez-vous ici et discutez de cette question en groupe. Racontez une histoire au sujet d'un groupe de personnes que vous considérez comme des étrangers ou qui n'appartiennent pas à votre groupe. Écoutez la façon dont le conteur décrit le groupe. En groupe, parlez maintenant de ce que vous ressentez au sujet de ces étrangers. Que se passe-t-il dans votre région quand les étrangers obtiennent les mêmes privilèges que la population locale ? Mettez cet enregistrement en pause ici.</w:t>
      </w:r>
    </w:p>
    <w:p>
      <w:pPr/>
      <w:r>
        <w:rPr>
          <w:lang w:val="fr_FR" w:bidi="fr_FR"/>
        </w:rPr>
      </w:r>
      <w:r>
        <w:rPr>
          <w:lang w:val="fr_FR" w:bidi="fr_FR"/>
        </w:rPr>
        <w:t>Paul continue ensuite de parler des Gentils et de leur manque de relation avec Dieu avant qu'ils ne connaissent Christ. Les Gentils n'étaient pas autorisés à être citoyens d'Israël. Les Gentils ne connaissaient pas l'alliance que Dieu avait avec les Israélites. Les Gentils ne connaissaient pas les promesses que Dieu avait faites au peuple juif. Les Gentils ne connaissaient pas Dieu. Les Gentils vivaient dans un monde sans espérance, ce qui signifiait qu'ils n'avaient aucune attente d'une vie future avec Dieu après la mort.</w:t>
      </w:r>
    </w:p>
    <w:p>
      <w:pPr/>
      <w:r>
        <w:rPr>
          <w:lang w:val="fr_FR" w:bidi="fr_FR"/>
        </w:rPr>
      </w:r>
      <w:r>
        <w:rPr>
          <w:lang w:val="fr_FR" w:bidi="fr_FR"/>
        </w:rPr>
        <w:t>Paul dit maintenant aux Gentils la bonne nouvelle ! Auparavant, les Gentils étaient loin de Christ parce qu'ils ne le connaissaient pas. Mais Christ est ensuite mort. Le sang de Christ, dans sa mort, était un sacrifice, tout comme les sacrifices d'animaux que le peuple juif faisait pour que Dieu pardonne leurs péchés. Le sacrifice de Christ a rendu possible à la fois aux Gentils et aux Juifs d'avoir une relation avec Dieu, c'est-à-dire de se rapprocher de Dieu. Quand les Gentils choisissaient de croire en Christ Jésus, ils acceptaient que Christ était leur sacrifice et que Dieu pardonnait leurs péchés. Les Gentils peuvent maintenant se rapprocher de Dieu, c'est-à-dire avoir une relation avec Dieu !</w:t>
      </w:r>
    </w:p>
    <w:p>
      <w:pPr/>
      <w:r>
        <w:rPr>
          <w:lang w:val="fr_FR" w:bidi="fr_FR"/>
        </w:rPr>
      </w:r>
      <w:r>
        <w:rPr>
          <w:lang w:val="fr_FR" w:bidi="fr_FR"/>
        </w:rPr>
        <w:t>Arrêtez-vous et discutez de la question suivante. Racontez une histoire d'un moment où vous avez été accepté dans un groupe de personnes et avez eu l'impression d'appartenir au groupe. Qu'avez-vous ressenti ? Discutez ensuite en groupe de ce que font les gens quand ils sont unis en Christ. Arrêtez l'enregistrement ici.</w:t>
      </w:r>
    </w:p>
    <w:p>
      <w:pPr/>
      <w:r>
        <w:rPr>
          <w:lang w:val="fr_FR" w:bidi="fr_FR"/>
        </w:rPr>
      </w:r>
      <w:r>
        <w:rPr>
          <w:lang w:val="fr_FR" w:bidi="fr_FR"/>
        </w:rPr>
        <w:t>Paul commence ensuite à expliquer comment Jésus-Christ a changé la vie des Gentils et des Juifs et comment Jésus a changé la relation entre les Gentils et les Juifs. Paul s'inclut lui-même, ainsi que les croyants juifs, dans cette explication. Paul dit que les Gentils et les Juifs, qui étaient des groupes séparés, sont maintenant un seul groupe. Paul utilise un mot-image d'un mur ou d'une barrière qui garde deux groupes de personnes loin l'un de l'autre. Il s'agit d'un vrai mur que le peuple pouvait voir dans ses maisons ou dans ses fermes. Paul compare les mauvais sentiments que les Gentils et les Juifs avaient toujours ressenti les uns pour les autres avec un mur. Paul dit que les règles et les lois religieuses qui séparaient les Juifs et les Gentils étaient aussi comme un mur entre eux. Ces lois étaient les lois spéciales que les Juifs suivaient et leur faisaient penser qu'ils étaient meilleurs que les autres. La circoncision est un exemple de l'une de ces règles. Quand Jésus est mort, c'était comme s'il abattait ce mur de séparation et l'avait enlevé. Cela signifie que Jésus a enlevé ces règles et lois spéciales que les Juifs devaient suivre. Il n'y a maintenant rien pour garder les deux groupes l'un de l'autre. Les deux groupes de personnes sont donc maintenant un seul groupe. Parce qu'il n'y a maintenant qu'un seul groupe, ils peuvent se rapprocher de Dieu. Paul veut que les deux groupes voient comment, auparavant, ils étaient divisés par ce mur de mauvais sentiments.</w:t>
      </w:r>
    </w:p>
    <w:p>
      <w:pPr/>
      <w:r>
        <w:rPr>
          <w:lang w:val="fr_FR" w:bidi="fr_FR"/>
        </w:rPr>
      </w:r>
      <w:r>
        <w:rPr>
          <w:lang w:val="fr_FR" w:bidi="fr_FR"/>
        </w:rPr>
        <w:t xml:space="preserve">Arrêtez-vous ici et regardez une image d'un </w:t>
      </w:r>
      <w:r>
        <w:rPr>
          <w:lang w:val="fr_FR" w:bidi="fr_FR"/>
        </w:rPr>
        <w:t>mur ou d'une barrière</w:t>
      </w:r>
      <w:r>
        <w:rPr>
          <w:lang w:val="fr_FR" w:bidi="fr_FR"/>
        </w:rPr>
        <w:t xml:space="preserve"> qui divise les gens ou les biens. Discutez d'un moment où vous avez vu une barrière entre différents groupes ou groupes de personnes. Quelles étaient les différences dans les groupes qui faisaient la barrière ? Que font les gens pour causer de l'hostilité ou créer de mauvaises attitudes entre des groupes de personnes ? Arrêtez l'enregistrement ici.</w:t>
      </w:r>
    </w:p>
    <w:p>
      <w:pPr/>
      <w:r>
        <w:rPr>
          <w:lang w:val="fr_FR" w:bidi="fr_FR"/>
        </w:rPr>
      </w:r>
      <w:r>
        <w:rPr>
          <w:lang w:val="fr_FR" w:bidi="fr_FR"/>
        </w:rPr>
        <w:t>Les Gentils étaient loin de Dieu parce qu'ils ne le connaissaient même pas. Les Juifs étaient proches de Dieu parce qu'ils étaient le peuple spécial de Dieu. Mais Jésus est ensuite venu et il leur dit qu'ils pouvaient tous avoir la vraie paix avec Dieu à cause de ce que Jésus avait fait en mourant. Jésus leur dit aussi qu'ils pouvaient avoir la paix les uns avec les autres et être ensemble un groupe de personnes spécial pour Dieu ! Comment pourraient-ils faire cela ? Jésus est mort pour tout le monde et quand les gens croient cela, le Saint-Esprit les amène à Dieu le Père. Les Juifs et les Gentils sont maintenant un seul peuple et les deux peuvent avoir une relation avec Dieu notre Père !</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2.11–18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rappelle aux Gentils les règles qui les séparaient des Juifs avant qu'ils ne deviennent croyants. Dieu a enlevé les règles qui gardaient les deux groupes séparés. Les Gentils peuvent maintenant venir à Dieu et appartenir au peuple de Dieu parce que Jésus est mort pour eux aussi.</w:t>
      </w:r>
    </w:p>
    <w:p>
      <w:pPr/>
      <w:r>
        <w:rPr>
          <w:lang w:val="fr_FR" w:bidi="fr_FR"/>
        </w:rPr>
      </w:r>
      <w:r>
        <w:rPr>
          <w:b/>
          <w:lang w:val="fr_FR" w:bidi="fr_FR"/>
        </w:rPr>
        <w:t>Dans la deuxième partie :</w:t>
      </w:r>
      <w:r>
        <w:rPr>
          <w:lang w:val="fr_FR" w:bidi="fr_FR"/>
        </w:rPr>
        <w:t xml:space="preserve"> Paul décrit la façon dont Jésus apporte la paix et l'unité entre les Gentils et les Juifs. Ces deux groupes sont maintenant un seul peuple. Jésus a mis fin au système de lois qui séparait ces deux groupes. Jésus a fait la paix entre les deux groupes. À cause de ce que Jésus a fait, les Juifs et les Gentils ont maintenant un accès égal à Dieu à travers le Saint-Esprit.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 qui inspire Paul à écrire la lettre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Juifs</w:t>
      </w:r>
    </w:p>
    <w:p>
      <w:pPr>
        <w:pStyle w:val="ListBullet"/>
        <w:spacing w:line="240" w:lineRule="auto"/>
        <w:ind w:left="720"/>
      </w:pPr>
      <w:r>
        <w:rPr>
          <w:lang w:val="fr_FR" w:bidi="fr_FR"/>
        </w:rPr>
      </w:r>
      <w:r>
        <w:rPr>
          <w:lang w:val="fr_FR" w:bidi="fr_FR"/>
        </w:rPr>
        <w:t>Les Gentils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Paul passe en revue, pour les Gentils, à quoi ressemblait leur vie avant qu'ils ne deviennent disciples de Jésus-Christ. Selon la loi juive, quelqu'un naissait Gentil ou Juif. En d'autres termes, vous avez hérité de votre statut de la part de vos parents. Les parents juifs circoncisaient leurs garçons, et les parents Gentils ne le faisaient pas. Paul énumère maintenant les choses que les Gentils n'avaient pas, contrairement aux Juifs, parce qu'ils n'étaient pas circoncis, c'est-à-dire qu'ils ne faisaient pas partie du groupe ethnique spécial de Dieu. La circoncision était le signe de l'alliance que les Juifs avaient avec Dieu. Les Gentils étaient donc exclus de cette alliance. Les Gentils ne connaissaient pas les promesses que Dieu avait faites aux Juifs. Les Gentils n'étaient pas des citoyens d'Israël. Les Gentils vivaient sans Dieu et sans espérance d'une vie future avec Dieu. Toutes ces choses rendaient les Gentils loin de Dieu. Mais maintenant qu'ils sont croyants, tout a changé. Le sang de Christ a amené les Gentils près de Dieu, tout comme les Juifs étaient proches de Dieu.</w:t>
      </w:r>
    </w:p>
    <w:p>
      <w:pPr/>
      <w:r>
        <w:rPr>
          <w:lang w:val="fr_FR" w:bidi="fr_FR"/>
        </w:rPr>
      </w:r>
      <w:r>
        <w:rPr>
          <w:lang w:val="fr_FR" w:bidi="fr_FR"/>
        </w:rPr>
        <w:t>Dans la deuxième partie de ce passage, Paul parle de la façon dont Jésus a apporté la paix aux Juifs et aux Gentils. Auparavant, il y avait un mur d'hostilité diviseur entre les deux groupes. Cela signifie que les deux groupes avaient l'impression d'être des ennemis. Jésus a abattu ce mur d'hostilité.</w:t>
      </w:r>
    </w:p>
    <w:p>
      <w:pPr/>
      <w:r>
        <w:rPr>
          <w:lang w:val="fr_FR" w:bidi="fr_FR"/>
        </w:rPr>
      </w:r>
      <w:r>
        <w:rPr>
          <w:lang w:val="fr_FR" w:bidi="fr_FR"/>
        </w:rPr>
        <w:t>Jésus a mis fin au système de lois et de règlements qui séparaient les Juifs et les Gentils. Jésus a fait la paix entre les deux groupes. Jésus a fait cela en unissant les deux groupes en un seul groupe. Puis, en prenant ce groupe unique, Jésus a conduit les deux groupes à avoir une bonne relation avec Dieu. Jésus a fait cela en mourant sur la croix. Jésus a détruit le mur d'hostilité entre les deux groupes, ce qui signifie qu'il a amené les deux groupes ensemble.</w:t>
      </w:r>
    </w:p>
    <w:p>
      <w:pPr/>
      <w:r>
        <w:rPr>
          <w:lang w:val="fr_FR" w:bidi="fr_FR"/>
        </w:rPr>
      </w:r>
      <w:r>
        <w:rPr>
          <w:lang w:val="fr_FR" w:bidi="fr_FR"/>
        </w:rPr>
        <w:t>Arrêtez-vous ici et discutez de ce mur d'hostilité qui divise deux groupes de personnes. Comment décririez-vous ce mur d'hostilité pour que votre peuple le comprenne ? Comment décririez-vous la façon dont Jésus a fait un groupe de peuple de deux groupes de personnes ? Mettez cet enregistrement en pause ici.</w:t>
      </w:r>
    </w:p>
    <w:p>
      <w:pPr/>
      <w:r>
        <w:rPr>
          <w:lang w:val="fr_FR" w:bidi="fr_FR"/>
        </w:rPr>
      </w:r>
      <w:r>
        <w:rPr>
          <w:lang w:val="fr_FR" w:bidi="fr_FR"/>
        </w:rPr>
        <w:t>Jésus apportait la paix aux Gentils qui étaient loin de Dieu parce qu'ils ne faisaient pas partie du peuple de Dieu. Jésus apportait la paix aux Juifs qui étaient proches de Dieu parce qu'ils étaient le peuple spécial de Dieu. Vous devrez peut-être rendre clair dans votre traduction pourquoi les Gentils étaient loin et pourquoi les Juifs n'étaient pas loin de Dieu. Les deux groupes, maintenant un seul groupe, peuvent aller vers Dieu le Père à travers le seul Esprit : le Saint-Esprit. Rappelez-vous que ces deux groupes sont le peuple juif et le peuple non-juif. Désormais, le groupe que les deux groupes constituent ensemble est un nouveau type de groupe. Jésus a rendu possible à deux groupes très différents de s'unir en un seul groupe.</w:t>
      </w:r>
    </w:p>
    <w:p>
      <w:pPr/>
      <w:r>
        <w:rPr>
          <w:lang w:val="fr_FR" w:bidi="fr_FR"/>
        </w:rPr>
      </w:r>
      <w:r>
        <w:rPr>
          <w:lang w:val="fr_FR" w:bidi="fr_FR"/>
        </w:rPr>
        <w:t>Maintenant, le groupe devrait créer un scénario, dessiner ou utiliser des objets pour visualiser le passage et l'action qu'il contient. Sélectionnez des personnes ou des objets pour représenter chaque personnage.</w:t>
      </w:r>
    </w:p>
    <w:p>
      <w:pPr/>
      <w:r>
        <w:rPr>
          <w:lang w:val="fr_FR" w:bidi="fr_FR"/>
        </w:rPr>
      </w:r>
      <w:r>
        <w:rPr>
          <w:lang w:val="fr_FR" w:bidi="fr_FR"/>
        </w:rPr>
        <w:t>Montrez quelles personnes sont des Gentils et quelles personnes sont des Juifs. Les Gentils devraient être à l'extérieur du groupe des Juifs. Avant de croire en Jésus, les Gentils étaient des étrangers. Quand Paul parle de l'alliance, c'est-à-dire de sa promesse avec les Juifs, Dieu devrait être avec les Juifs. Demandez aux Gentils de se déplacer pour qu'ils soient loin de Dieu. Quand Paul dit que les Gentils ont maintenant été unis à Jésus-Christ, demandez aux Gentils et à Jésus de se déplacer pour qu'ils se tiennent ensemble. Quand Paul dit que le sang de Jésus a rapproché les Gentils de Dieu, demandez aux Gentils de se déplacer à côté de Dieu. Cependant, les Gentils et les Juifs devraient encore être séparés les uns des autres.</w:t>
      </w:r>
    </w:p>
    <w:p>
      <w:pPr/>
      <w:r>
        <w:rPr>
          <w:lang w:val="fr_FR" w:bidi="fr_FR"/>
        </w:rPr>
      </w:r>
      <w:r>
        <w:rPr>
          <w:lang w:val="fr_FR" w:bidi="fr_FR"/>
        </w:rPr>
        <w:t>Dans la deuxième partie de ce passage, Paul parle du mur d'hostilité entre les Juifs et les Gentils. Demandez aux Juifs et aux Gentils de se tenir en groupes séparés et de se regarder les uns les autres avec colère et hostilité. Il serait bon de mettre quelque chose comme une barrière ou un mur entre les deux groupes. Ensuite, quand Paul parle du fait que le mur est brisé, éloignez la barrière pour que les deux groupes puissent se déplacer ensemble. Comme Paul dit que Jésus-Christ a créé un seul peuple nouveau, demandez aux Juifs et aux Gentils de déménager ensemble pour former un seul peuple. Alors que Paul explique comment Christ a réconcilié ou amené les deux groupes ensemble à Dieu, demandez à Christ de représenter ce qu'il fait pour les rassembler. L'hostilité entre les deux groupes est maintenant partie. Alors que Paul dit cela, les deux groupes qui ont maintenant formé un groupe devraient montrer de manière culturellement appropriée qu'ils s'aiment l'un l'autre et sont un seul groupe.</w:t>
      </w:r>
    </w:p>
    <w:p>
      <w:pPr/>
      <w:r>
        <w:rPr>
          <w:lang w:val="fr_FR" w:bidi="fr_FR"/>
        </w:rPr>
      </w:r>
      <w:r>
        <w:rPr>
          <w:lang w:val="fr_FR" w:bidi="fr_FR"/>
        </w:rPr>
        <w:t>Paul termine en désignant le Saint-Esprit et dit que le Saint-Esprit nous conduit tous à Dieu à cause de ce que Jésus a fait pour nous. Demandez au Saint-Esprit de conduire le groupe tout entier à Dieu.</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2.11–18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 qui inspire Paul à écrire la lettre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Juifs</w:t>
      </w:r>
    </w:p>
    <w:p>
      <w:pPr>
        <w:pStyle w:val="ListBullet"/>
        <w:spacing w:line="240" w:lineRule="auto"/>
        <w:ind w:left="720"/>
      </w:pPr>
      <w:r>
        <w:rPr>
          <w:lang w:val="fr_FR" w:bidi="fr_FR"/>
        </w:rPr>
      </w:r>
      <w:r>
        <w:rPr>
          <w:lang w:val="fr_FR" w:bidi="fr_FR"/>
        </w:rPr>
        <w:t>Les Gentils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rappelle aux Gentils qu'ils étaient des étrangers ou séparés des Juifs et de Dieu. Paul explique que les Juifs appelaient les Gentils les incirconcis parce que les Gentils ne connaissaient pas la relation d'alliance que les Juifs avaient avec Dieu. Les Gentils ne connaissaient pas les promesses de l'alliance que Dieu avait faites aux Juifs. Les Gentils vivaient dans un monde sans Dieu. Les Gentils n'avaient pas d'espérance. Mais les Gentils entendaient ensuite parler de Jésus et croyaient en Jésus. Maintenant qu'ils croient, ils ont été unis à Jésus. Le sang de Jésus-Christ a amené les Gentils près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Pourquoi voulez-vous rappeler aux Gentils toutes les choses qu'ils n'avaient pas ? » Vous entendrez peut-être : « Ils doivent savoir tout ce que Dieu a fait pour eux. Je leur ai dit que leur salut était par la grâce et non à cause de quoi que ce soit qu'ils aient fait. Ce salut a changé leur vie. Ils doivent se rappeler comment c'était pour eux auparavant pour qu'ils puissent comprendre combien Jésus a fait pour eux. Aux yeux de Dieu, ils sont maintenant les mêmes que les Juifs. Ils ont été faits d'un seul peuple. »</w:t>
      </w:r>
    </w:p>
    <w:p>
      <w:pPr>
        <w:pStyle w:val="ListBullet"/>
        <w:spacing w:line="240" w:lineRule="auto"/>
        <w:ind w:left="720"/>
      </w:pPr>
      <w:r>
        <w:rPr>
          <w:lang w:val="fr_FR" w:bidi="fr_FR"/>
        </w:rPr>
      </w:r>
      <w:r>
        <w:rPr>
          <w:lang w:val="fr_FR" w:bidi="fr_FR"/>
        </w:rPr>
        <w:t>Demandez aux Gentils : « Que ressentez-vous quand vous vous souvenez à quoi ressemblait la vie pour vous avant de croire en Jésus ? » Vous entendrez peut-être : « Cela semble si étrange et lointain. Je suis si heureux que nous ne vivions plus comme cela. C'est vrai que nous ne savions rien au sujet des promesses de l'alliance ou comment avoir une relation avec Dieu. Cela me rend triste pour toutes ces personnes qui ne connaissent pas encore ces choses. Mais pour moi, je suis si heureux que Jésus m'ait fait un avec les Juifs et que Dieu me voie comme l'un des siens. Nous ne sommes pas différents. Nous sommes un seul peuple : le peuple de Dieu. Je pense qu'il est important pour nous tous de connaître ces choses parce que les gens viennent ici et essaient de nous dire des choses qui ne sont pas vraies. Ils essaient de nous dire que les Juifs ne doivent pas s'associer à nous, Gentils. D'après ce que dit Paul, nous savons maintenant comment répondre à ces personnes.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explique le mur d'hostilité qui existait entre les Juifs et les Gentils. Paul dit que Jésus a abattu ou détruit ce mur et a fait des Juifs et des Gentils un seul peuple. Jésus a brisé ce mur en mettant fin au système de la loi que Dieu avait donné aux Juifs. Cette loi avait beaucoup de commandements et de règlements.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Juifs : « Que ressentez-vous quand vous entendez comment Jésus a mis fin au système de la loi que vous avez essayé de suivre toute votre vie ? » Vous entendrez peut-être : « C'est une nouvelle si merveilleuse. Personne ne pouvait garder ou obéir à la loi parfaitement. J'ai toujours su que j'échouais à garder la loi et que cet échec me gardait séparé de Dieu. Je comprends maintenant qu'en croyant en Jésus, j'ai une relation avec Dieu qui ne dépend pas du fait que je garde toutes les lois et tous les règlements. Et ensuite une autre bénédiction est que nous n'avons pas à rester séparés des personnes autour de nous. Jésus a fait de tous ceux qui croient un seul peuple unique. Nous sommes tous enfants de Dieu ensemble. Je n'ai pas à regarder mes compagnons croyants comme différents de moi. » Ou encore : « Il est difficile de ne pas continuer à penser que je devrais obéir à chaque loi. Parfois, je me sens coupable quand je n'obéis pas aux lois que mes parents m'ont enseignées à garder en tant que Juif.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Paul poursuit en expliquant que Jésus a apporté la paix aux Juifs et aux Gentils en les constituant en un seul groupe. Ils formaient autrefois deux peuples distincts. Ils ne sont maintenant qu'un seul peuple. Les Juifs et les Gentils qui croient ont été réconciliés avec Dieu. Jésus accomplit cette réconciliation en mourant sur la croix. En conséquence, toute hostilité entre les deux groupes a disparu. Désormais les deux groupes ont la paix. Les deux groupes, à travers le Saint-Esprit, peuvent maintenant aller vers Dieu, le Père. Et tout cela à cause de ce que Jésus Christ a fait.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Vous avez passé beaucoup de temps à expliquer comment les Gentils et les Juifs sont maintenant un seul groupe. Pourquoi est-ce si important pour vous ? » Vous entendrez peut-être : « Les autres viendront et essaieront de les séparer. D'autres viendront et essaieront de faire en sorte que les Juifs se gardent loin des Gentils. D'autres viendront et essaieront de faire que les Gentils suivent les règles et les règlements de la loi. Je veux qu'ils comprennent ce que Jésus a fait pour eux quand Jésus est mort sur la croix. Je veux qu'ils le sachent pour qu'ils ne soient pas pris par un faux enseignement. Je sais que les faux enseignants viendront. Mais s'ils comprennent maintenant le véritable enseignement, ils reconnaîtront le faux enseignement et ne le suivront pas. »</w:t>
      </w:r>
    </w:p>
    <w:p>
      <w:pPr>
        <w:pStyle w:val="ListBullet"/>
        <w:spacing w:line="240" w:lineRule="auto"/>
        <w:ind w:left="720"/>
      </w:pPr>
      <w:r>
        <w:rPr>
          <w:lang w:val="fr_FR" w:bidi="fr_FR"/>
        </w:rPr>
      </w:r>
      <w:r>
        <w:rPr>
          <w:lang w:val="fr_FR" w:bidi="fr_FR"/>
        </w:rPr>
        <w:t>Demandez aux croyants Gentils : « Que ressentez-vous quand vous entendez Paul parler du fait que vous êtes uni comme un seul groupe avec les croyants juifs ? » Vous entendrez peut-être : « J'aime le fait que Dieu me considère maintenant le même qu'eux. C'était difficile quand j'essayais d'adorer Dieu, mais que je n'étais pas autorisé à manger avec eux ou à leur rendre visite. Nous sommes maintenant une seule famille et j'aime ça. »</w:t>
      </w:r>
    </w:p>
    <w:p>
      <w:pPr>
        <w:pStyle w:val="ListBullet"/>
        <w:spacing w:line="240" w:lineRule="auto"/>
        <w:ind w:left="720"/>
      </w:pPr>
      <w:r>
        <w:rPr>
          <w:lang w:val="fr_FR" w:bidi="fr_FR"/>
        </w:rPr>
      </w:r>
      <w:r>
        <w:rPr>
          <w:lang w:val="fr_FR" w:bidi="fr_FR"/>
        </w:rPr>
        <w:t>Demandez aux croyants juifs : « Que ressentez-vous quand vous entendez Paul vous rappeler que vous êtes maintenant un groupe ? » Vous entendrez peut-être : « Il est parfois difficile d'oublier comment était la vie auparavant. Nous devions toujours être séparés et parfois je me sens coupable quand je ne reste pas séparé des Gentils quand je mange ou adore Dieu. Mais j'aime vraiment quand je peux me rappeler de mettre ces sentiments de côté et de profiter simplement d'être ensemble et d'adorer Dieu comme un seul peuple uni. Je pense qu'il est juste que Paul nous rappelle que Dieu nous voit maintenant comme les mêmes.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2.11–18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les </w:t>
      </w:r>
      <w:r>
        <w:rPr>
          <w:b/>
          <w:lang w:val="fr_FR" w:bidi="fr_FR"/>
        </w:rPr>
        <w:t>Gentils</w:t>
      </w:r>
      <w:r>
        <w:rPr>
          <w:lang w:val="fr_FR" w:bidi="fr_FR"/>
        </w:rPr>
        <w:t xml:space="preserve"> vivaient séparément de </w:t>
      </w:r>
      <w:r>
        <w:rPr>
          <w:b/>
          <w:lang w:val="fr_FR" w:bidi="fr_FR"/>
        </w:rPr>
        <w:t>Christ</w:t>
      </w:r>
      <w:r>
        <w:rPr>
          <w:lang w:val="fr_FR" w:bidi="fr_FR"/>
        </w:rPr>
        <w:t xml:space="preserve">. Les Gentils sont des personnes qui ne sont pas des Juifs. Bien que le mot </w:t>
      </w:r>
      <w:r>
        <w:rPr>
          <w:b/>
          <w:lang w:val="fr_FR" w:bidi="fr_FR"/>
        </w:rPr>
        <w:t>Juifs</w:t>
      </w:r>
      <w:r>
        <w:rPr>
          <w:lang w:val="fr_FR" w:bidi="fr_FR"/>
        </w:rPr>
        <w:t xml:space="preserve"> ne soit pas mentionné dans ce passage, nous savons que les deux groupes dont Paul parle sont les Gentils et les Juifs. Vous pouvez le rendre clair si nécessaire.</w:t>
      </w:r>
    </w:p>
    <w:p>
      <w:pPr/>
      <w:r>
        <w:rPr>
          <w:lang w:val="fr_FR" w:bidi="fr_FR"/>
        </w:rPr>
      </w:r>
      <w:r>
        <w:rPr>
          <w:lang w:val="fr_FR" w:bidi="fr_FR"/>
        </w:rPr>
        <w:t xml:space="preserve">Arrêtez-vous ici et discutez des mots que vous utiliserez pour </w:t>
      </w:r>
      <w:r>
        <w:rPr>
          <w:b/>
          <w:lang w:val="fr_FR" w:bidi="fr_FR"/>
        </w:rPr>
        <w:t>Gentils</w:t>
      </w:r>
      <w:r>
        <w:rPr>
          <w:lang w:val="fr_FR" w:bidi="fr_FR"/>
        </w:rPr>
        <w:t xml:space="preserve"> et </w:t>
      </w:r>
      <w:r>
        <w:rPr>
          <w:b/>
          <w:lang w:val="fr_FR" w:bidi="fr_FR"/>
        </w:rPr>
        <w:t>Juifs</w:t>
      </w:r>
      <w:r>
        <w:rPr>
          <w:lang w:val="fr_FR" w:bidi="fr_FR"/>
        </w:rPr>
        <w:t xml:space="preserve"> si vous décidez d'utiliser le mot Juifs. Utilisez les mêmes mots que dans d'autres livres de la Bible. Les mots </w:t>
      </w:r>
      <w:r>
        <w:rPr>
          <w:lang w:val="fr_FR" w:bidi="fr_FR"/>
        </w:rPr>
        <w:t>Gentil</w:t>
      </w:r>
      <w:r>
        <w:rPr>
          <w:lang w:val="fr_FR" w:bidi="fr_FR"/>
        </w:rPr>
        <w:t xml:space="preserve"> et </w:t>
      </w:r>
      <w:r>
        <w:rPr>
          <w:lang w:val="fr_FR" w:bidi="fr_FR"/>
        </w:rPr>
        <w:t>Juif</w:t>
      </w:r>
      <w:r>
        <w:rPr>
          <w:lang w:val="fr_FR" w:bidi="fr_FR"/>
        </w:rPr>
        <w:t xml:space="preserve"> se trouvent dans le Glossaire principal. Mettez cet enregistrement en pause ici.</w:t>
      </w:r>
    </w:p>
    <w:p>
      <w:pPr/>
      <w:r>
        <w:rPr>
          <w:lang w:val="fr_FR" w:bidi="fr_FR"/>
        </w:rPr>
      </w:r>
      <w:r>
        <w:rPr>
          <w:lang w:val="fr_FR" w:bidi="fr_FR"/>
        </w:rPr>
        <w:t xml:space="preserve">Utilisez le même mot pour Christ que celui que vous avez déjà utilisé. </w:t>
      </w:r>
      <w:r>
        <w:rPr>
          <w:lang w:val="fr_FR" w:bidi="fr_FR"/>
        </w:rPr>
        <w:t>Christ</w:t>
      </w:r>
      <w:r>
        <w:rPr>
          <w:lang w:val="fr_FR" w:bidi="fr_FR"/>
        </w:rPr>
        <w:t xml:space="preserve"> est abordé dans le Glossaire principal.</w:t>
      </w:r>
    </w:p>
    <w:p>
      <w:pPr/>
      <w:r>
        <w:rPr>
          <w:lang w:val="fr_FR" w:bidi="fr_FR"/>
        </w:rPr>
      </w:r>
      <w:r>
        <w:rPr>
          <w:lang w:val="fr_FR" w:bidi="fr_FR"/>
        </w:rPr>
        <w:t xml:space="preserve">Paul parle de la </w:t>
      </w:r>
      <w:r>
        <w:rPr>
          <w:b/>
          <w:lang w:val="fr_FR" w:bidi="fr_FR"/>
        </w:rPr>
        <w:t>circoncision</w:t>
      </w:r>
      <w:r>
        <w:rPr>
          <w:lang w:val="fr_FR" w:bidi="fr_FR"/>
        </w:rPr>
        <w:t>. Le peuple juif circoncisait ses enfants masculins, ce qui signifie qu'ils coupaient la peau lâche à la fin du pénis des garçons. C'était un signe de la relation d'alliance qu'ils avaient avec Dieu.</w:t>
      </w:r>
    </w:p>
    <w:p>
      <w:pPr/>
      <w:r>
        <w:rPr>
          <w:lang w:val="fr_FR" w:bidi="fr_FR"/>
        </w:rPr>
      </w:r>
      <w:r>
        <w:rPr>
          <w:lang w:val="fr_FR" w:bidi="fr_FR"/>
        </w:rPr>
        <w:t xml:space="preserve">Arrêtez l'enregistrement et parlez du mot que vous allez utiliser pour traduire le mot </w:t>
      </w:r>
      <w:r>
        <w:rPr>
          <w:b/>
          <w:lang w:val="fr_FR" w:bidi="fr_FR"/>
        </w:rPr>
        <w:t>circoncision</w:t>
      </w:r>
      <w:r>
        <w:rPr>
          <w:lang w:val="fr_FR" w:bidi="fr_FR"/>
        </w:rPr>
        <w:t xml:space="preserve">. Le mot </w:t>
      </w:r>
      <w:r>
        <w:rPr>
          <w:lang w:val="fr_FR" w:bidi="fr_FR"/>
        </w:rPr>
        <w:t>circoncision</w:t>
      </w:r>
      <w:r>
        <w:rPr>
          <w:lang w:val="fr_FR" w:bidi="fr_FR"/>
        </w:rPr>
        <w:t xml:space="preserve"> est abordé dans le Glossaire principal. Utilisez le même mot pour circoncision que dans les livres précédents de la Bible. Mettez cet enregistrement en pause ici.</w:t>
      </w:r>
    </w:p>
    <w:p>
      <w:pPr/>
      <w:r>
        <w:rPr>
          <w:lang w:val="fr_FR" w:bidi="fr_FR"/>
        </w:rPr>
      </w:r>
      <w:r>
        <w:rPr>
          <w:lang w:val="fr_FR" w:bidi="fr_FR"/>
        </w:rPr>
        <w:t>Paul parle de la façon dont les Gentils ne faisaient pas partie du peuple d'</w:t>
      </w:r>
      <w:r>
        <w:rPr>
          <w:b/>
          <w:lang w:val="fr_FR" w:bidi="fr_FR"/>
        </w:rPr>
        <w:t>Israël</w:t>
      </w:r>
      <w:r>
        <w:rPr>
          <w:lang w:val="fr_FR" w:bidi="fr_FR"/>
        </w:rPr>
        <w:t>, qui sont les Juifs, ou membres de l'</w:t>
      </w:r>
      <w:r>
        <w:rPr>
          <w:b/>
          <w:lang w:val="fr_FR" w:bidi="fr_FR"/>
        </w:rPr>
        <w:t>alliance</w:t>
      </w:r>
      <w:r>
        <w:rPr>
          <w:lang w:val="fr_FR" w:bidi="fr_FR"/>
        </w:rPr>
        <w:t xml:space="preserve">, c'est-à-dire de la promesse forte que Dieu a faite entre Dieu et les Juifs. Les Gentils étaient des </w:t>
      </w:r>
      <w:r>
        <w:rPr>
          <w:b/>
          <w:lang w:val="fr_FR" w:bidi="fr_FR"/>
        </w:rPr>
        <w:t>étrangers</w:t>
      </w:r>
      <w:r>
        <w:rPr>
          <w:lang w:val="fr_FR" w:bidi="fr_FR"/>
        </w:rPr>
        <w:t>, c'est-à-dire comme des personnes issues d'un autre pays.</w:t>
      </w:r>
    </w:p>
    <w:p>
      <w:pPr/>
      <w:r>
        <w:rPr>
          <w:lang w:val="fr_FR" w:bidi="fr_FR"/>
        </w:rPr>
      </w:r>
      <w:r>
        <w:rPr>
          <w:lang w:val="fr_FR" w:bidi="fr_FR"/>
        </w:rPr>
        <w:t xml:space="preserve">Arrêtez-vous ici et discutez des mots que vous utiliserez pour </w:t>
      </w:r>
      <w:r>
        <w:rPr>
          <w:b/>
          <w:lang w:val="fr_FR" w:bidi="fr_FR"/>
        </w:rPr>
        <w:t>Israël</w:t>
      </w:r>
      <w:r>
        <w:rPr>
          <w:lang w:val="fr_FR" w:bidi="fr_FR"/>
        </w:rPr>
        <w:t xml:space="preserve">, </w:t>
      </w:r>
      <w:r>
        <w:rPr>
          <w:b/>
          <w:lang w:val="fr_FR" w:bidi="fr_FR"/>
        </w:rPr>
        <w:t>alliance</w:t>
      </w:r>
      <w:r>
        <w:rPr>
          <w:lang w:val="fr_FR" w:bidi="fr_FR"/>
        </w:rPr>
        <w:t xml:space="preserve"> et </w:t>
      </w:r>
      <w:r>
        <w:rPr>
          <w:b/>
          <w:lang w:val="fr_FR" w:bidi="fr_FR"/>
        </w:rPr>
        <w:t>étrangers</w:t>
      </w:r>
      <w:r>
        <w:rPr>
          <w:lang w:val="fr_FR" w:bidi="fr_FR"/>
        </w:rPr>
        <w:t xml:space="preserve">. Les mots </w:t>
      </w:r>
      <w:r>
        <w:rPr>
          <w:lang w:val="fr_FR" w:bidi="fr_FR"/>
        </w:rPr>
        <w:t>Israël</w:t>
      </w:r>
      <w:r>
        <w:rPr>
          <w:lang w:val="fr_FR" w:bidi="fr_FR"/>
        </w:rPr>
        <w:t xml:space="preserve">, </w:t>
      </w:r>
      <w:r>
        <w:rPr>
          <w:lang w:val="fr_FR" w:bidi="fr_FR"/>
        </w:rPr>
        <w:t>alliance</w:t>
      </w:r>
      <w:r>
        <w:rPr>
          <w:lang w:val="fr_FR" w:bidi="fr_FR"/>
        </w:rPr>
        <w:t xml:space="preserve"> et </w:t>
      </w:r>
      <w:r>
        <w:rPr>
          <w:lang w:val="fr_FR" w:bidi="fr_FR"/>
        </w:rPr>
        <w:t>étranger</w:t>
      </w:r>
      <w:r>
        <w:rPr>
          <w:lang w:val="fr_FR" w:bidi="fr_FR"/>
        </w:rPr>
        <w:t xml:space="preserve"> sont abordés dans le Glossaire principal. Utilisez les mêmes mots pour Israël, alliance et étrangers que dans les livres précédents de la Bible. Mettez cet enregistrement en pause ici.</w:t>
      </w:r>
    </w:p>
    <w:p>
      <w:pPr/>
      <w:r>
        <w:rPr>
          <w:lang w:val="fr_FR" w:bidi="fr_FR"/>
        </w:rPr>
      </w:r>
      <w:r>
        <w:rPr>
          <w:lang w:val="fr_FR" w:bidi="fr_FR"/>
        </w:rPr>
        <w:t xml:space="preserve">Paul dit que les Gentils n'avaient pas d'espérance, c'est-à-dire d'attente </w:t>
      </w:r>
      <w:r>
        <w:rPr>
          <w:b/>
          <w:lang w:val="fr_FR" w:bidi="fr_FR"/>
        </w:rPr>
        <w:t>confiante</w:t>
      </w:r>
      <w:r>
        <w:rPr>
          <w:lang w:val="fr_FR" w:bidi="fr_FR"/>
        </w:rPr>
        <w:t xml:space="preserve">, qu'ils puissent appartenir à Dieu. Utilisez le même mot pour espérance que dans les passages précédents et rappelez-vous que le mot </w:t>
      </w:r>
      <w:r>
        <w:rPr>
          <w:b/>
          <w:lang w:val="fr_FR" w:bidi="fr_FR"/>
        </w:rPr>
        <w:t>espérance</w:t>
      </w:r>
      <w:r>
        <w:rPr>
          <w:lang w:val="fr_FR" w:bidi="fr_FR"/>
        </w:rPr>
        <w:t xml:space="preserve"> se trouve dans le Glossaire principal.</w:t>
      </w:r>
    </w:p>
    <w:p>
      <w:pPr/>
      <w:r>
        <w:rPr>
          <w:lang w:val="fr_FR" w:bidi="fr_FR"/>
        </w:rPr>
      </w:r>
      <w:r>
        <w:rPr>
          <w:lang w:val="fr_FR" w:bidi="fr_FR"/>
        </w:rPr>
        <w:t xml:space="preserve">Paul dit que Jésus lui-même est notre </w:t>
      </w:r>
      <w:r>
        <w:rPr>
          <w:b/>
          <w:lang w:val="fr_FR" w:bidi="fr_FR"/>
        </w:rPr>
        <w:t>paix</w:t>
      </w:r>
      <w:r>
        <w:rPr>
          <w:lang w:val="fr_FR" w:bidi="fr_FR"/>
        </w:rPr>
        <w:t xml:space="preserve">. Paul utilise le mot paix pour signifier unité et amour l'un pour l'autre. Cette paix donne une plénitude ou une complétude de vie. La </w:t>
      </w:r>
      <w:r>
        <w:rPr>
          <w:lang w:val="fr_FR" w:bidi="fr_FR"/>
        </w:rPr>
        <w:t>paix</w:t>
      </w:r>
      <w:r>
        <w:rPr>
          <w:lang w:val="fr_FR" w:bidi="fr_FR"/>
        </w:rPr>
        <w:t xml:space="preserve"> est abordée dans le Glossaire principal. Utilisez le même mot pour paix que dans les passages précédents.</w:t>
      </w:r>
    </w:p>
    <w:p>
      <w:pPr/>
      <w:r>
        <w:rPr>
          <w:lang w:val="fr_FR" w:bidi="fr_FR"/>
        </w:rPr>
      </w:r>
      <w:r>
        <w:rPr>
          <w:lang w:val="fr_FR" w:bidi="fr_FR"/>
        </w:rPr>
        <w:t>Paul parle d'un mur diviseur. Ce serait un mur qui divise la propriété d'une personne de la propriété d'une autre personne. Après avoir parlé du mur physique qui divise les biens, Paul parle du mur d'hostilité. Il s'agit d'une attitude.</w:t>
      </w:r>
    </w:p>
    <w:p>
      <w:pPr/>
      <w:r>
        <w:rPr>
          <w:lang w:val="fr_FR" w:bidi="fr_FR"/>
        </w:rPr>
      </w:r>
      <w:r>
        <w:rPr>
          <w:lang w:val="fr_FR" w:bidi="fr_FR"/>
        </w:rPr>
        <w:t>Si nécessaire, arrêtez-vous ici et décidez comment vous décrirez le mur d'hostilité. Arrêtez l'enregistrement ici.</w:t>
      </w:r>
    </w:p>
    <w:p>
      <w:pPr/>
      <w:r>
        <w:rPr>
          <w:lang w:val="fr_FR" w:bidi="fr_FR"/>
        </w:rPr>
      </w:r>
      <w:r>
        <w:rPr>
          <w:lang w:val="fr_FR" w:bidi="fr_FR"/>
        </w:rPr>
        <w:t xml:space="preserve">Jésus a apporté la paix, mettant fin au système de la loi avec ses commandements et ses règlements. Quand Jésus est venu, il a enlevé le besoin de la </w:t>
      </w:r>
      <w:r>
        <w:rPr>
          <w:b/>
          <w:lang w:val="fr_FR" w:bidi="fr_FR"/>
        </w:rPr>
        <w:t>loi</w:t>
      </w:r>
      <w:r>
        <w:rPr>
          <w:lang w:val="fr_FR" w:bidi="fr_FR"/>
        </w:rPr>
        <w:t xml:space="preserve"> de Moïse qui donnait beaucoup de commandements et de règlements que les gens devaient suivre. La loi fait référence à la loi que Dieu a donnée à Moïse pour son peuple plusieurs années auparavant. Cette loi incluait beaucoup de commandements, ou de règles avec lesquelles le peuple devait vivre. Il y avait des règlements, c'est-à-dire des règles, pour comment vivre et adorer Dieu.</w:t>
      </w:r>
    </w:p>
    <w:p>
      <w:pPr/>
      <w:r>
        <w:rPr>
          <w:lang w:val="fr_FR" w:bidi="fr_FR"/>
        </w:rPr>
      </w:r>
      <w:r>
        <w:rPr>
          <w:lang w:val="fr_FR" w:bidi="fr_FR"/>
        </w:rPr>
        <w:t xml:space="preserve">Arrêtez-vous ici et discutez de la façon dont vous décrirez la </w:t>
      </w:r>
      <w:r>
        <w:rPr>
          <w:b/>
          <w:lang w:val="fr_FR" w:bidi="fr_FR"/>
        </w:rPr>
        <w:t>loi</w:t>
      </w:r>
      <w:r>
        <w:rPr>
          <w:lang w:val="fr_FR" w:bidi="fr_FR"/>
        </w:rPr>
        <w:t xml:space="preserve"> avec ses commandements et ses règlements. Les mots </w:t>
      </w:r>
      <w:r>
        <w:rPr>
          <w:lang w:val="fr_FR" w:bidi="fr_FR"/>
        </w:rPr>
        <w:t>loi</w:t>
      </w:r>
      <w:r>
        <w:rPr>
          <w:lang w:val="fr_FR" w:bidi="fr_FR"/>
        </w:rPr>
        <w:t xml:space="preserve"> et </w:t>
      </w:r>
      <w:r>
        <w:rPr>
          <w:lang w:val="fr_FR" w:bidi="fr_FR"/>
        </w:rPr>
        <w:t>commandement</w:t>
      </w:r>
      <w:r>
        <w:rPr>
          <w:lang w:val="fr_FR" w:bidi="fr_FR"/>
        </w:rPr>
        <w:t xml:space="preserve"> se trouvent dans le Glossaire principal. Utilisez les mêmes mots pour loi, commandements et règlements que dans les livres précédents de la Bible. Mettez cet enregistrement en pause ici.</w:t>
      </w:r>
    </w:p>
    <w:p>
      <w:pPr/>
      <w:r>
        <w:rPr>
          <w:lang w:val="fr_FR" w:bidi="fr_FR"/>
        </w:rPr>
      </w:r>
      <w:r>
        <w:rPr>
          <w:lang w:val="fr_FR" w:bidi="fr_FR"/>
        </w:rPr>
        <w:t xml:space="preserve">Jésus nous amène tous à Dieu en tuant l'hostilité entre les deux groupes à travers la mort de Jésus sur la </w:t>
      </w:r>
      <w:r>
        <w:rPr>
          <w:b/>
          <w:lang w:val="fr_FR" w:bidi="fr_FR"/>
        </w:rPr>
        <w:t>croix</w:t>
      </w:r>
      <w:r>
        <w:rPr>
          <w:lang w:val="fr_FR" w:bidi="fr_FR"/>
        </w:rPr>
        <w:t>. Parfois, Paul utilise simplement le mot croix pour signifier la mort de Jésus.</w:t>
      </w:r>
    </w:p>
    <w:p>
      <w:pPr/>
      <w:r>
        <w:rPr>
          <w:lang w:val="fr_FR" w:bidi="fr_FR"/>
        </w:rPr>
      </w:r>
      <w:r>
        <w:rPr>
          <w:lang w:val="fr_FR" w:bidi="fr_FR"/>
        </w:rPr>
        <w:t xml:space="preserve">Arrêtez-vous ici et discutez en groupe de la façon dont vous décrirez Jésus qui amène les gens à Dieu à travers la </w:t>
      </w:r>
      <w:r>
        <w:rPr>
          <w:b/>
          <w:lang w:val="fr_FR" w:bidi="fr_FR"/>
        </w:rPr>
        <w:t>croix</w:t>
      </w:r>
      <w:r>
        <w:rPr>
          <w:lang w:val="fr_FR" w:bidi="fr_FR"/>
        </w:rPr>
        <w:t xml:space="preserve">. Vous pouvez dire « à travers sa mort sur la croix » si vous en avez besoin. Utilisez le même mot pour croix que dans les livres précédents de la Bible et rappelez-vous que </w:t>
      </w:r>
      <w:r>
        <w:rPr>
          <w:lang w:val="fr_FR" w:bidi="fr_FR"/>
        </w:rPr>
        <w:t>croix</w:t>
      </w:r>
      <w:r>
        <w:rPr>
          <w:lang w:val="fr_FR" w:bidi="fr_FR"/>
        </w:rPr>
        <w:t xml:space="preserve"> se trouve dans le Glossaire principal. Mettez cet enregistrement en pause ici.</w:t>
      </w:r>
    </w:p>
    <w:p>
      <w:pPr/>
      <w:r>
        <w:rPr>
          <w:lang w:val="fr_FR" w:bidi="fr_FR"/>
        </w:rPr>
      </w:r>
      <w:r>
        <w:rPr>
          <w:lang w:val="fr_FR" w:bidi="fr_FR"/>
        </w:rPr>
        <w:t xml:space="preserve">Nous venons tous à Dieu à travers le même </w:t>
      </w:r>
      <w:r>
        <w:rPr>
          <w:b/>
          <w:lang w:val="fr_FR" w:bidi="fr_FR"/>
        </w:rPr>
        <w:t>Saint-Esprit</w:t>
      </w:r>
      <w:r>
        <w:rPr>
          <w:lang w:val="fr_FR" w:bidi="fr_FR"/>
        </w:rPr>
        <w:t xml:space="preserve">. Utilisez les mêmes mots pour Saint-Esprit que dans les passages précédents. Le mot </w:t>
      </w:r>
      <w:r>
        <w:rPr>
          <w:lang w:val="fr_FR" w:bidi="fr_FR"/>
        </w:rPr>
        <w:t>Saint-Esprit</w:t>
      </w:r>
      <w:r>
        <w:rPr>
          <w:lang w:val="fr_FR" w:bidi="fr_FR"/>
        </w:rPr>
        <w:t xml:space="preserve"> est abordé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2:19–22</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2.19–22. Laissez entrer la parole de Dieu dans vos cœurs.</w:t>
      </w:r>
    </w:p>
    <w:p>
      <w:pPr/>
      <w:r>
        <w:rPr>
          <w:lang w:val="fr_FR" w:bidi="fr_FR"/>
        </w:rPr>
      </w:r>
      <w:r>
        <w:rPr>
          <w:lang w:val="fr_FR" w:bidi="fr_FR"/>
        </w:rPr>
        <w:t>Écoutez l'enregistrement d'Éphésiens 2.19–22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2.19–22 dans la traduction la plus facile à comprendre.</w:t>
      </w:r>
    </w:p>
    <w:p>
      <w:pPr/>
      <w:r>
        <w:rPr>
          <w:lang w:val="fr_FR" w:bidi="fr_FR"/>
        </w:rPr>
      </w:r>
      <w:r>
        <w:rPr>
          <w:lang w:val="fr_FR" w:bidi="fr_FR"/>
        </w:rPr>
        <w:t>Paul a dit aux Éphésiens que Dieu a uni les Gentils et les Juifs en Jésus-Christ pour qu'ils deviennent un seul peuple. Jésus a brisé les barrières qui existaient entre les Juifs et les Gentils. Jésus a fait la paix entre les deux groupes. Tout le monde a maintenant accès à Dieu à travers le Saint-Esprit. Paul donne maintenant trois exemples pour expliquer comment Dieu a inclus les Gentils. Paul parle des étrangers et des gens de l'extérieur dans un pays. Paul parle ensuite d'une famille. Enfin, Paul parle d'un bâtiment.</w:t>
      </w:r>
    </w:p>
    <w:p>
      <w:pPr/>
      <w:r>
        <w:rPr>
          <w:lang w:val="fr_FR" w:bidi="fr_FR"/>
        </w:rPr>
      </w:r>
      <w:r>
        <w:rPr>
          <w:lang w:val="fr_FR" w:bidi="fr_FR"/>
        </w:rPr>
        <w:t>Paul explique que les Gentils sont des citoyens à part entière dans le royaume de Dieu ; ils ne sont plus des étrangers ou des gens de l'extérieur. Les étrangers sont des personnes d'une autre tribu ou d'un autre pays. Les immigrés sont des personnes qui ont déménagé dans un autre pays et y vivent de façon permanente. Ces étrangers ou immigrés ont certains droits, mais ils ne sont pas des citoyens à part entière du pays où ils vivent.</w:t>
      </w:r>
    </w:p>
    <w:p>
      <w:pPr/>
      <w:r>
        <w:rPr>
          <w:lang w:val="fr_FR" w:bidi="fr_FR"/>
        </w:rPr>
      </w:r>
      <w:r>
        <w:rPr>
          <w:lang w:val="fr_FR" w:bidi="fr_FR"/>
        </w:rPr>
        <w:t>Arrêtez-vous ici et discutez de cette question en groupe : comment traitez-vous les étrangers et les immigrés dans votre pays ou votre région ? Arrêtez l'enregistrement ici.</w:t>
      </w:r>
    </w:p>
    <w:p>
      <w:pPr/>
      <w:r>
        <w:rPr>
          <w:lang w:val="fr_FR" w:bidi="fr_FR"/>
        </w:rPr>
      </w:r>
      <w:r>
        <w:rPr>
          <w:lang w:val="fr_FR" w:bidi="fr_FR"/>
        </w:rPr>
        <w:t>Peut-être que Paul se souvenait comment c'était dans le passé quand les Gentils allaient au temple à Jérusalem pour adorer Dieu. Ils n'étaient autorisés que dans certaines parties du temple parce qu'ils étaient étrangers et non des Juifs. Mais Paul dit que cette différence a maintenant été enlevée. Plus tôt dans cette lettre, Paul a rappelé aux Gentils qu'avant qu'ils ne croient en Jésus, ils étaient considérés comme des étrangers et qu'ils n'étaient pas égaux aux Juifs. Les Gentils sont maintenant égaux aux Juifs aux yeux de Dieu.</w:t>
      </w:r>
    </w:p>
    <w:p>
      <w:pPr/>
      <w:r>
        <w:rPr>
          <w:lang w:val="fr_FR" w:bidi="fr_FR"/>
        </w:rPr>
      </w:r>
      <w:r>
        <w:rPr>
          <w:lang w:val="fr_FR" w:bidi="fr_FR"/>
        </w:rPr>
        <w:t>Arrêtez-vous ici et discutez de cette question en groupe : comment quelqu'un devient-il citoyen de votre pays ? Quand une personne née à l'étranger devient un citoyen, comment les autres citoyens traitent-ils cette personne ? Quels droits et privilèges le nouveau citoyen détient-il ? Arrêtez l'enregistrement ici.</w:t>
      </w:r>
    </w:p>
    <w:p>
      <w:pPr/>
      <w:r>
        <w:rPr>
          <w:lang w:val="fr_FR" w:bidi="fr_FR"/>
        </w:rPr>
      </w:r>
      <w:r>
        <w:rPr>
          <w:lang w:val="fr_FR" w:bidi="fr_FR"/>
        </w:rPr>
        <w:t>Le deuxième exemple de Paul est celui de la famille. Au début de la lettre, Paul rappelle aux Éphésiens que les Gentils avaient été adoptés dans la famille de Dieu lui-même. Paul ne parle pas d'adoption dans cette partie de la lettre, mais Paul dit ici que les Gentils sont maintenant membres à part entière de la famille de Dieu, et pas seulement des serviteurs de la famille. Gentils et Juifs sont frères et sœurs ensemble dans la même famille. Les croyants gentils ont les mêmes droits et privilèges que tout enfant dans une maisonnée. Ils sont tous enfants de Dieu. Quand Paul parle comme de cette manière, Paul dit aux croyants juifs qu'ils doivent voir les croyants gentils comme leurs frères et sœurs à part entière. Paul veut que chaque groupe voie l'autre groupe comme égal.</w:t>
      </w:r>
    </w:p>
    <w:p>
      <w:pPr/>
      <w:r>
        <w:rPr>
          <w:lang w:val="fr_FR" w:bidi="fr_FR"/>
        </w:rPr>
      </w:r>
      <w:r>
        <w:rPr>
          <w:lang w:val="fr_FR" w:bidi="fr_FR"/>
        </w:rPr>
        <w:t>Arrêtez-vous ici et discutez de la façon dont les gens adoptent les enfants dans votre culture. Quels droits et privilèges les enfants adoptés détiennent-ils ? Comment cela se compare-t-il à un enfant né dans la famille ? Arrêtez l'enregistrement ici.</w:t>
      </w:r>
    </w:p>
    <w:p>
      <w:pPr/>
      <w:r>
        <w:rPr>
          <w:lang w:val="fr_FR" w:bidi="fr_FR"/>
        </w:rPr>
      </w:r>
      <w:r>
        <w:rPr>
          <w:lang w:val="fr_FR" w:bidi="fr_FR"/>
        </w:rPr>
        <w:t>Enfin, Paul compare les croyants à la façon dont quelqu'un construit une maison en utilisant des pierres. Paul décrit un type particulier de maison que les gens construiraient au Moyen-Orient. Les constructeurs creuseraient un fossé qui serait le bord extérieur de la maison et rempliraient ce fossé de pierres. Ces pierres seraient la fondation qui se trouve sous le niveau du sol. Le peuple construirait le mur au-dessus de ces pierres de fondation. Le constructeur met la première grande pierre carrée dans un coin. Cette pierre deviendrait la pierre angulaire. Parce que la pierre angulaire est carrée, les constructeurs placent chaque autre pierre pour qu'elle soit alignée carrément avec la pierre angulaire. La pierre angulaire est la pierre la plus importante dans le bâtiment. Avec une bonne pierre angulaire et une bonne fondation, les murs du bâtiment seront forts et tiendront sur la durée.</w:t>
      </w:r>
    </w:p>
    <w:p>
      <w:pPr/>
      <w:r>
        <w:rPr>
          <w:lang w:val="fr_FR" w:bidi="fr_FR"/>
        </w:rPr>
      </w:r>
      <w:r>
        <w:rPr>
          <w:lang w:val="fr_FR" w:bidi="fr_FR"/>
        </w:rPr>
        <w:t xml:space="preserve">Arrêtez-vous ici et regardez une image d'une </w:t>
      </w:r>
      <w:r>
        <w:rPr>
          <w:lang w:val="fr_FR" w:bidi="fr_FR"/>
        </w:rPr>
        <w:t>pierre de fondation</w:t>
      </w:r>
      <w:r>
        <w:rPr>
          <w:lang w:val="fr_FR" w:bidi="fr_FR"/>
        </w:rPr>
        <w:t xml:space="preserve"> pour une maison. Identifiez la pierre angulaire. Arrêtez l'enregistrement ici.</w:t>
      </w:r>
    </w:p>
    <w:p>
      <w:pPr/>
      <w:r>
        <w:rPr>
          <w:lang w:val="fr_FR" w:bidi="fr_FR"/>
        </w:rPr>
      </w:r>
      <w:r>
        <w:rPr>
          <w:lang w:val="fr_FR" w:bidi="fr_FR"/>
        </w:rPr>
        <w:t xml:space="preserve">Arrêtez-vous ici et montrez une image du </w:t>
      </w:r>
      <w:r>
        <w:rPr>
          <w:lang w:val="fr_FR" w:bidi="fr_FR"/>
        </w:rPr>
        <w:t>mur de la maison</w:t>
      </w:r>
      <w:r>
        <w:rPr>
          <w:lang w:val="fr_FR" w:bidi="fr_FR"/>
        </w:rPr>
        <w:t xml:space="preserve"> que les gens construisent avec la pierre. Notez comment les pierres sont alignées en droite ligne avec la pierre angulaire. Arrêtez l'enregistrement ici.</w:t>
      </w:r>
    </w:p>
    <w:p>
      <w:pPr/>
      <w:r>
        <w:rPr>
          <w:lang w:val="fr_FR" w:bidi="fr_FR"/>
        </w:rPr>
      </w:r>
      <w:r>
        <w:rPr>
          <w:lang w:val="fr_FR" w:bidi="fr_FR"/>
        </w:rPr>
        <w:t>Arrêtez-vous ici et discutez de la question suivante : comment construisez-vous des maisons dans votre culture ? Avec quoi construisez-vous vos maisons ? Que faites-vous pour rendre fortes vos maisons ? Mettez cet enregistrement en pause ici.</w:t>
      </w:r>
    </w:p>
    <w:p>
      <w:pPr/>
      <w:r>
        <w:rPr>
          <w:lang w:val="fr_FR" w:bidi="fr_FR"/>
        </w:rPr>
      </w:r>
      <w:r>
        <w:rPr>
          <w:lang w:val="fr_FR" w:bidi="fr_FR"/>
        </w:rPr>
        <w:t>Paul dit aux Éphésiens qu'ils sont comme une maison. Paul utilise cet exemple parce que tout le monde savait comment construire une maison en pierre. La première chose que vous posez est la pierre angulaire. Vous posez ensuite la fondation. Vous construisez ensuite les murs de pierre sur la fondation. Paul dit que Jésus est comme la pierre angulaire. Cela signifie que tout doit être en accord avec Jésus et les enseignements de Jésus. Paul dit ensuite que les apôtres et les prophètes sont comme la fondation de la maison. Peut-être que cela signifie que les apôtres et les prophètes portaient le message de Dieu au peuple. Ce qu'ils enseignaient est donc comme la fondation de la maison de Dieu. Il est plus probable que l'œuvre des prophètes, c'est-à-dire des personnes qui enseignaient la vérité au sujet de Jésus, et l'œuvre des apôtres, c'est-à-dire ceux que Jésus a envoyés pour enseigner et commencer des communautés de croyants, soient la fondation sur laquelle les croyants construisent l'Église.</w:t>
      </w:r>
    </w:p>
    <w:p>
      <w:pPr/>
      <w:r>
        <w:rPr>
          <w:lang w:val="fr_FR" w:bidi="fr_FR"/>
        </w:rPr>
      </w:r>
      <w:r>
        <w:rPr>
          <w:lang w:val="fr_FR" w:bidi="fr_FR"/>
        </w:rPr>
        <w:t>Arrêtez-vous et discutez : pourquoi pensez-vous que Paul dit que les enseignements des apôtres et des prophètes sont comme la fondation d'une maison ? Pourquoi Paul dit-il que Jésus est comme la pierre angulaire d'une maison ? Mettez cet enregistrement en pause ici.</w:t>
      </w:r>
    </w:p>
    <w:p>
      <w:pPr/>
      <w:r>
        <w:rPr>
          <w:lang w:val="fr_FR" w:bidi="fr_FR"/>
        </w:rPr>
      </w:r>
      <w:r>
        <w:rPr>
          <w:lang w:val="fr_FR" w:bidi="fr_FR"/>
        </w:rPr>
        <w:t>Les croyants, les Juifs et les Gentils, sont ensuite la famille de Dieu et sont comme les murs de la maison. Ils se sont unis pour devenir un temple saint, c'est-à-dire une maison spéciale, pour le Seigneur Dieu. Paul utilise l'image des murs d'une maison pour parler de la façon dont les croyants s'unissent pour devenir un temple ou une maison. Le Seigneur est le dirigeant le plus élevé, c'est-à-dire le maître de la maison. Paul répète l'enseignement quand Paul dit que les croyants sont unis à Jésus-Christ pour former un temple avec Jésus comme le dirigeant ou le chef suprême du temple. Dieu vit dans le temple. Les croyants juifs croyaient déjà que Dieu vivait dans le temple à Jérusalem. Ils sont allés à Jérusalem pour adorer Dieu. Paul leur dit maintenant que Dieu vit dans chaque croyant. Dieu vit dans chaque croyant parce que l'Esprit de Dieu vit dans chaque croyant. Nous pouvons dire que les croyants eux-mêmes deviennent la maison pour l'Esprit de Dieu pour vivre sur la terre en ce moment même. Paul termine cette partie de la lettre en répétant aux Gentils la bonne nouvelle que les Gentils font aussi partie de cette maison.</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2.19–22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compare les Gentils aux étrangers et aux gens de l'extérieur. Paul dit que les Gentils ne sont plus comme des étrangers et des gens de l'extérieur, mais qu'ils sont des citoyens à part entière dans le royaume de Dieu.</w:t>
      </w:r>
    </w:p>
    <w:p>
      <w:pPr/>
      <w:r>
        <w:rPr>
          <w:lang w:val="fr_FR" w:bidi="fr_FR"/>
        </w:rPr>
      </w:r>
      <w:r>
        <w:rPr>
          <w:b/>
          <w:lang w:val="fr_FR" w:bidi="fr_FR"/>
        </w:rPr>
        <w:t>Dans la deuxième partie :</w:t>
      </w:r>
      <w:r>
        <w:rPr>
          <w:lang w:val="fr_FR" w:bidi="fr_FR"/>
        </w:rPr>
        <w:t xml:space="preserve"> Paul dit que les Gentils sont membres à part entière de la famille de Dieu.</w:t>
      </w:r>
    </w:p>
    <w:p>
      <w:pPr/>
      <w:r>
        <w:rPr>
          <w:lang w:val="fr_FR" w:bidi="fr_FR"/>
        </w:rPr>
      </w:r>
      <w:r>
        <w:rPr>
          <w:b/>
          <w:lang w:val="fr_FR" w:bidi="fr_FR"/>
        </w:rPr>
        <w:t>Dans la troisième partie :</w:t>
      </w:r>
      <w:r>
        <w:rPr>
          <w:lang w:val="fr_FR" w:bidi="fr_FR"/>
        </w:rPr>
        <w:t xml:space="preserve"> Paul utilise l'image de construire une maison de pierres pour représenter la façon dont les Juifs et les Gentils sont unis en Christ pour faire partie de la maison de Dieu.</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étrangers et les gens de l'extérieur </w:t>
      </w:r>
    </w:p>
    <w:p>
      <w:pPr>
        <w:pStyle w:val="ListBullet"/>
        <w:spacing w:line="240" w:lineRule="auto"/>
        <w:ind w:left="720"/>
      </w:pPr>
      <w:r>
        <w:rPr>
          <w:lang w:val="fr_FR" w:bidi="fr_FR"/>
        </w:rPr>
      </w:r>
      <w:r>
        <w:rPr>
          <w:lang w:val="fr_FR" w:bidi="fr_FR"/>
        </w:rPr>
        <w:t>Les croyants gentils</w:t>
      </w:r>
    </w:p>
    <w:p>
      <w:pPr>
        <w:pStyle w:val="ListBullet"/>
        <w:spacing w:line="240" w:lineRule="auto"/>
        <w:ind w:left="720"/>
      </w:pPr>
      <w:r>
        <w:rPr>
          <w:lang w:val="fr_FR" w:bidi="fr_FR"/>
        </w:rPr>
      </w:r>
      <w:r>
        <w:rPr>
          <w:lang w:val="fr_FR" w:bidi="fr_FR"/>
        </w:rPr>
        <w:t>Les croyants juifs</w:t>
      </w:r>
    </w:p>
    <w:p>
      <w:pPr>
        <w:pStyle w:val="ListBullet"/>
        <w:spacing w:line="240" w:lineRule="auto"/>
        <w:ind w:left="720"/>
      </w:pPr>
      <w:r>
        <w:rPr>
          <w:lang w:val="fr_FR" w:bidi="fr_FR"/>
        </w:rPr>
      </w:r>
      <w:r>
        <w:rPr>
          <w:lang w:val="fr_FR" w:bidi="fr_FR"/>
        </w:rPr>
        <w:t>Les prophètes croyants</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Saint-Esprit</w:t>
      </w:r>
    </w:p>
    <w:p>
      <w:pPr/>
      <w:r>
        <w:rPr>
          <w:lang w:val="fr_FR" w:bidi="fr_FR"/>
        </w:rPr>
      </w:r>
      <w:r>
        <w:rPr>
          <w:lang w:val="fr_FR" w:bidi="fr_FR"/>
        </w:rPr>
        <w:t>En groupe, prêtez attention à ces parties du cadre du passage :</w:t>
      </w:r>
    </w:p>
    <w:p>
      <w:pPr/>
      <w:r>
        <w:rPr>
          <w:lang w:val="fr_FR" w:bidi="fr_FR"/>
        </w:rPr>
      </w:r>
      <w:r>
        <w:rPr>
          <w:lang w:val="fr_FR" w:bidi="fr_FR"/>
        </w:rPr>
        <w:t>Arrêtez-vous ici et parlez de la façon dont vous construisez une maison dans votre communauté. En quoi ce bâtiment est-il similaire ou différent de la façon dont les gens construisaient des maisons quand Paul a écrit la lettre ? Si votre style de construction est différent, comment décririez-vous une fondation et une pierre angulaire pour que votre peuple comprenne ces idées ? Regardez de nouveau les images de la pierre angulaire et de la fondation si nécessaire. Arrêtez l'enregistrement ici.</w:t>
      </w:r>
    </w:p>
    <w:p>
      <w:pPr/>
      <w:r>
        <w:rPr>
          <w:lang w:val="fr_FR" w:bidi="fr_FR"/>
        </w:rPr>
      </w:r>
      <w:r>
        <w:rPr>
          <w:lang w:val="fr_FR" w:bidi="fr_FR"/>
        </w:rPr>
        <w:t>Arrêtez-vous ici et entraînez-vous à construire une petite maison si ce type de maison est étranger à votre culture. Collectez des petites boîtes comme des cartons de jus pour représenter les pierres. Si vous n'avez pas de cartons de jus, trouvez quelque chose d'autre de local qui est petit que vous pouvez utiliser pour construire un mur. Creusez ensuite le fossé pour mettre en place les pierres de fondation. Décidez laquelle sera la pierre angulaire et mettez-la dans le coin. Mettez ensuite les autres en place pour qu'elles soient alignées avec la pierre angulaire. Ensuite, en utilisant les images comme guide, construisez un mur. Notez que le mur aligné avec la pierre angulaire est droit. Décrivez maintenant ce que vous avez fait. Arrêtez l'enregistrement ici.</w:t>
      </w:r>
    </w:p>
    <w:p>
      <w:pPr/>
      <w:r>
        <w:rPr>
          <w:lang w:val="fr_FR" w:bidi="fr_FR"/>
        </w:rPr>
      </w:r>
      <w:r>
        <w:rPr>
          <w:lang w:val="fr_FR" w:bidi="fr_FR"/>
        </w:rPr>
        <w:t>Ce passage comporte trois parties. Dans la première partie de ce passage, Paul parle aux croyants gentils à Éphèse. Paul rappelle aux Gentils qu'ils ne sont plus des étrangers ou des gens de l'extérieur. Au lieu de cela, les croyants gentils sont maintenant citoyens avec les mêmes droits et privilèges que les croyants juifs.</w:t>
      </w:r>
    </w:p>
    <w:p>
      <w:pPr/>
      <w:r>
        <w:rPr>
          <w:lang w:val="fr_FR" w:bidi="fr_FR"/>
        </w:rPr>
      </w:r>
      <w:r>
        <w:rPr>
          <w:lang w:val="fr_FR" w:bidi="fr_FR"/>
        </w:rPr>
        <w:t>Arrêtez-vous ici et discutez en groupe : quand vous parlez de personnes d'une autre tribu ou d'un autre pays, comment les décrivez-vous ? Quand vous parlez de personnes qui sont venues vivre dans votre pays, mais qui ne sont pas devenues citoyens de votre pays, comment les décrivez-vous ? Arrêtez l'enregistrement ici.</w:t>
      </w:r>
    </w:p>
    <w:p>
      <w:pPr/>
      <w:r>
        <w:rPr>
          <w:lang w:val="fr_FR" w:bidi="fr_FR"/>
        </w:rPr>
      </w:r>
      <w:r>
        <w:rPr>
          <w:lang w:val="fr_FR" w:bidi="fr_FR"/>
        </w:rPr>
        <w:t>Dans la deuxième partie de ce passage, Paul dit aux Gentils éphésiens qu'ils sont maintenant membres de la maisonnée de Dieu. Une maisonnée incluait tous ceux qui appartenaient et vivaient dans une maison, y compris tous les membres de la famille. Paul dit que les Gentils appartiennent à la famille de Dieu.</w:t>
      </w:r>
    </w:p>
    <w:p>
      <w:pPr/>
      <w:r>
        <w:rPr>
          <w:lang w:val="fr_FR" w:bidi="fr_FR"/>
        </w:rPr>
      </w:r>
      <w:r>
        <w:rPr>
          <w:lang w:val="fr_FR" w:bidi="fr_FR"/>
        </w:rPr>
        <w:t>Dans la troisième partie de ce passage, Paul utilise l'image de la construction d'une maison faite de pierre avec une fondation de pierre pour aider les croyants à comprendre ce qui leur est arrivé. Paul dit que Jésus est comme la pierre angulaire de la maison parce que Jésus est ce qui rend les enseignements vrais et justes. Les enseignements, c'est-à-dire l'œuvre des prophètes et des apôtres, sont comme la fondation de la maison parce qu'ils gardent la maison stable. Les croyants gentils sont ensuite unis aux croyants juifs et ils forment les murs de la maison. Cette maison spéciale devient un temple saint, c'est-à-dire une maison spéciale pour Dieu. Dieu vit dans ce temple saint par le Saint-Esprit de Dieu. Dieu vit dans chaque croyant parce que l'Esprit de Dieu vit dans chaque croyant. Nous pouvons dire que les croyants eux-mêmes deviennent la maison pour l'Esprit de Dieu pour vivre sur la terre en ce moment même. Paul termine en rappelant aux Gentils qu'ils font partie de ce temple saint.</w:t>
      </w:r>
    </w:p>
    <w:p>
      <w:pPr/>
      <w:r>
        <w:rPr>
          <w:lang w:val="fr_FR" w:bidi="fr_FR"/>
        </w:rPr>
      </w:r>
      <w:r>
        <w:rPr>
          <w:lang w:val="fr_FR" w:bidi="fr_FR"/>
        </w:rPr>
        <w:t>Arrêtez-vous ici et discutez en groupe de la façon dont vous décrirez les comparaisons entre Jésus qui est comme la pierre angulaire d'une maison, les enseignements des apôtres et des prophètes qui sont comme la fondation d'une maison et les croyants qui sont comme les murs d'une maison pour Dieu. Mettez cet enregistrement en pause ici.</w:t>
      </w:r>
    </w:p>
    <w:p>
      <w:pPr/>
      <w:r>
        <w:rPr>
          <w:lang w:val="fr_FR" w:bidi="fr_FR"/>
        </w:rPr>
      </w:r>
      <w:r>
        <w:rPr>
          <w:lang w:val="fr_FR" w:bidi="fr_FR"/>
        </w:rPr>
        <w:t>Maintenant, le groupe devrait créer un scénario, dessiner ou utiliser des objets pour visualiser le passage et l'action qu'il contient. Choisissez quelqu'un pour être chacun des personnages. Les croyants juifs et gentils devraient être en deux groupes séparés. Alors que Paul dit ce qui est arrivé aux Gentils, demandez à Paul de montrer les Gentils. Paul devrait dire aux Gentils qu'ils ne sont plus des étrangers, mais des citoyens à part entière du royaume de Dieu. Les Gentils devraient reconnaître que c'est une bonne nouvelle quand ils l'entendent.</w:t>
      </w:r>
    </w:p>
    <w:p>
      <w:pPr/>
      <w:r>
        <w:rPr>
          <w:lang w:val="fr_FR" w:bidi="fr_FR"/>
        </w:rPr>
      </w:r>
      <w:r>
        <w:rPr>
          <w:lang w:val="fr_FR" w:bidi="fr_FR"/>
        </w:rPr>
        <w:t>Paul dit ensuite aux croyants gentils qu'ils sont maintenant membres de la famille de Dieu. Demandez aux croyants gentils de se déplacer là où se trouvent les croyants juifs. Dieu devrait se déplacer pour être avec eux tous et leur montrer que chaque personne fait partie de la famille et est accueillie dans la famille.</w:t>
      </w:r>
    </w:p>
    <w:p>
      <w:pPr/>
      <w:r>
        <w:rPr>
          <w:lang w:val="fr_FR" w:bidi="fr_FR"/>
        </w:rPr>
      </w:r>
      <w:r>
        <w:rPr>
          <w:lang w:val="fr_FR" w:bidi="fr_FR"/>
        </w:rPr>
        <w:t>Paul utilise ensuite le mot-image de la construction d'une maison. Alors que Paul parle de chaque section de la maison pendant qu'ils la construisent, demandez aux personnages de se déplacer. Demandez à Jésus de se déplacer pour être la pierre angulaire de la maison. Les prophètes et les apôtres devraient ensuite se mettre en ligne à côté de Jésus pour former la fondation. Les croyants juifs et les croyants gentils devraient ensuite s'unir ensemble pour former les murs de la maison. Alors que le peuple se déplace pour construire le mur, demandez à Paul de les désigner pour expliquer comment le constructeur les unit soigneusement pour qu'ils forment un temple saint. Les croyants juifs devraient déménager ensemble avec les croyants gentils de manière à ce que l'on ne puisse pas dire qu'il y a une différence entre eux. Demandez ensuite au Saint-Esprit de se déplacer pour vivre dans le temple saint.</w:t>
      </w:r>
    </w:p>
    <w:p>
      <w:pPr/>
      <w:r>
        <w:rPr>
          <w:lang w:val="fr_FR" w:bidi="fr_FR"/>
        </w:rPr>
      </w:r>
      <w:r>
        <w:rPr>
          <w:lang w:val="fr_FR" w:bidi="fr_FR"/>
        </w:rPr>
        <w:t>Le Saint-Esprit de Dieu vit dans ce temple, ce qui signifie que le Saint-Esprit de Dieu vit à l'intérieur de ceux qui croient en lui.</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2.19–22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étrangers et les gens de l'extérieur </w:t>
      </w:r>
    </w:p>
    <w:p>
      <w:pPr>
        <w:pStyle w:val="ListBullet"/>
        <w:spacing w:line="240" w:lineRule="auto"/>
        <w:ind w:left="720"/>
      </w:pPr>
      <w:r>
        <w:rPr>
          <w:lang w:val="fr_FR" w:bidi="fr_FR"/>
        </w:rPr>
      </w:r>
      <w:r>
        <w:rPr>
          <w:lang w:val="fr_FR" w:bidi="fr_FR"/>
        </w:rPr>
        <w:t>Les croyants gentils</w:t>
      </w:r>
    </w:p>
    <w:p>
      <w:pPr>
        <w:pStyle w:val="ListBullet"/>
        <w:spacing w:line="240" w:lineRule="auto"/>
        <w:ind w:left="720"/>
      </w:pPr>
      <w:r>
        <w:rPr>
          <w:lang w:val="fr_FR" w:bidi="fr_FR"/>
        </w:rPr>
      </w:r>
      <w:r>
        <w:rPr>
          <w:lang w:val="fr_FR" w:bidi="fr_FR"/>
        </w:rPr>
        <w:t>Les croyants juifs</w:t>
      </w:r>
    </w:p>
    <w:p>
      <w:pPr>
        <w:pStyle w:val="ListBullet"/>
        <w:spacing w:line="240" w:lineRule="auto"/>
        <w:ind w:left="720"/>
      </w:pPr>
      <w:r>
        <w:rPr>
          <w:lang w:val="fr_FR" w:bidi="fr_FR"/>
        </w:rPr>
      </w:r>
      <w:r>
        <w:rPr>
          <w:lang w:val="fr_FR" w:bidi="fr_FR"/>
        </w:rPr>
        <w:t>Les prophètes croyants</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Saint-Esprit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commence ce passage en disant aux Gentils qu'ils ne sont plus des étrangers ou des immigrés ou des gens de l'extérieur.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Gentils : « Que ressentez-vous maintenant que vous savez que les croyants juifs ne vous voient plus comme un étranger ou une personne de l'extérieur ? » Vous entendrez peut-être : « J'ai l'impression de faire partie de la famille de Dieu. Je peux aller dans la maison de mon ami et partager un repas avec lui et mon ami peut venir dans ma maison et partager un repas. C'est comme si nous étions les mêmes. Les différences ont disparu et cela fait beaucoup de bien. J'ai l'impression d'appartenir quelque part.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dit que les Gentils sont maintenant membres de la famille de Dieu. Les Gentils ont les mêmes droits et privilèges que les croyants juifs.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Pourquoi continuez-vous de rappeler aux Gentils qu'ils ont les mêmes privilèges que les croyants juifs ? Vous avez maintenant répété plusieurs fois cette idée dans votre lettre. » Vous entendrez peut-être : « C'est sur cela que les faux enseignements attaquent souvent les croyants gentils. Les gens viennent et essaient de les convaincre qu'ils ne sont pas pleinement dans le royaume de Dieu, à moins qu'ils ne gardent la loi et ne se fassent circoncire et toutes sortes d'autres choses. Je répète cela pour qu'ils comprennent qu'ils n'ont pas à faire quoi que ce soit, sauf croire. La plupart des gens savent qu'une leçon ou une instruction qu'un enseignant répète est importante. Je veux qu'ils comprennent pleinement cet enseignement important. »</w:t>
      </w:r>
    </w:p>
    <w:p>
      <w:pPr>
        <w:pStyle w:val="ListBullet"/>
        <w:spacing w:line="240" w:lineRule="auto"/>
        <w:ind w:left="720"/>
      </w:pPr>
      <w:r>
        <w:rPr>
          <w:lang w:val="fr_FR" w:bidi="fr_FR"/>
        </w:rPr>
      </w:r>
      <w:r>
        <w:rPr>
          <w:lang w:val="fr_FR" w:bidi="fr_FR"/>
        </w:rPr>
        <w:t>Demandez aux Gentils : « Que ressentez-vous quand vous entendez que vous êtes citoyens à part entière comme les croyants juifs ? » Vous entendrez peut-être : « C'est une si bonne nouvelle. Certains sont venus ici et nous ont dit que nous ne sommes pas citoyens à part entière. Je veux appartenir pleinement à Dieu ! Certains d'entre nous sommes allés à Jérusalem et nous savons comment les Juifs traitent les Gentils dans le temple. Paul dit que lorsque nous nous rencontrons ici pour le culte et pour manger ensemble, nous sommes tous les mêmes. J'aime entendre cela.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Ensuite, dans la troisième partie, Paul utilise l'image de la construction d'une maison de pierre, un bâtiment commun au Moyen-Orient, pour aider les croyants à comprendre cette leçon importante. Paul leur dit que Jésus est la pierre angulaire du bâtiment. Paul dit ensuite que les enseignements des prophètes et les enseignements des apôtres sont la fondation de la maison.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Jésus : « Que ressentez-vous quand vous entendez Paul vous décrire comme la pierre angulaire ? » Vous entendrez peut-être : « Je suis si heureux que Paul ait compris que les enseignements que j'ai donnés sont la base de l'Évangile. Tout ce que font les croyants doit être en accord avec mes enseignements. S'ils comprennent cette idée et la suivent, ils ne s'égareront pas. »</w:t>
      </w:r>
    </w:p>
    <w:p>
      <w:pPr>
        <w:pStyle w:val="ListBullet"/>
        <w:spacing w:line="240" w:lineRule="auto"/>
        <w:ind w:left="720"/>
      </w:pPr>
      <w:r>
        <w:rPr>
          <w:lang w:val="fr_FR" w:bidi="fr_FR"/>
        </w:rPr>
      </w:r>
      <w:r>
        <w:rPr>
          <w:lang w:val="fr_FR" w:bidi="fr_FR"/>
        </w:rPr>
        <w:t>Demandez aux prophètes et aux apôtres : « Que ressentez-vous quand vous entendez que vos enseignements et votre œuvre sont la fondation du temple saint de Dieu ? » Vous entendrez peut-être : « J'ai dit tout ce que Dieu m'a dit de dire. J'ai averti le peuple de suivre ce que Dieu dit. » Ou encore : « J'ai essayé d'enseigner à ces personnes tout ce que Jésus m'a enseigné. J'ai essayé de m'assurer qu'ils sachent ce que cela signifie de suivre Jésus. Ces enseignements devraient être la fondation ou la base de leur vie tout entière. » Ou : « Parfois, je me sens si responsable de m'assurer que les croyants comprennent tout ce que Dieu a dit. Cela m'aide à me sentir mieux quand j'entends ce que Paul enseigne.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aux croyants gentils et aux croyants juifs que Dieu les a unis pour qu'ils puissent former les murs du temple. Ce temple sera un lieu saint, un lieu où Dieu vit par son Saint-Esprit. Les Gentils font aussi partie de ces murs qui constituent la maison pour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juifs : « Que ressentez-vous quand vous entendez que vous êtes unis comme cela aux croyants gentils ? » Vous entendrez peut-être : « J'aime cette image. Je me souviens que Dieu a promis à Abraham que le monde entier serait béni. Nous autres Juifs ne sommes pas le seul peuple dans le monde. Nous avons besoin que les Gentils fassent partie de nous. Cela m'est agréable de savoir qu'aux yeux de Dieu, nous sommes maintenant les mêmes. Jésus a fait cela pour nous. » Ou encore : « Je suis encore un peu nerveux. Je suis si habitué à voir les Gentils comme des personnes impures avec qui je ne suis pas censé me mélanger. C'est une idée si nouvelle pour moi que je lutte encore pour voir les Gentils comme égaux à nous. »</w:t>
      </w:r>
    </w:p>
    <w:p>
      <w:pPr>
        <w:pStyle w:val="ListBullet"/>
        <w:spacing w:line="240" w:lineRule="auto"/>
        <w:ind w:left="720"/>
      </w:pPr>
      <w:r>
        <w:rPr>
          <w:lang w:val="fr_FR" w:bidi="fr_FR"/>
        </w:rPr>
      </w:r>
      <w:r>
        <w:rPr>
          <w:lang w:val="fr_FR" w:bidi="fr_FR"/>
        </w:rPr>
        <w:t>Demandez aux croyants gentils : « Que ressentez-vous sachant que vous faites partie du temple saint de Dieu ? » Vous entendrez peut-être : « J'aime entendre cela. Il semble qu'il soit important que je fasse partie du bâtiment de ce temple. Si je n'en fais pas partie, le mur ne sera pas aussi fort qu'il devrait l'être. Cela me fait me sentir bien. J'aime savoir que je suis égal aux autres croyants aux yeux de Dieu.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2.19–22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Bien que le mot </w:t>
      </w:r>
      <w:r>
        <w:rPr>
          <w:b/>
          <w:lang w:val="fr_FR" w:bidi="fr_FR"/>
        </w:rPr>
        <w:t>Gentil</w:t>
      </w:r>
      <w:r>
        <w:rPr>
          <w:lang w:val="fr_FR" w:bidi="fr_FR"/>
        </w:rPr>
        <w:t xml:space="preserve"> ne se trouve pas dans ce passage, Paul parle directement aux Gentils qui sont comme des étrangers et des gens de l'extérieur. Certaines traductions utilisent le mot Gentil pour s'assurer que tout le monde sache que Paul parle aux Gentils. Si vous utilisez le mot Gentil, assurez-vous d'utiliser le même mot pour Gentil que dans les traductions précédentes. Le mot </w:t>
      </w:r>
      <w:r>
        <w:rPr>
          <w:lang w:val="fr_FR" w:bidi="fr_FR"/>
        </w:rPr>
        <w:t>Gentil</w:t>
      </w:r>
      <w:r>
        <w:rPr>
          <w:lang w:val="fr_FR" w:bidi="fr_FR"/>
        </w:rPr>
        <w:t xml:space="preserve"> se trouve dans le Glossaire principal.</w:t>
      </w:r>
    </w:p>
    <w:p>
      <w:pPr/>
      <w:r>
        <w:rPr>
          <w:lang w:val="fr_FR" w:bidi="fr_FR"/>
        </w:rPr>
      </w:r>
      <w:r>
        <w:rPr>
          <w:b/>
          <w:lang w:val="fr_FR" w:bidi="fr_FR"/>
        </w:rPr>
        <w:t>Étranger</w:t>
      </w:r>
      <w:r>
        <w:rPr>
          <w:lang w:val="fr_FR" w:bidi="fr_FR"/>
        </w:rPr>
        <w:t xml:space="preserve"> signifie personnes d'une autre tribu ou d'un autre pays. Les immigrés ou les voyageurs sont des personnes qui ont déménagé dans un autre pays et y vivent de façon permanente. Ces étrangers ou immigrés peuvent avoir certains droits, mais ils ne sont pas des citoyens à part entière du pays où ils vivent.</w:t>
      </w:r>
    </w:p>
    <w:p>
      <w:pPr/>
      <w:r>
        <w:rPr>
          <w:lang w:val="fr_FR" w:bidi="fr_FR"/>
        </w:rPr>
      </w:r>
      <w:r>
        <w:rPr>
          <w:lang w:val="fr_FR" w:bidi="fr_FR"/>
        </w:rPr>
        <w:t xml:space="preserve">Arrêtez-vous ici et discutez du meilleur mot à utiliser pour </w:t>
      </w:r>
      <w:r>
        <w:rPr>
          <w:b/>
          <w:lang w:val="fr_FR" w:bidi="fr_FR"/>
        </w:rPr>
        <w:t>étranger</w:t>
      </w:r>
      <w:r>
        <w:rPr>
          <w:lang w:val="fr_FR" w:bidi="fr_FR"/>
        </w:rPr>
        <w:t xml:space="preserve"> et du meilleur mot à utiliser pour immigré, ou </w:t>
      </w:r>
      <w:r>
        <w:rPr>
          <w:b/>
          <w:lang w:val="fr_FR" w:bidi="fr_FR"/>
        </w:rPr>
        <w:t>personne de l'extérieur</w:t>
      </w:r>
      <w:r>
        <w:rPr>
          <w:lang w:val="fr_FR" w:bidi="fr_FR"/>
        </w:rPr>
        <w:t xml:space="preserve">. Les mots </w:t>
      </w:r>
      <w:r>
        <w:rPr>
          <w:lang w:val="fr_FR" w:bidi="fr_FR"/>
        </w:rPr>
        <w:t>étranger</w:t>
      </w:r>
      <w:r>
        <w:rPr>
          <w:lang w:val="fr_FR" w:bidi="fr_FR"/>
        </w:rPr>
        <w:t xml:space="preserve"> et </w:t>
      </w:r>
      <w:r>
        <w:rPr>
          <w:lang w:val="fr_FR" w:bidi="fr_FR"/>
        </w:rPr>
        <w:t>voyageur</w:t>
      </w:r>
      <w:r>
        <w:rPr>
          <w:lang w:val="fr_FR" w:bidi="fr_FR"/>
        </w:rPr>
        <w:t xml:space="preserve"> se trouvent dans le Glossaire principal. Si vous avez traduit ces mots dans un autre livre de la Bible, utilisez les mêmes mots ici. Arrêtez l'enregistrement ici.</w:t>
      </w:r>
    </w:p>
    <w:p>
      <w:pPr/>
      <w:r>
        <w:rPr>
          <w:lang w:val="fr_FR" w:bidi="fr_FR"/>
        </w:rPr>
      </w:r>
      <w:r>
        <w:rPr>
          <w:lang w:val="fr_FR" w:bidi="fr_FR"/>
        </w:rPr>
        <w:t xml:space="preserve">Dieu dit que les Gentils sont maintenant des </w:t>
      </w:r>
      <w:r>
        <w:rPr>
          <w:b/>
          <w:lang w:val="fr_FR" w:bidi="fr_FR"/>
        </w:rPr>
        <w:t>saints</w:t>
      </w:r>
      <w:r>
        <w:rPr>
          <w:lang w:val="fr_FR" w:bidi="fr_FR"/>
        </w:rPr>
        <w:t xml:space="preserve">, c'est-à-dire le peuple </w:t>
      </w:r>
      <w:r>
        <w:rPr>
          <w:b/>
          <w:lang w:val="fr_FR" w:bidi="fr_FR"/>
        </w:rPr>
        <w:t>saint</w:t>
      </w:r>
      <w:r>
        <w:rPr>
          <w:lang w:val="fr_FR" w:bidi="fr_FR"/>
        </w:rPr>
        <w:t xml:space="preserve"> de Dieu. Toute personne dévouée à Dieu est considérée comme sainte. Saints signifie peuple saint. Le mot saint (pour parler des </w:t>
      </w:r>
      <w:r>
        <w:rPr>
          <w:lang w:val="fr_FR" w:bidi="fr_FR"/>
        </w:rPr>
        <w:t>personnes saintes</w:t>
      </w:r>
      <w:r>
        <w:rPr>
          <w:lang w:val="fr_FR" w:bidi="fr_FR"/>
        </w:rPr>
        <w:t xml:space="preserve">, et pour parler de la </w:t>
      </w:r>
      <w:r>
        <w:rPr>
          <w:lang w:val="fr_FR" w:bidi="fr_FR"/>
        </w:rPr>
        <w:t>sainteté</w:t>
      </w:r>
      <w:r>
        <w:rPr>
          <w:lang w:val="fr_FR" w:bidi="fr_FR"/>
        </w:rPr>
        <w:t>) se trouve dans le Glossaire principal. Utilisez le même mot pour saints ou peuple saint que celui que vous avez déjà utilisé.</w:t>
      </w:r>
    </w:p>
    <w:p>
      <w:pPr/>
      <w:r>
        <w:rPr>
          <w:lang w:val="fr_FR" w:bidi="fr_FR"/>
        </w:rPr>
      </w:r>
      <w:r>
        <w:rPr>
          <w:lang w:val="fr_FR" w:bidi="fr_FR"/>
        </w:rPr>
        <w:t xml:space="preserve">Les Gentils sont membres de la </w:t>
      </w:r>
      <w:r>
        <w:rPr>
          <w:b/>
          <w:lang w:val="fr_FR" w:bidi="fr_FR"/>
        </w:rPr>
        <w:t>maisonnée</w:t>
      </w:r>
      <w:r>
        <w:rPr>
          <w:lang w:val="fr_FR" w:bidi="fr_FR"/>
        </w:rPr>
        <w:t xml:space="preserve"> de Dieu. Toutes les personnes qui vivent ensemble dans une maison constituent une maisonnée.</w:t>
      </w:r>
    </w:p>
    <w:p>
      <w:pPr/>
      <w:r>
        <w:rPr>
          <w:lang w:val="fr_FR" w:bidi="fr_FR"/>
        </w:rPr>
      </w:r>
      <w:r>
        <w:rPr>
          <w:lang w:val="fr_FR" w:bidi="fr_FR"/>
        </w:rPr>
        <w:t xml:space="preserve">Arrêtez-vous ici et discutez du mot que vous utiliserez pour </w:t>
      </w:r>
      <w:r>
        <w:rPr>
          <w:b/>
          <w:lang w:val="fr_FR" w:bidi="fr_FR"/>
        </w:rPr>
        <w:t>maisonnée</w:t>
      </w:r>
      <w:r>
        <w:rPr>
          <w:lang w:val="fr_FR" w:bidi="fr_FR"/>
        </w:rPr>
        <w:t xml:space="preserve">. Utilisez le même mot que dans d'autres livres de la Bible et rappelez-vous que </w:t>
      </w:r>
      <w:r>
        <w:rPr>
          <w:lang w:val="fr_FR" w:bidi="fr_FR"/>
        </w:rPr>
        <w:t>maisonnée</w:t>
      </w:r>
      <w:r>
        <w:rPr>
          <w:lang w:val="fr_FR" w:bidi="fr_FR"/>
        </w:rPr>
        <w:t xml:space="preserve"> se trouve dans le Glossaire principal. Mettez cet enregistrement en pause ici.</w:t>
      </w:r>
    </w:p>
    <w:p>
      <w:pPr/>
      <w:r>
        <w:rPr>
          <w:lang w:val="fr_FR" w:bidi="fr_FR"/>
        </w:rPr>
      </w:r>
      <w:r>
        <w:rPr>
          <w:lang w:val="fr_FR" w:bidi="fr_FR"/>
        </w:rPr>
        <w:t xml:space="preserve">Paul dit que Dieu construit son peuple sur la </w:t>
      </w:r>
      <w:r>
        <w:rPr>
          <w:b/>
          <w:lang w:val="fr_FR" w:bidi="fr_FR"/>
        </w:rPr>
        <w:t>fondation</w:t>
      </w:r>
      <w:r>
        <w:rPr>
          <w:lang w:val="fr_FR" w:bidi="fr_FR"/>
        </w:rPr>
        <w:t>, ou la base, de la maison. La fondation doit être alignée avec une pierre angulaire. Une bonne maison est construite sur une fondation solide. Utilisez le mot que vous avez décidé d'utiliser pour décrire la fondation de la maison.</w:t>
      </w:r>
    </w:p>
    <w:p>
      <w:pPr/>
      <w:r>
        <w:rPr>
          <w:lang w:val="fr_FR" w:bidi="fr_FR"/>
        </w:rPr>
      </w:r>
      <w:r>
        <w:rPr>
          <w:b/>
          <w:lang w:val="fr_FR" w:bidi="fr_FR"/>
        </w:rPr>
        <w:t>Christ</w:t>
      </w:r>
      <w:r>
        <w:rPr>
          <w:lang w:val="fr_FR" w:bidi="fr_FR"/>
        </w:rPr>
        <w:t xml:space="preserve"> Jésus est la pierre angulaire de la maison. Utilisez le même mot pour Christ que dans les passages précédents et rappelez-vous que </w:t>
      </w:r>
      <w:r>
        <w:rPr>
          <w:lang w:val="fr_FR" w:bidi="fr_FR"/>
        </w:rPr>
        <w:t>Christ</w:t>
      </w:r>
      <w:r>
        <w:rPr>
          <w:lang w:val="fr_FR" w:bidi="fr_FR"/>
        </w:rPr>
        <w:t xml:space="preserve"> se trouve dans le Glossaire principal. La </w:t>
      </w:r>
      <w:r>
        <w:rPr>
          <w:b/>
          <w:lang w:val="fr_FR" w:bidi="fr_FR"/>
        </w:rPr>
        <w:t>pierre angulaire</w:t>
      </w:r>
      <w:r>
        <w:rPr>
          <w:lang w:val="fr_FR" w:bidi="fr_FR"/>
        </w:rPr>
        <w:t xml:space="preserve"> est la première pierre posée dans une fondation. La pierre angulaire doit être carrée. Chaque partie de la fondation doit être alignée avec la pierre angulaire pour que la maison tout entière ait des murs droits. La pierre angulaire est la pierre la plus importante.</w:t>
      </w:r>
    </w:p>
    <w:p>
      <w:pPr/>
      <w:r>
        <w:rPr>
          <w:lang w:val="fr_FR" w:bidi="fr_FR"/>
        </w:rPr>
      </w:r>
      <w:r>
        <w:rPr>
          <w:lang w:val="fr_FR" w:bidi="fr_FR"/>
        </w:rPr>
        <w:t xml:space="preserve">Si nécessaire, arrêtez-vous de nouveau ici et discutez en groupe de la façon dont vous décrirez la </w:t>
      </w:r>
      <w:r>
        <w:rPr>
          <w:b/>
          <w:lang w:val="fr_FR" w:bidi="fr_FR"/>
        </w:rPr>
        <w:t>fondation</w:t>
      </w:r>
      <w:r>
        <w:rPr>
          <w:lang w:val="fr_FR" w:bidi="fr_FR"/>
        </w:rPr>
        <w:t xml:space="preserve"> et la </w:t>
      </w:r>
      <w:r>
        <w:rPr>
          <w:b/>
          <w:lang w:val="fr_FR" w:bidi="fr_FR"/>
        </w:rPr>
        <w:t>pierre angulaire</w:t>
      </w:r>
      <w:r>
        <w:rPr>
          <w:lang w:val="fr_FR" w:bidi="fr_FR"/>
        </w:rPr>
        <w:t xml:space="preserve"> d'une maison dans votre traduction. </w:t>
      </w:r>
      <w:r>
        <w:rPr>
          <w:lang w:val="fr_FR" w:bidi="fr_FR"/>
        </w:rPr>
        <w:t>Pierre angulaire</w:t>
      </w:r>
      <w:r>
        <w:rPr>
          <w:lang w:val="fr_FR" w:bidi="fr_FR"/>
        </w:rPr>
        <w:t xml:space="preserve"> se trouve dans le glossaire principal. Si vous avez traduit ces mots dans un autre livre de la Bible, utilisez les mêmes mots ici. Mettez cet enregistrement en pause ici.</w:t>
      </w:r>
    </w:p>
    <w:p>
      <w:pPr/>
      <w:r>
        <w:rPr>
          <w:lang w:val="fr_FR" w:bidi="fr_FR"/>
        </w:rPr>
      </w:r>
      <w:r>
        <w:rPr>
          <w:lang w:val="fr_FR" w:bidi="fr_FR"/>
        </w:rPr>
        <w:t xml:space="preserve">La fondation de la maison est composée des </w:t>
      </w:r>
      <w:r>
        <w:rPr>
          <w:b/>
          <w:lang w:val="fr_FR" w:bidi="fr_FR"/>
        </w:rPr>
        <w:t>apôtres</w:t>
      </w:r>
      <w:r>
        <w:rPr>
          <w:lang w:val="fr_FR" w:bidi="fr_FR"/>
        </w:rPr>
        <w:t xml:space="preserve"> et des </w:t>
      </w:r>
      <w:r>
        <w:rPr>
          <w:b/>
          <w:lang w:val="fr_FR" w:bidi="fr_FR"/>
        </w:rPr>
        <w:t>prophètes</w:t>
      </w:r>
      <w:r>
        <w:rPr>
          <w:lang w:val="fr_FR" w:bidi="fr_FR"/>
        </w:rPr>
        <w:t>. Dans ce passage, les prophètes étaient les personnes de cette époque qui donnaient le message de Dieu aux croyants.</w:t>
      </w:r>
    </w:p>
    <w:p>
      <w:pPr/>
      <w:r>
        <w:rPr>
          <w:lang w:val="fr_FR" w:bidi="fr_FR"/>
        </w:rPr>
      </w:r>
      <w:r>
        <w:rPr>
          <w:lang w:val="fr_FR" w:bidi="fr_FR"/>
        </w:rPr>
        <w:t xml:space="preserve">Si nécessaire, arrêtez-vous ici et discutez des mots que vous utiliserez pour </w:t>
      </w:r>
      <w:r>
        <w:rPr>
          <w:b/>
          <w:lang w:val="fr_FR" w:bidi="fr_FR"/>
        </w:rPr>
        <w:t>apôtres</w:t>
      </w:r>
      <w:r>
        <w:rPr>
          <w:lang w:val="fr_FR" w:bidi="fr_FR"/>
        </w:rPr>
        <w:t xml:space="preserve"> et </w:t>
      </w:r>
      <w:r>
        <w:rPr>
          <w:b/>
          <w:lang w:val="fr_FR" w:bidi="fr_FR"/>
        </w:rPr>
        <w:t>prophètes</w:t>
      </w:r>
      <w:r>
        <w:rPr>
          <w:lang w:val="fr_FR" w:bidi="fr_FR"/>
        </w:rPr>
        <w:t xml:space="preserve">. Utilisez le même mot pour apôtre que celui que vous avez déjà utilisé dans Éphésiens et le même mot pour prophètes que celui que vous avez déjà utilisé dans d'autres livres de la Bible. Les mots </w:t>
      </w:r>
      <w:r>
        <w:rPr>
          <w:lang w:val="fr_FR" w:bidi="fr_FR"/>
        </w:rPr>
        <w:t>apôtre</w:t>
      </w:r>
      <w:r>
        <w:rPr>
          <w:lang w:val="fr_FR" w:bidi="fr_FR"/>
        </w:rPr>
        <w:t xml:space="preserve"> et </w:t>
      </w:r>
      <w:r>
        <w:rPr>
          <w:lang w:val="fr_FR" w:bidi="fr_FR"/>
        </w:rPr>
        <w:t>prophète</w:t>
      </w:r>
      <w:r>
        <w:rPr>
          <w:lang w:val="fr_FR" w:bidi="fr_FR"/>
        </w:rPr>
        <w:t xml:space="preserve"> sont abordés dans le Glossaire principal. Mettez cet enregistrement en pause ici.</w:t>
      </w:r>
    </w:p>
    <w:p>
      <w:pPr/>
      <w:r>
        <w:rPr>
          <w:lang w:val="fr_FR" w:bidi="fr_FR"/>
        </w:rPr>
      </w:r>
      <w:r>
        <w:rPr>
          <w:lang w:val="fr_FR" w:bidi="fr_FR"/>
        </w:rPr>
        <w:t xml:space="preserve">Paul dit que les croyants sont devenus les murs d'un saint </w:t>
      </w:r>
      <w:r>
        <w:rPr>
          <w:b/>
          <w:lang w:val="fr_FR" w:bidi="fr_FR"/>
        </w:rPr>
        <w:t>temple</w:t>
      </w:r>
      <w:r>
        <w:rPr>
          <w:lang w:val="fr_FR" w:bidi="fr_FR"/>
        </w:rPr>
        <w:t>, c'est-à-dire la maison de Dieu. Temple est le même mot employé pour désigner le temple à Jérusalem où les Juifs adoraient Dieu.</w:t>
      </w:r>
    </w:p>
    <w:p>
      <w:pPr/>
      <w:r>
        <w:rPr>
          <w:lang w:val="fr_FR" w:bidi="fr_FR"/>
        </w:rPr>
      </w:r>
      <w:r>
        <w:rPr>
          <w:lang w:val="fr_FR" w:bidi="fr_FR"/>
        </w:rPr>
        <w:t xml:space="preserve">Arrêtez-vous ici et passez en revue en groupe le mot que vous utilisez pour </w:t>
      </w:r>
      <w:r>
        <w:rPr>
          <w:b/>
          <w:lang w:val="fr_FR" w:bidi="fr_FR"/>
        </w:rPr>
        <w:t>temple</w:t>
      </w:r>
      <w:r>
        <w:rPr>
          <w:lang w:val="fr_FR" w:bidi="fr_FR"/>
        </w:rPr>
        <w:t xml:space="preserve">. Utilisez le même mot que précédemment et rappelez-vous que le mot </w:t>
      </w:r>
      <w:r>
        <w:rPr>
          <w:lang w:val="fr_FR" w:bidi="fr_FR"/>
        </w:rPr>
        <w:t>temple</w:t>
      </w:r>
      <w:r>
        <w:rPr>
          <w:lang w:val="fr_FR" w:bidi="fr_FR"/>
        </w:rPr>
        <w:t xml:space="preserve"> est abordé dans le Glossaire principal. Mettez cet enregistrement en pause ici.</w:t>
      </w:r>
    </w:p>
    <w:p>
      <w:pPr/>
      <w:r>
        <w:rPr>
          <w:lang w:val="fr_FR" w:bidi="fr_FR"/>
        </w:rPr>
      </w:r>
      <w:r>
        <w:rPr>
          <w:b/>
          <w:lang w:val="fr_FR" w:bidi="fr_FR"/>
        </w:rPr>
        <w:t>Seigneur</w:t>
      </w:r>
      <w:r>
        <w:rPr>
          <w:lang w:val="fr_FR" w:bidi="fr_FR"/>
        </w:rPr>
        <w:t xml:space="preserve"> fait référence au maître de la maison ou au dirigeant suprême. Ici, le mot Seigneur fait probablement référence à Dieu. Dieu nous rejoint à Jésus et c'est comme si nous devenions un temple saint dédié à Dieu. Cependant, ce mot Seigneur, pourrait aussi faire référence à Jésus. </w:t>
      </w:r>
      <w:r>
        <w:rPr>
          <w:lang w:val="fr_FR" w:bidi="fr_FR"/>
        </w:rPr>
        <w:t>Seigneur</w:t>
      </w:r>
      <w:r>
        <w:rPr>
          <w:lang w:val="fr_FR" w:bidi="fr_FR"/>
        </w:rPr>
        <w:t xml:space="preserve"> est abordé dans le Glossaire principal. Utilisez le même mot pour Seigneur que celui que vous avez déjà utilisé.</w:t>
      </w:r>
    </w:p>
    <w:p>
      <w:pPr/>
      <w:r>
        <w:rPr>
          <w:lang w:val="fr_FR" w:bidi="fr_FR"/>
        </w:rPr>
      </w:r>
      <w:r>
        <w:rPr>
          <w:lang w:val="fr_FR" w:bidi="fr_FR"/>
        </w:rPr>
        <w:t xml:space="preserve">Dieu vit dans le temple par son </w:t>
      </w:r>
      <w:r>
        <w:rPr>
          <w:b/>
          <w:lang w:val="fr_FR" w:bidi="fr_FR"/>
        </w:rPr>
        <w:t>Esprit</w:t>
      </w:r>
      <w:r>
        <w:rPr>
          <w:lang w:val="fr_FR" w:bidi="fr_FR"/>
        </w:rPr>
        <w:t xml:space="preserve">. Le </w:t>
      </w:r>
      <w:r>
        <w:rPr>
          <w:lang w:val="fr_FR" w:bidi="fr_FR"/>
        </w:rPr>
        <w:t>mot Saint-Esprit</w:t>
      </w:r>
      <w:r>
        <w:rPr>
          <w:lang w:val="fr_FR" w:bidi="fr_FR"/>
        </w:rPr>
        <w:t xml:space="preserve"> est abordé dans le Glossaire principal. Utilisez le même mot pour Saint-Esprit que celui que vous avez déjà utilisé.</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3:1–6</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3.1–6. Laissez entrer la parole de Dieu dans vos cœurs.</w:t>
      </w:r>
    </w:p>
    <w:p>
      <w:pPr/>
      <w:r>
        <w:rPr>
          <w:lang w:val="fr_FR" w:bidi="fr_FR"/>
        </w:rPr>
      </w:r>
      <w:r>
        <w:rPr>
          <w:lang w:val="fr_FR" w:bidi="fr_FR"/>
        </w:rPr>
        <w:t>Écoutez l'enregistrement d'Éphésiens 3.1–6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3.1–6 dans la traduction la plus facile à comprendre.</w:t>
      </w:r>
    </w:p>
    <w:p>
      <w:pPr/>
      <w:r>
        <w:rPr>
          <w:lang w:val="fr_FR" w:bidi="fr_FR"/>
        </w:rPr>
      </w:r>
      <w:r>
        <w:rPr>
          <w:lang w:val="fr_FR" w:bidi="fr_FR"/>
        </w:rPr>
        <w:t>Paul continue sa lettre aux Éphésiens. Alors que Paul commence cette partie de la lettre, Paul commence une prière. Mais juste au moment où Paul commence à prier, il pense à d'autres choses qu'il veut dire et commence à expliquer ces choses à la place. Paul arrête sa prière et prend le temps d'expliquer aux croyants éphésiens l'œuvre spéciale que Dieu lui a dit de faire. Dans une partie ultérieure de cette lettre, Paul reviendra à sa prière et la terminera.</w:t>
      </w:r>
    </w:p>
    <w:p>
      <w:pPr/>
      <w:r>
        <w:rPr>
          <w:lang w:val="fr_FR" w:bidi="fr_FR"/>
        </w:rPr>
      </w:r>
      <w:r>
        <w:rPr>
          <w:lang w:val="fr_FR" w:bidi="fr_FR"/>
        </w:rPr>
        <w:t>Paul commence cette section en rappelant aux Éphésiens que Paul est la personne qui leur écrit. Paul rappelle ensuite aux Gentils que Paul est en prison. Paul dit : « Je suis un prisonnier parce que je servais Jésus-Christ en vous disant, à vous les Gentils, la bonne nouvelle au sujet de Jésus ». Paul se trouve en prison à Rome. Paul a été arrêté quand Paul est allé à Jérusalem après sa dernière visite à Éphèse. Certains Juifs, sachant que Paul travaillait avec les Gentils, pensaient que Paul avait emmené un Gentil dans une partie du temple où les Gentils n'étaient pas autorisés à aller. Paul n'a pas fait cela. Mais parce que les Juifs pensaient qu'il l'avait fait, les Juifs ont essayé de tuer Paul. Paul a été arrêté par des soldats romains. Le gouvernement romain a fini par envoyer Paul à Rome pour un procès. Paul écrit cette lettre aux Éphésiens pendant qu'il attendait ce procès.</w:t>
      </w:r>
    </w:p>
    <w:p>
      <w:pPr/>
      <w:r>
        <w:rPr>
          <w:lang w:val="fr_FR" w:bidi="fr_FR"/>
        </w:rPr>
      </w:r>
      <w:r>
        <w:rPr>
          <w:lang w:val="fr_FR" w:bidi="fr_FR"/>
        </w:rPr>
        <w:t xml:space="preserve">Paul commence à prier pour les croyants éphésiens, mais Paul change ensuite soudainement de sujet pour qu'il puisse expliquer un plus son rôle spécial. Paul est certain que les croyants éphésiens ont entendu parler du ministère spécial de Paul auprès des Gentils. C'est comme si Dieu avait fait de Paul un intendant pour les Gentils. Un intendant est une personne qui travaille pour quelqu'un et qui gère les responsabilités des affaires de cette personne. Par exemple, peut-être que l'intendant travaille pour un homme qui a beaucoup de terres et de biens. L'intendant dirige ou gère tous les autres serviteurs. L'intendant est responsable des activités quotidiennes de l'entreprise. Paul dit qu'il est un intendant de la grâce de Dieu. Cela signifie que Dieu a assigné à Paul de prendre soin de l'Évangile, c'est-à-dire de la bonne nouvelle au sujet de Jésus-Christ, et que Paul travaille pour faire exactement ce que Dieu lui a assigné à faire. Paul dit que Dieu a fait confiance à Paul pour faire cette œuvre. Cette œuvre est de parler aux Gentils de la grâce de Dieu. La grâce de Dieu est que nous ne méritons pas et n'avons pas gagné l'amour et le salut de Dieu par nos propres efforts. Nous trouvons la grâce de Dieu dans la bonne nouvelle concernant Jésus, parce que Dieu a envoyé Jésus mourir pour nous libérer et nous donner la vie éternelle avec Dieu, bien que nous ne l'ayons pas méritée. </w:t>
      </w:r>
    </w:p>
    <w:p>
      <w:pPr/>
      <w:r>
        <w:rPr>
          <w:lang w:val="fr_FR" w:bidi="fr_FR"/>
        </w:rPr>
      </w:r>
      <w:r>
        <w:rPr>
          <w:lang w:val="fr_FR" w:bidi="fr_FR"/>
        </w:rPr>
        <w:t>Arrêtez-vous ici et discutez de la question suivante. Racontez une histoire au sujet de quelqu'un qui a une grande quantité de biens et d'entreprises. Quelqu'un prend soin de la terre ou de l'entreprise pour le propriétaire. Le propriétaire fait confiance à cette personne qui prend soin de la maison, des biens et des serviteurs. Écoutez la façon dont le conteur décrit cette personne et son œuvre. Arrêtez l'enregistrement ici.</w:t>
      </w:r>
    </w:p>
    <w:p>
      <w:pPr/>
      <w:r>
        <w:rPr>
          <w:lang w:val="fr_FR" w:bidi="fr_FR"/>
        </w:rPr>
      </w:r>
      <w:r>
        <w:rPr>
          <w:lang w:val="fr_FR" w:bidi="fr_FR"/>
        </w:rPr>
        <w:t>Paul dit aux Éphésiens qu'il leur a déjà écrit au sujet de son rôle spécial, qui est de parler aux Gentils du mystère de la grâce de Christ. Nous ne le savons pas, mais peut-être que cela signifie que Paul a écrit une autre lettre avant cette lettre et que cette lettre a été perdue. Ou peut-être que Paul fait référence à ce qu'il a déjà écrit dans cette lettre aux Éphésiens. Quoi qu'il en soit, Paul rappelle aux croyants éphésiens que Dieu a révélé à Paul une révélation spéciale : Dieu a révélé à Paul le « mystère de Christ ». Avant Jésus, il y avait des choses que les gens ne savaient pas sur comment se rapprocher de Dieu, mais maintenant que Jésus est venu, les gens savent comment se rapprocher de Dieu. Paul encourage les croyants éphésiens à continuer de lire cette lettre pour qu'ils puissent comprendre à quel point cette révélation est spéciale. Pendant de nombreuses générations avant cela, les gens ne comprenaient pas ou ne savaient pas qui était Jésus. Mais Dieu a maintenant fait que le Saint-Esprit révèle ce plan aux personnes que Dieu a choisies comme ses envoyés ou ses porte-parole. Ces personnes que Dieu a envoyées sont les apôtres saints, ou mis à part, et les saints prophètes. Paul est l'une de ces personnes spéciales que Dieu a envoyées pour dire aux Gentils cette bonne nouvelle.</w:t>
      </w:r>
    </w:p>
    <w:p>
      <w:pPr/>
      <w:r>
        <w:rPr>
          <w:lang w:val="fr_FR" w:bidi="fr_FR"/>
        </w:rPr>
      </w:r>
      <w:r>
        <w:rPr>
          <w:lang w:val="fr_FR" w:bidi="fr_FR"/>
        </w:rPr>
        <w:t>Après toute cette explication, Paul révèle le mystère : cette chose que personne n'a comprise auparavant. Paul utilise les mêmes comparaisons ici pour décrire ce mystère que celles qu'il a utilisé plus tôt dans cette lettre : les comparaisons de l'héritage familial et des corps humains. Paul a déjà dit aux Éphésiens qu'ils sont une seule famille et ont un seul héritage en tant qu'enfants de Dieu. Les Juifs sont la nation d'Israël. Dieu a conclu une alliance avec Israël selon laquelle il leur donnerait un héritage : que Dieu serait avec eux pour toujours. Paul rappelle de nouveau aux croyants que les Gentils qui croient en Jésus comme leur Sauveur auront le même héritage de la part de Dieu que le peuple juif. Paul a dit aux croyants éphésiens que les croyants juifs et les croyants gentils sont comme un seul corps humain. Il leur dit maintenant de nouveau qu'ensemble, les croyants juifs et les croyants gentils constituent un corps unifié de personnes qui travaille ensemble comme un seul corps humain. Paul rappelle aux croyants que Christ promet la vie éternelle avec Dieu pour toujours et que les Juifs et les Gentils partageront les avantages de la promesse de Christ Jésus de les sauver.</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3.1–6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commence à prier. Mais juste après avoir rappelé aux Éphésiens qui il est et où il se trouve, Paul interrompt sa prière.</w:t>
      </w:r>
    </w:p>
    <w:p>
      <w:pPr/>
      <w:r>
        <w:rPr>
          <w:lang w:val="fr_FR" w:bidi="fr_FR"/>
        </w:rPr>
      </w:r>
      <w:r>
        <w:rPr>
          <w:b/>
          <w:lang w:val="fr_FR" w:bidi="fr_FR"/>
        </w:rPr>
        <w:t>Dans la deuxième partie :</w:t>
      </w:r>
      <w:r>
        <w:rPr>
          <w:lang w:val="fr_FR" w:bidi="fr_FR"/>
        </w:rPr>
        <w:t xml:space="preserve"> Paul explique plus aux Éphésiens sur le mystère, ou le plan secret, que Dieu a révélé à Paul. Ce plan est que les Gentils qui suivent Jésus recevront aussi les promesses que Dieu a déjà données aux Juifs. Paul explique que Dieu a utilisé son Saint-Esprit pour transmettre cette révélation.</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Un scribe ou secrétaire qui écrit ce que Paul dit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croyants gentils</w:t>
      </w:r>
    </w:p>
    <w:p>
      <w:pPr>
        <w:pStyle w:val="ListBullet"/>
        <w:spacing w:line="240" w:lineRule="auto"/>
        <w:ind w:left="720"/>
      </w:pPr>
      <w:r>
        <w:rPr>
          <w:lang w:val="fr_FR" w:bidi="fr_FR"/>
        </w:rPr>
      </w:r>
      <w:r>
        <w:rPr>
          <w:lang w:val="fr_FR" w:bidi="fr_FR"/>
        </w:rPr>
        <w:t>Les croyants juifs</w:t>
      </w:r>
    </w:p>
    <w:p>
      <w:pPr>
        <w:pStyle w:val="ListBullet"/>
        <w:spacing w:line="240" w:lineRule="auto"/>
        <w:ind w:left="720"/>
      </w:pPr>
      <w:r>
        <w:rPr>
          <w:lang w:val="fr_FR" w:bidi="fr_FR"/>
        </w:rPr>
      </w:r>
      <w:r>
        <w:rPr>
          <w:lang w:val="fr_FR" w:bidi="fr_FR"/>
        </w:rPr>
        <w:t>Les apôtres et prophètes</w:t>
      </w:r>
    </w:p>
    <w:p>
      <w:pPr>
        <w:pStyle w:val="ListBullet"/>
        <w:spacing w:line="240" w:lineRule="auto"/>
        <w:ind w:left="720"/>
      </w:pPr>
      <w:r>
        <w:rPr>
          <w:lang w:val="fr_FR" w:bidi="fr_FR"/>
        </w:rPr>
      </w:r>
      <w:r>
        <w:rPr>
          <w:lang w:val="fr_FR" w:bidi="fr_FR"/>
        </w:rPr>
        <w:t>Les générations précédentes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Paul commence ce passage en disant aux Éphésiens que toute la bonne nouvelle qu'il vient de leur dire lui donne envie de prier pour eux ! Paul dit : « Pour cette raison, je veux prier... », mais Paul s'interrompt lui-même avant de leur dire qu'il va prier. Paul rappelle aux Éphésiens qui il est et où il se trouve. Il dit : « Moi, Paul, le prisonnier de Christ Jésus ». Paul souligne fortement le fait que Paul est celui qui écrit la lettre. C'est comme si Paul voulait que les personnes qui écoutent la lettre pensent que Paul est celui qui la leur lit.</w:t>
      </w:r>
    </w:p>
    <w:p>
      <w:pPr/>
      <w:r>
        <w:rPr>
          <w:lang w:val="fr_FR" w:bidi="fr_FR"/>
        </w:rPr>
      </w:r>
      <w:r>
        <w:rPr>
          <w:lang w:val="fr_FR" w:bidi="fr_FR"/>
        </w:rPr>
        <w:t>Arrêtez-vous ici et racontez une histoire au sujet de quelqu'un qui écrit une lettre importante ou envoie un message important à certaines personnes. Dans votre culture, comment cette personne rend-elle clair que le message vient de cette personne et non de quelqu'un d'autre ? Arrêtez l'enregistrement ici.</w:t>
      </w:r>
    </w:p>
    <w:p>
      <w:pPr/>
      <w:r>
        <w:rPr>
          <w:lang w:val="fr_FR" w:bidi="fr_FR"/>
        </w:rPr>
      </w:r>
      <w:r>
        <w:rPr>
          <w:lang w:val="fr_FR" w:bidi="fr_FR"/>
        </w:rPr>
        <w:t>Les croyants éphésiens sauraient tout sur les raisons pour lesquelles Paul est en prison. Paul ne leur dit pas tout cela. Quand Paul dit qu'il est prisonnier de Christ Jésus, Paul veut dire qu'il est en prison parce qu'il suit les enseignements et les commandements de Christ. Jésus n'a pas mis Paul en prison : c'est le gouvernement romain qui a mis Paul en prison. Paul change ensuite de sujet. C'est comme si Paul pensait soudainement à quelque chose d'autre qu'il doit dire avant de continuer sa prière.</w:t>
      </w:r>
    </w:p>
    <w:p>
      <w:pPr/>
      <w:r>
        <w:rPr>
          <w:lang w:val="fr_FR" w:bidi="fr_FR"/>
        </w:rPr>
      </w:r>
      <w:r>
        <w:rPr>
          <w:lang w:val="fr_FR" w:bidi="fr_FR"/>
        </w:rPr>
        <w:t>Arrêtez-vous ici et discutez de la question suivante. Demandez à quelqu'un de raconter une histoire ou de commencer à introduire un sujet. Le conteur pense immédiatement à d'autres choses qu'il doit dire et arrête l'histoire pour expliquer ces choses. Écoutez le conteur, puis parlez de la façon dont le conteur a changé sa façon de parler pour que les auditeurs sachent qu'il explique maintenant quelque chose de différent. Arrêtez l'enregistrement ici.</w:t>
      </w:r>
    </w:p>
    <w:p>
      <w:pPr/>
      <w:r>
        <w:rPr>
          <w:lang w:val="fr_FR" w:bidi="fr_FR"/>
        </w:rPr>
      </w:r>
      <w:r>
        <w:rPr>
          <w:lang w:val="fr_FR" w:bidi="fr_FR"/>
        </w:rPr>
        <w:t>Dans la deuxième partie de ce passage, Paul explique que Dieu a fait de Paul un intendant de la grâce de Dieu. Cela signifie que Paul a reçu des responsabilités spéciales pour aider les Gentils à comprendre et recevoir la grâce de Dieu : l'amour de Dieu que nous ne méritons pas. Une autre façon de le dire est : « Dieu a montré sa bonté quand Dieu m'a choisi pour vous aider ».</w:t>
      </w:r>
    </w:p>
    <w:p>
      <w:pPr/>
      <w:r>
        <w:rPr>
          <w:lang w:val="fr_FR" w:bidi="fr_FR"/>
        </w:rPr>
      </w:r>
      <w:r>
        <w:rPr>
          <w:lang w:val="fr_FR" w:bidi="fr_FR"/>
        </w:rPr>
        <w:t>Arrêtez-vous ici et discutez en groupe : comment parlerez-vous du rôle de Paul comme intendant de la grâce de Dieu ? Mettez cet enregistrement en pause ici.</w:t>
      </w:r>
    </w:p>
    <w:p>
      <w:pPr/>
      <w:r>
        <w:rPr>
          <w:lang w:val="fr_FR" w:bidi="fr_FR"/>
        </w:rPr>
      </w:r>
      <w:r>
        <w:rPr>
          <w:lang w:val="fr_FR" w:bidi="fr_FR"/>
        </w:rPr>
        <w:t>Paul dit aux Éphésiens que Dieu a révélé le plan secret de Dieu à Paul. Cette révélation est nouvelle. Les générations précédentes ne connaissaient pas ou ne comprenaient pas ce mystère ou secret. Dieu a maintenant révélé ce plan secret aux apôtres saints et aux saints prophètes de Dieu. Dieu a utilisé son Saint-Esprit pour révéler ce plan.</w:t>
      </w:r>
    </w:p>
    <w:p>
      <w:pPr/>
      <w:r>
        <w:rPr>
          <w:lang w:val="fr_FR" w:bidi="fr_FR"/>
        </w:rPr>
      </w:r>
      <w:r>
        <w:rPr>
          <w:lang w:val="fr_FR" w:bidi="fr_FR"/>
        </w:rPr>
        <w:t>Paul dit ensuite aux Éphésiens ce qu'est ce plan secret que Dieu a révélé. Le plan est que les croyants gentils et les croyants juifs peuvent tous deux hériter de la vie éternelle de la part de Dieu. Ils peuvent hériter de cette vie à cause de la bonne nouvelle au sujet de Jésus, c'est-à-dire de l'Évangile. Paul utilise ensuite trois comparaisons différentes pour décrire cette nouvelle relation entre les croyants juifs et les croyants gentils. Tout d'abord, Paul dit que quiconque, même un Gentil, qui a cru la bonne nouvelle au sujet de Jésus est maintenant un enfant de Dieu. Ils sont égaux aux yeux de Dieu et reçoivent donc le même héritage ou les mêmes dons de la part de Dieu. Deuxièmement, Paul dit que les croyants juifs et les croyants gentils forment un seul corps, comme un seul corps humain qui travaille ensemble dans l'unité. La troisième idée est que les croyants juifs et les croyants gentils recevront la promesse qu'ils peuvent avoir la vie éternelle avec Dieu pour toujours quand ils suivent Jésus.</w:t>
      </w:r>
    </w:p>
    <w:p>
      <w:pPr/>
      <w:r>
        <w:rPr>
          <w:lang w:val="fr_FR" w:bidi="fr_FR"/>
        </w:rPr>
      </w:r>
      <w:r>
        <w:rPr>
          <w:lang w:val="fr_FR" w:bidi="fr_FR"/>
        </w:rPr>
        <w:t>Maintenant, le groupe devrait créer un scénario, dessiner ou utiliser des objets pour visualiser le passage et l'action qu'il contient. Sélectionnez des personnes ou des objets pour représenter chacun des personnages. Les croyants gentils à Éphèse, les croyants juifs à Éphèse et les personnes de générations précédentes peuvent se rassembler en trois groupes séparés. Alors que le passage commence, montrez Dieu qui révèle son mystère à Paul et aux apôtres et prophètes que Dieu a mis à part en particulier pour partager sa bonne nouvelle. Le Saint-Esprit peut se déplacer de Dieu à Paul, aux apôtres et aux prophètes et leur expliquer le mystère. Paul va ensuite en prison et commence à dicter une lettre à un scribe. Montrez qu'alors que Paul commence à prier Dieu, il s'interrompt lui-même et le scribe doit changer ce qu'il écrit.</w:t>
      </w:r>
    </w:p>
    <w:p>
      <w:pPr/>
      <w:r>
        <w:rPr>
          <w:lang w:val="fr_FR" w:bidi="fr_FR"/>
        </w:rPr>
      </w:r>
      <w:r>
        <w:rPr>
          <w:lang w:val="fr_FR" w:bidi="fr_FR"/>
        </w:rPr>
        <w:t>Paul se tourne maintenant vers les croyants gentils. Paul dit : « Vous savez que Dieu m'a fait l'intendant de la grâce de Dieu envers les Gentils ». Les Gentils, les Juifs et les personnes dans d'autres générations paraîtront confus parce qu'ils ne savent pas ce qu'est ce plan spécial ou secret.</w:t>
      </w:r>
    </w:p>
    <w:p>
      <w:pPr/>
      <w:r>
        <w:rPr>
          <w:lang w:val="fr_FR" w:bidi="fr_FR"/>
        </w:rPr>
      </w:r>
      <w:r>
        <w:rPr>
          <w:lang w:val="fr_FR" w:bidi="fr_FR"/>
        </w:rPr>
        <w:t>Paul explique ensuite le plan aux croyants gentils. Alors que Paul explique que les Gentils hériteront des promesses de Dieu, tout comme les Juifs, déplacez les croyants juifs et les croyants gentils ensemble pour former un seul groupe. Ils sont maintenant un seul corps ou groupe de personnes. Dieu donne à tous les croyants dans ce seul grand groupe ses bons dons. Demandez à Jésus de donner à chaque personne le même don, ou héritage ou bénédiction. Demandez aux croyants de regarder leurs dons et de réaliser que les deux groupes reçoivent exactement la même chose.</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3.1–6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 scribe ou secrétaire qui écrit ce que Paul dit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croyants gentils</w:t>
      </w:r>
    </w:p>
    <w:p>
      <w:pPr>
        <w:pStyle w:val="ListBullet"/>
        <w:spacing w:line="240" w:lineRule="auto"/>
        <w:ind w:left="720"/>
      </w:pPr>
      <w:r>
        <w:rPr>
          <w:lang w:val="fr_FR" w:bidi="fr_FR"/>
        </w:rPr>
      </w:r>
      <w:r>
        <w:rPr>
          <w:lang w:val="fr_FR" w:bidi="fr_FR"/>
        </w:rPr>
        <w:t>Les croyants juifs</w:t>
      </w:r>
    </w:p>
    <w:p>
      <w:pPr>
        <w:pStyle w:val="ListBullet"/>
        <w:spacing w:line="240" w:lineRule="auto"/>
        <w:ind w:left="720"/>
      </w:pPr>
      <w:r>
        <w:rPr>
          <w:lang w:val="fr_FR" w:bidi="fr_FR"/>
        </w:rPr>
      </w:r>
      <w:r>
        <w:rPr>
          <w:lang w:val="fr_FR" w:bidi="fr_FR"/>
        </w:rPr>
        <w:t>Les apôtres et prophètes</w:t>
      </w:r>
    </w:p>
    <w:p>
      <w:pPr>
        <w:pStyle w:val="ListBullet"/>
        <w:spacing w:line="240" w:lineRule="auto"/>
        <w:ind w:left="720"/>
      </w:pPr>
      <w:r>
        <w:rPr>
          <w:lang w:val="fr_FR" w:bidi="fr_FR"/>
        </w:rPr>
      </w:r>
      <w:r>
        <w:rPr>
          <w:lang w:val="fr_FR" w:bidi="fr_FR"/>
        </w:rPr>
        <w:t>Les générations précédentes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commence en disant qu'à cause de la bonne nouvelle qu'il vient de leur écrire, il veut prier.</w:t>
      </w:r>
    </w:p>
    <w:p>
      <w:pPr/>
      <w:r>
        <w:rPr>
          <w:lang w:val="fr_FR" w:bidi="fr_FR"/>
        </w:rPr>
      </w:r>
      <w:r>
        <w:rPr>
          <w:lang w:val="fr_FR" w:bidi="fr_FR"/>
        </w:rPr>
        <w:t>Ensuite, dans la deuxième partie, Paul interrompt sa prière pour expliquer certaines choses aux Éphésiens. Paul rappelle aux Éphésiens que Paul est un prisonnier parce qu'il apportait l'Évangile aux Gentils.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Que ressentez-vous vraiment au sujet d'être en prison pour le simple fait d'avoir apporté l'Évangile aux Gentils ? » Vous entendrez peut-être : « Je n'aime pas être en prison. Personne n'apprécierait la prison. Mais si je dois être en prison, je suis heureux que c'est parce que j'obéissais à Dieu. Dieu m'a appelé et m'a dit d'aller vers les Gentils. Je suis si heureux d'avoir obéi à Dieu. »</w:t>
      </w:r>
    </w:p>
    <w:p>
      <w:pPr>
        <w:pStyle w:val="ListBullet"/>
        <w:spacing w:line="240" w:lineRule="auto"/>
        <w:ind w:left="720"/>
      </w:pPr>
      <w:r>
        <w:rPr>
          <w:lang w:val="fr_FR" w:bidi="fr_FR"/>
        </w:rPr>
      </w:r>
      <w:r>
        <w:rPr>
          <w:lang w:val="fr_FR" w:bidi="fr_FR"/>
        </w:rPr>
        <w:t>Demandez aux croyants gentils éphésiens : « Que ressentez-vous quand vous entendez que Paul est en prison parce que Paul a parlé de Jésus aux Gentils ? » Vous entendrez peut-être : « Je suis si reconnaissant que Paul soit venu ici et nous ait parlé de Jésus. Je sais que Paul est en prison à cause de son amour pour nous et je suis triste pour lui. Sachant ce que cela a coûté à Paul, je pense que je devrais écouter encore plus attentivement ce que Paul nous dit. Il est assez important que Paul soit prêt à risquer d'aller en prison et de souffrir. Il est donc aussi important que j'écoute et que je suive.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commence à parler directement aux Gentils. Paul leur dit que Dieu a donné à Paul des responsabilités spéciales pour expliquer aux Gentils la grâce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gentils : « Que ressentez-vous maintenant au sujet de la grâce de Dieu ? » Vous entendrez peut-être : « Il m'a fallu beaucoup de temps pour comprendre cela. Pour moi, la grâce de Dieu signifie que je n'ai rien à faire, mais juste à croire en Jésus pour être accepté par Dieu. J'ai toujours pensé que je devais travailler dur pour que Dieu m'accepte. C'est une nouvelle si merveilleuse pour moi ! Je suis heureux quand j'entends cela et je veux partager cette bonne nouvelle avec les autres.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poursuit en expliquant que Dieu a révélé son plan secret à travers le Saint-Esprit à ses saints apôtres et prophètes. Ils connaissent maintenant le secret, mais les générations précédentes ne connaissaient pas le secret.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apôtres et aux prophètes : « Que ressentez-vous au sujet de la réception de ce secret ? » Vous entendrez peut-être : « Je suis honoré que Dieu m'ait fait confiance avec ce message. C'est une nouvelle si merveilleuse que les croyants gentils sont les mêmes aux yeux de Dieu que les croyants juifs. Je comprends que nous ne pouvions pas connaitre ce secret jusqu'à ce que Jésus vienne, meure et ressuscite de nouveau. Je suis si heureux d'être l'un de ceux qui savent cela et que je peux le partager avec les autres.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explique ensuite le secret, ou le mystère, que Dieu a révélé. Ce secret est que les croyants gentils font partie de la famille de Dieu. Les croyants gentils sont des enfants de Dieu, tout comme les croyants juifs. Les deux groupes forment maintenant une seule famille. Les croyants gentils hériteront des dons de Dieu de la même manière que les croyants juifs. Il n'y aura pas de différence dans l'héritage. Parce que les deux groupes appartiennent à Jésus-Christ, ils sont enfants de Dieu et Dieu les considère comme les mêmes.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juifs : « Que ressentez-vous quand vous entendez que ces croyants gentils héritent des mêmes choses de la part de Dieu que vous ? » Vous entendrez peut-être : « Au début, je ne savais pas que penser ou ressentir. Ils n'ont jamais obéi à la loi. Ils ne sont pas descendants d'Abraham. Je ne pouvais pas comprendre comment cela pouvait être. Mais je vois maintenant que croire en Jésus change tout. Je n'ai plus à garder la loi. Je me sens libre ! Ce n'est pas le fait de garder la loi qui fait de moi l'un des enfants de Dieu. Croire en Jésus fait de moi un enfant de Dieu. Puisque c'est tout ce qui est demandé de moi, je peux les accepter comme frères et sœurs et être heureux que nous soyons une seule famille. Je suis heureux que nous puissions être ensemble et ne pas avoir de division entre nous. »</w:t>
      </w:r>
    </w:p>
    <w:p>
      <w:pPr>
        <w:pStyle w:val="ListBullet"/>
        <w:spacing w:line="240" w:lineRule="auto"/>
        <w:ind w:left="720"/>
      </w:pPr>
      <w:r>
        <w:rPr>
          <w:lang w:val="fr_FR" w:bidi="fr_FR"/>
        </w:rPr>
      </w:r>
      <w:r>
        <w:rPr>
          <w:lang w:val="fr_FR" w:bidi="fr_FR"/>
        </w:rPr>
        <w:t>Demandez aux croyants gentils : « Que ressentez-vous quand vous entendez que vous hériterez des mêmes choses que les croyants juifs ? » Vous entendrez peut-être : « C'est une si bonne nouvelle. Je voulais être une seule famille avec eux depuis longtemps, mais il y avait toujours cette séparation parce que je ne suivais pas les mêmes lois religieuses. Je savais que je ne pouvais pas participer pleinement avec eux même quand je croyais en Dieu. Mais nous comprenons maintenant que croire est tout ce qui est requis et que nous sommes maintenant frères et sœurs parce que nous croyons. Tout comme toute famille, nous héritons tous de manière égale. Je suis si heureux de savoir cela. Je suis si heureux de pouvoir les rencontrer, manger avec eux et que nous puissions prier ensemble.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3.1–6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qu'il est </w:t>
      </w:r>
      <w:r>
        <w:rPr>
          <w:b/>
          <w:lang w:val="fr_FR" w:bidi="fr_FR"/>
        </w:rPr>
        <w:t>prisonnier</w:t>
      </w:r>
      <w:r>
        <w:rPr>
          <w:lang w:val="fr_FR" w:bidi="fr_FR"/>
        </w:rPr>
        <w:t xml:space="preserve"> de </w:t>
      </w:r>
      <w:r>
        <w:rPr>
          <w:b/>
          <w:lang w:val="fr_FR" w:bidi="fr_FR"/>
        </w:rPr>
        <w:t>Christ</w:t>
      </w:r>
      <w:r>
        <w:rPr>
          <w:lang w:val="fr_FR" w:bidi="fr_FR"/>
        </w:rPr>
        <w:t xml:space="preserve"> Jésus pour l'amour des </w:t>
      </w:r>
      <w:r>
        <w:rPr>
          <w:b/>
          <w:lang w:val="fr_FR" w:bidi="fr_FR"/>
        </w:rPr>
        <w:t>Gentils</w:t>
      </w:r>
      <w:r>
        <w:rPr>
          <w:lang w:val="fr_FR" w:bidi="fr_FR"/>
        </w:rPr>
        <w:t xml:space="preserve">. Paul veut dire qu'il est en prison à Rome parce qu'il parlait de Jésus aux Gentils. Le mot prisonnier ici signifie quelqu'un qui est en prison ou en détention. Les mots </w:t>
      </w:r>
      <w:r>
        <w:rPr>
          <w:lang w:val="fr_FR" w:bidi="fr_FR"/>
        </w:rPr>
        <w:t>Christ</w:t>
      </w:r>
      <w:r>
        <w:rPr>
          <w:lang w:val="fr_FR" w:bidi="fr_FR"/>
        </w:rPr>
        <w:t xml:space="preserve"> et </w:t>
      </w:r>
      <w:r>
        <w:rPr>
          <w:lang w:val="fr_FR" w:bidi="fr_FR"/>
        </w:rPr>
        <w:t>Gentil</w:t>
      </w:r>
      <w:r>
        <w:rPr>
          <w:lang w:val="fr_FR" w:bidi="fr_FR"/>
        </w:rPr>
        <w:t xml:space="preserve"> sont abordés dans le Glossaire principal. Utilisez les mêmes mots pour Christ et Gentil que dans les passages précédents.</w:t>
      </w:r>
    </w:p>
    <w:p>
      <w:pPr/>
      <w:r>
        <w:rPr>
          <w:lang w:val="fr_FR" w:bidi="fr_FR"/>
        </w:rPr>
      </w:r>
      <w:r>
        <w:rPr>
          <w:lang w:val="fr_FR" w:bidi="fr_FR"/>
        </w:rPr>
        <w:t>Paul dit que Dieu a donné à Paul l'</w:t>
      </w:r>
      <w:r>
        <w:rPr>
          <w:b/>
          <w:lang w:val="fr_FR" w:bidi="fr_FR"/>
        </w:rPr>
        <w:t>intendance</w:t>
      </w:r>
      <w:r>
        <w:rPr>
          <w:lang w:val="fr_FR" w:bidi="fr_FR"/>
        </w:rPr>
        <w:t xml:space="preserve"> de la grâce ou des responsabilités spéciales de Dieu. Un intendant est une personne qui prend soin de la routine quotidienne d'une maison ou d'une entreprise. Un intendant paie les loyers et les salaires, embauche des gens et s'assure généralement que tout fonctionne bien. L'intendance signifie que la personne fait les choses qu'un intendant devrait faire. Certaines traductions parlent d'intendance et d'autres traductions parlent de « responsabilités spéciales ».</w:t>
      </w:r>
    </w:p>
    <w:p>
      <w:pPr/>
      <w:r>
        <w:rPr>
          <w:lang w:val="fr_FR" w:bidi="fr_FR"/>
        </w:rPr>
      </w:r>
      <w:r>
        <w:rPr>
          <w:lang w:val="fr_FR" w:bidi="fr_FR"/>
        </w:rPr>
        <w:t>Si nécessaire, arrêtez-vous ici et discutez en groupe de la façon dont vous traduirez l'idée de l'intendance ou des responsabilités spéciales que Dieu a données à Paul. Mettez cet enregistrement en pause ici.</w:t>
      </w:r>
    </w:p>
    <w:p>
      <w:pPr/>
      <w:r>
        <w:rPr>
          <w:lang w:val="fr_FR" w:bidi="fr_FR"/>
        </w:rPr>
      </w:r>
      <w:r>
        <w:rPr>
          <w:lang w:val="fr_FR" w:bidi="fr_FR"/>
        </w:rPr>
        <w:t xml:space="preserve">Paul a la responsabilité de dire aux Gentils que la </w:t>
      </w:r>
      <w:r>
        <w:rPr>
          <w:b/>
          <w:lang w:val="fr_FR" w:bidi="fr_FR"/>
        </w:rPr>
        <w:t>grâce</w:t>
      </w:r>
      <w:r>
        <w:rPr>
          <w:lang w:val="fr_FR" w:bidi="fr_FR"/>
        </w:rPr>
        <w:t xml:space="preserve"> de Dieu, c'est-à-dire son amour immérité, est aussi pour eux. Le mot </w:t>
      </w:r>
      <w:r>
        <w:rPr>
          <w:lang w:val="fr_FR" w:bidi="fr_FR"/>
        </w:rPr>
        <w:t>grâce</w:t>
      </w:r>
      <w:r>
        <w:rPr>
          <w:lang w:val="fr_FR" w:bidi="fr_FR"/>
        </w:rPr>
        <w:t xml:space="preserve"> est abordé dans le Glossaire principal. Utilisez le même mot pour grâce que celui que vous avez déjà utilisé.</w:t>
      </w:r>
    </w:p>
    <w:p>
      <w:pPr/>
      <w:r>
        <w:rPr>
          <w:lang w:val="fr_FR" w:bidi="fr_FR"/>
        </w:rPr>
      </w:r>
      <w:r>
        <w:rPr>
          <w:lang w:val="fr_FR" w:bidi="fr_FR"/>
        </w:rPr>
        <w:t xml:space="preserve">Paul dit que Dieu a révélé le </w:t>
      </w:r>
      <w:r>
        <w:rPr>
          <w:b/>
          <w:lang w:val="fr_FR" w:bidi="fr_FR"/>
        </w:rPr>
        <w:t>mystère</w:t>
      </w:r>
      <w:r>
        <w:rPr>
          <w:lang w:val="fr_FR" w:bidi="fr_FR"/>
        </w:rPr>
        <w:t xml:space="preserve"> de Christ à Paul. Le mystère de Christ signifie le plan secret ou plan caché de Dieu pour les Gentils. Quand Paul parle d'un mystère, il parle d'un secret divin que Dieu révèle maintenant aux gens. Dieu fait connaître ce secret ou mystère aux gens à travers le Saint-Esprit. Paul explique que ce mystère de Christ est que les croyants juifs et les croyants gentils sont maintenant les </w:t>
      </w:r>
      <w:r>
        <w:rPr>
          <w:b/>
          <w:lang w:val="fr_FR" w:bidi="fr_FR"/>
        </w:rPr>
        <w:t>héritiers</w:t>
      </w:r>
      <w:r>
        <w:rPr>
          <w:lang w:val="fr_FR" w:bidi="fr_FR"/>
        </w:rPr>
        <w:t xml:space="preserve"> ou co-héritiers des promesses que Dieu a faites. Ils recevront tous deux les promesses de la part de Dieu. Les </w:t>
      </w:r>
      <w:r>
        <w:rPr>
          <w:lang w:val="fr_FR" w:bidi="fr_FR"/>
        </w:rPr>
        <w:t>Juifs</w:t>
      </w:r>
      <w:r>
        <w:rPr>
          <w:lang w:val="fr_FR" w:bidi="fr_FR"/>
        </w:rPr>
        <w:t xml:space="preserve"> et les Gentils sont maintenant un seul corps en Christ. La vie nouvelle en Christ est maintenant disponible pour quiconque croit en Jésus.</w:t>
      </w:r>
    </w:p>
    <w:p>
      <w:pPr/>
      <w:r>
        <w:rPr>
          <w:lang w:val="fr_FR" w:bidi="fr_FR"/>
        </w:rPr>
      </w:r>
      <w:r>
        <w:rPr>
          <w:lang w:val="fr_FR" w:bidi="fr_FR"/>
        </w:rPr>
        <w:t xml:space="preserve">Arrêtez-vous ici et discutez en groupe du mot que vous utiliserez pour </w:t>
      </w:r>
      <w:r>
        <w:rPr>
          <w:b/>
          <w:lang w:val="fr_FR" w:bidi="fr_FR"/>
        </w:rPr>
        <w:t>héritier</w:t>
      </w:r>
      <w:r>
        <w:rPr>
          <w:lang w:val="fr_FR" w:bidi="fr_FR"/>
        </w:rPr>
        <w:t xml:space="preserve">. Voir le Glossaire principal pour plus d'informations au sujet des </w:t>
      </w:r>
      <w:r>
        <w:rPr>
          <w:lang w:val="fr_FR" w:bidi="fr_FR"/>
        </w:rPr>
        <w:t>héritiers</w:t>
      </w:r>
      <w:r>
        <w:rPr>
          <w:lang w:val="fr_FR" w:bidi="fr_FR"/>
        </w:rPr>
        <w:t xml:space="preserve"> et traduisez ce mot de la même manière que dans les livres précédents de la Bible. Mettez cet enregistrement en pause ici.</w:t>
      </w:r>
    </w:p>
    <w:p>
      <w:pPr/>
      <w:r>
        <w:rPr>
          <w:lang w:val="fr_FR" w:bidi="fr_FR"/>
        </w:rPr>
      </w:r>
      <w:r>
        <w:rPr>
          <w:lang w:val="fr_FR" w:bidi="fr_FR"/>
        </w:rPr>
        <w:t>Arrêtez-vous ici et discutez en groupe : comment parlerez-vous du « mystère de Christ » dans votre traduction ? Mettez cet enregistrement en pause ici.</w:t>
      </w:r>
    </w:p>
    <w:p>
      <w:pPr/>
      <w:r>
        <w:rPr>
          <w:lang w:val="fr_FR" w:bidi="fr_FR"/>
        </w:rPr>
      </w:r>
      <w:r>
        <w:rPr>
          <w:lang w:val="fr_FR" w:bidi="fr_FR"/>
        </w:rPr>
        <w:t xml:space="preserve">Ce mystère n'a pas été révélé aux autres </w:t>
      </w:r>
      <w:r>
        <w:rPr>
          <w:b/>
          <w:lang w:val="fr_FR" w:bidi="fr_FR"/>
        </w:rPr>
        <w:t>générations</w:t>
      </w:r>
      <w:r>
        <w:rPr>
          <w:lang w:val="fr_FR" w:bidi="fr_FR"/>
        </w:rPr>
        <w:t>. Les générations sont le groupe de personnes qui vivent à la même époque. Paul dit que les personnes qui vivaient avant ce moment ne connaissaient pas le mystère.</w:t>
      </w:r>
    </w:p>
    <w:p>
      <w:pPr/>
      <w:r>
        <w:rPr>
          <w:lang w:val="fr_FR" w:bidi="fr_FR"/>
        </w:rPr>
      </w:r>
      <w:r>
        <w:rPr>
          <w:lang w:val="fr_FR" w:bidi="fr_FR"/>
        </w:rPr>
        <w:t xml:space="preserve">Arrêtez-vous ici et discutez en groupe : comment parlerez-vous des autres générations de personnes ? Le mot </w:t>
      </w:r>
      <w:r>
        <w:rPr>
          <w:lang w:val="fr_FR" w:bidi="fr_FR"/>
        </w:rPr>
        <w:t>génération</w:t>
      </w:r>
      <w:r>
        <w:rPr>
          <w:lang w:val="fr_FR" w:bidi="fr_FR"/>
        </w:rPr>
        <w:t xml:space="preserve"> se trouve dans le Glossaire principal. Utilisez le même mot pour générations que dans d'autres livres de la Bible. Mettez cet enregistrement en pause ici.</w:t>
      </w:r>
    </w:p>
    <w:p>
      <w:pPr/>
      <w:r>
        <w:rPr>
          <w:lang w:val="fr_FR" w:bidi="fr_FR"/>
        </w:rPr>
      </w:r>
      <w:r>
        <w:rPr>
          <w:lang w:val="fr_FR" w:bidi="fr_FR"/>
        </w:rPr>
        <w:t xml:space="preserve">Dieu a révélé ce plan à travers l'Esprit. Esprit fait référence au </w:t>
      </w:r>
      <w:r>
        <w:rPr>
          <w:b/>
          <w:lang w:val="fr_FR" w:bidi="fr_FR"/>
        </w:rPr>
        <w:t>Saint-Esprit</w:t>
      </w:r>
      <w:r>
        <w:rPr>
          <w:lang w:val="fr_FR" w:bidi="fr_FR"/>
        </w:rPr>
        <w:t xml:space="preserve">, c'est-à-dire à l'Esprit de Dieu. Dieu a révélé son plan au Saint-Esprit, c'est-à-dire en utilisant le Saint-Esprit, à ses apôtres et prophètes spéciaux. Le mot </w:t>
      </w:r>
      <w:r>
        <w:rPr>
          <w:lang w:val="fr_FR" w:bidi="fr_FR"/>
        </w:rPr>
        <w:t>Saint-Esprit</w:t>
      </w:r>
      <w:r>
        <w:rPr>
          <w:lang w:val="fr_FR" w:bidi="fr_FR"/>
        </w:rPr>
        <w:t xml:space="preserve"> est abordé dans le Glossaire principal. Utilisez le même terme pour Saint-Esprit que celui que vous avez déjà utilisé.</w:t>
      </w:r>
    </w:p>
    <w:p>
      <w:pPr/>
      <w:r>
        <w:rPr>
          <w:lang w:val="fr_FR" w:bidi="fr_FR"/>
        </w:rPr>
      </w:r>
      <w:r>
        <w:rPr>
          <w:lang w:val="fr_FR" w:bidi="fr_FR"/>
        </w:rPr>
        <w:t xml:space="preserve">Dieu a révélé ce plan aux </w:t>
      </w:r>
      <w:r>
        <w:rPr>
          <w:b/>
          <w:lang w:val="fr_FR" w:bidi="fr_FR"/>
        </w:rPr>
        <w:t>apôtres</w:t>
      </w:r>
      <w:r>
        <w:rPr>
          <w:lang w:val="fr_FR" w:bidi="fr_FR"/>
        </w:rPr>
        <w:t xml:space="preserve"> et aux </w:t>
      </w:r>
      <w:r>
        <w:rPr>
          <w:b/>
          <w:lang w:val="fr_FR" w:bidi="fr_FR"/>
        </w:rPr>
        <w:t>prophètes</w:t>
      </w:r>
      <w:r>
        <w:rPr>
          <w:lang w:val="fr_FR" w:bidi="fr_FR"/>
        </w:rPr>
        <w:t xml:space="preserve"> </w:t>
      </w:r>
      <w:r>
        <w:rPr>
          <w:b/>
          <w:lang w:val="fr_FR" w:bidi="fr_FR"/>
        </w:rPr>
        <w:t>saints</w:t>
      </w:r>
      <w:r>
        <w:rPr>
          <w:lang w:val="fr_FR" w:bidi="fr_FR"/>
        </w:rPr>
        <w:t xml:space="preserve">. Le mot saint s'applique à la fois aux apôtres et aux prophètes, parce que les deux sont mis à part pour l'œuvre de Dieu. Les mots </w:t>
      </w:r>
      <w:r>
        <w:rPr>
          <w:lang w:val="fr_FR" w:bidi="fr_FR"/>
        </w:rPr>
        <w:t>apôtre</w:t>
      </w:r>
      <w:r>
        <w:rPr>
          <w:lang w:val="fr_FR" w:bidi="fr_FR"/>
        </w:rPr>
        <w:t xml:space="preserve">, </w:t>
      </w:r>
      <w:r>
        <w:rPr>
          <w:lang w:val="fr_FR" w:bidi="fr_FR"/>
        </w:rPr>
        <w:t>prophète</w:t>
      </w:r>
      <w:r>
        <w:rPr>
          <w:lang w:val="fr_FR" w:bidi="fr_FR"/>
        </w:rPr>
        <w:t xml:space="preserve"> et </w:t>
      </w:r>
      <w:r>
        <w:rPr>
          <w:lang w:val="fr_FR" w:bidi="fr_FR"/>
        </w:rPr>
        <w:t>saint</w:t>
      </w:r>
      <w:r>
        <w:rPr>
          <w:lang w:val="fr_FR" w:bidi="fr_FR"/>
        </w:rPr>
        <w:t xml:space="preserve"> sont tous abordés dans le Glossaire principal. Utilisez le même mot pour apôtre, prophète et saint que celui que vous avez déjà utilisé.</w:t>
      </w:r>
    </w:p>
    <w:p>
      <w:pPr/>
      <w:r>
        <w:rPr>
          <w:lang w:val="fr_FR" w:bidi="fr_FR"/>
        </w:rPr>
      </w:r>
      <w:r>
        <w:rPr>
          <w:lang w:val="fr_FR" w:bidi="fr_FR"/>
        </w:rPr>
        <w:t>Le Saint-Esprit a révélé que le mystère est que l'</w:t>
      </w:r>
      <w:r>
        <w:rPr>
          <w:b/>
          <w:lang w:val="fr_FR" w:bidi="fr_FR"/>
        </w:rPr>
        <w:t>Évangile</w:t>
      </w:r>
      <w:r>
        <w:rPr>
          <w:lang w:val="fr_FR" w:bidi="fr_FR"/>
        </w:rPr>
        <w:t xml:space="preserve">, c'est-à-dire la </w:t>
      </w:r>
      <w:r>
        <w:rPr>
          <w:b/>
          <w:lang w:val="fr_FR" w:bidi="fr_FR"/>
        </w:rPr>
        <w:t>bonne nouvelle</w:t>
      </w:r>
      <w:r>
        <w:rPr>
          <w:lang w:val="fr_FR" w:bidi="fr_FR"/>
        </w:rPr>
        <w:t xml:space="preserve">, est aussi pour les Gentils, et pas seulement pour </w:t>
      </w:r>
      <w:r>
        <w:rPr>
          <w:b/>
          <w:lang w:val="fr_FR" w:bidi="fr_FR"/>
        </w:rPr>
        <w:t>Israël</w:t>
      </w:r>
      <w:r>
        <w:rPr>
          <w:lang w:val="fr_FR" w:bidi="fr_FR"/>
        </w:rPr>
        <w:t xml:space="preserve"> ! Et les Gentils héritent aussi de la vie éternelle avec Dieu pour toujours ! Utilisez le même mot pour Israël et bonne nouvelle ou Évangile que dans les passages précédents et rappelez-vous qu'</w:t>
      </w:r>
      <w:r>
        <w:rPr>
          <w:lang w:val="fr_FR" w:bidi="fr_FR"/>
        </w:rPr>
        <w:t>Israël</w:t>
      </w:r>
      <w:r>
        <w:rPr>
          <w:lang w:val="fr_FR" w:bidi="fr_FR"/>
        </w:rPr>
        <w:t xml:space="preserve"> et </w:t>
      </w:r>
      <w:r>
        <w:rPr>
          <w:lang w:val="fr_FR" w:bidi="fr_FR"/>
        </w:rPr>
        <w:t>bonne nouvelle</w:t>
      </w:r>
      <w:r>
        <w:rPr>
          <w:lang w:val="fr_FR" w:bidi="fr_FR"/>
        </w:rPr>
        <w:t xml:space="preserve"> ou </w:t>
      </w:r>
      <w:r>
        <w:rPr>
          <w:lang w:val="fr_FR" w:bidi="fr_FR"/>
        </w:rPr>
        <w:t>Évangile</w:t>
      </w:r>
      <w:r>
        <w:rPr>
          <w:lang w:val="fr_FR" w:bidi="fr_FR"/>
        </w:rPr>
        <w:t xml:space="preserve"> se trouvent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3:7–13</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3.7–13. Laissez entrer la parole de Dieu dans vos cœurs.</w:t>
      </w:r>
    </w:p>
    <w:p>
      <w:pPr/>
      <w:r>
        <w:rPr>
          <w:lang w:val="fr_FR" w:bidi="fr_FR"/>
        </w:rPr>
      </w:r>
      <w:r>
        <w:rPr>
          <w:lang w:val="fr_FR" w:bidi="fr_FR"/>
        </w:rPr>
        <w:t>Écoutez l'enregistrement d'Éphésiens 3.7–13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3.7–13 dans la traduction la plus facile à comprendre.</w:t>
      </w:r>
    </w:p>
    <w:p>
      <w:pPr/>
      <w:r>
        <w:rPr>
          <w:lang w:val="fr_FR" w:bidi="fr_FR"/>
        </w:rPr>
      </w:r>
      <w:r>
        <w:rPr>
          <w:lang w:val="fr_FR" w:bidi="fr_FR"/>
        </w:rPr>
        <w:t>Paul a commencé le passage précédent avec une prière. Paul s'interrompt ensuite lui-même pour en expliquer plus sur la façon dont les Gentils et les Juifs qui croient en Jésus sont membres égaux de la famille de Dieu. Paul continue maintenant ses explications en se concentrant sur ce que Dieu a dit à Paul de faire.</w:t>
      </w:r>
    </w:p>
    <w:p>
      <w:pPr/>
      <w:r>
        <w:rPr>
          <w:lang w:val="fr_FR" w:bidi="fr_FR"/>
        </w:rPr>
      </w:r>
      <w:r>
        <w:rPr>
          <w:lang w:val="fr_FR" w:bidi="fr_FR"/>
        </w:rPr>
        <w:t>Paul commence cette explication en disant que Dieu a fait de Paul un serviteur de l'Évangile. Cela signifie que Dieu a donné à Paul un travail à faire. Le travail de Paul est d'annoncer ou de dire aux autres la bonne nouvelle. Paul voit ce travail de la part de Dieu comme merveilleux et spécial. L'Esprit de Dieu, qui est aussi la puissance de Dieu, donne à Paul la grâce ou l'amour immérité de Dieu pour que Paul puisse faire cette œuvre spéciale pour Dieu. Paul reconnaît que Dieu a été aimant et compatissant à son égard. Il y a longtemps, Paul était un ennemi de Dieu et du peuple de Dieu, et c'est pour cela il s'appelle lui-même le « moins méritant de tout le peuple spécial de Dieu, c'est-à-dire les saints ». Paul a toujours senti que lui, Paul, ne devrait pas être appelé un apôtre comme les autres qui avaient travaillé avec Jésus pendant les années où Jésus était sur la terre. Paul dit que parce que Dieu a montré sa grâce à Paul, Dieu a permis à Paul de devenir l'un des apôtres. Dieu a appelé Paul à faire ce travail même si Paul ne l'a pas mérité.</w:t>
      </w:r>
    </w:p>
    <w:p>
      <w:pPr/>
      <w:r>
        <w:rPr>
          <w:lang w:val="fr_FR" w:bidi="fr_FR"/>
        </w:rPr>
      </w:r>
      <w:r>
        <w:rPr>
          <w:lang w:val="fr_FR" w:bidi="fr_FR"/>
        </w:rPr>
        <w:t>Dieu a donné à Paul ce travail ou cette responsabilité spéciale. Ce travail spécial était de dire aux Gentils les bonnes choses que Jésus donne. Ces bonnes choses peuvent être appelées des trésors sans fin. Un trésor est quelque chose de très spécial, ou des choses qui sont vraiment précieuses. Un trésor sans fin est comme des richesses ou des bénédictions que nous ne pouvons pas compter ou mesurer parce qu'elles continuent de venir et ne s'arrêtent jamais. Il n'y a pas de fin au trésor.</w:t>
      </w:r>
    </w:p>
    <w:p>
      <w:pPr/>
      <w:r>
        <w:rPr>
          <w:lang w:val="fr_FR" w:bidi="fr_FR"/>
        </w:rPr>
      </w:r>
      <w:r>
        <w:rPr>
          <w:lang w:val="fr_FR" w:bidi="fr_FR"/>
        </w:rPr>
        <w:t>Arrêtez-vous ici et discutez en groupe : racontez une histoire au sujet de quelque chose de si bon que vous voulez constamment en parler. Quel genre de choses considérez-vous comme des trésors merveilleux de la part de Dieu ? Mettez cet enregistrement en pause ici.</w:t>
      </w:r>
    </w:p>
    <w:p>
      <w:pPr/>
      <w:r>
        <w:rPr>
          <w:lang w:val="fr_FR" w:bidi="fr_FR"/>
        </w:rPr>
      </w:r>
      <w:r>
        <w:rPr>
          <w:lang w:val="fr_FR" w:bidi="fr_FR"/>
        </w:rPr>
        <w:t>Paul dit ensuite : « Dieu m'a choisi pour expliquer à tout le monde comment Dieu fera que son plan secret, ou son mystère, se produise. » Dieu est le créateur de toutes choses. Et Dieu a gardé son plan secret, c'est-à-dire caché en Dieu. Dieu n'a révélé ce plan à personne jusqu'à maintenant quand Dieu a révélé le plan à Paul. Dieu veut maintenant que Paul explique ce plan spécial et caché à tout le monde.</w:t>
      </w:r>
    </w:p>
    <w:p>
      <w:pPr/>
      <w:r>
        <w:rPr>
          <w:lang w:val="fr_FR" w:bidi="fr_FR"/>
        </w:rPr>
      </w:r>
      <w:r>
        <w:rPr>
          <w:lang w:val="fr_FR" w:bidi="fr_FR"/>
        </w:rPr>
        <w:t>Le plan est que l'Église, c'est-à-dire tous les croyants en Jésus, montrera aux autres comment Dieu prévoit d'unir les gens. Dieu a beaucoup de types de sagesse. Dieu a prévu un but précis. Dieu utilise l'Église pour révéler ou montrer toute sa sagesse aux puissances et aux chefs spirituels ou aux chefs dans les lieux célestes. Il s'agit là d'êtres spirituels qui ont autorité ou règnent dans les lieux où nous ne pouvons pas les voir. Cela signifie que les anges et les esprits mauvais verront la sagesse de Dieu à travers la façon dont Dieu œuvre dans l'Église. Dieu a prévu de révéler sa sagesse de cette manière avant même que Dieu ne crée l'univers. Cela a toujours été le plan de Dieu. Et Dieu a fait cela à travers Jésus-Christ notre Seigneur, ou maître. À cause de ce que Jésus-Christ notre maître a fait en mourant sur la croix et en ressuscitant de nouveau, Dieu a fait ce que Dieu a toujours prévu de faire.</w:t>
      </w:r>
    </w:p>
    <w:p>
      <w:pPr/>
      <w:r>
        <w:rPr>
          <w:lang w:val="fr_FR" w:bidi="fr_FR"/>
        </w:rPr>
      </w:r>
      <w:r>
        <w:rPr>
          <w:lang w:val="fr_FR" w:bidi="fr_FR"/>
        </w:rPr>
        <w:t>Paul a ensuite une nouvelle merveilleuse. Paul nous rappelle que nous croyons en Jésus-Christ et que nous sommes unis à Jésus à cause de cette croyance ou de cette foi. Paul dit ensuite que parce que Christ nous donne courage et confiance, nous pouvons venir dans la présence de Dieu sans avoir peur.</w:t>
      </w:r>
    </w:p>
    <w:p>
      <w:pPr/>
      <w:r>
        <w:rPr>
          <w:lang w:val="fr_FR" w:bidi="fr_FR"/>
        </w:rPr>
      </w:r>
      <w:r>
        <w:rPr>
          <w:lang w:val="fr_FR" w:bidi="fr_FR"/>
        </w:rPr>
        <w:t>Enfin, Paul parle de sa situation personnelle. Paul fait référence au début de cette section où Paul avait commencé à prier et a ensuite coupé court à sa prière pour rappeler aux Éphésiens qu'il est en prison. Paul dit aux Éphésiens qu'ils ne devraient pas être découragés quand ils entendent parler des souffrances de Paul en prison. Paul connaît ces épreuves ou souffrances parce que Paul a prêché l'Évangile, c'est-à-dire la bonne nouvelle, aux Gentils. Paul dit spécifiquement aux Éphésiens de ne pas se sentir découragés. Paul veut que les Éphésiens se sentent honorés par les souffrances de Paul. Paul veut que les croyants éphésiens soient fiers des souffrances de Paul pour leur bien, c'est-à-dire qu'ils ressentent de l'honneur parce que Paul souffre pour eux.</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3.7–13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aux Éphésiens que Dieu a donné à Paul le don de sa grâce, c'est-à-dire un amour immérité. Cette grâce permet à Paul de servir Dieu et de prêcher la nouvelle merveilleuse au sujet de Jésus aux Gentils.</w:t>
      </w:r>
    </w:p>
    <w:p>
      <w:pPr/>
      <w:r>
        <w:rPr>
          <w:lang w:val="fr_FR" w:bidi="fr_FR"/>
        </w:rPr>
      </w:r>
      <w:r>
        <w:rPr>
          <w:b/>
          <w:lang w:val="fr_FR" w:bidi="fr_FR"/>
        </w:rPr>
        <w:t>Dans la deuxième partie :</w:t>
      </w:r>
      <w:r>
        <w:rPr>
          <w:lang w:val="fr_FR" w:bidi="fr_FR"/>
        </w:rPr>
        <w:t xml:space="preserve"> Paul dit aux Éphésiens que Dieu veut que son Église montre la sagesse et la vérité de Dieu au sujet de Jésus à tout le monde spirituel. Cette vérité est que nous pouvons nous rapprocher librement de Dieu.</w:t>
      </w:r>
    </w:p>
    <w:p>
      <w:pPr/>
      <w:r>
        <w:rPr>
          <w:lang w:val="fr_FR" w:bidi="fr_FR"/>
        </w:rPr>
      </w:r>
      <w:r>
        <w:rPr>
          <w:b/>
          <w:lang w:val="fr_FR" w:bidi="fr_FR"/>
        </w:rPr>
        <w:t>Dans la troisième partie :</w:t>
      </w:r>
      <w:r>
        <w:rPr>
          <w:lang w:val="fr_FR" w:bidi="fr_FR"/>
        </w:rPr>
        <w:t xml:space="preserve"> Paul qui est en prison dit aux Éphésiens de se sentir honorés que Paul souffre pour leur bien.</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croyants gentils</w:t>
      </w:r>
    </w:p>
    <w:p>
      <w:pPr>
        <w:pStyle w:val="ListBullet"/>
        <w:spacing w:line="240" w:lineRule="auto"/>
        <w:ind w:left="720"/>
      </w:pPr>
      <w:r>
        <w:rPr>
          <w:lang w:val="fr_FR" w:bidi="fr_FR"/>
        </w:rPr>
      </w:r>
      <w:r>
        <w:rPr>
          <w:lang w:val="fr_FR" w:bidi="fr_FR"/>
        </w:rPr>
        <w:t>Les croyants juifs</w:t>
      </w:r>
    </w:p>
    <w:p>
      <w:pPr>
        <w:pStyle w:val="ListBullet"/>
        <w:spacing w:line="240" w:lineRule="auto"/>
        <w:ind w:left="720"/>
      </w:pPr>
      <w:r>
        <w:rPr>
          <w:lang w:val="fr_FR" w:bidi="fr_FR"/>
        </w:rPr>
      </w:r>
      <w:r>
        <w:rPr>
          <w:lang w:val="fr_FR" w:bidi="fr_FR"/>
        </w:rPr>
        <w:t>Les esprits invisibles et les chefs ou anges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Paul explique aux Éphésiens comment Dieu a choisi Paul et a donné à Paul un don pour que Paul puisse servir Dieu en répandant la nouvelle aux autres. Ce don est probablement la grâce de Dieu.</w:t>
      </w:r>
    </w:p>
    <w:p>
      <w:pPr/>
      <w:r>
        <w:rPr>
          <w:lang w:val="fr_FR" w:bidi="fr_FR"/>
        </w:rPr>
      </w:r>
      <w:r>
        <w:rPr>
          <w:lang w:val="fr_FR" w:bidi="fr_FR"/>
        </w:rPr>
        <w:t>Paul utilise un langage qui montre que Paul aime la tâche de partager la bonne nouvelle. Cependant, Paul se considère lui-même comme indigne de la tâche. Mais Dieu a tout de même choisi Paul pour expliquer le plan mystérieux de Dieu que Dieu avait gardé secret jusqu'à maintenant. Ce plan mystérieux est plein de trésors sans fin, c'est-à-dire de bonnes choses de la part de Dieu.</w:t>
      </w:r>
    </w:p>
    <w:p>
      <w:pPr/>
      <w:r>
        <w:rPr>
          <w:lang w:val="fr_FR" w:bidi="fr_FR"/>
        </w:rPr>
      </w:r>
      <w:r>
        <w:rPr>
          <w:lang w:val="fr_FR" w:bidi="fr_FR"/>
        </w:rPr>
        <w:t>Arrêtez-vous ici et discutez de cette question en groupe : comment parlerez-vous des trésors sans fin de la part de Dieu ? Mettez cet enregistrement en pause ici.</w:t>
      </w:r>
    </w:p>
    <w:p>
      <w:pPr/>
      <w:r>
        <w:rPr>
          <w:lang w:val="fr_FR" w:bidi="fr_FR"/>
        </w:rPr>
      </w:r>
      <w:r>
        <w:rPr>
          <w:lang w:val="fr_FR" w:bidi="fr_FR"/>
        </w:rPr>
        <w:t>Dieu a eu ce plan depuis qu'il a créé le monde, mais Dieu n'a pas révélé le plan auparavant jusqu'à ce qu'il en parle à Paul.</w:t>
      </w:r>
    </w:p>
    <w:p>
      <w:pPr/>
      <w:r>
        <w:rPr>
          <w:lang w:val="fr_FR" w:bidi="fr_FR"/>
        </w:rPr>
      </w:r>
      <w:r>
        <w:rPr>
          <w:lang w:val="fr_FR" w:bidi="fr_FR"/>
        </w:rPr>
        <w:t>Dans la deuxième partie de ce passage, Paul poursuit en disant que Dieu a l'intention d'utiliser l'Église, c'est-à-dire la communauté des croyants, pour montrer la sagesse de Dieu. La sagesse de Dieu est merveilleuse, profonde et riche. Nous ne pouvons pas la comprendre. Dieu est sage dans tout ce qu'il fait.</w:t>
      </w:r>
    </w:p>
    <w:p>
      <w:pPr/>
      <w:r>
        <w:rPr>
          <w:lang w:val="fr_FR" w:bidi="fr_FR"/>
        </w:rPr>
      </w:r>
      <w:r>
        <w:rPr>
          <w:lang w:val="fr_FR" w:bidi="fr_FR"/>
        </w:rPr>
        <w:t>Arrêtez-vous ici et discutez en groupe : comment parlerez-vous de la sagesse profonde de Dieu ? Comment direz-vous que Dieu est sage dans tout ce qu'il fait ? Mettez cet enregistrement en pause ici.</w:t>
      </w:r>
    </w:p>
    <w:p>
      <w:pPr/>
      <w:r>
        <w:rPr>
          <w:lang w:val="fr_FR" w:bidi="fr_FR"/>
        </w:rPr>
      </w:r>
      <w:r>
        <w:rPr>
          <w:lang w:val="fr_FR" w:bidi="fr_FR"/>
        </w:rPr>
        <w:t>Tout le monde, y compris les esprits et les chefs invisibles dans les lieux célestes, c'est-à-dire les êtres spirituels surnaturels, pourra voir la sagesse de Dieu. Jésus-Christ, notre Seigneur, est la personne qui a rendu possible le plan éternel de Dieu. Dieu avait ce plan depuis le début du monde. À cause de ce que Jésus a fait et parce que nous faisons confiance et suivons Jésus, nous tous qui croyons pouvons nous rapprocher de Dieu.</w:t>
      </w:r>
    </w:p>
    <w:p>
      <w:pPr/>
      <w:r>
        <w:rPr>
          <w:lang w:val="fr_FR" w:bidi="fr_FR"/>
        </w:rPr>
      </w:r>
      <w:r>
        <w:rPr>
          <w:lang w:val="fr_FR" w:bidi="fr_FR"/>
        </w:rPr>
        <w:t>Dans la troisième partie de ce passage, Paul dit aux Éphésiens qu'ils ne devraient pas perdre courage, c'est-à-dire être découragés quand ils pensent à Paul en prison et dans les chaînes. À l'époque de Paul, les gens parlaient du fait que leurs émotions se trouvaient dans leur « cœur ». Ainsi, Paul parle de perdre cœur, c'est-à-dire devenir découragé. Paul dit qu'il souffre à cause de son œuvre avec les Gentils. Paul leur dit ensuite de se sentir honorés ou encouragés quand ils entendent parler des souffrances de Paul.</w:t>
      </w:r>
    </w:p>
    <w:p>
      <w:pPr/>
      <w:r>
        <w:rPr>
          <w:lang w:val="fr_FR" w:bidi="fr_FR"/>
        </w:rPr>
      </w:r>
      <w:r>
        <w:rPr>
          <w:lang w:val="fr_FR" w:bidi="fr_FR"/>
        </w:rPr>
        <w:t>Arrêtez-vous ici et racontez une histoire au sujet d'un moment où vous ou un groupe s'est senti découragé au sujet de quelque chose. Écoutez le conteur. Prêtez attention aux mots qu'ils utilisent pour décrire le fait d'être découragé. Comment parlerez-vous du fait que Paul encourage les croyants et leur dit de ne pas être découragés ? Arrêtez l'enregistrement ici.</w:t>
      </w:r>
    </w:p>
    <w:p>
      <w:pPr/>
      <w:r>
        <w:rPr>
          <w:lang w:val="fr_FR" w:bidi="fr_FR"/>
        </w:rPr>
      </w:r>
      <w:r>
        <w:rPr>
          <w:lang w:val="fr_FR" w:bidi="fr_FR"/>
        </w:rPr>
        <w:t xml:space="preserve">Maintenant, le groupe devrait créer un scénario, dessiner ou utiliser des objets pour visualiser le passage et l'action qu'il contient. Choisissez quelqu'un pour être chacun des personnages. </w:t>
      </w:r>
    </w:p>
    <w:p>
      <w:pPr/>
      <w:r>
        <w:rPr>
          <w:lang w:val="fr_FR" w:bidi="fr_FR"/>
        </w:rPr>
      </w:r>
      <w:r>
        <w:rPr>
          <w:lang w:val="fr_FR" w:bidi="fr_FR"/>
        </w:rPr>
        <w:t>Montrez Dieu qui donne à Paul son don de la grâce et sa puissance. Le Saint-Esprit vient et donne à Paul la puissance. Dieu dit à Paul d'être la personne qui répand la bonne nouvelle aux Gentils. Paul sent que ce rôle est un privilège. La personne qui joue Paul devrait donc montrer de la joie ou de la joie au sujet du rôle que Dieu a confié à Paul. Paul commence ensuite à répandre la bonne nouvelle en allant d'un groupe de Gentils à l'autre. Alors que les Gentils entendent cela, ils sont heureux d'apprendre cette chose nouvelle !</w:t>
      </w:r>
    </w:p>
    <w:p>
      <w:pPr/>
      <w:r>
        <w:rPr>
          <w:lang w:val="fr_FR" w:bidi="fr_FR"/>
        </w:rPr>
      </w:r>
      <w:r>
        <w:rPr>
          <w:lang w:val="fr_FR" w:bidi="fr_FR"/>
        </w:rPr>
        <w:t>Demandez maintenant aux groupes de Gentils de former des Églises avec les croyants juifs. Jésus vient dans ces Églises et leur montre ce qu'il faut faire. Alors qu'ils font ces choses ensemble, montrez les esprits et les chefs invisibles qui regardent et voient la sagesse de Dieu dans ce que font les croyants. Jésus peut montrer qu'il amène les croyants en Jésus là où se trouve Dieu. Montrez les croyants qui se déplacent vers Dieu avec audace et sans aucune crainte.</w:t>
      </w:r>
    </w:p>
    <w:p>
      <w:pPr/>
      <w:r>
        <w:rPr>
          <w:lang w:val="fr_FR" w:bidi="fr_FR"/>
        </w:rPr>
      </w:r>
      <w:r>
        <w:rPr>
          <w:lang w:val="fr_FR" w:bidi="fr_FR"/>
        </w:rPr>
        <w:t>Dans la deuxième partie de ce passage, Paul pourrait montrer ses chaînes ou quelque chose qui montre qu'il n'a pas de liberté. Il est en prison. Paul dit aux croyants de ne pas être découragés à cause des souffrances de Paul. Montrez les croyants qui se sentent honorés que Paul souffre pour leur bien.</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3.7–13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croyants gentils</w:t>
      </w:r>
    </w:p>
    <w:p>
      <w:pPr>
        <w:pStyle w:val="ListBullet"/>
        <w:spacing w:line="240" w:lineRule="auto"/>
        <w:ind w:left="720"/>
      </w:pPr>
      <w:r>
        <w:rPr>
          <w:lang w:val="fr_FR" w:bidi="fr_FR"/>
        </w:rPr>
      </w:r>
      <w:r>
        <w:rPr>
          <w:lang w:val="fr_FR" w:bidi="fr_FR"/>
        </w:rPr>
        <w:t>Les croyants juifs</w:t>
      </w:r>
    </w:p>
    <w:p>
      <w:pPr>
        <w:pStyle w:val="ListBullet"/>
        <w:spacing w:line="240" w:lineRule="auto"/>
        <w:ind w:left="720"/>
      </w:pPr>
      <w:r>
        <w:rPr>
          <w:lang w:val="fr_FR" w:bidi="fr_FR"/>
        </w:rPr>
      </w:r>
      <w:r>
        <w:rPr>
          <w:lang w:val="fr_FR" w:bidi="fr_FR"/>
        </w:rPr>
        <w:t>Les esprits invisibles et les chefs ou anges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dit aux Éphésiens comment Dieu a donné à Paul la mission spéciale de répandre la bonne nouvelle au sujet de Jésus aux autres. Paul dit que ce rôle est un privilège spécial. Paul dit ensuite qu'il est le moins méritant, c'est-à-dire la dernière personne parmi tous les croyants que Dieu aurait pu choisir pour ce travail.</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Pourquoi ressentez-vous que vous ne méritez pas d'être la personne que Dieu a choisie pour cette tâche ? » Vous entendrez peut-être : « J'ai fait tellement de choses pour blesser les croyants. J'essayais de les arrêter et de les mettre en prison. J'ai refusé de croire que Jésus pouvait être le Sauveur promis. Ce n'est pas avant que Jésus m'apparaisse que j'ai cru. J'ai vu et entendu le Sauveur ressuscité de mes propres yeux. Ces personnes croient simplement en nous entendant, nous, croyants, leur parler de Jésus. Leur foi est beaucoup plus forte que la mienne. Je me sens humble quand je pense que Dieu m'a choisi pour cette tâche spéciale.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poursuit en expliquant quelle était la tâche que Dieu a donnée à Paul. La tâche de Paul est de dire aux Gentils tous les trésors ou richesses spéciaux qu'ils ont en Jésus.</w:t>
      </w:r>
    </w:p>
    <w:p>
      <w:pPr/>
      <w:r>
        <w:rPr>
          <w:lang w:val="fr_FR" w:bidi="fr_FR"/>
        </w:rPr>
      </w:r>
      <w:r>
        <w:rPr>
          <w:lang w:val="fr_FR" w:bidi="fr_FR"/>
        </w:rPr>
        <w:t>Dans la deuxième partie, Paul devait aussi expliquer le plan mystérieux que Dieu a depuis la création, mais qu'il a gardé secret. Le plan de Dieu est d'utiliser l'Église, c'est-à-dire la communauté des croyants, pour montrer la sagesse de Dieu à tout le monde, y compris les chefs spirituels, c'est-à-dire les êtres que nous ne pouvons pas voir qui règnent sur les lieux célestes.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Dieu : « Que ressentez-vous au sujet de Paul ? » Vous entendrez peut-être : « Paul est mon serviteur fidèle. Paul fait exactement ce que je lui ai demandé de faire. J'ai demandé à Paul de porter ce message aux Gentils et j'ai dit à Paul qu'il souffrirait quand il l'a fait. Mais Paul était prêt à le faire quand même. Même si Paul souffre maintenant pendant qu'il est en prison, Paul fait encore mon œuvre. Je suis heureux de Paul. »</w:t>
      </w:r>
    </w:p>
    <w:p>
      <w:pPr>
        <w:pStyle w:val="ListBullet"/>
        <w:spacing w:line="240" w:lineRule="auto"/>
        <w:ind w:left="720"/>
      </w:pPr>
      <w:r>
        <w:rPr>
          <w:lang w:val="fr_FR" w:bidi="fr_FR"/>
        </w:rPr>
      </w:r>
      <w:r>
        <w:rPr>
          <w:lang w:val="fr_FR" w:bidi="fr_FR"/>
        </w:rPr>
        <w:t>Demandez aux Gentils : « Que ressentez-vous quand vous entendez que le plan de Dieu œuvre à travers vous et vos compagnons croyants ? » Vous entendrez peut-être : « Je suis honoré. Dieu a choisi de révéler son plan à travers nous. Dieu veut que les gens voient la sagesse de Dieu quand ils voient l'Église. J'espère que quand les gens nous voient nous rassembler pour adorer Dieu et étudier la parole de Dieu, ils verront la sagesse de Dieu se montrer en nous. C'est vraiment incroyable ! »</w:t>
      </w:r>
    </w:p>
    <w:p>
      <w:pPr>
        <w:pStyle w:val="ListBullet"/>
        <w:spacing w:line="240" w:lineRule="auto"/>
        <w:ind w:left="720"/>
      </w:pPr>
      <w:r>
        <w:rPr>
          <w:lang w:val="fr_FR" w:bidi="fr_FR"/>
        </w:rPr>
      </w:r>
      <w:r>
        <w:rPr>
          <w:lang w:val="fr_FR" w:bidi="fr_FR"/>
        </w:rPr>
        <w:t>Demandez à la personne qui représente Jésus : « Que ressentez-vous maintenant au sujet de ce plan ? » Vous entendrez peut-être : « Je connaissais le plan et j'ai accepté de faire ma part dans ce plan. Je savais que cela impliquait la souffrance physique. Je suis heureux que cela ait été accompli et que, par conséquent, les gens soient entrés dans une relation pleine et entière avec Dieu. Désormais, je suis vraiment heureux que tant de personnes croient et suivent mes enseignements.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continue d'expliquer aux Éphésiens que maintenant, à cause de ce que Jésus a fait, ils peuvent venir avec confiance dans la présence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 « Que ressentez-vous quand vous entendez que vous pouvez aller avec confiance dans la présence de Dieu ? » Vous entendrez peut-être : « C'est une nouvelle si merveilleuse. Je n'avais pas de relation avec Dieu. Je ne savais même pas qu'il y avait un Dieu. Et maintenant, parce que je suis Jésus, je peux m'approcher de Dieu et dire n'importe quoi à Dieu. Je peux adorer Dieu. J'ai confiance que je serai avec Dieu pour toujours. C'est tout simplement incroyable. Je veux que tous mes amis et ma famille connaissent cette bonne nouvelle.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Paul rappelle aux Éphésiens que Paul est en prison et souffre pour leur bien. Il est en prison parce qu'il a apporté la bonne nouvelle aux Gentils. Mais Paul ne veut pas qu'ils se sentent découragés ou qu'ils s'inquiètent de cela. Paul veut même le contraire. Paul veut qu'ils se sentent honorés quand ils entendent que Paul souffre pour leur bien.</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gentils : « Que ressentez-vous quand vous entendez parler des souffrances de Paul pour votre bien ? » Vous entendrez peut-être : « Je suis si triste qu'il souffre. Je prie pour lui tout le temps. Mais je me sens honoré que Paul m'aime tellement qu'il est prêt à souffrir comme cela pour moi. Cela me fait penser à la façon dont on pourrait me demander de souffrir pour que quelqu'un d'autre puisse entendre la bonne nouvelle. Je ne suis pas découragé. Je suis heureux que Paul nous ait rappelé de ne pas être découragés. Nous devrions plutôt être encouragés à apporter la bonne nouvelle aux autres.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3.7–13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Dieu lui a donné la </w:t>
      </w:r>
      <w:r>
        <w:rPr>
          <w:b/>
          <w:lang w:val="fr_FR" w:bidi="fr_FR"/>
        </w:rPr>
        <w:t>grâce</w:t>
      </w:r>
      <w:r>
        <w:rPr>
          <w:lang w:val="fr_FR" w:bidi="fr_FR"/>
        </w:rPr>
        <w:t xml:space="preserve"> et la </w:t>
      </w:r>
      <w:r>
        <w:rPr>
          <w:b/>
          <w:lang w:val="fr_FR" w:bidi="fr_FR"/>
        </w:rPr>
        <w:t>puissance</w:t>
      </w:r>
      <w:r>
        <w:rPr>
          <w:lang w:val="fr_FR" w:bidi="fr_FR"/>
        </w:rPr>
        <w:t xml:space="preserve">. Quand les gens reçoivent la grâce, ils reçoivent quelque chose de bon qu'ils n'ont pas gagné et ne méritent pas. Utilisez le même mot pour grâce que celui que vous avez déjà utilisé. Le mot </w:t>
      </w:r>
      <w:r>
        <w:rPr>
          <w:lang w:val="fr_FR" w:bidi="fr_FR"/>
        </w:rPr>
        <w:t>grâce</w:t>
      </w:r>
      <w:r>
        <w:rPr>
          <w:lang w:val="fr_FR" w:bidi="fr_FR"/>
        </w:rPr>
        <w:t xml:space="preserve"> est abordé dans le Glossaire principal. La puissance est une force spéciale que le Saint-Esprit donne aux personnes qui croient en Jésus. Quand vous parlez de la puissance de Dieu, utilisez le même mot que dans les traductions précédentes.</w:t>
      </w:r>
    </w:p>
    <w:p>
      <w:pPr/>
      <w:r>
        <w:rPr>
          <w:lang w:val="fr_FR" w:bidi="fr_FR"/>
        </w:rPr>
      </w:r>
      <w:r>
        <w:rPr>
          <w:lang w:val="fr_FR" w:bidi="fr_FR"/>
        </w:rPr>
        <w:t xml:space="preserve">Paul dit que Dieu a fait de Paul un </w:t>
      </w:r>
      <w:r>
        <w:rPr>
          <w:b/>
          <w:lang w:val="fr_FR" w:bidi="fr_FR"/>
        </w:rPr>
        <w:t>serviteur</w:t>
      </w:r>
      <w:r>
        <w:rPr>
          <w:lang w:val="fr_FR" w:bidi="fr_FR"/>
        </w:rPr>
        <w:t xml:space="preserve"> ou ministre de l'</w:t>
      </w:r>
      <w:r>
        <w:rPr>
          <w:b/>
          <w:lang w:val="fr_FR" w:bidi="fr_FR"/>
        </w:rPr>
        <w:t>Évangile</w:t>
      </w:r>
      <w:r>
        <w:rPr>
          <w:lang w:val="fr_FR" w:bidi="fr_FR"/>
        </w:rPr>
        <w:t>. Le mot pour serviteur n'est pas le même mot qu'esclave. Paul sert les autres, ou dans ce cas Paul sert l'Évangile en parlant aux autres de Jésus. L'</w:t>
      </w:r>
      <w:r>
        <w:rPr>
          <w:lang w:val="fr_FR" w:bidi="fr_FR"/>
        </w:rPr>
        <w:t>Évangile</w:t>
      </w:r>
      <w:r>
        <w:rPr>
          <w:lang w:val="fr_FR" w:bidi="fr_FR"/>
        </w:rPr>
        <w:t xml:space="preserve"> est la bonne nouvelle au sujet de Jésus et de ce que Jésus a fait pour nous tous. Utilisez le même mot pour Évangile que celui que vous avez déjà utilisé.</w:t>
      </w:r>
    </w:p>
    <w:p>
      <w:pPr/>
      <w:r>
        <w:rPr>
          <w:lang w:val="fr_FR" w:bidi="fr_FR"/>
        </w:rPr>
      </w:r>
      <w:r>
        <w:rPr>
          <w:lang w:val="fr_FR" w:bidi="fr_FR"/>
        </w:rPr>
        <w:t xml:space="preserve">Arrêtez-vous ici et discutez du mot que vous utiliserez pour </w:t>
      </w:r>
      <w:r>
        <w:rPr>
          <w:b/>
          <w:lang w:val="fr_FR" w:bidi="fr_FR"/>
        </w:rPr>
        <w:t>serviteur</w:t>
      </w:r>
      <w:r>
        <w:rPr>
          <w:lang w:val="fr_FR" w:bidi="fr_FR"/>
        </w:rPr>
        <w:t xml:space="preserve">. C'est le genre de serviteur qui sert les autres, souvent dans l'Église. Ce n'est pas un esclave. Le mot </w:t>
      </w:r>
      <w:r>
        <w:rPr>
          <w:lang w:val="fr_FR" w:bidi="fr_FR"/>
        </w:rPr>
        <w:t>serviteur</w:t>
      </w:r>
      <w:r>
        <w:rPr>
          <w:lang w:val="fr_FR" w:bidi="fr_FR"/>
        </w:rPr>
        <w:t xml:space="preserve"> est abordé dans le Glossaire principal. Mettez cet enregistrement en pause ici.</w:t>
      </w:r>
    </w:p>
    <w:p>
      <w:pPr/>
      <w:r>
        <w:rPr>
          <w:lang w:val="fr_FR" w:bidi="fr_FR"/>
        </w:rPr>
      </w:r>
      <w:r>
        <w:rPr>
          <w:lang w:val="fr_FR" w:bidi="fr_FR"/>
        </w:rPr>
        <w:t xml:space="preserve">Paul dit qu'il est le dernier dans le peuple de Dieu ou parmi les </w:t>
      </w:r>
      <w:r>
        <w:rPr>
          <w:b/>
          <w:lang w:val="fr_FR" w:bidi="fr_FR"/>
        </w:rPr>
        <w:t>saints</w:t>
      </w:r>
      <w:r>
        <w:rPr>
          <w:lang w:val="fr_FR" w:bidi="fr_FR"/>
        </w:rPr>
        <w:t xml:space="preserve">. À l'époque où Paul écrit cette lettre, un saint était quiconque croyait en Jésus. Tous les croyants étaient des saints. </w:t>
      </w:r>
      <w:r>
        <w:rPr>
          <w:lang w:val="fr_FR" w:bidi="fr_FR"/>
        </w:rPr>
        <w:t>Saint</w:t>
      </w:r>
      <w:r>
        <w:rPr>
          <w:lang w:val="fr_FR" w:bidi="fr_FR"/>
        </w:rPr>
        <w:t xml:space="preserve"> est discuté dans le Glossaire principal. Utilisez le même mot pour saints que celui que vous avez déjà utilisé.</w:t>
      </w:r>
    </w:p>
    <w:p>
      <w:pPr/>
      <w:r>
        <w:rPr>
          <w:lang w:val="fr_FR" w:bidi="fr_FR"/>
        </w:rPr>
      </w:r>
      <w:r>
        <w:rPr>
          <w:lang w:val="fr_FR" w:bidi="fr_FR"/>
        </w:rPr>
        <w:t xml:space="preserve">Paul devait expliquer le plan mystérieux ou le </w:t>
      </w:r>
      <w:r>
        <w:rPr>
          <w:b/>
          <w:lang w:val="fr_FR" w:bidi="fr_FR"/>
        </w:rPr>
        <w:t>mystère</w:t>
      </w:r>
      <w:r>
        <w:rPr>
          <w:lang w:val="fr_FR" w:bidi="fr_FR"/>
        </w:rPr>
        <w:t xml:space="preserve"> du plan de Dieu aux Gentils. Un mystère est quelque chose que nous ne connaissons pas ou ne comprenons pas ou ne pouvons pas facilement comprendre. Utilisez le même mot que dans le passage précédent pour mystère.</w:t>
      </w:r>
    </w:p>
    <w:p>
      <w:pPr/>
      <w:r>
        <w:rPr>
          <w:lang w:val="fr_FR" w:bidi="fr_FR"/>
        </w:rPr>
      </w:r>
      <w:r>
        <w:rPr>
          <w:lang w:val="fr_FR" w:bidi="fr_FR"/>
        </w:rPr>
        <w:t xml:space="preserve">Dieu a gardé son plan </w:t>
      </w:r>
      <w:r>
        <w:rPr>
          <w:b/>
          <w:lang w:val="fr_FR" w:bidi="fr_FR"/>
        </w:rPr>
        <w:t>secret</w:t>
      </w:r>
      <w:r>
        <w:rPr>
          <w:lang w:val="fr_FR" w:bidi="fr_FR"/>
        </w:rPr>
        <w:t>, ou caché, depuis le début, c'est-à-dire depuis le moment où Dieu a tout créé. Quelque chose qui est secret signifie que personne ne peut en parler et que les gens ne peuvent pas le savoir. Dieu l'a gardé secret, c'est-à-dire qu'il ne l'a dit à personne, jusqu'à ce que Dieu révèle le plan à Paul et dise à Paul de dire aux Gentils ce plan. Paul parle de ce plan comme un plan éternel. Cela signifie que le plan n'avait pas de début et n'a pas de fin. Le plan a toujours été avec Dieu.</w:t>
      </w:r>
    </w:p>
    <w:p>
      <w:pPr/>
      <w:r>
        <w:rPr>
          <w:lang w:val="fr_FR" w:bidi="fr_FR"/>
        </w:rPr>
      </w:r>
      <w:r>
        <w:rPr>
          <w:lang w:val="fr_FR" w:bidi="fr_FR"/>
        </w:rPr>
        <w:t>Le but de Dieu est d'utiliser l'</w:t>
      </w:r>
      <w:r>
        <w:rPr>
          <w:b/>
          <w:lang w:val="fr_FR" w:bidi="fr_FR"/>
        </w:rPr>
        <w:t>Église</w:t>
      </w:r>
      <w:r>
        <w:rPr>
          <w:lang w:val="fr_FR" w:bidi="fr_FR"/>
        </w:rPr>
        <w:t xml:space="preserve"> pour montrer la </w:t>
      </w:r>
      <w:r>
        <w:rPr>
          <w:b/>
          <w:lang w:val="fr_FR" w:bidi="fr_FR"/>
        </w:rPr>
        <w:t>sagesse</w:t>
      </w:r>
      <w:r>
        <w:rPr>
          <w:lang w:val="fr_FR" w:bidi="fr_FR"/>
        </w:rPr>
        <w:t xml:space="preserve"> de Dieu. L'Église est composée de ceux qui croient en Jésus et se rassemblent pour adorer ensemble. L'Église est un groupe de personnes, et non un bâtiment. Les mots </w:t>
      </w:r>
      <w:r>
        <w:rPr>
          <w:lang w:val="fr_FR" w:bidi="fr_FR"/>
        </w:rPr>
        <w:t>Église</w:t>
      </w:r>
      <w:r>
        <w:rPr>
          <w:lang w:val="fr_FR" w:bidi="fr_FR"/>
        </w:rPr>
        <w:t xml:space="preserve"> et </w:t>
      </w:r>
      <w:r>
        <w:rPr>
          <w:lang w:val="fr_FR" w:bidi="fr_FR"/>
        </w:rPr>
        <w:t>sagesse</w:t>
      </w:r>
      <w:r>
        <w:rPr>
          <w:lang w:val="fr_FR" w:bidi="fr_FR"/>
        </w:rPr>
        <w:t xml:space="preserve"> sont abordés dans le Glossaire principal. Utilisez les mêmes mots pour Église et sagesse que ceux que vous avez déjà utilisés.</w:t>
      </w:r>
    </w:p>
    <w:p>
      <w:pPr/>
      <w:r>
        <w:rPr>
          <w:lang w:val="fr_FR" w:bidi="fr_FR"/>
        </w:rPr>
      </w:r>
      <w:r>
        <w:rPr>
          <w:lang w:val="fr_FR" w:bidi="fr_FR"/>
        </w:rPr>
        <w:t xml:space="preserve">Les chefs et les autorités invisibles dans les </w:t>
      </w:r>
      <w:r>
        <w:rPr>
          <w:b/>
          <w:lang w:val="fr_FR" w:bidi="fr_FR"/>
        </w:rPr>
        <w:t>lieux</w:t>
      </w:r>
      <w:r>
        <w:rPr>
          <w:lang w:val="fr_FR" w:bidi="fr_FR"/>
        </w:rPr>
        <w:t xml:space="preserve"> célestes, c'est-à-dire les royaumes célestes, verront la sagesse de Dieu. Paul parle du monde spirituel, c'est-à-dire le lieu où vivent ces esprits que personne ne peut voir. Ces esprits peuvent inclure à la fois les anges ou les bons esprits qui font les choses que Dieu leur assigne et les esprits mauvais, c'est-à-dire ceux qui travaillent contre Dieu.</w:t>
      </w:r>
    </w:p>
    <w:p>
      <w:pPr/>
      <w:r>
        <w:rPr>
          <w:lang w:val="fr_FR" w:bidi="fr_FR"/>
        </w:rPr>
      </w:r>
      <w:r>
        <w:rPr>
          <w:lang w:val="fr_FR" w:bidi="fr_FR"/>
        </w:rPr>
        <w:t xml:space="preserve">Arrêtez-vous ici et discutez de la meilleure façon de parler de ces esprits pour que les gens comprennent que ceux-ci peuvent faire référence à la fois aux esprits bons et mauvais. Rappelez-vous de parler des lieux célestes ou des royaumes célestes de la même manière que dans les passages précédents. </w:t>
      </w:r>
      <w:r>
        <w:rPr>
          <w:lang w:val="fr_FR" w:bidi="fr_FR"/>
        </w:rPr>
        <w:t>Ciel</w:t>
      </w:r>
      <w:r>
        <w:rPr>
          <w:lang w:val="fr_FR" w:bidi="fr_FR"/>
        </w:rPr>
        <w:t xml:space="preserve"> se trouve dans le glossaire principal. Arrêtez l'enregistrement ici.</w:t>
      </w:r>
    </w:p>
    <w:p>
      <w:pPr/>
      <w:r>
        <w:rPr>
          <w:lang w:val="fr_FR" w:bidi="fr_FR"/>
        </w:rPr>
      </w:r>
      <w:r>
        <w:rPr>
          <w:lang w:val="fr_FR" w:bidi="fr_FR"/>
        </w:rPr>
        <w:t>Dieu a accompli son plan éternel à travers Jésus-</w:t>
      </w:r>
      <w:r>
        <w:rPr>
          <w:b/>
          <w:lang w:val="fr_FR" w:bidi="fr_FR"/>
        </w:rPr>
        <w:t>Christ</w:t>
      </w:r>
      <w:r>
        <w:rPr>
          <w:lang w:val="fr_FR" w:bidi="fr_FR"/>
        </w:rPr>
        <w:t xml:space="preserve"> notre </w:t>
      </w:r>
      <w:r>
        <w:rPr>
          <w:b/>
          <w:lang w:val="fr_FR" w:bidi="fr_FR"/>
        </w:rPr>
        <w:t>Seigneur</w:t>
      </w:r>
      <w:r>
        <w:rPr>
          <w:lang w:val="fr_FR" w:bidi="fr_FR"/>
        </w:rPr>
        <w:t xml:space="preserve">, ou </w:t>
      </w:r>
      <w:r>
        <w:rPr>
          <w:b/>
          <w:lang w:val="fr_FR" w:bidi="fr_FR"/>
        </w:rPr>
        <w:t>maître</w:t>
      </w:r>
      <w:r>
        <w:rPr>
          <w:lang w:val="fr_FR" w:bidi="fr_FR"/>
        </w:rPr>
        <w:t xml:space="preserve">. Jésus-Christ est le terme pour Jésus. </w:t>
      </w:r>
      <w:r>
        <w:rPr>
          <w:lang w:val="fr_FR" w:bidi="fr_FR"/>
        </w:rPr>
        <w:t>Christ</w:t>
      </w:r>
      <w:r>
        <w:rPr>
          <w:lang w:val="fr_FR" w:bidi="fr_FR"/>
        </w:rPr>
        <w:t xml:space="preserve"> et </w:t>
      </w:r>
      <w:r>
        <w:rPr>
          <w:lang w:val="fr_FR" w:bidi="fr_FR"/>
        </w:rPr>
        <w:t>Seigneur</w:t>
      </w:r>
      <w:r>
        <w:rPr>
          <w:lang w:val="fr_FR" w:bidi="fr_FR"/>
        </w:rPr>
        <w:t xml:space="preserve"> sont abordés dans le Glossaire principal. Utilisez les mêmes mots pour Christ et Seigneur que dans les passages précédents.</w:t>
      </w:r>
    </w:p>
    <w:p>
      <w:pPr/>
      <w:r>
        <w:rPr>
          <w:lang w:val="fr_FR" w:bidi="fr_FR"/>
        </w:rPr>
      </w:r>
      <w:r>
        <w:rPr>
          <w:lang w:val="fr_FR" w:bidi="fr_FR"/>
        </w:rPr>
        <w:t xml:space="preserve">À cause de notre </w:t>
      </w:r>
      <w:r>
        <w:rPr>
          <w:b/>
          <w:lang w:val="fr_FR" w:bidi="fr_FR"/>
        </w:rPr>
        <w:t>foi</w:t>
      </w:r>
      <w:r>
        <w:rPr>
          <w:lang w:val="fr_FR" w:bidi="fr_FR"/>
        </w:rPr>
        <w:t xml:space="preserve"> en Jésus, nous pouvons venir dans la présence de Dieu. Dans ce contexte, la foi décrit les personnes qui font confiance à ce que Jésus a fait pour nous. Utilisez le même mot pour foi que celui que vous avez déjà utilisé. Le mot </w:t>
      </w:r>
      <w:r>
        <w:rPr>
          <w:lang w:val="fr_FR" w:bidi="fr_FR"/>
        </w:rPr>
        <w:t>foi</w:t>
      </w:r>
      <w:r>
        <w:rPr>
          <w:lang w:val="fr_FR" w:bidi="fr_FR"/>
        </w:rPr>
        <w:t xml:space="preserve"> est abordé dans le Glossaire principal.</w:t>
      </w:r>
    </w:p>
    <w:p>
      <w:pPr/>
      <w:r>
        <w:rPr>
          <w:lang w:val="fr_FR" w:bidi="fr_FR"/>
        </w:rPr>
      </w:r>
      <w:r>
        <w:rPr>
          <w:lang w:val="fr_FR" w:bidi="fr_FR"/>
        </w:rPr>
        <w:t xml:space="preserve">Paul dit aux Éphésiens de ne pas perdre courage ou de ne pas se sentir </w:t>
      </w:r>
      <w:r>
        <w:rPr>
          <w:b/>
          <w:lang w:val="fr_FR" w:bidi="fr_FR"/>
        </w:rPr>
        <w:t>découragés</w:t>
      </w:r>
      <w:r>
        <w:rPr>
          <w:lang w:val="fr_FR" w:bidi="fr_FR"/>
        </w:rPr>
        <w:t>. Utilisez l'expression que vous avez décidé d'utiliser pour être découragé ou se sentir fatigué ou perdre courage.</w:t>
      </w:r>
    </w:p>
    <w:p>
      <w:pPr/>
      <w:r>
        <w:rPr>
          <w:lang w:val="fr_FR" w:bidi="fr_FR"/>
        </w:rPr>
      </w:r>
      <w:r>
        <w:rPr>
          <w:lang w:val="fr_FR" w:bidi="fr_FR"/>
        </w:rPr>
        <w:t>Paul dit que ses souffrances sont la</w:t>
      </w:r>
      <w:r>
        <w:rPr>
          <w:b/>
          <w:lang w:val="fr_FR" w:bidi="fr_FR"/>
        </w:rPr>
        <w:t xml:space="preserve"> gloire</w:t>
      </w:r>
      <w:r>
        <w:rPr>
          <w:lang w:val="fr_FR" w:bidi="fr_FR"/>
        </w:rPr>
        <w:t xml:space="preserve"> des croyants éphésiens. Cela signifie que les souffrances de Paul sont comme un honneur pour les Éphésiens. Les Éphésiens devraient se sentir honorés ou être fiers à cause des souffrances de Paul. Paul dit que cela s'est produit pour leur bénéfice ou pour les aider et qu'ils devraient en être fiers. Utilisez le même mot pour gloire que précédemment et rappelez-vous que le mot </w:t>
      </w:r>
      <w:r>
        <w:rPr>
          <w:lang w:val="fr_FR" w:bidi="fr_FR"/>
        </w:rPr>
        <w:t>gloire</w:t>
      </w:r>
      <w:r>
        <w:rPr>
          <w:lang w:val="fr_FR" w:bidi="fr_FR"/>
        </w:rPr>
        <w:t xml:space="preserve"> est abordé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3:14–21</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3.14–21. Laissez entrer la parole de Dieu dans vos cœurs.</w:t>
      </w:r>
    </w:p>
    <w:p>
      <w:pPr/>
      <w:r>
        <w:rPr>
          <w:lang w:val="fr_FR" w:bidi="fr_FR"/>
        </w:rPr>
      </w:r>
      <w:r>
        <w:rPr>
          <w:lang w:val="fr_FR" w:bidi="fr_FR"/>
        </w:rPr>
        <w:t>Écoutez l'enregistrement d'Éphésiens 3.14–21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3.14–21 dans la traduction la plus facile à comprendre.</w:t>
      </w:r>
    </w:p>
    <w:p>
      <w:pPr/>
      <w:r>
        <w:rPr>
          <w:lang w:val="fr_FR" w:bidi="fr_FR"/>
        </w:rPr>
      </w:r>
      <w:r>
        <w:rPr>
          <w:lang w:val="fr_FR" w:bidi="fr_FR"/>
        </w:rPr>
        <w:t>Dans un passage précédent, Paul a commencé une prière, puis s'est interrompu lui-même pour donner plus d'explications au sujet du plan de Dieu. Ce plan était que les Gentils et les Juifs partageraient également les promesses merveilleuses dont hériteront les enfants de Dieu. Paul a ensuite expliqué comment Dieu avait choisi Paul pour donner ce message aux Gentils. Paul retourne maintenant à sa prière.</w:t>
      </w:r>
    </w:p>
    <w:p>
      <w:pPr/>
      <w:r>
        <w:rPr>
          <w:lang w:val="fr_FR" w:bidi="fr_FR"/>
        </w:rPr>
      </w:r>
      <w:r>
        <w:rPr>
          <w:lang w:val="fr_FR" w:bidi="fr_FR"/>
        </w:rPr>
        <w:t>Paul commence sa prière en faisant une déclaration qui fait référence à toute la bonne nouvelle que Paul vient de dire. La bonne nouvelle est à la fois pour le peuple juif et pour les Gentils : quand les gens croient en Jésus, ils peuvent se rapprocher de Dieu. Dieu a rejoint ou uni les Gentils et les Juifs en un seul groupe, l'Église. Paul veut maintenant offrir une prière pour ce groupe. Paul commence en disant que Paul s'agenouille pour prier. La plupart des Juifs priaient debout, mais parfois les Juifs s'agenouillaient sur le sol pour montrer qu'ils se soumettaient vraiment à Dieu et l'adoraient. Paul a choisi de se mettre à genoux pour prier probablement parce qu'il voulait montrer combien il se souciait des Éphésiens quand il priait pour eux.</w:t>
      </w:r>
    </w:p>
    <w:p>
      <w:pPr/>
      <w:r>
        <w:rPr>
          <w:lang w:val="fr_FR" w:bidi="fr_FR"/>
        </w:rPr>
      </w:r>
      <w:r>
        <w:rPr>
          <w:lang w:val="fr_FR" w:bidi="fr_FR"/>
        </w:rPr>
        <w:t>Arrêtez-vous ici et discutez de la question suivante : quelle est la position de prière normale pour votre peuple quand il prie en public ? Utilisent-ils la même position quand ils prient en privé ? Que symbolise le fait de s'agenouiller dans la prière pour votre peuple ? Arrêtez l'enregistrement ici.</w:t>
      </w:r>
    </w:p>
    <w:p>
      <w:pPr/>
      <w:r>
        <w:rPr>
          <w:lang w:val="fr_FR" w:bidi="fr_FR"/>
        </w:rPr>
      </w:r>
      <w:r>
        <w:rPr>
          <w:lang w:val="fr_FR" w:bidi="fr_FR"/>
        </w:rPr>
        <w:t>Paul dit qu'il prie le Père. Paul parle de Dieu, qui est le père céleste de Paul. Paul identifie le Père comme étant le créateur de tout ce qui est dans les cieux et sur la terre. Certaines traductions disent que Dieu, le Père, donne à chaque famille ou groupe de personnes sur la terre son nom. Une autre traduction dit que Dieu donne à tous leur vie. En d'autres termes, tout et chaque personne vient de Dieu. Paul prie son père céleste qui est le père de toute vie et qui donne la paternité à chaque famille. Paul pensait peut-être aux pères romains qui gardaient leur autorité sur leurs enfants aussi longtemps qu'ils vivaient. Paul veut dire que Dieu, qui vit pour toujours, est notre père pour toujours. Certains Juifs croyaient que les anges étaient les familles en-haut dans les cieux et que le peuple était les familles sur la terre. Après avoir dit tout cela comme son introduction à la prière, Paul demande maintenant à Dieu des choses spécifiques.</w:t>
      </w:r>
    </w:p>
    <w:p>
      <w:pPr/>
      <w:r>
        <w:rPr>
          <w:lang w:val="fr_FR" w:bidi="fr_FR"/>
        </w:rPr>
      </w:r>
      <w:r>
        <w:rPr>
          <w:lang w:val="fr_FR" w:bidi="fr_FR"/>
        </w:rPr>
        <w:t>Paul demande à Dieu, qui détient de grandes bénédictions dans les cieux, de donner aux Éphésiens la puissance et la force. Paul essaie d'expliquer que Dieu a une grande gloire, c'est-à-dire la majesté et la puissance. C'est comme si Dieu était riche en gloire, comme une personne est riche d'argent. Dieu est si riche en puissance qu'il utilise sa puissance pour nous donner la force spirituelle. Dieu nous apporte sa puissance dans le Saint-Esprit quand il donne le Saint-Esprit à ses croyants. Cette force fait que les croyants font fortement confiance à Dieu. Ce n'est pas une force que vous pouvez voir, mais une force qui se trouve à l'intérieur d'une personne. La personne qui détient cette force est forte dans son cœur ou dans son esprit.</w:t>
      </w:r>
    </w:p>
    <w:p>
      <w:pPr/>
      <w:r>
        <w:rPr>
          <w:lang w:val="fr_FR" w:bidi="fr_FR"/>
        </w:rPr>
      </w:r>
      <w:r>
        <w:rPr>
          <w:lang w:val="fr_FR" w:bidi="fr_FR"/>
        </w:rPr>
        <w:t>Faites une pause ici et discutez de la question suivante : racontez une histoire au sujet de quelqu'un avec une force intérieure qui reste fort dans sa foi. Qui donne à cette personne sa force ? Que fait il ou elle ? Le conteur utilise-t-il une partie spécifique du corps pour décrire où se trouve cette force intérieure ? Par exemple : fort dans votre cœur ou fort dans votre pensée. Arrêtez l'enregistrement ici.</w:t>
      </w:r>
    </w:p>
    <w:p>
      <w:pPr/>
      <w:r>
        <w:rPr>
          <w:lang w:val="fr_FR" w:bidi="fr_FR"/>
        </w:rPr>
      </w:r>
      <w:r>
        <w:rPr>
          <w:lang w:val="fr_FR" w:bidi="fr_FR"/>
        </w:rPr>
        <w:t>Paul parle de Christ qui vit de manière permanente dans les cœurs des croyants. Parce qu'ils ont cru en Jésus-Christ ou fait confiance à Jésus, Paul demande que les croyants fassent toujours confiance à Christ, ce qui est comme Christ en train de toujours vivre avec eux et en eux.</w:t>
      </w:r>
    </w:p>
    <w:p>
      <w:pPr/>
      <w:r>
        <w:rPr>
          <w:lang w:val="fr_FR" w:bidi="fr_FR"/>
        </w:rPr>
      </w:r>
      <w:r>
        <w:rPr>
          <w:lang w:val="fr_FR" w:bidi="fr_FR"/>
        </w:rPr>
        <w:t xml:space="preserve">Paul utilise ensuite deux comparaisons différentes pour décrire l'amour de Dieu. Paul veut que les croyants comprennent l'amour de Christ, mais c'est vraiment difficile ! Paul nous donne donc des façons de penser pour le comprendre. Paul prie d'abord que les croyants soient « enracinés et établis » dans l'amour. Paul utilise l'idée de racines d'arbres fortes qui peuvent rester fortes même dans une tempête. Paul parle ensuite de l'établissement de la fondation d'une maison. Une maison à l'époque de Paul avait généralement une fondation de pierre forte qui la gardait stable dans le vent ou les tempêtes. Paul dit que comme les racines d'arbres fortes et une fondation de maison forte, le peuple de Dieu doit avoir un amour fort pour Dieu et pour les gens, pour qu'ils puissent continuer à suivre Dieu. </w:t>
      </w:r>
    </w:p>
    <w:p>
      <w:pPr/>
      <w:r>
        <w:rPr>
          <w:lang w:val="fr_FR" w:bidi="fr_FR"/>
        </w:rPr>
      </w:r>
      <w:r>
        <w:rPr>
          <w:lang w:val="fr_FR" w:bidi="fr_FR"/>
        </w:rPr>
        <w:t xml:space="preserve">Arrêtez-vous ici et montrez une image d'un </w:t>
      </w:r>
      <w:r>
        <w:rPr>
          <w:lang w:val="fr_FR" w:bidi="fr_FR"/>
        </w:rPr>
        <w:t>arbre avec des racines profondes</w:t>
      </w:r>
      <w:r>
        <w:rPr>
          <w:lang w:val="fr_FR" w:bidi="fr_FR"/>
        </w:rPr>
        <w:t>. Arrêtez l'enregistrement ici.</w:t>
      </w:r>
    </w:p>
    <w:p>
      <w:pPr/>
      <w:r>
        <w:rPr>
          <w:lang w:val="fr_FR" w:bidi="fr_FR"/>
        </w:rPr>
      </w:r>
      <w:r>
        <w:rPr>
          <w:lang w:val="fr_FR" w:bidi="fr_FR"/>
        </w:rPr>
        <w:t xml:space="preserve">Arrêtez-vous ici et montrez une image de la </w:t>
      </w:r>
      <w:r>
        <w:rPr>
          <w:lang w:val="fr_FR" w:bidi="fr_FR"/>
        </w:rPr>
        <w:t>fondation de pierre</w:t>
      </w:r>
      <w:r>
        <w:rPr>
          <w:lang w:val="fr_FR" w:bidi="fr_FR"/>
        </w:rPr>
        <w:t xml:space="preserve"> d'une maison. Arrêtez l'enregistrement ici.</w:t>
      </w:r>
    </w:p>
    <w:p>
      <w:pPr/>
      <w:r>
        <w:rPr>
          <w:lang w:val="fr_FR" w:bidi="fr_FR"/>
        </w:rPr>
      </w:r>
      <w:r>
        <w:rPr>
          <w:lang w:val="fr_FR" w:bidi="fr_FR"/>
        </w:rPr>
        <w:t>Alors que les gens grandiront dans leur amour pour Dieu et pour les gens, ils auront la puissance de comprendre encore plus combien Dieu les aime. Paul demande à Dieu de donner aux disciples de Jésus la puissance ou la capacité de comprendre l'amour de Christ. Paul parle des saints ou de toute personne qui croit en Jésus-Christ. Cela signifie non seulement les croyants éphésiens, mais quiconque croit en Jésus. L'une des façons de le dire est : « Vous, avec tout le peuple de Dieu ». Paul veut que les croyants sachent que l'amour de Christ n'a pas de limite. Paul utilise un mot-image d'un bâtiment ou d'une structure qui est haute, large et profonde pour dire que l'amour de Christ n'a pas de limites. Paul dit que cet amour est trop grand pour que nous le comprenions complètement. Mais nous devons encore faire l'expérience de cet amour et quand nous le faisons, nous serons complets ou entiers avec toutes les bonnes choses comme la vie et la puissance qui viennent de la nature même de Dieu.</w:t>
      </w:r>
    </w:p>
    <w:p>
      <w:pPr/>
      <w:r>
        <w:rPr>
          <w:lang w:val="fr_FR" w:bidi="fr_FR"/>
        </w:rPr>
      </w:r>
      <w:r>
        <w:rPr>
          <w:lang w:val="fr_FR" w:bidi="fr_FR"/>
        </w:rPr>
        <w:t>Arrêtez-vous ici et en groupe, décrivez quelqu'un que vous connaissez qui semble vivre une vie complète ou pleine en Dieu. Quel genre de choses font-ils ? Comment montrent-ils l'amour et le caractère de Dieu dans les choses qu'ils font ? Mettez cet enregistrement en pause ici.</w:t>
      </w:r>
    </w:p>
    <w:p>
      <w:pPr/>
      <w:r>
        <w:rPr>
          <w:lang w:val="fr_FR" w:bidi="fr_FR"/>
        </w:rPr>
      </w:r>
      <w:r>
        <w:rPr>
          <w:lang w:val="fr_FR" w:bidi="fr_FR"/>
        </w:rPr>
        <w:t>Paul termine sa prière en louant Dieu. Cette partie de la prière est comme un chant ou une louange à Dieu. Paul demande que toute gloire soit donnée à Dieu. Dieu peut faire de plus grandes choses au sein des croyants que nous ne pouvons l'imaginer. Dieu utilise sa puissante force pour faire cela. Nous devons donner à Dieu la gloire ou la louange pour ce qu'il fait à la fois dans les croyants, son Église, et en Christ Jésus. Paul dit que cela doit continuer à travers toutes les générations, c'est-à-dire que tous les peuples doivent venir dans l'avenir.</w:t>
      </w:r>
    </w:p>
    <w:p>
      <w:pPr/>
      <w:r>
        <w:rPr>
          <w:lang w:val="fr_FR" w:bidi="fr_FR"/>
        </w:rPr>
      </w:r>
      <w:r>
        <w:rPr>
          <w:lang w:val="fr_FR" w:bidi="fr_FR"/>
        </w:rPr>
        <w:t>Arrêtez-vous ici et discutez de la façon dont vous pourriez mettre fin à une prière de joie et d'action de grâce dans votre culture. Arrêtez l'enregistrement ici.</w:t>
      </w:r>
    </w:p>
    <w:p>
      <w:pPr/>
      <w:r>
        <w:rPr>
          <w:lang w:val="fr_FR" w:bidi="fr_FR"/>
        </w:rPr>
      </w:r>
      <w:r>
        <w:rPr>
          <w:lang w:val="fr_FR" w:bidi="fr_FR"/>
        </w:rPr>
        <w:t>Paul a suivi la coutume juive de terminer une prière avec une bénédiction à Dieu. Une partie de cette coutume était de répondre aux prières et aux bénédictions en disant « Amen ». Amen signifie « Qu'il en soit ainsi » ou « Je suis d'accord avec ce qui a été dit ». Aujourd'hui, nous disons souvent « amen » pour faire savoir aux gens que nous avons fini de prier. Il est très probable que Paul ait utilisé le mot ici pour montrer qu'il veut que tout se produise comme il a prié que cela se produise.</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3.14–21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prononce sa prière pour les croyants à Éphèse. Paul prie en particulier que Dieu donne aux croyants la force intérieure et que les croyants comprennent la nature de l'amour de Dieu pour eux.</w:t>
      </w:r>
    </w:p>
    <w:p>
      <w:pPr/>
      <w:r>
        <w:rPr>
          <w:lang w:val="fr_FR" w:bidi="fr_FR"/>
        </w:rPr>
      </w:r>
      <w:r>
        <w:rPr>
          <w:b/>
          <w:lang w:val="fr_FR" w:bidi="fr_FR"/>
        </w:rPr>
        <w:t>Dans la deuxième partie :</w:t>
      </w:r>
      <w:r>
        <w:rPr>
          <w:lang w:val="fr_FR" w:bidi="fr_FR"/>
        </w:rPr>
        <w:t xml:space="preserve"> Paul termine sa prière en offrant la louange à Dieu. Paul parle en particulier de la gloire de Dieu.</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saints ou les croyants dans l'Église</w:t>
      </w:r>
    </w:p>
    <w:p>
      <w:pPr>
        <w:pStyle w:val="ListBullet"/>
        <w:spacing w:line="240" w:lineRule="auto"/>
        <w:ind w:left="720"/>
      </w:pPr>
      <w:r>
        <w:rPr>
          <w:lang w:val="fr_FR" w:bidi="fr_FR"/>
        </w:rPr>
      </w:r>
      <w:r>
        <w:rPr>
          <w:lang w:val="fr_FR" w:bidi="fr_FR"/>
        </w:rPr>
        <w:t>Les autres croyants à travers les générations à venir</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Paul rappelle aux Éphésiens pourquoi il prie. Paul prie à cause de tout ce qu'il vient de partager avec eux. Paul veut que Dieu donne aux croyants éphésiens la force parce qu'ils sont maintenant tous un seul groupe, une seule Église composée à la fois de Gentils et de Juifs. Paul s'agenouille sur le sol avec les deux genoux sur le sol. Nous ne savons pas si Paul avait un tapis, un matelas ou un oreiller sous ses genoux. Certaines traductions utilisent l'expression « tomber à genoux ». Cela ne signifie pas que Paul a trébuché ou est tombé accidentellement. Cela signifie que Paul a choisi de se mettre à genoux pour prier. Paul ne dit pas pourquoi il a choisi de s'agenouiller pour prier, mais nous savons que Paul montre respect et adoration à Dieu. Paul prie Dieu le Père, le créateur de toutes choses, ou Dieu le Père qui donne à chaque famille son nom.</w:t>
      </w:r>
    </w:p>
    <w:p>
      <w:pPr/>
      <w:r>
        <w:rPr>
          <w:lang w:val="fr_FR" w:bidi="fr_FR"/>
        </w:rPr>
      </w:r>
      <w:r>
        <w:rPr>
          <w:lang w:val="fr_FR" w:bidi="fr_FR"/>
        </w:rPr>
        <w:t>Arrêtez-vous ici et discutez de la façon dont vous traduirez le fait que Dieu est le Père qui donne à tout son nom, c'est-à-dire qui donne la vie à tout ce qui est dans les cieux et sur la terre. Arrêtez l'enregistrement ici.</w:t>
      </w:r>
    </w:p>
    <w:p>
      <w:pPr/>
      <w:r>
        <w:rPr>
          <w:lang w:val="fr_FR" w:bidi="fr_FR"/>
        </w:rPr>
      </w:r>
      <w:r>
        <w:rPr>
          <w:lang w:val="fr_FR" w:bidi="fr_FR"/>
        </w:rPr>
        <w:t>Dieu le Père a une puissance et une force illimitées, tout comme un homme riche a des richesses illimitées. Paul demande que Dieu utilise le Saint-Esprit et les ressources illimitées de Dieu pour donner aux croyants la force intérieure, ou force et puissance. Quand Paul utilise deux mots comme force et puissance qui signifient presque la même chose, Paul montre que cela est vraiment important. Paul continue sa prière en demandant que Christ vive dans les cœurs des croyants à travers la foi. Avec cette puissance et cette force, Christ vivra toujours dans les cœurs des croyants. En d'autres termes, Christ prendra possession des croyants parce qu'ils font confiance à Christ. Le cœur ne signifie pas notre cœur physique dans notre corps. Le cœur signifie le moi intérieur, ou notre esprit, nos buts et désirs. Certaines langues utilisent le foie, l'estomac ou les intestins pour parler du moi intérieur d'une personne.</w:t>
      </w:r>
    </w:p>
    <w:p>
      <w:pPr/>
      <w:r>
        <w:rPr>
          <w:lang w:val="fr_FR" w:bidi="fr_FR"/>
        </w:rPr>
      </w:r>
      <w:r>
        <w:rPr>
          <w:lang w:val="fr_FR" w:bidi="fr_FR"/>
        </w:rPr>
        <w:t>Arrêtez-vous ici et discutez de la partie du corps que votre culture utilise pour décrire les émotions. Arrêtez l'enregistrement ici.</w:t>
      </w:r>
    </w:p>
    <w:p>
      <w:pPr/>
      <w:r>
        <w:rPr>
          <w:lang w:val="fr_FR" w:bidi="fr_FR"/>
        </w:rPr>
      </w:r>
      <w:r>
        <w:rPr>
          <w:lang w:val="fr_FR" w:bidi="fr_FR"/>
        </w:rPr>
        <w:t>Paul utilise l'exemple des racines profondes d'un arbre et la fondation de pierre profonde d'une maison pour montrer comment l'amour de Dieu les gardera forts dans leur foi. Paul veut que les croyants soient profondément enracinés dans l'amour de Dieu.</w:t>
      </w:r>
    </w:p>
    <w:p>
      <w:pPr/>
      <w:r>
        <w:rPr>
          <w:lang w:val="fr_FR" w:bidi="fr_FR"/>
        </w:rPr>
      </w:r>
      <w:r>
        <w:rPr>
          <w:lang w:val="fr_FR" w:bidi="fr_FR"/>
        </w:rPr>
        <w:t>Arrêtez-vous ici et regardez de nouveau une image d'un arbre avec des racines profondes. Regardez de nouveau une image de la profonde fondation de pierre d'une maison. Discutez maintenant en groupe de comment comparer l'amour de Dieu à ces deux exemples. Arrêtez l'enregistrement ici.</w:t>
      </w:r>
    </w:p>
    <w:p>
      <w:pPr/>
      <w:r>
        <w:rPr>
          <w:lang w:val="fr_FR" w:bidi="fr_FR"/>
        </w:rPr>
      </w:r>
      <w:r>
        <w:rPr>
          <w:lang w:val="fr_FR" w:bidi="fr_FR"/>
        </w:rPr>
        <w:t>Paul demande à Dieu de donner aux croyants la puissance de comprendre la hauteur, la profondeur et la largeur de l'amour de Dieu. Certaines traductions pourraient exprimer cela alors que Paul demande qu'ils aient une compréhension totale de combien Christ les aime. Paul dit que cet amour est si grand que les croyants ne pourront pas le comprendre complètement. Mais avec cet amour de Christ, les croyants seront complets ou entiers parce qu'ils ont la plénitude de la vie et de la puissance que Dieu donne.</w:t>
      </w:r>
    </w:p>
    <w:p>
      <w:pPr/>
      <w:r>
        <w:rPr>
          <w:lang w:val="fr_FR" w:bidi="fr_FR"/>
        </w:rPr>
      </w:r>
      <w:r>
        <w:rPr>
          <w:lang w:val="fr_FR" w:bidi="fr_FR"/>
        </w:rPr>
        <w:t>Arrêtez-vous ici et discutez de la façon dont vous parlerez de la hauteur, de la profondeur et de la largeur de l'amour de Christ. Paul utilise l'image d'un très grand bâtiment pour décrire l'amour de Christ. Quel exemple utiliseriez-vous pour aider les gens à comprendre combien est grand l'amour de Christ ? Il pourrait être amusant de jouer à un jeu dans lequel les gens essaient d'identifier la chose ou le lieu le plus élevé, le plus large ou le plus profond qu'ils puissent trouver. Parlez ensuite de comment aller au-dessous, autour ou en dessous de ces objets. Comment cette activité vous aide-t-elle à penser à la façon dont vous pouvez décrire l'amour de Christ ? Arrêtez l'enregistrement ici.</w:t>
      </w:r>
    </w:p>
    <w:p>
      <w:pPr/>
      <w:r>
        <w:rPr>
          <w:lang w:val="fr_FR" w:bidi="fr_FR"/>
        </w:rPr>
      </w:r>
      <w:r>
        <w:rPr>
          <w:lang w:val="fr_FR" w:bidi="fr_FR"/>
        </w:rPr>
        <w:t>Dans la deuxième partie de ce passage, Paul termine la prière en adorant Dieu. La fin de cette prière est comme un chant de louange. Paul veut que les gens donnent toute gloire à Dieu. Dieu utilise sa puissance pour accomplir beaucoup plus en nous que nous ne pourrions penser demander ou que nous ne pourrions mesurer Dieu montre sa puissance dans son Église, le groupe de croyants, et en Christ Jésus, son fils qui nous a sauvés. Paul demande que toutes les générations donnent la gloire à Dieu pour cela. Paul termine en disant : « Amen ». Paul utilisait le mot « amen » pour dire : « Je suis d'accord avec ce qui a été dit ».</w:t>
      </w:r>
    </w:p>
    <w:p>
      <w:pPr/>
      <w:r>
        <w:rPr>
          <w:lang w:val="fr_FR" w:bidi="fr_FR"/>
        </w:rPr>
      </w:r>
      <w:r>
        <w:rPr>
          <w:lang w:val="fr_FR" w:bidi="fr_FR"/>
        </w:rPr>
        <w:t>Arrêtez-vous ici et discutez du chant. Comment utilisez-vous des chansons comme celle-ci ? Comment pouvez-vous montrer aux gens que cette fin de la prière est un chant spécial ? Arrêtez l'enregistrement ici.</w:t>
      </w:r>
    </w:p>
    <w:p>
      <w:pPr/>
      <w:r>
        <w:rPr>
          <w:lang w:val="fr_FR" w:bidi="fr_FR"/>
        </w:rPr>
      </w:r>
      <w:r>
        <w:rPr>
          <w:lang w:val="fr_FR" w:bidi="fr_FR"/>
        </w:rPr>
        <w:t>Maintenant, le groupe devrait créer un scénario, dessiner ou utiliser des objets pour visualiser le passage et l'action qu'il contient. Affectez des personnes à jouer chaque rôle. Alors que Paul commence la prière, Paul choisit de se mettre à genoux. Paul regarde Dieu et commence la prière en appelant Dieu « Père ». Paul demande à Dieu, le Père, le Créateur de toutes choses, d'utiliser son Esprit pour donner aux croyants la force intérieure. Alors que Paul demande cela, demandez au Saint-Esprit de se déplacer de Dieu vers les croyants et de toucher chaque croyant. Alors que chaque croyant est touché, montrez qu'il ressent cette force intérieure.</w:t>
      </w:r>
    </w:p>
    <w:p>
      <w:pPr/>
      <w:r>
        <w:rPr>
          <w:lang w:val="fr_FR" w:bidi="fr_FR"/>
        </w:rPr>
      </w:r>
      <w:r>
        <w:rPr>
          <w:lang w:val="fr_FR" w:bidi="fr_FR"/>
        </w:rPr>
        <w:t>Paul prie que Christ vive dans les cœurs des croyants. Alors que Paul prie cela, demandez à Jésus de se déplacer à côté de Dieu pour aller vers chaque croyant. Chaque croyant montre qu'il croit que Jésus vit avec lui maintenant.</w:t>
      </w:r>
    </w:p>
    <w:p>
      <w:pPr/>
      <w:r>
        <w:rPr>
          <w:lang w:val="fr_FR" w:bidi="fr_FR"/>
        </w:rPr>
      </w:r>
      <w:r>
        <w:rPr>
          <w:lang w:val="fr_FR" w:bidi="fr_FR"/>
        </w:rPr>
        <w:t>Alors que Paul parle d'être enraciné et fondé dans l'amour de Christ, montrez les racines d'arbres et la fondation d'une maison. Paul parle de la longueur, de la hauteur et de la largeur de l'amour de Christ. Alors que Paul parle de cela, montrez quelque chose qui a une grande hauteur, largeur et profondeur. Montrez Christ qui aime son peuple et montrez son peuple, les croyants, qui reçoivent l'amour de Christ. Montrez les croyants qui vivent d'une manière complète ou pleine. Dieu est heureux qu'ils reçoivent cet amour et que Dieu continue de leur donner ses bénédictions.</w:t>
      </w:r>
    </w:p>
    <w:p>
      <w:pPr/>
      <w:r>
        <w:rPr>
          <w:lang w:val="fr_FR" w:bidi="fr_FR"/>
        </w:rPr>
      </w:r>
      <w:r>
        <w:rPr>
          <w:lang w:val="fr_FR" w:bidi="fr_FR"/>
        </w:rPr>
        <w:t>Paul et les croyants, l'Église, se tournent ensuite tous vers Dieu et rendent gloire à Dieu pour toutes les choses que Dieu a faites qu'ils n'ont même pas pensé à demander. Paul demande que cette gloire continue toujours.</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3.14–21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 qui inspire Paul</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saints, c'est-à-dire les croyants dans l'Église</w:t>
      </w:r>
    </w:p>
    <w:p>
      <w:pPr>
        <w:pStyle w:val="ListBullet"/>
        <w:spacing w:line="240" w:lineRule="auto"/>
        <w:ind w:left="720"/>
      </w:pPr>
      <w:r>
        <w:rPr>
          <w:lang w:val="fr_FR" w:bidi="fr_FR"/>
        </w:rPr>
      </w:r>
      <w:r>
        <w:rPr>
          <w:lang w:val="fr_FR" w:bidi="fr_FR"/>
        </w:rPr>
        <w:t>Les autres croyants à travers les générations à venir</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dit aux croyants que quand Paul pense à la façon dont les croyants juifs et les croyants gentils sont unis comme un seul corps ou une seule Église, Paul se met à genoux pour prier Dieu le Père.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Que ressentez-vous en ce moment même ? » Vous entendrez peut-être : « J'aime ces croyants gentils. Je suis si heureux que Dieu les voie comme les enfants de Dieu à part entière, égaux aux croyants juifs. Je suis si heureux que Dieu les ait rassemblés pour former un seul corps et qu'ils soient égaux aux yeux de Dieu. L'Église sera si forte à cause de cela. Je me sens humble quand je pense à mon rôle tout dans cela alors que je n'ai que partagé la bonne nouvelle avec eux tous. Je veux simplement louer Dieu pour cela.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demande à Dieu d'utiliser les ressources illimitées de Dieu pour donner la force intérieure à tous les croyants. Paul demande que Dieu utilise son Saint-Esprit pour donner cette puissance aux croyants. Paul demande aussi que Jésus-Christ vive dans le cœur de chaque croyant alors que le croyant fait confiance ou croit en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 « Que ressentez-vous quand vous entendez Paul prier cette prière ? » Vous entendrez peut-être : « Cela me fait me sentir heureux. Paul veut le meilleur pour nous. Paul veut que nous soyons forts dans notre foi. Il semble que la façon de faire cela soit de demander à Dieu de nous donner la force dont nous avons besoin. Paul montre combien il nous aime quand il prie comme cela. Je pense que cela signifie que Dieu nous aime aussi et veut que nous ayons cette force intérieure. Quand je sais que Jésus vit en moi, je me sens si humble. Cela me donne envie de me rappeler que partout où je vais ou quoi que je fasse, j'ai Jésus avec moi parce que Jésus vit à l'intérieur de moi. C'est un don incroyable. J'espère pouvoir être digne de ce don.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utilise l'image des racines profondes d'arbres et l'image d'une fondation forte d'une maison pour rappeler aux croyants combien il est important qu'ils aient l'amour de Dieu. Avec l'amour de Dieu, ils seront forts. Paul veut que les croyants commencent à comprendre combien est élevé, large et profond l'amour de Dieu. Même avec cette image, Paul dit aux croyants qu'il sera difficile pour eux de comprendre pleinement l'amour de Dieu. Paul veut que les croyants fassent l'expérience de l'amour de Christ. Paul demande que les croyants aient la vie et la puissance qui vient de Dieu. C'est une vie de plénitude et de puissance totale.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croyants : « Que ressentez-vous quand vous entendez Paul parler de l'amour de Dieu comme cela ? » Vous entendrez peut-être : « Je pensais que je comprenais l'amour de Dieu pour moi, mais je vois maintenant que l'amour de Dieu est beaucoup plus grand que je ne l'aurais jamais pensé. Il semble que je continuerai à apprendre l'amour de Dieu pour moi le reste de ma vie. J'aime penser à la façon dont les racines des arbres rendent l'arbre fort quand il y a beaucoup de vent. J'ai vu un arbre avec des racines pauvres tomber dans le vent. Je veux que ma propre expérience avec l'amour de Dieu soit comme l'arbre avec des racines profondes. J'ai hâte d'avoir cette plénitude de vie et de puissance dont Paul a parlé. J'espère que les autres qui ne croient pas encore en Jésus verront cette puissance et cette plénitude de vie en moi et que cela leur donnera envie de suivre Jésus.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conclut sa prière en louant Dieu. Paul donne la gloire à Dieu parce que Dieu peut faire encore plus que nous ne pouvons penser à demander. Dieu utilise sa puissante force pour travailler au sein des croyants. Paul loue aussi à la fois Dieu et Jésus à cause de ce qu'ils ont fait dans l'Église ou le groupe de croyants. Paul veut que toutes les générations viennent pour louer Dieu. Paul termine en disant : « Amen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Paul : « Que ressentez-vous quand vous pensez à Dieu qui utilise sa puissante force pour travailler au sein des croyants ? » Vous entendrez peut-être : « Je suis enthousiaste de ce qui pourrait se produire si les croyants font l'expérience de l'amour de Dieu comme ils le devraient. Si les croyants savent que Dieu œuvre en eux à travers la puissance de Dieu, il n'y a rien que les croyants ne puissent pas faire pour Christ. Ils pourront parler de Jésus aux autres. Les gens verront Dieu à l'œuvre dans leur vie et seront étonnés de ce qu'ils voient. L'Église grandira toujours plus. Je veux tellement cela et cette idée me remplit d'enthousiasme.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3.14–21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 « Je prie le </w:t>
      </w:r>
      <w:r>
        <w:rPr>
          <w:b/>
          <w:lang w:val="fr_FR" w:bidi="fr_FR"/>
        </w:rPr>
        <w:t>Père</w:t>
      </w:r>
      <w:r>
        <w:rPr>
          <w:lang w:val="fr_FR" w:bidi="fr_FR"/>
        </w:rPr>
        <w:t xml:space="preserve">, le </w:t>
      </w:r>
      <w:r>
        <w:rPr>
          <w:b/>
          <w:lang w:val="fr_FR" w:bidi="fr_FR"/>
        </w:rPr>
        <w:t>Créateur</w:t>
      </w:r>
      <w:r>
        <w:rPr>
          <w:lang w:val="fr_FR" w:bidi="fr_FR"/>
        </w:rPr>
        <w:t xml:space="preserve"> de toutes choses » ou le père de tous les pères sur la terre. Père fait référence au père céleste ou à Dieu. Paul utilise le même mot pour père que vous utilisez pour vos propres pères. Assurez-vous que vos auditeurs comprennent que Paul parle de Dieu, du Père, et utilisent le même mot pour Père que dans les passages précédents. Créateur signifie la personne qui crée ou fait quelque chose à partir de rien. Dieu a créé l'univers et tout ce qui s'y trouve.</w:t>
      </w:r>
    </w:p>
    <w:p>
      <w:pPr/>
      <w:r>
        <w:rPr>
          <w:lang w:val="fr_FR" w:bidi="fr_FR"/>
        </w:rPr>
      </w:r>
      <w:r>
        <w:rPr>
          <w:lang w:val="fr_FR" w:bidi="fr_FR"/>
        </w:rPr>
        <w:t xml:space="preserve">Paul dit que Dieu a créé les familles, c'est-à-dire les groupes de personnes, dans les </w:t>
      </w:r>
      <w:r>
        <w:rPr>
          <w:b/>
          <w:lang w:val="fr_FR" w:bidi="fr_FR"/>
        </w:rPr>
        <w:t>cieux</w:t>
      </w:r>
      <w:r>
        <w:rPr>
          <w:lang w:val="fr_FR" w:bidi="fr_FR"/>
        </w:rPr>
        <w:t xml:space="preserve"> et sur la terre. Utilisez le même mot pour cieux que dans les passages précédents et rappelez-vous que le mot </w:t>
      </w:r>
      <w:r>
        <w:rPr>
          <w:lang w:val="fr_FR" w:bidi="fr_FR"/>
        </w:rPr>
        <w:t>cieux</w:t>
      </w:r>
      <w:r>
        <w:rPr>
          <w:lang w:val="fr_FR" w:bidi="fr_FR"/>
        </w:rPr>
        <w:t xml:space="preserve"> se trouve dans le Glossaire principal.</w:t>
      </w:r>
    </w:p>
    <w:p>
      <w:pPr/>
      <w:r>
        <w:rPr>
          <w:lang w:val="fr_FR" w:bidi="fr_FR"/>
        </w:rPr>
      </w:r>
      <w:r>
        <w:rPr>
          <w:lang w:val="fr_FR" w:bidi="fr_FR"/>
        </w:rPr>
        <w:t xml:space="preserve">Paul parle des richesses de la </w:t>
      </w:r>
      <w:r>
        <w:rPr>
          <w:b/>
          <w:lang w:val="fr_FR" w:bidi="fr_FR"/>
        </w:rPr>
        <w:t>gloire</w:t>
      </w:r>
      <w:r>
        <w:rPr>
          <w:lang w:val="fr_FR" w:bidi="fr_FR"/>
        </w:rPr>
        <w:t xml:space="preserve"> de Dieu. La gloire parle de la beauté de Dieu, sa puissance et sa majesté. Le mot </w:t>
      </w:r>
      <w:r>
        <w:rPr>
          <w:lang w:val="fr_FR" w:bidi="fr_FR"/>
        </w:rPr>
        <w:t>gloire</w:t>
      </w:r>
      <w:r>
        <w:rPr>
          <w:lang w:val="fr_FR" w:bidi="fr_FR"/>
        </w:rPr>
        <w:t xml:space="preserve"> est abordé dans le Glossaire principal. Utilisez le même mot pour gloire que dans les passages précédents.</w:t>
      </w:r>
    </w:p>
    <w:p>
      <w:pPr/>
      <w:r>
        <w:rPr>
          <w:lang w:val="fr_FR" w:bidi="fr_FR"/>
        </w:rPr>
      </w:r>
      <w:r>
        <w:rPr>
          <w:lang w:val="fr_FR" w:bidi="fr_FR"/>
        </w:rPr>
        <w:t xml:space="preserve">Dieu utilisera son </w:t>
      </w:r>
      <w:r>
        <w:rPr>
          <w:b/>
          <w:lang w:val="fr_FR" w:bidi="fr_FR"/>
        </w:rPr>
        <w:t>Esprit</w:t>
      </w:r>
      <w:r>
        <w:rPr>
          <w:lang w:val="fr_FR" w:bidi="fr_FR"/>
        </w:rPr>
        <w:t xml:space="preserve">, c'est-à-dire le </w:t>
      </w:r>
      <w:r>
        <w:rPr>
          <w:b/>
          <w:lang w:val="fr_FR" w:bidi="fr_FR"/>
        </w:rPr>
        <w:t>Saint-Esprit</w:t>
      </w:r>
      <w:r>
        <w:rPr>
          <w:lang w:val="fr_FR" w:bidi="fr_FR"/>
        </w:rPr>
        <w:t xml:space="preserve">, pour nous donner la force intérieure. Le </w:t>
      </w:r>
      <w:r>
        <w:rPr>
          <w:lang w:val="fr_FR" w:bidi="fr_FR"/>
        </w:rPr>
        <w:t>mot Saint-Esprit</w:t>
      </w:r>
      <w:r>
        <w:rPr>
          <w:lang w:val="fr_FR" w:bidi="fr_FR"/>
        </w:rPr>
        <w:t xml:space="preserve"> est abordé dans le Glossaire principal. Utilisez la même expression pour le Saint-Esprit que celle que vous avez déjà utilisée.</w:t>
      </w:r>
    </w:p>
    <w:p>
      <w:pPr/>
      <w:r>
        <w:rPr>
          <w:lang w:val="fr_FR" w:bidi="fr_FR"/>
        </w:rPr>
      </w:r>
      <w:r>
        <w:rPr>
          <w:b/>
          <w:lang w:val="fr_FR" w:bidi="fr_FR"/>
        </w:rPr>
        <w:t>Christ</w:t>
      </w:r>
      <w:r>
        <w:rPr>
          <w:lang w:val="fr_FR" w:bidi="fr_FR"/>
        </w:rPr>
        <w:t xml:space="preserve"> vivra </w:t>
      </w:r>
      <w:r>
        <w:rPr>
          <w:b/>
          <w:lang w:val="fr_FR" w:bidi="fr_FR"/>
        </w:rPr>
        <w:t>dans vos cœurs</w:t>
      </w:r>
      <w:r>
        <w:rPr>
          <w:lang w:val="fr_FR" w:bidi="fr_FR"/>
        </w:rPr>
        <w:t xml:space="preserve">. Le mot </w:t>
      </w:r>
      <w:r>
        <w:rPr>
          <w:lang w:val="fr_FR" w:bidi="fr_FR"/>
        </w:rPr>
        <w:t>Christ</w:t>
      </w:r>
      <w:r>
        <w:rPr>
          <w:lang w:val="fr_FR" w:bidi="fr_FR"/>
        </w:rPr>
        <w:t xml:space="preserve"> est abordé dans le Glossaire principal. Utilisez le même mot pour Christ que dans les passages précédents. « Dans votre cœur » fait référence au centre de vos pensées et de vos émotions.</w:t>
      </w:r>
    </w:p>
    <w:p>
      <w:pPr/>
      <w:r>
        <w:rPr>
          <w:lang w:val="fr_FR" w:bidi="fr_FR"/>
        </w:rPr>
      </w:r>
      <w:r>
        <w:rPr>
          <w:lang w:val="fr_FR" w:bidi="fr_FR"/>
        </w:rPr>
        <w:t xml:space="preserve">Arrêtez-vous ici et discutez de la formulation que vous avez choisie pour décrire ce que signifie </w:t>
      </w:r>
      <w:r>
        <w:rPr>
          <w:b/>
          <w:lang w:val="fr_FR" w:bidi="fr_FR"/>
        </w:rPr>
        <w:t>dans vos cœurs</w:t>
      </w:r>
      <w:r>
        <w:rPr>
          <w:lang w:val="fr_FR" w:bidi="fr_FR"/>
        </w:rPr>
        <w:t>. Arrêtez l'enregistrement ici.</w:t>
      </w:r>
    </w:p>
    <w:p>
      <w:pPr/>
      <w:r>
        <w:rPr>
          <w:lang w:val="fr_FR" w:bidi="fr_FR"/>
        </w:rPr>
      </w:r>
      <w:r>
        <w:rPr>
          <w:lang w:val="fr_FR" w:bidi="fr_FR"/>
        </w:rPr>
        <w:t xml:space="preserve">Paul demande que Christ vive dans les cœurs des croyants à travers la </w:t>
      </w:r>
      <w:r>
        <w:rPr>
          <w:b/>
          <w:lang w:val="fr_FR" w:bidi="fr_FR"/>
        </w:rPr>
        <w:t>foi</w:t>
      </w:r>
      <w:r>
        <w:rPr>
          <w:lang w:val="fr_FR" w:bidi="fr_FR"/>
        </w:rPr>
        <w:t xml:space="preserve">, c'est-à-dire parce qu'ils font confiance à Jésus. Le </w:t>
      </w:r>
      <w:r>
        <w:rPr>
          <w:lang w:val="fr_FR" w:bidi="fr_FR"/>
        </w:rPr>
        <w:t>mot</w:t>
      </w:r>
      <w:r>
        <w:rPr>
          <w:lang w:val="fr_FR" w:bidi="fr_FR"/>
        </w:rPr>
        <w:t xml:space="preserve"> foi se trouve dans le glossaire principal. Utilisez le même mot pour foi que celui que vous avez déjà utilisé.</w:t>
      </w:r>
    </w:p>
    <w:p>
      <w:pPr/>
      <w:r>
        <w:rPr>
          <w:lang w:val="fr_FR" w:bidi="fr_FR"/>
        </w:rPr>
      </w:r>
      <w:r>
        <w:rPr>
          <w:lang w:val="fr_FR" w:bidi="fr_FR"/>
        </w:rPr>
        <w:t xml:space="preserve">Paul veut que tous les </w:t>
      </w:r>
      <w:r>
        <w:rPr>
          <w:b/>
          <w:lang w:val="fr_FR" w:bidi="fr_FR"/>
        </w:rPr>
        <w:t>saints</w:t>
      </w:r>
      <w:r>
        <w:rPr>
          <w:lang w:val="fr_FR" w:bidi="fr_FR"/>
        </w:rPr>
        <w:t xml:space="preserve">, c'est-à-dire tout le peuple de Dieu, comprennent l'amour de Dieu. </w:t>
      </w:r>
      <w:r>
        <w:rPr>
          <w:lang w:val="fr_FR" w:bidi="fr_FR"/>
        </w:rPr>
        <w:t>Saint</w:t>
      </w:r>
      <w:r>
        <w:rPr>
          <w:lang w:val="fr_FR" w:bidi="fr_FR"/>
        </w:rPr>
        <w:t xml:space="preserve"> est discuté dans le Glossaire principal. Utilisez le même mot pour saint que celui que vous avez déjà utilisé.</w:t>
      </w:r>
    </w:p>
    <w:p>
      <w:pPr/>
      <w:r>
        <w:rPr>
          <w:lang w:val="fr_FR" w:bidi="fr_FR"/>
        </w:rPr>
      </w:r>
      <w:r>
        <w:rPr>
          <w:lang w:val="fr_FR" w:bidi="fr_FR"/>
        </w:rPr>
        <w:t>Paul termine sa prière en demandant que la gloire de Dieu soit là dans l'</w:t>
      </w:r>
      <w:r>
        <w:rPr>
          <w:b/>
          <w:lang w:val="fr_FR" w:bidi="fr_FR"/>
        </w:rPr>
        <w:t>Église</w:t>
      </w:r>
      <w:r>
        <w:rPr>
          <w:lang w:val="fr_FR" w:bidi="fr_FR"/>
        </w:rPr>
        <w:t xml:space="preserve">. L'Église est le groupe de croyants qui se rassemblent pour adorer et prier. Le mot </w:t>
      </w:r>
      <w:r>
        <w:rPr>
          <w:lang w:val="fr_FR" w:bidi="fr_FR"/>
        </w:rPr>
        <w:t>Église</w:t>
      </w:r>
      <w:r>
        <w:rPr>
          <w:lang w:val="fr_FR" w:bidi="fr_FR"/>
        </w:rPr>
        <w:t xml:space="preserve"> est abordé dans le Glossaire principal. Utilisez le même mot pour Église que celui que vous avez déjà utilisé.</w:t>
      </w:r>
    </w:p>
    <w:p>
      <w:pPr/>
      <w:r>
        <w:rPr>
          <w:lang w:val="fr_FR" w:bidi="fr_FR"/>
        </w:rPr>
      </w:r>
      <w:r>
        <w:rPr>
          <w:lang w:val="fr_FR" w:bidi="fr_FR"/>
        </w:rPr>
        <w:t xml:space="preserve">Paul demande que cette gloire rendue à Dieu soit dans toutes les </w:t>
      </w:r>
      <w:r>
        <w:rPr>
          <w:b/>
          <w:lang w:val="fr_FR" w:bidi="fr_FR"/>
        </w:rPr>
        <w:t>générations</w:t>
      </w:r>
      <w:r>
        <w:rPr>
          <w:lang w:val="fr_FR" w:bidi="fr_FR"/>
        </w:rPr>
        <w:t xml:space="preserve"> à venir. Une autre façon de le dire est « à travers les âges à venir ». Paul veut que tous les peuples de maintenant jusque dans l'avenir fassent l'expérience de cet amour et de cette puissance de la part de Dieu. Le mot </w:t>
      </w:r>
      <w:r>
        <w:rPr>
          <w:lang w:val="fr_FR" w:bidi="fr_FR"/>
        </w:rPr>
        <w:t>générations</w:t>
      </w:r>
      <w:r>
        <w:rPr>
          <w:lang w:val="fr_FR" w:bidi="fr_FR"/>
        </w:rPr>
        <w:t xml:space="preserve"> est abordé dans le Glossaire principal. Utilisez le même mot pour générations que celui que vous avez déjà utilisé.</w:t>
      </w:r>
    </w:p>
    <w:p>
      <w:pPr/>
      <w:r>
        <w:rPr>
          <w:lang w:val="fr_FR" w:bidi="fr_FR"/>
        </w:rPr>
      </w:r>
      <w:r>
        <w:rPr>
          <w:lang w:val="fr_FR" w:bidi="fr_FR"/>
        </w:rPr>
        <w:t xml:space="preserve">Paul termine la prière en disant </w:t>
      </w:r>
      <w:r>
        <w:rPr>
          <w:b/>
          <w:lang w:val="fr_FR" w:bidi="fr_FR"/>
        </w:rPr>
        <w:t>amen</w:t>
      </w:r>
      <w:r>
        <w:rPr>
          <w:lang w:val="fr_FR" w:bidi="fr_FR"/>
        </w:rPr>
        <w:t>. Amen est la réponse habituelle donnée à la fin d'une prière. Cela a la signification d'être d'accord avec ce que la personne a dit et de dire que ce qui a été dit est vrai.</w:t>
      </w:r>
    </w:p>
    <w:p>
      <w:pPr/>
      <w:r>
        <w:rPr>
          <w:lang w:val="fr_FR" w:bidi="fr_FR"/>
        </w:rPr>
      </w:r>
      <w:r>
        <w:rPr>
          <w:lang w:val="fr_FR" w:bidi="fr_FR"/>
        </w:rPr>
        <w:t xml:space="preserve">Arrêtez-vous ici et discutez en groupe : quel mot ou expression utiliserez-vous pour </w:t>
      </w:r>
      <w:r>
        <w:rPr>
          <w:b/>
          <w:lang w:val="fr_FR" w:bidi="fr_FR"/>
        </w:rPr>
        <w:t>amen</w:t>
      </w:r>
      <w:r>
        <w:rPr>
          <w:lang w:val="fr_FR" w:bidi="fr_FR"/>
        </w:rPr>
        <w:t xml:space="preserve"> ? Utilisez le même mot que dans d'autres livres de la Bible. </w:t>
      </w:r>
      <w:r>
        <w:rPr>
          <w:lang w:val="fr_FR" w:bidi="fr_FR"/>
        </w:rPr>
        <w:t>Amen</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4:1–6</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4.1–6. Laissez entrer la parole de Dieu dans vos cœurs.</w:t>
      </w:r>
    </w:p>
    <w:p>
      <w:pPr/>
      <w:r>
        <w:rPr>
          <w:lang w:val="fr_FR" w:bidi="fr_FR"/>
        </w:rPr>
      </w:r>
      <w:r>
        <w:rPr>
          <w:lang w:val="fr_FR" w:bidi="fr_FR"/>
        </w:rPr>
        <w:t xml:space="preserve">Écoutez l'enregistrement d'Éphésiens 4.1–6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4.1–6 dans la traduction la plus facile à comprendre.</w:t>
      </w:r>
    </w:p>
    <w:p>
      <w:pPr/>
      <w:r>
        <w:rPr>
          <w:lang w:val="fr_FR" w:bidi="fr_FR"/>
        </w:rPr>
      </w:r>
      <w:r>
        <w:rPr>
          <w:lang w:val="fr_FR" w:bidi="fr_FR"/>
        </w:rPr>
        <w:t>Dans la première moitié de la lettre, Paul a rappelé aux croyants en Jésus qui vivent à Éphèse le but que Dieu a pour eux. Ces croyants, à la fois Juifs et Gentils, sont tous un seul corps, c'est-à-dire un groupe de personnes qui travaillent ensemble. Ils ont tous le même héritage de la part de Dieu. Paul dit maintenant aux croyants comment vivre en réponse. Paul dit que les croyants doivent être unis, vivre d'une manière qui plaît à Dieu, puis il donne la fondation qui rend leur unité possible.</w:t>
      </w:r>
    </w:p>
    <w:p>
      <w:pPr/>
      <w:r>
        <w:rPr>
          <w:lang w:val="fr_FR" w:bidi="fr_FR"/>
        </w:rPr>
      </w:r>
      <w:r>
        <w:rPr>
          <w:lang w:val="fr_FR" w:bidi="fr_FR"/>
        </w:rPr>
        <w:t>Paul commence en mentionnant de nouveau qu'il est prisonnier pour avoir servi le Seigneur Jésus. Paul s'appelle lui-même prisonnier dans le Seigneur pour montrer que c'est là que le Seigneur l'a mis et pour montrer que le Seigneur Jésus est vraiment son maître. Paul donnera maintenant aux croyants des instructions sur comment vivre, partout où le Seigneur les a placés.</w:t>
      </w:r>
    </w:p>
    <w:p>
      <w:pPr/>
      <w:r>
        <w:rPr>
          <w:lang w:val="fr_FR" w:bidi="fr_FR"/>
        </w:rPr>
      </w:r>
      <w:r>
        <w:rPr>
          <w:lang w:val="fr_FR" w:bidi="fr_FR"/>
        </w:rPr>
        <w:t>Paul exhorte les croyants à vivre une vie digne de leur appel. Cet appel est l'invitation de Dieu aux gens à être le peuple de Dieu et à faire sa volonté. Les croyants devraient agir d'une manière qui soit juste pour le peuple de Dieu.</w:t>
      </w:r>
    </w:p>
    <w:p>
      <w:pPr/>
      <w:r>
        <w:rPr>
          <w:lang w:val="fr_FR" w:bidi="fr_FR"/>
        </w:rPr>
      </w:r>
      <w:r>
        <w:rPr>
          <w:lang w:val="fr_FR" w:bidi="fr_FR"/>
        </w:rPr>
        <w:t>Arrêtez-vous ici et discutez de cette question en groupe : parlez de tout groupe important dont vous faites partie, comme une communauté de personnes ou une équipe sportive. Racontez une histoire au sujet d'un moment où vous êtes allé à un événement où tout le monde savait que vous faisiez partie de ce groupe. Comment avez-vous montré que vous faisiez partie du groupe ? Comment avez-vous agi différemment envers ceux qui ne faisaient pas partie du groupe ? Mettez cet enregistrement en pause ici.</w:t>
      </w:r>
    </w:p>
    <w:p>
      <w:pPr/>
      <w:r>
        <w:rPr>
          <w:lang w:val="fr_FR" w:bidi="fr_FR"/>
        </w:rPr>
      </w:r>
      <w:r>
        <w:rPr>
          <w:lang w:val="fr_FR" w:bidi="fr_FR"/>
        </w:rPr>
        <w:t>Paul dit aux croyants d'être toujours humbles. À cette époque, les peuples grecs et romains pensaient souvent que si une personne était humble, elle agissait comme un serviteur. Ce n'était pas un travail qu'ils appréciaient. En étant humbles, les croyants agiraient différemment de ceux qui les entourent, ce qui montrerait qu'ils faisaient partie du groupe de croyants.</w:t>
      </w:r>
    </w:p>
    <w:p>
      <w:pPr/>
      <w:r>
        <w:rPr>
          <w:lang w:val="fr_FR" w:bidi="fr_FR"/>
        </w:rPr>
      </w:r>
      <w:r>
        <w:rPr>
          <w:lang w:val="fr_FR" w:bidi="fr_FR"/>
        </w:rPr>
        <w:t>Paul dit que les croyants devraient aussi traiter les autres avec douceur et être prêts à attendre que Dieu fasse son œuvre en son temps. Paul dit aussi que les croyants devraient « se porter les uns avec les autres », c'est-à-dire s'aimer les uns les autres même quand c'est difficile. Paul dit que faire ces choses aidera les croyants à garder l'unité de l'Esprit, c'est-à-dire à avoir de bonnes relations les uns avec les autres et à bien travailler ensemble. Paul dit que le Saint-Esprit donne la paix qui unit ou relie les croyants. Être unis signifie travailler ensemble pour un but commun. Les croyants doivent faire tout leur possible pour s'assurer de garder cette unité en étant humbles, patients et doux. S'ils font cela, ils ne briseront pas la paix du groupe avec des disputes, des émotions blessées, des incompréhensions et d'autres problèmes.</w:t>
      </w:r>
    </w:p>
    <w:p>
      <w:pPr/>
      <w:r>
        <w:rPr>
          <w:lang w:val="fr_FR" w:bidi="fr_FR"/>
        </w:rPr>
      </w:r>
      <w:r>
        <w:rPr>
          <w:lang w:val="fr_FR" w:bidi="fr_FR"/>
        </w:rPr>
        <w:t>Arrêtez-vous ici et discutez de cette question en groupe : racontez une histoire au sujet d'une personne qui s'est battue avec les autres et a agi comme si elle était plus importante qu'elle ne l'était réellement. Comment cela a-t-il causé des problèmes ou de mauvais sentiments ? Racontez maintenant une histoire au sujet de quelqu'un, comme une mère ou un enseignant, qui a travaillé dur pour améliorer les choses pour ceux qui l'entourent, mais qui ne s'est pas vanté de cela. Comment ont-ils montré qu'ils appréciaient et prenaient soin des personnes autour d'eux ? Mettez cet enregistrement en pause ici.</w:t>
      </w:r>
    </w:p>
    <w:p>
      <w:pPr/>
      <w:r>
        <w:rPr>
          <w:lang w:val="fr_FR" w:bidi="fr_FR"/>
        </w:rPr>
      </w:r>
      <w:r>
        <w:rPr>
          <w:lang w:val="fr_FR" w:bidi="fr_FR"/>
        </w:rPr>
        <w:t>Paul donne maintenant une déclaration de foi formelle. Le corps, c'est-à-dire le groupe de croyants qui forment l'Église, doit utiliser ces croyances comme base pour tout ce qu'ils font. Quand l'Église croit fermement ces choses, Dieu les aidera à être unis et à avoir un seul but. Paul parle de l'« unité » de plusieurs choses ; il n'y a pas de division. Paul dit qu'il y n'a qu'un seul Saint-Esprit qui rassemble un groupe de croyants avec un seul but. Paul dit qu'il n'y a qu'un seul Seigneur Jésus, notre maître. Nous avons tous la foi ou croyons que Jésus est mort et ressuscité de nouveau pour nous sauver. Nous montrons notre loyauté envers Jésus à travers notre bapteme. Il n'y a qu'un seul Dieu, qui est le père de « tous ». Peut-être que cela signifie que Dieu est le père de tous les peuples et de toutes choses. Il est donc le créateur et le maître de toutes choses et il œuvre dans toutes les situations. Ou peut-être que cela signifie que Dieu est le père de tous ceux qui croient en Jésus. Dieu est notre maître et roi et il œuvre à travers nous, ses enfants. Dieu est « en tous », ce qui signifie que Dieu est présent partout, tout le temps, et que Dieu vit dans ses enfants qui croient en lui.</w:t>
      </w:r>
    </w:p>
    <w:p>
      <w:pPr/>
      <w:r>
        <w:rPr>
          <w:lang w:val="fr_FR" w:bidi="fr_FR"/>
        </w:rPr>
      </w:r>
      <w:r>
        <w:rPr>
          <w:lang w:val="fr_FR" w:bidi="fr_FR"/>
        </w:rPr>
        <w:t>Quoi qu'il en soit, Dieu est le chef le plus élevé et plus grand que tous les peuples et tous les croyants. Si les croyants sont d'accord avec cela et les autres croyances que Paul a énumérées, ils feront tous également la volonté de Dieu, ce qui les gardera de travailler ensemble dans l'unité.</w:t>
      </w:r>
    </w:p>
    <w:p>
      <w:pPr/>
      <w:r>
        <w:rPr>
          <w:lang w:val="fr_FR" w:bidi="fr_FR"/>
        </w:rPr>
      </w:r>
      <w:r>
        <w:rPr>
          <w:lang w:val="fr_FR" w:bidi="fr_FR"/>
        </w:rPr>
        <w:t>Arrêtez-vous ici et discutez de cette question en groupe : racontez une histoire au sujet d'un moment où vous travailliez sur un projet où les gens se sont mis d'accord sur l'objectif et sur comment s'y rendre. Qu'est-ce qui a permis au peuple de travailler ensemble dans l'unité ? Quelles croyances avaient-ils tous qui les aidaient à travailler ensemble ?</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4.1–6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à cause de tout ce que les croyants ont appris dans la première partie de la lettre, Paul les exhorte à vivre d'une manière qui continuera de les rassembler comme un corps, ou groupe, de croyants, unifié.</w:t>
      </w:r>
    </w:p>
    <w:p>
      <w:pPr/>
      <w:r>
        <w:rPr>
          <w:lang w:val="fr_FR" w:bidi="fr_FR"/>
        </w:rPr>
      </w:r>
      <w:r>
        <w:rPr>
          <w:b/>
          <w:lang w:val="fr_FR" w:bidi="fr_FR"/>
        </w:rPr>
        <w:t>Dans la deuxième partie :</w:t>
      </w:r>
      <w:r>
        <w:rPr>
          <w:lang w:val="fr_FR" w:bidi="fr_FR"/>
        </w:rPr>
        <w:t xml:space="preserve"> Paul donne la fondation de notre unité : l'unité que nous trouvons quand nous faisons confiance à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croyants qui écouteraient quelqu'un qui lit cette lettre</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Le Seigneur Jésus</w:t>
      </w:r>
    </w:p>
    <w:p>
      <w:pPr/>
      <w:r>
        <w:rPr>
          <w:lang w:val="fr_FR" w:bidi="fr_FR"/>
        </w:rPr>
      </w:r>
      <w:r>
        <w:rPr>
          <w:lang w:val="fr_FR" w:bidi="fr_FR"/>
        </w:rPr>
        <w:t>En groupe, prêtez attention à ces parties du cadre du passage :</w:t>
      </w:r>
    </w:p>
    <w:p>
      <w:pPr/>
      <w:r>
        <w:rPr>
          <w:lang w:val="fr_FR" w:bidi="fr_FR"/>
        </w:rPr>
      </w:r>
      <w:r>
        <w:rPr>
          <w:lang w:val="fr_FR" w:bidi="fr_FR"/>
        </w:rPr>
        <w:t>Puisque Paul savait que quelqu'un lirait ces mots à haute voix, Paul utilise un style grec adapté aux discours ou à l'enseignement. Paul essaie de persuader son auditoire de faire quelque chose dans ce passage. Il commence en expliquant les vérités importantes, puis donne des instructions basées sur ces vérités. Dans les sections précédentes de cette lettre, Paul a décrit ce que Dieu a fait pour les croyants. Ce sont des choses que les croyants connaissent déjà ou qui auraient du sens à cause de ce qu'ils savent déjà. Les croyants peuvent faire confiance au fait que les instructions de Paul sont bonnes, parce qu'il a montré qu'il croit la même vérité qu'eux.</w:t>
      </w:r>
    </w:p>
    <w:p>
      <w:pPr/>
      <w:r>
        <w:rPr>
          <w:lang w:val="fr_FR" w:bidi="fr_FR"/>
        </w:rPr>
      </w:r>
      <w:r>
        <w:rPr>
          <w:lang w:val="fr_FR" w:bidi="fr_FR"/>
        </w:rPr>
        <w:t>Arrêtez-vous ici et discutez de cette question en groupe : en guise d'activité, faites un petit discours pour convaincre vos auditeurs pourquoi ils devraient être d'accord avec vous au sujet de quelque chose. Par exemple : quel est le meilleur genre de nourriture. Après que l'orateur ait terminé, demandez au groupe de souligner les choses que l'orateur a faites pour les convaincre. Suggérez d'autres méthodes que les gens utilisent souvent. Discutez de la question de savoir si votre culture a un certain genre de style pour les discours ou les enseignements. Mettez cet enregistrement en pause ici.</w:t>
      </w:r>
    </w:p>
    <w:p>
      <w:pPr/>
      <w:r>
        <w:rPr>
          <w:lang w:val="fr_FR" w:bidi="fr_FR"/>
        </w:rPr>
      </w:r>
      <w:r>
        <w:rPr>
          <w:lang w:val="fr_FR" w:bidi="fr_FR"/>
        </w:rPr>
        <w:t>Dans la première partie de ce passage, Paul déplace son point focal de la description de ce que Dieu a fait pour parler maintenant de ce que les croyants devraient faire en réponse.</w:t>
      </w:r>
    </w:p>
    <w:p>
      <w:pPr/>
      <w:r>
        <w:rPr>
          <w:lang w:val="fr_FR" w:bidi="fr_FR"/>
        </w:rPr>
      </w:r>
      <w:r>
        <w:rPr>
          <w:lang w:val="fr_FR" w:bidi="fr_FR"/>
        </w:rPr>
        <w:t>Paul rappelle aux croyants qu'il vient de leur expliquer que Dieu a donné à son peuple un appel spécial. Paul leur rappelle ensuite qu'il est prisonnier, à la fois littéralement et parce qu'il est serviteur de la volonté de Dieu. À cause de cela, Paul a le droit de suggérer fortement que les croyants fassent les choses qu'il est sur le point de leur dire de faire. Paul les encourage fortement à vivre d'une certaine manière à cause de tout ce que Dieu a fait pour eux. Si les croyants vivent comme cela, ils seront dignes de l'appel et du but de Dieu dans leur vie.</w:t>
      </w:r>
    </w:p>
    <w:p>
      <w:pPr/>
      <w:r>
        <w:rPr>
          <w:lang w:val="fr_FR" w:bidi="fr_FR"/>
        </w:rPr>
      </w:r>
      <w:r>
        <w:rPr>
          <w:lang w:val="fr_FR" w:bidi="fr_FR"/>
        </w:rPr>
        <w:t>Arrêtez-vous ici et discutez en groupe : dans votre culture, comment les gens essaient-ils de persuader les autres d'agir d'une certaine manière ? Comment l'orateur montre-t-il qu'il a autorité sur le sujet dont il discute ? Quelles choses disent-ils pour convaincre les gens de l'importance de faire une certaine action ? Mettez cet enregistrement en pause ici.</w:t>
      </w:r>
    </w:p>
    <w:p>
      <w:pPr/>
      <w:r>
        <w:rPr>
          <w:lang w:val="fr_FR" w:bidi="fr_FR"/>
        </w:rPr>
      </w:r>
      <w:r>
        <w:rPr>
          <w:lang w:val="fr_FR" w:bidi="fr_FR"/>
        </w:rPr>
        <w:t>Paul décrit maintenant la façon digne de vivre et donne des instructions directement aux croyants. Le Saint-Esprit a uni les croyants en Jésus dans le lien de la paix. Ce lien est comme une corde qui relie les gens. Les croyants peuvent rester unis comme cela quand ils sont complètement, ou toujours humbles, doux et patients. Ils devraient se tolérer les uns les autres même quand ils font de mauvaises choses parce qu'ils s'aiment les uns les autres. Les croyants devraient être impatients de faire tout ce qui leur est possible pour se garder unis. En faisant ces choses, les croyants resteront unis de la façon dont le Saint-Esprit les a unis.</w:t>
      </w:r>
    </w:p>
    <w:p>
      <w:pPr/>
      <w:r>
        <w:rPr>
          <w:lang w:val="fr_FR" w:bidi="fr_FR"/>
        </w:rPr>
      </w:r>
      <w:r>
        <w:rPr>
          <w:lang w:val="fr_FR" w:bidi="fr_FR"/>
        </w:rPr>
        <w:t>Dans la deuxième partie de ce passage, Paul énumère les choses en lesquelles les croyants croient pour expliquer pourquoi les croyants devraient être unis. Leur croyance dans les mêmes choses les garde unis. Paul donne ces croyances principales dans une déclaration de foi plus formelle. Une déclaration plus formelle est plus facile pour les croyants à répéter et à se souvenir. Paul commence en décrivant « un seul corps, c'est-à-dire un groupe de croyants », et « un seul esprit », parce qu'il vient de parler du groupe de croyants.</w:t>
      </w:r>
    </w:p>
    <w:p>
      <w:pPr/>
      <w:r>
        <w:rPr>
          <w:lang w:val="fr_FR" w:bidi="fr_FR"/>
        </w:rPr>
      </w:r>
      <w:r>
        <w:rPr>
          <w:lang w:val="fr_FR" w:bidi="fr_FR"/>
        </w:rPr>
        <w:t>Arrêtez-vous ici et discutez de cette question en groupe : pensez à la première activité qui parlait de comment convaincre quelqu'un de quelque chose. Comment l'orateur a-t-il disposé ses raisons ? Dans quel ordre les a-t-il énumérées ? De quelle autre manière aurait-il pu les énumérer ? Mettez cet enregistrement en pause ici.</w:t>
      </w:r>
    </w:p>
    <w:p>
      <w:pPr/>
      <w:r>
        <w:rPr>
          <w:lang w:val="fr_FR" w:bidi="fr_FR"/>
        </w:rPr>
      </w:r>
      <w:r>
        <w:rPr>
          <w:lang w:val="fr_FR" w:bidi="fr_FR"/>
        </w:rPr>
        <w:t>La liste de Paul contient trois sections. La première section inclut le Saint-Esprit, qui constitue l'ensemble des croyants en un seul corps à travers l'unité. La deuxième section parle du Seigneur Jésus, de la base de la foi et du baptême. Cela montre que nous sommes dévoués au Seigneur Jésus et à ce qu'il a fait pour nous pour nous donner le salut. Et la troisième section parle de Dieu qui est au-dessus de tous. Dans la première section, Paul dit qu'il n'y a qu'un seul Esprit, le Saint-Esprit, qui, comme il l'a déjà dit, est celui qui unit le corps, c'est-à-dire l'Église. Tout comme il n'y a qu'un seul Esprit, Dieu a appelé toutes les personnes dans l'Église à une seule espérance. Cette espérance est que Dieu donnera de bonnes choses à son peuple, ce qui est l'appel que Paul a mentionné au début. Les croyants croient en cette espérance à cause des actions de Jésus, que Paul énumère ensuite comme le seul Seigneur. Il n'y a qu'une seule foi, ce qui signifie que les croyants font confiance au fait que Jésus est Seigneur. Il n'y a qu'un seul baptême : la confession publique qui symbolise la vie nouvelle que Dieu a donnée à tous les croyants. Enfin, Paul dit qu'il n'y a qu'un seul Dieu qui est le Père de tous, qui est au-dessus de tout, à travers tout et en tous. « Tous » fait référence à tous les peuples : soit tout le peuple de Dieu, soit tous les peuples, partout.</w:t>
      </w:r>
    </w:p>
    <w:p>
      <w:pPr/>
      <w:r>
        <w:rPr>
          <w:lang w:val="fr_FR" w:bidi="fr_FR"/>
        </w:rPr>
      </w:r>
      <w:r>
        <w:rPr>
          <w:lang w:val="fr_FR" w:bidi="fr_FR"/>
        </w:rPr>
        <w:t>Arrêtez-vous ici et discutez en groupe : comment traduire la liste de Paul de façon naturelle dans votre langue ? Mettez cet enregistrement en pause ici.</w:t>
      </w:r>
    </w:p>
    <w:p>
      <w:pPr/>
      <w:r>
        <w:rPr>
          <w:lang w:val="fr_FR" w:bidi="fr_FR"/>
        </w:rPr>
      </w:r>
      <w:r>
        <w:rPr>
          <w:lang w:val="fr_FR" w:bidi="fr_FR"/>
        </w:rPr>
        <w:t>Paul explique que les croyants ne croient pas en des idées différentes qui causeraient des conflits ou diviseraient les gens. Les actions des gens sont basées sur ce qu'ils croient. Puisque les croyants croient tous les mêmes choses, ils devraient garder l'unité que le Saint-Esprit a commencé quand le Saint-Esprit les a rassemblés comme un seul groupe de croyants.</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avoir des dessins, des objets ou même des personnes qui représentent Paul, les croyants, le Saint-Esprit, Jésus et Dieu le Père.</w:t>
      </w:r>
    </w:p>
    <w:p>
      <w:pPr/>
      <w:r>
        <w:rPr>
          <w:lang w:val="fr_FR" w:bidi="fr_FR"/>
        </w:rPr>
      </w:r>
      <w:r>
        <w:rPr>
          <w:lang w:val="fr_FR" w:bidi="fr_FR"/>
        </w:rPr>
        <w:t>Choisissez des personnes, des dessins ou des objets pour représenter chacun de ceux-ci. Alors que vous commencez à raconter l'histoire de ces versets, rappelez-vous que Paul parle de lui-même comme d'un prisonnier pour le Seigneur. Paul se tourne ensuite vers le groupe de croyants qui écoutent la lettre et les encourage à vivre une vie digne de leur appel. Il explique à quoi cela ressemble. Paul commence ensuite à enseigner les points principaux sur le fait de faire confiance à Jésus. Paul parle d'abord des croyants et du Saint-Esprit quand il dit qu'il n'y a qu'un seul corps et le Saint-Esprit qui apporte l'unité dans la paix pour les croyants. Le Saint-Esprit peut entourer les croyants pour montrer comment les croyants sont unifiés et travaillent ensemble. Paul commence ensuite à parler de l'espérance unique et unie des croyants et il désigne Jésus alors que les croyants représentent en se baptisant les uns les autres et en suivant Jésus. Paul explique ensuite comment la présence de Dieu se trouve partout alors que Dieu se déplace dans le groupe de croyants.</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4.1–6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croyants qui écouteraient quelqu'un qui lit cette lettre</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Le Seigneur Jésus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Je vous ai dit ce que Dieu a fait et son but pour vous. Je suis prisonnier parce que je sers le Seigneur Jésus. Je peux donc vous dire ces choses. À cause de ce que Dieu a fait, je veux vous exhorter à vivre une vie qui soit juste pour votre rôle d'enfants de Dieu, ce à quoi Dieu vous a appelés.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représente Dieu : « Que ressentez-vous ou que pensez-vous au sujet de ces mots que vous avez inspiré Paul à partager ? » La personne pourrait répondre des choses comme : « Je veux que ces personnes sachent que je les ai appelées parce que je les aime », ou « Ces personnes devraient écouter les paroles que je leur donne à travers les écrits de Paul, puisque ces actions apporteront la paix », ou « Je veux qu'elles comprennent que j'ai tant fait pour elles. Elles peuvent vivre une vie qui montre aux autres ce que signifie vivre en paix avec moi et avec les autres. Je veux vraiment les utiliser pour montrer cela au monde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Vous devez toujours être humbles, doux, patients, en montrant combien vous vous aimez les uns les autres en étant aimants et compréhensifs des différences des gens. L'Esprit de Dieu vous donne la paix qui vous lie ensemble et vous devez faire de votre mieux pour garder cette unité.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croyants : « Que ressentez-vous ou que pensez-vous quand vous entendez cela ? » La personne pourrait répondre des choses comme : « Je veux vraiment suivre Dieu et essayer de faire ces choses ! » ou « Je suis heureux que nous ayons l'aide de Dieu pour faire ces choses, puisqu'il sera difficile de toujours suivre ces instructions ! » ou « Je vois comment ces actions construiront de bonnes relations avec ceux qui m'entourent », ou « Je suis reconnaissant que Paul nous aide en partageant ces mots avec nous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Il n'y a qu'un seul corps, qui appartient à tous les croyants, et un seul Saint-Esprit, tout comme il n'y a qu'une seule chose que nous espérons, celle à laquelle Dieu vous a appelés. Il n'y a qu'un seul Seigneur, Jésus, et il n'y a qu'une seule foi et un seul baptême. Il n'y a qu'un seul Dieu qui est le Père de tous, qui règne sur tous, œuvre à travers tous et est en tous.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Il est très important qu'ils croient la vérité. J'énumérerai donc ces choses clairement », ou « Je veux que les croyants aient la paix, je les instruirai donc attentivement », ou « J'espère qu'ils écouteront ces mots, puisque ce sont les mots que Dieu m'a donnés et que ces mots aideront les croyants ! »</w:t>
      </w:r>
    </w:p>
    <w:p>
      <w:pPr>
        <w:pStyle w:val="ListBullet"/>
        <w:spacing w:line="240" w:lineRule="auto"/>
        <w:ind w:left="720"/>
      </w:pPr>
      <w:r>
        <w:rPr>
          <w:lang w:val="fr_FR" w:bidi="fr_FR"/>
        </w:rPr>
      </w:r>
      <w:r>
        <w:rPr>
          <w:lang w:val="fr_FR" w:bidi="fr_FR"/>
        </w:rPr>
        <w:t>Demandez aux personnes qui jouent les croyants : « Que ressentez-vous ou que pensez-vous quand vous entendez cela ? » La personne pourrait répondre des choses comme : « Je suis dans l'émerveillement de faire partie d'un corps de croyants qui est si unifié », ou « Même si les autres Églises dans d'autres villes sont si différentes, je réalise que Dieu veut que nous travaillions tous ensemble et ayons la paix dans qui Dieu est et dans ce qu'il a fait pour nous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4.1–6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se dit lui-même être un prisonnier du </w:t>
      </w:r>
      <w:r>
        <w:rPr>
          <w:b/>
          <w:lang w:val="fr_FR" w:bidi="fr_FR"/>
        </w:rPr>
        <w:t>Seigneur</w:t>
      </w:r>
      <w:r>
        <w:rPr>
          <w:lang w:val="fr_FR" w:bidi="fr_FR"/>
        </w:rPr>
        <w:t xml:space="preserve">. Un seigneur est un maître sur les autres personnes, qui a la pleine autorité. Paul appelle souvent Jésus « Seigneur », et puisque Paul mentionne plus tard un seul Esprit, un seul Dieu, le Père, et un seul Seigneur, cela veut dire que Seigneur ici signifie probablement Jésus. Pour plus d'informations sur le mot </w:t>
      </w:r>
      <w:r>
        <w:rPr>
          <w:lang w:val="fr_FR" w:bidi="fr_FR"/>
        </w:rPr>
        <w:t>Seigneur</w:t>
      </w:r>
      <w:r>
        <w:rPr>
          <w:lang w:val="fr_FR" w:bidi="fr_FR"/>
        </w:rPr>
        <w:t xml:space="preserve">, consultez le glossaire principal. Utilisez le même mot ou la même expression pour Seigneur que vous avez utilisé dans les passages précédents. </w:t>
      </w:r>
    </w:p>
    <w:p>
      <w:pPr/>
      <w:r>
        <w:rPr>
          <w:lang w:val="fr_FR" w:bidi="fr_FR"/>
        </w:rPr>
      </w:r>
      <w:r>
        <w:rPr>
          <w:lang w:val="fr_FR" w:bidi="fr_FR"/>
        </w:rPr>
        <w:t xml:space="preserve">Paul dit aux croyants de vivre ou d'agir d'une manière </w:t>
      </w:r>
      <w:r>
        <w:rPr>
          <w:b/>
          <w:lang w:val="fr_FR" w:bidi="fr_FR"/>
        </w:rPr>
        <w:t>digne</w:t>
      </w:r>
      <w:r>
        <w:rPr>
          <w:lang w:val="fr_FR" w:bidi="fr_FR"/>
        </w:rPr>
        <w:t xml:space="preserve"> de leur appel. Un </w:t>
      </w:r>
      <w:r>
        <w:rPr>
          <w:b/>
          <w:lang w:val="fr_FR" w:bidi="fr_FR"/>
        </w:rPr>
        <w:t>appel</w:t>
      </w:r>
      <w:r>
        <w:rPr>
          <w:lang w:val="fr_FR" w:bidi="fr_FR"/>
        </w:rPr>
        <w:t xml:space="preserve"> est l'invitation de Dieu aux gens à être son peuple et à faire sa volonté. Quand quelqu'un vit de manière digne, cela signifie qu'il vit d'une manière juste ou appropriée pour ce que Dieu l'a appelé à faire. La personne est un bon représentant pour Dieu.</w:t>
      </w:r>
    </w:p>
    <w:p>
      <w:pPr/>
      <w:r>
        <w:rPr>
          <w:lang w:val="fr_FR" w:bidi="fr_FR"/>
        </w:rPr>
      </w:r>
      <w:r>
        <w:rPr>
          <w:lang w:val="fr_FR" w:bidi="fr_FR"/>
        </w:rPr>
        <w:t xml:space="preserve">Arrêtez-vous ici et discutez en groupe de l'idée de vivre de manière </w:t>
      </w:r>
      <w:r>
        <w:rPr>
          <w:b/>
          <w:lang w:val="fr_FR" w:bidi="fr_FR"/>
        </w:rPr>
        <w:t>digne</w:t>
      </w:r>
      <w:r>
        <w:rPr>
          <w:lang w:val="fr_FR" w:bidi="fr_FR"/>
        </w:rPr>
        <w:t>. Comment traduirez-vous cela dans votre passage ? Mettez cet enregistrement en pause ici.</w:t>
      </w:r>
    </w:p>
    <w:p>
      <w:pPr/>
      <w:r>
        <w:rPr>
          <w:lang w:val="fr_FR" w:bidi="fr_FR"/>
        </w:rPr>
      </w:r>
      <w:r>
        <w:rPr>
          <w:lang w:val="fr_FR" w:bidi="fr_FR"/>
        </w:rPr>
        <w:t xml:space="preserve">Paul dit aux croyants d'être </w:t>
      </w:r>
      <w:r>
        <w:rPr>
          <w:b/>
          <w:lang w:val="fr_FR" w:bidi="fr_FR"/>
        </w:rPr>
        <w:t>humbles</w:t>
      </w:r>
      <w:r>
        <w:rPr>
          <w:lang w:val="fr_FR" w:bidi="fr_FR"/>
        </w:rPr>
        <w:t xml:space="preserve">, </w:t>
      </w:r>
      <w:r>
        <w:rPr>
          <w:b/>
          <w:lang w:val="fr_FR" w:bidi="fr_FR"/>
        </w:rPr>
        <w:t>doux</w:t>
      </w:r>
      <w:r>
        <w:rPr>
          <w:lang w:val="fr_FR" w:bidi="fr_FR"/>
        </w:rPr>
        <w:t xml:space="preserve"> et </w:t>
      </w:r>
      <w:r>
        <w:rPr>
          <w:b/>
          <w:lang w:val="fr_FR" w:bidi="fr_FR"/>
        </w:rPr>
        <w:t>patients</w:t>
      </w:r>
      <w:r>
        <w:rPr>
          <w:lang w:val="fr_FR" w:bidi="fr_FR"/>
        </w:rPr>
        <w:t>. Être humble signifie ne pas être orgueilleux, mais traiter les autres personnes mieux que soi-même. Être doux signifie ne pas être dur et/ou plein de ressentiment, mais traiter les autres avec bonté. Être patient signifie être prêt à attendre et à persévérer dans des circonstances difficiles.</w:t>
      </w:r>
    </w:p>
    <w:p>
      <w:pPr/>
      <w:r>
        <w:rPr>
          <w:lang w:val="fr_FR" w:bidi="fr_FR"/>
        </w:rPr>
      </w:r>
      <w:r>
        <w:rPr>
          <w:lang w:val="fr_FR" w:bidi="fr_FR"/>
        </w:rPr>
        <w:t xml:space="preserve">Arrêtez-vous ici et discutez en groupe des mots ou des expressions que vous utiliserez pour </w:t>
      </w:r>
      <w:r>
        <w:rPr>
          <w:b/>
          <w:lang w:val="fr_FR" w:bidi="fr_FR"/>
        </w:rPr>
        <w:t>humble</w:t>
      </w:r>
      <w:r>
        <w:rPr>
          <w:lang w:val="fr_FR" w:bidi="fr_FR"/>
        </w:rPr>
        <w:t xml:space="preserve">, </w:t>
      </w:r>
      <w:r>
        <w:rPr>
          <w:b/>
          <w:lang w:val="fr_FR" w:bidi="fr_FR"/>
        </w:rPr>
        <w:t>doux</w:t>
      </w:r>
      <w:r>
        <w:rPr>
          <w:lang w:val="fr_FR" w:bidi="fr_FR"/>
        </w:rPr>
        <w:t xml:space="preserve"> et </w:t>
      </w:r>
      <w:r>
        <w:rPr>
          <w:b/>
          <w:lang w:val="fr_FR" w:bidi="fr_FR"/>
        </w:rPr>
        <w:t>patient</w:t>
      </w:r>
      <w:r>
        <w:rPr>
          <w:lang w:val="fr_FR" w:bidi="fr_FR"/>
        </w:rPr>
        <w:t>. Si vous avez déjà traduit ces mots dans un autre livre de la Bible, utilisez les mêmes mots ici. Mettez cet enregistrement en pause ici.</w:t>
      </w:r>
    </w:p>
    <w:p>
      <w:pPr/>
      <w:r>
        <w:rPr>
          <w:lang w:val="fr_FR" w:bidi="fr_FR"/>
        </w:rPr>
      </w:r>
      <w:r>
        <w:rPr>
          <w:lang w:val="fr_FR" w:bidi="fr_FR"/>
        </w:rPr>
        <w:t>Les croyants doivent garder l'unité de l'</w:t>
      </w:r>
      <w:r>
        <w:rPr>
          <w:b/>
          <w:lang w:val="fr_FR" w:bidi="fr_FR"/>
        </w:rPr>
        <w:t>Esprit</w:t>
      </w:r>
      <w:r>
        <w:rPr>
          <w:lang w:val="fr_FR" w:bidi="fr_FR"/>
        </w:rPr>
        <w:t xml:space="preserve"> à travers le lien, c'est-à-dire la connexion, de la paix. Être unis signifie travailler ensemble pour un but commun. Les personnes unies s'entendent sur le but et travaillent ensemble pour s'aider les unes les autres à atteindre l'objectif ensemble. Utilisez le même mot ou la même expression pour unité que dans les passages précédents.</w:t>
      </w:r>
    </w:p>
    <w:p>
      <w:pPr/>
      <w:r>
        <w:rPr>
          <w:lang w:val="fr_FR" w:bidi="fr_FR"/>
        </w:rPr>
      </w:r>
      <w:r>
        <w:rPr>
          <w:lang w:val="fr_FR" w:bidi="fr_FR"/>
        </w:rPr>
        <w:t>L'</w:t>
      </w:r>
      <w:r>
        <w:rPr>
          <w:b/>
          <w:lang w:val="fr_FR" w:bidi="fr_FR"/>
        </w:rPr>
        <w:t>Esprit</w:t>
      </w:r>
      <w:r>
        <w:rPr>
          <w:lang w:val="fr_FR" w:bidi="fr_FR"/>
        </w:rPr>
        <w:t xml:space="preserve"> est le </w:t>
      </w:r>
      <w:r>
        <w:rPr>
          <w:b/>
          <w:lang w:val="fr_FR" w:bidi="fr_FR"/>
        </w:rPr>
        <w:t>Saint-Esprit</w:t>
      </w:r>
      <w:r>
        <w:rPr>
          <w:lang w:val="fr_FR" w:bidi="fr_FR"/>
        </w:rPr>
        <w:t xml:space="preserve">, l'Esprit de Dieu. Le Saint-Esprit n'est pas seulement une puissance, mais est aussi une personne elle-même. Le Saint-Esprit fait partie de la Trinité. La Trinité est trois personnes en un seul Dieu. Dieu le Père, Dieu le Fils (Jésus) et Dieu le Saint-Esprit sont trois personnes différentes, mais ensemble, ils sont un seul Dieu. C'est le Saint-Esprit qui permet aux gens de devenir disciples de Jésus et qui unit les disciples. Pour plus d'informations sur le mot Esprit, référez-vous à </w:t>
      </w:r>
      <w:r>
        <w:rPr>
          <w:lang w:val="fr_FR" w:bidi="fr_FR"/>
        </w:rPr>
        <w:t>Saint-Esprit</w:t>
      </w:r>
      <w:r>
        <w:rPr>
          <w:lang w:val="fr_FR" w:bidi="fr_FR"/>
        </w:rPr>
        <w:t xml:space="preserve"> dans le Glossaire principal. Utilisez le même mot ou la même expression pour Esprit ou Saint-Esprit que dans les passages précédents.</w:t>
      </w:r>
    </w:p>
    <w:p>
      <w:pPr/>
      <w:r>
        <w:rPr>
          <w:lang w:val="fr_FR" w:bidi="fr_FR"/>
        </w:rPr>
      </w:r>
      <w:r>
        <w:rPr>
          <w:lang w:val="fr_FR" w:bidi="fr_FR"/>
        </w:rPr>
        <w:t xml:space="preserve">La </w:t>
      </w:r>
      <w:r>
        <w:rPr>
          <w:b/>
          <w:lang w:val="fr_FR" w:bidi="fr_FR"/>
        </w:rPr>
        <w:t>paix</w:t>
      </w:r>
      <w:r>
        <w:rPr>
          <w:lang w:val="fr_FR" w:bidi="fr_FR"/>
        </w:rPr>
        <w:t xml:space="preserve"> signifie à la fois une absence de conflit et une plénitude, ou une complétude, de vie. La paix ne signifie pas seulement l'absence de guerre ou de conflit. La paix signifie que les gens vivent ensemble dans l'unité et l'amour les uns pour les autres. Pour plus d'informations sur le mot </w:t>
      </w:r>
      <w:r>
        <w:rPr>
          <w:lang w:val="fr_FR" w:bidi="fr_FR"/>
        </w:rPr>
        <w:t>paix</w:t>
      </w:r>
      <w:r>
        <w:rPr>
          <w:lang w:val="fr_FR" w:bidi="fr_FR"/>
        </w:rPr>
        <w:t>, consultez le glossaire principal. Utilisez le même mot ou la même expression pour paix que dans les passages précédents.</w:t>
      </w:r>
    </w:p>
    <w:p>
      <w:pPr/>
      <w:r>
        <w:rPr>
          <w:lang w:val="fr_FR" w:bidi="fr_FR"/>
        </w:rPr>
      </w:r>
      <w:r>
        <w:rPr>
          <w:lang w:val="fr_FR" w:bidi="fr_FR"/>
        </w:rPr>
        <w:t xml:space="preserve">Paul dit qu'il n'y a qu'un seul </w:t>
      </w:r>
      <w:r>
        <w:rPr>
          <w:b/>
          <w:lang w:val="fr_FR" w:bidi="fr_FR"/>
        </w:rPr>
        <w:t>corps</w:t>
      </w:r>
      <w:r>
        <w:rPr>
          <w:lang w:val="fr_FR" w:bidi="fr_FR"/>
        </w:rPr>
        <w:t>, ce qui est un autre mot pour le groupe de personnes qui croient en Jésus. Paul appelle les croyants le « corps de Christ », puisque, comme un corps physique, il y a beaucoup de membres avec des rôles différents, mais ils sont tous connectés et font l'œuvre de Christ sur la terre. Utilisez le même mot ou la même expression pour corps que dans les passages précédents.</w:t>
      </w:r>
    </w:p>
    <w:p>
      <w:pPr/>
      <w:r>
        <w:rPr>
          <w:lang w:val="fr_FR" w:bidi="fr_FR"/>
        </w:rPr>
      </w:r>
      <w:r>
        <w:rPr>
          <w:lang w:val="fr_FR" w:bidi="fr_FR"/>
        </w:rPr>
        <w:t xml:space="preserve">Il n'y a aussi qu'une seule </w:t>
      </w:r>
      <w:r>
        <w:rPr>
          <w:b/>
          <w:lang w:val="fr_FR" w:bidi="fr_FR"/>
        </w:rPr>
        <w:t>espérance</w:t>
      </w:r>
      <w:r>
        <w:rPr>
          <w:lang w:val="fr_FR" w:bidi="fr_FR"/>
        </w:rPr>
        <w:t xml:space="preserve"> pour les croyants. Une espérance est quelque chose que les gens attendent avec impatience. Pour les croyants, cette espérance est qu'ils pourront voir la bonté de Dieu dans l'avenir et qu'ils auront la vie éternelle avec Dieu. C'est une espérance certaine, parce qu'ils ont vu que Dieu est digne de confiance à travers ses actes de salut dans le passé. Pour plus d'informations sur le mot </w:t>
      </w:r>
      <w:r>
        <w:rPr>
          <w:b/>
          <w:lang w:val="fr_FR" w:bidi="fr_FR"/>
        </w:rPr>
        <w:t>espérance</w:t>
      </w:r>
      <w:r>
        <w:rPr>
          <w:lang w:val="fr_FR" w:bidi="fr_FR"/>
        </w:rPr>
        <w:t xml:space="preserve">, référez-vous au Glossaire principal. Utilisez le même mot ou la même expression pour espérance que dans les passages précédents. </w:t>
      </w:r>
    </w:p>
    <w:p>
      <w:pPr/>
      <w:r>
        <w:rPr>
          <w:lang w:val="fr_FR" w:bidi="fr_FR"/>
        </w:rPr>
      </w:r>
      <w:r>
        <w:rPr>
          <w:lang w:val="fr_FR" w:bidi="fr_FR"/>
        </w:rPr>
        <w:t xml:space="preserve">Il n'y a qu'une seule </w:t>
      </w:r>
      <w:r>
        <w:rPr>
          <w:b/>
          <w:lang w:val="fr_FR" w:bidi="fr_FR"/>
        </w:rPr>
        <w:t>foi</w:t>
      </w:r>
      <w:r>
        <w:rPr>
          <w:lang w:val="fr_FR" w:bidi="fr_FR"/>
        </w:rPr>
        <w:t xml:space="preserve">. La foi signifie compter sur quelqu'un, faire confiance et croire que ce que cette personne dit est vrai. La foi spécifique dont Paul parle est quand quelqu'un croit en Jésus. Cette personne croit que Jésus est le fils de Dieu et fait confiance au fait qu'il est mort pour les sauver et que Dieu les a pardonnés et acceptés. En conséquence, la personne est engagée à faire tout ce que Jésus a ordonné. Pour plus d'informations sur la </w:t>
      </w:r>
      <w:r>
        <w:rPr>
          <w:lang w:val="fr_FR" w:bidi="fr_FR"/>
        </w:rPr>
        <w:t>foi</w:t>
      </w:r>
      <w:r>
        <w:rPr>
          <w:lang w:val="fr_FR" w:bidi="fr_FR"/>
        </w:rPr>
        <w:t>, référez-vous au Glossaire principal. Utilisez le même mot ou la même expression pour foi que dans les passages précédents.</w:t>
      </w:r>
    </w:p>
    <w:p>
      <w:pPr/>
      <w:r>
        <w:rPr>
          <w:lang w:val="fr_FR" w:bidi="fr_FR"/>
        </w:rPr>
      </w:r>
      <w:r>
        <w:rPr>
          <w:lang w:val="fr_FR" w:bidi="fr_FR"/>
        </w:rPr>
        <w:t xml:space="preserve">Il n'y a qu'un seul </w:t>
      </w:r>
      <w:r>
        <w:rPr>
          <w:b/>
          <w:lang w:val="fr_FR" w:bidi="fr_FR"/>
        </w:rPr>
        <w:t>baptême</w:t>
      </w:r>
      <w:r>
        <w:rPr>
          <w:lang w:val="fr_FR" w:bidi="fr_FR"/>
        </w:rPr>
        <w:t>. Baptiser quelqu'un signifie le laver cérémoniellement dans l'eau pour montrer qu'il est pleinement engagé envers la communauté ou la personne qui la dirige. Ce baptême était un signe du besoin de pardon d'une personne, ainsi que un signe qu'elle appartenait maintenant à Jésus et voulait le suivre. Quand quelqu'un passe par le baptême, c'est comme s'il mourait et devenait de nouveau vivant. C'est un symbole qui montre que leur ancienne vie est morte et qu'ils ont maintenant une vie nouvelle parce qu'ils appartiennent à Jésus. Dans cette section, quand Paul dit qu'il n'y a qu'un seul baptême, il dit que nous sommes tous, ensemble en tant que croyants, loyaux à Jésus et vivons une vie nouvelle avec Jésus. Nous l'avons montré à travers le baptême.</w:t>
      </w:r>
    </w:p>
    <w:p>
      <w:pPr/>
      <w:r>
        <w:rPr>
          <w:lang w:val="fr_FR" w:bidi="fr_FR"/>
        </w:rPr>
      </w:r>
      <w:r>
        <w:rPr>
          <w:lang w:val="fr_FR" w:bidi="fr_FR"/>
        </w:rPr>
        <w:t xml:space="preserve">Arrêtez-vous ici et discutez en groupe du mot ou de l'expression que vous utiliserez pour </w:t>
      </w:r>
      <w:r>
        <w:rPr>
          <w:b/>
          <w:lang w:val="fr_FR" w:bidi="fr_FR"/>
        </w:rPr>
        <w:t>baptême</w:t>
      </w:r>
      <w:r>
        <w:rPr>
          <w:lang w:val="fr_FR" w:bidi="fr_FR"/>
        </w:rPr>
        <w:t xml:space="preserve">. Cherchez le mot </w:t>
      </w:r>
      <w:r>
        <w:rPr>
          <w:lang w:val="fr_FR" w:bidi="fr_FR"/>
        </w:rPr>
        <w:t>baptême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Il n'y a qu'un seul Dieu et </w:t>
      </w:r>
      <w:r>
        <w:rPr>
          <w:b/>
          <w:lang w:val="fr_FR" w:bidi="fr_FR"/>
        </w:rPr>
        <w:t>Père</w:t>
      </w:r>
      <w:r>
        <w:rPr>
          <w:lang w:val="fr_FR" w:bidi="fr_FR"/>
        </w:rPr>
        <w:t xml:space="preserve"> de tous. Paul utilise le même mot que vous utilisez pour vos pères. Utilisez le même mot pour Père ici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4:7–16</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4.7–16. Laissez entrer la parole de Dieu dans vos cœurs.</w:t>
      </w:r>
    </w:p>
    <w:p>
      <w:pPr/>
      <w:r>
        <w:rPr>
          <w:lang w:val="fr_FR" w:bidi="fr_FR"/>
        </w:rPr>
      </w:r>
      <w:r>
        <w:rPr>
          <w:lang w:val="fr_FR" w:bidi="fr_FR"/>
        </w:rPr>
        <w:t>Écoutez l'enregistrement d'Éphésiens 4.7–16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4.7–16 dans la traduction la plus facile à comprendre.</w:t>
      </w:r>
    </w:p>
    <w:p>
      <w:pPr/>
      <w:r>
        <w:rPr>
          <w:lang w:val="fr_FR" w:bidi="fr_FR"/>
        </w:rPr>
      </w:r>
      <w:r>
        <w:rPr>
          <w:lang w:val="fr_FR" w:bidi="fr_FR"/>
        </w:rPr>
        <w:t>Dans la dernière partie de la lettre, Paul a exhorté à l'unité et a expliqué les croyances qui unissent les croyants. Paul a parlé du fait qu'il y a « une foi » qui unit les croyants. Il semble maintenant passer au fait de parler des différents dons de la part de Christ qui rendent ce seul groupe de croyants fort. En fait, c'est la variété de dons qui rend l'unité de l'Église encore plus forte !</w:t>
      </w:r>
    </w:p>
    <w:p>
      <w:pPr/>
      <w:r>
        <w:rPr>
          <w:lang w:val="fr_FR" w:bidi="fr_FR"/>
        </w:rPr>
      </w:r>
      <w:r>
        <w:rPr>
          <w:lang w:val="fr_FR" w:bidi="fr_FR"/>
        </w:rPr>
        <w:t>Paul commence en disant que Christ a donné à tous les croyants, et lui-même y compris, différents types de grâce à cause de la générosité de Christ. Cette grâce n'est pas le don de la grâce pour le salut, mais des dons pour servir, c'est-à-dire une capacité de faire l'œuvre de Dieu. Paul les appelle des dons de grâce parce que nous ne méritons pas de recevoir des dons aussi merveilleux de la part de Dieu. Paul va parler de certains de ces dons.</w:t>
      </w:r>
    </w:p>
    <w:p>
      <w:pPr/>
      <w:r>
        <w:rPr>
          <w:lang w:val="fr_FR" w:bidi="fr_FR"/>
        </w:rPr>
      </w:r>
      <w:r>
        <w:rPr>
          <w:lang w:val="fr_FR" w:bidi="fr_FR"/>
        </w:rPr>
        <w:t>Paul explique d'abord comment nous savons que Christ a donné ces dons. Il cite un chant de victoire issu d'un passage préalable de la Bible qui concerne un roi qui accède à son trône après avoir vaincu ses ennemis. À cette époque, après une victoire, un roi israélite montait sur la colline de la capitale, c'est-à-dire « montait sur les hauteurs ». Le roi apportait avec lui les ennemis que le roi avait capturés et les articles de valeur qu'il avait pris ou reçus de la part de l'ennemi. Alors que le roi montait sur la colline, il distribuait souvent des dons aux personnes qui le regardaient passer. Puisqu'un roi à la fois recevait et donnait des dons après une victoire, certaines versions du chant de la victoire original disent « il a reçu beaucoup de dons », tandis que celui que Paul cite dit « il a donné beaucoup de dons ».</w:t>
      </w:r>
    </w:p>
    <w:p>
      <w:pPr/>
      <w:r>
        <w:rPr>
          <w:lang w:val="fr_FR" w:bidi="fr_FR"/>
        </w:rPr>
      </w:r>
      <w:r>
        <w:rPr>
          <w:lang w:val="fr_FR" w:bidi="fr_FR"/>
        </w:rPr>
        <w:t>Arrêtez-vous ici et discutez de cette question en groupe : dans votre culture, quand vous célébrez un grand événement de la vie, comme une naissance ou un mariage, discutez du genre de dons que les gens se donnent les uns aux autres. Quel genre de dons les gens vous donnent-ils ? Quel genre de dons donnez-vous en retour, comme des dons de nourriture ou des invitations à une fête ou à un rassemblement ? Mettez cet enregistrement en pause ici.</w:t>
      </w:r>
    </w:p>
    <w:p>
      <w:pPr/>
      <w:r>
        <w:rPr>
          <w:lang w:val="fr_FR" w:bidi="fr_FR"/>
        </w:rPr>
      </w:r>
      <w:r>
        <w:rPr>
          <w:lang w:val="fr_FR" w:bidi="fr_FR"/>
        </w:rPr>
        <w:t>Paul compare ce chant de victoire à la victoire de Christ sur le péché et à la façon dont il a donné la grâce, c'est-à-dire les dons spéciaux de capacités, aux croyants. Paul explique que Christ est monté, c'est-à-dire qu'il est monté dans le lieu le plus élevé, là où se trouve Dieu. Puisque Christ avait été avec Dieu, cela signifie qu'il doit d'abord descendre dans un lieu plus bas. Certains croient que ce lieu plus bas peut s'agir du lieu où se trouvent les morts, mais cela signifie probablement la terre. Tout comme le roi a gagné une victoire, Christ a gagné une victoire sur le péché et la mort sur la terre, puis est monté au-dessus des cieux pour être de nouveau avec Dieu. Christ est monté pour qu'il puisse être partout et rendre tout parfait.</w:t>
      </w:r>
    </w:p>
    <w:p>
      <w:pPr/>
      <w:r>
        <w:rPr>
          <w:lang w:val="fr_FR" w:bidi="fr_FR"/>
        </w:rPr>
      </w:r>
      <w:r>
        <w:rPr>
          <w:lang w:val="fr_FR" w:bidi="fr_FR"/>
        </w:rPr>
        <w:t>Paul dit que certains des dons que Christ a donnés aux croyants dans son Église sont les rôles des responsables de l'Église. Il y a des apôtres qui sont des représentants de Dieu et qui ont l'autorité de donner des messages et de prendre des décisions au sujet des questions spirituelles. Il y a des prophètes qui donnent des messages de la part de Dieu au peuple. Les évangélistes disent aux autres personnes la bonne nouvelle au sujet de Jésus. Les pasteurs prennent soin des besoins des croyants et les enseignants expliquent les Écritures aux gens. Les pasteurs et les enseignants ont des fonctions similaires et parfois la même personne fait ces deux rôles.</w:t>
      </w:r>
    </w:p>
    <w:p>
      <w:pPr/>
      <w:r>
        <w:rPr>
          <w:lang w:val="fr_FR" w:bidi="fr_FR"/>
        </w:rPr>
      </w:r>
      <w:r>
        <w:rPr>
          <w:lang w:val="fr_FR" w:bidi="fr_FR"/>
        </w:rPr>
        <w:t xml:space="preserve">Le travail de ces responsables de croyants est de construire ou de préparer le peuple de Dieu à faire l'œuvre de Dieu, tout comme une personne construirait une maison pour qu'elle soit forte et utile. Cette œuvre devrait continuer jusqu'à ce que les croyants soient unis dans leur foi, c'est-à-dire qu'ils fassent confiance à Jésus. Par la foi, les croyants sont tous unis à Christ Jésus et, puisqu'ils sont tous unis à Christ, ils sont tous unis les uns aux autres. </w:t>
      </w:r>
    </w:p>
    <w:p>
      <w:pPr/>
      <w:r>
        <w:rPr>
          <w:lang w:val="fr_FR" w:bidi="fr_FR"/>
        </w:rPr>
      </w:r>
      <w:r>
        <w:rPr>
          <w:lang w:val="fr_FR" w:bidi="fr_FR"/>
        </w:rPr>
        <w:t>Cette œuvre devrait également se poursuivre jusqu'à ce que les croyants soient unis dans leur connaissance du Fils de Dieu ou soient semblables dans la façon dont ils font confiance à Christ et font l'expérience de sa puissance dans leur vie. L'Église devrait devenir mûre comme un homme adulte, comme un corps complet qui devient sage de la même manière qu'un adulte devient plus sage au fur et à mesure qu'il grandit. Ils grandissent, devenant comme un adulte mûr jusqu'à ce qu'ils soient sages comme Jésus lui-même, qui est l'étalon pour la maturité et la sagesse.</w:t>
      </w:r>
    </w:p>
    <w:p>
      <w:pPr/>
      <w:r>
        <w:rPr>
          <w:lang w:val="fr_FR" w:bidi="fr_FR"/>
        </w:rPr>
      </w:r>
      <w:r>
        <w:rPr>
          <w:lang w:val="fr_FR" w:bidi="fr_FR"/>
        </w:rPr>
        <w:t>Paul explique ensuite pourquoi les croyants doivent mûrir. Les faux enseignants rusés, trompeurs et malins mentent et essaient de convaincre les croyants d'actions et de croyances qui ne viennent pas de Dieu. Les enfants sont plus susceptibles de croire des choses qui ne sont pas vraies parce qu'ils ne sont pas matures. Les croyants ne doivent pas rester immatures et manquer de sagesse comme des enfants. Paul compare les croyants immatures à un petit bateau dans les eaux orageuses, porté d'une manière, puis d'une autre par le vent et les vagues qui continuent de changer. Les mensonges trompeurs et les faux enseignants conduisent les personnes immatures dans toutes les mauvaises directions, tout comme le vent et les vagues peuvent porter un bateau dans la mauvaise direction. Une autre comparaison à utiliser pour les croyants immatures serait de dire qu'ils sont comme des feuilles que le vent souffle.</w:t>
      </w:r>
    </w:p>
    <w:p>
      <w:pPr/>
      <w:r>
        <w:rPr>
          <w:lang w:val="fr_FR" w:bidi="fr_FR"/>
        </w:rPr>
      </w:r>
      <w:r>
        <w:rPr>
          <w:lang w:val="fr_FR" w:bidi="fr_FR"/>
        </w:rPr>
        <w:t>Discutez en groupe : dans votre culture, comment décririez-vous quelqu'un qui croit facilement des mensonges ou qui change souvent ses croyances, sans connaissance ou expérience ? À quoi les compareriez-vous ? Mettez cet enregistrement en pause ici.</w:t>
      </w:r>
    </w:p>
    <w:p>
      <w:pPr/>
      <w:r>
        <w:rPr>
          <w:lang w:val="fr_FR" w:bidi="fr_FR"/>
        </w:rPr>
      </w:r>
      <w:r>
        <w:rPr>
          <w:lang w:val="fr_FR" w:bidi="fr_FR"/>
        </w:rPr>
        <w:t xml:space="preserve">Au lieu d'écouter ces mensonges, les croyants devraient dire ce qui est vrai au sujet de Dieu et vivre selon son enseignement. Nous devrions faire tout cela en nous montrant de l'amour les uns aux autres, tout comme l'a fait Christ. L'Église est comme un corps humain. Elle est composée de beaucoup de personnes avec beaucoup de rôles qui sont connectés comme un corps. Christ est comme la tête, c'est-à-dire le responsable du corps. Il fait que le corps de l'Église tout entier s'adapte parfaitement, tout comme un corps humain. Les membres de l'Église de Christ sont comme les ligaments : les parties du corps qui le maintiennent ensemble et le font bouger. Tout comme les ligaments d'un corps, les membres s'aident les uns les autres, se soutiennent les uns les autres et travaillent ensemble pour faire que l'Église fonctionne bien. Et quand chaque partie du corps travaille ensemble, elle grandit. De la même manière, quand chaque membre de l'Église travaille ensemble de manière aimante, l'Église peut être plus forte. </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4.7–16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explique que Christ a donné différents types de dons pour renforcer l'unité de son Église.</w:t>
      </w:r>
    </w:p>
    <w:p>
      <w:pPr/>
      <w:r>
        <w:rPr>
          <w:lang w:val="fr_FR" w:bidi="fr_FR"/>
        </w:rPr>
      </w:r>
      <w:r>
        <w:rPr>
          <w:b/>
          <w:lang w:val="fr_FR" w:bidi="fr_FR"/>
        </w:rPr>
        <w:t>Dans la deuxième partie :</w:t>
      </w:r>
      <w:r>
        <w:rPr>
          <w:lang w:val="fr_FR" w:bidi="fr_FR"/>
        </w:rPr>
        <w:t xml:space="preserve"> Paul interrompt son explication au sujet des dons pour confirmer depuis les Écritures l'idée que Christ donne des dons. Il identifie le roi victorieux dans le passage des Écritures à Jésus.</w:t>
      </w:r>
    </w:p>
    <w:p>
      <w:pPr/>
      <w:r>
        <w:rPr>
          <w:lang w:val="fr_FR" w:bidi="fr_FR"/>
        </w:rPr>
      </w:r>
      <w:r>
        <w:rPr>
          <w:b/>
          <w:lang w:val="fr_FR" w:bidi="fr_FR"/>
        </w:rPr>
        <w:t>Dans la troisième partie :</w:t>
      </w:r>
      <w:r>
        <w:rPr>
          <w:lang w:val="fr_FR" w:bidi="fr_FR"/>
        </w:rPr>
        <w:t xml:space="preserve"> Paul explique les dons que Christ a donnés.</w:t>
      </w:r>
    </w:p>
    <w:p>
      <w:pPr/>
      <w:r>
        <w:rPr>
          <w:lang w:val="fr_FR" w:bidi="fr_FR"/>
        </w:rPr>
      </w:r>
      <w:r>
        <w:rPr>
          <w:b/>
          <w:lang w:val="fr_FR" w:bidi="fr_FR"/>
        </w:rPr>
        <w:t>Dans la quatrième partie :</w:t>
      </w:r>
      <w:r>
        <w:rPr>
          <w:lang w:val="fr_FR" w:bidi="fr_FR"/>
        </w:rPr>
        <w:t xml:space="preserve"> Paul explique le but des dons.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Les responsables de l'Église : les apôtres, les prophètes, les évangélistes, les pasteurs et les enseignants</w:t>
      </w:r>
    </w:p>
    <w:p>
      <w:pPr>
        <w:pStyle w:val="ListBullet"/>
        <w:spacing w:line="240" w:lineRule="auto"/>
        <w:ind w:left="720"/>
      </w:pPr>
      <w:r>
        <w:rPr>
          <w:lang w:val="fr_FR" w:bidi="fr_FR"/>
        </w:rPr>
      </w:r>
      <w:r>
        <w:rPr>
          <w:lang w:val="fr_FR" w:bidi="fr_FR"/>
        </w:rPr>
        <w:t>Les croyants qui écoutent ces mots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Paul commence avec un bref aperçu de ce dont il parlera : le fait que Christ a donné des dons à tous les croyants parce que Christ aime donner des dons. Christ donne à des personnes différentes des dons différents, qui travaillent tous ensemble dans l'unité. Notez que Paul passe du fait de donner des instructions en disant : « Vous devriez faire cela » à l'explication de comment « nous » devrions utiliser ces dons, y compris lui-même, dans l'explication.</w:t>
      </w:r>
    </w:p>
    <w:p>
      <w:pPr/>
      <w:r>
        <w:rPr>
          <w:lang w:val="fr_FR" w:bidi="fr_FR"/>
        </w:rPr>
      </w:r>
      <w:r>
        <w:rPr>
          <w:lang w:val="fr_FR" w:bidi="fr_FR"/>
        </w:rPr>
        <w:t>Dans la deuxième partie de ce passage, Paul explique comment nous savons que ces dons sont venus de Christ. À cette époque, les enseignants de la parole de Dieu lisaient souvent une section de la Bible, puis expliquaient comment appliquer les mots, ou ce qu'ils signifiaient à l'époque actuelle. C'est là ce que fait Paul. Paul cite une section d'un chant de victoire tiré des Psaumes, que les croyants sauraient être vrai et fiable. L'auteur a écrit ce chant au sujet de Dieu et de la façon dont Dieu, qui vit plus haut que les lieux les plus élevés, doit descendre avant de pouvoir remonter. Paul explique maintenant le chant des Écritures qu'il a cité. Paul dit que ce chant parle de Christ. Christ est celui qui est descendu pour vivre sur la terre. Il est ensuite parti en montant, c'est-à-dire en allant au-dessus et au-delà des cieux. Il a fait cela pour qu'il puisse tout remplir de sa présence ou de sa règle, en faisant que tout soit comme il devrait être. Ces dons aident l'Église à faire grandir le royaume de Christ.</w:t>
      </w:r>
    </w:p>
    <w:p>
      <w:pPr/>
      <w:r>
        <w:rPr>
          <w:lang w:val="fr_FR" w:bidi="fr_FR"/>
        </w:rPr>
      </w:r>
      <w:r>
        <w:rPr>
          <w:lang w:val="fr_FR" w:bidi="fr_FR"/>
        </w:rPr>
        <w:t>Paul n'explique pas tout dans la section du chant de victoire cité, mais seulement les parties qui portent sur le sujet abordé par Paul. Il explique que ce chant parle de Christ et le chant dit que Christ a donné des dons. Nous pouvons donc savoir que ces dons sont venus de Christ. Paul n'explique pas qui sont les captifs, puisque ce n'est pas le point focal de ses mots ici.</w:t>
      </w:r>
    </w:p>
    <w:p>
      <w:pPr/>
      <w:r>
        <w:rPr>
          <w:lang w:val="fr_FR" w:bidi="fr_FR"/>
        </w:rPr>
      </w:r>
      <w:r>
        <w:rPr>
          <w:lang w:val="fr_FR" w:bidi="fr_FR"/>
        </w:rPr>
        <w:t>Arrêtez-vous ici et discutez de cette question en groupe : en guise d'activité, chantez une partie d'un chant ou citez une partie d'un poème, puis expliquez brièvement de quoi parle cette partie du chant. Écoutez la façon dont l'orateur peut souligner certains mots du chant dans son explication, mais pas tous. Mettez cet enregistrement en pause ici.</w:t>
      </w:r>
    </w:p>
    <w:p>
      <w:pPr/>
      <w:r>
        <w:rPr>
          <w:lang w:val="fr_FR" w:bidi="fr_FR"/>
        </w:rPr>
      </w:r>
      <w:r>
        <w:rPr>
          <w:lang w:val="fr_FR" w:bidi="fr_FR"/>
        </w:rPr>
        <w:t>Maintenant qu'il a montré que Christ donne ces dons, Paul explique dans la troisième partie de ce passage ce que sont ces dons, ou capacités, et comment les gens devraient les utiliser. Il ne s'agit pas de tous les dons que Christ a donnés aux croyants, mais seulement des tâches spéciales qu'il a données aux personnes qui dirigent ou conduisent l'Église. Paul n'explique pas ces rôles ici parce que les croyants seraient probablement déjà au courant de ce que sont ces rôles.</w:t>
      </w:r>
    </w:p>
    <w:p>
      <w:pPr/>
      <w:r>
        <w:rPr>
          <w:lang w:val="fr_FR" w:bidi="fr_FR"/>
        </w:rPr>
      </w:r>
      <w:r>
        <w:rPr>
          <w:lang w:val="fr_FR" w:bidi="fr_FR"/>
        </w:rPr>
        <w:t xml:space="preserve">Dans la quatrième partie de ce passage, Paul explique le but de ces dons dans le corps de Christ, l'Église. Paul dit que Christ a donné ces capacités à ces responsables pour préparer les croyants à servir Christ et à construire, c'est-à-dire rendre plus forte l'Église, tout comme un constructeur construit une maison pour être fort. Une Église forte est unie dans la façon dont elle fait confiance à Christ et fait l'expérience de Jésus, le Fils de Dieu. Ils sont comme un humain qui grandit et devient adulte et devient mûr. Être un adulte mûr, c'est comme être pleinement comme Christ : être comme lui de toutes les manières. </w:t>
      </w:r>
    </w:p>
    <w:p>
      <w:pPr/>
      <w:r>
        <w:rPr>
          <w:lang w:val="fr_FR" w:bidi="fr_FR"/>
        </w:rPr>
      </w:r>
      <w:r>
        <w:rPr>
          <w:lang w:val="fr_FR" w:bidi="fr_FR"/>
        </w:rPr>
        <w:t>Arrêtez-vous ici et discutez de cette question en groupe : dans ce passage, Paul utilise l'idée de « construire » quelque chose pour montrer comment l'Église devient plus forte. Discutez de la façon dont dans votre culture, les gens parlent de rendre un groupe de personnes plus fort. Pensez aux moments où les responsables, comme les responsables d'un pays ou d'une entreprise, parlent d'améliorer le groupe de personnes qu'ils dirigent pour que le groupe puisse durer plus longtemps et continuer dans les moments difficiles. Quelles comparaisons ou idées ont-ils utilisées ? Mettez cet enregistrement en pause ici.</w:t>
      </w:r>
    </w:p>
    <w:p>
      <w:pPr/>
      <w:r>
        <w:rPr>
          <w:lang w:val="fr_FR" w:bidi="fr_FR"/>
        </w:rPr>
      </w:r>
      <w:r>
        <w:rPr>
          <w:lang w:val="fr_FR" w:bidi="fr_FR"/>
        </w:rPr>
        <w:t>Paul décrit les dangers que l'Église mûre évitera. Paul dit qu'en utilisant les dons pour devenir mûrs, les chrétiens ne seront pas comme des enfants, qui sont plus susceptibles de croire des choses qui ne sont pas vraies. Ils ne seront pas non plus comme des bateaux ou d'autres objets légers que le vent peut repousser hors de sa course. Les personnes qui mentent et trompent les autres avec de mauvais enseignements sont comme les vents et veulent conduire les gens de la mauvaise manière, mais elles ne pourront pas tromper les croyants. Paul mentionne ces choses pour que les croyants qui écoutent comprennent combien il est important d'être matures.</w:t>
      </w:r>
    </w:p>
    <w:p>
      <w:pPr/>
      <w:r>
        <w:rPr>
          <w:lang w:val="fr_FR" w:bidi="fr_FR"/>
        </w:rPr>
      </w:r>
      <w:r>
        <w:rPr>
          <w:lang w:val="fr_FR" w:bidi="fr_FR"/>
        </w:rPr>
        <w:t>Arrêtez-vous ici et discutez de cette question en groupe : que font les personnes trompeuses ? Racontez une histoire au sujet de quelqu'un qui a menti et a essayé de faire que les gens croient quelque chose de faux. Prêtez attention au langage que vous utilisez pour décrire ces personnes malhonnêtes. Pensez à votre discussion précédente concernant les personnes qui sont facilement trompées et maintenant concernant les personnes qui mentent. Discutez de la façon dont vous pourriez traduire cette image d'« être jeté en avant et en arrière par les vagues et soufflé ici et là par chaque vent d'enseignement et par la ruse et la tromperie des gens dans leurs machinations trompeuses ». Mettez cet enregistrement en pause ici.</w:t>
      </w:r>
    </w:p>
    <w:p>
      <w:pPr/>
      <w:r>
        <w:rPr>
          <w:lang w:val="fr_FR" w:bidi="fr_FR"/>
        </w:rPr>
      </w:r>
      <w:r>
        <w:rPr>
          <w:lang w:val="fr_FR" w:bidi="fr_FR"/>
        </w:rPr>
        <w:t>Paul fait maintenant un contraste fort. Il parle de ce que les croyants devraient faire à la place pour devenir matures. Au lieu de croire en de faux enseignements, ils devraient dire la vérité au sujet de Dieu d'une manière qui montre de l'amour. C'est en faisant cela que le peuple deviendra comme Christ. Tout comme un corps grandit et devient fort, les croyants le feront aussi. Christ est la tête, ou le responsable, du corps, et il est celui qui donne à l'Église la capacité de grandir, partiellement à travers le don des responsables que Paul a mentionnés plus tôt. Tout comme les ligaments d'un corps, les membres de l'Église s'aident les uns les autres, se soutiennent les uns les autres et travaillent ensemble pour faire que l'Église fonctionne bien.</w:t>
      </w:r>
    </w:p>
    <w:p>
      <w:pPr/>
      <w:r>
        <w:rPr>
          <w:lang w:val="fr_FR" w:bidi="fr_FR"/>
        </w:rPr>
      </w:r>
      <w:r>
        <w:rPr>
          <w:lang w:val="fr_FR" w:bidi="fr_FR"/>
        </w:rPr>
        <w:t>Arrêtez-vous ici et discutez de cette question en groupe : en guise d'activité, demandez à quelqu'un de discuter brièvement d'une activité utile qu'il fait régulièrement comme l'exercice, le jardinage ou de faire la cuisine et pourquoi c'est important. Ils peuvent décrire comment cela les aide, pourquoi ils le font ou qui leur a enseigné à le faire. Après qu'ils aient fini d'en parler, discutez en groupe de la façon dont l'orateur a montré l'importance de l'activité. Dans ce passage, nous voyons Paul comparer l'Église au corps humain alors qu'il grandit pour devenir adulte. Nous voyons Paul comparer les membres de l'Église aux parties du corps qui le maintiennent ensemble. Quand vous parliez de combien quelque chose était important, quel genre de comparaisons avez-vous utilisé ? Mettez cet enregistrement en pause ici.</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utiliser des dessins, des objets ou même des personnes pour représenter Paul, son auditoire, Jésus, les apôtres, les prophètes, les évangélistes et les pasteurs et les enseignants.</w:t>
      </w:r>
    </w:p>
    <w:p>
      <w:pPr/>
      <w:r>
        <w:rPr>
          <w:lang w:val="fr_FR" w:bidi="fr_FR"/>
        </w:rPr>
      </w:r>
      <w:r>
        <w:rPr>
          <w:lang w:val="fr_FR" w:bidi="fr_FR"/>
        </w:rPr>
        <w:t>Choisissez des personnes, des dessins ou des objets pour représenter chacun de ceux-ci. Alors que vous commencez à raconter l'histoire de ces versets, rappelez-vous que Paul souligne le fait qu'il parle maintenant de chaque personne dans l'auditoire. Il montre que Jésus leur donne des dons et Jésus appelle une personne de l'auditoire à jouer chaque rôle de leadership dans l'Église. Alors que vous continuez de raconter l'histoire, montrez les responsables qui construisent quelque chose ensemble et le groupe qui fait confiance à Jésus et le suit tous ensemble. Quand les faux enseignants viennent, montrez-leur en faisant que les croyants soient ballottés par le vent comme s'ils étaient sur un bateau ou dans une tempête. Alors que vous parlez du fait de dire la vérité dans l'amour, montrez comment les croyants changent pendant qu'ils se parlent les uns aux autres de manière aimante. Notez comment le corps humain travaille ensemble et comment les doigts et les genoux et les orteils aident à faire que le corps bouge et accomplit des tâches. Montrez ensuite comment les croyants travaillent en étant heureux ensemble d'une manière ou d'une autre pour accomplir une tâche.</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4.7–16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Les responsables de l'Église : les apôtres, les prophètes, les évangélistes, les pasteurs et les enseignants</w:t>
      </w:r>
    </w:p>
    <w:p>
      <w:pPr>
        <w:pStyle w:val="ListBullet"/>
        <w:spacing w:line="240" w:lineRule="auto"/>
        <w:ind w:left="720"/>
      </w:pPr>
      <w:r>
        <w:rPr>
          <w:lang w:val="fr_FR" w:bidi="fr_FR"/>
        </w:rPr>
      </w:r>
      <w:r>
        <w:rPr>
          <w:lang w:val="fr_FR" w:bidi="fr_FR"/>
        </w:rPr>
        <w:t>Les croyants qui écoutent ces mots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Mais Christ nous a donné tous divers dons de service à cause de sa générosité. Nous savons cela parce que dans une partie des écritures saintes, il est dit : "Quand il est monté au-dessus des lieux les plus élevés, il a pris beaucoup de captifs et a donné des dons à son peuple". Ces mots parlent de Christ et ils signifient qu'avant qu'il ne monte, il a dû descendre plus bas sur la terre. Christ, qui est venu pour vivre sur la terre, est ensuite monté au-dessus des cieux pour qu'il puisse remplir toutes choses et les rendre complètes ou parfaites.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Christ : « Que ressentiez-vous ou que pensiez-vous quand vous avez fait ces choses ? » La personne pourrait répondre des choses comme : « Je me soucie beaucoup des personnes sur la terre. Je suis donc non seulement descendu vers eux, mais leur ai donné des dons et des capacités », ou « Je me réjouis de voir mon peuple recevoir ces dons et les utiliser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Christ est celui qui a donné des dons de service aux croyants et il a donné à certains la tâche d'être apôtres, prophètes, évangélistes, pasteurs et enseignants. Leur travail est de préparer le peuple de Christ à faire l'œuvre de Dieu et à faire que les croyants grandissent forts. Cette œuvre doit continuer jusqu'à ce que nous, croyants, soyons rassemblés comme un seul homme en croyant en la vérité et en connaissant Christ, le Fils de Dieu, jusqu'à ce que nous devenions matures et jusqu'à ce que nous soyons à la hauteur du barème qu'est Christ.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responsables : « Que ressentez-vous ou que pensez-vous pendant que vous écoutez ? » La personne pourrait répondre des choses comme : « Je vois combien ces tâches sont importantes, puisque Christ lui-même nous les a données ! » ou « Je veux faire de mon mieux et utiliser mes capacités pour aider l'Église à devenir mature ! » ou « Je suis heureux que nous n'ayons pas à apprendre ou enseigner comment devenir comme Christ par nous-mêmes et que nous ayons beaucoup de personnes à aider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Si nous faisons cela, nous ne serons pas comme des bébés qui ne peuvent pas se protéger eux-mêmes. Nous ne serons pas comme des petits bateaux que les vagues et le vent portent dans beaucoup de mauvaises directions. Les personnes qui enseignent des mensonges sont comme ces vagues, mais elles ne pourront pas nous tromper pour nous faire croire en un faux enseignement.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croyants qui écoutent : « Que ressentez-vous ou que pensez-vous pendant que vous écoutez ? » La personne pourrait répondre des choses comme : « Je vois combien il est important de grandir ; je ne veux pas être impuissant comme un bébé ou dans une tempête comme cela ! » ou « Je suis reconnaissant qu'il y ait des personnes pour nous aider à grandir et apprendre ! » ou « Je veux apprendre la vérité pour que je puisse éviter de croire les menteurs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Au lieu de cela, nous devrions dire avec amour des mots vrais au sujet de Christ pour que nous grandissions et devenions plus semblables à Christ de toutes les manières. Christ est la tête du corps, qui est l'Église. Il fait que le corps tout entier s'adapte parfaitement ensemble. Alors que chaque partie du corps fait son œuvre et s'unit ensemble, le corps tout entier grandit en bonne santé et se fortifie alors que les membres partagent plus d'amour les uns pour les autres.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J'espère que les gens écoutent bien puisque ce sont des instructions importantes », ou « Je comprends que ces instructions sont pour nous tous, même moi », ou « Je suis enthousiaste de voir comment l'Église continue de grandir dans le fait d'être plus aimante et forte ».</w:t>
      </w:r>
    </w:p>
    <w:p>
      <w:pPr>
        <w:pStyle w:val="ListBullet"/>
        <w:spacing w:line="240" w:lineRule="auto"/>
        <w:ind w:left="720"/>
      </w:pPr>
      <w:r>
        <w:rPr>
          <w:lang w:val="fr_FR" w:bidi="fr_FR"/>
        </w:rPr>
      </w:r>
      <w:r>
        <w:rPr>
          <w:lang w:val="fr_FR" w:bidi="fr_FR"/>
        </w:rPr>
        <w:t>Demandez à la personne qui joue les croyants qui écoutent : « Que ressentez-vous ou que pensez-vous pendant que vous écoutez ? » La personne pourrait répondre des choses comme : « Je suis inquiet : il est difficile de dire la vérité de manière aimante ! Parfois, je me mets vraiment en colère », ou « Je regarde mon corps en ce moment même et vois comment tout fonctionne si bien ensemble. Je suis si étonné que Christ veuille que l'Église travaille comme cela aussi ! » ou « Je comprends que, comme un corps, l'Église doit grandir pour être saine et forte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4.7–16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Christ a donné divers types de </w:t>
      </w:r>
      <w:r>
        <w:rPr>
          <w:b/>
          <w:lang w:val="fr_FR" w:bidi="fr_FR"/>
        </w:rPr>
        <w:t>grâce</w:t>
      </w:r>
      <w:r>
        <w:rPr>
          <w:lang w:val="fr_FR" w:bidi="fr_FR"/>
        </w:rPr>
        <w:t xml:space="preserve"> à tous les croyants. La grâce fait référence à la faveur de Dieu qu'il montre aux personnes qui ne la méritent pas, et qu'il donne librement. Cela peut souvent faire référence au salut que Dieu donne, mais notez ici que cela fait spécifiquement référence aux dons de service ou de capacités que Jésus donne aux croyants. Pour plus d'informations sur le </w:t>
      </w:r>
      <w:r>
        <w:rPr>
          <w:lang w:val="fr_FR" w:bidi="fr_FR"/>
        </w:rPr>
        <w:t>mot grâce</w:t>
      </w:r>
      <w:r>
        <w:rPr>
          <w:lang w:val="fr_FR" w:bidi="fr_FR"/>
        </w:rPr>
        <w:t>, référez-vous au Glossaire principal. Utilisez le même mot ou la même expression pour grâce que dans les passages précédents.</w:t>
      </w:r>
    </w:p>
    <w:p>
      <w:pPr/>
      <w:r>
        <w:rPr>
          <w:lang w:val="fr_FR" w:bidi="fr_FR"/>
        </w:rPr>
      </w:r>
      <w:r>
        <w:rPr>
          <w:b/>
          <w:lang w:val="fr_FR" w:bidi="fr_FR"/>
        </w:rPr>
        <w:t>Christ</w:t>
      </w:r>
      <w:r>
        <w:rPr>
          <w:lang w:val="fr_FR" w:bidi="fr_FR"/>
        </w:rPr>
        <w:t xml:space="preserve"> a donné ces dons parce qu'il est le Sauveur que Dieu a promis. Pour plus d'informations sur </w:t>
      </w:r>
      <w:r>
        <w:rPr>
          <w:lang w:val="fr_FR" w:bidi="fr_FR"/>
        </w:rPr>
        <w:t>Christ</w:t>
      </w:r>
      <w:r>
        <w:rPr>
          <w:lang w:val="fr_FR" w:bidi="fr_FR"/>
        </w:rPr>
        <w:t xml:space="preserve">, référez-vous au Glossaire principal. Utilisez le même mot ou la même expression pour </w:t>
      </w:r>
      <w:r>
        <w:rPr>
          <w:b/>
          <w:lang w:val="fr_FR" w:bidi="fr_FR"/>
        </w:rPr>
        <w:t>Christ</w:t>
      </w:r>
      <w:r>
        <w:rPr>
          <w:lang w:val="fr_FR" w:bidi="fr_FR"/>
        </w:rPr>
        <w:t xml:space="preserve"> que dans les passages précédents.</w:t>
      </w:r>
    </w:p>
    <w:p>
      <w:pPr/>
      <w:r>
        <w:rPr>
          <w:lang w:val="fr_FR" w:bidi="fr_FR"/>
        </w:rPr>
      </w:r>
      <w:r>
        <w:rPr>
          <w:lang w:val="fr_FR" w:bidi="fr_FR"/>
        </w:rPr>
        <w:t xml:space="preserve">Christ a connu son ascension, c'est-à-dire qu'il est monté, plus haut que les </w:t>
      </w:r>
      <w:r>
        <w:rPr>
          <w:b/>
          <w:lang w:val="fr_FR" w:bidi="fr_FR"/>
        </w:rPr>
        <w:t>cieux</w:t>
      </w:r>
      <w:r>
        <w:rPr>
          <w:lang w:val="fr_FR" w:bidi="fr_FR"/>
        </w:rPr>
        <w:t>. Dans ce cas précis, les cieux font référence au ciel.</w:t>
      </w:r>
    </w:p>
    <w:p>
      <w:pPr/>
      <w:r>
        <w:rPr>
          <w:lang w:val="fr_FR" w:bidi="fr_FR"/>
        </w:rPr>
      </w:r>
      <w:r>
        <w:rPr>
          <w:lang w:val="fr_FR" w:bidi="fr_FR"/>
        </w:rPr>
        <w:t xml:space="preserve">Arrêtez-vous ici et discutez du mot que vous utiliserez pour </w:t>
      </w:r>
      <w:r>
        <w:rPr>
          <w:b/>
          <w:lang w:val="fr_FR" w:bidi="fr_FR"/>
        </w:rPr>
        <w:t>cieux</w:t>
      </w:r>
      <w:r>
        <w:rPr>
          <w:lang w:val="fr_FR" w:bidi="fr_FR"/>
        </w:rPr>
        <w:t xml:space="preserve"> quand il signifie les ciel. Pour plus d'informations sur le mot </w:t>
      </w:r>
      <w:r>
        <w:rPr>
          <w:lang w:val="fr_FR" w:bidi="fr_FR"/>
        </w:rPr>
        <w:t>cieux</w:t>
      </w:r>
      <w:r>
        <w:rPr>
          <w:lang w:val="fr_FR" w:bidi="fr_FR"/>
        </w:rPr>
        <w:t>, consultez le glossaire principal. Si vous avez déjà traduit ce mot dans un autre livre de la Bible, utilisez le même mot ici. Mettez cet enregistrement en pause ici.</w:t>
      </w:r>
    </w:p>
    <w:p>
      <w:pPr/>
      <w:r>
        <w:rPr>
          <w:lang w:val="fr_FR" w:bidi="fr_FR"/>
        </w:rPr>
      </w:r>
      <w:r>
        <w:rPr>
          <w:lang w:val="fr_FR" w:bidi="fr_FR"/>
        </w:rPr>
        <w:t xml:space="preserve">Paul dit que Christ a donné les dons ou capacités pour que les croyants soient </w:t>
      </w:r>
      <w:r>
        <w:rPr>
          <w:b/>
          <w:lang w:val="fr_FR" w:bidi="fr_FR"/>
        </w:rPr>
        <w:t>apôtres</w:t>
      </w:r>
      <w:r>
        <w:rPr>
          <w:lang w:val="fr_FR" w:bidi="fr_FR"/>
        </w:rPr>
        <w:t xml:space="preserve">, </w:t>
      </w:r>
      <w:r>
        <w:rPr>
          <w:b/>
          <w:lang w:val="fr_FR" w:bidi="fr_FR"/>
        </w:rPr>
        <w:t>prophètes</w:t>
      </w:r>
      <w:r>
        <w:rPr>
          <w:lang w:val="fr_FR" w:bidi="fr_FR"/>
        </w:rPr>
        <w:t xml:space="preserve">, </w:t>
      </w:r>
      <w:r>
        <w:rPr>
          <w:b/>
          <w:lang w:val="fr_FR" w:bidi="fr_FR"/>
        </w:rPr>
        <w:t>évangélistes</w:t>
      </w:r>
      <w:r>
        <w:rPr>
          <w:lang w:val="fr_FR" w:bidi="fr_FR"/>
        </w:rPr>
        <w:t xml:space="preserve">, </w:t>
      </w:r>
      <w:r>
        <w:rPr>
          <w:b/>
          <w:lang w:val="fr_FR" w:bidi="fr_FR"/>
        </w:rPr>
        <w:t>pasteurs</w:t>
      </w:r>
      <w:r>
        <w:rPr>
          <w:lang w:val="fr_FR" w:bidi="fr_FR"/>
        </w:rPr>
        <w:t xml:space="preserve"> et </w:t>
      </w:r>
      <w:r>
        <w:rPr>
          <w:b/>
          <w:lang w:val="fr_FR" w:bidi="fr_FR"/>
        </w:rPr>
        <w:t>enseignants</w:t>
      </w:r>
      <w:r>
        <w:rPr>
          <w:lang w:val="fr_FR" w:bidi="fr_FR"/>
        </w:rPr>
        <w:t>.</w:t>
      </w:r>
    </w:p>
    <w:p>
      <w:pPr/>
      <w:r>
        <w:rPr>
          <w:lang w:val="fr_FR" w:bidi="fr_FR"/>
        </w:rPr>
      </w:r>
      <w:r>
        <w:rPr>
          <w:lang w:val="fr_FR" w:bidi="fr_FR"/>
        </w:rPr>
        <w:t xml:space="preserve">Un </w:t>
      </w:r>
      <w:r>
        <w:rPr>
          <w:b/>
          <w:lang w:val="fr_FR" w:bidi="fr_FR"/>
        </w:rPr>
        <w:t>apôtre</w:t>
      </w:r>
      <w:r>
        <w:rPr>
          <w:lang w:val="fr_FR" w:bidi="fr_FR"/>
        </w:rPr>
        <w:t xml:space="preserve"> est quelqu'un qui est un témoin pour les autres personnes que Jésus était vraiment ressuscité des morts. Bien qu'à l'époque de Paul, il y ait encore certains apôtres qui avaient vu Jésus, aujourd'hui l'Église a encore des personnes qui travaillent comme le faisaient les apôtres. Un apôtre prêche l'Évangile à tous les peuples et établit des Églises. Les apôtres ont l'autorité de la part de Dieu pour prendre des décisions au sujet des questions spirituelles. Pour plus d'informations sur le mot </w:t>
      </w:r>
      <w:r>
        <w:rPr>
          <w:lang w:val="fr_FR" w:bidi="fr_FR"/>
        </w:rPr>
        <w:t>apôtre</w:t>
      </w:r>
      <w:r>
        <w:rPr>
          <w:lang w:val="fr_FR" w:bidi="fr_FR"/>
        </w:rPr>
        <w:t>, référez-vous au Glossaire principal. Utilisez le même mot pour apôtre que dans les passages précédents.</w:t>
      </w:r>
    </w:p>
    <w:p>
      <w:pPr/>
      <w:r>
        <w:rPr>
          <w:lang w:val="fr_FR" w:bidi="fr_FR"/>
        </w:rPr>
      </w:r>
      <w:r>
        <w:rPr>
          <w:lang w:val="fr_FR" w:bidi="fr_FR"/>
        </w:rPr>
        <w:t xml:space="preserve">Un </w:t>
      </w:r>
      <w:r>
        <w:rPr>
          <w:b/>
          <w:lang w:val="fr_FR" w:bidi="fr_FR"/>
        </w:rPr>
        <w:t>prophète</w:t>
      </w:r>
      <w:r>
        <w:rPr>
          <w:lang w:val="fr_FR" w:bidi="fr_FR"/>
        </w:rPr>
        <w:t xml:space="preserve"> est une personne qui donne des messages de la part de Dieu aux être humains. Pour plus d'informations sur le mot </w:t>
      </w:r>
      <w:r>
        <w:rPr>
          <w:lang w:val="fr_FR" w:bidi="fr_FR"/>
        </w:rPr>
        <w:t>prophète</w:t>
      </w:r>
      <w:r>
        <w:rPr>
          <w:lang w:val="fr_FR" w:bidi="fr_FR"/>
        </w:rPr>
        <w:t>, consultez le glossaire principal. Utilisez le même mot pour prophète que dans les passages précédents.</w:t>
      </w:r>
    </w:p>
    <w:p>
      <w:pPr/>
      <w:r>
        <w:rPr>
          <w:lang w:val="fr_FR" w:bidi="fr_FR"/>
        </w:rPr>
      </w:r>
      <w:r>
        <w:rPr>
          <w:lang w:val="fr_FR" w:bidi="fr_FR"/>
        </w:rPr>
        <w:t xml:space="preserve">Un </w:t>
      </w:r>
      <w:r>
        <w:rPr>
          <w:b/>
          <w:lang w:val="fr_FR" w:bidi="fr_FR"/>
        </w:rPr>
        <w:t>évangéliste</w:t>
      </w:r>
      <w:r>
        <w:rPr>
          <w:lang w:val="fr_FR" w:bidi="fr_FR"/>
        </w:rPr>
        <w:t xml:space="preserve"> est quelqu'un qui dit aux autres personnes la bonne nouvelle au sujet de Jésus.</w:t>
      </w:r>
    </w:p>
    <w:p>
      <w:pPr/>
      <w:r>
        <w:rPr>
          <w:lang w:val="fr_FR" w:bidi="fr_FR"/>
        </w:rPr>
      </w:r>
      <w:r>
        <w:rPr>
          <w:lang w:val="fr_FR" w:bidi="fr_FR"/>
        </w:rPr>
        <w:t xml:space="preserve">Arrêtez-vous ici et discutez en groupe du mot ou de l'expression que vous utiliserez pour </w:t>
      </w:r>
      <w:r>
        <w:rPr>
          <w:b/>
          <w:lang w:val="fr_FR" w:bidi="fr_FR"/>
        </w:rPr>
        <w:t>évangéliste</w:t>
      </w:r>
      <w:r>
        <w:rPr>
          <w:lang w:val="fr_FR" w:bidi="fr_FR"/>
        </w:rPr>
        <w:t xml:space="preserve">. Pour plus d'informations sur le mot </w:t>
      </w:r>
      <w:r>
        <w:rPr>
          <w:lang w:val="fr_FR" w:bidi="fr_FR"/>
        </w:rPr>
        <w:t>évangéliste</w:t>
      </w:r>
      <w:r>
        <w:rPr>
          <w:lang w:val="fr_FR" w:bidi="fr_FR"/>
        </w:rPr>
        <w:t>, référez-vous au Glossaire principal. Si vous avez déjà traduit ce mot dans un autre livre de la Bible, utilisez le même mot ici. Mettez cet enregistrement en pause ici.</w:t>
      </w:r>
    </w:p>
    <w:p>
      <w:pPr/>
      <w:r>
        <w:rPr>
          <w:lang w:val="fr_FR" w:bidi="fr_FR"/>
        </w:rPr>
      </w:r>
      <w:r>
        <w:rPr>
          <w:lang w:val="fr_FR" w:bidi="fr_FR"/>
        </w:rPr>
        <w:t xml:space="preserve">Un </w:t>
      </w:r>
      <w:r>
        <w:rPr>
          <w:b/>
          <w:lang w:val="fr_FR" w:bidi="fr_FR"/>
        </w:rPr>
        <w:t>pasteur</w:t>
      </w:r>
      <w:r>
        <w:rPr>
          <w:lang w:val="fr_FR" w:bidi="fr_FR"/>
        </w:rPr>
        <w:t xml:space="preserve"> est comme quelqu'un qui prend soin des brebis, en s'assurant qu'elles soient en sécurité et bien soignées. Dans l'Église, un pasteur prend soin des besoins des autres croyants, souvent à travers l'enseignement de la vérité spirituelle, comme le font les enseignants. Un </w:t>
      </w:r>
      <w:r>
        <w:rPr>
          <w:b/>
          <w:lang w:val="fr_FR" w:bidi="fr_FR"/>
        </w:rPr>
        <w:t>enseignant</w:t>
      </w:r>
      <w:r>
        <w:rPr>
          <w:lang w:val="fr_FR" w:bidi="fr_FR"/>
        </w:rPr>
        <w:t xml:space="preserve"> dans la Bible est toujours un enseignant religieux, quelqu'un qui explique les Écritures aux gens. Paul énumère probablement les pasteurs et les enseignants ensemble, puisque tous les pasteurs étaient des enseignants de la vérité spirituelle, bien que tous les enseignants ne soient pas des pasteurs et ne prennent pas soin des gens.</w:t>
      </w:r>
    </w:p>
    <w:p>
      <w:pPr/>
      <w:r>
        <w:rPr>
          <w:lang w:val="fr_FR" w:bidi="fr_FR"/>
        </w:rPr>
      </w:r>
      <w:r>
        <w:rPr>
          <w:lang w:val="fr_FR" w:bidi="fr_FR"/>
        </w:rPr>
        <w:t xml:space="preserve">Arrêtez-vous ici et discutez en groupe des mots ou des expressions que vous utiliserez pour </w:t>
      </w:r>
      <w:r>
        <w:rPr>
          <w:b/>
          <w:lang w:val="fr_FR" w:bidi="fr_FR"/>
        </w:rPr>
        <w:t>pasteur</w:t>
      </w:r>
      <w:r>
        <w:rPr>
          <w:lang w:val="fr_FR" w:bidi="fr_FR"/>
        </w:rPr>
        <w:t xml:space="preserve"> et </w:t>
      </w:r>
      <w:r>
        <w:rPr>
          <w:b/>
          <w:lang w:val="fr_FR" w:bidi="fr_FR"/>
        </w:rPr>
        <w:t>enseignant</w:t>
      </w:r>
      <w:r>
        <w:rPr>
          <w:lang w:val="fr_FR" w:bidi="fr_FR"/>
        </w:rPr>
        <w:t xml:space="preserve">. Pour plus d'informations sur le mot </w:t>
      </w:r>
      <w:r>
        <w:rPr>
          <w:lang w:val="fr_FR" w:bidi="fr_FR"/>
        </w:rPr>
        <w:t>enseignant</w:t>
      </w:r>
      <w:r>
        <w:rPr>
          <w:lang w:val="fr_FR" w:bidi="fr_FR"/>
        </w:rPr>
        <w:t>, référez-vous au Glossaire principal. Si vous avez déjà traduit ces mots dans un autre livre de la Bible, utilisez les mêmes mots ici. Mettez cet enregistrement en pause ici.</w:t>
      </w:r>
    </w:p>
    <w:p>
      <w:pPr/>
      <w:r>
        <w:rPr>
          <w:lang w:val="fr_FR" w:bidi="fr_FR"/>
        </w:rPr>
      </w:r>
      <w:r>
        <w:rPr>
          <w:lang w:val="fr_FR" w:bidi="fr_FR"/>
        </w:rPr>
        <w:t xml:space="preserve">Ces responsables devraient équiper, c'est-à-dire préparer le </w:t>
      </w:r>
      <w:r>
        <w:rPr>
          <w:b/>
          <w:lang w:val="fr_FR" w:bidi="fr_FR"/>
        </w:rPr>
        <w:t>corps</w:t>
      </w:r>
      <w:r>
        <w:rPr>
          <w:lang w:val="fr_FR" w:bidi="fr_FR"/>
        </w:rPr>
        <w:t>, ce qui est un autre mot pour le groupe de personnes qui croient en Jésus. Paul appelle les croyants le « corps de Christ », puisque, comme un corps, il y a beaucoup de membres avec des rôles différents, mais ils sont tous connectés et font l'œuvre de Christ sur la terre. Utilisez le même mot ou la même expression pour corps que dans les passages précédents.</w:t>
      </w:r>
    </w:p>
    <w:p>
      <w:pPr/>
      <w:r>
        <w:rPr>
          <w:lang w:val="fr_FR" w:bidi="fr_FR"/>
        </w:rPr>
      </w:r>
      <w:r>
        <w:rPr>
          <w:lang w:val="fr_FR" w:bidi="fr_FR"/>
        </w:rPr>
        <w:t xml:space="preserve">Cela continuera jusqu'à ce que les croyants deviennent </w:t>
      </w:r>
      <w:r>
        <w:rPr>
          <w:b/>
          <w:lang w:val="fr_FR" w:bidi="fr_FR"/>
        </w:rPr>
        <w:t>unifiés</w:t>
      </w:r>
      <w:r>
        <w:rPr>
          <w:lang w:val="fr_FR" w:bidi="fr_FR"/>
        </w:rPr>
        <w:t xml:space="preserve"> dans leur foi. Être unis signifie travailler ensemble pour un but commun. Les personnes unies s'entendent sur ce qu'est le but et travaillent ensemble sans se battre. Utilisez le même mot ou la même expression pour unité que dans les passages précédents.</w:t>
      </w:r>
    </w:p>
    <w:p>
      <w:pPr/>
      <w:r>
        <w:rPr>
          <w:lang w:val="fr_FR" w:bidi="fr_FR"/>
        </w:rPr>
      </w:r>
      <w:r>
        <w:rPr>
          <w:b/>
          <w:lang w:val="fr_FR" w:bidi="fr_FR"/>
        </w:rPr>
        <w:t>La foi</w:t>
      </w:r>
      <w:r>
        <w:rPr>
          <w:lang w:val="fr_FR" w:bidi="fr_FR"/>
        </w:rPr>
        <w:t xml:space="preserve"> signifie compter sur quelqu'un, faire confiance et croire que ce que cette personne dit est vrai. La foi spécifique dont Paul parle est quand quelqu'un croit en Jésus. Cette personne croit que Jésus est le fils de Dieu et fait confiance au fait qu'il est mort pour ses péchés et que Dieu les a pardonnés et acceptés. En conséquence, la personne est engagée à faire tout ce que Jésus a ordonné. Pour plus d'informations sur la </w:t>
      </w:r>
      <w:r>
        <w:rPr>
          <w:lang w:val="fr_FR" w:bidi="fr_FR"/>
        </w:rPr>
        <w:t>foi</w:t>
      </w:r>
      <w:r>
        <w:rPr>
          <w:lang w:val="fr_FR" w:bidi="fr_FR"/>
        </w:rPr>
        <w:t>, référez-vous au Glossaire principal. Utilisez le même mot ou la même expression pour foi que dans les passages précédents.</w:t>
      </w:r>
    </w:p>
    <w:p>
      <w:pPr/>
      <w:r>
        <w:rPr>
          <w:lang w:val="fr_FR" w:bidi="fr_FR"/>
        </w:rPr>
      </w:r>
      <w:r>
        <w:rPr>
          <w:lang w:val="fr_FR" w:bidi="fr_FR"/>
        </w:rPr>
        <w:t xml:space="preserve">Cela continuera aussi jusqu'à ce que les croyants soient unifiés dans leur connaissance du </w:t>
      </w:r>
      <w:r>
        <w:rPr>
          <w:b/>
          <w:lang w:val="fr_FR" w:bidi="fr_FR"/>
        </w:rPr>
        <w:t>Fils de Dieu</w:t>
      </w:r>
      <w:r>
        <w:rPr>
          <w:lang w:val="fr_FR" w:bidi="fr_FR"/>
        </w:rPr>
        <w:t xml:space="preserve">. Fils de Dieu est un titre pour Jésus. Jésus est appelé le Fils de Dieu parce qu'il a une relation spéciale avec Dieu le Père : personne d'autre n'a cette même relation. Dieu et Jésus s'aiment l'un l'autre de la même manière qu'un père et un fils. </w:t>
      </w:r>
    </w:p>
    <w:p>
      <w:pPr/>
      <w:r>
        <w:rPr>
          <w:lang w:val="fr_FR" w:bidi="fr_FR"/>
        </w:rPr>
      </w:r>
      <w:r>
        <w:rPr>
          <w:lang w:val="fr_FR" w:bidi="fr_FR"/>
        </w:rPr>
        <w:t xml:space="preserve">Arrêtez-vous ici et passez en revue l'expression que vous avez utilisée pour </w:t>
      </w:r>
      <w:r>
        <w:rPr>
          <w:b/>
          <w:lang w:val="fr_FR" w:bidi="fr_FR"/>
        </w:rPr>
        <w:t>Fils de Dieu</w:t>
      </w:r>
      <w:r>
        <w:rPr>
          <w:lang w:val="fr_FR" w:bidi="fr_FR"/>
        </w:rPr>
        <w:t xml:space="preserve"> dans d'autres livres de la Bible. Pour plus d'informations sur l'expression </w:t>
      </w:r>
      <w:r>
        <w:rPr>
          <w:lang w:val="fr_FR" w:bidi="fr_FR"/>
        </w:rPr>
        <w:t>Fils de Dieu</w:t>
      </w:r>
      <w:r>
        <w:rPr>
          <w:lang w:val="fr_FR" w:bidi="fr_FR"/>
        </w:rPr>
        <w:t>, consultez le glossaire principal. Utilisez le même mot ou la même expression pour Fils de Dieu que vous avez utilisé dans les passages précédents. Mettez cet enregistrement en pause ici.</w:t>
      </w:r>
    </w:p>
    <w:p>
      <w:pPr/>
      <w:r>
        <w:rPr>
          <w:lang w:val="fr_FR" w:bidi="fr_FR"/>
        </w:rPr>
      </w:r>
      <w:r>
        <w:rPr>
          <w:lang w:val="fr_FR" w:bidi="fr_FR"/>
        </w:rPr>
        <w:t xml:space="preserve">Les croyants devraient faire cela pour qu'ils deviennent </w:t>
      </w:r>
      <w:r>
        <w:rPr>
          <w:b/>
          <w:lang w:val="fr_FR" w:bidi="fr_FR"/>
        </w:rPr>
        <w:t>matures</w:t>
      </w:r>
      <w:r>
        <w:rPr>
          <w:lang w:val="fr_FR" w:bidi="fr_FR"/>
        </w:rPr>
        <w:t xml:space="preserve">, c'est-à-dire adultes. Cela ne signifie pas seulement qu'ils vieilliront physiquement, mais deviendront plus sages et plus capables comme le fait un adulte.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4:17–24</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4.17–24. Laissez entrer la parole de Dieu dans vos cœurs.</w:t>
      </w:r>
    </w:p>
    <w:p>
      <w:pPr/>
      <w:r>
        <w:rPr>
          <w:lang w:val="fr_FR" w:bidi="fr_FR"/>
        </w:rPr>
      </w:r>
      <w:r>
        <w:rPr>
          <w:lang w:val="fr_FR" w:bidi="fr_FR"/>
        </w:rPr>
        <w:t>Écoutez l'enregistrement d'Éphésiens 4.17–24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4.17–24 dans la traduction la plus facile à comprendre.</w:t>
      </w:r>
    </w:p>
    <w:p>
      <w:pPr/>
      <w:r>
        <w:rPr>
          <w:lang w:val="fr_FR" w:bidi="fr_FR"/>
        </w:rPr>
      </w:r>
      <w:r>
        <w:rPr>
          <w:lang w:val="fr_FR" w:bidi="fr_FR"/>
        </w:rPr>
        <w:t>Dans la dernière section, Paul a expliqué que Christ donne des dons à l'Église qui aident à rendre l'unité de l'Église plus forte. Paul revient maintenant à discuter de la façon dont les croyants en Jésus devraient vivre de manière digne en comparant deux façons de vivre. Il décrit d'abord la façon dont les croyants vivaient avant qu'ils ne croient en Jésus, puis il exhorte les croyants à vivre d'une manière nouvelle.</w:t>
      </w:r>
    </w:p>
    <w:p>
      <w:pPr/>
      <w:r>
        <w:rPr>
          <w:lang w:val="fr_FR" w:bidi="fr_FR"/>
        </w:rPr>
      </w:r>
      <w:r>
        <w:rPr>
          <w:lang w:val="fr_FR" w:bidi="fr_FR"/>
        </w:rPr>
        <w:t>Paul dit qu'il exhorte, c'est-à-dire insiste sur ces choses dans le Seigneur. Cela signifie qu'il parle avec l'autorité que le Seigneur Jésus lui a donnée. Paul montre combien ces instructions sont importantes, en rappelant à ses auditeurs que ce ne sont pas simplement ses suggestions, mais des instructions importantes de la part du Seigneur.</w:t>
      </w:r>
    </w:p>
    <w:p>
      <w:pPr/>
      <w:r>
        <w:rPr>
          <w:lang w:val="fr_FR" w:bidi="fr_FR"/>
        </w:rPr>
      </w:r>
      <w:r>
        <w:rPr>
          <w:lang w:val="fr_FR" w:bidi="fr_FR"/>
        </w:rPr>
        <w:t>Arrêtez-vous ici et discutez de cette question en groupe : parlez d'un moment où un responsable ou une personne en autorité vous a donné un projet ou un rôle où vous avez dû diriger d'autres personnes. Comment avez-vous montré que pendant que bien qu'étant responsable, vous faisiez encore ce que le responsable voudrait ? Mettez cet enregistrement en pause ici.</w:t>
      </w:r>
    </w:p>
    <w:p>
      <w:pPr/>
      <w:r>
        <w:rPr>
          <w:lang w:val="fr_FR" w:bidi="fr_FR"/>
        </w:rPr>
      </w:r>
      <w:r>
        <w:rPr>
          <w:lang w:val="fr_FR" w:bidi="fr_FR"/>
        </w:rPr>
        <w:t>Paul insiste sur le fait que les croyants ne doivent pas vivre comme les Gentils. Gentils signifie gens de l'extérieur, c'est-à-dire les personnes qui ne sont pas le peuple choisi de Dieu. Les Gentils ne sont pas des Juifs. Dans ce cas précis, la description des Gentils fait référence aux personnes qui ne croient pas en Jésus, qui ne vivent pas comme Dieu dit qu'elles devraient le faire. La plupart des croyants à qui Paul écrit ne sont pas des Juifs et ils vivaient comme des Gentils incroyants avant que Dieu les invite à être son peuple. Puisque les Gentils qui ne suivent pas Jésus suivent plutôt de faux dieux qui n'ont pas de puissance pour les aider, leur façon de penser est futile, c'est-à-dire inutile, une perte de temps. Comme une personne dans les ténèbres qui ne peut pas voir ou comprendre les choses autour d'elle, les Gentils sont incapables de voir ou de comprendre la vérité de Dieu. Ils n'ont pas la bonne vie nouvelle que Dieu donne à son peuple ; cela inclut le salut et la vie éternelle.</w:t>
      </w:r>
    </w:p>
    <w:p>
      <w:pPr/>
      <w:r>
        <w:rPr>
          <w:lang w:val="fr_FR" w:bidi="fr_FR"/>
        </w:rPr>
      </w:r>
      <w:r>
        <w:rPr>
          <w:lang w:val="fr_FR" w:bidi="fr_FR"/>
        </w:rPr>
        <w:t>Arrêtez-vous ici et discutez de cette question en groupe : dans votre culture, comment décrivez-vous quelqu'un qui est capable, mais qui choisit de ne pas apprendre, de meilleures façons de faire les choses ? À quoi pourriez-vous les comparer ? Mettez cet enregistrement en pause ici.</w:t>
      </w:r>
    </w:p>
    <w:p>
      <w:pPr/>
      <w:r>
        <w:rPr>
          <w:lang w:val="fr_FR" w:bidi="fr_FR"/>
        </w:rPr>
      </w:r>
      <w:r>
        <w:rPr>
          <w:lang w:val="fr_FR" w:bidi="fr_FR"/>
        </w:rPr>
        <w:t xml:space="preserve">Paul dit que les Gentils sont comme cela parce qu'ils sont ignorants et qu'ils rendent leurs cœurs durs. Dans la Bible, le cœur signifie le lieu où se produisent les pensées, les sentiments et les décisions d'une personne. Ces personnes ont rendu leurs cœurs durs comme un mur qui ne laisse rien entrer. Ils sont ignorants et ne connaissent pas Dieu parce qu'ils choisissent avec entêtement de ne pas apprendre à son sujet. Ils ne sont plus capables de ressentir de la honte par rapport à ce qu'ils font, et les Gentils ne s'arretent donc pas de faire toutes sortes de choses pécheresses, mauvaises et indécentes parce qu'elles ne ressentent pas de culpabilité vis-à-vis de leurs mauvaises actions. </w:t>
      </w:r>
    </w:p>
    <w:p>
      <w:pPr/>
      <w:r>
        <w:rPr>
          <w:lang w:val="fr_FR" w:bidi="fr_FR"/>
        </w:rPr>
      </w:r>
      <w:r>
        <w:rPr>
          <w:lang w:val="fr_FR" w:bidi="fr_FR"/>
        </w:rPr>
        <w:t>Paul dit que la façon dont vivent les Gentils n'est pas la façon de vivre qu'ont apprise les croyants quand ils ont entendu parler de Christ. Les croyants ne refusent pas avec entêtement de connaître Dieu comme les Gentils. Paul sait qu'ils ont appris ce que Jésus a enseigné au sujet de la bonne façon de vivre sur la terre. Les croyants devraient donc maintenant vivre d'une manière qui est différente de la manière de vivre des Gentils.</w:t>
      </w:r>
    </w:p>
    <w:p>
      <w:pPr/>
      <w:r>
        <w:rPr>
          <w:lang w:val="fr_FR" w:bidi="fr_FR"/>
        </w:rPr>
      </w:r>
      <w:r>
        <w:rPr>
          <w:lang w:val="fr_FR" w:bidi="fr_FR"/>
        </w:rPr>
        <w:t>Les croyants auxquels Paul écrit peuvent être de nouveaux croyants. Paul utilise cette image de la vie nouvelle pour leur rappeler leur baptême récent où ils se sont publiquement engagés dans ce nouveau mode de vie.</w:t>
      </w:r>
    </w:p>
    <w:p>
      <w:pPr/>
      <w:r>
        <w:rPr>
          <w:lang w:val="fr_FR" w:bidi="fr_FR"/>
        </w:rPr>
      </w:r>
      <w:r>
        <w:rPr>
          <w:lang w:val="fr_FR" w:bidi="fr_FR"/>
        </w:rPr>
        <w:t>Paul compare la façon dont les gens choisissent de vivre comme des vêtements qu'une personne met et enlève. La manière dont vivent les Gentils est la manière dont les croyants vivaient et se comportaient auparavant. Ceci était avant que les croyants ne sachent ni ne comprennent la vérité qui vient de Jésus. Dans les anciennes manières de vivre, des désirs mauvais ou destructeurs contrôlaient les gens. Cette ancienne manière de vivre trompe les gens en leur faisant penser que les désirs mauvais ou nocifs sont en fait bons. Les croyants ne devraient pas continuer dans cette ancienne façon de vivre qui les blesse. Paul leur dit de jeter cette façon de vivre comme on jetterait des vêtements vieux et usés.</w:t>
      </w:r>
    </w:p>
    <w:p>
      <w:pPr/>
      <w:r>
        <w:rPr>
          <w:lang w:val="fr_FR" w:bidi="fr_FR"/>
        </w:rPr>
      </w:r>
      <w:r>
        <w:rPr>
          <w:lang w:val="fr_FR" w:bidi="fr_FR"/>
        </w:rPr>
        <w:t>Paul dit que les croyants devraient faire deux choses de plus après avoir jeté l'ancienne façon de vivre : laisser Dieu renouveler leur façon de penser et revêtir la nouvelle façon de vivre. Dieu changera les pensées et les attitudes du croyant pour qu'il puisse suivre l'exemple de Christ et commencer à vivre dans la nouvelle manière que Dieu leur dit de faire. Les croyants ne peuvent pas se changer eux-mêmes. Dieu œuvre donc dans leur vie pour les changer.</w:t>
      </w:r>
    </w:p>
    <w:p>
      <w:pPr/>
      <w:r>
        <w:rPr>
          <w:lang w:val="fr_FR" w:bidi="fr_FR"/>
        </w:rPr>
      </w:r>
      <w:r>
        <w:rPr>
          <w:lang w:val="fr_FR" w:bidi="fr_FR"/>
        </w:rPr>
        <w:t>Tout comme une personne choisit et met de nouveaux vêtements que les autres peuvent voir comme différents et meilleurs, le croyant devrait porter, c'est-à-dire choisir de vivre d'une manière nouvelle. Cette nouvelle façon de vivre n'est pas seulement faite d'actions, ou simplement une couche extérieure. C'est comme devenir une nouvelle personne, avec de nouvelles façons de penser et d'agir. Le croyant doit commencer à se comporter comme la nouvelle personne que Dieu a fait qu'il soit quand il a cru en Jésus. Dieu a créé cette nouvelle personne pour être comme lui-même et pour montrer ce qu'est la vraie façon de vivre : se comporter de la bonne manière les uns avec les autres et vivre la bonne vie que Dieu exige.</w:t>
      </w:r>
    </w:p>
    <w:p>
      <w:pPr/>
      <w:r>
        <w:rPr>
          <w:lang w:val="fr_FR" w:bidi="fr_FR"/>
        </w:rPr>
      </w:r>
      <w:r>
        <w:rPr>
          <w:lang w:val="fr_FR" w:bidi="fr_FR"/>
        </w:rPr>
        <w:t>Arrêtez-vous ici et discutez de cette question en groupe : racontez une histoire au sujet d'une personne qui a dû changer sa façon de vivre à cause d'un événement de la vie, comme le fait d'avoir un bébé. Écoutez la façon dont ils décrivent comment la personne agit et pense différemment de ce qu'elle faisait auparavant.</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4.17–24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décrit le mode de vie des Gentils, que les croyants doivent éviter.</w:t>
      </w:r>
    </w:p>
    <w:p>
      <w:pPr/>
      <w:r>
        <w:rPr>
          <w:lang w:val="fr_FR" w:bidi="fr_FR"/>
        </w:rPr>
      </w:r>
      <w:r>
        <w:rPr>
          <w:b/>
          <w:lang w:val="fr_FR" w:bidi="fr_FR"/>
        </w:rPr>
        <w:t>Dans la deuxième partie :</w:t>
      </w:r>
      <w:r>
        <w:rPr>
          <w:lang w:val="fr_FR" w:bidi="fr_FR"/>
        </w:rPr>
        <w:t xml:space="preserve"> Paul décrit comment les croyants devraient vivre à la place : se débarrasser de leur ancienne façon de vivre, laisser le Saint-Esprit changer leur pensée et vivre de la nouvelle manière.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Gentils, qui ne sont pas des croyants</w:t>
      </w:r>
    </w:p>
    <w:p>
      <w:pPr>
        <w:pStyle w:val="ListBullet"/>
        <w:spacing w:line="240" w:lineRule="auto"/>
        <w:ind w:left="720"/>
      </w:pPr>
      <w:r>
        <w:rPr>
          <w:lang w:val="fr_FR" w:bidi="fr_FR"/>
        </w:rPr>
      </w:r>
      <w:r>
        <w:rPr>
          <w:lang w:val="fr_FR" w:bidi="fr_FR"/>
        </w:rPr>
        <w:t>Le Seigneur Jésus, ou Christ</w:t>
      </w:r>
    </w:p>
    <w:p>
      <w:pPr>
        <w:pStyle w:val="ListBullet"/>
        <w:spacing w:line="240" w:lineRule="auto"/>
        <w:ind w:left="720"/>
      </w:pPr>
      <w:r>
        <w:rPr>
          <w:lang w:val="fr_FR" w:bidi="fr_FR"/>
        </w:rPr>
      </w:r>
      <w:r>
        <w:rPr>
          <w:lang w:val="fr_FR" w:bidi="fr_FR"/>
        </w:rPr>
        <w:t>Les croyants qui écoutent ces mots</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En groupe, prêtez attention à ces parties du cadre du passage :</w:t>
      </w:r>
    </w:p>
    <w:p>
      <w:pPr/>
      <w:r>
        <w:rPr>
          <w:lang w:val="fr_FR" w:bidi="fr_FR"/>
        </w:rPr>
      </w:r>
      <w:r>
        <w:rPr>
          <w:lang w:val="fr_FR" w:bidi="fr_FR"/>
        </w:rPr>
        <w:t>Après que Paul ait parlé des différents membres du corps dans la dernière section, il revient au sujet de cette partie de sa lettre : comment vivre une vie digne de l'appel de Dieu. Dans la première partie du passage, Paul insiste fortement sur le fait que les croyants ne doivent pas vivre comme les Gentils. Paul décrit comment vivent les Gentils ainsi que pourquoi ils vivent de cette manière. Dans cette culture, des auteurs comme Paul enseignaient aux gens comment vivre de bonnes vies en contrastant deux façons de vivre opposées. C'est ce que fait Paul dans cette partie de la lettre : comparer ces deux façons de vivre pour montrer combien la manière de vivre de Christ est meilleure.</w:t>
      </w:r>
    </w:p>
    <w:p>
      <w:pPr/>
      <w:r>
        <w:rPr>
          <w:lang w:val="fr_FR" w:bidi="fr_FR"/>
        </w:rPr>
      </w:r>
      <w:r>
        <w:rPr>
          <w:lang w:val="fr_FR" w:bidi="fr_FR"/>
        </w:rPr>
        <w:t>Arrêtez-vous ici et discutez de cette question en groupe : en guise d'activité, décrivez deux façons différentes de faire quelque chose d'important, comme cuisiner un repas ou planter une récolte. Décrivez une bonne façon de faire l'action et une mauvaise façon de la faire. Incluez les raisons pour lesquelles les gens pourraient le faire dans les deux cas. Écoutez la façon dont l'orateur montre qu'une manière est meilleure que l'autre. Mettez cet enregistrement en pause ici.</w:t>
      </w:r>
    </w:p>
    <w:p>
      <w:pPr/>
      <w:r>
        <w:rPr>
          <w:lang w:val="fr_FR" w:bidi="fr_FR"/>
        </w:rPr>
      </w:r>
      <w:r>
        <w:rPr>
          <w:lang w:val="fr_FR" w:bidi="fr_FR"/>
        </w:rPr>
        <w:t>Paul dit que la pensée des Gentils est futile, c'est-à-dire inutile, comme les personnes qui errent dans les ténèbres. Ils ne connaissent pas Dieu parce qu'ils ont refusé avec entêtement d'apprendre, comme les personnes qui choisissent de rester dans les ténèbres. À cause de cela, ils ne ressentent plus la honte pour leurs mauvaises actions. Ils font donc volontairement des choses terribles. Ils sont avides de choses terribles ; ils veulent toujours plus et ne se sentent jamais satisfaits. Paul compare ces personnes à une peau calleuse qui ne ressent plus de textures. Tout comme une peau calleuse ne peut pas ressentir, ces personnes ne peuvent pas ressentir de honte. Paul décrit sans doute cette façon de vivre parce que c'est ainsi que vivaient les croyants avant de faire confiance à Jésus.</w:t>
      </w:r>
    </w:p>
    <w:p>
      <w:pPr/>
      <w:r>
        <w:rPr>
          <w:lang w:val="fr_FR" w:bidi="fr_FR"/>
        </w:rPr>
      </w:r>
      <w:r>
        <w:rPr>
          <w:lang w:val="fr_FR" w:bidi="fr_FR"/>
        </w:rPr>
        <w:t xml:space="preserve">Arrêtez-vous ici et discutez en groupe : décrivez ou montrez une </w:t>
      </w:r>
      <w:r>
        <w:rPr>
          <w:lang w:val="fr_FR" w:bidi="fr_FR"/>
        </w:rPr>
        <w:t>callosité</w:t>
      </w:r>
      <w:r>
        <w:rPr>
          <w:lang w:val="fr_FR" w:bidi="fr_FR"/>
        </w:rPr>
        <w:t>, c'est-à-dire une tache rugueuse sur la peau de quelqu'un, que quelqu'un a développé après de nombreuses années de dur labeur. Que ressentez-vous quand vous la touchez ? Quand la callosité touche quelque chose de chaud ou de doux, dans quelle mesure pouvez-vous le ressentir ? Imaginez si toute la peau sur vos mains était calleuse et que vous essayiez de ressentir la différence entre un tissu doux et un tissu rugueux, ou de sentir si une surface était lisse ! Comment parlerez-vous de la façon dont les Gentils non-croyants ne ressentent plus la honte de leurs actes répréhensibles ? Mettez cet enregistrement en pause ici.</w:t>
      </w:r>
    </w:p>
    <w:p>
      <w:pPr/>
      <w:r>
        <w:rPr>
          <w:lang w:val="fr_FR" w:bidi="fr_FR"/>
        </w:rPr>
      </w:r>
      <w:r>
        <w:rPr>
          <w:lang w:val="fr_FR" w:bidi="fr_FR"/>
        </w:rPr>
        <w:t>Dans la deuxième partie de ce passage, Paul décrit comment les croyants devraient vivre à la place. Il dit fermement que la façon de vivre du Gentil est le contraire de la manière de vivre de Christ. Paul souligne le fait qu'il sait que les croyants ont appris une façon différente de vivre quand ils ont entendu parler de Christ. Parce qu'ils ont appris qui est Christ, les croyants devraient faire trois choses : arrêter de vivre de l'ancienne manière, laisser Dieu rendre nouvelles leurs pensées et leurs attitudes et commencer à vivre de la nouvelle manière.</w:t>
      </w:r>
    </w:p>
    <w:p>
      <w:pPr/>
      <w:r>
        <w:rPr>
          <w:lang w:val="fr_FR" w:bidi="fr_FR"/>
        </w:rPr>
      </w:r>
      <w:r>
        <w:rPr>
          <w:lang w:val="fr_FR" w:bidi="fr_FR"/>
        </w:rPr>
        <w:t>Cette ancienne manière de vivre détruisait les gens en les conduisant à avoir des désirs nocifs. Les croyants doivent arrêter de vivre de cette manière et laisser Dieu changer leur façon de penser, ce qui les aidera à changer leur façon de vivre. Les croyants doivent choisir de commencer à vivre d'une nouvelle manière. Dieu veut que les croyants soient plus comme lui-même, véritablement justes et saints, ce qui signifie vivre de manière juste et bonne avec ceux qui les entourent et avec Dieu. Les gens ne peuvent pas vivre de la bonne manière par eux-mêmes. Dieu doit aider les croyants à changer leurs pensées et leurs attitudes, et le croyant doit accepter l'aide de Dieu pour changer.</w:t>
      </w:r>
    </w:p>
    <w:p>
      <w:pPr/>
      <w:r>
        <w:rPr>
          <w:lang w:val="fr_FR" w:bidi="fr_FR"/>
        </w:rPr>
      </w:r>
      <w:r>
        <w:rPr>
          <w:lang w:val="fr_FR" w:bidi="fr_FR"/>
        </w:rPr>
        <w:t>Arrêtez-vous ici et discutez de cette question en groupe : en guise d'activité, demandez à une personne de montrer à quelqu'un d'autre comment elle peut dessiner quelque chose, comme un visage ou une certaine plante. Donnez ensuite le stylo ou l'outil de dessin à l'autre personne et demandez-lui de dessiner l'image qu'elle vient d'apprendre. Demandez à la première personne de continuer à donner de l'aide et des instructions pendant que la deuxième personne dessine. Après qu'ils aient fini de la dessiner, discutez en groupe de la façon dont la deuxième personne a pu dessiner l'image. De quoi la deuxième personne avait-elle besoin de la part de l'enseignant ? Quelles actions la deuxième personne a-t-elle dû prendre ? Mettez cet enregistrement en pause ici.</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avoir des dessins, des objets ou même des personnes pour représenter Paul, son auditoire, Jésus, les Gentils et Dieu.</w:t>
      </w:r>
    </w:p>
    <w:p>
      <w:pPr/>
      <w:r>
        <w:rPr>
          <w:lang w:val="fr_FR" w:bidi="fr_FR"/>
        </w:rPr>
      </w:r>
      <w:r>
        <w:rPr>
          <w:lang w:val="fr_FR" w:bidi="fr_FR"/>
        </w:rPr>
        <w:t>Choisissez des personnes, des dessins ou des objets pour représenter chacun de ces personnages. Alors que vous commencez à raconter l'histoire de ces versets, mettez les Gentils non-croyants dans un groupe et les croyants dans un autre groupe. Paul parle aux croyants qui écoutent la lettre et souligne combien la façon de vivre des Gentils est mauvaise. Montrez comment les Gentils sont comme des personnes dans les ténèbres, qui ne peuvent pas trouver ou comprendre la vérité. Montrez comment les Gentils sont séparés du groupe de croyants puisque les Gentils n'ont pas la vie nouvelle que Dieu donne. Les cœurs des Gentils sont durs, comme un mur qui ne laissera rien passer. Notez comment les callosités ou la peau rugueuse ne peuvent pas ressentir des textures aussi bien que ne le peut une peau douce, tout comme les Gentils ne se sentent pas honteux de leurs actions. Cette façon de vivre, dit Paul en désignant les Gentils, n'est pas ce que les croyants ont appris quand ils ont entendu parler de Christ. Paul désigne maintenant Christ et explique que les croyants doivent vivre d'une nouvelle manière, comme le vivait Jésus. Certains des Gentils non-croyants devraient montrer comment ils enlèvent leurs mauvaises actions et commencent à faire les choses différentes que Dieu veut qu'ils fassent. Ils sont comme des personnes différentes et ils passent dans le groupe de croyants. Montrez Dieu qui donne à chaque croyant de nouveaux vêtements, transformant les croyants pour qu'ils soient plus comme lui. Paul explique que Dieu a créé cette nouvelle nature pour être comme Dieu : véritablement juste et saint.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4.17–24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Gentils, qui ne sont pas des croyants</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Les croyants qui écoutent ces mots</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Avec l'autorité du Seigneur, j'insiste sur le fait que vous ne devez pas agir comme ceux qui ne croient pas en Dieu. Ils sont complètement confus et ne peuvent pas comprendre la vérité spirituelle. Ils n'ont pas la vie nouvelle que Dieu donne. Et ceci parce qu'ils refusent avec entêtement d'apprendre ce qui concerne Dieu. Ils ne ressentent plus de honte pour quoi que ce soit. Ils passent donc tout leur temps à faire des choses pécheresses et mauvaises sans s'arrêter.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Gentils : « Que ressentez-vous ou que pensez-vous ? » La personne pourrait répondre des choses comme : « Je ne me soucie pas de Dieu ou de sa façon de vivre ; je ne me soucie que de faire ce que je veux faire », ou « Je ne veux pas me sentir mal au sujet de ce que je fais. Je n'apprendrai donc pas ce qui est bien et mal ».</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Il est très important que les croyants comprennent combien la façon de vivre des Gentils est mauvaise ! » ou « Je me soucie des personnes qui entendront ces mots et ne veux pas qu'elles vivent d'une manière qui les détruit. Je me souviens comment je vivais avant de connaître Jésus et je ne veux pas que ces personnes fassent les mêmes mauvaises choses ou ressentent la même chose que moi », ou « Je veux que les croyants me comprennent. Je parlerai donc aussi clairement que possible en leur donnant des exemples et des comparaisons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poursuit en disant : « Cependant, vous avez appris ce qui concerne Christ et vous savez que cette ancienne façon de vivre n'est pas en accord avec les vrais paroles au sujet de Jésus. Débarrassez-vous donc de votre ancienne façon de vivre, tout comme vous vous débarrassez de vieux vêtements. Cette ancienne voie vous détruisait en vous donnant des désirs nocifs. Laissez Dieu changer votre façon de penser et d'adorer Dieu. Vous devez vivre d'une nouvelle manière, en devenant comme une nouvelle personne, que Dieu a créée pour être comme lui-même. Être une nouvelle personne créée comme Dieu signifie de se comporter de la bonne manière et d'être moralement pur.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croyants qui écoutent : « Que ressentez-vous ou que pensez-vous ? » La personne pourrait répondre des choses comme : « Je comprends comment l'ancienne façon de vivre nous trompait et nous détruisait. Puisque nous connaissons la vérité au sujet de Jésus, cela n'a plus de sens de vivre de cette manière ! » ou « Jésus nous a montré la bonne façon de vivre et je veux suivre son exemple », ou « Cette nouvelle façon de vivre est parfois difficile. Je suis donc heureux que Dieu nous aide à opérer ce profond changement dans notre manière de vivre ».</w:t>
      </w:r>
    </w:p>
    <w:p>
      <w:pPr>
        <w:pStyle w:val="ListBullet"/>
        <w:spacing w:line="240" w:lineRule="auto"/>
        <w:ind w:left="720"/>
      </w:pPr>
      <w:r>
        <w:rPr>
          <w:lang w:val="fr_FR" w:bidi="fr_FR"/>
        </w:rPr>
      </w:r>
      <w:r>
        <w:rPr>
          <w:lang w:val="fr_FR" w:bidi="fr_FR"/>
        </w:rPr>
        <w:t>Demandez à la personne qui joue Dieu : « Que ressentez-vous ou que pensez-vous ? » La personne pourrait répondre des choses comme : « Je ressens de la tristesse quand ces personnes vivent d'une manière qui les blesse. Je veux voir la joie sur leurs visages quand je les transforme pour qu'ils vivent d'une manière qui est meilleure pour eux, comme quand un parent donne de nouveaux vêtements à ses enfants et voit les beaux sourires de joie sur leurs visages », ou « Je sais que les croyants ne peuvent pas changer eux-mêmes. Je les aiderai donc », ou « La façon dont vivent les gens est importante, car elle montre comment leur vie a changé. Je leur donnerai donc des conseils sur comment vivre de la bonne manière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4.17–24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qu'il parle avec l'autorité du </w:t>
      </w:r>
      <w:r>
        <w:rPr>
          <w:b/>
          <w:lang w:val="fr_FR" w:bidi="fr_FR"/>
        </w:rPr>
        <w:t>Seigneur</w:t>
      </w:r>
      <w:r>
        <w:rPr>
          <w:lang w:val="fr_FR" w:bidi="fr_FR"/>
        </w:rPr>
        <w:t xml:space="preserve">. Un seigneur est quelqu'un qui est un maître sur les autres personnes, qui a pleine autorité. Les Israélites utilisaient donc ce mot pour Dieu, parce qu'il a autorité sur le monde entier. Paul a souvent appelé Jésus Seigneur, et Seigneur signifie donc probablement Jésus ici. Le Seigneur Jésus a donné à Paul l'autorité, c'est-à-dire le droit de parler de telles choses, ce qui explique pourquoi les gens devraient écouter Paul. Pour plus d'informations sur le mot </w:t>
      </w:r>
      <w:r>
        <w:rPr>
          <w:lang w:val="fr_FR" w:bidi="fr_FR"/>
        </w:rPr>
        <w:t>Seigneur</w:t>
      </w:r>
      <w:r>
        <w:rPr>
          <w:lang w:val="fr_FR" w:bidi="fr_FR"/>
        </w:rPr>
        <w:t xml:space="preserve">, consultez le glossaire principal. Utilisez le même mot ou la même expression pour Seigneur que vous avez utilisé dans les passages précédents. </w:t>
      </w:r>
    </w:p>
    <w:p>
      <w:pPr/>
      <w:r>
        <w:rPr>
          <w:lang w:val="fr_FR" w:bidi="fr_FR"/>
        </w:rPr>
      </w:r>
      <w:r>
        <w:rPr>
          <w:lang w:val="fr_FR" w:bidi="fr_FR"/>
        </w:rPr>
        <w:t xml:space="preserve">Paul dit que les croyants ne doivent pas vivre comme le font les </w:t>
      </w:r>
      <w:r>
        <w:rPr>
          <w:b/>
          <w:lang w:val="fr_FR" w:bidi="fr_FR"/>
        </w:rPr>
        <w:t>Gentils</w:t>
      </w:r>
      <w:r>
        <w:rPr>
          <w:lang w:val="fr_FR" w:bidi="fr_FR"/>
        </w:rPr>
        <w:t xml:space="preserve">. Un Gentil est quelqu'un qui n'est pas l'un des membres du peuple spécial de Dieu. Avant que Jésus ne vienne sur la terre, cela signifiait quiconque n'était pas un Israélite, puisque Dieu a choisi Israël pour être son peuple spécial. Avec le temps, le mot « Gentil » a même commencé à signifier quelque chose de négatif pour eux : une mauvaise personne, quelqu'un dont il fallait se tenir éloigné. Maintenant, puisque quiconque croit en Jésus est membre du peuple choisi de Dieu, Paul utilise le mot Gentil pour signifier quiconque n'est pas un croyant, qui ne vit pas comme Dieu dit de vivre. Pour plus d'informations sur le mot </w:t>
      </w:r>
      <w:r>
        <w:rPr>
          <w:lang w:val="fr_FR" w:bidi="fr_FR"/>
        </w:rPr>
        <w:t>Gentils</w:t>
      </w:r>
      <w:r>
        <w:rPr>
          <w:lang w:val="fr_FR" w:bidi="fr_FR"/>
        </w:rPr>
        <w:t>, référez-vous au Glossaire principal. Utilisez le même mot ou la même expression pour Gentil que dans les passages précédents.</w:t>
      </w:r>
    </w:p>
    <w:p>
      <w:pPr/>
      <w:r>
        <w:rPr>
          <w:lang w:val="fr_FR" w:bidi="fr_FR"/>
        </w:rPr>
      </w:r>
      <w:r>
        <w:rPr>
          <w:lang w:val="fr_FR" w:bidi="fr_FR"/>
        </w:rPr>
        <w:t xml:space="preserve">Paul dit que les Gentils </w:t>
      </w:r>
      <w:r>
        <w:rPr>
          <w:b/>
          <w:lang w:val="fr_FR" w:bidi="fr_FR"/>
        </w:rPr>
        <w:t>endurcissent leurs cœurs</w:t>
      </w:r>
      <w:r>
        <w:rPr>
          <w:lang w:val="fr_FR" w:bidi="fr_FR"/>
        </w:rPr>
        <w:t xml:space="preserve">. Dans la Bible, les auteurs utilisent le cœur comme image du lieu où se produisent les pensées, les sentiments et les décisions d'une personne. Une personne qui a le « cœur dur » ne veut pas écouter ce que Dieu lui dit de faire. </w:t>
      </w:r>
    </w:p>
    <w:p>
      <w:pPr/>
      <w:r>
        <w:rPr>
          <w:lang w:val="fr_FR" w:bidi="fr_FR"/>
        </w:rPr>
      </w:r>
      <w:r>
        <w:rPr>
          <w:lang w:val="fr_FR" w:bidi="fr_FR"/>
        </w:rPr>
        <w:t xml:space="preserve">Arrêtez-vous ici et discutez en groupe du mot ou de l'expression que vous utiliserez pour </w:t>
      </w:r>
      <w:r>
        <w:rPr>
          <w:b/>
          <w:lang w:val="fr_FR" w:bidi="fr_FR"/>
        </w:rPr>
        <w:t>cœur dur</w:t>
      </w:r>
      <w:r>
        <w:rPr>
          <w:lang w:val="fr_FR" w:bidi="fr_FR"/>
        </w:rPr>
        <w:t xml:space="preserve">. Cherchez le mot </w:t>
      </w:r>
      <w:r>
        <w:rPr>
          <w:lang w:val="fr_FR" w:bidi="fr_FR"/>
        </w:rPr>
        <w:t>cœur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Les Gentils passent tout leur temps dans la </w:t>
      </w:r>
      <w:r>
        <w:rPr>
          <w:b/>
          <w:lang w:val="fr_FR" w:bidi="fr_FR"/>
        </w:rPr>
        <w:t>débauche</w:t>
      </w:r>
      <w:r>
        <w:rPr>
          <w:lang w:val="fr_FR" w:bidi="fr_FR"/>
        </w:rPr>
        <w:t xml:space="preserve">, le </w:t>
      </w:r>
      <w:r>
        <w:rPr>
          <w:b/>
          <w:lang w:val="fr_FR" w:bidi="fr_FR"/>
        </w:rPr>
        <w:t>vice</w:t>
      </w:r>
      <w:r>
        <w:rPr>
          <w:lang w:val="fr_FR" w:bidi="fr_FR"/>
        </w:rPr>
        <w:t xml:space="preserve"> et la </w:t>
      </w:r>
      <w:r>
        <w:rPr>
          <w:b/>
          <w:lang w:val="fr_FR" w:bidi="fr_FR"/>
        </w:rPr>
        <w:t>cupidité</w:t>
      </w:r>
      <w:r>
        <w:rPr>
          <w:lang w:val="fr_FR" w:bidi="fr_FR"/>
        </w:rPr>
        <w:t>, ce qui signifie qu'ils font de manière excessive et égoïste toutes les actions pécheresses, impures et mauvaises qu'ils veulent. Ils sont avides, ce qui signifie qu'ils continuent de vouloir faire ces mauvaises choses.</w:t>
      </w:r>
    </w:p>
    <w:p>
      <w:pPr/>
      <w:r>
        <w:rPr>
          <w:lang w:val="fr_FR" w:bidi="fr_FR"/>
        </w:rPr>
      </w:r>
      <w:r>
        <w:rPr>
          <w:lang w:val="fr_FR" w:bidi="fr_FR"/>
        </w:rPr>
        <w:t xml:space="preserve">Mais ce n'est pas la façon de vivre que les croyants ont apprise de la part de </w:t>
      </w:r>
      <w:r>
        <w:rPr>
          <w:b/>
          <w:lang w:val="fr_FR" w:bidi="fr_FR"/>
        </w:rPr>
        <w:t>Christ</w:t>
      </w:r>
      <w:r>
        <w:rPr>
          <w:lang w:val="fr_FR" w:bidi="fr_FR"/>
        </w:rPr>
        <w:t xml:space="preserve">. Paul utilise les noms Christ et Jésus dans cette section, mais il fait référence à la même personne. Il a peut-être utilisé le nom personnel Jésus pour montrer que les croyants devraient suivre l'exemple que Jésus a donné quand il était sur la terre. Pour plus d'informations sur </w:t>
      </w:r>
      <w:r>
        <w:rPr>
          <w:lang w:val="fr_FR" w:bidi="fr_FR"/>
        </w:rPr>
        <w:t>Christ</w:t>
      </w:r>
      <w:r>
        <w:rPr>
          <w:lang w:val="fr_FR" w:bidi="fr_FR"/>
        </w:rPr>
        <w:t>, référez-vous au Glossaire principal. Utilisez le même mot ou la même expression pour Christ que dans les passages précédents.</w:t>
      </w:r>
    </w:p>
    <w:p>
      <w:pPr/>
      <w:r>
        <w:rPr>
          <w:lang w:val="fr_FR" w:bidi="fr_FR"/>
        </w:rPr>
      </w:r>
      <w:r>
        <w:rPr>
          <w:lang w:val="fr_FR" w:bidi="fr_FR"/>
        </w:rPr>
        <w:t xml:space="preserve">Paul dit que les croyants devraient laisser Dieu </w:t>
      </w:r>
      <w:r>
        <w:rPr>
          <w:b/>
          <w:lang w:val="fr_FR" w:bidi="fr_FR"/>
        </w:rPr>
        <w:t>renouveler</w:t>
      </w:r>
      <w:r>
        <w:rPr>
          <w:lang w:val="fr_FR" w:bidi="fr_FR"/>
        </w:rPr>
        <w:t xml:space="preserve"> leurs attitudes et leurs pensées. Dans le cadre du processus de rédemption, Dieu renouvelle ou change les attitudes et les pensées de son peuple pour qu'ils soient plus comme lui, comme s'ils étaient une personne nouvelle et meilleure.</w:t>
      </w:r>
    </w:p>
    <w:p>
      <w:pPr/>
      <w:r>
        <w:rPr>
          <w:lang w:val="fr_FR" w:bidi="fr_FR"/>
        </w:rPr>
      </w:r>
      <w:r>
        <w:rPr>
          <w:lang w:val="fr_FR" w:bidi="fr_FR"/>
        </w:rPr>
        <w:t xml:space="preserve">Les croyants revêtent la nouvelle nature que Dieu a créée à la ressemblance de Dieu, c'est-à-dire être comme Dieu dans la </w:t>
      </w:r>
      <w:r>
        <w:rPr>
          <w:b/>
          <w:lang w:val="fr_FR" w:bidi="fr_FR"/>
        </w:rPr>
        <w:t>justice</w:t>
      </w:r>
      <w:r>
        <w:rPr>
          <w:lang w:val="fr_FR" w:bidi="fr_FR"/>
        </w:rPr>
        <w:t xml:space="preserve"> et la </w:t>
      </w:r>
      <w:r>
        <w:rPr>
          <w:b/>
          <w:lang w:val="fr_FR" w:bidi="fr_FR"/>
        </w:rPr>
        <w:t>sainteté</w:t>
      </w:r>
      <w:r>
        <w:rPr>
          <w:lang w:val="fr_FR" w:bidi="fr_FR"/>
        </w:rPr>
        <w:t>.</w:t>
      </w:r>
    </w:p>
    <w:p>
      <w:pPr/>
      <w:r>
        <w:rPr>
          <w:lang w:val="fr_FR" w:bidi="fr_FR"/>
        </w:rPr>
      </w:r>
      <w:r>
        <w:rPr>
          <w:lang w:val="fr_FR" w:bidi="fr_FR"/>
        </w:rPr>
        <w:t>Quelqu'un qui est juste se comporte de la bonne manière. Dieu est juste ou droit, parce que tout ce qu'il fait est juste et bon. Dieu veut que tous les gens soient droits ou justes. Quelqu'un qui est juste fait confiance à Dieu et a une bonne relation avec lui. Cela les conduit à se comporter de la bonne manière. Ici, être juste signifie se comporter de manière juste et bonne avec Dieu et les autres.</w:t>
      </w:r>
    </w:p>
    <w:p>
      <w:pPr/>
      <w:r>
        <w:rPr>
          <w:lang w:val="fr_FR" w:bidi="fr_FR"/>
        </w:rPr>
      </w:r>
      <w:r>
        <w:rPr>
          <w:lang w:val="fr_FR" w:bidi="fr_FR"/>
        </w:rPr>
        <w:t xml:space="preserve">Arrêtez-vous ici et discutez en groupe du mot ou de l'expression que vous utiliserez pour </w:t>
      </w:r>
      <w:r>
        <w:rPr>
          <w:b/>
          <w:lang w:val="fr_FR" w:bidi="fr_FR"/>
        </w:rPr>
        <w:t>justice</w:t>
      </w:r>
      <w:r>
        <w:rPr>
          <w:lang w:val="fr_FR" w:bidi="fr_FR"/>
        </w:rPr>
        <w:t xml:space="preserve">. Cherchez </w:t>
      </w:r>
      <w:r>
        <w:rPr>
          <w:lang w:val="fr_FR" w:bidi="fr_FR"/>
        </w:rPr>
        <w:t>justice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Dieu est </w:t>
      </w:r>
      <w:r>
        <w:rPr>
          <w:b/>
          <w:lang w:val="fr_FR" w:bidi="fr_FR"/>
        </w:rPr>
        <w:t>saint</w:t>
      </w:r>
      <w:r>
        <w:rPr>
          <w:lang w:val="fr_FR" w:bidi="fr_FR"/>
        </w:rPr>
        <w:t xml:space="preserve">, ce qui signifie que Dieu est complètement pur et moralement parfait. Tout lieu, toute personne ou tout objet qui est consacré ou mis à part pour lui est appelé « saint ». Cela signifie que l'objet ou la personne est mis à part pour les fins spéciales de Dieu. Quiconque est mis à part pour Dieu doit avoir des qualités qui sont agréables à Dieu. Par conséquent, quiconque est saint doit montrer le caractère de Dieu. Saint peut donc signifier vivre de manière bonne et moralement pure. Pour plus d'informations sur le mot </w:t>
      </w:r>
      <w:r>
        <w:rPr>
          <w:lang w:val="fr_FR" w:bidi="fr_FR"/>
        </w:rPr>
        <w:t>saint</w:t>
      </w:r>
      <w:r>
        <w:rPr>
          <w:lang w:val="fr_FR" w:bidi="fr_FR"/>
        </w:rPr>
        <w:t>, consultez le glossaire principal. Utilisez le même mot ou la même expression pour sainteté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4:25–32</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4.25–32. Laissez entrer la parole de Dieu dans vos cœurs.</w:t>
      </w:r>
    </w:p>
    <w:p>
      <w:pPr/>
      <w:r>
        <w:rPr>
          <w:lang w:val="fr_FR" w:bidi="fr_FR"/>
        </w:rPr>
      </w:r>
      <w:r>
        <w:rPr>
          <w:lang w:val="fr_FR" w:bidi="fr_FR"/>
        </w:rPr>
        <w:t>Écoutez l'enregistrement d'Éphésiens 4.25–32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4.25–32 dans la traduction la plus facile à comprendre.</w:t>
      </w:r>
    </w:p>
    <w:p>
      <w:pPr/>
      <w:r>
        <w:rPr>
          <w:lang w:val="fr_FR" w:bidi="fr_FR"/>
        </w:rPr>
      </w:r>
      <w:r>
        <w:rPr>
          <w:lang w:val="fr_FR" w:bidi="fr_FR"/>
        </w:rPr>
        <w:t>Dans la dernière section, Paul a dit aux croyants qu'ils doivent arrêter de vivre de la manière dont ils vivaient avant de devenir le peuple de Dieu. Au lieu de cela, ils doivent revêtir une nouvelle nature, c'est-à-dire commencer à vivre d'une nouvelle manière. Paul montre maintenant aux gens comment ils peuvent commencer à vivre de cette nouvelle manière. Paul explique une mauvaise action, puis donne aux gens une bonne action à faire à la place. Paul continue d'encourager l'unité parmi les croyants : tout ce qu'ils font bien les aide à rester dans l'unité les uns avec les autres.</w:t>
      </w:r>
    </w:p>
    <w:p>
      <w:pPr/>
      <w:r>
        <w:rPr>
          <w:lang w:val="fr_FR" w:bidi="fr_FR"/>
        </w:rPr>
      </w:r>
      <w:r>
        <w:rPr>
          <w:lang w:val="fr_FR" w:bidi="fr_FR"/>
        </w:rPr>
        <w:t>Le premier exemple de Paul d'une mauvaise action est quand les croyants mentent aux autres croyants, que Paul appelle leurs prochains. Ils doivent renoncer ou se débarrasser de ces mensonges comme une personne se débarrasse de vieux vêtements. Au lieu de cela, les croyants doivent dire la vérité, parce qu'ils sont tous membres du même corps. Comme Paul l'a dit auparavant, l'Église est comme un corps : beaucoup de personnes avec beaucoup de rôles qui sont encore connectées comme les parties d'un corps. Dire la vérité aidera les croyants à bien communiquer, pour qu'ils puissent travailler ensemble et rester unis. Dire la vérité montre aussi aux non-croyants un bon exemple de la communauté unie qu'ont les croyants.</w:t>
      </w:r>
    </w:p>
    <w:p>
      <w:pPr/>
      <w:r>
        <w:rPr>
          <w:lang w:val="fr_FR" w:bidi="fr_FR"/>
        </w:rPr>
      </w:r>
      <w:r>
        <w:rPr>
          <w:lang w:val="fr_FR" w:bidi="fr_FR"/>
        </w:rPr>
        <w:t>Quand les croyants se mettent en colère, ils ne devraient pas laisser leur colère les conduire à pécher. Paul dit qu'ils ne devraient pas laisser le soleil se coucher, c'est-à-dire laisser la journée se terminer, pendant qu'ils sont encore en colère. Cela signifie qu'ils ne devraient pas rester en colère pendant longtemps, mais qu'ils devraient essayer d'aborder la cause de leur colère aussi rapidement que possible. S'ils gardent leurs sentiments de colère plus longtemps, cela fait que le problème semblera plus grand et rendra plus difficile pour eux de restaurer leur relation les uns avec les autres. Même s'ils ne résolvent pas le problème, les croyants ne devraient pas s'accrocher à leurs sentiments de colère, mais faire confiance au fait que Dieu gérera la situation. Quand un croyant reste en colère, il est plus facile pour le diable de le tenter à pécher. Le diable, également appelé Satan, est le responsable de tous les esprits mauvais, et il essaie de faire que les gens se détournent de Dieu en les trompant. La colère pourrait donner au diable une occasion de rester et de tenter les gens à pécher et à causer des problèmes dans l'unité des croyants.</w:t>
      </w:r>
    </w:p>
    <w:p>
      <w:pPr/>
      <w:r>
        <w:rPr>
          <w:lang w:val="fr_FR" w:bidi="fr_FR"/>
        </w:rPr>
      </w:r>
      <w:r>
        <w:rPr>
          <w:lang w:val="fr_FR" w:bidi="fr_FR"/>
        </w:rPr>
        <w:t>Arrêtez-vous ici et discutez de cette question en groupe : racontez une histoire au sujet d'un moment où quelqu'un a conservé ses sentiments de colère, mais n'a pas essayé de résoudre le problème. Qu'ont-ils fait quand ils avaient ces sentiments de colère ? Comment leurs interactions avec les autres personnes ont-elles changé quand elles étaient en colère ? Mettez cet enregistrement en pause ici.</w:t>
      </w:r>
    </w:p>
    <w:p>
      <w:pPr/>
      <w:r>
        <w:rPr>
          <w:lang w:val="fr_FR" w:bidi="fr_FR"/>
        </w:rPr>
      </w:r>
      <w:r>
        <w:rPr>
          <w:lang w:val="fr_FR" w:bidi="fr_FR"/>
        </w:rPr>
        <w:t>Les voleurs ne devraient plus voler pour subvenir à leurs besoins. Au lieu de cela, ils devraient travailler, en faisant quelque chose d'utile avec leurs propres mains. Paul ne veut pas nécessairement dire qu'ils doivent faire un travail physique, mais il veut dire qu'ils doivent travailler dur à quelque chose. Ils peuvent ensuite subvenir à leurs besoins et donner généreusement à ceux qui ont besoin d'aide. Quand les gens donnent généreusement aux autres, ils montrent qu'ils ont changé.</w:t>
      </w:r>
    </w:p>
    <w:p>
      <w:pPr/>
      <w:r>
        <w:rPr>
          <w:lang w:val="fr_FR" w:bidi="fr_FR"/>
        </w:rPr>
      </w:r>
      <w:r>
        <w:rPr>
          <w:lang w:val="fr_FR" w:bidi="fr_FR"/>
        </w:rPr>
        <w:t>Paul parle ensuite des conversations des croyants. Les croyants ne devraient pas dire des mots qui blessent, comme insulter les autres ou être abusifs avec leurs mots. Au lieu de cela, ils doivent encourager les autres et les construire, comme un constructeur construit une maison pour la rendre forte. Leurs paroles devraient être bonnes pour la situation et ils devraient parler pour bénir, c'est-à-dire faire le bien à ceux qui écoutent.</w:t>
      </w:r>
    </w:p>
    <w:p>
      <w:pPr/>
      <w:r>
        <w:rPr>
          <w:lang w:val="fr_FR" w:bidi="fr_FR"/>
        </w:rPr>
      </w:r>
      <w:r>
        <w:rPr>
          <w:lang w:val="fr_FR" w:bidi="fr_FR"/>
        </w:rPr>
        <w:t>Les croyants devraient faire ces choses pour qu'ils ne soient pas affligés, c'est-à-dire qu'ils n'apportent pas de la tristesse au Saint-Esprit de Dieu. Le Saint-Esprit change leurs pensées et leurs attitudes pour qu'ils puissent vivre d'une nouvelle manière au lieu de pécher comme ils le faisaient auparavant. Le Saint-Esprit donne l'unité à l'Église. Quand les gens font de mauvaises actions, ils brisent cette unité parce qu'ils causent des bagarres. Cela rend le Saint-Esprit triste.</w:t>
      </w:r>
    </w:p>
    <w:p>
      <w:pPr/>
      <w:r>
        <w:rPr>
          <w:lang w:val="fr_FR" w:bidi="fr_FR"/>
        </w:rPr>
      </w:r>
      <w:r>
        <w:rPr>
          <w:lang w:val="fr_FR" w:bidi="fr_FR"/>
        </w:rPr>
        <w:t>Dieu a donné le Saint-Esprit aux croyants comme un sceau, qui est une marque de propriété, pour montrer que les croyants appartiennent à Dieu. Le jour de la rédemption, Dieu libérera complètement son peuple du péché et du mal de ce monde. Le Saint-Esprit est avec eux comme un signe qu'ils seront un jour pleinement avec Dieu. Les croyants ne devraient donc rien faire qui puisse insulter ou rendre le Saint-Esprit triste, parce que le Saint-Esprit les marque comme le peuple de Dieu lui-même.</w:t>
      </w:r>
    </w:p>
    <w:p>
      <w:pPr/>
      <w:r>
        <w:rPr>
          <w:lang w:val="fr_FR" w:bidi="fr_FR"/>
        </w:rPr>
      </w:r>
      <w:r>
        <w:rPr>
          <w:lang w:val="fr_FR" w:bidi="fr_FR"/>
        </w:rPr>
        <w:t>Arrêtez-vous ici et discutez de cette question en groupe : parlez d'un groupe dans lequel vous vous trouvez, comme une famille, une chorale ou un groupe sportif. Quelles choses portez-vous qui montrent que vous appartenez à ce groupe ? Quel genre de titres ou de noms montrent que vous appartenez à ce groupe ? Parce que vous appartenez à ce groupe, quelles sont certaines choses que vous attendez avec impatience dans l'avenir ? Mettez cet enregistrement en pause ici.</w:t>
      </w:r>
    </w:p>
    <w:p>
      <w:pPr/>
      <w:r>
        <w:rPr>
          <w:lang w:val="fr_FR" w:bidi="fr_FR"/>
        </w:rPr>
      </w:r>
      <w:r>
        <w:rPr>
          <w:lang w:val="fr_FR" w:bidi="fr_FR"/>
        </w:rPr>
        <w:t>Paul énumère les actions qui rendraient le Saint-Esprit triste et dit aux croyants qu'ils ne doivent pas faire ces choses. Ils ne doivent pas être amers et réticents à vivre en paix les uns avec les autres. Ils ne doivent pas être en colère tout le temps, ce qui rend plus facile de pécher. Ils ne doivent pas se bagarrer, c'est-à-dire avoir des bagarres bruyantes et en colère. Ils ne doivent pas calomnier, c'est-à-dire dire dire des mensonges nocifs les uns au sujet des autres. Ils doivent se débarrasser de toute malice ou de sentiments de haine les uns envers les autres, comme une personne se débarrasse de choses mauvaises ou sans valeur. Toutes ces actions causent des problèmes et de la division. Au lieu de cela, Paul dit que les croyants devraient faire le bien et montrer de l'amour et de la miséricorde les uns aux autres. Ils devraient suivre l'exemple de Dieu et se pardonner les uns les autres tout comme Dieu a pardonné leurs péchés à cause de ce que Christ a fait. Cela aidera à garder l'Église unie.</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4.25–32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donne trois commandements pour vivre de la nouvelle manière en tant que peuple de Dieu.</w:t>
      </w:r>
    </w:p>
    <w:p>
      <w:pPr/>
      <w:r>
        <w:rPr>
          <w:lang w:val="fr_FR" w:bidi="fr_FR"/>
        </w:rPr>
      </w:r>
      <w:r>
        <w:rPr>
          <w:b/>
          <w:lang w:val="fr_FR" w:bidi="fr_FR"/>
        </w:rPr>
        <w:t>Dans la deuxième partie :</w:t>
      </w:r>
      <w:r>
        <w:rPr>
          <w:lang w:val="fr_FR" w:bidi="fr_FR"/>
        </w:rPr>
        <w:t xml:space="preserve"> Paul dit aux croyants de ne pas rendre le Saint-Esprit triste en parlant mal des autres. Quand les gens parlent mal des autres, ils causent la division parmi le peuple.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 diable</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Christ</w:t>
      </w:r>
    </w:p>
    <w:p>
      <w:pPr/>
      <w:r>
        <w:rPr>
          <w:lang w:val="fr_FR" w:bidi="fr_FR"/>
        </w:rPr>
      </w:r>
      <w:r>
        <w:rPr>
          <w:lang w:val="fr_FR" w:bidi="fr_FR"/>
        </w:rPr>
        <w:t>En groupe, prêtez attention à ces parties du cadre du passage :</w:t>
      </w:r>
    </w:p>
    <w:p>
      <w:pPr/>
      <w:r>
        <w:rPr>
          <w:lang w:val="fr_FR" w:bidi="fr_FR"/>
        </w:rPr>
      </w:r>
      <w:r>
        <w:rPr>
          <w:lang w:val="fr_FR" w:bidi="fr_FR"/>
        </w:rPr>
        <w:t>Comme il l'a fait dans la dernière section, Paul continue de décrire comment les croyants peuvent abandonner leur ancien moi et revêtir le nouveau moi, en remplaçant l'ancienne façon d'agir par une nouvelle manière. Pour chaque commandement, il décrit d'abord la mauvaise action, puis la bonne. Ces instructions parlent d'abord de la façon dont les croyants agissent avec les autres croyants. Cependant, les croyants devraient faire ces actions tout le temps, dans toutes les parties de leur vie.</w:t>
      </w:r>
    </w:p>
    <w:p>
      <w:pPr/>
      <w:r>
        <w:rPr>
          <w:lang w:val="fr_FR" w:bidi="fr_FR"/>
        </w:rPr>
      </w:r>
      <w:r>
        <w:rPr>
          <w:lang w:val="fr_FR" w:bidi="fr_FR"/>
        </w:rPr>
        <w:t>Arrêtez-vous ici et faites l'activité suivante en groupe : décrivez les choses qu'une bonne personne ne devrait pas faire, puis décrivez ce qu'elle devrait faire à la place. Prêtez attention à la façon dont vous parlez de ce qu'ils ne devraient pas faire et de ce qu'ils devraient faire. Mettez cet enregistrement en pause ici.</w:t>
      </w:r>
    </w:p>
    <w:p>
      <w:pPr/>
      <w:r>
        <w:rPr>
          <w:lang w:val="fr_FR" w:bidi="fr_FR"/>
        </w:rPr>
      </w:r>
      <w:r>
        <w:rPr>
          <w:lang w:val="fr_FR" w:bidi="fr_FR"/>
        </w:rPr>
        <w:t>Dans la première partie de ce passage, Paul donne trois façons de vivre. Il se concentre sur les bonnes choses importantes à faire qui construisent l'unité et une communauté forte, en contraste avec les choses qui détruisent cette communauté forte. Les croyants devraient dire la vérité, être prudents quand ils sont en colère et trouver un travail honnête. Paul commence en disant aux croyants qu'ils doivent arrêter de mentir les uns aux autres, comme ils le faisaient dans leur ancienne façon de vivre. Parce qu'ils ont appris la vérité au sujet de Jésus, les croyants devraient se dire la vérité les uns aux autres. Puisqu'ils appartiennent tous au même corps, ils doivent faire des choses qui sont utiles pour le corps.</w:t>
      </w:r>
    </w:p>
    <w:p>
      <w:pPr/>
      <w:r>
        <w:rPr>
          <w:lang w:val="fr_FR" w:bidi="fr_FR"/>
        </w:rPr>
      </w:r>
      <w:r>
        <w:rPr>
          <w:lang w:val="fr_FR" w:bidi="fr_FR"/>
        </w:rPr>
        <w:t>Paul cite ensuite un commandement d'un chant de prière issu des Écritures juives qui dit : « Dans ta colère, ne pèche pas. Ne laisse pas le soleil se coucher pendant que tu es encore en colère. » Les croyants seraient familiers avec cette citation. Paul n'inclut donc pas qui l'a écrite à l'origine. Les croyants sauraient que cela vient de la parole de Dieu, qui est fiable. Paul montre que cette information n'est pas nouvelle, mais que Dieu a toujours voulu que le peuple se comporte de cette bonne manière. Paul dit que les croyants ne devraient pas rester longtemps en colère, c'est-à-dire laisser le soleil se coucher pendant qu'ils sont en colère. Paul utilise une comparaison pour montrer combien ce commandement est important. Quand un croyant s'accroche à ses sentiments de colère, ils donnent un point d'accroche, c'est-à-dire un espace dans sa vie, au diable, comme donner de l'espace sur sa terre à une armée ennemie.</w:t>
      </w:r>
    </w:p>
    <w:p>
      <w:pPr/>
      <w:r>
        <w:rPr>
          <w:lang w:val="fr_FR" w:bidi="fr_FR"/>
        </w:rPr>
      </w:r>
      <w:r>
        <w:rPr>
          <w:lang w:val="fr_FR" w:bidi="fr_FR"/>
        </w:rPr>
        <w:t>Arrêtez-vous ici et discutez de cette question en groupe : dans votre culture, quand vous donnez des instructions, quel genre de paroles ou de citations les gens utilisent-ils régulièrement ? Comment utilisent-ils ces citations ? Pourquoi les gens utilisent-ils ce genre de citations ? Mettez cet enregistrement en pause ici.</w:t>
      </w:r>
    </w:p>
    <w:p>
      <w:pPr/>
      <w:r>
        <w:rPr>
          <w:lang w:val="fr_FR" w:bidi="fr_FR"/>
        </w:rPr>
      </w:r>
      <w:r>
        <w:rPr>
          <w:lang w:val="fr_FR" w:bidi="fr_FR"/>
        </w:rPr>
        <w:t>Enfin, Paul encourage les voleurs à changer leur façon de vivre. Il dit que les voleurs ne devraient plus voler, mais plutôt trouver un travail pour gagner de l'argent honnêtement. Non seulement les voleurs pourront ensuite payer pour leurs propres besoins, mais ils pourront donner pour aider les autres avec ce dont ils ont besoin. Cela montrerait un changement clair entre l'ancienne façon de vivre avant qu'ils ne connaissent Dieu et leur nouvelle façon de vivre maintenant qu'ils connaissent Dieu.</w:t>
      </w:r>
    </w:p>
    <w:p>
      <w:pPr/>
      <w:r>
        <w:rPr>
          <w:lang w:val="fr_FR" w:bidi="fr_FR"/>
        </w:rPr>
      </w:r>
      <w:r>
        <w:rPr>
          <w:lang w:val="fr_FR" w:bidi="fr_FR"/>
        </w:rPr>
        <w:t>Dans la deuxième partie de ce passage, Paul donne des instructions au sujet des conversations et des attitudes des croyants les uns envers les autres, pour aider à garder l'unité que le Saint-Esprit a donnée à l'Église. Ils ne devraient pas dire des mots qui blessent les autres personnes. Ils ne devraient pas s'accrocher à leurs attitudes et faire des choses qui montrent de l'amertume, de la colère, des combats bruyants, des mensonges nocifs ou des sentiments de haine. Ces actions font que les gens se battent et se détestent les uns les autres, de sorte qu'ils ne travaillent plus ensemble. Ils ne seraient plus unis. Cette désunion parmi les croyants insulte le Saint-Esprit et le rend très triste, parce que les croyants appartiennent au Saint-Esprit. En fait, Dieu a libéré les croyants du péché à travers la mort de Jésus. Dieu a ensuite marqué son peuple avec le Saint-Esprit comme un propriétaire marque sa propriété avec un sceau.</w:t>
      </w:r>
    </w:p>
    <w:p>
      <w:pPr/>
      <w:r>
        <w:rPr>
          <w:lang w:val="fr_FR" w:bidi="fr_FR"/>
        </w:rPr>
      </w:r>
      <w:r>
        <w:rPr>
          <w:lang w:val="fr_FR" w:bidi="fr_FR"/>
        </w:rPr>
        <w:t>Arrêtez-vous ici et discutez de cette question en groupe : quand vos enfants ou quelqu'un que vous aimez beaucoup n'a pas de bonnes relations avec les autres, que ressentez-vous ? Vous souvenez-vous de la façon dont vous avez décrit comment Dieu nous a scellés avec la marque du Saint-Esprit dans un passage précédent dans cette lettre ? Comment utiliseriez-vous une description similaire dans cette partie de la lettre ? Mettez cet enregistrement en pause ici.</w:t>
      </w:r>
    </w:p>
    <w:p>
      <w:pPr/>
      <w:r>
        <w:rPr>
          <w:lang w:val="fr_FR" w:bidi="fr_FR"/>
        </w:rPr>
      </w:r>
      <w:r>
        <w:rPr>
          <w:lang w:val="fr_FR" w:bidi="fr_FR"/>
        </w:rPr>
        <w:t>Au lieu de cela, les croyants devraient s'encourager les uns les autres comme chaque personne en a besoin à ce moment-là, pour que les croyants se bénissent les uns les autres avec leurs paroles. Ils doivent aussi être compatissant, bons et prêts à pardonner. Toutes ces actions préparent les croyants à pouvoir se pardonner les uns les autres. Paul dit que les croyants devraient se pardonner les uns les autres autant que Dieu nous pardonne. C'est une chose difficile à faire, mais Paul nous rappelle que nous devrions pardonner et être bons, parce que Jésus est mort pour que Dieu nous pardonne aussi ! Quand les croyants se pardonnent les uns les autres, ils honorent et apportent de la joie au Saint-Esprit en faisant ce qu'il voudrait.</w:t>
      </w:r>
    </w:p>
    <w:p>
      <w:pPr/>
      <w:r>
        <w:rPr>
          <w:lang w:val="fr_FR" w:bidi="fr_FR"/>
        </w:rPr>
      </w:r>
      <w:r>
        <w:rPr>
          <w:lang w:val="fr_FR" w:bidi="fr_FR"/>
        </w:rPr>
        <w:t>Arrêtez-vous ici et discutez de cette question en groupe : quand les gens font partie d'un groupe ou d'une famille, ils se comportent souvent de manière à être acceptable dans ce groupe ou cette famille. Quand une personne n'agit pas de cette manière acceptable, comment les autres personnes dans ce groupe se sentent-ils et traitent-ils cette personne ? Que diriez-vous quand une personne agit de manière à montrer à quel point le groupe est bon ? Comment les personnes dans le groupe encouragent-elles les membres à agir de manière à honorer le groupe ? Comment parlez-vous ou encouragez-vous les autres à agir de manière à honorer les personnes importantes dans votre vie ? Mettez cet enregistrement en pause ici.</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utiliser des dessins, des objets ou même des personnes pour représenter Paul, les croyants, le diable, le Saint-Esprit, Jésus et Dieu le Père.</w:t>
      </w:r>
    </w:p>
    <w:p>
      <w:pPr/>
      <w:r>
        <w:rPr>
          <w:lang w:val="fr_FR" w:bidi="fr_FR"/>
        </w:rPr>
      </w:r>
      <w:r>
        <w:rPr>
          <w:lang w:val="fr_FR" w:bidi="fr_FR"/>
        </w:rPr>
        <w:t>Choisissez des personnes, des dessins ou des objets pour représenter chacun de ces personnages. Alors que vous commencez à raconter l'histoire de ces versets, rappelez-vous que Paul décrit comment les croyants peuvent remplacer l'ancienne façon dont ils agissaient avec une nouvelle façon de vivre. Créez deux zones pour les croyants. Quand Paul mentionne une mauvaise action, demandez aux croyants de se tenir dans une région et de représenter les mauvaises actions. Ensuite, quand Paul décrit ce que les croyants devraient faire à la place, demandez aux croyants de faire semblant d'enlever la mauvaise action et de se déplacer dans la zone qui représente la bonne action. Demandez-leur de representer la bonne action. Paul dit d'abord qu'ils doivent arrêter de mentir. Demandez maintenant aux croyants de se déplacer de l'autre côté et de montrer à la place qu'ils disent la vérité. Paul dit ensuite que les croyants ne devraient pas pécher ou permettre au diable de les influencer pendant qu'ils sont en colère. Montrez le diable qui essaie de se déplacer parmi les croyants qui agissent comme s'ils étaient en colère. Demandez maintenant aux croyants de se déplacer de l'autre côté et, à la place, de résoudre le problème avant que le soleil ne se couche. Paul dit ensuite aux voleurs d'arrêter de voler. Demandez maintenant aux croyants de se déplacer de l'autre côté et à la place, de montrer qu'ils travaillent dur et partagent ce qu'ils gagnent les uns avec les autres. Paul parle ensuite de parler mal l'un à l'autre. Demandez maintenant aux croyants de se déplacer de l'autre côté et de montrer à la place qu'ils se parlent avec bonté les uns aux autres. Montrez le fait que lorsque les croyants se parlent avec bonté, ils bâtissent des lieux solides sur lesquels se tenir. Demandez à la personne qui représente le Saint-Esprit de donner à chaque croyant une marque ou un objet d'un certain genre pour représenter le fait que le croyant appartient à Dieu. Montrez les croyants qui vont parfois de l'autre côté, là où se produisent les mauvaises actions. Quand ils passent de l'autre côté, montrez le Saint-Esprit qui est triste. Montrez ensuite Christ qui demande à Dieu de nous pardonner. Quand les croyants voient Christ en train de faire cela, les croyants devraient montrer qu'ils se pardonnent aussi les uns les autres !</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4.25–32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 diable</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Christ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Puisque nous avons reçu une nouvelle façon de vivre, nous devons agir comme si c'était le cas : arrêtez de vous mentir les uns aux autres, mais à la place, parlez sincèrement les uns aux autres, puisque nous sommes tous membres du corps de Christ. Si vous êtes en colère, ne laissez pas la colère vous faire pécher. Ne continuez pas à être en colère pendant longtemps, parce que si vous le faites, vous donnerez au diable plus d'occasions de vous tenter à pécher. Si vous êtes un voleur, arrêtez de voler. Trouvez un travail honnête pour que vous puissiez avoir quelque chose à donner aux personnes qui ont besoin d'aide.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Je leur décrirai une façon de vivre différente de celle qu'ils vivaient auparavant, puisqu'il est important pour les croyants de vivre différemment qu'auparavant pour montrer aux autres qu'ils appartiennent à Dieu », ou « J'espère que les croyants verront que cette nouvelle façon de vivre les aidera à vivre en paix », ou « Je suis heureux que Dieu nous ait donné une meilleure façon de vivre et je voudrais que les croyants connaissent la joie qui vient quand ils vivent comme cela ! »</w:t>
      </w:r>
    </w:p>
    <w:p>
      <w:pPr>
        <w:pStyle w:val="ListBullet"/>
        <w:spacing w:line="240" w:lineRule="auto"/>
        <w:ind w:left="720"/>
      </w:pPr>
      <w:r>
        <w:rPr>
          <w:lang w:val="fr_FR" w:bidi="fr_FR"/>
        </w:rPr>
      </w:r>
      <w:r>
        <w:rPr>
          <w:lang w:val="fr_FR" w:bidi="fr_FR"/>
        </w:rPr>
        <w:t>Demandez à la personne qui joue le diable : « Que ressentez-vous ou que pensez-vous ? » La personne pourrait répondre des choses comme : « Je veux causer des bagarres et de l'amertume dans le corps des croyants pour qu'ils ne travaillent plus bien ensemble ou aient de la joie », ou « J'aime quand les gens s'accrochent à leur colère, parce qu'ils ne pensent pas aussi clairement et calmement, et qu'ils sont donc plus susceptibles de pécher », ou « Je suis un ennemi des croyants et je veux les voir échouer. J'essaierai donc de causer des problèmes partout où je le peux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aussi : « Ne dites pas des mots qui blessent les autres personnes, mais seulement des mots qui sont utiles. Dites des mots qui vous renforcent les uns les autres, qui sont bons pour la situation, pour que vous puissiez encourager ceux qui entendent vos mots. Ne rendez pas triste le Saint-Esprit. Dieu vous a donné le Saint-Esprit pour montrer que vous appartenez à Dieu. Le Saint-Esprit vous garde en sécurité jusqu'au jour de la rédemption complète, quand Dieu libérera complètement les personnes qui lui appartiennent. Ne continuez donc pas à être amers, pleins de rage et de colère. Ne vous bagarrez pas, en ne mentez pas et ne vous insultez pas les uns les autres. Débarrassez-vous de tous les sentiments de haine les uns au sujet de l'autre. Au lieu de cela, soyez doux les uns envers les autres et attentionnés. Pardonnez-vous les uns les autres, tout comme Dieu a pardonné vos péchés à cause de ce que Christ a fait.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Saint-Esprit : « Que ressentez-vous ou que pensez-vous ? » La personne pourrait répondre des choses comme : « Je veux ce qui est le meilleur pour les croyants. Par conséquent, s'ils font des choses qui les blessent les uns les autres, cela me rend triste », ou « Puisque je suis avec les croyants, je les aiderai à suivre ces instructions », ou « Je me soucie de ces personnes et les rassurerai sur le fait qu'elles appartiennent à Dieu pendant qu'elles attendent le jour de la rédemption complète ».</w:t>
      </w:r>
    </w:p>
    <w:p>
      <w:pPr>
        <w:pStyle w:val="ListBullet"/>
        <w:spacing w:line="240" w:lineRule="auto"/>
        <w:ind w:left="720"/>
      </w:pPr>
      <w:r>
        <w:rPr>
          <w:lang w:val="fr_FR" w:bidi="fr_FR"/>
        </w:rPr>
      </w:r>
      <w:r>
        <w:rPr>
          <w:lang w:val="fr_FR" w:bidi="fr_FR"/>
        </w:rPr>
        <w:t>Demandez à la personne qui joue les croyants : « Que ressentez-vous ou que pensez-vous ? » La personne pourrait répondre des choses comme : « Je comprends pourquoi nous faisons ces choses : non seulement pour nous aider nous-mêmes, mais pour honorer le Saint-Esprit », ou « Waouh ! C'est une toute nouvelle façon de vivre. Je ne suis pas sûr de pouvoir le faire, mais cela semble merveilleux. Je vais donc essayer ! » ou « Je suis heureux d'avoir ces instructions claires et heureux que nous travaillions tous à cela ensemble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4.25–32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les croyants devraient dire la vérité à leur </w:t>
      </w:r>
      <w:r>
        <w:rPr>
          <w:b/>
          <w:lang w:val="fr_FR" w:bidi="fr_FR"/>
        </w:rPr>
        <w:t>prochain</w:t>
      </w:r>
      <w:r>
        <w:rPr>
          <w:lang w:val="fr_FR" w:bidi="fr_FR"/>
        </w:rPr>
        <w:t xml:space="preserve">, puisque nous sommes tous membres ou parties d'un seul </w:t>
      </w:r>
      <w:r>
        <w:rPr>
          <w:b/>
          <w:lang w:val="fr_FR" w:bidi="fr_FR"/>
        </w:rPr>
        <w:t>corps</w:t>
      </w:r>
      <w:r>
        <w:rPr>
          <w:lang w:val="fr_FR" w:bidi="fr_FR"/>
        </w:rPr>
        <w:t>. Paul appelle les croyants le corps de Christ, puisque, comme un corps, il y a beaucoup de membres avec des rôles différents, mais ils sont tous connectés et font l'œuvre de Christ sur la terre. Utilisez le même mot ou la même expression pour corps que dans les passages précédents. Ici, prochain signifie les autres croyants, plutôt que les personnes qui vivent dans des maisons les unes à côté des autres.</w:t>
      </w:r>
    </w:p>
    <w:p>
      <w:pPr/>
      <w:r>
        <w:rPr>
          <w:lang w:val="fr_FR" w:bidi="fr_FR"/>
        </w:rPr>
      </w:r>
      <w:r>
        <w:rPr>
          <w:lang w:val="fr_FR" w:bidi="fr_FR"/>
        </w:rPr>
        <w:t xml:space="preserve">Arrêtez-vous ici et discutez en groupe du mot que vous utiliserez pour </w:t>
      </w:r>
      <w:r>
        <w:rPr>
          <w:b/>
          <w:lang w:val="fr_FR" w:bidi="fr_FR"/>
        </w:rPr>
        <w:t>prochain</w:t>
      </w:r>
      <w:r>
        <w:rPr>
          <w:lang w:val="fr_FR" w:bidi="fr_FR"/>
        </w:rPr>
        <w:t xml:space="preserve">. Cherchez le </w:t>
      </w:r>
      <w:r>
        <w:rPr>
          <w:b/>
          <w:lang w:val="fr_FR" w:bidi="fr_FR"/>
        </w:rPr>
        <w:t>mot prochain</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de ne pas laisser la colère vous contrôler de façon à ce que vous </w:t>
      </w:r>
      <w:r>
        <w:rPr>
          <w:b/>
          <w:lang w:val="fr_FR" w:bidi="fr_FR"/>
        </w:rPr>
        <w:t>péchiez</w:t>
      </w:r>
      <w:r>
        <w:rPr>
          <w:lang w:val="fr_FR" w:bidi="fr_FR"/>
        </w:rPr>
        <w:t xml:space="preserve">. Le péché est un acte de rébellion contre Dieu. Dieu a fait de bonnes lois. Si les gens les suivent, ils peuvent vivre ensemble en paix. Mais les gens enfreignent les lois de Dieu en permanence, et lorsqu'ils font cela, ils pèchent. Pour plus d'informations sur le mot </w:t>
      </w:r>
      <w:r>
        <w:rPr>
          <w:lang w:val="fr_FR" w:bidi="fr_FR"/>
        </w:rPr>
        <w:t>péché</w:t>
      </w:r>
      <w:r>
        <w:rPr>
          <w:lang w:val="fr_FR" w:bidi="fr_FR"/>
        </w:rPr>
        <w:t xml:space="preserve">, consultez le glossaire principal. Utilisez le même mot ou la même expression pour péché que dans les passages précédents. </w:t>
      </w:r>
    </w:p>
    <w:p>
      <w:pPr/>
      <w:r>
        <w:rPr>
          <w:lang w:val="fr_FR" w:bidi="fr_FR"/>
        </w:rPr>
      </w:r>
      <w:r>
        <w:rPr>
          <w:lang w:val="fr_FR" w:bidi="fr_FR"/>
        </w:rPr>
        <w:t xml:space="preserve">Paul dit que s'accrocher à ses sentiments de colère peut donner au </w:t>
      </w:r>
      <w:r>
        <w:rPr>
          <w:b/>
          <w:lang w:val="fr_FR" w:bidi="fr_FR"/>
        </w:rPr>
        <w:t>diable</w:t>
      </w:r>
      <w:r>
        <w:rPr>
          <w:lang w:val="fr_FR" w:bidi="fr_FR"/>
        </w:rPr>
        <w:t xml:space="preserve"> une occasion de nous tenter à pécher. Le diable, aussi appelé Satan, est le responsable de tous les esprits mauvais. Il essaie de détourner les gens de Dieu en les trompant. Le diable est puissant et dangereux. Il cherche toujours des moyens d'agir contre Dieu et contre son peuple.</w:t>
      </w:r>
    </w:p>
    <w:p>
      <w:pPr/>
      <w:r>
        <w:rPr>
          <w:lang w:val="fr_FR" w:bidi="fr_FR"/>
        </w:rPr>
      </w:r>
      <w:r>
        <w:rPr>
          <w:lang w:val="fr_FR" w:bidi="fr_FR"/>
        </w:rPr>
        <w:t xml:space="preserve">Arrêtez-vous ici et discutez en groupe du mot ou de l'expression que vous utiliserez pour </w:t>
      </w:r>
      <w:r>
        <w:rPr>
          <w:b/>
          <w:lang w:val="fr_FR" w:bidi="fr_FR"/>
        </w:rPr>
        <w:t>diable</w:t>
      </w:r>
      <w:r>
        <w:rPr>
          <w:lang w:val="fr_FR" w:bidi="fr_FR"/>
        </w:rPr>
        <w:t xml:space="preserve">. Cherchez le mot </w:t>
      </w:r>
      <w:r>
        <w:rPr>
          <w:lang w:val="fr_FR" w:bidi="fr_FR"/>
        </w:rPr>
        <w:t>diable</w:t>
      </w:r>
      <w:r>
        <w:rPr>
          <w:lang w:val="fr_FR" w:bidi="fr_FR"/>
        </w:rPr>
        <w:t xml:space="preserve"> ou </w:t>
      </w:r>
      <w:r>
        <w:rPr>
          <w:lang w:val="fr_FR" w:bidi="fr_FR"/>
        </w:rPr>
        <w:t>Satan</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aux croyants de ne pas agir de manière à apporter de la tristesse au </w:t>
      </w:r>
      <w:r>
        <w:rPr>
          <w:b/>
          <w:lang w:val="fr_FR" w:bidi="fr_FR"/>
        </w:rPr>
        <w:t>Saint-Esprit</w:t>
      </w:r>
      <w:r>
        <w:rPr>
          <w:lang w:val="fr_FR" w:bidi="fr_FR"/>
        </w:rPr>
        <w:t xml:space="preserve">, qui est l'Esprit de Dieu. Le Saint-Esprit n'est pas seulement une puissance, mais est aussi une personne elle-même. Il peut donc ressentir de la tristesse. Pour plus d'informations au sujet du mot </w:t>
      </w:r>
      <w:r>
        <w:rPr>
          <w:lang w:val="fr_FR" w:bidi="fr_FR"/>
        </w:rPr>
        <w:t>Saint-Esprit</w:t>
      </w:r>
      <w:r>
        <w:rPr>
          <w:lang w:val="fr_FR" w:bidi="fr_FR"/>
        </w:rPr>
        <w:t>, référez-vous au Glossaire principal. Utilisez le même mot ou la même expression pour Saint-Esprit que dans les passages précédents.</w:t>
      </w:r>
    </w:p>
    <w:p>
      <w:pPr/>
      <w:r>
        <w:rPr>
          <w:lang w:val="fr_FR" w:bidi="fr_FR"/>
        </w:rPr>
      </w:r>
      <w:r>
        <w:rPr>
          <w:lang w:val="fr_FR" w:bidi="fr_FR"/>
        </w:rPr>
        <w:t xml:space="preserve">Paul dit que le Saint-Esprit est un signe que nous appartenons à Dieu, alors que nous attendons le </w:t>
      </w:r>
      <w:r>
        <w:rPr>
          <w:b/>
          <w:lang w:val="fr_FR" w:bidi="fr_FR"/>
        </w:rPr>
        <w:t>jour de la rédemption</w:t>
      </w:r>
      <w:r>
        <w:rPr>
          <w:lang w:val="fr_FR" w:bidi="fr_FR"/>
        </w:rPr>
        <w:t xml:space="preserve"> ou de la </w:t>
      </w:r>
      <w:r>
        <w:rPr>
          <w:b/>
          <w:lang w:val="fr_FR" w:bidi="fr_FR"/>
        </w:rPr>
        <w:t>délivrance</w:t>
      </w:r>
      <w:r>
        <w:rPr>
          <w:lang w:val="fr_FR" w:bidi="fr_FR"/>
        </w:rPr>
        <w:t xml:space="preserve">. </w:t>
      </w:r>
      <w:r>
        <w:rPr>
          <w:b/>
          <w:lang w:val="fr_FR" w:bidi="fr_FR"/>
        </w:rPr>
        <w:t>Racheter</w:t>
      </w:r>
      <w:r>
        <w:rPr>
          <w:lang w:val="fr_FR" w:bidi="fr_FR"/>
        </w:rPr>
        <w:t xml:space="preserve"> ou </w:t>
      </w:r>
      <w:r>
        <w:rPr>
          <w:b/>
          <w:lang w:val="fr_FR" w:bidi="fr_FR"/>
        </w:rPr>
        <w:t>délivrer</w:t>
      </w:r>
      <w:r>
        <w:rPr>
          <w:lang w:val="fr_FR" w:bidi="fr_FR"/>
        </w:rPr>
        <w:t xml:space="preserve"> signifie être libre. Le jour de la rédemption, aussi appelé le jour du Seigneur, est un moment futur où Dieu libérera complètement les croyants du péché et du mal de ce monde. Pour plus d'informations sur le mot rédemption, référez-vous au mot </w:t>
      </w:r>
      <w:r>
        <w:rPr>
          <w:lang w:val="fr_FR" w:bidi="fr_FR"/>
        </w:rPr>
        <w:t>racheter</w:t>
      </w:r>
      <w:r>
        <w:rPr>
          <w:lang w:val="fr_FR" w:bidi="fr_FR"/>
        </w:rPr>
        <w:t xml:space="preserve"> dans le Glossaire principal. Utilisez le même mot ou la même expression pour rédemption que dans les passages précédents.</w:t>
      </w:r>
    </w:p>
    <w:p>
      <w:pPr/>
      <w:r>
        <w:rPr>
          <w:lang w:val="fr_FR" w:bidi="fr_FR"/>
        </w:rPr>
      </w:r>
      <w:r>
        <w:rPr>
          <w:lang w:val="fr_FR" w:bidi="fr_FR"/>
        </w:rPr>
        <w:t xml:space="preserve">Arrêtez-vous ici et discutez en groupe de l'expression </w:t>
      </w:r>
      <w:r>
        <w:rPr>
          <w:b/>
          <w:lang w:val="fr_FR" w:bidi="fr_FR"/>
        </w:rPr>
        <w:t>jour de rédemption</w:t>
      </w:r>
      <w:r>
        <w:rPr>
          <w:lang w:val="fr_FR" w:bidi="fr_FR"/>
        </w:rPr>
        <w:t xml:space="preserve"> et de la façon dont vous voulez traduire cette idée. Mettez cet enregistrement en pause ici.</w:t>
      </w:r>
    </w:p>
    <w:p>
      <w:pPr/>
      <w:r>
        <w:rPr>
          <w:lang w:val="fr_FR" w:bidi="fr_FR"/>
        </w:rPr>
      </w:r>
      <w:r>
        <w:rPr>
          <w:lang w:val="fr_FR" w:bidi="fr_FR"/>
        </w:rPr>
        <w:t xml:space="preserve">Paul dit que les croyants devraient être </w:t>
      </w:r>
      <w:r>
        <w:rPr>
          <w:b/>
          <w:lang w:val="fr_FR" w:bidi="fr_FR"/>
        </w:rPr>
        <w:t>compatissants</w:t>
      </w:r>
      <w:r>
        <w:rPr>
          <w:lang w:val="fr_FR" w:bidi="fr_FR"/>
        </w:rPr>
        <w:t xml:space="preserve"> et bons. Quand quelqu'un éprouve de la compassion, il éprouve une profonde affection ou de l'amour pour une autre personne. La compassion nous pousse à vouloir soulager les souffrances des autres. Ils montrent de la miséricorde aux gens et sont sympathiques, c'est-à-dire qu'ils ressentent de la pitié pour ceux qui sont dans la douleur. </w:t>
      </w:r>
    </w:p>
    <w:p>
      <w:pPr/>
      <w:r>
        <w:rPr>
          <w:lang w:val="fr_FR" w:bidi="fr_FR"/>
        </w:rPr>
      </w:r>
      <w:r>
        <w:rPr>
          <w:lang w:val="fr_FR" w:bidi="fr_FR"/>
        </w:rPr>
        <w:t xml:space="preserve">Arrêtez-vous ici et discutez en groupe du mot ou de l'expression que vous utiliserez pour </w:t>
      </w:r>
      <w:r>
        <w:rPr>
          <w:b/>
          <w:lang w:val="fr_FR" w:bidi="fr_FR"/>
        </w:rPr>
        <w:t>compatissant</w:t>
      </w:r>
      <w:r>
        <w:rPr>
          <w:lang w:val="fr_FR" w:bidi="fr_FR"/>
        </w:rPr>
        <w:t xml:space="preserve">. Cherchez le mot </w:t>
      </w:r>
      <w:r>
        <w:rPr>
          <w:lang w:val="fr_FR" w:bidi="fr_FR"/>
        </w:rPr>
        <w:t>compassion</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Les croyants devraient aussi </w:t>
      </w:r>
      <w:r>
        <w:rPr>
          <w:b/>
          <w:lang w:val="fr_FR" w:bidi="fr_FR"/>
        </w:rPr>
        <w:t>se pardonner</w:t>
      </w:r>
      <w:r>
        <w:rPr>
          <w:lang w:val="fr_FR" w:bidi="fr_FR"/>
        </w:rPr>
        <w:t xml:space="preserve"> les uns les autres comme Dieu les a pardonnés à travers l'œuvre de Christ. Quand on pardonne à quelqu'un qui a fait quelque chose de mal envers nous, on arrête d'être en colère contre cette personne. On ne veut plus se venger de cette personne ni la punir ou la voir punie. Dieu pardonne aux gens à travers la mort de son fils Jésus. Quand les gens croient en Jésus et croient que sa mort est le paiement pour leurs péchés, Dieu leur pardonne. Il n'est plus en colère contre eux. Pour plus d'informations sur le mot </w:t>
      </w:r>
      <w:r>
        <w:rPr>
          <w:lang w:val="fr_FR" w:bidi="fr_FR"/>
        </w:rPr>
        <w:t>pardonner</w:t>
      </w:r>
      <w:r>
        <w:rPr>
          <w:lang w:val="fr_FR" w:bidi="fr_FR"/>
        </w:rPr>
        <w:t>, référez-vous au Glossaire principal. Utilisez le même mot ou la même expression pour pardonner que dans les passages précédents.</w:t>
      </w:r>
    </w:p>
    <w:p>
      <w:pPr/>
      <w:r>
        <w:rPr>
          <w:lang w:val="fr_FR" w:bidi="fr_FR"/>
        </w:rPr>
      </w:r>
      <w:r>
        <w:rPr>
          <w:b/>
          <w:lang w:val="fr_FR" w:bidi="fr_FR"/>
        </w:rPr>
        <w:t>Christ</w:t>
      </w:r>
      <w:r>
        <w:rPr>
          <w:lang w:val="fr_FR" w:bidi="fr_FR"/>
        </w:rPr>
        <w:t xml:space="preserve"> est la même chose que le mot « Messie », qui fait référence au roi et Sauveur spécial que Dieu avait promis d'envoyer, qui est Jésus. Pour plus d'informations sur </w:t>
      </w:r>
      <w:r>
        <w:rPr>
          <w:lang w:val="fr_FR" w:bidi="fr_FR"/>
        </w:rPr>
        <w:t>Christ</w:t>
      </w:r>
      <w:r>
        <w:rPr>
          <w:lang w:val="fr_FR" w:bidi="fr_FR"/>
        </w:rPr>
        <w:t>, référez-vous au Glossaire principal. Utilisez le même mot ou la même expression pour Christ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5:1–6</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5.1–6. Laissez entrer la parole de Dieu dans vos cœurs.</w:t>
      </w:r>
    </w:p>
    <w:p>
      <w:pPr/>
      <w:r>
        <w:rPr>
          <w:lang w:val="fr_FR" w:bidi="fr_FR"/>
        </w:rPr>
      </w:r>
      <w:r>
        <w:rPr>
          <w:lang w:val="fr_FR" w:bidi="fr_FR"/>
        </w:rPr>
        <w:t>Écoutez l'enregistrement d'Éphésiens 5.1–6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5.1–6 dans la traduction la plus facile à comprendre.</w:t>
      </w:r>
    </w:p>
    <w:p>
      <w:pPr/>
      <w:r>
        <w:rPr>
          <w:lang w:val="fr_FR" w:bidi="fr_FR"/>
        </w:rPr>
      </w:r>
      <w:r>
        <w:rPr>
          <w:lang w:val="fr_FR" w:bidi="fr_FR"/>
        </w:rPr>
        <w:t>Paul a donné aux croyants des instructions sur comment vivre d'une nouvelle manière qui soit juste pour le peuple de Dieu. À la fin de la section précédente, Paul a dit de suivre l'exemple de Dieu quand on pardonne aux autres. Dans cette section, Paul continue en disant aux croyants qu'ils devraient suivre l'exemple de Dieu dans leur façon de vivre, en aimant les autres comme le fait Christ. Paul décrit ensuite les actions qui ne suivent pas l'exemple de Dieu que les croyants doivent éviter. Ces mauvaises actions ont des conséquences terribles et Paul avertit que Dieu punira les personnes qui agissent de cette manière. Au lieu de cela, ils devraient remercier Dieu pour le bien qu'il leur a donné.</w:t>
      </w:r>
    </w:p>
    <w:p>
      <w:pPr/>
      <w:r>
        <w:rPr>
          <w:lang w:val="fr_FR" w:bidi="fr_FR"/>
        </w:rPr>
      </w:r>
      <w:r>
        <w:rPr>
          <w:lang w:val="fr_FR" w:bidi="fr_FR"/>
        </w:rPr>
        <w:t>Paul commence en rappelant aux croyants que Dieu appelle les croyants ses enfants, parce qu'il les protège et prend soin d'eux comme un père qui prend soin de ses enfants. Les croyants devraient donc imiter la bonne façon de se comporter de Dieu, tout comme les enfants imitent les actions de leurs parents. Parce que Dieu les aime tendrement, les croyants devraient tout faire (penser, parler, travailler...) de manière aimante.</w:t>
      </w:r>
    </w:p>
    <w:p>
      <w:pPr/>
      <w:r>
        <w:rPr>
          <w:lang w:val="fr_FR" w:bidi="fr_FR"/>
        </w:rPr>
      </w:r>
      <w:r>
        <w:rPr>
          <w:lang w:val="fr_FR" w:bidi="fr_FR"/>
        </w:rPr>
        <w:t>Arrêtez-vous ici et discutez de cette question en groupe : discutez de la façon dont un enfant apprend de la part de ses parents comment vivre et se comporter. Quelles sont les différentes façons dont leurs parents les enseignent ? Pourquoi l'enfant immite-t-il ce que fait le parent ? Mettez cet enregistrement en pause ici.</w:t>
      </w:r>
    </w:p>
    <w:p>
      <w:pPr/>
      <w:r>
        <w:rPr>
          <w:lang w:val="fr_FR" w:bidi="fr_FR"/>
        </w:rPr>
      </w:r>
      <w:r>
        <w:rPr>
          <w:lang w:val="fr_FR" w:bidi="fr_FR"/>
        </w:rPr>
        <w:t>Les croyants suivent l'exemple de Dieu en aimant comme Christ les a aimés. Tout comme dans la dernière section, Paul donne aussi aux croyants la motivation pour suivre l'exemple d'amour de Dieu : parce que Dieu aime les croyants. Paul rappelle aux croyants que Christ Jésus les aime tellement qu'il est mort pour les libérer de leurs péchés et leur donner la vie éternelle avec Dieu. Le peuple juif sacrifiait, c'est-à-dire tuait des animaux et les brûlait complètement, pour demander à Dieu le pardon. Dieu a dit que l'odeur de ces animaux qui brûlaient était une offrande parfumée ou de bonne odeur La bonne odeur symbolisait le fait que Dieu était heureux du sacrifice. Tout comme ces sacrifices, Christ a permis aux gens de le tuer pour que Dieu pardonne nos péchés. Paul dit que tout comme les sacrifices d'animaux que les gens brûlaient, le sacrifice de Christ était comme une offrande parfumée ou de bonne odeur. Les croyants devraient être prêts à aimer et à prendre soin des gens autant que le fait Christ Jésus.</w:t>
      </w:r>
    </w:p>
    <w:p>
      <w:pPr/>
      <w:r>
        <w:rPr>
          <w:lang w:val="fr_FR" w:bidi="fr_FR"/>
        </w:rPr>
      </w:r>
      <w:r>
        <w:rPr>
          <w:lang w:val="fr_FR" w:bidi="fr_FR"/>
        </w:rPr>
        <w:t>Arrêtez-vous ici et discutez de cette question en groupe : discutez de la façon dont les gens se sacrifient dans votre culture, ou abandonnent quelque chose pour montrer que quelque chose d'autre est plus précieux. Pensez à un moment où quelqu'un a utilisé son temps ou ses ressources pour vous aider, montrant combien il vous appréciait. Comment êtes-vous senti ? Quelle raison ont-ils donnée pour justifier le fait de sacrifier, ou de mettre de côté, leurs propres besoins pour vous aider ? Mettez cet enregistrement en pause ici.</w:t>
      </w:r>
    </w:p>
    <w:p>
      <w:pPr/>
      <w:r>
        <w:rPr>
          <w:lang w:val="fr_FR" w:bidi="fr_FR"/>
        </w:rPr>
      </w:r>
      <w:r>
        <w:rPr>
          <w:lang w:val="fr_FR" w:bidi="fr_FR"/>
        </w:rPr>
        <w:t>Dieu aime son peuple et l'a rendu saint, c'est-à-dire mis à part pour lui-même. Il les a rendus saints ! Paul parle maintenant de comportements qui sont opposés à la façon de vivre de Dieu pour le peuple saint de Dieu, qui devrait suivre l'exemple de Dieu. Le comportement des croyants devrait même être si complètement juste que personne ne pourrait commencer une rumeur en disant que les croyants font les mauvaises choses ! Paul dit que les croyants ne doivent pas être impliqués dans un comportement sexuel ou impur que Dieu a interdit, comme le sexe entre les personnes qui ne sont pas mariées. Ils ne doivent pas non plus être avides, ce qui est quand les gens veulent de plus en plus de richesses et de possessions.</w:t>
      </w:r>
    </w:p>
    <w:p>
      <w:pPr/>
      <w:r>
        <w:rPr>
          <w:lang w:val="fr_FR" w:bidi="fr_FR"/>
        </w:rPr>
      </w:r>
      <w:r>
        <w:rPr>
          <w:lang w:val="fr_FR" w:bidi="fr_FR"/>
        </w:rPr>
        <w:t>Non seulement les croyants ne devraient pas agir de manière impure, mais ils ne doivent pas non plus parler de questions sexuelles ou de sujets tabous de manière honteuse. Ils devraient arrêter toute conversation irrespectueuse et toute mauvaise blague qui se moquent des choses importantes. Encore une fois, Paul dit que ces actions n'ont pas de sens pour le peuple de Dieu, qui est censé aimer les autres et ne pas passer leur temps à parler de choses qu'ils devraient éviter !</w:t>
      </w:r>
    </w:p>
    <w:p>
      <w:pPr/>
      <w:r>
        <w:rPr>
          <w:lang w:val="fr_FR" w:bidi="fr_FR"/>
        </w:rPr>
      </w:r>
      <w:r>
        <w:rPr>
          <w:lang w:val="fr_FR" w:bidi="fr_FR"/>
        </w:rPr>
        <w:t>Les personnes qui font ces mauvaises choses sont si concentrées sur ce qu'elles veulent qu'elles manquent de respect à Dieu en enfreignant ses lois. Les croyants, quant à eux, devraient rendre grâce à Dieu. Les croyants se concentreront ensuite sur le fait de remercier Dieu pour ses dons et ses bénédictions. Cela les aidera à reconnaître à quel point ces autres comportements sont inappropriés et mauvais parce qu'ils manquent de respect à Dieu.</w:t>
      </w:r>
    </w:p>
    <w:p>
      <w:pPr/>
      <w:r>
        <w:rPr>
          <w:lang w:val="fr_FR" w:bidi="fr_FR"/>
        </w:rPr>
      </w:r>
      <w:r>
        <w:rPr>
          <w:lang w:val="fr_FR" w:bidi="fr_FR"/>
        </w:rPr>
        <w:t>Paul explique ensuite les conséquences de ces mauvais comportements. Paul le dit clairement : personne qui est immoral ou qui fait des choses honteuses n'héritera de quoi que ce soit dans le royaume de Christ et de Dieu. Paul rappelle aux croyants l'héritage dont il leur a parlé plus tôt dans cette lettre. Toutes choses appartiennent à Jésus et il partage les bonnes choses avec les croyants, à la fois maintenant et dans l'avenir. Les croyants héritent de ces bonnes choses quand ils héritent du royaume de Christ et de Dieu. Le royaume de Christ et de Dieu ne fait pas référence à un pays sur la terre. Ce royaume se trouve partout où Dieu règne. Dans ce royaume, les gens obéissent à Dieu et vivent dans une bonne relation avec lui. À cause de Jésus, il est maintenant possible pour les gens de vivre dans une bonne relation avec Dieu et de faire partie de son royaume. Mais ce royaume n'est pas encore venu complètement. Un jour, Jésus reviendra et régnera sur toute la création dans le royaume parfait de Dieu. Ce royaume est une bonne chose et ce royaume est l'héritage que Dieu promet aux croyants !</w:t>
      </w:r>
    </w:p>
    <w:p>
      <w:pPr/>
      <w:r>
        <w:rPr>
          <w:lang w:val="fr_FR" w:bidi="fr_FR"/>
        </w:rPr>
      </w:r>
      <w:r>
        <w:rPr>
          <w:lang w:val="fr_FR" w:bidi="fr_FR"/>
        </w:rPr>
        <w:t>Cependant, les personnes qui font ces choses immorales ne recevront pas d'héritage, ni maintenant, ni dans l'avenir. La personne qui est avide n'héritera de rien non plus. La personne avide aime les choses plus qu'elle n'aime Dieu. Cela signifie qu'elle adore d'autres choses plus qu'elle n'adore Dieu : elle adore les idoles.</w:t>
      </w:r>
    </w:p>
    <w:p>
      <w:pPr/>
      <w:r>
        <w:rPr>
          <w:lang w:val="fr_FR" w:bidi="fr_FR"/>
        </w:rPr>
      </w:r>
      <w:r>
        <w:rPr>
          <w:lang w:val="fr_FR" w:bidi="fr_FR"/>
        </w:rPr>
        <w:t>Arrêtez-vous ici et discutez en groupe : dans votre culture, quel genre de mauvaises choses fait une personne qui l'empêche de recevoir un don ou un héritage de la part de sa famille ? Racontez une histoire au sujet de quelqu'un que vous connaissez qui n'a pas reçu un don ou un héritage à cause de quelque chose qu'il ou elle a fait. Mettez cet enregistrement en pause ici.</w:t>
      </w:r>
    </w:p>
    <w:p>
      <w:pPr/>
      <w:r>
        <w:rPr>
          <w:lang w:val="fr_FR" w:bidi="fr_FR"/>
        </w:rPr>
      </w:r>
      <w:r>
        <w:rPr>
          <w:lang w:val="fr_FR" w:bidi="fr_FR"/>
        </w:rPr>
        <w:t>N'importe qui peut se repentir, c'est-à-dire se détourner de ses actes répréhensibles, comme l'ont fait les croyants, et avoir une bonne relation avec Dieu. Cependant, les personnes qui agissent de manière persistante de ces mauvaises voies sans se repentir n'ont pas d'héritage. Les croyants doivent comprendre que ces comportements sont mauvais. Ils ne doivent pas excuser quiconque ment. Ils ne doivent pas dire que la personne qui ment ne ment pas vraiment. Ces personnes menteuses et désobéissantes méritent la colère, ou la punition, de Dieu, et Dieu punit ces personnes, à la fois maintenant et quand son royaume vient complètement.</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5.1–6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d'imiter Dieu et d'aimer les autres comme Christ nous a aimés.</w:t>
      </w:r>
    </w:p>
    <w:p>
      <w:pPr/>
      <w:r>
        <w:rPr>
          <w:lang w:val="fr_FR" w:bidi="fr_FR"/>
        </w:rPr>
      </w:r>
      <w:r>
        <w:rPr>
          <w:b/>
          <w:lang w:val="fr_FR" w:bidi="fr_FR"/>
        </w:rPr>
        <w:t>Dans la deuxième partie :</w:t>
      </w:r>
      <w:r>
        <w:rPr>
          <w:lang w:val="fr_FR" w:bidi="fr_FR"/>
        </w:rPr>
        <w:t xml:space="preserve"> Paul énumère les comportements à éviter, qui sont opposés à l'exemple de Dieu et n'ont pas de sens pour les croyants.</w:t>
      </w:r>
    </w:p>
    <w:p>
      <w:pPr/>
      <w:r>
        <w:rPr>
          <w:lang w:val="fr_FR" w:bidi="fr_FR"/>
        </w:rPr>
      </w:r>
      <w:r>
        <w:rPr>
          <w:b/>
          <w:lang w:val="fr_FR" w:bidi="fr_FR"/>
        </w:rPr>
        <w:t>Dans la troisième partie :</w:t>
      </w:r>
      <w:r>
        <w:rPr>
          <w:lang w:val="fr_FR" w:bidi="fr_FR"/>
        </w:rPr>
        <w:t xml:space="preserve"> Paul explique les conséquences de ces mauvais comportements et comment Dieu punira les personnes désobéissantes au lieu de leur donner les bonnes choses en Christ et dans le royaume de Dieu.</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Les personnes immorales, impures et avides</w:t>
      </w:r>
    </w:p>
    <w:p>
      <w:pPr/>
      <w:r>
        <w:rPr>
          <w:lang w:val="fr_FR" w:bidi="fr_FR"/>
        </w:rPr>
      </w:r>
      <w:r>
        <w:rPr>
          <w:lang w:val="fr_FR" w:bidi="fr_FR"/>
        </w:rPr>
        <w:t>En groupe, prêtez attention à ces parties du cadre du passage :</w:t>
      </w:r>
    </w:p>
    <w:p>
      <w:pPr/>
      <w:r>
        <w:rPr>
          <w:lang w:val="fr_FR" w:bidi="fr_FR"/>
        </w:rPr>
      </w:r>
      <w:r>
        <w:rPr>
          <w:lang w:val="fr_FR" w:bidi="fr_FR"/>
        </w:rPr>
        <w:t>Paul commence la première partie de ce passage avec la même idée que la fin du dernier passage : suivre l'exemple de Dieu. Paul a dit aux croyants de se pardonner les uns les autres de la même manière que Dieu les pardonne. Paul confirme maintenant ici que les croyants devraient imiter Dieu, c'est-à-dire faire ce que fait Dieu. Paul compare les croyants à des enfants qui imitent leurs parents. De la même manière, les croyants devraient imiter Dieu. La façon d'imiter Dieu est de tout faire de manière à montrer de l'amour aux autres. Dans les passages précédents, Paul a donné aux croyants des exemples de comment vivre de manière à montrer cet amour.</w:t>
      </w:r>
    </w:p>
    <w:p>
      <w:pPr/>
      <w:r>
        <w:rPr>
          <w:lang w:val="fr_FR" w:bidi="fr_FR"/>
        </w:rPr>
      </w:r>
      <w:r>
        <w:rPr>
          <w:lang w:val="fr_FR" w:bidi="fr_FR"/>
        </w:rPr>
        <w:t>Paul explique ensuite combien d'amour ils devraient montrer. Les croyants devraient aimer comme Jésus-Christ aime. Jésus a offert sa vie tout entière pour nous ; il est mort pour qu'il puisse nous rendre libres. Dieu était heureux de la façon dont Jésus a offert, c'est-à-dire a sacrifié, sa vie. Quand les croyants s'aiment les uns les autres et se sacrifient, c'est-à-dire répondent aux besoins des autres avant de rencontrer les leurs, Dieu est heureux de cette offrande.</w:t>
      </w:r>
    </w:p>
    <w:p>
      <w:pPr/>
      <w:r>
        <w:rPr>
          <w:lang w:val="fr_FR" w:bidi="fr_FR"/>
        </w:rPr>
      </w:r>
      <w:r>
        <w:rPr>
          <w:lang w:val="fr_FR" w:bidi="fr_FR"/>
        </w:rPr>
        <w:t>Arrêtez-vous ici et discutez de cette question en groupe : donnez des instructions à quelqu'un sur comment faire quelque chose, puis comparez comment il devrait faire cette action en décrivant la façon dont quelqu'un d'autre l'a faite. Comment pensez-vous que cela aide les autres à comprendre plus les instructions ? Mettez cet enregistrement en pause ici.</w:t>
      </w:r>
    </w:p>
    <w:p>
      <w:pPr/>
      <w:r>
        <w:rPr>
          <w:lang w:val="fr_FR" w:bidi="fr_FR"/>
        </w:rPr>
      </w:r>
      <w:r>
        <w:rPr>
          <w:lang w:val="fr_FR" w:bidi="fr_FR"/>
        </w:rPr>
        <w:t>Dans la deuxième partie du passage, Paul décrit ensuite le genre d'actions qui ne sont pas aimantes et ne suivent pas l'exemple de Dieu. Tout ce qu'il énumère est opposé à la façon dont Dieu se comporte. Aucun croyant ne devrait être impliqué dans un comportement sexuel ou honteux que Dieu a interdit, ni être avide, ni croire que tout le monde et tout ce qui l'entoure existe pour son propre usage. Parce que ces actions sont si mauvaises que personne ne devrait même en parler, les croyants ne devraient pas passer leur temps à parler de ces questions sexuelles avec des mots grossiers ou des blagues irrespectueuses.</w:t>
      </w:r>
    </w:p>
    <w:p>
      <w:pPr/>
      <w:r>
        <w:rPr>
          <w:lang w:val="fr_FR" w:bidi="fr_FR"/>
        </w:rPr>
      </w:r>
      <w:r>
        <w:rPr>
          <w:lang w:val="fr_FR" w:bidi="fr_FR"/>
        </w:rPr>
        <w:t>Les personnes qui font ces choses sont concentrées sur ce qu'elles veulent faire et dire, au lieu de ce qui plaît à Dieu. Paul dit que cela n'a pas de sens pour le peuple de Dieu de faire ces choses. Au lieu de cela, il est logique que le peuple de Dieu remercie Dieu pour ce que Dieu lui a donné. Cela les aidera à réaliser à quel point Dieu et ses voies sont bons.</w:t>
      </w:r>
    </w:p>
    <w:p>
      <w:pPr/>
      <w:r>
        <w:rPr>
          <w:lang w:val="fr_FR" w:bidi="fr_FR"/>
        </w:rPr>
      </w:r>
      <w:r>
        <w:rPr>
          <w:lang w:val="fr_FR" w:bidi="fr_FR"/>
        </w:rPr>
        <w:t>Paul est clair dans la troisième partie que les croyants devraient également éviter ces actions à cause du danger qu'elles apportent. Il utilise une expression qui signifie « Vous pouvez être certains de ce que je dis » pour souligner à quel point son avertissement est sûr et important.</w:t>
      </w:r>
    </w:p>
    <w:p>
      <w:pPr/>
      <w:r>
        <w:rPr>
          <w:lang w:val="fr_FR" w:bidi="fr_FR"/>
        </w:rPr>
      </w:r>
      <w:r>
        <w:rPr>
          <w:lang w:val="fr_FR" w:bidi="fr_FR"/>
        </w:rPr>
        <w:t>Arrêtez-vous ici et discutez de cette question en groupe : quand vous êtes sur le point de dire quelque chose d'important, comme un avertissement contre le danger, comment montrez-vous que c'est important ? Quel genre de phrases utilisez-vous dans votre langue ? Comment montrez-vous que vous êtes très sûr de ce que vous allez dire ? Mettez cet enregistrement en pause ici.</w:t>
      </w:r>
    </w:p>
    <w:p>
      <w:pPr/>
      <w:r>
        <w:rPr>
          <w:lang w:val="fr_FR" w:bidi="fr_FR"/>
        </w:rPr>
      </w:r>
      <w:r>
        <w:rPr>
          <w:lang w:val="fr_FR" w:bidi="fr_FR"/>
        </w:rPr>
        <w:t>Paul dit que personne qui fait constamment des choses honteuses, immorales et avides ne recevra les bonnes choses que Dieu a promises pour l'avenir. Il fait ensuite une pause pour donner une explication rapide sur le fait que les personnes avides adorent les choses au lieu de Dieu. Paul décrit les résultats dangereux de ces actions pour montrer à quel point il est important pour les croyants de les éviter.</w:t>
      </w:r>
    </w:p>
    <w:p>
      <w:pPr/>
      <w:r>
        <w:rPr>
          <w:lang w:val="fr_FR" w:bidi="fr_FR"/>
        </w:rPr>
      </w:r>
      <w:r>
        <w:rPr>
          <w:lang w:val="fr_FR" w:bidi="fr_FR"/>
        </w:rPr>
        <w:t>Parce que ces actions ont de telles conséquences, Dieu est en colère contre les personnes désobéissantes qui essaient de mentir et de convaincre les autres d'être désobéissants également. Non seulement ces personnes ne recevront pas les bonnes choses que Dieu a promises à son peuple dans l'avenir, mais Dieu les punira aussi à l'époque présente. Les croyants devraient être prudents de ne pas écouter quiconque ment et leur dit que ces mauvais comportements n'auront pas de conséquences.</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avoir des dessins, des objets ou même des personnes pour représenter Paul, son auditoire, le peuple immoral, Jésus et Dieu le Père.</w:t>
      </w:r>
    </w:p>
    <w:p>
      <w:pPr/>
      <w:r>
        <w:rPr>
          <w:lang w:val="fr_FR" w:bidi="fr_FR"/>
        </w:rPr>
      </w:r>
      <w:r>
        <w:rPr>
          <w:lang w:val="fr_FR" w:bidi="fr_FR"/>
        </w:rPr>
        <w:t>Choisissez des personnes, des dessins ou des objets pour représenter chacun de ceux-ci. Alors que vous commencez à raconter l'histoire de ces versets, rappelez-vous que Paul parle au groupe de croyants et désigne Dieu quand il leur dit qui imiter. Demandez à la personne qui représente Dieu de bouger ou de parler et demandez aux croyants de copier ces actions. Quand Paul dit que les croyants sont les enfants chèrement aimés de Dieu, la personne qui représente Dieu peut montrer cela en se tenant près des croyants, comme un parent garde son enfant à proximité. Rappelez-vous que Christ offre sa vie pour les croyants en mourant sur la croix ; chose que vous pouvez aussi représenter. Vous pouvez demander aux croyants de montrer « marcher sur la voie de l'amour » avec des actions, comme fournir de la nourriture pour les autres ou écouter patiemment quand quelqu'un parle. Paul désigne les croyants quand il dit qu'il ne doit y avoir aucun de ce mauvais comportement parmi eux. Les croyants peuvent montrer qu'ils rendent grâce en priant ou en chantant à Dieu. Dieu et Christ peuvent donner aux croyants quelque chose pour représenter les bonnes choses qu'ils donneront à leur peuple. Cependant, le peuple immoral se trouve à l'extérieur du groupe de croyants et n'obtient rien. Paul les désigne et dit que Dieu les punira à la fois maintenant et dans l'avenir.</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5.1–6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Les personnes immorales, impures et avides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Puisque vous êtes les enfants chèrement aimés de Dieu, vous devriez agir comme il le fait, en suivant son exemple. Quoi que vous fassiez, faites-le de manière aimante pour les autres, en aimant comme le fait Christ. Christ a montré son amour pour nous en mourant pour nous, en donnant sa vie comme une offrande parfumée à Dieu, qui a plu à Dieu.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Christ : « Que ressentez-vous ou que pensez-vous ? » La personne pourrait répondre des choses comme : « Même si tout le monde ne m'aime pas, j'aime toutes les personnes sur la terre et montrerai cet amour, même en donnant ma vie pour elles », ou « Je suis cohérent. La façon dont j'aime n'est pas en faisant semblant que le péché des gens n'est pas mauvais. Au lieu de cela, j'ai payé le prix de leur péché, pour qu'ils puissent un jour être libres de la puissance du péché », ou « Je sais que les gens ne suivront pas toujours mon exemple parfaitement, mais je veux quand même qu'ils essaient, parce que c'est là la meilleure façon de vivre ».</w:t>
      </w:r>
    </w:p>
    <w:p>
      <w:pPr>
        <w:pStyle w:val="ListBullet"/>
        <w:spacing w:line="240" w:lineRule="auto"/>
        <w:ind w:left="720"/>
      </w:pPr>
      <w:r>
        <w:rPr>
          <w:lang w:val="fr_FR" w:bidi="fr_FR"/>
        </w:rPr>
      </w:r>
      <w:r>
        <w:rPr>
          <w:lang w:val="fr_FR" w:bidi="fr_FR"/>
        </w:rPr>
        <w:t>Demandez aux personnes qui jouent les croyants : « Que ressentez-vous ou que pensez-vous ? » La personne pourrait répondre des choses comme : « Si nous devrions aimer comme le fait Christ, nous devons être prêts à tout donner, même notre vie, pour montrer de l'amour pour les autres. Cela me rend nerveux, parce que je ne sais pas comment je pourrai faire cela, mais je veux apprendre comment », ou « Je suis réconforté par le fait de me rappeler combien d'amour Christ nous a montré, ce qui m'aide à m'encourager les jours où il est difficile d'aimer », ou « Je suis heureux que nous montrions de l'amour aux autres, non pas pour gagner l'amour de Christ, mais parce que nous suivons son exemple de combien d'amour il nous a déjà montré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Votre comportement devrait être si juste que personne ne pourrait jamais dire que vous êtes impliqué dans ce genre de mauvais comportement. Ne vous engagez pas dans un comportement sexuel ou impur que Dieu a dit être mauvais. Ne soyez avide, car aucune de ces actions n'est bonne pour le peuple de Dieu. Vous ne devriez pas parler de questions sexuelles de manière honteuse ou grossière. Vous devriez arrêter toute conversation irrespectueuse ou toute blague grossière qui se moque des choses importantes. Au lieu de cela, remerciez Dieu pour ce qu'il a fait pour vous.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Je me sens parfois submergé par la façon dont notre vie doit changer complètement, mais j'espère que les gens comprennent que ces règles ne sont pas destinées à rendre leur vie plus difficile, mais à l'aider ! » ou « Je suis reconnaissant que Dieu nous ait montré une meilleure façon de vivre et nous ait donné des instructions claires, au lieu de nous laisser nous débrouiller seuls », ou « J'ai vu à quel point il est bon d'être reconnaissant envers Dieu et je le remercie régulièrement, même ici dans ces lettres. Cela me rappelle combien il a fait pour nous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Vous pouvez être sûrs de cela : aucune personne qui fait ces choses honteuses ne recevra les bonnes choses que Christ et Dieu donnent à ceux sur lesquels ils règnent. Une personne avide ne recevra pas de part non plus, parce qu'elle adore les choses au lieu de Dieu. Si les gens mentent et disent que Dieu ne les punira pas pour un tel comportement, ne les croyez pas. Si les gens sont désobéissants et agissent de cette manière, la colère ou le jugement de Dieu viendra et Dieu les punira.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personnes immorales, impures et avides : « Que ressentez-vous ou que pensez-vous ? » La personne pourrait répondre des choses comme : « Je ne veux pas suivre la bonne façon de vivre de Dieu. Il est beaucoup plus facile de vivre comme je le veux », ou « Je n'aime pas quand les gens me disent que mes actions sont mauvaises. J'essaierai donc de les convaincre que ce que je fais n'est pas mauvais », ou « Je pense qu'obtenir ce que je veux est plus important que de suivre Dieu ».</w:t>
      </w:r>
    </w:p>
    <w:p>
      <w:pPr>
        <w:pStyle w:val="ListBullet"/>
        <w:spacing w:line="240" w:lineRule="auto"/>
        <w:ind w:left="720"/>
      </w:pPr>
      <w:r>
        <w:rPr>
          <w:lang w:val="fr_FR" w:bidi="fr_FR"/>
        </w:rPr>
      </w:r>
      <w:r>
        <w:rPr>
          <w:lang w:val="fr_FR" w:bidi="fr_FR"/>
        </w:rPr>
        <w:t>Demandez à la personne qui joue Dieu : « Que ressentez-vous ou que pensez-vous ? » La personne pourrait répondre des choses comme : « Je me soucie des gens et ne veux pas qu'ils vivent d'une manière qui les blessera et les séparera de moi », ou « Je suis en colère que des personnes désobéissantes mentent et essaient de briser les relations des autres avec moi », ou « Il n'y a rien qui apportera aux gens plus de joie et d'espérance que moi ; c'est pourquoi je ne veux pas qu'ils se concentrent sur les mauvaises choses ou adorent des choses plus que moi !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5.1–6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les croyants devraient aimer comme le fait </w:t>
      </w:r>
      <w:r>
        <w:rPr>
          <w:b/>
          <w:lang w:val="fr_FR" w:bidi="fr_FR"/>
        </w:rPr>
        <w:t>Christ</w:t>
      </w:r>
      <w:r>
        <w:rPr>
          <w:lang w:val="fr_FR" w:bidi="fr_FR"/>
        </w:rPr>
        <w:t xml:space="preserve">. Pour plus d'informations sur </w:t>
      </w:r>
      <w:r>
        <w:rPr>
          <w:lang w:val="fr_FR" w:bidi="fr_FR"/>
        </w:rPr>
        <w:t>Christ</w:t>
      </w:r>
      <w:r>
        <w:rPr>
          <w:lang w:val="fr_FR" w:bidi="fr_FR"/>
        </w:rPr>
        <w:t>, référez-vous au Glossaire principal. Utilisez le même mot ou la même expression pour Christ que dans les passages précédents.</w:t>
      </w:r>
    </w:p>
    <w:p>
      <w:pPr/>
      <w:r>
        <w:rPr>
          <w:lang w:val="fr_FR" w:bidi="fr_FR"/>
        </w:rPr>
      </w:r>
      <w:r>
        <w:rPr>
          <w:lang w:val="fr_FR" w:bidi="fr_FR"/>
        </w:rPr>
        <w:t xml:space="preserve">Christ a offert sa vie comme un </w:t>
      </w:r>
      <w:r>
        <w:rPr>
          <w:b/>
          <w:lang w:val="fr_FR" w:bidi="fr_FR"/>
        </w:rPr>
        <w:t>sacrifice</w:t>
      </w:r>
      <w:r>
        <w:rPr>
          <w:lang w:val="fr_FR" w:bidi="fr_FR"/>
        </w:rPr>
        <w:t xml:space="preserve"> et une </w:t>
      </w:r>
      <w:r>
        <w:rPr>
          <w:b/>
          <w:lang w:val="fr_FR" w:bidi="fr_FR"/>
        </w:rPr>
        <w:t>offrande</w:t>
      </w:r>
      <w:r>
        <w:rPr>
          <w:lang w:val="fr_FR" w:bidi="fr_FR"/>
        </w:rPr>
        <w:t xml:space="preserve"> à Dieu. Les sacrifices et les offrandes étaient des dons que les gens donnaient à Dieu pour de nombreuses raisons. L'une des raisons était de demander pardon pour quelque chose qu'ils avaient fait de mal. Les sacrifices aidaient à purifier les gens pour qu'ils puissent se présenter devant Dieu. Jésus lui-même était un sacrifice parfait. Il est mort pour que Dieu puisse pardonner au peuple. </w:t>
      </w:r>
    </w:p>
    <w:p>
      <w:pPr/>
      <w:r>
        <w:rPr>
          <w:lang w:val="fr_FR" w:bidi="fr_FR"/>
        </w:rPr>
      </w:r>
      <w:r>
        <w:rPr>
          <w:lang w:val="fr_FR" w:bidi="fr_FR"/>
        </w:rPr>
        <w:t xml:space="preserve">Arrêtez-vous ici et discutez en groupe des mots ou des expressions que vous utiliserez pour </w:t>
      </w:r>
      <w:r>
        <w:rPr>
          <w:b/>
          <w:lang w:val="fr_FR" w:bidi="fr_FR"/>
        </w:rPr>
        <w:t>sacrifice</w:t>
      </w:r>
      <w:r>
        <w:rPr>
          <w:lang w:val="fr_FR" w:bidi="fr_FR"/>
        </w:rPr>
        <w:t xml:space="preserve"> et </w:t>
      </w:r>
      <w:r>
        <w:rPr>
          <w:b/>
          <w:lang w:val="fr_FR" w:bidi="fr_FR"/>
        </w:rPr>
        <w:t>offrande</w:t>
      </w:r>
      <w:r>
        <w:rPr>
          <w:lang w:val="fr_FR" w:bidi="fr_FR"/>
        </w:rPr>
        <w:t xml:space="preserve">. Cherchez le mot </w:t>
      </w:r>
      <w:r>
        <w:rPr>
          <w:lang w:val="fr_FR" w:bidi="fr_FR"/>
        </w:rPr>
        <w:t>sacrifice</w:t>
      </w:r>
      <w:r>
        <w:rPr>
          <w:lang w:val="fr_FR" w:bidi="fr_FR"/>
        </w:rPr>
        <w:t xml:space="preserve"> et </w:t>
      </w:r>
      <w:r>
        <w:rPr>
          <w:lang w:val="fr_FR" w:bidi="fr_FR"/>
        </w:rPr>
        <w:t>offrande</w:t>
      </w:r>
      <w:r>
        <w:rPr>
          <w:lang w:val="fr_FR" w:bidi="fr_FR"/>
        </w:rPr>
        <w:t xml:space="preserve"> dans le Glossaire principal pour plus d'informations. Si vous avez déjà traduit ces mots dans un autre livre de la Bible, utilisez les mêmes mots ici. Mettez cet enregistrement en pause ici.</w:t>
      </w:r>
    </w:p>
    <w:p>
      <w:pPr/>
      <w:r>
        <w:rPr>
          <w:lang w:val="fr_FR" w:bidi="fr_FR"/>
        </w:rPr>
      </w:r>
      <w:r>
        <w:rPr>
          <w:lang w:val="fr_FR" w:bidi="fr_FR"/>
        </w:rPr>
        <w:t xml:space="preserve">Paul dit que le sacrifice de Christ était comme une offrande qui sentait bon ou un </w:t>
      </w:r>
      <w:r>
        <w:rPr>
          <w:b/>
          <w:lang w:val="fr_FR" w:bidi="fr_FR"/>
        </w:rPr>
        <w:t>arôme</w:t>
      </w:r>
      <w:r>
        <w:rPr>
          <w:lang w:val="fr_FR" w:bidi="fr_FR"/>
        </w:rPr>
        <w:t xml:space="preserve"> agréable à Dieu. Arôme signifie une bonne odeur. Quand les gens brûlaient des sacrifices, la fumée s'élevait vers les cieux et montrait symboliquement que le peuple donnait le don à Dieu et à personne d'autre. Dieu dirait que la fumée était comme une odeur agréable. Il montrait qu'il était heureux que les gens faisaient ce qu'il disait et qu'il acceptait leur don. Paul montre ici que le sacrifice de Christ était agréable à Dieu.</w:t>
      </w:r>
    </w:p>
    <w:p>
      <w:pPr/>
      <w:r>
        <w:rPr>
          <w:lang w:val="fr_FR" w:bidi="fr_FR"/>
        </w:rPr>
      </w:r>
      <w:r>
        <w:rPr>
          <w:lang w:val="fr_FR" w:bidi="fr_FR"/>
        </w:rPr>
        <w:t xml:space="preserve">Paul énumère les comportements dans lesquels le peuple saint de Dieu, c'est-à-dire ses </w:t>
      </w:r>
      <w:r>
        <w:rPr>
          <w:b/>
          <w:lang w:val="fr_FR" w:bidi="fr_FR"/>
        </w:rPr>
        <w:t>saints</w:t>
      </w:r>
      <w:r>
        <w:rPr>
          <w:lang w:val="fr_FR" w:bidi="fr_FR"/>
        </w:rPr>
        <w:t xml:space="preserve">, ne devrait pas s'impliquer. Pour plus d'informations sur le mot </w:t>
      </w:r>
      <w:r>
        <w:rPr>
          <w:lang w:val="fr_FR" w:bidi="fr_FR"/>
        </w:rPr>
        <w:t>saints</w:t>
      </w:r>
      <w:r>
        <w:rPr>
          <w:lang w:val="fr_FR" w:bidi="fr_FR"/>
        </w:rPr>
        <w:t>, référez-vous au Glossaire principal. Utilisez le même mot pour saints, ou personnes saintes, que dans les passages précédents</w:t>
      </w:r>
    </w:p>
    <w:p>
      <w:pPr/>
      <w:r>
        <w:rPr>
          <w:lang w:val="fr_FR" w:bidi="fr_FR"/>
        </w:rPr>
      </w:r>
      <w:r>
        <w:rPr>
          <w:lang w:val="fr_FR" w:bidi="fr_FR"/>
        </w:rPr>
        <w:t>Paul dit que les croyants ne devraient pas avoir d'</w:t>
      </w:r>
      <w:r>
        <w:rPr>
          <w:b/>
          <w:lang w:val="fr_FR" w:bidi="fr_FR"/>
        </w:rPr>
        <w:t>immoralité sexuelle</w:t>
      </w:r>
      <w:r>
        <w:rPr>
          <w:lang w:val="fr_FR" w:bidi="fr_FR"/>
        </w:rPr>
        <w:t>, c'est-à-dire tout comportement sexuel que Dieu a interdit.</w:t>
      </w:r>
    </w:p>
    <w:p>
      <w:pPr/>
      <w:r>
        <w:rPr>
          <w:lang w:val="fr_FR" w:bidi="fr_FR"/>
        </w:rPr>
      </w:r>
      <w:r>
        <w:rPr>
          <w:lang w:val="fr_FR" w:bidi="fr_FR"/>
        </w:rPr>
        <w:t xml:space="preserve">Paul dit que les personnes avides sont des </w:t>
      </w:r>
      <w:r>
        <w:rPr>
          <w:b/>
          <w:lang w:val="fr_FR" w:bidi="fr_FR"/>
        </w:rPr>
        <w:t>idolâtres</w:t>
      </w:r>
      <w:r>
        <w:rPr>
          <w:lang w:val="fr_FR" w:bidi="fr_FR"/>
        </w:rPr>
        <w:t xml:space="preserve">, c'est-à-dire des personnes qui adorent des </w:t>
      </w:r>
      <w:r>
        <w:rPr>
          <w:b/>
          <w:lang w:val="fr_FR" w:bidi="fr_FR"/>
        </w:rPr>
        <w:t>idoles</w:t>
      </w:r>
      <w:r>
        <w:rPr>
          <w:lang w:val="fr_FR" w:bidi="fr_FR"/>
        </w:rPr>
        <w:t>. Une idole est un objet que les gens font pour adorer un dieu. Cela peut aussi être un élément que les gens décident être plus important pour eux que Dieu. Ces choses sont donc une idole. La personne avide aime les choses et les idées plus qu'elle n'aime Dieu.</w:t>
      </w:r>
    </w:p>
    <w:p>
      <w:pPr/>
      <w:r>
        <w:rPr>
          <w:lang w:val="fr_FR" w:bidi="fr_FR"/>
        </w:rPr>
      </w:r>
      <w:r>
        <w:rPr>
          <w:lang w:val="fr_FR" w:bidi="fr_FR"/>
        </w:rPr>
        <w:t xml:space="preserve">Arrêtez-vous ici et discutez en groupe des mots ou des expressions que vous utiliserez pour </w:t>
      </w:r>
      <w:r>
        <w:rPr>
          <w:b/>
          <w:lang w:val="fr_FR" w:bidi="fr_FR"/>
        </w:rPr>
        <w:t>idole</w:t>
      </w:r>
      <w:r>
        <w:rPr>
          <w:lang w:val="fr_FR" w:bidi="fr_FR"/>
        </w:rPr>
        <w:t xml:space="preserve"> et </w:t>
      </w:r>
      <w:r>
        <w:rPr>
          <w:b/>
          <w:lang w:val="fr_FR" w:bidi="fr_FR"/>
        </w:rPr>
        <w:t>idolâtre</w:t>
      </w:r>
      <w:r>
        <w:rPr>
          <w:lang w:val="fr_FR" w:bidi="fr_FR"/>
        </w:rPr>
        <w:t xml:space="preserve">. Cherchez le </w:t>
      </w:r>
      <w:r>
        <w:rPr>
          <w:lang w:val="fr_FR" w:bidi="fr_FR"/>
        </w:rPr>
        <w:t>mot idole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Paul dit que les personnes immorales, impures et avides n'auront pas d'</w:t>
      </w:r>
      <w:r>
        <w:rPr>
          <w:b/>
          <w:lang w:val="fr_FR" w:bidi="fr_FR"/>
        </w:rPr>
        <w:t>héritage</w:t>
      </w:r>
      <w:r>
        <w:rPr>
          <w:lang w:val="fr_FR" w:bidi="fr_FR"/>
        </w:rPr>
        <w:t xml:space="preserve"> dans le royaume de Christ et de Dieu. Un héritage est une propriété ou une richesse qu'un </w:t>
      </w:r>
      <w:r>
        <w:rPr>
          <w:b/>
          <w:lang w:val="fr_FR" w:bidi="fr_FR"/>
        </w:rPr>
        <w:t>héritier</w:t>
      </w:r>
      <w:r>
        <w:rPr>
          <w:lang w:val="fr_FR" w:bidi="fr_FR"/>
        </w:rPr>
        <w:t xml:space="preserve"> reçoit après que quelqu'un d'autre soit mort. Jésus est l'héritier de toutes choses. Le Père ne mourra jamais. Le fait que Jésus est l'héritier de toutes choses ne veut pas dire qu'il héritera ces choses après la mort de Dieu. Quand la Bible dit que Jésus est l'héritier de toutes choses, cela veut dire que tout lui appartient. Le monde entier lui appartient, et le royaume de Dieu lui appartient. Le Nouveau Testament appelle aussi ceux qui croient en Jésus ses « cohéritiers ». Cet héritage dont parle Paul est l'héritage de Jésus, qu'il partage avec toutes les personnes qui lui font confiance comme Sauveur. Utilisez le même mot pour héritage que dans les passages précédents et rappelez-vous que le mot </w:t>
      </w:r>
      <w:r>
        <w:rPr>
          <w:lang w:val="fr_FR" w:bidi="fr_FR"/>
        </w:rPr>
        <w:t>héritier</w:t>
      </w:r>
      <w:r>
        <w:rPr>
          <w:lang w:val="fr_FR" w:bidi="fr_FR"/>
        </w:rPr>
        <w:t xml:space="preserve"> se trouve dans le Glossaire principal.</w:t>
      </w:r>
    </w:p>
    <w:p>
      <w:pPr/>
      <w:r>
        <w:rPr>
          <w:lang w:val="fr_FR" w:bidi="fr_FR"/>
        </w:rPr>
      </w:r>
      <w:r>
        <w:rPr>
          <w:lang w:val="fr_FR" w:bidi="fr_FR"/>
        </w:rPr>
        <w:t xml:space="preserve">Le </w:t>
      </w:r>
      <w:r>
        <w:rPr>
          <w:b/>
          <w:lang w:val="fr_FR" w:bidi="fr_FR"/>
        </w:rPr>
        <w:t>royaume de Christ et de Dieu</w:t>
      </w:r>
      <w:r>
        <w:rPr>
          <w:lang w:val="fr_FR" w:bidi="fr_FR"/>
        </w:rPr>
        <w:t xml:space="preserve"> ne fait pas référence à un pays sur la terre : c'est plutôt partout où Dieu règne. Dans ce royaume, les gens obéissent à Dieu et vivent dans une bonne relation avec lui. À cause de Jésus, il est maintenant possible pour les gens de vivre dans une bonne relation avec Dieu et de faire partie de son royaume. Mais ce royaume n'est pas encore venu complètement puisque tout le monde ne s'est pas soumis à la volonté de Dieu. Un jour Jésus reviendra et régnera sur toute la terre et sur la création dans le royaume parfait de Dieu. Paul utilise souvent « royaume de Christ » pour signifier la règle actuelle de Jésus et le « royaume de Dieu » pour signifier sa règle future. Dans cette section, Paul dit probablement « le royaume de Christ et de Dieu » pour signifier que les personnes désobéissantes n'hériteront de rien, ni maintenant, ni dans l'avenir.</w:t>
      </w:r>
    </w:p>
    <w:p>
      <w:pPr/>
      <w:r>
        <w:rPr>
          <w:lang w:val="fr_FR" w:bidi="fr_FR"/>
        </w:rPr>
      </w:r>
      <w:r>
        <w:rPr>
          <w:lang w:val="fr_FR" w:bidi="fr_FR"/>
        </w:rPr>
        <w:t xml:space="preserve">Arrêtez-vous ici et discutez en groupe des mots ou des expressions que vous utiliserez pour </w:t>
      </w:r>
      <w:r>
        <w:rPr>
          <w:b/>
          <w:lang w:val="fr_FR" w:bidi="fr_FR"/>
        </w:rPr>
        <w:t>royaume de Dieu et Christ</w:t>
      </w:r>
      <w:r>
        <w:rPr>
          <w:lang w:val="fr_FR" w:bidi="fr_FR"/>
        </w:rPr>
        <w:t xml:space="preserve">. Cherchez </w:t>
      </w:r>
      <w:r>
        <w:rPr>
          <w:lang w:val="fr_FR" w:bidi="fr_FR"/>
        </w:rPr>
        <w:t>royaume de Dieu</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que la colère de Dieu, </w:t>
      </w:r>
      <w:r>
        <w:rPr>
          <w:b/>
          <w:lang w:val="fr_FR" w:bidi="fr_FR"/>
        </w:rPr>
        <w:t>c'est-à-dire</w:t>
      </w:r>
      <w:r>
        <w:rPr>
          <w:lang w:val="fr_FR" w:bidi="fr_FR"/>
        </w:rPr>
        <w:t xml:space="preserve"> la grande colère, vient sur les personnes qui désobéissent à Dieu. Utilisez le même mot pour colère que dans les passages précédents et rappelez-vous que le mot </w:t>
      </w:r>
      <w:r>
        <w:rPr>
          <w:b/>
          <w:lang w:val="fr_FR" w:bidi="fr_FR"/>
        </w:rPr>
        <w:t>colère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5:7–14</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5.7–14. Laissez entrer la parole de Dieu dans vos cœurs.</w:t>
      </w:r>
    </w:p>
    <w:p>
      <w:pPr/>
      <w:r>
        <w:rPr>
          <w:lang w:val="fr_FR" w:bidi="fr_FR"/>
        </w:rPr>
      </w:r>
      <w:r>
        <w:rPr>
          <w:lang w:val="fr_FR" w:bidi="fr_FR"/>
        </w:rPr>
        <w:t>Écoutez l'enregistrement d'Éphésiens 5.7–14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5.7–14 dans la traduction la plus facile à comprendre.</w:t>
      </w:r>
    </w:p>
    <w:p>
      <w:pPr/>
      <w:r>
        <w:rPr>
          <w:lang w:val="fr_FR" w:bidi="fr_FR"/>
        </w:rPr>
      </w:r>
      <w:r>
        <w:rPr>
          <w:lang w:val="fr_FR" w:bidi="fr_FR"/>
        </w:rPr>
        <w:t>Paul vient de décrire les personnes qui ne recevront pas un héritage de la part de Dieu. Paul dit maintenant aux croyants qu'ils ne doivent pas rejoindre ces personnes désobéissantes dans leur mauvais comportement. Encore une fois, Paul utilise un mot-image, ou une comparaison, pour montrer à quel point les croyants sont différents des incroyants. Tout comme les personnes qui peuvent voir dans la lumière, les croyants sont comme des personnes qui peuvent comprendre et voir la vérité spirituelle : ils devraient donc vivre comme si c'était le cas ! Les personnes désobéissantes, pour leur part, sont comme des personnes dans les ténèbres, qui ont besoin de compréhension, comme si c'était de la lumière, de la part de Christ Jésus.</w:t>
      </w:r>
    </w:p>
    <w:p>
      <w:pPr/>
      <w:r>
        <w:rPr>
          <w:lang w:val="fr_FR" w:bidi="fr_FR"/>
        </w:rPr>
      </w:r>
      <w:r>
        <w:rPr>
          <w:lang w:val="fr_FR" w:bidi="fr_FR"/>
        </w:rPr>
        <w:t>Rappelez-vous que Paul vient de décrire les personnes qui mentent et disent que leurs actions pécheresses ne sont pas mauvaises : ce sont des personnes qui vivent dans les ténèbres. Paul commence ici en disant que les croyants ne devraient pas être partenaires avec ces personnes en faisant les mêmes choses qu'elles font. Les croyants étaient comme ces personnes : ils vivaient aussi dans les ténèbres. Ils ne pouvaient pas voir et comprendre la vérité spirituelle. Ils étaient désobéissants et séparés de la nouvelle vie en Dieu.</w:t>
      </w:r>
    </w:p>
    <w:p>
      <w:pPr/>
      <w:r>
        <w:rPr>
          <w:lang w:val="fr_FR" w:bidi="fr_FR"/>
        </w:rPr>
      </w:r>
      <w:r>
        <w:rPr>
          <w:lang w:val="fr_FR" w:bidi="fr_FR"/>
        </w:rPr>
        <w:t>Désormais, les croyants ont la lumière de la part du Seigneur Jésus ! Cette lumière est une connaissance véritable des choses de Dieu et de la vie qu'il donne aux croyants. Quand les croyants ont cette lumière, ils appartiennent au Seigneur Jésus et leur vie a complètement changé. Et Paul et Jésus disent que les croyants sont maintenant, eux-mêmes, de la lumière, puisqu'ils partagent la lumière de Jésus avec les personnes autour d'eux.</w:t>
      </w:r>
    </w:p>
    <w:p>
      <w:pPr/>
      <w:r>
        <w:rPr>
          <w:lang w:val="fr_FR" w:bidi="fr_FR"/>
        </w:rPr>
      </w:r>
      <w:r>
        <w:rPr>
          <w:lang w:val="fr_FR" w:bidi="fr_FR"/>
        </w:rPr>
        <w:t>Arrêtez-vous ici et discutez de cette question en groupe : décrivez quelqu'un dont la vie a complètement changé pour le mieux. Décrivez quelqu'un qui est devenu un croyant en Jésus et qui agit maintenant différemment. Comment décrivez-vous les différences chez cette personne maintenant ? Comment les autres personnes réagissent-elles à cette personne qui a changé ? Mettez cet enregistrement en pause ici.</w:t>
      </w:r>
    </w:p>
    <w:p>
      <w:pPr/>
      <w:r>
        <w:rPr>
          <w:lang w:val="fr_FR" w:bidi="fr_FR"/>
        </w:rPr>
      </w:r>
      <w:r>
        <w:rPr>
          <w:lang w:val="fr_FR" w:bidi="fr_FR"/>
        </w:rPr>
        <w:t>Paul appelle aussi les croyants des personnes de la lumière, parce que ce sont des personnes qui appartiennent à Dieu. Puisqu'ils appartiennent à Dieu, ils devraient agir de manière à lui plaire. Les croyants devraient apprendre ce que le Seigneur Dieu veut qu'ils fassent. Ils apprendront cela alors qu'ils vivent et font l'expérience de Dieu dans leur vie. Tout comme la lumière du soleil fait qu'une plante pousse et produit du fruit, cette lumière spirituelle fait que le croyant grandit et produit du fruit spirituel, c'est-à-dire un comportement qui plaît à Dieu. Cette lumière fait que les croyants se comportent de manière bonne, juste et honnête.</w:t>
      </w:r>
    </w:p>
    <w:p>
      <w:pPr/>
      <w:r>
        <w:rPr>
          <w:lang w:val="fr_FR" w:bidi="fr_FR"/>
        </w:rPr>
      </w:r>
      <w:r>
        <w:rPr>
          <w:lang w:val="fr_FR" w:bidi="fr_FR"/>
        </w:rPr>
        <w:t>Paul dit très fortement que les croyants ne devraient rien avoir à faire avec les choses que font les personnes désobéissantes. Ces personnes sont désobéissantes et elles n'ont pas la lumière ou la connaissance de ce qui plaît à Dieu. Leurs actions ne produisent pas de fruit spirituel, tout comme les plantes qui produisent du bon fruit. Leurs actions sont donc sans valeur. Le peuple de Dieu ne devrait pas passer son temps à faire des choses sans valeur qui ne plaisent pas à Dieu.</w:t>
      </w:r>
    </w:p>
    <w:p>
      <w:pPr/>
      <w:r>
        <w:rPr>
          <w:lang w:val="fr_FR" w:bidi="fr_FR"/>
        </w:rPr>
      </w:r>
      <w:r>
        <w:rPr>
          <w:lang w:val="fr_FR" w:bidi="fr_FR"/>
        </w:rPr>
        <w:t>Arrêtez-vous ici et discutez de cette question en groupe : Paul compare les croyants à des plantes qui produisent de bonnes choses comme du fruit à cause de la lumière de Jésus. Pensez à une plante qui a besoin de beaucoup de soleil pour grandir. Si la plante était dans l'obscurité, qu'arriverait-il à la plante ? Comment les ténèbres affecteraient-elles la santé de la plante ? Quel genre de fruit la plante pourrait-elle produire ? Mettez cet enregistrement en pause ici.</w:t>
      </w:r>
    </w:p>
    <w:p>
      <w:pPr/>
      <w:r>
        <w:rPr>
          <w:lang w:val="fr_FR" w:bidi="fr_FR"/>
        </w:rPr>
      </w:r>
      <w:r>
        <w:rPr>
          <w:lang w:val="fr_FR" w:bidi="fr_FR"/>
        </w:rPr>
        <w:t>Au lieu de cela, les croyants doivent souligner le fait que ces actions sans valeur ne sont pas ce que Dieu veut. Paul montre à quel point ces actions sont mauvaises en disant que les gens devraient avoir honte d'en parler. Cependant, les personnes qui sont dans les ténèbres ont besoin de la lumière de Jésus. Quand la lumière brille sur quelque chose, les gens peuvent voir ce de quoi il s'agit vraiment. De la même manière, quand les gens font secrètement des choses mauvaises et que les croyants leur disent ce que dit la parole de Dieu, c'est comme si les croyants faisaient briller une lumière sur ces mauvaises actions. Les incroyants peuvent ensuite voir que leur comportement est mauvais et ne plaît pas à Dieu. C'est en fait l'une des façons de montrer de l'amour aux incroyants, parce que cela les aide à comprendre qu'ils ont besoin de la lumière de Jésus !</w:t>
      </w:r>
    </w:p>
    <w:p>
      <w:pPr/>
      <w:r>
        <w:rPr>
          <w:lang w:val="fr_FR" w:bidi="fr_FR"/>
        </w:rPr>
      </w:r>
      <w:r>
        <w:rPr>
          <w:lang w:val="fr_FR" w:bidi="fr_FR"/>
        </w:rPr>
        <w:t>La lumière de Jésus montre non seulement quelles sont leurs actions, mais peut aussi changer les incroyants pour qu'ils puissent devenir aussi des personnes de la lumière. Comme Paul l'a dit plus tôt, les croyants étaient dans les ténèbres jusqu'à ce que la lumière, Jésus, vienne. Quand les croyants partagent la lumière avec les incroyants, les incroyants apprennent la vérité au sujet de Jésus et peuvent devenir des croyants qui partagent aussi la lumière.</w:t>
      </w:r>
    </w:p>
    <w:p>
      <w:pPr/>
      <w:r>
        <w:rPr>
          <w:lang w:val="fr_FR" w:bidi="fr_FR"/>
        </w:rPr>
      </w:r>
      <w:r>
        <w:rPr>
          <w:lang w:val="fr_FR" w:bidi="fr_FR"/>
        </w:rPr>
        <w:t>Arrêtez-vous ici et discutez de cette question en groupe : pensez à deux personnes, l'une avec une bougie ou une torche allumée et l'autre avec une bougie ou une torche éteinte. Comment la première personne peut-elle « partager » sa lumière avec l'autre ? Comment la deuxième personne semble-t-elle différente désormais ? Que peut faire la deuxième personne avec la lumière du feu qu'elle ne pouvait pas faire auparavant ? Mettez cet enregistrement en pause ici.</w:t>
      </w:r>
    </w:p>
    <w:p>
      <w:pPr/>
      <w:r>
        <w:rPr>
          <w:lang w:val="fr_FR" w:bidi="fr_FR"/>
        </w:rPr>
      </w:r>
      <w:r>
        <w:rPr>
          <w:lang w:val="fr_FR" w:bidi="fr_FR"/>
        </w:rPr>
        <w:t>Paul cite ensuite un chant qui décrit le même processus et utilise aussi le mot-image de la lumière. Les croyants chantaient probablement ce chant quand ils baptisaient d'autres croyants, pour se rappeler les uns aux autres la puissance de la lumière de Christ pour changer leur vie. Avant que les gens ne suivent Jésus, ils sont comme des personnes qui sont endormies. Ils ne sont pas conscients de leurs péchés. La chanson leur dit de se réveiller ! Devenez conscients ! Les incroyants sont aussi comme des personnes qui sont mortes parce qu'elles n'ont pas la nouvelle vie que donne Christ. Ce chant leur dit de se réveiller, de venir à Christ et d'obtenir une nouvelle vie de la part de Christ ! Christ est comme une lumière et il donnera sa lumière aux incroyants. Les incroyants ne seront ensuite plus des personnes dans les ténèbres, mais des personnes dans la lumière.</w:t>
      </w:r>
    </w:p>
    <w:p>
      <w:pPr/>
      <w:r>
        <w:rPr>
          <w:lang w:val="fr_FR" w:bidi="fr_FR"/>
        </w:rPr>
      </w:r>
      <w:r>
        <w:rPr>
          <w:lang w:val="fr_FR" w:bidi="fr_FR"/>
        </w:rPr>
        <w:t>Arrêtez-vous ici et discutez de cette question en groupe : quel genre de chansons avez-vous dans votre culture qui aident à enseigner une idée ou vous rappellent des événements importants ?</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5.7–14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dit aux croyants qu'ils ne devraient pas rejoindre les incroyants dans leurs actions désobéissantes.</w:t>
      </w:r>
    </w:p>
    <w:p>
      <w:pPr/>
      <w:r>
        <w:rPr>
          <w:lang w:val="fr_FR" w:bidi="fr_FR"/>
        </w:rPr>
      </w:r>
      <w:r>
        <w:rPr>
          <w:b/>
          <w:lang w:val="fr_FR" w:bidi="fr_FR"/>
        </w:rPr>
        <w:t>Dans la deuxième partie :</w:t>
      </w:r>
      <w:r>
        <w:rPr>
          <w:lang w:val="fr_FR" w:bidi="fr_FR"/>
        </w:rPr>
        <w:t xml:space="preserve"> Paul dit que les croyants sont des personnes de la lumière et devraient agir de manière à montrer cela.</w:t>
      </w:r>
    </w:p>
    <w:p>
      <w:pPr/>
      <w:r>
        <w:rPr>
          <w:lang w:val="fr_FR" w:bidi="fr_FR"/>
        </w:rPr>
      </w:r>
      <w:r>
        <w:rPr>
          <w:b/>
          <w:lang w:val="fr_FR" w:bidi="fr_FR"/>
        </w:rPr>
        <w:t>Dans la troisième partie :</w:t>
      </w:r>
      <w:r>
        <w:rPr>
          <w:lang w:val="fr_FR" w:bidi="fr_FR"/>
        </w:rPr>
        <w:t xml:space="preserve"> Paul dit de nouveau aux croyants de ne pas rejoindre les incroyants dans leurs mauvaises actions, mais de mettre ces actions dans la lumière, pour que les incroyants puissent voir ce qui plaît à Dieu. Une fois qu'ils connaissent la lumière de Jésus, les incroyants peuvent devenir des personnes de la lumière.</w:t>
      </w:r>
    </w:p>
    <w:p>
      <w:pPr/>
      <w:r>
        <w:rPr>
          <w:lang w:val="fr_FR" w:bidi="fr_FR"/>
        </w:rPr>
      </w:r>
      <w:r>
        <w:rPr>
          <w:b/>
          <w:lang w:val="fr_FR" w:bidi="fr_FR"/>
        </w:rPr>
        <w:t>Dans la quatrième partie :</w:t>
      </w:r>
      <w:r>
        <w:rPr>
          <w:lang w:val="fr_FR" w:bidi="fr_FR"/>
        </w:rPr>
        <w:t xml:space="preserve"> Paul cite un hymne qui dit aussi que les incroyants ont besoin de la lumière de Christ, de sorte que les incroyants ne soient plus inconscients comme les personnes endormies ou mortes.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ces mots et sont des personnes de lumière</w:t>
      </w:r>
    </w:p>
    <w:p>
      <w:pPr>
        <w:pStyle w:val="ListBullet"/>
        <w:spacing w:line="240" w:lineRule="auto"/>
        <w:ind w:left="720"/>
      </w:pPr>
      <w:r>
        <w:rPr>
          <w:lang w:val="fr_FR" w:bidi="fr_FR"/>
        </w:rPr>
      </w:r>
      <w:r>
        <w:rPr>
          <w:lang w:val="fr_FR" w:bidi="fr_FR"/>
        </w:rPr>
        <w:t>Les incroyants, qui sont les personnes dans les ténèbres</w:t>
      </w:r>
    </w:p>
    <w:p>
      <w:pPr>
        <w:pStyle w:val="ListBullet"/>
        <w:spacing w:line="240" w:lineRule="auto"/>
        <w:ind w:left="720"/>
      </w:pPr>
      <w:r>
        <w:rPr>
          <w:lang w:val="fr_FR" w:bidi="fr_FR"/>
        </w:rPr>
      </w:r>
      <w:r>
        <w:rPr>
          <w:lang w:val="fr_FR" w:bidi="fr_FR"/>
        </w:rPr>
        <w:t>Le Seigneur Jésus-Christ</w:t>
      </w:r>
    </w:p>
    <w:p>
      <w:pPr>
        <w:pStyle w:val="ListBullet"/>
        <w:spacing w:line="240" w:lineRule="auto"/>
        <w:ind w:left="720"/>
      </w:pPr>
      <w:r>
        <w:rPr>
          <w:lang w:val="fr_FR" w:bidi="fr_FR"/>
        </w:rPr>
      </w:r>
      <w:r>
        <w:rPr>
          <w:lang w:val="fr_FR" w:bidi="fr_FR"/>
        </w:rPr>
        <w:t>Le Seigneur Dieu</w:t>
      </w:r>
    </w:p>
    <w:p>
      <w:pPr/>
      <w:r>
        <w:rPr>
          <w:lang w:val="fr_FR" w:bidi="fr_FR"/>
        </w:rPr>
      </w:r>
      <w:r>
        <w:rPr>
          <w:lang w:val="fr_FR" w:bidi="fr_FR"/>
        </w:rPr>
        <w:t>En groupe, prêtez attention à ces parties du cadre du passage :</w:t>
      </w:r>
    </w:p>
    <w:p>
      <w:pPr/>
      <w:r>
        <w:rPr>
          <w:lang w:val="fr_FR" w:bidi="fr_FR"/>
        </w:rPr>
      </w:r>
      <w:r>
        <w:rPr>
          <w:lang w:val="fr_FR" w:bidi="fr_FR"/>
        </w:rPr>
        <w:t>Tout au long de cette section de la lettre de Paul, Paul utilise une comparaison pour aider les croyants à comprendre la différence claire entre les croyants et les incroyants, tout comme la lumière est complètement différente des ténèbres.</w:t>
      </w:r>
    </w:p>
    <w:p>
      <w:pPr/>
      <w:r>
        <w:rPr>
          <w:lang w:val="fr_FR" w:bidi="fr_FR"/>
        </w:rPr>
      </w:r>
      <w:r>
        <w:rPr>
          <w:lang w:val="fr_FR" w:bidi="fr_FR"/>
        </w:rPr>
        <w:t>Rappelez-vous que dans la partie précédente de cette lettre, Paul a dit que Dieu punira les personnes désobéissantes. Paul ne veut pas que Dieu punisse les croyants. Paul dit donc que les croyants ne devraient pas rejoindre, c'est-à-dire s'associer à, ces personnes désobéissantes quand elles font des choses mauvaises. Paul expliquera plus tard comment les croyants devraient agir avec les incroyants de manière correcte.</w:t>
      </w:r>
    </w:p>
    <w:p>
      <w:pPr/>
      <w:r>
        <w:rPr>
          <w:lang w:val="fr_FR" w:bidi="fr_FR"/>
        </w:rPr>
      </w:r>
      <w:r>
        <w:rPr>
          <w:lang w:val="fr_FR" w:bidi="fr_FR"/>
        </w:rPr>
        <w:t>Dans la deuxième partie de ce passage, Paul donne la raison pour laquelle les croyants ne devraient pas rejoindre les personnes désobéissantes : la vie des croyants a complètement changé. Auparavant, les croyants désobéissaient aussi et étaient aussi comme des personnes dans les ténèbres. Ils étaient séparés de Dieu et incapables de comprendre la vérité spirituelle. Ils appartenaient donc aux ténèbres, au lieu de Dieu.</w:t>
      </w:r>
    </w:p>
    <w:p>
      <w:pPr/>
      <w:r>
        <w:rPr>
          <w:lang w:val="fr_FR" w:bidi="fr_FR"/>
        </w:rPr>
      </w:r>
      <w:r>
        <w:rPr>
          <w:lang w:val="fr_FR" w:bidi="fr_FR"/>
        </w:rPr>
        <w:t>Arrêtez-vous ici et discutez en groupe : en guise d'activité, demandez à quelqu'un de fermer les yeux et d'essayer de marcher et de faire une tâche qui doit être faite dans la lumière, comme trouver une page dans un livre ou rassembler de la nourriture à partir de plantes. Prêtez attention et discutez de la façon dont être dans l'obscurité et être incapable de voir rend tout plus difficile. Discutez du genre de choses que vous ne pourriez pas découvrir ou faire dans les ténèbres. Mettez cet enregistrement en pause ici.</w:t>
      </w:r>
    </w:p>
    <w:p>
      <w:pPr/>
      <w:r>
        <w:rPr>
          <w:lang w:val="fr_FR" w:bidi="fr_FR"/>
        </w:rPr>
      </w:r>
      <w:r>
        <w:rPr>
          <w:lang w:val="fr_FR" w:bidi="fr_FR"/>
        </w:rPr>
        <w:t>Mais maintenant, dit Paul, les croyants n'appartiennent plus aux ténèbres ! Le Seigneur Jésus leur a donné une vie nouvelle et une nouvelle connaissance de Dieu, qui est comme une lumière. Maintenant qu'ils ont cette lumière, ils brillent ou partagent cette connaissance. Parce que les croyants sont des personnes de la lumière, c'est-à-dire des personnes qui appartiennent à Dieu, ils doivent vivre comme des personnes qui sont dans la lumière et peuvent voir comment faire la bonne chose.</w:t>
      </w:r>
    </w:p>
    <w:p>
      <w:pPr/>
      <w:r>
        <w:rPr>
          <w:lang w:val="fr_FR" w:bidi="fr_FR"/>
        </w:rPr>
      </w:r>
      <w:r>
        <w:rPr>
          <w:lang w:val="fr_FR" w:bidi="fr_FR"/>
        </w:rPr>
        <w:t>Arrêtez-vous ici et discutez en groupe : demandez à quelqu'un de faire la tâche de la dernière activité, mais cette fois-ci avec les yeux ouverts. Comment ont-ils agi différemment de la personne qui avait les yeux fermés ? Pourquoi serait-il étrange s'ils continuaient à marcher et à agir comme s'ils avaient les yeux fermés ? Mettez cet enregistrement en pause ici.</w:t>
      </w:r>
    </w:p>
    <w:p>
      <w:pPr/>
      <w:r>
        <w:rPr>
          <w:lang w:val="fr_FR" w:bidi="fr_FR"/>
        </w:rPr>
      </w:r>
      <w:r>
        <w:rPr>
          <w:lang w:val="fr_FR" w:bidi="fr_FR"/>
        </w:rPr>
        <w:t xml:space="preserve">Parce que Dieu a donné aux croyants la lumière et la vie, ils devraient naturellement vouloir montrer à quel point ils sont reconnaissants. Ils font cela en faisant ce que Dieu veut qu'ils fassent. La bonne façon de vivre pour les personnes de la lumière est d'apprendre comment plaire au Seigneur Dieu. Paul fait une pause pour expliquer que la lumière aide les croyants avec cela. La lumière produit de bonnes choses, c'est-à-dire de bonnes actions, comme une plante qui produit du bon fruit. Cela change les pensées et les attitudes des croyants de sorte qu'ils fassent des choses qui sont bonnes, justes et honnêtes, ce qui plaît à Dieu. </w:t>
      </w:r>
    </w:p>
    <w:p>
      <w:pPr/>
      <w:r>
        <w:rPr>
          <w:lang w:val="fr_FR" w:bidi="fr_FR"/>
        </w:rPr>
      </w:r>
      <w:r>
        <w:rPr>
          <w:lang w:val="fr_FR" w:bidi="fr_FR"/>
        </w:rPr>
        <w:t>Dans la troisième partie de ce passage, Paul répète le fait que les croyants ne devraient pas rejoindre les incroyants. Les incroyants vivent dans les ténèbres. Ils ne produisent donc pas de bonnes actions ou de bon fruit. Leurs actions sont sans valeur. Cela n'a pas de sens pour les personnes de la lumière d'agir comme des personnes dans les ténèbres.</w:t>
      </w:r>
    </w:p>
    <w:p>
      <w:pPr/>
      <w:r>
        <w:rPr>
          <w:lang w:val="fr_FR" w:bidi="fr_FR"/>
        </w:rPr>
      </w:r>
      <w:r>
        <w:rPr>
          <w:lang w:val="fr_FR" w:bidi="fr_FR"/>
        </w:rPr>
        <w:t>Arrêtez-vous ici et discutez de cette question en groupe : quels mots utiliserez-vous pour « personnes de la lumière » et « personnes des ténèbres » ? Pensez aux mots que vous utilisez pour montrer que les gens font partie d'un certain groupe. Pensez à la différence claire lorsque vous considérez la façon dont les gens ont agi dans les deux activités précédentes et comment vous décririez ces deux personnes. Mettez cet enregistrement en pause ici.</w:t>
      </w:r>
    </w:p>
    <w:p>
      <w:pPr/>
      <w:r>
        <w:rPr>
          <w:lang w:val="fr_FR" w:bidi="fr_FR"/>
        </w:rPr>
      </w:r>
      <w:r>
        <w:rPr>
          <w:lang w:val="fr_FR" w:bidi="fr_FR"/>
        </w:rPr>
        <w:t>Au lieu de faire ces mauvaises actions, les croyants devraient exposer, c'est-à-dire montrer, comment ces actions ne plaisent pas à Dieu. Les bonnes actions des croyants montrent les mauvaises actions des gens, tout comme le fait de faire briller une lumière découvre ce qui se trouve dans un lieu sombre. Paul dit que ces mauvaises actions sont si honteuses que personne ne devrait même en parler. Mais quand une lumière brille dans les ténèbres, nous pouvons voir les choses que nous ne pouvions pas voir auparavant.</w:t>
      </w:r>
    </w:p>
    <w:p>
      <w:pPr/>
      <w:r>
        <w:rPr>
          <w:lang w:val="fr_FR" w:bidi="fr_FR"/>
        </w:rPr>
      </w:r>
      <w:r>
        <w:rPr>
          <w:lang w:val="fr_FR" w:bidi="fr_FR"/>
        </w:rPr>
        <w:t>Rappelez-vous que dans la dernière section, Paul a dit que les croyants devraient tout faire de manière aimante. Ainsi, quand les croyants disent aux incroyants que certains comportements sont mauvais, ils devraient le faire parce qu'ils se soucient des incroyants. Ils devraient le faire de manière aimable, pour aider l'incroyant. De même, Paul rappelle maintenant aux croyants que quand la lumière brille sur les choses, les gens peuvent voir ce que sont vraiment ces choses. Quand les gens savent à quel point ces actions sont mauvaises, il est plus difficile pour eux de croire le mensonge selon lequel ces actions sont bonnes. Paul leur rappelle comment la lumière de la part du Seigneur Jésus peut changer les gens. Tout comme Jésus a changé les croyants de personnes des ténèbres en personnes de la lumière, quand les croyants font briller la lumière, ou partagent la connaissance de Jésus, les incroyants peuvent changer aussi. Quand les incroyants choisissent de croire en Jésus, Jésus fait d'eux des personnes de la lumière au lieu de personnes de ténèbres.</w:t>
      </w:r>
    </w:p>
    <w:p>
      <w:pPr/>
      <w:r>
        <w:rPr>
          <w:lang w:val="fr_FR" w:bidi="fr_FR"/>
        </w:rPr>
      </w:r>
      <w:r>
        <w:rPr>
          <w:lang w:val="fr_FR" w:bidi="fr_FR"/>
        </w:rPr>
        <w:t>Dans la quatrième partie de ce passage, Paul cite un chant avec lequel les croyants seraient familiers, qu'ils chantaient probablement lors des baptêmes. Ce chant utilise la même comparaison de la lumière, ainsi que deux autres comparaisons pour rappeler aux croyants la puissance de la lumière de Christ. Le chant dit que les incroyants sont comme des personnes qui sont endormies ou mortes. Le chant exhorte les incroyants à se réveiller et à devenir conscients. Ils doivent arrêter d'agir comme des personnes qui sont mortes et accepter la vie de Dieu. Quand ils le font, Christ leur donnera sa bonté et sa vérité, tout comme le soleil donne la lumière.</w:t>
      </w:r>
    </w:p>
    <w:p>
      <w:pPr/>
      <w:r>
        <w:rPr>
          <w:lang w:val="fr_FR" w:bidi="fr_FR"/>
        </w:rPr>
      </w:r>
      <w:r>
        <w:rPr>
          <w:lang w:val="fr_FR" w:bidi="fr_FR"/>
        </w:rPr>
        <w:t>Arrêtez-vous ici et discutez en groupe : comment inclurez-vous ce chant dans votre traduction ? Comment montrerez-vous qu'il s'agit d'une citation spéciale ? Mettez cet enregistrement en pause ici.</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avoir des dessins, des objets ou même des personnes pour représenter Paul, son auditoire, les incroyants, Jésus et Dieu le Père.</w:t>
      </w:r>
    </w:p>
    <w:p>
      <w:pPr/>
      <w:r>
        <w:rPr>
          <w:lang w:val="fr_FR" w:bidi="fr_FR"/>
        </w:rPr>
      </w:r>
      <w:r>
        <w:rPr>
          <w:lang w:val="fr_FR" w:bidi="fr_FR"/>
        </w:rPr>
        <w:t>Choisissez des personnes, des dessins ou des objets pour représenter chacun de ceux-ci. Alors que vous commencez à raconter l'histoire de ces versets, rappelez-vous que Paul parle aux croyants. Demandez aux croyants et aux incroyants de se tenir ensemble dans une zone qui est sombre ou représente les ténèbres. Demandez à Jésus de se tenir dans une zone différente qui représente une zone de lumière. Alors que les gens se tiennent dans la zone sombre, ils peuvent fermer les yeux pour qu'ils imaginent qu'ils sont dans les ténèbres. Ensuite, quand Paul dit : « Ne vous joignez pas aux personnes désobéissantes », demandez aux croyants d'ouvrir les yeux et de quitter la zone sombre et de rejoindre Jésus dans la zone qui représente la lumière. Paul rappelle maintenant aux croyants qu'ils étaient autrefois dans les ténèbres, mais qu'ils sont maintenant dans la lumière. Alors que Paul décrit les bonnes choses qui se produisent dans la lumière, comme la justice, la bonté et la vérité, demandez aux croyants de représenter les choses que fait une personne juste et bonne. Vous pouvez même demander aux croyants de représenter le fait que ce sont des arbres qui produisent du bon fruit. Montrez le fait que le Seigneur Dieu regarde ce qu'ils font et qu'il est heureux avec les croyants. Demandez aux incroyants de représenter des mauvaises actions. Peut-être que les incroyants pourraient fermer les yeux pendant qu'ils font ces actions pour montrer qu'ils ne savent pas ce qu'ils font. Montrez ensuite le fait que les croyants ne rejoignent pas les incroyants et ne parlent même pas des mauvaises actions. Cependant, les croyants commencent à faire briller la lumière dans la zone sombre. Alors que les croyants font briller la lumière dans la zone sombre, montrez que les incroyants ouvrent les yeux et voient leurs mauvaises actions. Beaucoup d'incroyants peuvent maintenant venir eux-mêmes dans la zone de la lumière. Les personnes dans la zone de la lumière commencent à chanter le chant. Ils peuvent chanter le chant aux incroyants qui restent dans la zone sombre. Ils leur chantent et leur demandent de se réveiller ! Alors qu'ils se réveillent, Christ Jésus peut venir et faire briller sur eux sa lumière. Ces incroyants peuvent maintenant rejoindre les croyants dans la zone de la lumière.</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5.7–14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ces mots et sont des personnes de lumière</w:t>
      </w:r>
    </w:p>
    <w:p>
      <w:pPr>
        <w:pStyle w:val="ListBullet"/>
        <w:spacing w:line="240" w:lineRule="auto"/>
        <w:ind w:left="720"/>
      </w:pPr>
      <w:r>
        <w:rPr>
          <w:lang w:val="fr_FR" w:bidi="fr_FR"/>
        </w:rPr>
      </w:r>
      <w:r>
        <w:rPr>
          <w:lang w:val="fr_FR" w:bidi="fr_FR"/>
        </w:rPr>
        <w:t>Les incroyants</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Le Seigneur Dieu</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Dieu punira les personnes désobéissantes. Ne rejoignez donc pas ces personnes quand elles font des choses mauvaises. Vous étiez désobéissants, comme des personnes qui vivaient dans les ténèbres et séparées de Dieu. Vous avez maintenant la lumière du Seigneur Jésus et vous faites briller cette lumière. Puisque vous êtes devenus le peuple du Seigneur Jésus, agissez comme des personnes qui peuvent voir, et non comme des personnes qui ne le peuvent pas. Apprenez ce que le Seigneur Dieu veut que vous fassiez. Tout comme une plante produit du fruit, la lumière spirituelle de Jésus produit du fruit spirituel. La lumière de Jésus vous fait faire des choses bonnes, justes et honnêtes.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Cela me rend triste de voir des personnes qui ont la lumière de Jésus agir comme des personnes dans les ténèbres, qui trébuchent et se blessent. Ils ne regardent pas la vérité au sujet de Jésus qu'ils peuvent maintenant voir », ou « J'espère que les croyants comprennent qu'ils devraient apprendre ce qui plaît à Dieu, non seulement pour éviter la punition, mais parce qu'ils sont reconnaissants pour la lumière de Jésus », ou « Je me souviens de la façon dont la lumière de Jésus a changé ma vie. Sa lumière était assez forte pour me sauver, même si j'étais plein de ténèbres. Je loue le Seigneur Jésus pour sa bonté et sa puissance ! »</w:t>
      </w:r>
    </w:p>
    <w:p>
      <w:pPr>
        <w:pStyle w:val="ListBullet"/>
        <w:spacing w:line="240" w:lineRule="auto"/>
        <w:ind w:left="720"/>
      </w:pPr>
      <w:r>
        <w:rPr>
          <w:lang w:val="fr_FR" w:bidi="fr_FR"/>
        </w:rPr>
      </w:r>
      <w:r>
        <w:rPr>
          <w:lang w:val="fr_FR" w:bidi="fr_FR"/>
        </w:rPr>
        <w:t>Demandez à la personne qui joue Dieu : « Que ressentez-vous ou que pensez-vous ? » La personne pourrait répondre des choses comme : « Je veux des bonnes choses pour mon peuple, qu'elle apprenne le comportement qui lui apporte de la joie et l'aide à en apprendre plus à mon sujet », ou « J'ai montré à mon peuple le comportement qui me plaît dans mes Écritures et je l'aiderai à comprendre quand il entend ces paroles », ou « Les croyants sont mon peuple : je le protège et prends soin d'eux et je suis celui qui apporte le bien dans sa vie. Je ne veux pas qu'ils fassent des choses qui les blesseront, ainsi que les personnes autour d'eux.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Encore une fois, Paul dit : « Ne vous joignez pas aux actions des incroyants, qui sont comme des personnes dans les ténèbres. Leurs actions sont sans valeur et ne produisent pas de fruit spirituel. Quand les autres ne peuvent pas les voir, ces personnes font des choses qui sont si mauvaises que personne ne devrait même en parler ! Vous devez montrer que leurs actions sont mauvaises. Quand vous leur dites que ce qu'ils font est mauvais, c'est comme faire briller une lumière sur eux. Tout le monde peut voir que leurs actions sont mauvaises et ne sont pas agréables à Dieu.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croyants : « Que ressentez-vous ou que pensez-vous ? » La personne pourrait répondre des choses comme : « Je me sens un peu effrayée de montrer aux gens que ce qu'ils font ne plaît pas à Dieu, mais je vais essayer de le faire quand même parce que je sais que les incroyants ont besoin de la lumière de Jésus », ou « Ce mot-image de la lumière et des ténèbres est un bon rappel : cela n'aurait pas de sens si les croyants agissaient comme des personnes qui ne peuvent pas voir quand ils ont la lumière de Jésus ! » ou « Je suis encouragé par la façon dont la lumière de Jésus me transforme, et quand je vois des incroyants recevoir la lumière de Jésus, je sais qu'ils verront bientôt du bon fruit dans leur vie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Quand la lumière de Dieu brille sur les incroyants, ils peuvent arrêter leurs actions mauvaises et devenir aussi des personnes de la lumière. C'est comme le chant qui dit : "Vous qui êtes comme des personnes endormies, réveillez-vous et soyez conscients de vos mauvaises actions ! Vous qui êtes comme des personnes mortes, parce que vous n'avez pas la nouvelle vie de Dieu, venez à Dieu ! Christ vous donnera sa lumière pour que vous puissiez le connaître."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incroyants : « Que ressentez-vous ou que pensez-vous ? » La personne pourrait répondre des choses comme : « Je n'aime pas ce que je ressens quand je sais que je fais du mal. Je ne vais donc pas prêter attention à la différence entre le bon et le mauvais comportement. Je vais fermer les yeux de façon à ce que je ne puisse pas apprendre », ou « Apprendre un tout nouveau mode de vie me semble effrayant. Je suis assez certain que je ne pourrais de toute façon pas changer. Devenir une nouvelle personne est trop difficile pour quiconque de le faire par lui-même !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Cela me rend triste de voir des personnes qui vivent comme si elles étaient déjà mortes parce qu'elles n'avaient pas la nouvelle vie que je peux leur donner », ou « Je veux que mon peuple, qui est constitué de personnes qui ont ma lumière, partage la bonne nouvelle à mon sujet, pour que tout le monde puisse être dans la lumière », ou « Je suis toujours prêt à donner ma lumière à n'importe qui, peu importe qui il est ou quand il apprend à mon sujet parce que je veux que tous aient une bonne relation avec moi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5.7–14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les croyants étaient autrefois dans les </w:t>
      </w:r>
      <w:r>
        <w:rPr>
          <w:b/>
          <w:lang w:val="fr_FR" w:bidi="fr_FR"/>
        </w:rPr>
        <w:t>ténèbres</w:t>
      </w:r>
      <w:r>
        <w:rPr>
          <w:lang w:val="fr_FR" w:bidi="fr_FR"/>
        </w:rPr>
        <w:t xml:space="preserve">, ce qui signifie qu'ils étaient séparés de Dieu et de sa nouvelle vie. Ils étaient comme des personnes dans les ténèbres, incapables de voir et de comprendre Jésus. Ils ont maintenant la </w:t>
      </w:r>
      <w:r>
        <w:rPr>
          <w:b/>
          <w:lang w:val="fr_FR" w:bidi="fr_FR"/>
        </w:rPr>
        <w:t>lumière</w:t>
      </w:r>
      <w:r>
        <w:rPr>
          <w:lang w:val="fr_FR" w:bidi="fr_FR"/>
        </w:rPr>
        <w:t xml:space="preserve"> du Seigneur Jésus. Paul compare Jésus à la lumière (d'un feu ou du soleil) qu'il partage avec les croyants pour qu'ils connaissent Jésus et aient une nouvelle vie. Ils ont maintenant aussi cette lumière qu'ils peuvent partager avec d'autres personnes.</w:t>
      </w:r>
    </w:p>
    <w:p>
      <w:pPr/>
      <w:r>
        <w:rPr>
          <w:lang w:val="fr_FR" w:bidi="fr_FR"/>
        </w:rPr>
      </w:r>
      <w:r>
        <w:rPr>
          <w:lang w:val="fr_FR" w:bidi="fr_FR"/>
        </w:rPr>
        <w:t xml:space="preserve">Si nécessaire, arrêtez-vous ici et discutez en groupe de la façon dont vous parlerez de </w:t>
      </w:r>
      <w:r>
        <w:rPr>
          <w:b/>
          <w:lang w:val="fr_FR" w:bidi="fr_FR"/>
        </w:rPr>
        <w:t>personnes de la lumière</w:t>
      </w:r>
      <w:r>
        <w:rPr>
          <w:lang w:val="fr_FR" w:bidi="fr_FR"/>
        </w:rPr>
        <w:t xml:space="preserve"> et </w:t>
      </w:r>
      <w:r>
        <w:rPr>
          <w:b/>
          <w:lang w:val="fr_FR" w:bidi="fr_FR"/>
        </w:rPr>
        <w:t>de personnes de ténèbres</w:t>
      </w:r>
      <w:r>
        <w:rPr>
          <w:lang w:val="fr_FR" w:bidi="fr_FR"/>
        </w:rPr>
        <w:t>. Mettez cet enregistrement en pause ici.</w:t>
      </w:r>
    </w:p>
    <w:p>
      <w:pPr/>
      <w:r>
        <w:rPr>
          <w:lang w:val="fr_FR" w:bidi="fr_FR"/>
        </w:rPr>
      </w:r>
      <w:r>
        <w:rPr>
          <w:lang w:val="fr_FR" w:bidi="fr_FR"/>
        </w:rPr>
        <w:t xml:space="preserve">Paul dit que les croyants sont des lumières dans le </w:t>
      </w:r>
      <w:r>
        <w:rPr>
          <w:b/>
          <w:lang w:val="fr_FR" w:bidi="fr_FR"/>
        </w:rPr>
        <w:t>Seigneur</w:t>
      </w:r>
      <w:r>
        <w:rPr>
          <w:lang w:val="fr_FR" w:bidi="fr_FR"/>
        </w:rPr>
        <w:t>. Un seigneur est quelqu'un qui est un maître sur les autres personnes, qui a pleine autorité. Les Israélites utilisaient donc ce mot pour Dieu, parce qu'il a autorité sur le monde entier. Seigneur signifie probablement Jésus, puisque plus tard dans cette section, Paul dit que c'est Christ Jésus qui brille comme une lumière.</w:t>
      </w:r>
    </w:p>
    <w:p>
      <w:pPr/>
      <w:r>
        <w:rPr>
          <w:lang w:val="fr_FR" w:bidi="fr_FR"/>
        </w:rPr>
      </w:r>
      <w:r>
        <w:rPr>
          <w:lang w:val="fr_FR" w:bidi="fr_FR"/>
        </w:rPr>
        <w:t xml:space="preserve">Parce que les croyants sont des personnes de la lumière, ils devraient découvrir ce qui plaît au Seigneur. Ici, Paul fait probablement référence à Dieu le Père. Les auteurs des lettres utilisaient souvent l'expression « agréable au Seigneur » quand ils parlaient de Dieu. Pour plus d'informations sur le mot </w:t>
      </w:r>
      <w:r>
        <w:rPr>
          <w:lang w:val="fr_FR" w:bidi="fr_FR"/>
        </w:rPr>
        <w:t>Seigneur</w:t>
      </w:r>
      <w:r>
        <w:rPr>
          <w:lang w:val="fr_FR" w:bidi="fr_FR"/>
        </w:rPr>
        <w:t xml:space="preserve">, consultez le glossaire principal. Utilisez le même mot ou la même expression pour Seigneur que vous avez utilisé dans les passages précédents. </w:t>
      </w:r>
    </w:p>
    <w:p>
      <w:pPr/>
      <w:r>
        <w:rPr>
          <w:lang w:val="fr_FR" w:bidi="fr_FR"/>
        </w:rPr>
      </w:r>
      <w:r>
        <w:rPr>
          <w:lang w:val="fr_FR" w:bidi="fr_FR"/>
        </w:rPr>
        <w:t xml:space="preserve">Paul dit que cette lumière produit de la bonté, de la </w:t>
      </w:r>
      <w:r>
        <w:rPr>
          <w:b/>
          <w:lang w:val="fr_FR" w:bidi="fr_FR"/>
        </w:rPr>
        <w:t>justice</w:t>
      </w:r>
      <w:r>
        <w:rPr>
          <w:lang w:val="fr_FR" w:bidi="fr_FR"/>
        </w:rPr>
        <w:t xml:space="preserve"> et de la vérité. Quelqu'un qui est juste fait confiance à Dieu et a une bonne relation avec lui. Cela les conduit à se comporter de la bonne manière. La vérité ici signifie vivre de manière honnête et sincère. Pour plus d'informations sur la </w:t>
      </w:r>
      <w:r>
        <w:rPr>
          <w:lang w:val="fr_FR" w:bidi="fr_FR"/>
        </w:rPr>
        <w:t>justice</w:t>
      </w:r>
      <w:r>
        <w:rPr>
          <w:lang w:val="fr_FR" w:bidi="fr_FR"/>
        </w:rPr>
        <w:t xml:space="preserve">, référez-vous au glossaire principal. Utilisez le même mot ou la même expression pour justice que dans les passages précédents. </w:t>
      </w:r>
    </w:p>
    <w:p>
      <w:pPr/>
      <w:r>
        <w:rPr>
          <w:lang w:val="fr_FR" w:bidi="fr_FR"/>
        </w:rPr>
      </w:r>
      <w:r>
        <w:rPr>
          <w:lang w:val="fr_FR" w:bidi="fr_FR"/>
        </w:rPr>
        <w:t xml:space="preserve">Paul cite un chant qui dit « </w:t>
      </w:r>
      <w:r>
        <w:rPr>
          <w:b/>
          <w:lang w:val="fr_FR" w:bidi="fr_FR"/>
        </w:rPr>
        <w:t>Christ</w:t>
      </w:r>
      <w:r>
        <w:rPr>
          <w:lang w:val="fr_FR" w:bidi="fr_FR"/>
        </w:rPr>
        <w:t xml:space="preserve"> brillera sur vous ». Christ est la même chose que le mot « Messie », qui fait référence au roi et Sauveur spécial que Dieu avait promis d'envoyer, qui est Jésus. Pour plus d'informations sur </w:t>
      </w:r>
      <w:r>
        <w:rPr>
          <w:lang w:val="fr_FR" w:bidi="fr_FR"/>
        </w:rPr>
        <w:t>Christ</w:t>
      </w:r>
      <w:r>
        <w:rPr>
          <w:lang w:val="fr_FR" w:bidi="fr_FR"/>
        </w:rPr>
        <w:t>, référez-vous au Glossaire principal. Utilisez le même mot ou la même expression pour Christ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5:15–21</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5.15–21. Laissez entrer la parole de Dieu dans vos cœurs.</w:t>
      </w:r>
    </w:p>
    <w:p>
      <w:pPr/>
      <w:r>
        <w:rPr>
          <w:lang w:val="fr_FR" w:bidi="fr_FR"/>
        </w:rPr>
      </w:r>
      <w:r>
        <w:rPr>
          <w:lang w:val="fr_FR" w:bidi="fr_FR"/>
        </w:rPr>
        <w:t>Écoutez l'enregistrement d'Éphésiens 5.15–21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5.15–21 dans la traduction la plus facile à comprendre.</w:t>
      </w:r>
    </w:p>
    <w:p>
      <w:pPr/>
      <w:r>
        <w:rPr>
          <w:lang w:val="fr_FR" w:bidi="fr_FR"/>
        </w:rPr>
      </w:r>
      <w:r>
        <w:rPr>
          <w:lang w:val="fr_FR" w:bidi="fr_FR"/>
        </w:rPr>
        <w:t>Paul vient de décrire comment la façon de vivre des croyants est différente de la façon de vivre des incroyants, tout comme la lumière est différente des ténèbres. Parce que ce sont des personnes de la lumière, Paul dit que les croyants doivent vivre très attentivement. Ils doivent réaliser à quel point chaque moment est important à cause de la mauvaise situation autour d'eux. Au lieu de perdre leur temps à être ivres et négligents, les croyants doivent apprendre ce qui plaît à Dieu. Le Saint-Esprit les aide à faire cela. Les croyants devraient donc le laisser travailler dans leur vie. Il les remplira de joie et les aidera à se comporter d'une manière qui plaise à Dieu.</w:t>
      </w:r>
    </w:p>
    <w:p>
      <w:pPr/>
      <w:r>
        <w:rPr>
          <w:lang w:val="fr_FR" w:bidi="fr_FR"/>
        </w:rPr>
      </w:r>
      <w:r>
        <w:rPr>
          <w:lang w:val="fr_FR" w:bidi="fr_FR"/>
        </w:rPr>
        <w:t>Comme il le fait souvent, Paul exhorte les croyants à éviter une mauvaise action et leur donne ensuite une action correcte à la place. Quand il dit aux croyants d'être attentifs, il dit qu'ils ne doivent pas être imprudents. Au lieu de cela, ils doivent être sages, en se comportant de la bonne manière à cause de ce qu'ils apprennent de la part de Dieu. Seules les personnes insensées rejeteraient l'enseignement de Dieu et vivraient d'une manière qui ne plaît pas à Dieu. Malheureusement, beaucoup de personnes sont insensées. Paul pense peut-être aux souffrances des croyants quand il dit que le moment présent est mauvais, ce qui signifie que le diable règne ou a de la puissance sur la terre. Pendant cette période, l'Empire romain régnait sur la région. Les Romains persécutaient les croyants plus que jamais auparavant.</w:t>
      </w:r>
    </w:p>
    <w:p>
      <w:pPr/>
      <w:r>
        <w:rPr>
          <w:lang w:val="fr_FR" w:bidi="fr_FR"/>
        </w:rPr>
      </w:r>
      <w:r>
        <w:rPr>
          <w:lang w:val="fr_FR" w:bidi="fr_FR"/>
        </w:rPr>
        <w:t>Arrêtez-vous ici et discutez de cette question en groupe : pensez à un moment où quelqu'un de dangereux ou de mauvais régnait dans un pays, que ce soit le vôtre ou un pays à proximité. Quels mots utiliseriez-vous pour décrire ce moment ? Comment montreriez-vous que ce n'était pas un bon moment ou un moment de sécurité ? Mettez cet enregistrement en pause ici.</w:t>
      </w:r>
    </w:p>
    <w:p>
      <w:pPr/>
      <w:r>
        <w:rPr>
          <w:lang w:val="fr_FR" w:bidi="fr_FR"/>
        </w:rPr>
      </w:r>
      <w:r>
        <w:rPr>
          <w:lang w:val="fr_FR" w:bidi="fr_FR"/>
        </w:rPr>
        <w:t>Parce que les croyants ne peuvent pas être sûrs de combien de temps ils vivront, ils doivent avoir une attitude sage au sujet de la façon dont ils passent leur temps. Au lieu de l'utiliser pour des choses sans valeur, ils devraient utiliser chaque occasion de faire le bien et partager la bonne nouvelle au sujet de Jésus avec tout le monde. Au lieu d'être insensés, ils devraient apprendre et comprendre ce que le Seigneur Dieu veut qu'ils fassent.</w:t>
      </w:r>
    </w:p>
    <w:p>
      <w:pPr/>
      <w:r>
        <w:rPr>
          <w:lang w:val="fr_FR" w:bidi="fr_FR"/>
        </w:rPr>
      </w:r>
      <w:r>
        <w:rPr>
          <w:lang w:val="fr_FR" w:bidi="fr_FR"/>
        </w:rPr>
        <w:t>Si les croyants doivent apprendre, leur esprit doit être alerte et prêt à apprendre. Ils ne devraient pas boire tant de vin ou d'autres boissons alcoolisées au point de devenir ivres, de perdre le contrôle de leurs actions et de se comporter d'une manière inacceptable qui ruine leur vie. Au lieu de laisser des choses comme trop de vin contrôler leurs actions, les croyants doivent laisser le Saint-Esprit contrôler leurs actions. Le Saint-Esprit aide les croyants à agir avec sagesse, à apprendre la volonté de Dieu et à vivre de la manière qui plaît à Dieu.</w:t>
      </w:r>
    </w:p>
    <w:p>
      <w:pPr/>
      <w:r>
        <w:rPr>
          <w:lang w:val="fr_FR" w:bidi="fr_FR"/>
        </w:rPr>
      </w:r>
      <w:r>
        <w:rPr>
          <w:lang w:val="fr_FR" w:bidi="fr_FR"/>
        </w:rPr>
        <w:t>Arrêtez-vous ici et discutez de cette question en groupe : dans votre culture, quel genre de boissons alcoolisées les gens boivent-ils ? À quels moments ou de quelle manière est-il approprié de boire et quand ne l'est-il pas ? Quand les gens boivent beaucoup, de quelle manière agissent-ils différemment ? Mettez cet enregistrement en pause ici.</w:t>
      </w:r>
    </w:p>
    <w:p>
      <w:pPr/>
      <w:r>
        <w:rPr>
          <w:lang w:val="fr_FR" w:bidi="fr_FR"/>
        </w:rPr>
      </w:r>
      <w:r>
        <w:rPr>
          <w:lang w:val="fr_FR" w:bidi="fr_FR"/>
        </w:rPr>
        <w:t>La vie des croyants devrait être pleine de célébration joyeuse, non pas parce qu'ils sont pleins de vin et ivres, mais parce que le Saint-Esprit les remplit et leur donne de la joie. Les croyants adoreront ensuite Dieu avec des chants pour se rappeler les uns aux autres et pour célébrer ensemble qui est Dieu et ce qu'il a fait. Le Saint-Esprit les conduit à chanter des chants comme les Psaumes du roi David au sujet de ce que Dieu a fait pour Israël ou à chanter de nouveaux chants pour honorer Jésus pour ce qu'il a fait. Et parfois, quand les croyants sont ensemble, le Saint-Esprit leur donne des mots pour de nouveaux chants à ce moment précis. Quand les croyants font de la musique avec leurs voix et leurs instruments pour louer le Seigneur Jésus, ils le font avec joie et enthousiasme.</w:t>
      </w:r>
    </w:p>
    <w:p>
      <w:pPr/>
      <w:r>
        <w:rPr>
          <w:lang w:val="fr_FR" w:bidi="fr_FR"/>
        </w:rPr>
      </w:r>
      <w:r>
        <w:rPr>
          <w:lang w:val="fr_FR" w:bidi="fr_FR"/>
        </w:rPr>
        <w:t>Arrêtez-vous ici et discutez de cette question en groupe : Paul dit que les croyants peuvent se parler les uns aux autres avec des chants. Rappelez-vous comment, dans la dernière section de cette lettre, Paul a cité un chant pour rappeler aux croyants ce que Christ a fait. Pourquoi pensez-vous que Paul utilise des chants pour rappeler aux gens la vérité ? Comment les chants aident-ils les gens à se rappeler des mots et des idées ? Comment utilisez-vous des chants dans votre culture ? Quand y a-t-il des moments où les gens chantent des chants ensemble ? Mettez cet enregistrement en pause ici.</w:t>
      </w:r>
    </w:p>
    <w:p>
      <w:pPr/>
      <w:r>
        <w:rPr>
          <w:lang w:val="fr_FR" w:bidi="fr_FR"/>
        </w:rPr>
      </w:r>
      <w:r>
        <w:rPr>
          <w:lang w:val="fr_FR" w:bidi="fr_FR"/>
        </w:rPr>
        <w:t>Le Saint-Esprit permet aussi aux croyants d'être toujours reconnaissants à Dieu le Père pour tout ce qui arrive. Ils font cela au nom de Jésus-Christ, à cause de ce que Christ a fait. Jésus-Christ a restauré les croyants à une bonne relation avec Dieu pour que le Saint-Esprit puisse les remplir et leur donner la puissance de vivre de cette manière joyeuse.</w:t>
      </w:r>
    </w:p>
    <w:p>
      <w:pPr/>
      <w:r>
        <w:rPr>
          <w:lang w:val="fr_FR" w:bidi="fr_FR"/>
        </w:rPr>
      </w:r>
      <w:r>
        <w:rPr>
          <w:lang w:val="fr_FR" w:bidi="fr_FR"/>
        </w:rPr>
        <w:t>L'Esprit donne aussi de la puissance à chaque croyant, même aux responsables, de se soumettre, c'est-à-dire d'être prêts à obéir les uns aux autres au lieu d'insister pour que les choses soient faites comme eux en ont envie. Paul dit qu'ils font cela dans la crainte de Christ, ce qui signifie qu'ils obéissent parce qu'ils vénèrent, c'est-à-dire respectent, Christ. Quand ils se soumettent les uns aux autres, ils montrent qu'ils respectent Jésus-Christ parce qu'ils sont humbles comme Jésus. Ils se soumettent, ou obéissent, les uns aux autres comme Jésus obéissait à Dieu à son Père.</w:t>
      </w:r>
    </w:p>
    <w:p>
      <w:pPr/>
      <w:r>
        <w:rPr>
          <w:lang w:val="fr_FR" w:bidi="fr_FR"/>
        </w:rPr>
      </w:r>
      <w:r>
        <w:rPr>
          <w:lang w:val="fr_FR" w:bidi="fr_FR"/>
        </w:rPr>
        <w:t>Arrêtez-vous ici et discutez de cette question en groupe : en guise d'activité, essayez de compléter une tâche en groupe, comme construire une petite tour d'éléments autour de vous. Faites cela deux fois. La première fois, ne discutez pas de vos plans, mais demandez à tout le monde d'essayer de le faire à sa manière en même temps et de ne pas se parler les uns aux autres pendant que vous travaillez. La deuxième fois, demandez aux gens de suggérer différentes idées pour construire une tour stable, prendre le temps de s'écouter les uns les autres et de s'entendre sur une ou deux options à essayer. Discutez de la façon dont les deux tentatives de construire une tour se sont déroulées différemment. Que vous avez-vous ressenti alors que vous travailliez chaque fois ? Quelle était la différence entre les deux tentatives ?</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5.15–21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aux croyants qu'ils doivent vivre en faisant attention, non pas de manière imprudente comme les personnes autour d'eux, mais de manière sage, en utilisant chaque occasion de faire le bien et d'apprendre ce que Dieu veut qu'ils fassent.</w:t>
      </w:r>
    </w:p>
    <w:p>
      <w:pPr/>
      <w:r>
        <w:rPr>
          <w:lang w:val="fr_FR" w:bidi="fr_FR"/>
        </w:rPr>
      </w:r>
      <w:r>
        <w:rPr>
          <w:b/>
          <w:lang w:val="fr_FR" w:bidi="fr_FR"/>
        </w:rPr>
        <w:t>Dans la deuxième partie :</w:t>
      </w:r>
      <w:r>
        <w:rPr>
          <w:lang w:val="fr_FR" w:bidi="fr_FR"/>
        </w:rPr>
        <w:t xml:space="preserve"> les croyants ne doivent pas se remplir de trop de vin ou d'autres boissons alcoolisées, qui ruineront leur vie. Au lieu de cela, ils devraient laisser le Saint-Esprit les remplir et les contrôler.</w:t>
      </w:r>
    </w:p>
    <w:p>
      <w:pPr/>
      <w:r>
        <w:rPr>
          <w:lang w:val="fr_FR" w:bidi="fr_FR"/>
        </w:rPr>
      </w:r>
      <w:r>
        <w:rPr>
          <w:b/>
          <w:lang w:val="fr_FR" w:bidi="fr_FR"/>
        </w:rPr>
        <w:t>Dans la troisième partie :</w:t>
      </w:r>
      <w:r>
        <w:rPr>
          <w:lang w:val="fr_FR" w:bidi="fr_FR"/>
        </w:rPr>
        <w:t xml:space="preserve"> quand les croyants laissent le Saint-Esprit les contrôler, leur vie sera pleine de célébration joyeuse. Ils parleront, chanteront, feront de la musique, remercieront Dieu et se soumettront les uns aux autres d'une manière qui honore et plaît à Dieu.</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ces mots</w:t>
      </w:r>
    </w:p>
    <w:p>
      <w:pPr>
        <w:pStyle w:val="ListBullet"/>
        <w:spacing w:line="240" w:lineRule="auto"/>
        <w:ind w:left="720"/>
      </w:pPr>
      <w:r>
        <w:rPr>
          <w:lang w:val="fr_FR" w:bidi="fr_FR"/>
        </w:rPr>
      </w:r>
      <w:r>
        <w:rPr>
          <w:lang w:val="fr_FR" w:bidi="fr_FR"/>
        </w:rPr>
        <w:t>Seigneur Dieu, le Père</w:t>
      </w:r>
    </w:p>
    <w:p>
      <w:pPr>
        <w:pStyle w:val="ListBullet"/>
        <w:spacing w:line="240" w:lineRule="auto"/>
        <w:ind w:left="720"/>
      </w:pPr>
      <w:r>
        <w:rPr>
          <w:lang w:val="fr_FR" w:bidi="fr_FR"/>
        </w:rPr>
      </w:r>
      <w:r>
        <w:rPr>
          <w:lang w:val="fr_FR" w:bidi="fr_FR"/>
        </w:rPr>
        <w:t>Le Saint-Esprit de Dieu</w:t>
      </w:r>
    </w:p>
    <w:p>
      <w:pPr>
        <w:pStyle w:val="ListBullet"/>
        <w:spacing w:line="240" w:lineRule="auto"/>
        <w:ind w:left="720"/>
      </w:pPr>
      <w:r>
        <w:rPr>
          <w:lang w:val="fr_FR" w:bidi="fr_FR"/>
        </w:rPr>
      </w:r>
      <w:r>
        <w:rPr>
          <w:lang w:val="fr_FR" w:bidi="fr_FR"/>
        </w:rPr>
        <w:t>Le Seigneur Jésus-Christ</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Paul dit aux croyants comment ils doivent vivre. Parce que les croyants sont des personnes de la lumière, comme l'a dit Paul dans la dernière section, ils doivent être prudents sur la façon dont ils se comportent. En tant que personnes de la lumière, ils voient et comprennent la vérité au sujet de Jésus. Ils doivent donc vivre de la bonne manière. Rappelez-vous que Paul suit souvent un modèle qui consiste à dire aux gens de ne pas faire quelque chose, puis à leur donner la bonne action à faire. Paul suit ce modèle ici et dit aux croyants qu'ils ne devraient pas être comme des personnes imprudentes. Au lieu de cela, il leur dit d'être comme des personnes sages, qui changent leur comportement à cause de ce que Dieu leur a enseigné. Les personnes sages sont conscientes du fait que les personnes autour d'elles font des choses mauvaises parce qu'elles ne connaissent pas Jésus. Les personnes sages savent aussi à quel point il est important de bien utiliser leur temps. Ils se saisissent de chaque occasion de faire le bien, à la fois en expliquant et en montrant à quoi ressemble un vrai croyant en Christ, pour que les gens puissent apprendre au sujet de Christ.</w:t>
      </w:r>
    </w:p>
    <w:p>
      <w:pPr/>
      <w:r>
        <w:rPr>
          <w:lang w:val="fr_FR" w:bidi="fr_FR"/>
        </w:rPr>
      </w:r>
      <w:r>
        <w:rPr>
          <w:lang w:val="fr_FR" w:bidi="fr_FR"/>
        </w:rPr>
        <w:t>Arrêtez-vous ici et discutez de cette question en groupe : pensez à quelqu'un qui a beaucoup de choses importantes à faire chaque jour, comme une mère qui doit prendre soin d'un petit enfant ou un agriculteur qui doit planter ses récoltes. Quel genre de choses doivent-ils faire ? Pourquoi est-il important pour eux de faire ces choses au bon moment ? Comment comprennent-ils comment faire ces choses ? Mettez cet enregistrement en pause ici.</w:t>
      </w:r>
    </w:p>
    <w:p>
      <w:pPr/>
      <w:r>
        <w:rPr>
          <w:lang w:val="fr_FR" w:bidi="fr_FR"/>
        </w:rPr>
      </w:r>
      <w:r>
        <w:rPr>
          <w:lang w:val="fr_FR" w:bidi="fr_FR"/>
        </w:rPr>
        <w:t>Pour montrer à quel point cette instruction est importante, Paul répète le fait que les croyants ne doivent pas être insensés et imprudents. Les personnes insensées agissent sans réfléchir et elles sont négligentes au sujet de la façon dont elles passent leur temps. Ces personnes dépendent de la connaissance humaine au lieu de la connaissance de la part de Dieu. Les croyants, cependant, doivent devenir sages en apprenant et en faisant la volonté du Seigneur Dieu, c'est-à-dire en faisant ce que le Seigneur veut qu'ils fassent.</w:t>
      </w:r>
    </w:p>
    <w:p>
      <w:pPr/>
      <w:r>
        <w:rPr>
          <w:lang w:val="fr_FR" w:bidi="fr_FR"/>
        </w:rPr>
      </w:r>
      <w:r>
        <w:rPr>
          <w:lang w:val="fr_FR" w:bidi="fr_FR"/>
        </w:rPr>
        <w:t xml:space="preserve">Dans la deuxième partie de ce passage, Paul explique ce qui aide les croyants à apprendre et à devenir sages : le Saint-Esprit. Encore une fois, Paul commence en leur disant ce qui ne les aide pas : trop d'alcool, comme du vin. Quand les gens sont ivres, ils ne peuvent pas utiliser leur temps avec sagesse, ils ne peuvent pas apprendre et ils ne peuvent pas communiquer clairement avec ceux qui les entourent. Le vin, ou quoi que ce soit en plus du Saint-Esprit, ne peut pas enseigner aux croyants au sujet de Dieu. Au lieu de cela, trop de vin fait que les gens se comportent d'une manière qui ruine leur vie. Ils ne doivent donc pas laisser le vin contrôler et affecter leurs actions. Paul cite cette instruction des Écritures. Il rappelle aux croyants que Dieu n'a jamais voulu que des choses nocives contrôlent les vies des gens. </w:t>
      </w:r>
    </w:p>
    <w:p>
      <w:pPr/>
      <w:r>
        <w:rPr>
          <w:lang w:val="fr_FR" w:bidi="fr_FR"/>
        </w:rPr>
      </w:r>
      <w:r>
        <w:rPr>
          <w:lang w:val="fr_FR" w:bidi="fr_FR"/>
        </w:rPr>
        <w:t>Arrêtez-vous ici et discutez de cette question en groupe : quand vous donnez à quelqu'un un conseil ou un avertissement, quel genre de proverbes ou de citations de la part de personnes fiables utilisez-vous ? Pourquoi citez-vous ce genre de choses ? Comment aident-ils à rendre vos conseils plus fiables ? Mettez cet enregistrement en pause ici.</w:t>
      </w:r>
    </w:p>
    <w:p>
      <w:pPr/>
      <w:r>
        <w:rPr>
          <w:lang w:val="fr_FR" w:bidi="fr_FR"/>
        </w:rPr>
      </w:r>
      <w:r>
        <w:rPr>
          <w:lang w:val="fr_FR" w:bidi="fr_FR"/>
        </w:rPr>
        <w:t>Dieu veut que la vie des gens soit remplie de joie. Le Saint-Esprit est Dieu et sait exactement ce qui plaît à Dieu le Père. Il enseigne les croyants pour qu'ils puissent comprendre la volonté de Dieu et devenir sages. Et quand le Saint-Esprit remplit les croyants, il remplit leur vie de joie.</w:t>
      </w:r>
    </w:p>
    <w:p>
      <w:pPr/>
      <w:r>
        <w:rPr>
          <w:lang w:val="fr_FR" w:bidi="fr_FR"/>
        </w:rPr>
      </w:r>
      <w:r>
        <w:rPr>
          <w:lang w:val="fr_FR" w:bidi="fr_FR"/>
        </w:rPr>
        <w:t>Arrêtez-vous ici et discutez de cette question en groupe : pensez à un moment où quelqu'un vous a donné une tâche à faire que vous n'aviez jamais faite auparavant. Que ressentez-vous si vous ne leur demandez pas comment le faire et essayez de le comprendre par vous-même ? Quels seraient les résultats, selon vous ? Imaginez maintenant que vous leur demandiez de vous montrer comment le faire. Comment pensez-vous que le résultat changerait ? Que ressentiriez-vous si quelqu'un vous montrait comment faire la tâche de manière aimante et douce ? Mettez cet enregistrement en pause ici.</w:t>
      </w:r>
    </w:p>
    <w:p>
      <w:pPr/>
      <w:r>
        <w:rPr>
          <w:lang w:val="fr_FR" w:bidi="fr_FR"/>
        </w:rPr>
      </w:r>
      <w:r>
        <w:rPr>
          <w:lang w:val="fr_FR" w:bidi="fr_FR"/>
        </w:rPr>
        <w:t>Dans la troisième partie de ce passage, Paul explique l'effet du Saint-Esprit. Lorsque les croyants laissent le Saint-Esprit les remplir, le Saint-Esprit montre aux croyants comment louer Dieu, être reconnaissants et se soumettre les uns aux autres. Les croyants se rappelleront les uns aux autres ce que Dieu a fait en chantant toutes sortes de chants. Paul énumère certains des différents types de chants qu'ils chanteront.</w:t>
      </w:r>
    </w:p>
    <w:p>
      <w:pPr/>
      <w:r>
        <w:rPr>
          <w:lang w:val="fr_FR" w:bidi="fr_FR"/>
        </w:rPr>
      </w:r>
      <w:r>
        <w:rPr>
          <w:lang w:val="fr_FR" w:bidi="fr_FR"/>
        </w:rPr>
        <w:t>Les croyants chanteront avec enthousiasme et feront de la musique pour adorer le Seigneur Jésus-Christ. Paul dit de « faire de la musique dans vos cœurs », ce qui signifie qu'ils font la musique avec bonheur. Ils donneront à Christ toute leur attention alors qu'ils lui chantent.</w:t>
      </w:r>
    </w:p>
    <w:p>
      <w:pPr/>
      <w:r>
        <w:rPr>
          <w:lang w:val="fr_FR" w:bidi="fr_FR"/>
        </w:rPr>
      </w:r>
      <w:r>
        <w:rPr>
          <w:lang w:val="fr_FR" w:bidi="fr_FR"/>
        </w:rPr>
        <w:t>Arrêtez-vous ici et discutez de cette question en groupe : discutez des mots ou des expressions que vous utiliserez pour « faire de la musique dans vos cœurs ». Pensez à des mots-images ou à des expressions que vous utilisez dans votre langue pour signifier que vous faites quelque chose avec enthousiasme ou avec bonheur. Mettez cet enregistrement en pause ici.</w:t>
      </w:r>
    </w:p>
    <w:p>
      <w:pPr/>
      <w:r>
        <w:rPr>
          <w:lang w:val="fr_FR" w:bidi="fr_FR"/>
        </w:rPr>
      </w:r>
      <w:r>
        <w:rPr>
          <w:lang w:val="fr_FR" w:bidi="fr_FR"/>
        </w:rPr>
        <w:t>Alors qu'ils chantent, les croyants remercient toujours Dieu le Père pour tout au nom de Jésus-Christ, ce qui signifie qu'ils veulent honorer et respecter Christ à cause de ce qu'il a fait. De plus, à cause de ce que Christ a fait pour eux, ils sont prêts à obéir et à se respecter les uns les autres.</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avoir des dessins, des objets ou même des personnes pour représenter Paul, les croyants, Dieu le Père, Jésus-Christ et le Saint-Esprit.</w:t>
      </w:r>
    </w:p>
    <w:p>
      <w:pPr/>
      <w:r>
        <w:rPr>
          <w:lang w:val="fr_FR" w:bidi="fr_FR"/>
        </w:rPr>
      </w:r>
      <w:r>
        <w:rPr>
          <w:lang w:val="fr_FR" w:bidi="fr_FR"/>
        </w:rPr>
        <w:t>Choisissez des personnes, des dessins ou des objets pour représenter chacun de ceux-ci. Alors que vous commencez à raconter l'histoire de ces versets, rappelez-vous que Paul donne des instructions aux croyants. Il peut donc les désigner quand il leur dit d'être attentifs. Les croyants doivent être sages et conscients, comme des personnes avec les yeux ouverts, du fait que ce qu'ils choisissent de faire de leur temps est important. Les croyants regardent autour de eux et regardent toutes les choses mauvaises qui se produisent dans le monde. À cause de cela, les croyants deviennent sages et pensent à la façon dont ils devraient mieux passer leur temps. Montrez les croyants qui regardent autour d'eux et voient le mal tout autour d'eux. Les croyants devraient ensuite se tourner vers Dieu et l'écouter pour qu'ils puissent apprendre ce que Dieu veut qu'ils fassent. Les croyants prêtent une attention particulière à ce que Dieu leur dit. Alors qu'ils écoutent Dieu, ils déposent des choses comme du vin, avant de devenir ivres. Montrez maintenant le Saint-Esprit qui vient à eux pour les remplir. Ils doivent maintenant écouter le Saint-Esprit et faire ce que dit le Saint-Esprit. Ensuite, dit Paul, les croyants chanteront pour se rappeler les uns aux autres ce que Dieu a fait. Les croyants chantent d'anciens et de nouveaux chants et des chants qu'ils inventent sur l'instant. Ils peuvent faire face à la personne qui représente Jésus, pour montrer qu'ils se concentrent sur lui et lui chantent. Ils remercient aussi Dieu le Père pour ce qu'il a fait : prier au nom du Seigneur Jésus-Christ à cause de ce qu'il a fait. Et quand Paul dit aux croyants de se soumettre les uns aux autres, il désigne Christ pour montrer qui ils honorent. Montrez comment les croyants se soumettent les uns aux autres.</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5.15–21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ces mots</w:t>
      </w:r>
    </w:p>
    <w:p>
      <w:pPr>
        <w:pStyle w:val="ListBullet"/>
        <w:spacing w:line="240" w:lineRule="auto"/>
        <w:ind w:left="720"/>
      </w:pPr>
      <w:r>
        <w:rPr>
          <w:lang w:val="fr_FR" w:bidi="fr_FR"/>
        </w:rPr>
      </w:r>
      <w:r>
        <w:rPr>
          <w:lang w:val="fr_FR" w:bidi="fr_FR"/>
        </w:rPr>
        <w:t>Seigneur Dieu, le Père</w:t>
      </w:r>
    </w:p>
    <w:p>
      <w:pPr>
        <w:pStyle w:val="ListBullet"/>
        <w:spacing w:line="240" w:lineRule="auto"/>
        <w:ind w:left="720"/>
      </w:pPr>
      <w:r>
        <w:rPr>
          <w:lang w:val="fr_FR" w:bidi="fr_FR"/>
        </w:rPr>
      </w:r>
      <w:r>
        <w:rPr>
          <w:lang w:val="fr_FR" w:bidi="fr_FR"/>
        </w:rPr>
        <w:t>Le Saint-Esprit de Dieu</w:t>
      </w:r>
    </w:p>
    <w:p>
      <w:pPr>
        <w:pStyle w:val="ListBullet"/>
        <w:spacing w:line="240" w:lineRule="auto"/>
        <w:ind w:left="720"/>
      </w:pPr>
      <w:r>
        <w:rPr>
          <w:lang w:val="fr_FR" w:bidi="fr_FR"/>
        </w:rPr>
      </w:r>
      <w:r>
        <w:rPr>
          <w:lang w:val="fr_FR" w:bidi="fr_FR"/>
        </w:rPr>
        <w:t>Le Seigneur Jésus-Christ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Parce que vous êtes des personnes qui appartiennent à Dieu, prêtez attention à la façon dont vous vous comportez : n'agissez pas comme des personnes imprudentes, mais comme des personnes sages. Utilisez chaque occasion que vous avez de faire le bien parce qu'en cette époque, les gens font des choses mauvaises. Ne soyez pas insensés, mais devenez sages en apprenant et en faisant ce que le Seigneur veut que vous fassiez.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Dieu le Père : « Que ressentez-vous ou que pensez-vous ? » La personne pourrait répondre des choses comme : « Je me sens triste quand mon peuple est blessé et quand le diable l'induit en un comportement qui le blesse. Je veux donc que mon peuple soit sage et conscient pour éviter cela », ou « Je me soucie de toutes les personnes, même des personnes qui font des choses mauvaises. Je veux donc que mon peuple parle de moi aux autres. De cette manière, tout le monde peut faire l'expérience de la joie qui vient du fait de me connaître », ou « Je ne cache pas ma volonté aux gens ; au lieu de cela, je communique clairement ce que je veux qu'ils fassent, comme à travers cette lettre de la part de Paul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Ne buvez pas tant de vin ou d'alcool que vous en deveniez ivres. Le vin vous contrôlerait alors, et vous ferait vous comporter d'une manière inacceptable qui ruinerait votre vie. Au lieu de cela, laissez le Saint-Esprit vous remplir et vous contrôler.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Saint-Esprit : « Que ressentez-vous ou que pensez-vous ? » La personne pourrait répondre des choses comme : « Cela me rend triste quand les gens utilisent des choses comme du vin pour s'enivrer et oublier leurs problèmes pendant un certain temps, au lieu de venir à moi pour une vraie joie », ou « Je sais que le peuple de Dieu a besoin d'aide pour vivre dans cette nouvelle nature et je suis heureux de leur montrer comment ! » ou « Je sais aussi que les croyants font face à beaucoup de situations difficiles. Je veux les réconforter en étant avec eux tout le temps, toujours prêt à les aider.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poursuit en disant : « Le Saint-Esprit vous permettra de vous rappeler les uns aux autres ce que Dieu a fait en chantant des chants du roi David et des chants au sujet de Christ, ainsi que de nouveaux chants que l'Esprit vous conduira à chanter. Chantez et faites de la musique pour le Seigneur Jésus, en le faisant avec enthousiasme et avec une entière attention. Remerciez toujours Dieu le Père pour tout à cause de ce que Jésus-Christ a fait. Soyez prêts à vous obéir les uns les autres, afin d'honorer et de respecter Christ Jésus.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croyants : « Que ressentez-vous ou que pensez-vous ? » La personne pourrait répondre des choses comme : « Quand j'entends ces chants, même quand je traverse une situation difficile, je me souviens de tout ce que Dieu a fait pour nous et je suis rempli d'étonnement et de joie ! » ou « Quand je ne sais pas que dire pour encourager les gens ou louer Dieu, je suis heureux que le Saint-Esprit nous conduise à parler et à chanter avec des mots bons et respectueux », ou « Parce que j'aime et respecte Jésus, je veux suivre son exemple et parce que j'aime les autres croyants, je veux leur montrer du respect. Je fais cela en écoutant quand ils parlent et en étant prêt à leur obéir. »</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J'ai ressenti la joie que me donne le Saint-Esprit, ce qui explique pourquoi je remercie si souvent Dieu pour ce qu'il a fait. Je veux que les croyants ressentent aussi cette joie ! » ou « J'ai vu ce qui se passe quand le Saint-Esprit remplit les gens. Je suis reconnaissant que le Saint-Esprit m'ait donné de la sagesse concernant ce qui plaît à Dieu. Je veux donc partager ce que j'ai appris avec d'autres personnes.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5.15–21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aux croyants qu'ils doivent être très prudents et </w:t>
      </w:r>
      <w:r>
        <w:rPr>
          <w:b/>
          <w:lang w:val="fr_FR" w:bidi="fr_FR"/>
        </w:rPr>
        <w:t>sages</w:t>
      </w:r>
      <w:r>
        <w:rPr>
          <w:lang w:val="fr_FR" w:bidi="fr_FR"/>
        </w:rPr>
        <w:t>. Dans la Bible, être sage inclut penser à des choses qui sont vraies et faire des choses qui sont bonnes. Seul Dieu peut faire que quelqu'un soit sage.</w:t>
      </w:r>
    </w:p>
    <w:p>
      <w:pPr/>
      <w:r>
        <w:rPr>
          <w:lang w:val="fr_FR" w:bidi="fr_FR"/>
        </w:rPr>
      </w:r>
      <w:r>
        <w:rPr>
          <w:lang w:val="fr_FR" w:bidi="fr_FR"/>
        </w:rPr>
        <w:t xml:space="preserve">Arrêtez-vous ici et discutez en groupe du mot ou de l'expression que vous utiliserez pour </w:t>
      </w:r>
      <w:r>
        <w:rPr>
          <w:b/>
          <w:lang w:val="fr_FR" w:bidi="fr_FR"/>
        </w:rPr>
        <w:t>sage</w:t>
      </w:r>
      <w:r>
        <w:rPr>
          <w:lang w:val="fr_FR" w:bidi="fr_FR"/>
        </w:rPr>
        <w:t xml:space="preserve">. Cherchez le mot </w:t>
      </w:r>
      <w:r>
        <w:rPr>
          <w:lang w:val="fr_FR" w:bidi="fr_FR"/>
        </w:rPr>
        <w:t>sagesse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que l'époque, c'est-à-dire le monde dans lequel vivent les croyants, est </w:t>
      </w:r>
      <w:r>
        <w:rPr>
          <w:b/>
          <w:lang w:val="fr_FR" w:bidi="fr_FR"/>
        </w:rPr>
        <w:t>mauvaise</w:t>
      </w:r>
      <w:r>
        <w:rPr>
          <w:lang w:val="fr_FR" w:bidi="fr_FR"/>
        </w:rPr>
        <w:t>. Le mal fait référence à tout ce qui vient contre Dieu. C'est le contraire du bien. Les personnes qui font le mal se comportent de manière mauvaise ou fausse.</w:t>
      </w:r>
    </w:p>
    <w:p>
      <w:pPr/>
      <w:r>
        <w:rPr>
          <w:lang w:val="fr_FR" w:bidi="fr_FR"/>
        </w:rPr>
      </w:r>
      <w:r>
        <w:rPr>
          <w:lang w:val="fr_FR" w:bidi="fr_FR"/>
        </w:rPr>
        <w:t xml:space="preserve">Arrêtez-vous ici et discutez en groupe du mot ou de l'expression que vous utiliserez pour </w:t>
      </w:r>
      <w:r>
        <w:rPr>
          <w:b/>
          <w:lang w:val="fr_FR" w:bidi="fr_FR"/>
        </w:rPr>
        <w:t>mal</w:t>
      </w:r>
      <w:r>
        <w:rPr>
          <w:lang w:val="fr_FR" w:bidi="fr_FR"/>
        </w:rPr>
        <w:t xml:space="preserve">. Cherchez </w:t>
      </w:r>
      <w:r>
        <w:rPr>
          <w:lang w:val="fr_FR" w:bidi="fr_FR"/>
        </w:rPr>
        <w:t>mal</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aux croyants de ne pas être insensés, mais d'apprendre ce que le </w:t>
      </w:r>
      <w:r>
        <w:rPr>
          <w:b/>
          <w:lang w:val="fr_FR" w:bidi="fr_FR"/>
        </w:rPr>
        <w:t>Seigneur</w:t>
      </w:r>
      <w:r>
        <w:rPr>
          <w:lang w:val="fr_FR" w:bidi="fr_FR"/>
        </w:rPr>
        <w:t xml:space="preserve"> veut qu'ils fassent. Un seigneur est un maître sur les autres personnes, qui a une pleine autorité. Les gens utilisaient donc ce mot pour Dieu, parce que Dieu a autorité sur le monde entier. Ici, Paul fait probablement référence à Dieu le Père. Les auteurs utilisent souvent l'expression "qui plaise au Seigneur" lorsqu'ils parlent de Dieu le Père. Plus tard, quand Paul dit aux croyants de chanter pour le Seigneur, il veut probablement dire le Seigneur Jésus. Pour plus d'informations sur le mot </w:t>
      </w:r>
      <w:r>
        <w:rPr>
          <w:lang w:val="fr_FR" w:bidi="fr_FR"/>
        </w:rPr>
        <w:t>Seigneur</w:t>
      </w:r>
      <w:r>
        <w:rPr>
          <w:lang w:val="fr_FR" w:bidi="fr_FR"/>
        </w:rPr>
        <w:t xml:space="preserve">, consultez le glossaire principal. Utilisez le même mot ou la même expression pour Seigneur que vous avez utilisé dans les passages précédents. </w:t>
      </w:r>
    </w:p>
    <w:p>
      <w:pPr/>
      <w:r>
        <w:rPr>
          <w:lang w:val="fr_FR" w:bidi="fr_FR"/>
        </w:rPr>
      </w:r>
      <w:r>
        <w:rPr>
          <w:lang w:val="fr_FR" w:bidi="fr_FR"/>
        </w:rPr>
        <w:t xml:space="preserve">Paul dit de ne pas se remplir de trop de </w:t>
      </w:r>
      <w:r>
        <w:rPr>
          <w:b/>
          <w:lang w:val="fr_FR" w:bidi="fr_FR"/>
        </w:rPr>
        <w:t>vin</w:t>
      </w:r>
      <w:r>
        <w:rPr>
          <w:lang w:val="fr_FR" w:bidi="fr_FR"/>
        </w:rPr>
        <w:t xml:space="preserve">, mais de laisser l'Esprit nous remplir. Le vin est un jus de raisin que l'on fermente pour en faire de l'alcool. </w:t>
      </w:r>
    </w:p>
    <w:p>
      <w:pPr/>
      <w:r>
        <w:rPr>
          <w:lang w:val="fr_FR" w:bidi="fr_FR"/>
        </w:rPr>
      </w:r>
      <w:r>
        <w:rPr>
          <w:lang w:val="fr_FR" w:bidi="fr_FR"/>
        </w:rPr>
        <w:t xml:space="preserve">Arrêtez l'enregistrement ici et discutez en groupe du mot que vous allez utiliser pour </w:t>
      </w:r>
      <w:r>
        <w:rPr>
          <w:b/>
          <w:lang w:val="fr_FR" w:bidi="fr_FR"/>
        </w:rPr>
        <w:t>vin</w:t>
      </w:r>
      <w:r>
        <w:rPr>
          <w:lang w:val="fr_FR" w:bidi="fr_FR"/>
        </w:rPr>
        <w:t xml:space="preserve">. Cherchez </w:t>
      </w:r>
      <w:r>
        <w:rPr>
          <w:lang w:val="fr_FR" w:bidi="fr_FR"/>
        </w:rPr>
        <w:t>vin</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L'</w:t>
      </w:r>
      <w:r>
        <w:rPr>
          <w:b/>
          <w:lang w:val="fr_FR" w:bidi="fr_FR"/>
        </w:rPr>
        <w:t>Esprit</w:t>
      </w:r>
      <w:r>
        <w:rPr>
          <w:lang w:val="fr_FR" w:bidi="fr_FR"/>
        </w:rPr>
        <w:t xml:space="preserve"> est le </w:t>
      </w:r>
      <w:r>
        <w:rPr>
          <w:b/>
          <w:lang w:val="fr_FR" w:bidi="fr_FR"/>
        </w:rPr>
        <w:t>Saint-Esprit</w:t>
      </w:r>
      <w:r>
        <w:rPr>
          <w:lang w:val="fr_FR" w:bidi="fr_FR"/>
        </w:rPr>
        <w:t xml:space="preserve">, l'Esprit de Dieu. Pour plus d'informations sur le mot Esprit, référez-vous à </w:t>
      </w:r>
      <w:r>
        <w:rPr>
          <w:lang w:val="fr_FR" w:bidi="fr_FR"/>
        </w:rPr>
        <w:t>Saint-Esprit</w:t>
      </w:r>
      <w:r>
        <w:rPr>
          <w:lang w:val="fr_FR" w:bidi="fr_FR"/>
        </w:rPr>
        <w:t xml:space="preserve"> dans le Glossaire principal. Utilisez le même mot ou la même expression pour Esprit ou Saint-Esprit que dans les passages précédents.</w:t>
      </w:r>
    </w:p>
    <w:p>
      <w:pPr/>
      <w:r>
        <w:rPr>
          <w:lang w:val="fr_FR" w:bidi="fr_FR"/>
        </w:rPr>
      </w:r>
      <w:r>
        <w:rPr>
          <w:lang w:val="fr_FR" w:bidi="fr_FR"/>
        </w:rPr>
        <w:t xml:space="preserve">Paul dit que quand le Saint-Esprit est à l'œuvre dans leur vie, les croyants chanteront des </w:t>
      </w:r>
      <w:r>
        <w:rPr>
          <w:b/>
          <w:lang w:val="fr_FR" w:bidi="fr_FR"/>
        </w:rPr>
        <w:t>psaumes</w:t>
      </w:r>
      <w:r>
        <w:rPr>
          <w:lang w:val="fr_FR" w:bidi="fr_FR"/>
        </w:rPr>
        <w:t xml:space="preserve">, des </w:t>
      </w:r>
      <w:r>
        <w:rPr>
          <w:b/>
          <w:lang w:val="fr_FR" w:bidi="fr_FR"/>
        </w:rPr>
        <w:t>hymnes</w:t>
      </w:r>
      <w:r>
        <w:rPr>
          <w:lang w:val="fr_FR" w:bidi="fr_FR"/>
        </w:rPr>
        <w:t xml:space="preserve"> et des </w:t>
      </w:r>
      <w:r>
        <w:rPr>
          <w:b/>
          <w:lang w:val="fr_FR" w:bidi="fr_FR"/>
        </w:rPr>
        <w:t>chants spirituels</w:t>
      </w:r>
      <w:r>
        <w:rPr>
          <w:lang w:val="fr_FR" w:bidi="fr_FR"/>
        </w:rPr>
        <w:t xml:space="preserve">. Ce sont tous des chants au sujet de Dieu, de qui il est et de ce qu'il a fait. Les </w:t>
      </w:r>
      <w:r>
        <w:rPr>
          <w:b/>
          <w:lang w:val="fr_FR" w:bidi="fr_FR"/>
        </w:rPr>
        <w:t>Psaumes</w:t>
      </w:r>
      <w:r>
        <w:rPr>
          <w:lang w:val="fr_FR" w:bidi="fr_FR"/>
        </w:rPr>
        <w:t xml:space="preserve"> sont des chants tirés des Écritures, dont beaucoup ont été écrits par David. </w:t>
      </w:r>
      <w:r>
        <w:rPr>
          <w:b/>
          <w:lang w:val="fr_FR" w:bidi="fr_FR"/>
        </w:rPr>
        <w:t>Les hymnes</w:t>
      </w:r>
      <w:r>
        <w:rPr>
          <w:lang w:val="fr_FR" w:bidi="fr_FR"/>
        </w:rPr>
        <w:t xml:space="preserve"> sont des chants de louange à Dieu, y compris des chants que les chrétiens ont écrits pour honorer Jésus à cause de ce qu'il a fait. Quand Paul parle de </w:t>
      </w:r>
      <w:r>
        <w:rPr>
          <w:b/>
          <w:lang w:val="fr_FR" w:bidi="fr_FR"/>
        </w:rPr>
        <w:t>chants spirituels</w:t>
      </w:r>
      <w:r>
        <w:rPr>
          <w:lang w:val="fr_FR" w:bidi="fr_FR"/>
        </w:rPr>
        <w:t>, il veut probablement dire des nouveaux chants spontanés, que le Saint-Esprit inspire, c'est-à-dire qu'il donne les mots aux gens à chanter sur l'instant.</w:t>
      </w:r>
    </w:p>
    <w:p>
      <w:pPr/>
      <w:r>
        <w:rPr>
          <w:lang w:val="fr_FR" w:bidi="fr_FR"/>
        </w:rPr>
      </w:r>
      <w:r>
        <w:rPr>
          <w:lang w:val="fr_FR" w:bidi="fr_FR"/>
        </w:rPr>
        <w:t xml:space="preserve">Arrêtez-vous ici et discutez en groupe des mots ou des expressions que vous utiliserez pour </w:t>
      </w:r>
      <w:r>
        <w:rPr>
          <w:b/>
          <w:lang w:val="fr_FR" w:bidi="fr_FR"/>
        </w:rPr>
        <w:t>psaumes</w:t>
      </w:r>
      <w:r>
        <w:rPr>
          <w:lang w:val="fr_FR" w:bidi="fr_FR"/>
        </w:rPr>
        <w:t xml:space="preserve">, </w:t>
      </w:r>
      <w:r>
        <w:rPr>
          <w:b/>
          <w:lang w:val="fr_FR" w:bidi="fr_FR"/>
        </w:rPr>
        <w:t>hymnes</w:t>
      </w:r>
      <w:r>
        <w:rPr>
          <w:lang w:val="fr_FR" w:bidi="fr_FR"/>
        </w:rPr>
        <w:t xml:space="preserve"> et </w:t>
      </w:r>
      <w:r>
        <w:rPr>
          <w:b/>
          <w:lang w:val="fr_FR" w:bidi="fr_FR"/>
        </w:rPr>
        <w:t>chants spirituels</w:t>
      </w:r>
      <w:r>
        <w:rPr>
          <w:lang w:val="fr_FR" w:bidi="fr_FR"/>
        </w:rPr>
        <w:t xml:space="preserve">. Cherchez le mot </w:t>
      </w:r>
      <w:r>
        <w:rPr>
          <w:lang w:val="fr_FR" w:bidi="fr_FR"/>
        </w:rPr>
        <w:t>hymne</w:t>
      </w:r>
      <w:r>
        <w:rPr>
          <w:lang w:val="fr_FR" w:bidi="fr_FR"/>
        </w:rPr>
        <w:t xml:space="preserve"> dans le Glossaire principal pour plus d'informations. Si vous avez déjà traduit ces mots dans un autre livre de la Bible, utilisez les mêmes mots ici. Mettez cet enregistrement en pause ici.</w:t>
      </w:r>
    </w:p>
    <w:p>
      <w:pPr/>
      <w:r>
        <w:rPr>
          <w:lang w:val="fr_FR" w:bidi="fr_FR"/>
        </w:rPr>
      </w:r>
      <w:r>
        <w:rPr>
          <w:lang w:val="fr_FR" w:bidi="fr_FR"/>
        </w:rPr>
        <w:t>Paul dit de remercier Dieu au nom du Seigneur Jésus-</w:t>
      </w:r>
      <w:r>
        <w:rPr>
          <w:b/>
          <w:lang w:val="fr_FR" w:bidi="fr_FR"/>
        </w:rPr>
        <w:t>Christ</w:t>
      </w:r>
      <w:r>
        <w:rPr>
          <w:lang w:val="fr_FR" w:bidi="fr_FR"/>
        </w:rPr>
        <w:t xml:space="preserve"> et de se soumettre les uns aux autres dans la crainte de Christ. Pour plus d'informations sur </w:t>
      </w:r>
      <w:r>
        <w:rPr>
          <w:lang w:val="fr_FR" w:bidi="fr_FR"/>
        </w:rPr>
        <w:t>Christ</w:t>
      </w:r>
      <w:r>
        <w:rPr>
          <w:lang w:val="fr_FR" w:bidi="fr_FR"/>
        </w:rPr>
        <w:t>, référez-vous au Glossaire principal. Utilisez le même mot ou la même expression pour Christ que dans les passages précédents.</w:t>
      </w:r>
    </w:p>
    <w:p>
      <w:pPr/>
      <w:r>
        <w:rPr>
          <w:lang w:val="fr_FR" w:bidi="fr_FR"/>
        </w:rPr>
      </w:r>
      <w:r>
        <w:rPr>
          <w:lang w:val="fr_FR" w:bidi="fr_FR"/>
        </w:rPr>
        <w:t xml:space="preserve">Se </w:t>
      </w:r>
      <w:r>
        <w:rPr>
          <w:b/>
          <w:lang w:val="fr_FR" w:bidi="fr_FR"/>
        </w:rPr>
        <w:t>soumettre</w:t>
      </w:r>
      <w:r>
        <w:rPr>
          <w:lang w:val="fr_FR" w:bidi="fr_FR"/>
        </w:rPr>
        <w:t xml:space="preserve"> signifie être prêt à obéir ou à mettre les besoins de quelqu'un d'autre avant les siens.</w:t>
      </w:r>
    </w:p>
    <w:p>
      <w:pPr/>
      <w:r>
        <w:rPr>
          <w:lang w:val="fr_FR" w:bidi="fr_FR"/>
        </w:rPr>
      </w:r>
      <w:r>
        <w:rPr>
          <w:lang w:val="fr_FR" w:bidi="fr_FR"/>
        </w:rPr>
        <w:t xml:space="preserve">Arrêtez-vous ici et discutez en groupe du mot ou de l'expression que vous utiliserez pour </w:t>
      </w:r>
      <w:r>
        <w:rPr>
          <w:b/>
          <w:lang w:val="fr_FR" w:bidi="fr_FR"/>
        </w:rPr>
        <w:t>se soumettre</w:t>
      </w:r>
      <w:r>
        <w:rPr>
          <w:lang w:val="fr_FR" w:bidi="fr_FR"/>
        </w:rPr>
        <w:t>. Si vous avez déjà traduit ce mot dans un autre livre de la Bible, utilisez le même mot ici. Mettez cet enregistrement en pause ici.</w:t>
      </w:r>
    </w:p>
    <w:p>
      <w:pPr/>
      <w:r>
        <w:rPr>
          <w:lang w:val="fr_FR" w:bidi="fr_FR"/>
        </w:rPr>
      </w:r>
      <w:r>
        <w:rPr>
          <w:lang w:val="fr_FR" w:bidi="fr_FR"/>
        </w:rPr>
        <w:t xml:space="preserve">Ici, la </w:t>
      </w:r>
      <w:r>
        <w:rPr>
          <w:b/>
          <w:lang w:val="fr_FR" w:bidi="fr_FR"/>
        </w:rPr>
        <w:t>crainte</w:t>
      </w:r>
      <w:r>
        <w:rPr>
          <w:lang w:val="fr_FR" w:bidi="fr_FR"/>
        </w:rPr>
        <w:t xml:space="preserve"> signifie avoir de la révérence, de l'honneur et du respect pour Dieu. Cette peur peut être exprimée comme une obéissance positive causée par la révérence pour Dieu, et non parce qu'une personne a peur de la cruauté ou de la punition de la part de Dieu. Faire quelque chose dans la crainte de Christ signifie faire quelque chose par respect profond pour lui.</w:t>
      </w:r>
    </w:p>
    <w:p>
      <w:pPr/>
      <w:r>
        <w:rPr>
          <w:lang w:val="fr_FR" w:bidi="fr_FR"/>
        </w:rPr>
      </w:r>
      <w:r>
        <w:rPr>
          <w:lang w:val="fr_FR" w:bidi="fr_FR"/>
        </w:rPr>
        <w:t xml:space="preserve">Arrêtez-vous ici et discutez en groupe du mot ou de l'expression que vous utiliserez pour </w:t>
      </w:r>
      <w:r>
        <w:rPr>
          <w:b/>
          <w:lang w:val="fr_FR" w:bidi="fr_FR"/>
        </w:rPr>
        <w:t>crainte</w:t>
      </w:r>
      <w:r>
        <w:rPr>
          <w:lang w:val="fr_FR" w:bidi="fr_FR"/>
        </w:rPr>
        <w:t xml:space="preserve">. Cherchez le </w:t>
      </w:r>
      <w:r>
        <w:rPr>
          <w:lang w:val="fr_FR" w:bidi="fr_FR"/>
        </w:rPr>
        <w:t>mot crainte de Dieu</w:t>
      </w:r>
      <w:r>
        <w:rPr>
          <w:lang w:val="fr_FR" w:bidi="fr_FR"/>
        </w:rPr>
        <w:t xml:space="preserve"> dans le Glossaire principal pour plus d'informations. Beaucoup de traductions utilisent le mot respect ou honneur ici. Si vous avez déjà traduit cette expression dans un autre livre de la Bible, utilisez la même expression que vous y avez utilisée.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5:22–33</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5.22–33. Laissez entrer la parole de Dieu dans vos cœurs.</w:t>
      </w:r>
    </w:p>
    <w:p>
      <w:pPr/>
      <w:r>
        <w:rPr>
          <w:lang w:val="fr_FR" w:bidi="fr_FR"/>
        </w:rPr>
      </w:r>
      <w:r>
        <w:rPr>
          <w:lang w:val="fr_FR" w:bidi="fr_FR"/>
        </w:rPr>
        <w:t>Écoutez l'enregistrement d'Éphésiens 5.22–33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au sujet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5.22–33 dans la traduction la plus facile à comprendre.</w:t>
      </w:r>
    </w:p>
    <w:p>
      <w:pPr/>
      <w:r>
        <w:rPr>
          <w:lang w:val="fr_FR" w:bidi="fr_FR"/>
        </w:rPr>
      </w:r>
      <w:r>
        <w:rPr>
          <w:lang w:val="fr_FR" w:bidi="fr_FR"/>
        </w:rPr>
        <w:t>Paul vient de décrire ce que feront les croyants quand ils permettent au Saint-Esprit de les remplir, c'est-à-dire de les guider. Les croyants honoreront et aimeront Christ. Cet honneur et cet amour leur donneront la volonté de s'aimer et de s'honorer les uns les autres dans toutes leurs relations au sein de l'Église. Paul utilise la culture du mariage de son époque comme un exemple. La relation matrimoniale peut montrer comment l'Église se rapporte à Christ. Paul va dire aux femmes et aux maris croyants comment se soumettre et comment aimer dans leur relation les uns avec les autres d'une manière qui montre, ou qui reflète, la façon dont ils se soumettent à et honorent le Seigneur Jésus.</w:t>
      </w:r>
    </w:p>
    <w:p>
      <w:pPr/>
      <w:r>
        <w:rPr>
          <w:lang w:val="fr_FR" w:bidi="fr_FR"/>
        </w:rPr>
      </w:r>
      <w:r>
        <w:rPr>
          <w:lang w:val="fr_FR" w:bidi="fr_FR"/>
        </w:rPr>
        <w:t>Paul parle d'abord aux femmes mariées. Il dit que chaque femme doit se soumettre à son mari et se placer sous l'autorité de son mari, tout comme elle se place sous l'autorité du Seigneur Jésus. Elle devrait obéir à son mari parce qu'il est la tête de sa femme, tout comme la tête de toute relation a autorité dans cette relation. Il dirige et pourvoit de la même manière que la tête d'un corps prend des décisions et pourvoit au soin du corps. Paul explique que le mari devrait être une « tête » saine, qui prend soin de sa femme. Il compare l'autorité du mari à l'autorité de Christ. Christ a autorité sur tous les croyants, c'est-à-dire sur l'Église. Paul compare également l'Église à un corps. Les croyants sont unis à Christ tout comme un corps qui est uni à la tête. Christ est la tête, ou le responsable, et a sauvé ce corps, l'Église, pour qu'ils puissent avoir une bonne relation avec Dieu.</w:t>
      </w:r>
    </w:p>
    <w:p>
      <w:pPr/>
      <w:r>
        <w:rPr>
          <w:lang w:val="fr_FR" w:bidi="fr_FR"/>
        </w:rPr>
      </w:r>
      <w:r>
        <w:rPr>
          <w:lang w:val="fr_FR" w:bidi="fr_FR"/>
        </w:rPr>
        <w:t>Arrêtez-vous ici et discutez de cette question en groupe : dans votre culture, comment parlez-vous d'un groupe qui a un responsable sain et bon ? Mettez cet enregistrement en pause ici.</w:t>
      </w:r>
    </w:p>
    <w:p>
      <w:pPr/>
      <w:r>
        <w:rPr>
          <w:lang w:val="fr_FR" w:bidi="fr_FR"/>
        </w:rPr>
      </w:r>
      <w:r>
        <w:rPr>
          <w:lang w:val="fr_FR" w:bidi="fr_FR"/>
        </w:rPr>
        <w:t>Quand Paul compare ces relations, il explique clairement les domaines dans lesquels elles sont similaires. Il dit que le mari est la tête de sa femme, tout comme Christ est la tête de son Église, mais il ne dit pas que le mari sauve sa femme comme Christ sauve l'Église. La femme ne devrait pas non plus adorer son mari comme elle adore Christ. Mais elle doit être prête à obéir à son mari dans chaque situation, tout comme l'Église obéit à Christ.</w:t>
      </w:r>
    </w:p>
    <w:p>
      <w:pPr/>
      <w:r>
        <w:rPr>
          <w:lang w:val="fr_FR" w:bidi="fr_FR"/>
        </w:rPr>
      </w:r>
      <w:r>
        <w:rPr>
          <w:lang w:val="fr_FR" w:bidi="fr_FR"/>
        </w:rPr>
        <w:t>Paul compare maintenant les actions de Christ à une cérémonie de mariage. Avant un mariage juif, les parents de la mariée baignaient la mariée pour la préparer. Le meilleur ami du marié apporterait ensuite la mariée au marié. Christ est comme le marié, mais puisque seul Christ sauve l'Église, seul Christ prépare l'épouse qui est l'Église. Il la lave, elle l'Église, de ses péchés et amène l'Église à être avec lui-même.</w:t>
      </w:r>
    </w:p>
    <w:p>
      <w:pPr/>
      <w:r>
        <w:rPr>
          <w:lang w:val="fr_FR" w:bidi="fr_FR"/>
        </w:rPr>
      </w:r>
      <w:r>
        <w:rPr>
          <w:lang w:val="fr_FR" w:bidi="fr_FR"/>
        </w:rPr>
        <w:t>Arrêtez-vous ici et discutez de cette question en groupe : dans votre culture, comment les mariées se préparent-elles pour un mariage ? Qui aide la mariée à se préparer ? Quel genre de cérémonies ou de traditions avez-vous pour quand la mariée et le marié se rencontrent lors du mariage ? Mettez cet enregistrement en pause ici.</w:t>
      </w:r>
    </w:p>
    <w:p>
      <w:pPr/>
      <w:r>
        <w:rPr>
          <w:lang w:val="fr_FR" w:bidi="fr_FR"/>
        </w:rPr>
      </w:r>
      <w:r>
        <w:rPr>
          <w:lang w:val="fr_FR" w:bidi="fr_FR"/>
        </w:rPr>
        <w:t>Christ aime profondément l'Église. Christ est mort pour que les croyants, c'est-à-dire l'Église, puissent être saints ou mis à part pour les fins de Dieu. Comment un croyant devient-il mis à part pour les fins de Dieu ? Quand les croyants entendent et croient la parole, c'est-à-dire la bonne nouvelle sur la façon dont Christ les sauve, Christ les purifie. Les croyants montrent que Christ les purifie quand ils sont baptisés avec de l'eau. Ce baptême d'eau montre que Christ a enlevé leurs péchés, tout comme l'eau enlève la saleté. Cette bonne nouvelle du fait que Christ enlève les péchés est quelque chose que nous recevons et disons aux autres.</w:t>
      </w:r>
    </w:p>
    <w:p>
      <w:pPr/>
      <w:r>
        <w:rPr>
          <w:lang w:val="fr_FR" w:bidi="fr_FR"/>
        </w:rPr>
      </w:r>
      <w:r>
        <w:rPr>
          <w:lang w:val="fr_FR" w:bidi="fr_FR"/>
        </w:rPr>
        <w:t>Toute cette préparation rend l'Église belle, comme une femme qui porte de beaux vêtements purs. Ses vêtements ne comportent pas de saleté ou de rides et sa peau n'a pas de taches de maladie ou de laideur. De la même manière, Christ rend l'Église belle, c'est-à-dire moralement pure, sans péchés. L'Église est belle parce que Dieu donne à son peuple une nouvelle vie merveilleuse.</w:t>
      </w:r>
    </w:p>
    <w:p>
      <w:pPr/>
      <w:r>
        <w:rPr>
          <w:lang w:val="fr_FR" w:bidi="fr_FR"/>
        </w:rPr>
      </w:r>
      <w:r>
        <w:rPr>
          <w:lang w:val="fr_FR" w:bidi="fr_FR"/>
        </w:rPr>
        <w:t>Cette relation entre Christ et l'Église est si importante que Paul parle de la façon dont nous devrions montrer cela dans nos relations terrestres significatives. Paul montre aux maris combien d'amour Christ démontre en leur rappelant ce que Christ a fait pour les croyants. Le mari devrait montrer ce même genre d'amour à sa femme.</w:t>
      </w:r>
    </w:p>
    <w:p>
      <w:pPr/>
      <w:r>
        <w:rPr>
          <w:lang w:val="fr_FR" w:bidi="fr_FR"/>
        </w:rPr>
      </w:r>
      <w:r>
        <w:rPr>
          <w:lang w:val="fr_FR" w:bidi="fr_FR"/>
        </w:rPr>
        <w:t>De la même manière que Christ a fourni de grands efforts pour prendre soin et aimer son Église, les maris devraient aimer leurs femmes. Une fois de plus, Paul parle du corps humain. Un mari devrait aimer et prendre soin de sa femme tout comme il prend soin de son propre corps. Le gens pourvoient vêtements, nourriture et abri pour leurs corps. De la même manière, Christ prend soin de l'Église, aidant l'Église avec amour à grandir et la purifiant du péché. Paul rappelle aux croyants qu'ils savent comment Christ les aide et ils ont vu Christ faire cela puisqu'ils sont tous membres du corps de Christ.</w:t>
      </w:r>
    </w:p>
    <w:p>
      <w:pPr/>
      <w:r>
        <w:rPr>
          <w:lang w:val="fr_FR" w:bidi="fr_FR"/>
        </w:rPr>
      </w:r>
      <w:r>
        <w:rPr>
          <w:lang w:val="fr_FR" w:bidi="fr_FR"/>
        </w:rPr>
        <w:t>Paul cite maintenant une Écriture bien connue au sujet d'une relation entre maris et femmes. Paul veut souligner le fait qu'un homme quitte son père et sa mère pour former une relation étroite avec sa femme. La responsabilité principale d'un mari est envers sa femme. Lui et sa femme deviendront comme une seule personne, complètement unis, plutôt que deux personnes séparées qui font chacune des choses différentes.</w:t>
      </w:r>
    </w:p>
    <w:p>
      <w:pPr/>
      <w:r>
        <w:rPr>
          <w:lang w:val="fr_FR" w:bidi="fr_FR"/>
        </w:rPr>
      </w:r>
      <w:r>
        <w:rPr>
          <w:lang w:val="fr_FR" w:bidi="fr_FR"/>
        </w:rPr>
        <w:t>Paul dit que cette idée est un mystère parce que nous ne comprendrons pas complètement tout jusqu'à ce que Jésus vienne. Christ vient maintenant et s'unit lui-même à son Église tout comme un mari s'unit à sa femme. Paul dit que c'est une vérité difficile à comprendre, comme un mystère. Dieu a montré comment le mariage humain nous aide à comprendre l'union de Christ avec l'Église.</w:t>
      </w:r>
    </w:p>
    <w:p>
      <w:pPr/>
      <w:r>
        <w:rPr>
          <w:lang w:val="fr_FR" w:bidi="fr_FR"/>
        </w:rPr>
      </w:r>
      <w:r>
        <w:rPr>
          <w:lang w:val="fr_FR" w:bidi="fr_FR"/>
        </w:rPr>
        <w:t>Paul revient au sujet de la relation entre un mari et une femme puisque la citation parle également d'eux. Un mari et une femme croyants montrent comment Christ agit avec son Église quand ils aiment et se soumettent les uns aux autres. Paul répète donc ses instructions, résumant et soulignant les responsabilités du mari et de la femme. Chaque mari doit aimer sa femme, tout comme il aime et prend soin de lui-même. Chaque femme montre son respect profond pour son mari en se soumettant à lui.</w:t>
      </w:r>
    </w:p>
    <w:p>
      <w:pPr/>
      <w:r>
        <w:rPr>
          <w:lang w:val="fr_FR" w:bidi="fr_FR"/>
        </w:rPr>
      </w:r>
      <w:r>
        <w:rPr>
          <w:lang w:val="fr_FR" w:bidi="fr_FR"/>
        </w:rPr>
        <w:t>Arrêtez-vous ici et discutez de cette question en groupe : quelles sont les responsabilités ou les rôles les plus importants dans votre culture pour les maris et les femmes ? Quelle serait la seule chose que quelqu'un encouragerait un nouveau mari ou une nouvelle femme à faire ? Pourquoi pensez-vous que c'est une action si importante ?</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5.22–33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aux femmes de se soumettre à leurs maris, puisque leurs maris sont la tête, c'est-à-dire le responsable, de leur relation, tout comme Christ est la tête de l'Église.</w:t>
      </w:r>
    </w:p>
    <w:p>
      <w:pPr/>
      <w:r>
        <w:rPr>
          <w:lang w:val="fr_FR" w:bidi="fr_FR"/>
        </w:rPr>
      </w:r>
      <w:r>
        <w:rPr>
          <w:b/>
          <w:lang w:val="fr_FR" w:bidi="fr_FR"/>
        </w:rPr>
        <w:t>Dans la deuxième partie :</w:t>
      </w:r>
      <w:r>
        <w:rPr>
          <w:lang w:val="fr_FR" w:bidi="fr_FR"/>
        </w:rPr>
        <w:t xml:space="preserve"> Paul dit aux maris d'aimer leurs femmes, tout comme Christ aime l'Église. Paul décrit ce que Christ a fait pour montrer son amour pour l'Église. Paul compare aussi la façon dont les maris devraient aimer leurs femmes à la façon dont les gens aiment et prennent soin de leurs propres corps.</w:t>
      </w:r>
    </w:p>
    <w:p>
      <w:pPr/>
      <w:r>
        <w:rPr>
          <w:lang w:val="fr_FR" w:bidi="fr_FR"/>
        </w:rPr>
      </w:r>
      <w:r>
        <w:rPr>
          <w:b/>
          <w:lang w:val="fr_FR" w:bidi="fr_FR"/>
        </w:rPr>
        <w:t>Dans la troisième partie :</w:t>
      </w:r>
      <w:r>
        <w:rPr>
          <w:lang w:val="fr_FR" w:bidi="fr_FR"/>
        </w:rPr>
        <w:t xml:space="preserve"> Paul cite des Écritures bien connues qui parlent de la relation entre un mari et une femme. Il déclare que cette citation se rapporte aussi à Christ et à l'Église. Il répète ensuite ses instructions aux maris et aux femmes. Parce qu'un mari et une femme sont unis comme un seul corps, un mari doit aimer sa femme et la femme doit respecter profondément son mari.</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cela, qui sont aussi appelés l'Église</w:t>
      </w:r>
    </w:p>
    <w:p>
      <w:pPr>
        <w:pStyle w:val="ListBullet"/>
        <w:spacing w:line="240" w:lineRule="auto"/>
        <w:ind w:left="720"/>
      </w:pPr>
      <w:r>
        <w:rPr>
          <w:lang w:val="fr_FR" w:bidi="fr_FR"/>
        </w:rPr>
      </w:r>
      <w:r>
        <w:rPr>
          <w:lang w:val="fr_FR" w:bidi="fr_FR"/>
        </w:rPr>
        <w:t>Les femmes qui sont croyantes</w:t>
      </w:r>
    </w:p>
    <w:p>
      <w:pPr>
        <w:pStyle w:val="ListBullet"/>
        <w:spacing w:line="240" w:lineRule="auto"/>
        <w:ind w:left="720"/>
      </w:pPr>
      <w:r>
        <w:rPr>
          <w:lang w:val="fr_FR" w:bidi="fr_FR"/>
        </w:rPr>
      </w:r>
      <w:r>
        <w:rPr>
          <w:lang w:val="fr_FR" w:bidi="fr_FR"/>
        </w:rPr>
        <w:t>Les maris qui sont croyants</w:t>
      </w:r>
    </w:p>
    <w:p>
      <w:pPr>
        <w:pStyle w:val="ListBullet"/>
        <w:spacing w:line="240" w:lineRule="auto"/>
        <w:ind w:left="720"/>
      </w:pPr>
      <w:r>
        <w:rPr>
          <w:lang w:val="fr_FR" w:bidi="fr_FR"/>
        </w:rPr>
      </w:r>
      <w:r>
        <w:rPr>
          <w:lang w:val="fr_FR" w:bidi="fr_FR"/>
        </w:rPr>
        <w:t>Le Seigneur Jésus-Christ</w:t>
      </w:r>
    </w:p>
    <w:p>
      <w:pPr/>
      <w:r>
        <w:rPr>
          <w:lang w:val="fr_FR" w:bidi="fr_FR"/>
        </w:rPr>
      </w:r>
      <w:r>
        <w:rPr>
          <w:lang w:val="fr_FR" w:bidi="fr_FR"/>
        </w:rPr>
        <w:t>En groupe, prêtez attention à ces parties du cadre du passage :</w:t>
      </w:r>
    </w:p>
    <w:p>
      <w:pPr/>
      <w:r>
        <w:rPr>
          <w:lang w:val="fr_FR" w:bidi="fr_FR"/>
        </w:rPr>
      </w:r>
      <w:r>
        <w:rPr>
          <w:lang w:val="fr_FR" w:bidi="fr_FR"/>
        </w:rPr>
        <w:t xml:space="preserve">À cette époque, beaucoup de personnes écrivaient des instructions de la maisonnée pour expliquer les responsabilités ou les attentes pour chaque personne dans la maison. Paul écrit dans ce format pour que les croyants sachent quel comportement est adapté pour les membres des maisonnées croyantes. À cette époque, le mari était le seigneur, ou chef, de la maisonnée. Pour les croyants, toutefois, c'est Christ qui est le Seigneur de la maisonnée. Les croyants mariés se soumettent à Christ, leur Seigneur, en obéissant à ses instructions. Paul parle à des couples qui sont croyants. Les deux devraient donc suivre les instructions de Christ au sujet de leur comportement. Le mari et la femme se serviront donc l'un l'autre de façon altruiste, sans crainte. </w:t>
      </w:r>
    </w:p>
    <w:p>
      <w:pPr/>
      <w:r>
        <w:rPr>
          <w:lang w:val="fr_FR" w:bidi="fr_FR"/>
        </w:rPr>
      </w:r>
      <w:r>
        <w:rPr>
          <w:lang w:val="fr_FR" w:bidi="fr_FR"/>
        </w:rPr>
        <w:t>Arrêtez-vous ici et discutez de la question suivante en groupe : dans votre culture, comment partagez-vous ou enseignez-vous les rôles et les responsabilités que chaque personne aura dans une maison ? Qui sont les personnes qui enseignent ou partagent cette information ? Mettez cet enregistrement en pause ici.</w:t>
      </w:r>
    </w:p>
    <w:p>
      <w:pPr/>
      <w:r>
        <w:rPr>
          <w:lang w:val="fr_FR" w:bidi="fr_FR"/>
        </w:rPr>
      </w:r>
      <w:r>
        <w:rPr>
          <w:lang w:val="fr_FR" w:bidi="fr_FR"/>
        </w:rPr>
        <w:t>Dans la première partie de ce passage, Paul instruit les épouses. Chaque épouse doit se soumettre à son mari. Il s'agit de l'une des manières dont une épouse obéit à l'instruction du Seigneur Jésus de se soumettre aux autres croyants. Paul compare le mari et la femme à l'Église. Christ est la tête de l'Église et son Sauveur. L'Église se soumet donc à Christ. Alors que le mari n'est pas le Sauveur de la femme, Dieu a choisi le mari pour être la tête de leur relation. La femme devrait être prête à obéir à son mari dans chaque domaine puisque Christ est la tête à la fois du mari et de la femme.</w:t>
      </w:r>
    </w:p>
    <w:p>
      <w:pPr/>
      <w:r>
        <w:rPr>
          <w:lang w:val="fr_FR" w:bidi="fr_FR"/>
        </w:rPr>
      </w:r>
      <w:r>
        <w:rPr>
          <w:lang w:val="fr_FR" w:bidi="fr_FR"/>
        </w:rPr>
        <w:t>Dans la deuxième partie de ce passage, Paul dit aux maris comment ils doivent diriger d'une manière qui honore Christ. Bien qu'il commence en parlant de la relation d'un mari avec sa femme, Paul déplace son point focal sur la relation de Christ avec l'Église alors qu'il montre comment les deux relations sont similaires. Chaque homme doit aimer sa femme, en suivant le barême de l'amour de Christ pour l'Église. Paul montre combien Christ aime en expliquant ce que Christ a fait pour l'Église. Christ a donné sa propre vie pour sauver l'Église et pour rendre les croyants saints. Puisque Paul compare Christ et l'Église à un couple marié, Paul utilise la comparaison d'un mariage. Dans cette comparaison, l'Église est comme la mariée. Paul appelle donc l'Église « elle ».</w:t>
      </w:r>
    </w:p>
    <w:p>
      <w:pPr/>
      <w:r>
        <w:rPr>
          <w:lang w:val="fr_FR" w:bidi="fr_FR"/>
        </w:rPr>
      </w:r>
      <w:r>
        <w:rPr>
          <w:lang w:val="fr_FR" w:bidi="fr_FR"/>
        </w:rPr>
        <w:t>Arrêtez-vous ici et discutez de cette question en groupe : bien que l'Église ne soit pas une personne, Paul l'appelle « elle », comme une femme, puisqu'il compare l'Église à une femme. Quel genre de choses dans votre culture appelez-vous ou décrivez-vous comme une personne, même si ce n'est pas une personne ? Mettez cet enregistrement en pause ici.</w:t>
      </w:r>
    </w:p>
    <w:p>
      <w:pPr/>
      <w:r>
        <w:rPr>
          <w:lang w:val="fr_FR" w:bidi="fr_FR"/>
        </w:rPr>
      </w:r>
      <w:r>
        <w:rPr>
          <w:lang w:val="fr_FR" w:bidi="fr_FR"/>
        </w:rPr>
        <w:t>Tout comme une mariée doit être pure avant un mariage, Christ purifie l'Église quand il enlève leurs péchés. Christ conduit l'Église à se placer dans une relation étroite avec lui-même, tout comme une mariée et un marié sont unis dans une relation étroite. Christ rend l'Église prête tout comme une belle mariée est prête dans des vêtements purs et beaux. Paul appelle l'Église honorée, merveilleuse ou glorieuse pour décrire cela. Paul parle probablement du temps présent ainsi que de l'avenir. L'Église est sainte et se trouve dès maintenant en relation étroite avec Christ. Quand Christ reviendra, ils seront pleinement ensemble avec Christ, comme une mariée et un marié.</w:t>
      </w:r>
    </w:p>
    <w:p>
      <w:pPr/>
      <w:r>
        <w:rPr>
          <w:lang w:val="fr_FR" w:bidi="fr_FR"/>
        </w:rPr>
      </w:r>
      <w:r>
        <w:rPr>
          <w:lang w:val="fr_FR" w:bidi="fr_FR"/>
        </w:rPr>
        <w:t>Paul dit aussi qu'un mari devrait aimer sa femme tout comme il aime et prend soin de son propre corps et se protège du mal. Les gens donnent naturellement de la nourriture, des vêtements, un abri et de la douceur à leurs propres corps. De la même manière, puisque l'Église est le corps de Christ, Christ pourvoit et prend soin des croyants. Paul leur rappelle que tous les croyants, y compris lui-même, sont membres du corps de Christ. Ils ont donc vu comment Christ fait cela.</w:t>
      </w:r>
    </w:p>
    <w:p>
      <w:pPr/>
      <w:r>
        <w:rPr>
          <w:lang w:val="fr_FR" w:bidi="fr_FR"/>
        </w:rPr>
      </w:r>
      <w:r>
        <w:rPr>
          <w:lang w:val="fr_FR" w:bidi="fr_FR"/>
        </w:rPr>
        <w:t>Dans la troisième partie de ce passage, Paul explique pourquoi il utilise la même comparaison d'une tête et d'un corps pour un mariage, tout comme il l'a utilisée pour Christ et l'Église. Paul rappelle aux croyants ce que disent les Écritures au sujet du mariage quand le premier homme et la première femme se sont mariés. Paul n'introduit pas la citation parce que les croyants étaient probablement familiers avec elle. Dieu a créé la première femme à partir du côté du premier homme. Quand un homme et une femme se marient, ils deviennent complètement unis et sont comme une seule personne, avec une seule tête et un seul corps unis.</w:t>
      </w:r>
    </w:p>
    <w:p>
      <w:pPr/>
      <w:r>
        <w:rPr>
          <w:lang w:val="fr_FR" w:bidi="fr_FR"/>
        </w:rPr>
      </w:r>
      <w:r>
        <w:rPr>
          <w:lang w:val="fr_FR" w:bidi="fr_FR"/>
        </w:rPr>
        <w:t>Arrêtez-vous ici et discutez de cette question en groupe : dans votre culture, quels mots ou images utilisez-vous pour décrire la façon dont un mari et une femme sont unis ? Parce qu'ils sont dans cette nouvelle relation étroite, comment agissent-ils différemment de ce qu'ils faisaient auparavant ? Mettez cet enregistrement en pause ici.</w:t>
      </w:r>
    </w:p>
    <w:p>
      <w:pPr/>
      <w:r>
        <w:rPr>
          <w:lang w:val="fr_FR" w:bidi="fr_FR"/>
        </w:rPr>
      </w:r>
      <w:r>
        <w:rPr>
          <w:lang w:val="fr_FR" w:bidi="fr_FR"/>
        </w:rPr>
        <w:t>La façon dont deux personnes deviennent une est une vérité difficile à comprendre, comme un mystère. Paul dit que Christ et l'Église sont aussi unis comme une seule personne, ce qui explique pourquoi Paul a comparé les personnes mariées à Christ et à l'Église. Bien qu'ils ne soient pas exactement semblables, comparer ce que Dieu nous a montré peut aider les croyants à comprendre plus au sujet de cette vérité difficile.</w:t>
      </w:r>
    </w:p>
    <w:p>
      <w:pPr>
        <w:pStyle w:val="ListBullet"/>
        <w:spacing w:line="240" w:lineRule="auto"/>
        <w:ind w:left="720"/>
      </w:pPr>
      <w:r>
        <w:rPr>
          <w:lang w:val="fr_FR" w:bidi="fr_FR"/>
        </w:rPr>
      </w:r>
      <w:r>
        <w:rPr>
          <w:lang w:val="fr_FR" w:bidi="fr_FR"/>
        </w:rPr>
        <w:t>Arrêtez-vous ici et discutez de cette question en groupe : en guise d'activité, pensez à quelque chose que vous connaissez, mais que les autres membres du groupe n'ont pas vu ou vécu, comme un beau lieu où ils n'ont pas été ou un animal qu'ils n'ont pas vu. Décrivez cette chose aux autres en la comparant à un élément similaire qu'ils ont vu.</w:t>
      </w:r>
    </w:p>
    <w:p>
      <w:pPr>
        <w:pStyle w:val="ListBullet"/>
        <w:spacing w:line="240" w:lineRule="auto"/>
        <w:ind w:left="720"/>
      </w:pPr>
      <w:r>
        <w:rPr>
          <w:lang w:val="fr_FR" w:bidi="fr_FR"/>
        </w:rPr>
      </w:r>
      <w:r>
        <w:rPr>
          <w:lang w:val="fr_FR" w:bidi="fr_FR"/>
        </w:rPr>
        <w:t>Demandez aux auditeurs : comment cette comparaison vous aide-t-elle à comprendre quelque chose de nouveau ? Pensez aux comparaisons que la première personne a faites au sujet des caractéristiques spécifiques de l'élément que vous connaissiez. Pensez maintenant aux caractéristiques qu'ils n'ont pas incluses dans la comparaison. Puisqu'ils n'ont pas mentionné ces choses, comment pensez-vous que le nouvel élément se compare à ceux-ci ? Mettez cet enregistrement en pause ici.</w:t>
      </w:r>
    </w:p>
    <w:p>
      <w:pPr/>
      <w:r>
        <w:rPr>
          <w:lang w:val="fr_FR" w:bidi="fr_FR"/>
        </w:rPr>
      </w:r>
      <w:r>
        <w:rPr>
          <w:lang w:val="fr_FR" w:bidi="fr_FR"/>
        </w:rPr>
        <w:t>Paul termine avec un résumé, en retournant à ses instructions aux maris et aux femmes. Chaque mari doit aimer sa femme comme il s'aime lui-même et une femme doit montrer du respect à son mari en étant prête à lui obéir et en traitant son mari comme s'il était important.</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avoir des dessins, des objets ou même des personnes pour représenter Paul, les femmes, les maris, Jésus et les croyants.</w:t>
      </w:r>
    </w:p>
    <w:p>
      <w:pPr/>
      <w:r>
        <w:rPr>
          <w:lang w:val="fr_FR" w:bidi="fr_FR"/>
        </w:rPr>
      </w:r>
      <w:r>
        <w:rPr>
          <w:lang w:val="fr_FR" w:bidi="fr_FR"/>
        </w:rPr>
        <w:t>Choisissez des personnes, des dessins ou des objets pour représenter chacun de ceux-ci. Alors que vous commencez à raconter l'histoire de ces versets, rappelez-vous que Paul parle aux croyants quand il donne ces instructions. D'un côté, il y a le mari et la femme, et de l'autre côté, il y a Christ et le groupe de croyants. Paul se tourne vers le mari et la femme quand il dit à la femme de se soumettre à son mari. Paul se tourne ensuite vers les croyants et leur dit de se soumettre à Jésus. Montrez comment ces actions sont similaires les unes aux autres. Paul compare à la fois un mari et Christ à la tête d'un corps. Paul se tourne et parle aux maris, en décrivant Christ comme leur exemple d'amour. Vous pouvez représenter Christ qui a lavé les croyants et les a conduits à se tenir près de lui. Paul dit aux maris d'aimer leurs femmes comme ils aiment leurs corps puisqu'ils sont la tête. Notez la manière dont la tête humaine aide à guider le corps et prend des décisions pour en prendre soin en le nourrissant, en le lavant ou en le gardant du danger. De la même manière qu'une personne prend soin de ses bras, de ses jambes, de ses doigts et de chaque partie de son corps, Christ prend soin de chaque croyant. Montrez comment un homme et une femme sont unis quand ils se marient en se rapprochant l'un de l'autre. Montrez la même chose pour Christ et les croyants. Paul termine en répétant ses premières instructions aux maris et aux femmes, en décrivant chaque groupe alors qu'il parle.</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5.22–33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cela, qui sont aussi appelés l'Église</w:t>
      </w:r>
    </w:p>
    <w:p>
      <w:pPr>
        <w:pStyle w:val="ListBullet"/>
        <w:spacing w:line="240" w:lineRule="auto"/>
        <w:ind w:left="720"/>
      </w:pPr>
      <w:r>
        <w:rPr>
          <w:lang w:val="fr_FR" w:bidi="fr_FR"/>
        </w:rPr>
      </w:r>
      <w:r>
        <w:rPr>
          <w:lang w:val="fr_FR" w:bidi="fr_FR"/>
        </w:rPr>
        <w:t>Les femmes qui sont croyantes</w:t>
      </w:r>
    </w:p>
    <w:p>
      <w:pPr>
        <w:pStyle w:val="ListBullet"/>
        <w:spacing w:line="240" w:lineRule="auto"/>
        <w:ind w:left="720"/>
      </w:pPr>
      <w:r>
        <w:rPr>
          <w:lang w:val="fr_FR" w:bidi="fr_FR"/>
        </w:rPr>
      </w:r>
      <w:r>
        <w:rPr>
          <w:lang w:val="fr_FR" w:bidi="fr_FR"/>
        </w:rPr>
        <w:t>Les maris qui sont croyants</w:t>
      </w:r>
    </w:p>
    <w:p>
      <w:pPr>
        <w:pStyle w:val="ListBullet"/>
        <w:spacing w:line="240" w:lineRule="auto"/>
        <w:ind w:left="720"/>
      </w:pPr>
      <w:r>
        <w:rPr>
          <w:lang w:val="fr_FR" w:bidi="fr_FR"/>
        </w:rPr>
      </w:r>
      <w:r>
        <w:rPr>
          <w:lang w:val="fr_FR" w:bidi="fr_FR"/>
        </w:rPr>
        <w:t>Le Seigneur Jésus-Christ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Chaque femme devrait être prête à obéir à son propre mari. Quand une femme fait cela, elle se soumet au Seigneur en suivant les instructions du Seigneur. Le mari a l'autorité et la direction, comme l'a une tête pour un corps. Christ est aussi la tête de tous les croyants et est celui qui les sauve de leurs péchés. L'Église se soumet à Christ parce qu'il est la tête. Parce que le mari est la tête, la femme devrait aussi être prête à obéir de toutes les manières.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l'épouse : « Que ressentez-vous ou que pensez-vous ? » La personne pourrait répondre des choses comme : « Je me soumettrai à mon mari parce que nous sommes tous censés nous soumettre les uns aux autres. Je veux montrer aux gens combien j'aime Jésus, et le fait de me soumettre à mon mari montre cela ! » ou « Même quand c'est difficile ou déroutant, j'essaierai de me soumettre à mon mari, à cause du respect profond que j'ai pour Christ et ses commandements », ou « Je vois la façon dont mon mari prend soin de moi et dont il essaie d'honorer le Seigneur, ce qui me donne envie de me soumettre à lui et de suivre sa direction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Chaque mari devrait aimer sa femme autant que Christ aime l'Église. Christ a donné sa vie pour que l'Église la dédie à Dieu. Tout comme une mariée doit être pure pour un mariage, Christ a lavé les péchés des croyants avec de l'eau à travers ses propres paroles. Il a fait cela pour amener les croyants à être avec lui-même et pour que les croyants soient purs et sans péché. Ils seront comme une belle mariée qui porte de beaux vêtements purs, sans saleté, ni rides, ni taches.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Christ : « Que ressentez-vous ou que pensez-vous ? » La personne pourrait répondre des choses comme : « Tout comme un marié qui se réjouit d'épouser sa mariée, je ressens de la joie quand je sauve les gens et les amène dans une bonne relation avec moi », ou « Je sais que les croyants ne peuvent pas se rendre purs d'eux-mêmes, mais je purifierai avec joie leurs péchés et je peux le faire sans avoir besoin d'aide », ou « Puisque j'aime l'Église, tout ce que je fais en tant que tête de l'Église est de prendre soin d'eux, pour les rendre saints et purs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Chaque mari devrait aimer sa propre femme comme il aime son propre corps, en se protégeant du mal. Les gens pourvoient naturellement à leurs propres corps, au lieu de se blesser. De la même manière, Christ aime et prend soin de l'Église, parce que nous sommes comme des parties de son propre corps.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mari : « Que ressentez-vous ou que pensez-vous ? » La personne pourrait répondre des choses comme : « Je suis étonné de ce rappel de tout ce que Christ a fait pour nous : cela me donne envie de suivre sa bonne direction et de faire ce qu'il dit », ou « Suivre l'exemple d'amour de Christ nécessitera beaucoup de travail et d'efforts, mais je veux essayer d'aimer ma femme tout aussi profondément. Je suis reconnaissant d'avoir l'aide de Dieu pour bien l'aimer ! » ou « Je comprends que prendre soin de ma femme aidera notre relation à se développer, tout comme quand je prends soin de mon corps, je grandis, guéris et vis bien. J'ai hâte de voir comment nous pouvons à la fois travailler ensemble et mieux nous aimer les uns les autres.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Comme le disent les Écritures : "Parce que Dieu a fait la femme à partir du côté de l'homme, un homme quittera son père et sa mère et formera une relation permanente étroite avec sa femme. Lui et sa femme deviennent comme une seule personne." C'est une vérité difficile à comprendre, semblable à un mystère. Je suis en train de dire que ces mots font référence non seulement à un mari et une épouse, mais aussi à Christ et à l'Église. Je le dis donc, encore une fois : chaque mari doit aimer sa femme comme une personne aime et prend soin d'elle-même. Une femme doit respecter profondément son mari.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 xml:space="preserve">Demandez à la personne qui joue Paul : « Que ressentez-vous ou que pensez-vous ? » La personne pourrait répondre des choses comme : « Je suis reconnaissant que le Saint-Esprit me donne des mots à dire à ce sujet. Dieu a toujours eu le meilleur plan pour les personnes mariées et son plan est ce que les croyants doivent entendre », ou « Je suis honorée que Dieu ait révélé tant de vérités qui étaient auparavant déroutantes ou mystérieuses. Je partagerai ce que j'ai appris avec les personnes autour de moi pour qu'elles le comprennent aussi », ou « J'espère que les croyants comprennent que ces attitudes et actions pour les personnes mariées aideront à apporter la paix et la coopération, alors qu'elles continuent à suivre ce que Dieu dit de faire ».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5.22–33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aux femmes de se </w:t>
      </w:r>
      <w:r>
        <w:rPr>
          <w:b/>
          <w:lang w:val="fr_FR" w:bidi="fr_FR"/>
        </w:rPr>
        <w:t>soumettre</w:t>
      </w:r>
      <w:r>
        <w:rPr>
          <w:lang w:val="fr_FR" w:bidi="fr_FR"/>
        </w:rPr>
        <w:t xml:space="preserve"> à leurs maris. Cela signifie qu'elles sont prêtes à obéir. Utilisez le même mot ou la même expression pour se soumettre que dans le passage précédent.</w:t>
      </w:r>
    </w:p>
    <w:p>
      <w:pPr/>
      <w:r>
        <w:rPr>
          <w:lang w:val="fr_FR" w:bidi="fr_FR"/>
        </w:rPr>
      </w:r>
      <w:r>
        <w:rPr>
          <w:lang w:val="fr_FR" w:bidi="fr_FR"/>
        </w:rPr>
        <w:t xml:space="preserve">Chaque femme devrait se soumettre à son mari parce qu'elle se soumet aux instructions du </w:t>
      </w:r>
      <w:r>
        <w:rPr>
          <w:b/>
          <w:lang w:val="fr_FR" w:bidi="fr_FR"/>
        </w:rPr>
        <w:t>Seigneur</w:t>
      </w:r>
      <w:r>
        <w:rPr>
          <w:lang w:val="fr_FR" w:bidi="fr_FR"/>
        </w:rPr>
        <w:t xml:space="preserve">. Un seigneur est quelqu'un qui est un maître sur les autres personnes, qui a pleine autorité. Les Israélites utilisaient donc ce mot pour Dieu, parce qu'il a autorité sur le monde entier. Seigneur signifie probablement Jésus, puisque Paul continue de faire référence à Jésus dans cette section. Pour plus d'informations sur le mot </w:t>
      </w:r>
      <w:r>
        <w:rPr>
          <w:lang w:val="fr_FR" w:bidi="fr_FR"/>
        </w:rPr>
        <w:t>Seigneur</w:t>
      </w:r>
      <w:r>
        <w:rPr>
          <w:lang w:val="fr_FR" w:bidi="fr_FR"/>
        </w:rPr>
        <w:t xml:space="preserve">, consultez le glossaire principal. Utilisez le même mot ou la même expression pour Seigneur que vous avez utilisé dans les passages précédents. </w:t>
      </w:r>
    </w:p>
    <w:p>
      <w:pPr/>
      <w:r>
        <w:rPr>
          <w:lang w:val="fr_FR" w:bidi="fr_FR"/>
        </w:rPr>
      </w:r>
      <w:r>
        <w:rPr>
          <w:lang w:val="fr_FR" w:bidi="fr_FR"/>
        </w:rPr>
        <w:t xml:space="preserve">Paul dit que le mari est la tête de la femme, tout comme </w:t>
      </w:r>
      <w:r>
        <w:rPr>
          <w:b/>
          <w:lang w:val="fr_FR" w:bidi="fr_FR"/>
        </w:rPr>
        <w:t>Christ</w:t>
      </w:r>
      <w:r>
        <w:rPr>
          <w:lang w:val="fr_FR" w:bidi="fr_FR"/>
        </w:rPr>
        <w:t xml:space="preserve"> est la tête de l'Église. Pour plus d'informations sur </w:t>
      </w:r>
      <w:r>
        <w:rPr>
          <w:lang w:val="fr_FR" w:bidi="fr_FR"/>
        </w:rPr>
        <w:t>Christ</w:t>
      </w:r>
      <w:r>
        <w:rPr>
          <w:lang w:val="fr_FR" w:bidi="fr_FR"/>
        </w:rPr>
        <w:t>, référez-vous au Glossaire principal. Utilisez le même mot ou la même expression pour Christ que dans les passages précédents.</w:t>
      </w:r>
    </w:p>
    <w:p>
      <w:pPr/>
      <w:r>
        <w:rPr>
          <w:lang w:val="fr_FR" w:bidi="fr_FR"/>
        </w:rPr>
      </w:r>
      <w:r>
        <w:rPr>
          <w:lang w:val="fr_FR" w:bidi="fr_FR"/>
        </w:rPr>
        <w:t>L'</w:t>
      </w:r>
      <w:r>
        <w:rPr>
          <w:b/>
          <w:lang w:val="fr_FR" w:bidi="fr_FR"/>
        </w:rPr>
        <w:t>Église</w:t>
      </w:r>
      <w:r>
        <w:rPr>
          <w:lang w:val="fr_FR" w:bidi="fr_FR"/>
        </w:rPr>
        <w:t xml:space="preserve"> signifie une communauté de personnes qui croient en Jésus. Parfois, les gens utilisent le mot Église pour un groupe de croyants en un lieu particulier, et parfois le mot signifie toutes les personnes sur la terre ensemble qui croient en Jésus. Ici, Paul parle de tous les croyants sur la terre. Pour plus d'informations sur le mot </w:t>
      </w:r>
      <w:r>
        <w:rPr>
          <w:lang w:val="fr_FR" w:bidi="fr_FR"/>
        </w:rPr>
        <w:t>Église</w:t>
      </w:r>
      <w:r>
        <w:rPr>
          <w:lang w:val="fr_FR" w:bidi="fr_FR"/>
        </w:rPr>
        <w:t>, référez-vous au Glossaire principal. Utilisez le même mot ou la même expression pour Église que dans les passages précédents.</w:t>
      </w:r>
    </w:p>
    <w:p>
      <w:pPr/>
      <w:r>
        <w:rPr>
          <w:lang w:val="fr_FR" w:bidi="fr_FR"/>
        </w:rPr>
      </w:r>
      <w:r>
        <w:rPr>
          <w:lang w:val="fr_FR" w:bidi="fr_FR"/>
        </w:rPr>
        <w:t xml:space="preserve">Paul appelle aussi l'Église le </w:t>
      </w:r>
      <w:r>
        <w:rPr>
          <w:b/>
          <w:lang w:val="fr_FR" w:bidi="fr_FR"/>
        </w:rPr>
        <w:t>corps</w:t>
      </w:r>
      <w:r>
        <w:rPr>
          <w:lang w:val="fr_FR" w:bidi="fr_FR"/>
        </w:rPr>
        <w:t xml:space="preserve"> de Christ, ce qui est un autre mot pour le groupe de personnes qui croient en Jésus. Paul appelle les croyants le corps de Christ, puisque, comme un corps physique, il y a beaucoup de membres avec des rôles différents, mais ils sont tous connectés et font l'œuvre de Christ sur la terre. Utilisez le même mot ou la même expression pour corps que dans les passages précédents.</w:t>
      </w:r>
    </w:p>
    <w:p>
      <w:pPr/>
      <w:r>
        <w:rPr>
          <w:lang w:val="fr_FR" w:bidi="fr_FR"/>
        </w:rPr>
      </w:r>
      <w:r>
        <w:rPr>
          <w:lang w:val="fr_FR" w:bidi="fr_FR"/>
        </w:rPr>
        <w:t xml:space="preserve">Christ est le </w:t>
      </w:r>
      <w:r>
        <w:rPr>
          <w:b/>
          <w:lang w:val="fr_FR" w:bidi="fr_FR"/>
        </w:rPr>
        <w:t>Sauveur</w:t>
      </w:r>
      <w:r>
        <w:rPr>
          <w:lang w:val="fr_FR" w:bidi="fr_FR"/>
        </w:rPr>
        <w:t xml:space="preserve"> de l'Église. Sauveur signifie quelqu'un qui sauve ou délivre les gens du mal ou du danger. Dans le Nouveau Testament, Jésus est le Sauveur qui sauve les gens du mal spirituel. Jésus sauve les gens de l'obligation de payer la pénalité pour le péché.</w:t>
      </w:r>
    </w:p>
    <w:p>
      <w:pPr/>
      <w:r>
        <w:rPr>
          <w:lang w:val="fr_FR" w:bidi="fr_FR"/>
        </w:rPr>
      </w:r>
      <w:r>
        <w:rPr>
          <w:lang w:val="fr_FR" w:bidi="fr_FR"/>
        </w:rPr>
        <w:t xml:space="preserve">Arrêtez-vous ici et discutez en groupe du mot ou de l'expression que vous utiliserez pour </w:t>
      </w:r>
      <w:r>
        <w:rPr>
          <w:b/>
          <w:lang w:val="fr_FR" w:bidi="fr_FR"/>
        </w:rPr>
        <w:t>Sauveur</w:t>
      </w:r>
      <w:r>
        <w:rPr>
          <w:lang w:val="fr_FR" w:bidi="fr_FR"/>
        </w:rPr>
        <w:t xml:space="preserve">. Cherchez </w:t>
      </w:r>
      <w:r>
        <w:rPr>
          <w:lang w:val="fr_FR" w:bidi="fr_FR"/>
        </w:rPr>
        <w:t>Sauveur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Christ est mort pour rendre l'Église </w:t>
      </w:r>
      <w:r>
        <w:rPr>
          <w:b/>
          <w:lang w:val="fr_FR" w:bidi="fr_FR"/>
        </w:rPr>
        <w:t>sainte</w:t>
      </w:r>
      <w:r>
        <w:rPr>
          <w:lang w:val="fr_FR" w:bidi="fr_FR"/>
        </w:rPr>
        <w:t xml:space="preserve">. Tout lieu, toute personne ou tout objet qui est consacré ou mis à part pour lui est appelé « saint ». Cela signifie que l'objet ou la personne est mis à part pour les fins spéciales de Dieu. Quand les gens commencent à croire en Jésus et qu'ils reçoivent le Saint-Esprit, ils deviennent saints eux aussi. Paul dit que Christ présente l'Église comme sainte et irréprochable. Quiconque est mis à part pour Dieu doit avoir des qualités qui sont agréables à Dieu. Par conséquent, quiconque est saint doit refléter le caractère de Dieu. La sainteté peut donc inclure le fait de vivre d'une manière bonne et moralement pure. Pour plus d'informations sur le mot </w:t>
      </w:r>
      <w:r>
        <w:rPr>
          <w:lang w:val="fr_FR" w:bidi="fr_FR"/>
        </w:rPr>
        <w:t>saint</w:t>
      </w:r>
      <w:r>
        <w:rPr>
          <w:lang w:val="fr_FR" w:bidi="fr_FR"/>
        </w:rPr>
        <w:t>, consultez le glossaire principal. Utilisez le même mot ou la même expression pour saint que dans les passages précédents.</w:t>
      </w:r>
    </w:p>
    <w:p>
      <w:pPr/>
      <w:r>
        <w:rPr>
          <w:lang w:val="fr_FR" w:bidi="fr_FR"/>
        </w:rPr>
      </w:r>
      <w:r>
        <w:rPr>
          <w:lang w:val="fr_FR" w:bidi="fr_FR"/>
        </w:rPr>
        <w:t xml:space="preserve">Quand un homme épouse une femme, ils sont </w:t>
      </w:r>
      <w:r>
        <w:rPr>
          <w:b/>
          <w:lang w:val="fr_FR" w:bidi="fr_FR"/>
        </w:rPr>
        <w:t>unis</w:t>
      </w:r>
      <w:r>
        <w:rPr>
          <w:lang w:val="fr_FR" w:bidi="fr_FR"/>
        </w:rPr>
        <w:t xml:space="preserve"> comme une seule personne. Être unis signifie travailler ensemble pour un but commun. Ils constituent une relation étroite et permanente, travaillant ensemble comme s'ils étaient une seule personne, et non deux personnes séparées. Utilisez le même mot ou la même expression pour uni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6:1–9</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6.1–9. Laissez entrer la parole de Dieu dans vos cœurs.</w:t>
      </w:r>
    </w:p>
    <w:p>
      <w:pPr/>
      <w:r>
        <w:rPr>
          <w:lang w:val="fr_FR" w:bidi="fr_FR"/>
        </w:rPr>
      </w:r>
      <w:r>
        <w:rPr>
          <w:lang w:val="fr_FR" w:bidi="fr_FR"/>
        </w:rPr>
        <w:t>Écoutez l'enregistrement d'Éphésiens 6.1–9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6.1–9 dans la traduction la plus facile à comprendre.</w:t>
      </w:r>
    </w:p>
    <w:p>
      <w:pPr/>
      <w:r>
        <w:rPr>
          <w:lang w:val="fr_FR" w:bidi="fr_FR"/>
        </w:rPr>
      </w:r>
      <w:r>
        <w:rPr>
          <w:lang w:val="fr_FR" w:bidi="fr_FR"/>
        </w:rPr>
        <w:t>Paul continue de décrire la façon dont les croyants devraient obéir à ceux qui ont autorité sur eux. Il décrit aussi la façon dont les personnes qui ont autorité devraient bien diriger les autres. Dans la dernière section, Paul a parlé spécifiquement aux maris et aux femmes et les a encouragés à vivre d'une manière qui honore Christ. Il parle maintenant aux enfants et aux parents, ainsi qu'aux esclaves et aux maîtres. Paul leur rappellera que dans ces deux types de relations, leur attitude et la façon dont ils se traitent les uns les autres devraient être faites par obéissance à Christ. Tout comme les maris et les femmes, les enfants, les parents, les esclaves et les maîtres devraient tous suivre l'exemple d'obéissance et de douceur de Christ à cause du respect qu'ils ont pour Christ.</w:t>
      </w:r>
    </w:p>
    <w:p>
      <w:pPr/>
      <w:r>
        <w:rPr>
          <w:lang w:val="fr_FR" w:bidi="fr_FR"/>
        </w:rPr>
      </w:r>
      <w:r>
        <w:rPr>
          <w:lang w:val="fr_FR" w:bidi="fr_FR"/>
        </w:rPr>
        <w:t>Paul parle d'abord aux enfants, qui seraient assez âgés pour avoir une relation avec le Seigneur, mais encore assez jeunes pour que leurs parents prennent soin d'eux. Ces enfants doivent obéir à leurs parents et se placer sous l'autorité de leurs parents, tout comme ils se placent sous l'autorité du Seigneur. Puisque Paul parle aux croyants, leurs parents seraient aussi probablement des croyants. Paul rappelle aux croyants que Dieu a dit il y a de nombreuses années qu'obéir aux parents est la bonne chose à faire. Paul cite l'un des commandements de Dieu dans les dix paroles de la loi que Dieu a données à son peuple spécial, les Juifs, quand Dieu a conclu une alliance spéciale avec eux. Le commandement instruit les enfants à honorer leurs parents, ce qui signifie les respecter, les aimer et leur obéir. C'est le premier commandement que Dieu a donné avec une promesse ou une récompense. Si les enfants suivent ce commandement, leur vie sera longue et pleine de bénédictions.</w:t>
      </w:r>
    </w:p>
    <w:p>
      <w:pPr/>
      <w:r>
        <w:rPr>
          <w:lang w:val="fr_FR" w:bidi="fr_FR"/>
        </w:rPr>
      </w:r>
      <w:r>
        <w:rPr>
          <w:lang w:val="fr_FR" w:bidi="fr_FR"/>
        </w:rPr>
        <w:t>Arrêtez-vous ici et discutez de cette question en groupe : dans votre culture, comment les enfants devraient-ils traiter leurs parents ? Quand on enseigne à un enfant à faire ces choses, quelles raisons les gens donnent-ils pour pourquoi ils devraient se comporter de cette manière ? Mettez cet enregistrement en pause ici.</w:t>
      </w:r>
    </w:p>
    <w:p>
      <w:pPr/>
      <w:r>
        <w:rPr>
          <w:lang w:val="fr_FR" w:bidi="fr_FR"/>
        </w:rPr>
      </w:r>
      <w:r>
        <w:rPr>
          <w:lang w:val="fr_FR" w:bidi="fr_FR"/>
        </w:rPr>
        <w:t>Quant aux croyants qui sont des pères, ils doivent aussi agir d'une certaine manière parce qu'ils appartiennent au Seigneur Jésus. À cette époque, les pères avaient la responsabilité d'enseigner leurs enfants, mais avaient aussi la pleine autorité pour traiter leurs enfants de la façon qu'ils le voulaient. Paul rappelle aux pères qu'il y a des limites à leur autorité parce qu'ils suivent maintenant l'autorité du Seigneur Jésus. Les pères devraient éviter les attitudes, les paroles et les actions qui sont dures ou injustes, qui font qu'un enfant soit amer ou plein de ressentiment. Les pères devraient enseigner leurs enfants d'une manière qui est douce, comme Christ enseigne ses disciples.</w:t>
      </w:r>
    </w:p>
    <w:p>
      <w:pPr/>
      <w:r>
        <w:rPr>
          <w:lang w:val="fr_FR" w:bidi="fr_FR"/>
        </w:rPr>
      </w:r>
      <w:r>
        <w:rPr>
          <w:lang w:val="fr_FR" w:bidi="fr_FR"/>
        </w:rPr>
        <w:t>Arrêtez-vous ici et discutez de cette question en groupe : racontez une histoire au sujet d'un bon père et de la façon dont il enseigne ses enfants. Discutez de la façon dont les bons pères prennent soin et enseignent leurs enfants dans votre culture. Mettez cet enregistrement en pause ici.</w:t>
      </w:r>
    </w:p>
    <w:p>
      <w:pPr/>
      <w:r>
        <w:rPr>
          <w:lang w:val="fr_FR" w:bidi="fr_FR"/>
        </w:rPr>
      </w:r>
      <w:r>
        <w:rPr>
          <w:lang w:val="fr_FR" w:bidi="fr_FR"/>
        </w:rPr>
        <w:t>Paul parle maintenant de la relation suivante au sein de la maisonnée. Il parle aux esclaves et aux maîtres, qui devraient aussi montrer qu'ils appartiennent au Seigneur en se traitant les uns les autres avec respect. À cette époque, les esclaves faisaient partie de la maisonnée, ce qui explique pourquoi Paul parle ici de leur comportement. Paul ne déclare pas que l'esclavage est bon ou mauvais ici ; au lieu de cela, il décrit une façon pratique de vivre la vie quotidienne. Il parle aux esclaves et aux maîtres qui sont des croyants et qui devraient s'aimer les uns les autres et se soumettre les uns aux autres. Paul se focalise sur leur attitude. En faisant leur œuvre de la façon dont Christ le demande, ces croyants montrent qu'ils font confiance à et respectent Christ.</w:t>
      </w:r>
    </w:p>
    <w:p>
      <w:pPr/>
      <w:r>
        <w:rPr>
          <w:lang w:val="fr_FR" w:bidi="fr_FR"/>
        </w:rPr>
      </w:r>
      <w:r>
        <w:rPr>
          <w:lang w:val="fr_FR" w:bidi="fr_FR"/>
        </w:rPr>
        <w:t>Paul dit que les esclaves devraient obéir à leurs maîtres avec « crainte et tremblement », ce qui signifie une attitude complètement respectueuse. Les esclaves devraient obéir aussi sincèrement qu'ils obéiraient à Christ.</w:t>
      </w:r>
    </w:p>
    <w:p>
      <w:pPr/>
      <w:r>
        <w:rPr>
          <w:lang w:val="fr_FR" w:bidi="fr_FR"/>
        </w:rPr>
      </w:r>
      <w:r>
        <w:rPr>
          <w:lang w:val="fr_FR" w:bidi="fr_FR"/>
        </w:rPr>
        <w:t>Ils devraient obéir honnêtement et de manière cohérente, et pas seulement quand leurs maîtres regardent pour que leurs maîtres les louent. Paul rappelle aux esclaves qu'ils appartiennent à Christ. Ils devraient donc tout faire de la manière dont Christ leur a demandé de le faire. Ils devraient faire la volonté de Dieu, c'est-à-dire ce qui plaît à Dieu, avec enthousiasme pour montrer qu'ils servent Dieu, et pas seulement leurs maîtres.</w:t>
      </w:r>
    </w:p>
    <w:p>
      <w:pPr/>
      <w:r>
        <w:rPr>
          <w:lang w:val="fr_FR" w:bidi="fr_FR"/>
        </w:rPr>
      </w:r>
      <w:r>
        <w:rPr>
          <w:lang w:val="fr_FR" w:bidi="fr_FR"/>
        </w:rPr>
        <w:t>Arrêtez-vous ici et discutez de cette question en groupe : racontez une histoire au sujet d'un moment où vous avez été impressionné par la façon dont une personne a travaillé à quelque chose. Décrivez la façon dont ils ont travaillé, ou leur attitude quant à leur travail. Qu'ont-ils fait qui a montré qu'ils étaient dévoués ou concentrés ? Pourquoi ont-ils travaillé de cette manière ? Mettez cet enregistrement en pause ici.</w:t>
      </w:r>
    </w:p>
    <w:p>
      <w:pPr/>
      <w:r>
        <w:rPr>
          <w:lang w:val="fr_FR" w:bidi="fr_FR"/>
        </w:rPr>
      </w:r>
      <w:r>
        <w:rPr>
          <w:lang w:val="fr_FR" w:bidi="fr_FR"/>
        </w:rPr>
        <w:t>Paul rappelle aussi aux esclaves que même si leurs maîtres humains ne reconnaissent pas leurs bonnes attitudes et leur travail, le Seigneur voit tout ce qu'ils font. Dieu récompensera tout le monde pour le bon travail qu'ils font, indépendamment du fait qu'ils soient un esclave ou non.</w:t>
      </w:r>
    </w:p>
    <w:p>
      <w:pPr/>
      <w:r>
        <w:rPr>
          <w:lang w:val="fr_FR" w:bidi="fr_FR"/>
        </w:rPr>
      </w:r>
      <w:r>
        <w:rPr>
          <w:lang w:val="fr_FR" w:bidi="fr_FR"/>
        </w:rPr>
        <w:t>Les maîtres devraient aussi se rappeler que le Seigneur voit tout ce qu'ils font. Les maîtres devraient donc aussi avoir une attitude similaire. Puisqu'ils servent aussi le Seigneur, les maîtres devraient faire ce qui plaît à Christ. Parce que les croyants devraient prendre soin les uns des autres, les maîtres ne devraient pas abuser de leur pouvoir en manipulant, humiliant ou en effrayant leurs esclaves. Les maîtres devraient se rappeler qu'eux et leurs esclaves appartiennent au même Maître dans les cieux. Et le Seigneur juge tout le monde selon le même barème.</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6.1–9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encourage les enfants à obéir à leurs parents parce que Dieu a dit que c'est juste. S'ils font cela, les enfants auront une longue vie pleine de bénédictions.</w:t>
      </w:r>
    </w:p>
    <w:p>
      <w:pPr/>
      <w:r>
        <w:rPr>
          <w:lang w:val="fr_FR" w:bidi="fr_FR"/>
        </w:rPr>
      </w:r>
      <w:r>
        <w:rPr>
          <w:b/>
          <w:lang w:val="fr_FR" w:bidi="fr_FR"/>
        </w:rPr>
        <w:t>Dans la deuxième partie :</w:t>
      </w:r>
      <w:r>
        <w:rPr>
          <w:lang w:val="fr_FR" w:bidi="fr_FR"/>
        </w:rPr>
        <w:t xml:space="preserve"> Paul dit aux pères de ne pas traiter leurs enfants d'une manière dure qui les mettrait en colère. Au lieu de cela, les pères devraient prendre soin de leurs enfants en les enseignant et en les instruisant au sujet du Seigneur Jésus.</w:t>
      </w:r>
    </w:p>
    <w:p>
      <w:pPr/>
      <w:r>
        <w:rPr>
          <w:lang w:val="fr_FR" w:bidi="fr_FR"/>
        </w:rPr>
      </w:r>
      <w:r>
        <w:rPr>
          <w:b/>
          <w:lang w:val="fr_FR" w:bidi="fr_FR"/>
        </w:rPr>
        <w:t>Dans la troisième partie :</w:t>
      </w:r>
      <w:r>
        <w:rPr>
          <w:lang w:val="fr_FR" w:bidi="fr_FR"/>
        </w:rPr>
        <w:t xml:space="preserve"> Paul dit aux esclaves non seulement d'obéir à leurs maîtres, mais de prêter attention à leur propre attitude, alors qu'ils s'acquittent de cela. Les esclaves devraient obéir et faire leur travail comme un service à Christ, en se souvenant que le Seigneur Jésus récompensera tout le monde pour ce qu'ils font.</w:t>
      </w:r>
    </w:p>
    <w:p>
      <w:pPr/>
      <w:r>
        <w:rPr>
          <w:lang w:val="fr_FR" w:bidi="fr_FR"/>
        </w:rPr>
      </w:r>
      <w:r>
        <w:rPr>
          <w:b/>
          <w:lang w:val="fr_FR" w:bidi="fr_FR"/>
        </w:rPr>
        <w:t>Dans la quatrième partie :</w:t>
      </w:r>
      <w:r>
        <w:rPr>
          <w:lang w:val="fr_FR" w:bidi="fr_FR"/>
        </w:rPr>
        <w:t xml:space="preserve"> les maîtres devraient également agir d'une manière qui plaît à Dieu, et l'une des façons dont ils devraient faire cela est en ne menaçant pas leurs esclaves. Ils doivent se rappeler que tout le monde a le même Seigneur qui juge tout le monde et leurs actions de manière équitable.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ces mots, y compris :</w:t>
      </w:r>
    </w:p>
    <w:p>
      <w:pPr>
        <w:pStyle w:val="ListBullet"/>
        <w:spacing w:line="240" w:lineRule="auto"/>
        <w:ind w:left="720"/>
      </w:pPr>
      <w:r>
        <w:rPr>
          <w:lang w:val="fr_FR" w:bidi="fr_FR"/>
        </w:rPr>
      </w:r>
      <w:r>
        <w:rPr>
          <w:lang w:val="fr_FR" w:bidi="fr_FR"/>
        </w:rPr>
        <w:t>Les enfants</w:t>
      </w:r>
    </w:p>
    <w:p>
      <w:pPr>
        <w:pStyle w:val="ListBullet"/>
        <w:spacing w:line="240" w:lineRule="auto"/>
        <w:ind w:left="720"/>
      </w:pPr>
      <w:r>
        <w:rPr>
          <w:lang w:val="fr_FR" w:bidi="fr_FR"/>
        </w:rPr>
      </w:r>
      <w:r>
        <w:rPr>
          <w:lang w:val="fr_FR" w:bidi="fr_FR"/>
        </w:rPr>
        <w:t>Les pères</w:t>
      </w:r>
    </w:p>
    <w:p>
      <w:pPr>
        <w:pStyle w:val="ListBullet"/>
        <w:spacing w:line="240" w:lineRule="auto"/>
        <w:ind w:left="720"/>
      </w:pPr>
      <w:r>
        <w:rPr>
          <w:lang w:val="fr_FR" w:bidi="fr_FR"/>
        </w:rPr>
      </w:r>
      <w:r>
        <w:rPr>
          <w:lang w:val="fr_FR" w:bidi="fr_FR"/>
        </w:rPr>
        <w:t>Les esclaves</w:t>
      </w:r>
    </w:p>
    <w:p>
      <w:pPr>
        <w:pStyle w:val="ListBullet"/>
        <w:spacing w:line="240" w:lineRule="auto"/>
        <w:ind w:left="720"/>
      </w:pPr>
      <w:r>
        <w:rPr>
          <w:lang w:val="fr_FR" w:bidi="fr_FR"/>
        </w:rPr>
      </w:r>
      <w:r>
        <w:rPr>
          <w:lang w:val="fr_FR" w:bidi="fr_FR"/>
        </w:rPr>
        <w:t>Et les maîtres</w:t>
      </w:r>
    </w:p>
    <w:p>
      <w:pPr>
        <w:pStyle w:val="ListBullet"/>
        <w:spacing w:line="240" w:lineRule="auto"/>
        <w:ind w:left="720"/>
      </w:pPr>
      <w:r>
        <w:rPr>
          <w:lang w:val="fr_FR" w:bidi="fr_FR"/>
        </w:rPr>
      </w:r>
      <w:r>
        <w:rPr>
          <w:lang w:val="fr_FR" w:bidi="fr_FR"/>
        </w:rPr>
        <w:t>Le Seigneur Jésus-Christ</w:t>
      </w:r>
    </w:p>
    <w:p>
      <w:pPr>
        <w:pStyle w:val="ListBullet"/>
        <w:spacing w:line="240" w:lineRule="auto"/>
        <w:ind w:left="720"/>
      </w:pPr>
      <w:r>
        <w:rPr>
          <w:lang w:val="fr_FR" w:bidi="fr_FR"/>
        </w:rPr>
      </w:r>
      <w:r>
        <w:rPr>
          <w:lang w:val="fr_FR" w:bidi="fr_FR"/>
        </w:rPr>
        <w:t>Le Seigneur Dieu</w:t>
      </w:r>
    </w:p>
    <w:p>
      <w:pPr/>
      <w:r>
        <w:rPr>
          <w:lang w:val="fr_FR" w:bidi="fr_FR"/>
        </w:rPr>
      </w:r>
      <w:r>
        <w:rPr>
          <w:lang w:val="fr_FR" w:bidi="fr_FR"/>
        </w:rPr>
        <w:t>En groupe, prêtez attention à ces parties du cadre du passage :</w:t>
      </w:r>
    </w:p>
    <w:p>
      <w:pPr/>
      <w:r>
        <w:rPr>
          <w:lang w:val="fr_FR" w:bidi="fr_FR"/>
        </w:rPr>
      </w:r>
      <w:r>
        <w:rPr>
          <w:lang w:val="fr_FR" w:bidi="fr_FR"/>
        </w:rPr>
        <w:t>Paul continue d'écrire des instructions pour la maisonnée. Il explique comment les personnes qui ont autorité devraient agir et comment les personnes qui se soumettent à l'autorité des autres devraient agir. Ici, alors qu'il parle aux enfants, aux pères, aux esclaves et aux maîtres qui sont croyants, il leur rappelle de nouveau que puisqu'ils appartiennent au Seigneur, le Seigneur Jésus est leur maître, c'est-à-dire l'autorité de leur maisonnée. Les croyants se soumettent à l'autorité Paul explique comment faire cela dans chacune de ces situations, en se concentrant en particulier sur les attitudes des croyants alors qu'ils font cela.</w:t>
      </w:r>
    </w:p>
    <w:p>
      <w:pPr/>
      <w:r>
        <w:rPr>
          <w:lang w:val="fr_FR" w:bidi="fr_FR"/>
        </w:rPr>
      </w:r>
      <w:r>
        <w:rPr>
          <w:lang w:val="fr_FR" w:bidi="fr_FR"/>
        </w:rPr>
        <w:t>Dans la première partie de ce passage, Paul parle aux enfants. Les enfants devraient obéir à leurs parents « dans le Seigneur », c'est-à-dire parce que les enfants appartiennent au Seigneur. Le Seigneur a dit qu'obéir aux parents est la bonne chose à faire. Pour montrer cela, Paul leur rappelle les instructions que Dieu a données au peuple juif. Les croyants qui écoutent seraient probablement familiers avec. Paul n'introduit donc pas le commandement et n'inclut que les parties de l'instruction qu'il abordera. Dieu a dit que les enfants devraient honorer leurs parents, ce qui signifie les respecter et leur obéir. Ce commandement était la première loi que Dieu a donnée à son peuple qui donnait aussi une raison d'obéir. Dieu a promis que quand les enfants obéissent à leurs parents, Dieu les bénira et leur donnera une longue vie. Paul rappelle aux Éphésiens que c'était le premier commandement de la part de Dieu qui est venu avec une promesse claire d'une récompense.</w:t>
      </w:r>
    </w:p>
    <w:p>
      <w:pPr/>
      <w:r>
        <w:rPr>
          <w:lang w:val="fr_FR" w:bidi="fr_FR"/>
        </w:rPr>
      </w:r>
      <w:r>
        <w:rPr>
          <w:lang w:val="fr_FR" w:bidi="fr_FR"/>
        </w:rPr>
        <w:t>Arrêtez-vous ici et discutez de cette question en groupe : quel genre de paroles ou de proverbes avez-vous dans votre culture au sujet de la façon dont les enfants devraient agir ? De quel genre de personnes viennent-ils ? Pourquoi pensez-vous que les gens utilisent ces paroles ou proverbes pour encourager ou enseigner les autres ? Mettez cet enregistrement en pause ici.</w:t>
      </w:r>
    </w:p>
    <w:p>
      <w:pPr/>
      <w:r>
        <w:rPr>
          <w:lang w:val="fr_FR" w:bidi="fr_FR"/>
        </w:rPr>
      </w:r>
      <w:r>
        <w:rPr>
          <w:lang w:val="fr_FR" w:bidi="fr_FR"/>
        </w:rPr>
        <w:t>Paul parle spécifiquement aux pères dans la deuxième partie de ce passage. Les pères ne devraient pas utiliser leur autorité pour discipliner ou abuser sévèrement, causant de la colère et de l'amertume chez leurs enfants. Paul leur donne une action opposée à faire à la place. Les pères devraient utiliser leur autorité pour enseigner leurs enfants dans le Seigneur Jésus, c'est-à-dire dans la façon dont les croyants devraient agir. Ils devraient suivre l'exemple d'un enseignement doux et aimant de Christ.</w:t>
      </w:r>
    </w:p>
    <w:p>
      <w:pPr/>
      <w:r>
        <w:rPr>
          <w:lang w:val="fr_FR" w:bidi="fr_FR"/>
        </w:rPr>
      </w:r>
      <w:r>
        <w:rPr>
          <w:lang w:val="fr_FR" w:bidi="fr_FR"/>
        </w:rPr>
        <w:t>Dans la troisième partie de ce passage, Paul aborde les attitudes des esclaves et la façon dont ils se soumettent à leurs maîtres. Paul compare les esclaves qui obéissent à leurs maîtres aux croyants qui obéissent à Christ. Les esclaves devraient obéir d'une manière profondément respectueuse et sincère, tout comme ils obéissent à Christ. Ils devraient être cohérents, et pas seulement travailler dur quand quelqu'un les regarde, ou pour recevoir de la louange. Ces actions et attitudes montrent que les esclaves appartiennent à Christ et qu'ils essaient de faire ce qui plaît au Seigneur. Puisque l'objectif principal d'un croyant devrait être de servir le Seigneur en obéissant à ses commandements, les esclaves devraient servir de bon gré parce qu'ils servent Christ, et pas seulement leurs propriétaires.</w:t>
      </w:r>
    </w:p>
    <w:p>
      <w:pPr/>
      <w:r>
        <w:rPr>
          <w:lang w:val="fr_FR" w:bidi="fr_FR"/>
        </w:rPr>
      </w:r>
      <w:r>
        <w:rPr>
          <w:lang w:val="fr_FR" w:bidi="fr_FR"/>
        </w:rPr>
        <w:t>Arrêtez-vous ici et discutez en groupe : Paul parle d'obéir à quelqu'un avec « crainte et tremblement ». Parlez de quelqu'un que vous respectez tellement que vous avez presque peur de lui. Quel genre de descriptions utilisez-vous ? Discutez des mots ou des expressions que vous utiliserez pour montrer ce respect profond. Mettez cet enregistrement en pause ici.</w:t>
      </w:r>
    </w:p>
    <w:p>
      <w:pPr/>
      <w:r>
        <w:rPr>
          <w:lang w:val="fr_FR" w:bidi="fr_FR"/>
        </w:rPr>
      </w:r>
      <w:r>
        <w:rPr>
          <w:lang w:val="fr_FR" w:bidi="fr_FR"/>
        </w:rPr>
        <w:t>Arrêtez-vous de nouveau et discutez en groupe : Paul parle aussi du fait de servir quelqu'un avec sincérité du cœur. Parlez d'un moment où vous avez travaillé dur pour quelqu'un d'autre, même quand ils ne vous regardaient pas, parce que vous vouliez le faire. Prêtez attention à la façon dont vous avez parlé de cela et discutez de la façon dont vous parlerez de la sincérité du cœur dans votre traduction. Mettez cet enregistrement en pause ici.</w:t>
      </w:r>
    </w:p>
    <w:p>
      <w:pPr/>
      <w:r>
        <w:rPr>
          <w:lang w:val="fr_FR" w:bidi="fr_FR"/>
        </w:rPr>
      </w:r>
      <w:r>
        <w:rPr>
          <w:lang w:val="fr_FR" w:bidi="fr_FR"/>
        </w:rPr>
        <w:t>Paul encourage aussi les esclaves au sujet de combien il est bon qu'ils appartiennent au Seigneur et le servent. Le Seigneur Jésus les reconnaîtra et les récompensera pour leur attitude et leur obéissance à leur maître humain, même si leur maître humain ne reconnaît pas leur obéissance. Le Seigneur est juste. Il récompense à la fois les esclaves et les personnes libres pour leurs actes.</w:t>
      </w:r>
    </w:p>
    <w:p>
      <w:pPr/>
      <w:r>
        <w:rPr>
          <w:lang w:val="fr_FR" w:bidi="fr_FR"/>
        </w:rPr>
      </w:r>
      <w:r>
        <w:rPr>
          <w:lang w:val="fr_FR" w:bidi="fr_FR"/>
        </w:rPr>
        <w:t>Dans la quatrième partie de ce passage, Paul dit que les maîtres devraient aussi se rappeler que le Seigneur est juste dans ses actes. L'esclave et le maître appartiennent à Dieu, qui est le maître le plus élevé. Dieu ne traite pas les gens différemment à cause de qui ils sont ou des emplois qu'ils ont. Chaque croyant doit servir le Seigneur et faire ce qui lui plaît. Les maîtres devraient donc penser à la façon dont ils servent le Seigneur avec leurs actes, tout comme le font les esclaves. Rappelez-vous que Paul a encouragé les croyants plus tôt à être bons et compatissants les uns envers les autres. L'une des façons de servir le Seigneur est de parler avec bonté et de ne pas menacer leurs esclaves avec un langage dur ou une punition.</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avoir des dessins, des objets ou même des personnes qui représentent Paul, le Seigneur Dieu, Christ, les enfants, les pères, les esclaves et les maîtres.</w:t>
      </w:r>
    </w:p>
    <w:p>
      <w:pPr/>
      <w:r>
        <w:rPr>
          <w:lang w:val="fr_FR" w:bidi="fr_FR"/>
        </w:rPr>
      </w:r>
      <w:r>
        <w:rPr>
          <w:lang w:val="fr_FR" w:bidi="fr_FR"/>
        </w:rPr>
        <w:t>Choisissez des personnes, des dessins ou des objets pour représenter chacun de ceux-ci. Alors que vous commencez à raconter l'histoire de ces versets, rappelez-vous que Paul parle d'abord aux enfants. Il leur dit d'obéir à la fois à leurs parents. Montrez les enfants qui obéissent à ce que les parents leur disent de faire. Paul dit que c'est juste parce que le Seigneur a dit qu'il en est ainsi, et qu'à la suite de cette obéissance, les enfants vivront une vie longue et bénie. Montrez les bonnes choses que Dieu donne aux enfants quand ils obéissent. Paul parle ensuite aux pères. Ils ne devraient pas faire que leurs enfants deviennent amers, avec des mots ou des actes durs. Au lieu de cela, montrez les pères qui enseignent leurs enfants de la façon dont le veut le Seigneur, en expliquant les choses aux enfants d'une manière patiente et aimante. Paul parle ensuite aux esclaves. Montrez les esclaves qui obéissent à ce que leur maître dit d'une manière respectueuse et sincère. Demandez au maître de se détourner des esclaves et que les esclaves continuent de travailler dur quand même. Puisqu'ils appartiennent à Christ, les esclaves font leur travail pour Christ et ils regardent à lui alors qu'ils travaillent. Christ voit les esclaves alors qu'ils travaillent. Montrez comment il récompense les esclaves pour le bon travail qu'ils font. Enfin, Paul parle aux maîtres. Montrez les maîtres qui traitent leurs esclaves avec douceur, et non dureté. Les maîtres regardent aussi le Seigneur, en se souvenant que ce qu'ils font, ils le font pour le Seigneur. Montrez comment le Seigneur traite tout le monde de la même manière, peu importe le genre de travail qu'ils ont.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6.1–9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ces mots, y compris :</w:t>
      </w:r>
    </w:p>
    <w:p>
      <w:pPr>
        <w:pStyle w:val="ListBullet"/>
        <w:spacing w:line="240" w:lineRule="auto"/>
        <w:ind w:left="720"/>
      </w:pPr>
      <w:r>
        <w:rPr>
          <w:lang w:val="fr_FR" w:bidi="fr_FR"/>
        </w:rPr>
      </w:r>
      <w:r>
        <w:rPr>
          <w:lang w:val="fr_FR" w:bidi="fr_FR"/>
        </w:rPr>
        <w:t>Les enfants</w:t>
      </w:r>
    </w:p>
    <w:p>
      <w:pPr>
        <w:pStyle w:val="ListBullet"/>
        <w:spacing w:line="240" w:lineRule="auto"/>
        <w:ind w:left="720"/>
      </w:pPr>
      <w:r>
        <w:rPr>
          <w:lang w:val="fr_FR" w:bidi="fr_FR"/>
        </w:rPr>
      </w:r>
      <w:r>
        <w:rPr>
          <w:lang w:val="fr_FR" w:bidi="fr_FR"/>
        </w:rPr>
        <w:t>Les pères</w:t>
      </w:r>
    </w:p>
    <w:p>
      <w:pPr>
        <w:pStyle w:val="ListBullet"/>
        <w:spacing w:line="240" w:lineRule="auto"/>
        <w:ind w:left="720"/>
      </w:pPr>
      <w:r>
        <w:rPr>
          <w:lang w:val="fr_FR" w:bidi="fr_FR"/>
        </w:rPr>
      </w:r>
      <w:r>
        <w:rPr>
          <w:lang w:val="fr_FR" w:bidi="fr_FR"/>
        </w:rPr>
        <w:t>Les esclaves</w:t>
      </w:r>
    </w:p>
    <w:p>
      <w:pPr>
        <w:pStyle w:val="ListBullet"/>
        <w:spacing w:line="240" w:lineRule="auto"/>
        <w:ind w:left="720"/>
      </w:pPr>
      <w:r>
        <w:rPr>
          <w:lang w:val="fr_FR" w:bidi="fr_FR"/>
        </w:rPr>
      </w:r>
      <w:r>
        <w:rPr>
          <w:lang w:val="fr_FR" w:bidi="fr_FR"/>
        </w:rPr>
        <w:t>Et les maîtres</w:t>
      </w:r>
    </w:p>
    <w:p>
      <w:pPr>
        <w:pStyle w:val="ListBullet"/>
        <w:spacing w:line="240" w:lineRule="auto"/>
        <w:ind w:left="720"/>
      </w:pPr>
      <w:r>
        <w:rPr>
          <w:lang w:val="fr_FR" w:bidi="fr_FR"/>
        </w:rPr>
      </w:r>
      <w:r>
        <w:rPr>
          <w:lang w:val="fr_FR" w:bidi="fr_FR"/>
        </w:rPr>
        <w:t>Le Seigneur Jésus-Christ</w:t>
      </w:r>
    </w:p>
    <w:p>
      <w:pPr>
        <w:pStyle w:val="ListBullet"/>
        <w:spacing w:line="240" w:lineRule="auto"/>
        <w:ind w:left="720"/>
      </w:pPr>
      <w:r>
        <w:rPr>
          <w:lang w:val="fr_FR" w:bidi="fr_FR"/>
        </w:rPr>
      </w:r>
      <w:r>
        <w:rPr>
          <w:lang w:val="fr_FR" w:bidi="fr_FR"/>
        </w:rPr>
        <w:t>Le Seigneur Dieu</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Enfants, puisque vous appartenez au Seigneur Jésus, vous devriez obéir à vos parents. C'est juste parce que Dieu a dit dans les Écritures : "Honore ton père et ta mère pour que votre vie puisse être pleine de bénédictions et que vous puissiez vivre longtemps". C'est le premier commandement que Dieu a donné avec la promesse d'une récompense.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enfants : « Que ressentez-vous ou que pensez-vous ? » La personne pourrait répondre des choses comme : « Il est parfois difficile d'obéir à mes parents quand je ne comprends pas pourquoi ils me demandent de faire certaines choses. Mais j'appartiens au Seigneur et je veux faire ce qu'il veut. J'obéirai donc à mes parents », ou « Je suis encouragé par le fait que Dieu promet de me donner de bonnes choses quand je respecte son commandement en obéissant à mes parents », ou « Je suis surpris que Paul nous parle directement, même si nous sommes jeunes ! Je suis si heureux que Dieu prenne soin de nous et qu'il le montre en nous enseignant.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Pères, ne traitez pas vos enfants d'une manière dure ou injuste qui les mettrait en colère et les remplirait de ressentiment. Au lieu de cela, prenez soin de vos enfants en les formant et en les instruisant comme devrait le faire un croyant.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pères : « Que ressentez-vous ou que pensez-vous ? » La personne pourrait répondre des choses comme : « Parfois, je ne suis pas sûr de comment bien enseigner mes enfants ; c'est difficile quand mes enfants font les mauvaises choses. Je suis reconnaissant que Dieu se soucie de chaque aspect de notre vie et nous montre comment enseigner nos enfants », ou « Je ne voudrais pas faire que mes enfants se mettent en colère tout le temps : Paul vient de nous avertir à quel point cela peut être dangereux ! Je préférerais aider mes enfants à apprendre ce qui concerne le Seigneur », ou « Je me sens rassuré et encouragé quand le Seigneur nous enseigne d'une manière douce et aimante. Il est logique que je devrais enseigner mes enfants de la même manière.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poursuit en disant : « Vous qui êtes esclaves devriez obéir à vos maîtres avec un respect profond, une sincérité et la même attitude que vous obéiriez à Christ. Faites cela tout le temps, pas seulement quand vos maîtres vous regardent ou juste pour qu'ils vous louent. Obéissez comme des esclaves qui appartiennent à Christ, en faisant de bon gré ce que Dieu vous dit de faire. Quand vous faites votre travail, pensez à cela : vous travaillez pour le Seigneur Jésus, vous ne travaillez pas seulement pour votre maître. Que vous soyez un esclave ou non, vous pouvez être sûr que le Seigneur Jésus vous récompensera pour le bon travail que vous faites.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esclaves : « Que ressentez-vous ou que pensez-vous ? » La personne pourrait répondre des choses comme : « Je suis découragé quand mon maître ne voit pas le travail que je fais. Mais j'ai de l'espérance parce que Christ est mon vrai maître et voit le bien que je fais. Je sais qu'il prend soin de moi et rendra les choses justes, peu importe ce que mon maître humain peut faire », ou « Il est si difficile d'obéir constamment. Je suis donc heureux que le Saint-Esprit soit avec nous et nous aide à nous soumettre les uns aux autres », ou « Parce que j'appartiens à Christ, je veux me comporter d'une manière qui honore Christ et montre les bonnes choses qu'il fait dans ma vie ».</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Je prends soin des esclaves qui sont dans des situations difficiles et veux les encourager à prendre soin d'eux », ou « Je veux rappeler à tout le monde que Christ ne traite pas les esclaves différemment que quiconque d'autre », ou « Quelle bénédiction de pouvoir compter sur Jésus pour nous offrir une récompense juste et la justice, car il a la puissance de le faire ».</w:t>
      </w:r>
    </w:p>
    <w:p>
      <w:pPr>
        <w:pStyle w:val="ListBullet"/>
        <w:spacing w:line="240" w:lineRule="auto"/>
        <w:ind w:left="720"/>
      </w:pPr>
      <w:r>
        <w:rPr>
          <w:lang w:val="fr_FR" w:bidi="fr_FR"/>
        </w:rPr>
      </w:r>
      <w:r>
        <w:rPr>
          <w:lang w:val="fr_FR" w:bidi="fr_FR"/>
        </w:rPr>
        <w:t>Demandez à la personne qui joue Christ : « Que ressentez-vous ou que pensez-vous ? » La personne pourrait répondre des choses comme : « Je vois les cœurs des gens et je sais combien ils ont besoin de moi. Parce que je les aime, je veux que tous soient mon peuple, peu importe s'ils sont esclaves ou libres », ou « Je hais l'injustice, je récompenserai donc tout le monde pour leurs bonnes œuvres, même si les autres personnes sur la terre ne le font pas », ou « Je suis heureux et me réjouis quand mon peuple fait ce qui plaît à Dieu parce que c'est la meilleure façon de vivre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Vous qui êtes maîtres, vous devez traiter correctement vos esclaves, tout comme je leur ai dit de vous traiter. Ne menacez pas vos esclaves, ne dites pas que vous les blesserez ou les punirez parce que vous savez que vous avez le même maître dans les cieux, qui est le Seigneur. Il traite toutes les personnes de la même manière et juge tout le monde selon le même barème.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maîtres : « Que ressentez-vous ou que pensez-vous ? » La personne pourrait répondre des choses comme : « Puisque j'appartiens à Dieu tout comme mes esclaves, je réalise que je ne dois pas traiter mes esclaves comme s'ils n'existent que pour me plaire », ou « Je serais en colère si quelqu'un m'avait traité durement ou cruellement. Pourquoi ferais-je cela à mes compagnons croyants qui sont comme mes frères et sœurs ? » ou « J'ai peur que si je traite bien mes esclaves, je ne tirerai pas autant de travail d'eux. »</w:t>
      </w:r>
    </w:p>
    <w:p>
      <w:pPr>
        <w:pStyle w:val="ListBullet"/>
        <w:spacing w:line="240" w:lineRule="auto"/>
        <w:ind w:left="720"/>
      </w:pPr>
      <w:r>
        <w:rPr>
          <w:lang w:val="fr_FR" w:bidi="fr_FR"/>
        </w:rPr>
      </w:r>
      <w:r>
        <w:rPr>
          <w:lang w:val="fr_FR" w:bidi="fr_FR"/>
        </w:rPr>
        <w:t>Demandez à la personne qui joue le Seigneur Dieu : « Que ressentez-vous ou que pensez-vous ? » La personne pourrait répondre des choses comme : « J'ai créé tout le monde à mon image. Je les aime tous et les voit chacun comme beaux. Je serait juste et équitable avec tout le monde », ou « Je veux que tous fassent ma volonté parce que c'est ce qu'il y a de meilleur pour eux. Ils ne vivront ensuite plus d'une manière qui les blesse eux-mêmes ou les autres ! » ou « Si les maîtres traitent durement les esclaves, leurs esclaves seront découragés et blessés. Je ne veux pas que mon peuple se blesse les uns les autres ou rende le fait de me suivre plus difficile. J'aime chacun d'eux comme mon propre enfant, parce que chacune de ces personnes est mon enfant.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6.1–9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les enfants devraient obéir à leurs parents parce que les enfants appartiennent au Seigneur. Un </w:t>
      </w:r>
      <w:r>
        <w:rPr>
          <w:b/>
          <w:lang w:val="fr_FR" w:bidi="fr_FR"/>
        </w:rPr>
        <w:t>seigneur</w:t>
      </w:r>
      <w:r>
        <w:rPr>
          <w:lang w:val="fr_FR" w:bidi="fr_FR"/>
        </w:rPr>
        <w:t xml:space="preserve"> est quelqu'un qui est un maître sur les autres personnes, qui a pleine autorité. Les Israélites utilisaient donc ce mot pour Dieu, parce qu'il a autorité sur le monde entier. </w:t>
      </w:r>
      <w:r>
        <w:rPr>
          <w:b/>
          <w:lang w:val="fr_FR" w:bidi="fr_FR"/>
        </w:rPr>
        <w:t>Seigneur</w:t>
      </w:r>
      <w:r>
        <w:rPr>
          <w:lang w:val="fr_FR" w:bidi="fr_FR"/>
        </w:rPr>
        <w:t xml:space="preserve"> signifie probablement Jésus, puisque Paul utilise souvent ce titre pour Jésus. Quand Paul dit aux pères de former et d'instruire leurs enfants dans le Seigneur, il veut dire suivre l'exemple d'enseignement du </w:t>
      </w:r>
      <w:r>
        <w:rPr>
          <w:b/>
          <w:lang w:val="fr_FR" w:bidi="fr_FR"/>
        </w:rPr>
        <w:t>Seigneur</w:t>
      </w:r>
      <w:r>
        <w:rPr>
          <w:lang w:val="fr_FR" w:bidi="fr_FR"/>
        </w:rPr>
        <w:t xml:space="preserve"> Jésus. Les esclaves devraient considérer leur service envers les gens comme un service envers le </w:t>
      </w:r>
      <w:r>
        <w:rPr>
          <w:b/>
          <w:lang w:val="fr_FR" w:bidi="fr_FR"/>
        </w:rPr>
        <w:t>Seigneur</w:t>
      </w:r>
      <w:r>
        <w:rPr>
          <w:lang w:val="fr_FR" w:bidi="fr_FR"/>
        </w:rPr>
        <w:t xml:space="preserve"> Jésus, qui les récompensera pour leur bon travail. Pour plus d'informations sur le mot </w:t>
      </w:r>
      <w:r>
        <w:rPr>
          <w:b/>
          <w:lang w:val="fr_FR" w:bidi="fr_FR"/>
        </w:rPr>
        <w:t>Seigneur</w:t>
      </w:r>
      <w:r>
        <w:rPr>
          <w:lang w:val="fr_FR" w:bidi="fr_FR"/>
        </w:rPr>
        <w:t xml:space="preserve">, consultez le glossaire principal. Utilisez le même mot ou la même expression pour </w:t>
      </w:r>
      <w:r>
        <w:rPr>
          <w:b/>
          <w:lang w:val="fr_FR" w:bidi="fr_FR"/>
        </w:rPr>
        <w:t>Seigneur</w:t>
      </w:r>
      <w:r>
        <w:rPr>
          <w:lang w:val="fr_FR" w:bidi="fr_FR"/>
        </w:rPr>
        <w:t xml:space="preserve"> que vous avez utilisé dans les passages précédents. </w:t>
      </w:r>
    </w:p>
    <w:p>
      <w:pPr/>
      <w:r>
        <w:rPr>
          <w:lang w:val="fr_FR" w:bidi="fr_FR"/>
        </w:rPr>
      </w:r>
      <w:r>
        <w:rPr>
          <w:lang w:val="fr_FR" w:bidi="fr_FR"/>
        </w:rPr>
        <w:t xml:space="preserve">Paul cite les Écritures, qui disent que les gens devraient </w:t>
      </w:r>
      <w:r>
        <w:rPr>
          <w:b/>
          <w:lang w:val="fr_FR" w:bidi="fr_FR"/>
        </w:rPr>
        <w:t>honorer</w:t>
      </w:r>
      <w:r>
        <w:rPr>
          <w:lang w:val="fr_FR" w:bidi="fr_FR"/>
        </w:rPr>
        <w:t xml:space="preserve"> leur père et leur mère. </w:t>
      </w:r>
      <w:r>
        <w:rPr>
          <w:b/>
          <w:lang w:val="fr_FR" w:bidi="fr_FR"/>
        </w:rPr>
        <w:t>Honorer</w:t>
      </w:r>
      <w:r>
        <w:rPr>
          <w:lang w:val="fr_FR" w:bidi="fr_FR"/>
        </w:rPr>
        <w:t xml:space="preserve"> quelqu'un signifie reconnaître ou considérer que cette personne est digne d'être aimée et que l'on doit lui obéir.</w:t>
      </w:r>
    </w:p>
    <w:p>
      <w:pPr/>
      <w:r>
        <w:rPr>
          <w:lang w:val="fr_FR" w:bidi="fr_FR"/>
        </w:rPr>
      </w:r>
      <w:r>
        <w:rPr>
          <w:lang w:val="fr_FR" w:bidi="fr_FR"/>
        </w:rPr>
        <w:t>Arrêtez-vous ici et discutez en groupe : comment décrirez-vous l'action qui consiste à honorer votre père et votre mère ? Mettez cet enregistrement en pause ici.</w:t>
      </w:r>
    </w:p>
    <w:p>
      <w:pPr/>
      <w:r>
        <w:rPr>
          <w:lang w:val="fr_FR" w:bidi="fr_FR"/>
        </w:rPr>
      </w:r>
      <w:r>
        <w:rPr>
          <w:lang w:val="fr_FR" w:bidi="fr_FR"/>
        </w:rPr>
        <w:t xml:space="preserve">Paul dit que c'est le premier </w:t>
      </w:r>
      <w:r>
        <w:rPr>
          <w:b/>
          <w:lang w:val="fr_FR" w:bidi="fr_FR"/>
        </w:rPr>
        <w:t>commandement</w:t>
      </w:r>
      <w:r>
        <w:rPr>
          <w:lang w:val="fr_FR" w:bidi="fr_FR"/>
        </w:rPr>
        <w:t xml:space="preserve"> que Dieu donne avec une promesse. Les </w:t>
      </w:r>
      <w:r>
        <w:rPr>
          <w:b/>
          <w:lang w:val="fr_FR" w:bidi="fr_FR"/>
        </w:rPr>
        <w:t>commandements</w:t>
      </w:r>
      <w:r>
        <w:rPr>
          <w:lang w:val="fr_FR" w:bidi="fr_FR"/>
        </w:rPr>
        <w:t xml:space="preserve"> sont les règles que Dieu a données à son peuple, le peuple d'Israël, pour leur montrer comment vivre leur vie. Pour plus d'informations sur le mot </w:t>
      </w:r>
      <w:r>
        <w:rPr>
          <w:b/>
          <w:lang w:val="fr_FR" w:bidi="fr_FR"/>
        </w:rPr>
        <w:t>commandement</w:t>
      </w:r>
      <w:r>
        <w:rPr>
          <w:lang w:val="fr_FR" w:bidi="fr_FR"/>
        </w:rPr>
        <w:t xml:space="preserve">, consultez le glossaire principal. Utilisez le même mot ou la même expression pour </w:t>
      </w:r>
      <w:r>
        <w:rPr>
          <w:b/>
          <w:lang w:val="fr_FR" w:bidi="fr_FR"/>
        </w:rPr>
        <w:t>commandement</w:t>
      </w:r>
      <w:r>
        <w:rPr>
          <w:lang w:val="fr_FR" w:bidi="fr_FR"/>
        </w:rPr>
        <w:t xml:space="preserve"> que dans les passages précédents.</w:t>
      </w:r>
    </w:p>
    <w:p>
      <w:pPr/>
      <w:r>
        <w:rPr>
          <w:lang w:val="fr_FR" w:bidi="fr_FR"/>
        </w:rPr>
      </w:r>
      <w:r>
        <w:rPr>
          <w:lang w:val="fr_FR" w:bidi="fr_FR"/>
        </w:rPr>
        <w:t xml:space="preserve">Les esclaves devraient obéir à leurs maîtres avec la même sincérité qu'ils obéissent à </w:t>
      </w:r>
      <w:r>
        <w:rPr>
          <w:b/>
          <w:lang w:val="fr_FR" w:bidi="fr_FR"/>
        </w:rPr>
        <w:t>Christ</w:t>
      </w:r>
      <w:r>
        <w:rPr>
          <w:lang w:val="fr_FR" w:bidi="fr_FR"/>
        </w:rPr>
        <w:t xml:space="preserve">. Pour plus d'informations sur </w:t>
      </w:r>
      <w:r>
        <w:rPr>
          <w:b/>
          <w:lang w:val="fr_FR" w:bidi="fr_FR"/>
        </w:rPr>
        <w:t>Christ</w:t>
      </w:r>
      <w:r>
        <w:rPr>
          <w:lang w:val="fr_FR" w:bidi="fr_FR"/>
        </w:rPr>
        <w:t xml:space="preserve">, référez-vous au Glossaire principal. Utilisez le même mot ou la même expression pour </w:t>
      </w:r>
      <w:r>
        <w:rPr>
          <w:b/>
          <w:lang w:val="fr_FR" w:bidi="fr_FR"/>
        </w:rPr>
        <w:t>Christ</w:t>
      </w:r>
      <w:r>
        <w:rPr>
          <w:lang w:val="fr_FR" w:bidi="fr_FR"/>
        </w:rPr>
        <w:t xml:space="preserve"> que dans les passages précédents.</w:t>
      </w:r>
    </w:p>
    <w:p>
      <w:pPr/>
      <w:r>
        <w:rPr>
          <w:lang w:val="fr_FR" w:bidi="fr_FR"/>
        </w:rPr>
      </w:r>
      <w:r>
        <w:rPr>
          <w:b/>
          <w:lang w:val="fr_FR" w:bidi="fr_FR"/>
        </w:rPr>
        <w:t>Les esclaves</w:t>
      </w:r>
      <w:r>
        <w:rPr>
          <w:lang w:val="fr_FR" w:bidi="fr_FR"/>
        </w:rPr>
        <w:t xml:space="preserve"> travaillaient pour d'autres personnes et n'avaient généralement pas de droits pour quitter leur travail. </w:t>
      </w:r>
    </w:p>
    <w:p>
      <w:pPr/>
      <w:r>
        <w:rPr>
          <w:lang w:val="fr_FR" w:bidi="fr_FR"/>
        </w:rPr>
      </w:r>
      <w:r>
        <w:rPr>
          <w:lang w:val="fr_FR" w:bidi="fr_FR"/>
        </w:rPr>
        <w:t xml:space="preserve">Arrêtez-vous ici et discutez en groupe du mot que vous utiliserez pour </w:t>
      </w:r>
      <w:r>
        <w:rPr>
          <w:b/>
          <w:lang w:val="fr_FR" w:bidi="fr_FR"/>
        </w:rPr>
        <w:t>esclave</w:t>
      </w:r>
      <w:r>
        <w:rPr>
          <w:lang w:val="fr_FR" w:bidi="fr_FR"/>
        </w:rPr>
        <w:t xml:space="preserve">. Si vous avez traduit ce mot dans un autre livre de la Bible, utilisez le même mot ici. Pour plus d'informations sur le mot </w:t>
      </w:r>
      <w:r>
        <w:rPr>
          <w:b/>
          <w:lang w:val="fr_FR" w:bidi="fr_FR"/>
        </w:rPr>
        <w:t>esclave</w:t>
      </w:r>
      <w:r>
        <w:rPr>
          <w:lang w:val="fr_FR" w:bidi="fr_FR"/>
        </w:rPr>
        <w:t>, référez-vous au Glossaire principal. Mettez cet enregistrement en pause ici.</w:t>
      </w:r>
    </w:p>
    <w:p>
      <w:pPr/>
      <w:r>
        <w:rPr>
          <w:lang w:val="fr_FR" w:bidi="fr_FR"/>
        </w:rPr>
      </w:r>
      <w:r>
        <w:rPr>
          <w:b/>
          <w:lang w:val="fr_FR" w:bidi="fr_FR"/>
        </w:rPr>
        <w:t>Les maîtres</w:t>
      </w:r>
      <w:r>
        <w:rPr>
          <w:lang w:val="fr_FR" w:bidi="fr_FR"/>
        </w:rPr>
        <w:t xml:space="preserve"> devraient traiter leurs esclaves d'une manière appropriée, en se souvenant qu'ils ont tous deux le même </w:t>
      </w:r>
      <w:r>
        <w:rPr>
          <w:b/>
          <w:lang w:val="fr_FR" w:bidi="fr_FR"/>
        </w:rPr>
        <w:t>maître</w:t>
      </w:r>
      <w:r>
        <w:rPr>
          <w:lang w:val="fr_FR" w:bidi="fr_FR"/>
        </w:rPr>
        <w:t xml:space="preserve"> dans les cieux. Un </w:t>
      </w:r>
      <w:r>
        <w:rPr>
          <w:b/>
          <w:lang w:val="fr_FR" w:bidi="fr_FR"/>
        </w:rPr>
        <w:t>maître</w:t>
      </w:r>
      <w:r>
        <w:rPr>
          <w:lang w:val="fr_FR" w:bidi="fr_FR"/>
        </w:rPr>
        <w:t xml:space="preserve"> est un titre respectueux pour quelqu'un dans une position ou un statut élevé. Dans le Nouveau Testament, c'est ce même mot que les gens traduisent parfois par Seigneur. Paul parle aux </w:t>
      </w:r>
      <w:r>
        <w:rPr>
          <w:b/>
          <w:lang w:val="fr_FR" w:bidi="fr_FR"/>
        </w:rPr>
        <w:t>maîtres</w:t>
      </w:r>
      <w:r>
        <w:rPr>
          <w:lang w:val="fr_FR" w:bidi="fr_FR"/>
        </w:rPr>
        <w:t xml:space="preserve"> humains, qui sont les personnes qui possèdent d'autres personnes comme esclaves. Les </w:t>
      </w:r>
      <w:r>
        <w:rPr>
          <w:b/>
          <w:lang w:val="fr_FR" w:bidi="fr_FR"/>
        </w:rPr>
        <w:t>maîtres</w:t>
      </w:r>
      <w:r>
        <w:rPr>
          <w:lang w:val="fr_FR" w:bidi="fr_FR"/>
        </w:rPr>
        <w:t xml:space="preserve"> devraient se rappeler qu'eux et leurs esclaves appartiennent tous au même </w:t>
      </w:r>
      <w:r>
        <w:rPr>
          <w:b/>
          <w:lang w:val="fr_FR" w:bidi="fr_FR"/>
        </w:rPr>
        <w:t>maître</w:t>
      </w:r>
      <w:r>
        <w:rPr>
          <w:lang w:val="fr_FR" w:bidi="fr_FR"/>
        </w:rPr>
        <w:t xml:space="preserve">. Leur </w:t>
      </w:r>
      <w:r>
        <w:rPr>
          <w:b/>
          <w:lang w:val="fr_FR" w:bidi="fr_FR"/>
        </w:rPr>
        <w:t>maître</w:t>
      </w:r>
      <w:r>
        <w:rPr>
          <w:lang w:val="fr_FR" w:bidi="fr_FR"/>
        </w:rPr>
        <w:t xml:space="preserve"> est Dieu le Père et le Seigneur Jésus.</w:t>
      </w:r>
    </w:p>
    <w:p>
      <w:pPr/>
      <w:r>
        <w:rPr>
          <w:lang w:val="fr_FR" w:bidi="fr_FR"/>
        </w:rPr>
      </w:r>
      <w:r>
        <w:rPr>
          <w:lang w:val="fr_FR" w:bidi="fr_FR"/>
        </w:rPr>
        <w:t xml:space="preserve">Arrêtez-vous ici et discutez en groupe du mot ou de l'expression que vous utiliserez pour </w:t>
      </w:r>
      <w:r>
        <w:rPr>
          <w:b/>
          <w:lang w:val="fr_FR" w:bidi="fr_FR"/>
        </w:rPr>
        <w:t>maître</w:t>
      </w:r>
      <w:r>
        <w:rPr>
          <w:lang w:val="fr_FR" w:bidi="fr_FR"/>
        </w:rPr>
        <w:t xml:space="preserve">. Paul utilise le même mot pour Seigneur et maître, pour quand il fait référence à Dieu et Jésus, ainsi que pour un </w:t>
      </w:r>
      <w:r>
        <w:rPr>
          <w:b/>
          <w:lang w:val="fr_FR" w:bidi="fr_FR"/>
        </w:rPr>
        <w:t>maître</w:t>
      </w:r>
      <w:r>
        <w:rPr>
          <w:lang w:val="fr_FR" w:bidi="fr_FR"/>
        </w:rPr>
        <w:t xml:space="preserve"> humain. Discutez de la question de savoir si vous voulez utiliser le même mot ou un mot différent pour un </w:t>
      </w:r>
      <w:r>
        <w:rPr>
          <w:b/>
          <w:lang w:val="fr_FR" w:bidi="fr_FR"/>
        </w:rPr>
        <w:t>maître</w:t>
      </w:r>
      <w:r>
        <w:rPr>
          <w:lang w:val="fr_FR" w:bidi="fr_FR"/>
        </w:rPr>
        <w:t xml:space="preserve"> humain et pour le Seigneur Jésus et Seigneur Dieu. Cherchez </w:t>
      </w:r>
      <w:r>
        <w:rPr>
          <w:b/>
          <w:lang w:val="fr_FR" w:bidi="fr_FR"/>
        </w:rPr>
        <w:t>maître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Le mot </w:t>
      </w:r>
      <w:r>
        <w:rPr>
          <w:b/>
          <w:lang w:val="fr_FR" w:bidi="fr_FR"/>
        </w:rPr>
        <w:t>ciel</w:t>
      </w:r>
      <w:r>
        <w:rPr>
          <w:lang w:val="fr_FR" w:bidi="fr_FR"/>
        </w:rPr>
        <w:t xml:space="preserve"> fait référence au lieu où vit Dieu. Ce </w:t>
      </w:r>
      <w:r>
        <w:rPr>
          <w:b/>
          <w:lang w:val="fr_FR" w:bidi="fr_FR"/>
        </w:rPr>
        <w:t>paradis</w:t>
      </w:r>
      <w:r>
        <w:rPr>
          <w:lang w:val="fr_FR" w:bidi="fr_FR"/>
        </w:rPr>
        <w:t xml:space="preserve"> ou ciel n'est pas quelque part dans l'univers. Ce n'est pas un endroit où les êtres humains vivants peuvent se rendre. Pour plus d'informations sur le mot </w:t>
      </w:r>
      <w:r>
        <w:rPr>
          <w:b/>
          <w:lang w:val="fr_FR" w:bidi="fr_FR"/>
        </w:rPr>
        <w:t>cieux</w:t>
      </w:r>
      <w:r>
        <w:rPr>
          <w:lang w:val="fr_FR" w:bidi="fr_FR"/>
        </w:rPr>
        <w:t xml:space="preserve">, consultez le glossaire principal. Utilisez le même mot ou la même expression pour </w:t>
      </w:r>
      <w:r>
        <w:rPr>
          <w:b/>
          <w:lang w:val="fr_FR" w:bidi="fr_FR"/>
        </w:rPr>
        <w:t>cieux</w:t>
      </w:r>
      <w:r>
        <w:rPr>
          <w:lang w:val="fr_FR" w:bidi="fr_FR"/>
        </w:rPr>
        <w:t xml:space="preserve">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6:10–20</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6.10–20. Laissez entrer la parole de Dieu dans vos cœurs.</w:t>
      </w:r>
    </w:p>
    <w:p>
      <w:pPr/>
      <w:r>
        <w:rPr>
          <w:lang w:val="fr_FR" w:bidi="fr_FR"/>
        </w:rPr>
      </w:r>
      <w:r>
        <w:rPr>
          <w:lang w:val="fr_FR" w:bidi="fr_FR"/>
        </w:rPr>
        <w:t>Écoutez l'enregistrement d'Éphésiens 6.10–20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6.10–20 dans la traduction la plus facile à comprendre.</w:t>
      </w:r>
    </w:p>
    <w:p>
      <w:pPr/>
      <w:r>
        <w:rPr>
          <w:lang w:val="fr_FR" w:bidi="fr_FR"/>
        </w:rPr>
      </w:r>
      <w:r>
        <w:rPr>
          <w:lang w:val="fr_FR" w:bidi="fr_FR"/>
        </w:rPr>
        <w:t>Après avoir décrit la façon dont les croyants devraient agir dans leurs maisons, Paul résume sa lettre et leur donne un encouragement fort. Paul compare les croyants aux soldats romains, qui sont célèbres pour la façon dont ils se sont battus ensemble en groupe et pouvaient se battre à travers toutes sortes de difficultés. Les soldats portaient leurs armures et leur équipement pour rester en sécurité. De la même manière, les croyants doivent porter et utiliser toutes les ressources et la protection que Dieu leur donne. Quand les croyants prient, Dieu donne aux croyants la puissance d'utiliser l'armure qu'il leur a donnée. Paul rappelle aux croyants de prier en tout temps, en particulier pour les autres croyants, y compris lui-même.</w:t>
      </w:r>
    </w:p>
    <w:p>
      <w:pPr/>
      <w:r>
        <w:rPr>
          <w:lang w:val="fr_FR" w:bidi="fr_FR"/>
        </w:rPr>
      </w:r>
      <w:r>
        <w:rPr>
          <w:lang w:val="fr_FR" w:bidi="fr_FR"/>
        </w:rPr>
        <w:t>Paul commence en disant aux croyants d'être forts, puis leur rappelle qu'ils obtiennent leur force et leur puissance de la part du Seigneur Jésus. Dieu a donné aux croyants des ressources, comme l'armure d'un soldat, pour les aider et les protéger. Le diable cherchera des façons de blesser les croyants jusqu'à la victoire finale de Dieu. Seule l'armure de Dieu permettra aux croyants de tenir debout, c'est-à-dire de résister avec succès aux plans mauvais du diable. C'est exactement ce que Paul a encouragé les croyants à faire tout au long de ses lettres.</w:t>
      </w:r>
    </w:p>
    <w:p>
      <w:pPr/>
      <w:r>
        <w:rPr>
          <w:lang w:val="fr_FR" w:bidi="fr_FR"/>
        </w:rPr>
      </w:r>
      <w:r>
        <w:rPr>
          <w:lang w:val="fr_FR" w:bidi="fr_FR"/>
        </w:rPr>
        <w:t>Paul décrit ensuite le genre de combat que combattent tous les croyants. Il dit que notre combat n'est pas contre « la chair et le sang », ce qui signifie que notre combat n'est pas contre les autres humains. Bien que les humains puissent sembler être les ennemis des croyants, le diable et ses esprits sont le véritable ennemi. Paul décrit ces ennemis de quatre manières : comme des chefs, des autorités, des puissances de ce monde ténèbres et des esprits mauvais. Ces ennemis viennent des royaumes célestes. Ceci n'est pas dans les cieux avec Dieu, mais dans le monde spirituel où vivent les esprits mauvais. Ils règnent sur et contrôlent les incroyants, rendant le monde mauvais avec leurs mensonges.</w:t>
      </w:r>
    </w:p>
    <w:p>
      <w:pPr/>
      <w:r>
        <w:rPr>
          <w:lang w:val="fr_FR" w:bidi="fr_FR"/>
        </w:rPr>
      </w:r>
      <w:r>
        <w:rPr>
          <w:lang w:val="fr_FR" w:bidi="fr_FR"/>
        </w:rPr>
        <w:t>Parce que le combat et les ennemis sont spirituels, Paul dit aux croyants d'utiliser ou de revêtir la protection spirituelle que Dieu leur donne, qui est comme l'armure qu'un soldat porte pour se protéger quand il se bat dans une bataille. Les croyants doivent utiliser ces ressources et être prêts à se tenir debout, et non pas fuir ou abandonner le jour du mal. Rappelez-vous que Paul a déjà dit plus tôt dans cette lettre que les jours sont mauvais. Les croyants doivent donc être prêts à se tenir chaque jour quand le mal vient.</w:t>
      </w:r>
    </w:p>
    <w:p>
      <w:pPr/>
      <w:r>
        <w:rPr>
          <w:lang w:val="fr_FR" w:bidi="fr_FR"/>
        </w:rPr>
      </w:r>
      <w:r>
        <w:rPr>
          <w:lang w:val="fr_FR" w:bidi="fr_FR"/>
        </w:rPr>
        <w:t>Paul décrit maintenant les pièces spécifiques d'armure, en comparant chaque pièce à quelque chose de spirituel que les croyants utiliseront pour se tenir forts. La vérité que Dieu donne est comme la ceinture d'un soldat romain. La ceinture retient ses longs vêtements pour qu'il puisse courir et se battre. Les croyants doivent rester véridiques et éviter les mensonges et les faux enseignements pour préserver l'unité des croyants.</w:t>
      </w:r>
    </w:p>
    <w:p>
      <w:pPr/>
      <w:r>
        <w:rPr>
          <w:lang w:val="fr_FR" w:bidi="fr_FR"/>
        </w:rPr>
      </w:r>
      <w:r>
        <w:rPr>
          <w:lang w:val="fr_FR" w:bidi="fr_FR"/>
        </w:rPr>
        <w:t xml:space="preserve">Arrêtez-vous ici et regardez une image de la </w:t>
      </w:r>
      <w:r>
        <w:rPr>
          <w:lang w:val="fr_FR" w:bidi="fr_FR"/>
        </w:rPr>
        <w:t>ceinture d'un soldat romain</w:t>
      </w:r>
      <w:r>
        <w:rPr>
          <w:lang w:val="fr_FR" w:bidi="fr_FR"/>
        </w:rPr>
        <w:t xml:space="preserve"> en groupe. Mettez cet enregistrement en pause ici.</w:t>
      </w:r>
    </w:p>
    <w:p>
      <w:pPr/>
      <w:r>
        <w:rPr>
          <w:lang w:val="fr_FR" w:bidi="fr_FR"/>
        </w:rPr>
      </w:r>
      <w:r>
        <w:rPr>
          <w:lang w:val="fr_FR" w:bidi="fr_FR"/>
        </w:rPr>
        <w:t>Les croyants doivent porter la cuirasse de la justice. Les gens faisaient une cuirasse de cuir dur ou de métal pour couvrir la poitrine et parfois le dos. Tout comme une cuirasse protège un soldat dans une bataille, se comporter d'une bonne manière protégera les croyants quand le diable attaque.</w:t>
      </w:r>
    </w:p>
    <w:p>
      <w:pPr/>
      <w:r>
        <w:rPr>
          <w:lang w:val="fr_FR" w:bidi="fr_FR"/>
        </w:rPr>
      </w:r>
      <w:r>
        <w:rPr>
          <w:lang w:val="fr_FR" w:bidi="fr_FR"/>
        </w:rPr>
        <w:t xml:space="preserve">Arrêtez-vous ici et regardez une image de la </w:t>
      </w:r>
      <w:r>
        <w:rPr>
          <w:lang w:val="fr_FR" w:bidi="fr_FR"/>
        </w:rPr>
        <w:t>cuirasse d'un soldat romain</w:t>
      </w:r>
      <w:r>
        <w:rPr>
          <w:lang w:val="fr_FR" w:bidi="fr_FR"/>
        </w:rPr>
        <w:t xml:space="preserve"> en groupe. Mettez cet enregistrement en pause ici.</w:t>
      </w:r>
    </w:p>
    <w:p>
      <w:pPr/>
      <w:r>
        <w:rPr>
          <w:lang w:val="fr_FR" w:bidi="fr_FR"/>
        </w:rPr>
      </w:r>
      <w:r>
        <w:rPr>
          <w:lang w:val="fr_FR" w:bidi="fr_FR"/>
        </w:rPr>
        <w:t>Tout comme les chaussures, les croyants portent la paix qui vient de la bonne nouvelle, qui montre comment les gens peuvent avoir la paix avec Dieu. Le diable essaiera de causer des combats pour détruire l'unité de l'Esprit. L'Évangile de la paix est la meilleure protection contre la désunion et les combats qu'apporte le diable. Au lieu de combattre les autres croyants, les croyants seront prêts à partager la bonne nouvelle et la paix que Dieu donne.</w:t>
      </w:r>
    </w:p>
    <w:p>
      <w:pPr/>
      <w:r>
        <w:rPr>
          <w:lang w:val="fr_FR" w:bidi="fr_FR"/>
        </w:rPr>
      </w:r>
      <w:r>
        <w:rPr>
          <w:lang w:val="fr_FR" w:bidi="fr_FR"/>
        </w:rPr>
        <w:t xml:space="preserve">Arrêtez-vous ici et regardez une image des </w:t>
      </w:r>
      <w:r>
        <w:rPr>
          <w:lang w:val="fr_FR" w:bidi="fr_FR"/>
        </w:rPr>
        <w:t>chaussures d'un soldat romain</w:t>
      </w:r>
      <w:r>
        <w:rPr>
          <w:lang w:val="fr_FR" w:bidi="fr_FR"/>
        </w:rPr>
        <w:t xml:space="preserve"> en groupe. Mettez cet enregistrement en pause ici.</w:t>
      </w:r>
    </w:p>
    <w:p>
      <w:pPr/>
      <w:r>
        <w:rPr>
          <w:lang w:val="fr_FR" w:bidi="fr_FR"/>
        </w:rPr>
      </w:r>
      <w:r>
        <w:rPr>
          <w:lang w:val="fr_FR" w:bidi="fr_FR"/>
        </w:rPr>
        <w:t>Les croyants doivent aussi continuer à avoir la foi en Dieu, ce qui les protégera comme un bouclier. Les soldats romains portaient de grands boucliers en bois sous la forme d'un rectangle, d'environ 1,2 m de haut. Ils couvraient le bois de cuir et avant la bataille, le soldat trempait le cuir dans l'eau. Leurs ennemis les attaqueraient en trempant leurs flèches dans le goudron, en allumant les flèches sur le feu et en tirant les flèches brûlantes sur les soldats. Cependant, les boucliers humides arrêteraient et éteindraient les flèches enflammées.</w:t>
      </w:r>
    </w:p>
    <w:p>
      <w:pPr/>
      <w:r>
        <w:rPr>
          <w:lang w:val="fr_FR" w:bidi="fr_FR"/>
        </w:rPr>
      </w:r>
      <w:r>
        <w:rPr>
          <w:lang w:val="fr_FR" w:bidi="fr_FR"/>
        </w:rPr>
        <w:t xml:space="preserve">Arrêtez-vous ici et regardez une image d'un </w:t>
      </w:r>
      <w:r>
        <w:rPr>
          <w:lang w:val="fr_FR" w:bidi="fr_FR"/>
        </w:rPr>
        <w:t>bouclier d'un soldat romain</w:t>
      </w:r>
      <w:r>
        <w:rPr>
          <w:lang w:val="fr_FR" w:bidi="fr_FR"/>
        </w:rPr>
        <w:t xml:space="preserve"> en groupe. Regardez aussi un dessin d'un </w:t>
      </w:r>
      <w:r>
        <w:rPr>
          <w:lang w:val="fr_FR" w:bidi="fr_FR"/>
        </w:rPr>
        <w:t>archer avec un arc et une flèche</w:t>
      </w:r>
      <w:r>
        <w:rPr>
          <w:lang w:val="fr_FR" w:bidi="fr_FR"/>
        </w:rPr>
        <w:t>. Mettez cet enregistrement en pause ici.</w:t>
      </w:r>
    </w:p>
    <w:p>
      <w:pPr/>
      <w:r>
        <w:rPr>
          <w:lang w:val="fr_FR" w:bidi="fr_FR"/>
        </w:rPr>
      </w:r>
      <w:r>
        <w:rPr>
          <w:lang w:val="fr_FR" w:bidi="fr_FR"/>
        </w:rPr>
        <w:t>Le malin, qui est le diable, attaque les croyants. Parfois, le diable persécutera les croyants, leur faisant croire en un faux enseignement ou les tentant à faire de mauvaises choses. Ces attaques sont comme les flèches enflammées dans une bataille. Les croyants doivent faire confiance à Dieu pour les protéger des attaques du malin, comme un bouclier qui protège les soldats des flèches enflammées dans la bataille.</w:t>
      </w:r>
    </w:p>
    <w:p>
      <w:pPr/>
      <w:r>
        <w:rPr>
          <w:lang w:val="fr_FR" w:bidi="fr_FR"/>
        </w:rPr>
      </w:r>
      <w:r>
        <w:rPr>
          <w:lang w:val="fr_FR" w:bidi="fr_FR"/>
        </w:rPr>
        <w:t>Le salut que Christ donne aux croyants est comme un casque. Les soldats romains portaient des chapeaux de cuir ou de métal lourd pour protéger leurs têtes. Dieu a déjà sauvé les croyants du règne du diable. Les croyants peuvent donc être confiants de la victoire de Dieu sur le diable.</w:t>
      </w:r>
    </w:p>
    <w:p>
      <w:pPr/>
      <w:r>
        <w:rPr>
          <w:lang w:val="fr_FR" w:bidi="fr_FR"/>
        </w:rPr>
      </w:r>
      <w:r>
        <w:rPr>
          <w:lang w:val="fr_FR" w:bidi="fr_FR"/>
        </w:rPr>
        <w:t xml:space="preserve">Arrêtez-vous ici et regardez une image du </w:t>
      </w:r>
      <w:r>
        <w:rPr>
          <w:lang w:val="fr_FR" w:bidi="fr_FR"/>
        </w:rPr>
        <w:t>casque d'un soldat romain</w:t>
      </w:r>
      <w:r>
        <w:rPr>
          <w:lang w:val="fr_FR" w:bidi="fr_FR"/>
        </w:rPr>
        <w:t xml:space="preserve"> en groupe. Mettez cet enregistrement en pause ici.</w:t>
      </w:r>
    </w:p>
    <w:p>
      <w:pPr/>
      <w:r>
        <w:rPr>
          <w:lang w:val="fr_FR" w:bidi="fr_FR"/>
        </w:rPr>
      </w:r>
      <w:r>
        <w:rPr>
          <w:lang w:val="fr_FR" w:bidi="fr_FR"/>
        </w:rPr>
        <w:t>Le dernier élément d'équipement, la seule arme offensive, est l'épée, qui est la parole de Dieu. Le Saint-Esprit donne aux croyants cette épée en les conduisant à apprendre et à comprendre la parole de Dieu dans les Écritures. Le croyant sera ensuite prêt à la dire comme une défense quand le diable essaie de les tenter de s'éloigner de la loyauté à Christ.</w:t>
      </w:r>
    </w:p>
    <w:p>
      <w:pPr/>
      <w:r>
        <w:rPr>
          <w:lang w:val="fr_FR" w:bidi="fr_FR"/>
        </w:rPr>
      </w:r>
      <w:r>
        <w:rPr>
          <w:lang w:val="fr_FR" w:bidi="fr_FR"/>
        </w:rPr>
        <w:t xml:space="preserve">Arrêtez-vous ici et regardez une image de l'épée d'un </w:t>
      </w:r>
      <w:r>
        <w:rPr>
          <w:lang w:val="fr_FR" w:bidi="fr_FR"/>
        </w:rPr>
        <w:t>soldat romain</w:t>
      </w:r>
      <w:r>
        <w:rPr>
          <w:lang w:val="fr_FR" w:bidi="fr_FR"/>
        </w:rPr>
        <w:t xml:space="preserve"> en groupe. Mettez cet enregistrement en pause ici.</w:t>
      </w:r>
    </w:p>
    <w:p>
      <w:pPr/>
      <w:r>
        <w:rPr>
          <w:lang w:val="fr_FR" w:bidi="fr_FR"/>
        </w:rPr>
      </w:r>
      <w:r>
        <w:rPr>
          <w:lang w:val="fr_FR" w:bidi="fr_FR"/>
        </w:rPr>
        <w:t>Enfin, alors que les croyants font tout cela, ils doivent aussi prier. Le Saint-Esprit les guide et leur montre comment prier. Puisque c'est un combat, les croyants doivent être alerte et ne jamais abandonner la prière, pour qu'ils ne deviennent pas découragés ou paresseux au sujet de la prière.</w:t>
      </w:r>
    </w:p>
    <w:p>
      <w:pPr/>
      <w:r>
        <w:rPr>
          <w:lang w:val="fr_FR" w:bidi="fr_FR"/>
        </w:rPr>
      </w:r>
      <w:r>
        <w:rPr>
          <w:lang w:val="fr_FR" w:bidi="fr_FR"/>
        </w:rPr>
        <w:t>Et puisque c'est un combat dans lequel ils se battent aux côtés des autres croyants, ils devraient aider et montrer du soin en priant pour les saints, c'est-à-dire le peuple du Seigneur. L'un de ces croyants qui a spécialement besoin de prière est Paul. Il leur demande de prier que Dieu lui donne les mots à dire. Il peut ensuite parler sans crainte, en expliquant la vérité qui se trouve dans la bonne nouvelle. Cette nouvelle était comme un mystère jusqu'à ce que Dieu la révèle aux croyants. Puisqu'il détient cette vérité, Paul dit qu'il est un ambassadeur, une personne qui parle au nom de son chef, qui est Christ. Il doit continuer à déclarer la bonne nouvelle sans crainte même pendant qu'il est en prison.</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6.10–20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exhorte les croyants à revêtir l'armure que Dieu donne. Il explique comment les croyants ont besoin d'une armure spirituelle dans ce combat spirituel, en décrivant les ennemis spirituels auxquels font face les croyants. Quand les croyants portent cette armure, ils peuvent résister avec succès au diable, à ses plans mauvais et à ceux qui le suivent.</w:t>
      </w:r>
    </w:p>
    <w:p>
      <w:pPr/>
      <w:r>
        <w:rPr>
          <w:lang w:val="fr_FR" w:bidi="fr_FR"/>
        </w:rPr>
      </w:r>
      <w:r>
        <w:rPr>
          <w:b/>
          <w:lang w:val="fr_FR" w:bidi="fr_FR"/>
        </w:rPr>
        <w:t>Dans la deuxième partie :</w:t>
      </w:r>
      <w:r>
        <w:rPr>
          <w:lang w:val="fr_FR" w:bidi="fr_FR"/>
        </w:rPr>
        <w:t xml:space="preserve"> Paul décrit six pièces d'équipement qu'utilisait un soldat romain de cette époque et compare chaque pièce à quelque chose de spirituel qui aidera les croyants dans leur combat contre le diable.</w:t>
      </w:r>
    </w:p>
    <w:p>
      <w:pPr/>
      <w:r>
        <w:rPr>
          <w:lang w:val="fr_FR" w:bidi="fr_FR"/>
        </w:rPr>
      </w:r>
      <w:r>
        <w:rPr>
          <w:b/>
          <w:lang w:val="fr_FR" w:bidi="fr_FR"/>
        </w:rPr>
        <w:t>Dans la troisième partie :</w:t>
      </w:r>
      <w:r>
        <w:rPr>
          <w:lang w:val="fr_FR" w:bidi="fr_FR"/>
        </w:rPr>
        <w:t xml:space="preserve"> Paul rappelle aux croyants de prier en tout temps et pour les autres croyants, y compris lui-même.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ces mots</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diable, qui est le malin</w:t>
      </w:r>
    </w:p>
    <w:p>
      <w:pPr>
        <w:pStyle w:val="ListBullet"/>
        <w:spacing w:line="240" w:lineRule="auto"/>
        <w:ind w:left="720"/>
      </w:pPr>
      <w:r>
        <w:rPr>
          <w:lang w:val="fr_FR" w:bidi="fr_FR"/>
        </w:rPr>
      </w:r>
      <w:r>
        <w:rPr>
          <w:lang w:val="fr_FR" w:bidi="fr_FR"/>
        </w:rPr>
        <w:t>Les chefs, les autorités, les puissances et les forces spirituelles du mal</w:t>
      </w:r>
    </w:p>
    <w:p>
      <w:pPr>
        <w:pStyle w:val="ListBullet"/>
        <w:spacing w:line="240" w:lineRule="auto"/>
        <w:ind w:left="720"/>
      </w:pPr>
      <w:r>
        <w:rPr>
          <w:lang w:val="fr_FR" w:bidi="fr_FR"/>
        </w:rPr>
      </w:r>
      <w:r>
        <w:rPr>
          <w:lang w:val="fr_FR" w:bidi="fr_FR"/>
        </w:rPr>
        <w:t>Le Saint-Esprit</w:t>
      </w:r>
    </w:p>
    <w:p>
      <w:pPr/>
      <w:r>
        <w:rPr>
          <w:lang w:val="fr_FR" w:bidi="fr_FR"/>
        </w:rPr>
      </w:r>
      <w:r>
        <w:rPr>
          <w:lang w:val="fr_FR" w:bidi="fr_FR"/>
        </w:rPr>
        <w:t>En groupe, prêtez attention à ces parties du cadre du passage :</w:t>
      </w:r>
    </w:p>
    <w:p>
      <w:pPr/>
      <w:r>
        <w:rPr>
          <w:lang w:val="fr_FR" w:bidi="fr_FR"/>
        </w:rPr>
      </w:r>
      <w:r>
        <w:rPr>
          <w:lang w:val="fr_FR" w:bidi="fr_FR"/>
        </w:rPr>
        <w:t xml:space="preserve">Puisque Paul termine sa lettre, il résume beaucoup de comportements qu'il a encouragés les croyants à montrer. Tout au long de cette section de sa lettre, Paul utilise une comparaison basée sur l'équipement ou l'armure d'un soldat romain. Les croyants auraient souvent vu ces soldats, qui leur rappelleraient les paroles de Paul ici. Paul décrit six morceaux d'armure que le soldat romain utilisait et compare chacune d'elles à quelque chose de spirituel. Ces parties de l'armure spirituelle aideront les croyants à se battre contre le diable quand il essaie de les blesser. Les personnes qui se battent dans une bataille prêtent toujours attention. La comparaison devrait donc donner au croyant l'impression qu'il est important de veiller aux attaques du diable. Cependant, les croyants devraient aussi se sentir confiants et en sécurité, puisqu'ils savent que Christ est le gagnant dans cette bataille. </w:t>
      </w:r>
    </w:p>
    <w:p>
      <w:pPr/>
      <w:r>
        <w:rPr>
          <w:lang w:val="fr_FR" w:bidi="fr_FR"/>
        </w:rPr>
      </w:r>
      <w:r>
        <w:rPr>
          <w:lang w:val="fr_FR" w:bidi="fr_FR"/>
        </w:rPr>
        <w:t xml:space="preserve">Arrêtez-vous ici et regardez une image d'un </w:t>
      </w:r>
      <w:r>
        <w:rPr>
          <w:lang w:val="fr_FR" w:bidi="fr_FR"/>
        </w:rPr>
        <w:t>soldat romain</w:t>
      </w:r>
      <w:r>
        <w:rPr>
          <w:lang w:val="fr_FR" w:bidi="fr_FR"/>
        </w:rPr>
        <w:t xml:space="preserve"> qui porte toutes les parties d'armure énumérées ci-dessous en groupe. Comment les soldats s'habillent-ils dans votre culture quand ils sortent pour se battre ? En quoi est-ce différent de l'image du soldat romain ? Quelles parties sont similaires ? Mettez cet enregistrement en pause ici.</w:t>
      </w:r>
    </w:p>
    <w:p>
      <w:pPr/>
      <w:r>
        <w:rPr>
          <w:lang w:val="fr_FR" w:bidi="fr_FR"/>
        </w:rPr>
      </w:r>
      <w:r>
        <w:rPr>
          <w:lang w:val="fr_FR" w:bidi="fr_FR"/>
        </w:rPr>
        <w:t xml:space="preserve">Paul commence la première partie de ce passage en disant aux croyants d'être forts, puis il explique qu'ils devraient obtenir leur force de la part du Seigneur Jésus. La relation du croyant avec Jésus est ce qui lui donne sa puissance. Ils deviennent forts en portant une armure, c'est-à-dire en utilisant les dons spirituels que Dieu leur a donnés. Les croyants auront besoin de cette armure protectrice parce qu'ils sont dans un combat. Paul explique pourquoi il est si important qu'ils ne comptent pas sur leur propre force et leurs ressources. Leur combat n'est pas contre les autres humains. Ils rejoignent un combat contre le diable. Ils ont donc besoin de la force donnée par Dieu. </w:t>
      </w:r>
    </w:p>
    <w:p>
      <w:pPr/>
      <w:r>
        <w:rPr>
          <w:lang w:val="fr_FR" w:bidi="fr_FR"/>
        </w:rPr>
      </w:r>
      <w:r>
        <w:rPr>
          <w:lang w:val="fr_FR" w:bidi="fr_FR"/>
        </w:rPr>
        <w:t>Paul décrit le genre de combat et la force de l'ennemi. Il l'appelle « notre combat », pour rappeler aux croyants qu'ils combattent tous ce même combat. Ces puissances, sous la direction du diable, règnent sur l'époque présente. Les esprits du diable ont beaucoup de noms, mais dans ce passage, Paul les appelle « des chefs, des puissances, des forces de ténèbres et des forces spirituelles du mal ». Ils viennent tous des royaumes célestes ou du monde spirituel, et non de la terre comme les humains.</w:t>
      </w:r>
    </w:p>
    <w:p>
      <w:pPr/>
      <w:r>
        <w:rPr>
          <w:lang w:val="fr_FR" w:bidi="fr_FR"/>
        </w:rPr>
      </w:r>
      <w:r>
        <w:rPr>
          <w:lang w:val="fr_FR" w:bidi="fr_FR"/>
        </w:rPr>
        <w:t>Arrêtez-vous ici et discutez de cette question en groupe : dans votre culture, quels mots utilisez-vous pour décrire les esprits ? Comment discutez-vous de ce à quoi ressemblent les esprits ou de ce qu'ils font ? Mettez cet enregistrement en pause ici.</w:t>
      </w:r>
    </w:p>
    <w:p>
      <w:pPr/>
      <w:r>
        <w:rPr>
          <w:lang w:val="fr_FR" w:bidi="fr_FR"/>
        </w:rPr>
      </w:r>
      <w:r>
        <w:rPr>
          <w:lang w:val="fr_FR" w:bidi="fr_FR"/>
        </w:rPr>
        <w:t>Maintenant que Paul a averti les croyants contre qui ils se battent, ils doivent se préparer. Paul dit que les croyants doivent revêtir la protection de Dieu comme des parties d'une armure. Cette armure est un comportement que le croyant doit montrer, ou des attitudes que le croyant doit avoir. Ensuite, chaque jour quand les croyants se battent contre les forces du mal, ils ne fuiront pas. Quand les croyants font confiance aux ressources de Dieu et s'accrochent fermement à leurs croyances, ils peuvent se battre contre des attaques comme la tentation, la colère et le faux enseignement. Après avoir combattu chaque bataille jusqu'à la fin, le croyant sera encore ferme et prêt pour la bataille suivante. Après qu'ils se soient préparés au combat, ils doivent se concentrer sur le fait de rester fermes.</w:t>
      </w:r>
    </w:p>
    <w:p>
      <w:pPr/>
      <w:r>
        <w:rPr>
          <w:lang w:val="fr_FR" w:bidi="fr_FR"/>
        </w:rPr>
      </w:r>
      <w:r>
        <w:rPr>
          <w:lang w:val="fr_FR" w:bidi="fr_FR"/>
        </w:rPr>
        <w:t>Arrêtez-vous ici et discutez de cette question en groupe : dans votre langue, quels mots ou expressions utilisez-vous pour décrire quand une personne n'abandonne pas et continue de faire quelque chose même quand c'est difficile ? Mettez cet enregistrement en pause ici.</w:t>
      </w:r>
    </w:p>
    <w:p>
      <w:pPr/>
      <w:r>
        <w:rPr>
          <w:lang w:val="fr_FR" w:bidi="fr_FR"/>
        </w:rPr>
      </w:r>
      <w:r>
        <w:rPr>
          <w:lang w:val="fr_FR" w:bidi="fr_FR"/>
        </w:rPr>
        <w:t>Paul décrit maintenant les parties spécifiques d'armure qu'ils utiliseront pour tenir fermes.</w:t>
      </w:r>
    </w:p>
    <w:p>
      <w:pPr/>
      <w:r>
        <w:rPr>
          <w:lang w:val="fr_FR" w:bidi="fr_FR"/>
        </w:rPr>
      </w:r>
      <w:r>
        <w:rPr>
          <w:lang w:val="fr_FR" w:bidi="fr_FR"/>
        </w:rPr>
        <w:t>La vérité que Dieu donne est comme une ceinture attachée autour de leur taille. La ceinture retient les longs vêtements d'un soldat pour qu'il puisse courir et se battre. La vérité de Dieu soutient les croyants dans leur combat avec le diable. Il y a ensuite la cuirasse de la justice : un comportement juste et le fait de montrer la justice donneront une protection au croyant. Tout comme les chaussures, les croyants portent la paix qui vient de la bonne nouvelle au sujet de la façon dont une personne peut avoir la paix avec Dieu. Ils seront ensuite prêts et préparés à toute attaque. Ils seront aussi prêts à répandre cette paix en partageant la bonne nouvelle avec les personnes qui les entourent.</w:t>
      </w:r>
    </w:p>
    <w:p>
      <w:pPr/>
      <w:r>
        <w:rPr>
          <w:lang w:val="fr_FR" w:bidi="fr_FR"/>
        </w:rPr>
      </w:r>
      <w:r>
        <w:rPr>
          <w:lang w:val="fr_FR" w:bidi="fr_FR"/>
        </w:rPr>
        <w:t>Les croyants doivent aussi porter le bouclier de la foi, qui représente la confiance que Dieu les protégera contre tout type d'attaque. Le salut que Dieu donne est comme un casque qui les protège du diable puisque Christ les a sauvés.</w:t>
      </w:r>
    </w:p>
    <w:p>
      <w:pPr/>
      <w:r>
        <w:rPr>
          <w:lang w:val="fr_FR" w:bidi="fr_FR"/>
        </w:rPr>
      </w:r>
      <w:r>
        <w:rPr>
          <w:lang w:val="fr_FR" w:bidi="fr_FR"/>
        </w:rPr>
        <w:t>Il y a ensuite l'épée de l'Esprit. Paul ne compare pas l'Esprit à une épée, tout comme il compare la foi à un bouclier. Au lieu de cela, il dit que la parole de Dieu est comme une épée et que le Saint-Esprit aide à rendre l'épée utile. Quand le diable attaque, les croyants se défendront en utilisant la Parole de Dieu en la lisant, en la citant et en la disant.</w:t>
      </w:r>
    </w:p>
    <w:p>
      <w:pPr/>
      <w:r>
        <w:rPr>
          <w:lang w:val="fr_FR" w:bidi="fr_FR"/>
        </w:rPr>
      </w:r>
      <w:r>
        <w:rPr>
          <w:lang w:val="fr_FR" w:bidi="fr_FR"/>
        </w:rPr>
        <w:t>Arrêtez-vous ici et discutez de cette question en groupe : quels mots ou expressions utilisez-vous dans votre langue pour décrire la façon dont une personne continue de faire confiance à Dieu, continue d'agir conformément à la justice et continue de croire en la vérité de Dieu ? Comment pouvez-vous le comparer ou le connecter à la façon dont un soldat porte ou utilise une armure ? En quoi cela pourrait-il être difficile de comparer les deux ? Discutez de la façon dont vous voulez traduire la comparaison entre l'armure et les caractéristiques. Mettez cet enregistrement en pause ici.</w:t>
      </w:r>
    </w:p>
    <w:p>
      <w:pPr/>
      <w:r>
        <w:rPr>
          <w:lang w:val="fr_FR" w:bidi="fr_FR"/>
        </w:rPr>
      </w:r>
      <w:r>
        <w:rPr>
          <w:lang w:val="fr_FR" w:bidi="fr_FR"/>
        </w:rPr>
        <w:t>Enfin, alors qu'ils font tout cela, les croyants doivent aussi prier et dépendre de Dieu. Le Saint-Esprit les guide et leur montre comment prier. Puisqu'ils se trouvent dans un combat constant, ils doivent prêter attention et toujours être prêts à prier. Paul souligne le besoin de prier constamment, en disant aux croyants de prier en tout temps, avec toutes sortes de prières et de demandes, puis dit qu'ils doivent prier continuellement pour tout le peuple de Dieu. Puisque c'est un combat qu'ils combattent aux côtés des autres croyants, ils devraient se soutenir et prendre soin les uns des autres en priant.</w:t>
      </w:r>
    </w:p>
    <w:p>
      <w:pPr/>
      <w:r>
        <w:rPr>
          <w:lang w:val="fr_FR" w:bidi="fr_FR"/>
        </w:rPr>
      </w:r>
      <w:r>
        <w:rPr>
          <w:lang w:val="fr_FR" w:bidi="fr_FR"/>
        </w:rPr>
        <w:t>En tant que croyant, Paul leur demande de prier que Dieu lui donne les mots à dire pour qu'il parle sans crainte et explique la vérité dans la bonne nouvelle. Cette nouvelle était comme un mystère jusqu'à ce que Dieu la révèle aux croyants. Puisqu'il détient cette vérité, Paul dit qu'il est un ambassadeur, une personne qui parle au nom de son chef, qui est Christ. Il dit qu'il est encore un ambassadeur même pendant qu'il est enchaîné. Quand il dit « dans les chaînes », il veut dire en prison. Même en prison, il doit continuer à déclarer la bonne nouvelle sans avoir peur.</w:t>
      </w:r>
    </w:p>
    <w:p>
      <w:pPr/>
      <w:r>
        <w:rPr>
          <w:lang w:val="fr_FR" w:bidi="fr_FR"/>
        </w:rPr>
      </w:r>
      <w:r>
        <w:rPr>
          <w:lang w:val="fr_FR" w:bidi="fr_FR"/>
        </w:rPr>
        <w:t>Arrêtez-vous ici et discutez de cette question en groupe : dans votre langue, quels mots ou expressions utilisez-vous pour une personne qui représente quelqu'un ou parle au nom d'un autre ? Comment font-ils cela ? Comment savent-ils ce qu'ils doivent dire ou faire ? Mettez cet enregistrement en pause ici.</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avoir des dessins, des objets ou même des personnes pour représenter Paul, les croyants, le Seigneur Jésus, Dieu, le diable, les esprits mauvais et le Saint-Esprit.</w:t>
      </w:r>
    </w:p>
    <w:p>
      <w:pPr/>
      <w:r>
        <w:rPr>
          <w:lang w:val="fr_FR" w:bidi="fr_FR"/>
        </w:rPr>
      </w:r>
      <w:r>
        <w:rPr>
          <w:lang w:val="fr_FR" w:bidi="fr_FR"/>
        </w:rPr>
        <w:t>Choisissez des personnes, des dessins ou des objets pour représenter chacun de ceux-ci. Alors que vous commencez à raconter l'histoire de ces versets, rappelez-vous que Paul parle aux croyants. Paul dit aux croyants d'aller vers le Seigneur Jésus pour obtenir de la force. Montrez ensuite comment le diable et ses esprits mauvais planifient des façons d'attaquer les croyants. Montrez que Dieu donne aux croyants une armure qu'ils doivent prendre et revêtir. Montrez ensuite comment le diable et son armée essaient d'attaquer les croyants comme les soldats ennemis attaquent dans une bataille. Mais les croyants portent l'armure de Dieu. Ils peuvent donc tenir debout et ne pas fuir quand le diable attaque. Paul rappelle aux croyants qu'ils se battent non pas contre les gens, mais contre toutes sortes de forces spirituelles. Ces esprits viennent du monde spirituel pour régner dans ce monde, qui est mauvais et sombre comme la nuit. Ainsi, une fois de plus, Paul dit aux croyants de revêtir toute l'armure qui vient de Dieu. Alors que Paul énumère l'armure, montrez les pièces sur les croyants. Ils devraient attacher une ceinture de la vérité autour de leur taille, mettre la cuirasse de la justice sur leur poitrine et mettre les chaussures de la paix sur leurs pieds. Ils devraient aussi prendre le bouclier de la foi avec une main, mettre le casque du salut sur leur tête et prendre l'épée de l'Esprit avec l'autre main. Paul dit qu'alors qu'ils font cela, ils doivent prier. Montrez les croyants qui prient dans chaque situation les uns pour les autres, qui restent alerte et n'abandonnent pas. Montrez ensuite Paul en prison et les croyants qui prient aussi pour lui. Vous pouvez montrer Dieu qui dit à Paul ce qu'il doit dire au sujet de la bonne nouvelle pendant qu'il est en prison.</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6.10–20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ces mots</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diable, qui est le malin</w:t>
      </w:r>
    </w:p>
    <w:p>
      <w:pPr>
        <w:pStyle w:val="ListBullet"/>
        <w:spacing w:line="240" w:lineRule="auto"/>
        <w:ind w:left="720"/>
      </w:pPr>
      <w:r>
        <w:rPr>
          <w:lang w:val="fr_FR" w:bidi="fr_FR"/>
        </w:rPr>
      </w:r>
      <w:r>
        <w:rPr>
          <w:lang w:val="fr_FR" w:bidi="fr_FR"/>
        </w:rPr>
        <w:t>Les chefs, les autorités, les puissances et les forces spirituelles du mal</w:t>
      </w:r>
    </w:p>
    <w:p>
      <w:pPr>
        <w:pStyle w:val="ListBullet"/>
        <w:spacing w:line="240" w:lineRule="auto"/>
        <w:ind w:left="720"/>
      </w:pPr>
      <w:r>
        <w:rPr>
          <w:lang w:val="fr_FR" w:bidi="fr_FR"/>
        </w:rPr>
      </w:r>
      <w:r>
        <w:rPr>
          <w:lang w:val="fr_FR" w:bidi="fr_FR"/>
        </w:rPr>
        <w:t>Le Saint-Esprit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Mes dernières paroles sont celles-ci : obtenez de la force de la part du Seigneur Jésus ; laissez-le vous rendre forts avec sa puissante force. Tout comme un soldat porte son armure pour se battre, portez l'armure que Dieu vous donne pour que vous puissiez vous protéger contre les plans mauvais du diable. Vous avez besoin de cette armure parce que nous ne combattons pas contre des êtres humains. Non, nous combattons contre les chefs et les autorités mauvais du monde invisible, contre les fortes puissances dans les jours où nous vivons, qui sont comme la nuit. Et nous combattons contre les esprits mauvais qui viennent des lieux célestes.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diable : « Que ressentez-vous ou que pensez-vous ? » La personne pourrait répondre des choses comme : « Puisque Dieu est mon ennemi, je ne veux pas que les gens le suivent. Je vais essayer d'empêcher les croyants de dire aux autres comment être en bonne relation avec Dieu », ou « J'enverrai tous mes esprits mauvais contre les croyants, parce que je sais que Dieu aime son peuple et que cela le rendra triste de les voir blessés. Malheureusement, je sais aussi que Christ me détruira complètement et j'ai peur », ou « Je sais que les croyants pourront me résister quand ils portent l'armure que Dieu leur donne. J'essaierai donc de les tromper et leur dire qu'ils n'ont pas besoin de l'armure de Dieu et qu'ils peuvent être forts d'eux-mêmes. Je peux ensuite les blesser. »</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des choses comme : « J'ai déjà vaincu le diable quand je l'ai battu sur la croix. Je suis fort et puissant et je veux que les croyants utilisent ma force parce qu'ils peuvent ensuite résister au diable », ou « Parce que je me soucie de tous, il est important que les croyants ne haïssent pas ou n'essaient de blesser les incroyants. Je veux que ces personnes arrêtent d'écouter les machinations du diable et deviennent également croyantes.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C'est pourquoi vous devez revêtir la protection, comme une armure, que Dieu a fournie pour vous. Ensuite, chaque fois que vous devez vous battre contre le mal en ces jours mauvais, vous ne fuirez pas. Vous resterez forts. Après avoir combattu chaque bataille jusqu'à la fin, vous serez encore debout, prêts pour le combat suivant.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Je veux que les croyants comprennent qu'il est important qu'ils utilisent la protection que Dieu leur donne. Ce n'est pas une période de calme et de paix, mais un champ de bataille où ils peuvent être blessés ! » ou « Il peut être écrasant de savoir que nous serons dans beaucoup de batailles, mais il est encore plus encourageant de savoir que Dieu nous donne ce dont nous avons besoin pour résister au diable. Peu importe ce qui se passe, nous savons qu'il nous a déjà sauvés et que le diable perdra », ou « J'espère que les croyants comprennent qu'ils doivent revêtir et utiliser l'armure que Dieu leur donne, sinon ils seront comme un soldat dans une bataille dangereuse qui a laissé son armure à la maison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Soyez donc prêt en vous préparant. Prenez la vérité comme si c'était la ceinture que vous portez et la justice comme si c'était la cuirasse qui vous protège. Votre disposition à annoncer la Bonne Nouvelle de la paix sera comme les chaussures que vous portez. En plus de cela, portez sur votre bras le bouclier, qui est votre foi, la confiance et la foi que vous avez envers Dieu. Il vous protégera quand le diable vous attaque, tout comme un bouclier protège un soldat des flèches brûlantes. Acceptez le salut que Dieu donne ; cela vous protégera comme un casque. Recevez de la part du Saint-Esprit la parole de Dieu, qui sera comme une épée.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croyants : « Que ressentez-vous ou que pensez-vous ? » La personne pourrait répondre des choses comme : « Il est étonnant de voir comment Dieu nous a donné une si bonne protection, comme une armure pour nous protéger ! Tout comme un soldat qui porte une armure, nous serons prêts à faire face à tout type d'attaque de la part du diable », ou « Quand je vois des soldats romains dans leur armure, je penserai aux paroles de Paul et me souviendrai que je dois continuer à porter l'armure de Dieu », ou « Voilà beaucoup de nouvelles attitudes et de nouveaux comportements que je devrai apprendre. Je suis heureux que Dieu me donne cette armure et m'aide à la porter.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Priez alors que vous faites tout cela avec l'Esprit qui vous aide et vous guide. Priez dans chaque situation avec toutes sortes de demandes et de prières. Restez alerte et n'abandonnez pas. Chaque fois que vous priez, priez pour tout le peuple de Dieu.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Saint-Esprit : « Que ressentez-vous ou que pensez-vous ? » La personne pourrait répondre des choses comme : « Je sais que quand les gens sont submergés, ils ne peuvent pas penser aux mots à dire. D'autres fois, ils sont occupés et ne se souviennent pas de prier. Je leur rappellerai et les aiderai à prier, parce que je veux les aider et je sais combien ils ont besoin d'aide », ou « Je veux aider les croyants à prier parce que Dieu les réconforte et prend plaisir à parler avec eux. Je ressens aussi cette joie », ou « Je ne veux pas que les croyants aient peur. Même au milieu de tous ces combats, je serai avec les croyants, en leur rappelant le réconfort que contiennent les Écritures et les ressources que Dieu leur donne.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Priez aussi que Dieu me dise ce que je dois dire quand je commence à parler. Je peux ensuite parler sans crainte alors que j'explique la vérité que Dieu nous a révélée dans la bonne nouvelle. Je suis le représentant de Dieu et il m'a dit de proclamer la bonne nouvelle même pendant que je suis en prison. Priez que je parle sans crainte, comme je devrais le faire.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Parfois, je parle aux chefs et aux personnes importantes. Je ne veux pas être nerveux quand je parle, ni dire des mots de travers quand je parle de la bonne nouvelle ! » ou « Je sais que les paroles de Dieu sont meilleures que tous les mots que je pourrais utiliser. Je veux donc qu'il me donne les mots à dire. Quand je dis ses paroles, les gens comprennent la vérité que Dieu nous a révélée ! » ou « Même si je suis en prison, je ne suis pas découragé. Je sais que c'est le lieu où Dieu veut que je partage sa bonne nouvelle. »</w:t>
      </w:r>
    </w:p>
    <w:p>
      <w:pPr>
        <w:pStyle w:val="ListBullet"/>
        <w:spacing w:line="240" w:lineRule="auto"/>
        <w:ind w:left="720"/>
      </w:pPr>
      <w:r>
        <w:rPr>
          <w:lang w:val="fr_FR" w:bidi="fr_FR"/>
        </w:rPr>
      </w:r>
      <w:r>
        <w:rPr>
          <w:lang w:val="fr_FR" w:bidi="fr_FR"/>
        </w:rPr>
        <w:t>Demandez à la personne qui joue Dieu : « Que ressentez-vous ou que pensez-vous ? » La personne pourrait répondre des choses comme : « Les autres personnes pourraient oublier ou avoir des pensées dénigrantes envers les personnes en prison, mais je prends soin de tous, y compris les prisonniers. Parce que je veux que tous aient une bonne relation avec moi, j'ai appelé Paul pour expliquer la bonne nouvelle à mon sujet aux autres personnes en prison », ou « Je ne veux pas que Paul soit submergé par tout ce qu'il doit dire. Je lui donnerai donc les mots à dire. Mes paroles ont le pouvoir de changer les gens », ou « Je veux que mon peuple prie les uns pour les autres, ce qui l'aide à se rappeler et à s'aimer plus les uns les autres. Je me réjouis quand mon peuple prend soin les uns des autres et aide à s'encourager les uns les autres.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6.10–20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aux croyants d'obtenir de la force de la part du </w:t>
      </w:r>
      <w:r>
        <w:rPr>
          <w:b/>
          <w:lang w:val="fr_FR" w:bidi="fr_FR"/>
        </w:rPr>
        <w:t>Seigneur</w:t>
      </w:r>
      <w:r>
        <w:rPr>
          <w:lang w:val="fr_FR" w:bidi="fr_FR"/>
        </w:rPr>
        <w:t xml:space="preserve">. Un seigneur est un maître sur les autres personnes, qui a la pleine autorité. Seigneur signifie probablement Jésus. Pour plus d'informations sur le mot </w:t>
      </w:r>
      <w:r>
        <w:rPr>
          <w:lang w:val="fr_FR" w:bidi="fr_FR"/>
        </w:rPr>
        <w:t>Seigneur</w:t>
      </w:r>
      <w:r>
        <w:rPr>
          <w:lang w:val="fr_FR" w:bidi="fr_FR"/>
        </w:rPr>
        <w:t xml:space="preserve">, consultez le glossaire principal. Utilisez le même mot ou la même expression pour Seigneur que vous avez utilisé dans les passages précédents. </w:t>
      </w:r>
    </w:p>
    <w:p>
      <w:pPr/>
      <w:r>
        <w:rPr>
          <w:lang w:val="fr_FR" w:bidi="fr_FR"/>
        </w:rPr>
      </w:r>
      <w:r>
        <w:rPr>
          <w:lang w:val="fr_FR" w:bidi="fr_FR"/>
        </w:rPr>
        <w:t>Les croyants doivent revêtir l'</w:t>
      </w:r>
      <w:r>
        <w:rPr>
          <w:b/>
          <w:lang w:val="fr_FR" w:bidi="fr_FR"/>
        </w:rPr>
        <w:t>armure</w:t>
      </w:r>
      <w:r>
        <w:rPr>
          <w:lang w:val="fr_FR" w:bidi="fr_FR"/>
        </w:rPr>
        <w:t xml:space="preserve"> que Dieu leur donne. L'armure dans ce contexte est l'équipement et les armes portés et maniés par un soldat alors qu'il allait au combat. Paul décrivait probablement l'armure que portaient les soldats romains.</w:t>
      </w:r>
    </w:p>
    <w:p>
      <w:pPr/>
      <w:r>
        <w:rPr>
          <w:lang w:val="fr_FR" w:bidi="fr_FR"/>
        </w:rPr>
      </w:r>
      <w:r>
        <w:rPr>
          <w:lang w:val="fr_FR" w:bidi="fr_FR"/>
        </w:rPr>
        <w:t xml:space="preserve">Arrêtez-vous ici et regardez une image d'un </w:t>
      </w:r>
      <w:r>
        <w:rPr>
          <w:lang w:val="fr_FR" w:bidi="fr_FR"/>
        </w:rPr>
        <w:t>soldat romain avec toute son armure</w:t>
      </w:r>
      <w:r>
        <w:rPr>
          <w:lang w:val="fr_FR" w:bidi="fr_FR"/>
        </w:rPr>
        <w:t xml:space="preserve"> si nécessaire. Mettez cet enregistrement en pause ici.</w:t>
      </w:r>
    </w:p>
    <w:p>
      <w:pPr/>
      <w:r>
        <w:rPr>
          <w:lang w:val="fr_FR" w:bidi="fr_FR"/>
        </w:rPr>
      </w:r>
      <w:r>
        <w:rPr>
          <w:lang w:val="fr_FR" w:bidi="fr_FR"/>
        </w:rPr>
        <w:t xml:space="preserve">Les croyants ont besoin de cette armure pour se battre contre les machinations, ou les plans mauvais, du </w:t>
      </w:r>
      <w:r>
        <w:rPr>
          <w:b/>
          <w:lang w:val="fr_FR" w:bidi="fr_FR"/>
        </w:rPr>
        <w:t>diable</w:t>
      </w:r>
      <w:r>
        <w:rPr>
          <w:lang w:val="fr_FR" w:bidi="fr_FR"/>
        </w:rPr>
        <w:t xml:space="preserve">. Le diable, aussi appelé Satan, est le responsable de tous les esprits mauvais. Paul l'appelle aussi « le malin » plus tard dans cette section de sa lettre. Il essaie de détourner les gens de Dieu en les trompant. Le diable est puissant et dangereux et il cherche toujours des façons d'agir contre Dieu et contre le peuple de Dieu. Même si Dieu permet encore au diable d'utiliser sa puissance pour l'heure, quand Jésus reviendra, Jésus vaincra le diable pour toujours. Dieu punira le diable et tous les esprits mauvais et ils ne pourront jamais travailler de nouveau contre Dieu et son peuple. Pour plus d'informations sur le mot </w:t>
      </w:r>
      <w:r>
        <w:rPr>
          <w:lang w:val="fr_FR" w:bidi="fr_FR"/>
        </w:rPr>
        <w:t>diable</w:t>
      </w:r>
      <w:r>
        <w:rPr>
          <w:lang w:val="fr_FR" w:bidi="fr_FR"/>
        </w:rPr>
        <w:t>, référez-vous au Glossaire principal. Utilisez le même mot ou la même expression pour diable que dans les passages précédents.</w:t>
      </w:r>
    </w:p>
    <w:p>
      <w:pPr/>
      <w:r>
        <w:rPr>
          <w:lang w:val="fr_FR" w:bidi="fr_FR"/>
        </w:rPr>
      </w:r>
      <w:r>
        <w:rPr>
          <w:lang w:val="fr_FR" w:bidi="fr_FR"/>
        </w:rPr>
        <w:t xml:space="preserve">La lutte, ou le combat, des croyants, n'est pas contre la chair et le sang, ce qui est une autre façon de dire êtres humains. Au lieu de cela, ils combattent contre les </w:t>
      </w:r>
      <w:r>
        <w:rPr>
          <w:b/>
          <w:lang w:val="fr_FR" w:bidi="fr_FR"/>
        </w:rPr>
        <w:t>chefs</w:t>
      </w:r>
      <w:r>
        <w:rPr>
          <w:lang w:val="fr_FR" w:bidi="fr_FR"/>
        </w:rPr>
        <w:t xml:space="preserve">, les </w:t>
      </w:r>
      <w:r>
        <w:rPr>
          <w:b/>
          <w:lang w:val="fr_FR" w:bidi="fr_FR"/>
        </w:rPr>
        <w:t>autorités</w:t>
      </w:r>
      <w:r>
        <w:rPr>
          <w:lang w:val="fr_FR" w:bidi="fr_FR"/>
        </w:rPr>
        <w:t xml:space="preserve">, les </w:t>
      </w:r>
      <w:r>
        <w:rPr>
          <w:b/>
          <w:lang w:val="fr_FR" w:bidi="fr_FR"/>
        </w:rPr>
        <w:t>puissances</w:t>
      </w:r>
      <w:r>
        <w:rPr>
          <w:lang w:val="fr_FR" w:bidi="fr_FR"/>
        </w:rPr>
        <w:t xml:space="preserve"> du monde de ténèbres et les </w:t>
      </w:r>
      <w:r>
        <w:rPr>
          <w:b/>
          <w:lang w:val="fr_FR" w:bidi="fr_FR"/>
        </w:rPr>
        <w:t>forces spirituelles du mal</w:t>
      </w:r>
      <w:r>
        <w:rPr>
          <w:lang w:val="fr_FR" w:bidi="fr_FR"/>
        </w:rPr>
        <w:t xml:space="preserve"> dans les lieux célestes. Ce sont tous des </w:t>
      </w:r>
      <w:r>
        <w:rPr>
          <w:b/>
          <w:lang w:val="fr_FR" w:bidi="fr_FR"/>
        </w:rPr>
        <w:t>esprits</w:t>
      </w:r>
      <w:r>
        <w:rPr>
          <w:lang w:val="fr_FR" w:bidi="fr_FR"/>
        </w:rPr>
        <w:t xml:space="preserve"> ou des démons qui se rebellent contre Dieu. Le responsable de ces esprits est le diable. Dieu a aussi créé ces esprits, car il créé tout ce qui existe. Il les a créés bons, en tant qu'anges, pour qu'ils fassent son œuvre. Mais certains anges se sont rebellés contre lui et sont devenus de mauvais esprits. Ces mauvais esprits essaient de détruire les gens et de les tromper. Certains autres noms pour ces esprits sont les puissances démoniaques, les chefs du monde des ténèbres, et les faux dieux.</w:t>
      </w:r>
    </w:p>
    <w:p>
      <w:pPr/>
      <w:r>
        <w:rPr>
          <w:lang w:val="fr_FR" w:bidi="fr_FR"/>
        </w:rPr>
      </w:r>
      <w:r>
        <w:rPr>
          <w:lang w:val="fr_FR" w:bidi="fr_FR"/>
        </w:rPr>
        <w:t xml:space="preserve">Arrêtez-vous ici et discutez en groupe du mot ou de l'expression que vous utiliserez pour </w:t>
      </w:r>
      <w:r>
        <w:rPr>
          <w:b/>
          <w:lang w:val="fr_FR" w:bidi="fr_FR"/>
        </w:rPr>
        <w:t>chefs</w:t>
      </w:r>
      <w:r>
        <w:rPr>
          <w:lang w:val="fr_FR" w:bidi="fr_FR"/>
        </w:rPr>
        <w:t xml:space="preserve">, </w:t>
      </w:r>
      <w:r>
        <w:rPr>
          <w:b/>
          <w:lang w:val="fr_FR" w:bidi="fr_FR"/>
        </w:rPr>
        <w:t>autorités</w:t>
      </w:r>
      <w:r>
        <w:rPr>
          <w:lang w:val="fr_FR" w:bidi="fr_FR"/>
        </w:rPr>
        <w:t xml:space="preserve">, </w:t>
      </w:r>
      <w:r>
        <w:rPr>
          <w:b/>
          <w:lang w:val="fr_FR" w:bidi="fr_FR"/>
        </w:rPr>
        <w:t>puissances</w:t>
      </w:r>
      <w:r>
        <w:rPr>
          <w:lang w:val="fr_FR" w:bidi="fr_FR"/>
        </w:rPr>
        <w:t xml:space="preserve"> et </w:t>
      </w:r>
      <w:r>
        <w:rPr>
          <w:b/>
          <w:lang w:val="fr_FR" w:bidi="fr_FR"/>
        </w:rPr>
        <w:t>forces spirituelles du mal</w:t>
      </w:r>
      <w:r>
        <w:rPr>
          <w:lang w:val="fr_FR" w:bidi="fr_FR"/>
        </w:rPr>
        <w:t xml:space="preserve">. Cherchez le mot </w:t>
      </w:r>
      <w:r>
        <w:rPr>
          <w:lang w:val="fr_FR" w:bidi="fr_FR"/>
        </w:rPr>
        <w:t>démon</w:t>
      </w:r>
      <w:r>
        <w:rPr>
          <w:lang w:val="fr_FR" w:bidi="fr_FR"/>
        </w:rPr>
        <w:t xml:space="preserve"> et </w:t>
      </w:r>
      <w:r>
        <w:rPr>
          <w:lang w:val="fr_FR" w:bidi="fr_FR"/>
        </w:rPr>
        <w:t>esprit</w:t>
      </w:r>
      <w:r>
        <w:rPr>
          <w:lang w:val="fr_FR" w:bidi="fr_FR"/>
        </w:rPr>
        <w:t>, ou être surnaturel, dans le Glossaire principal pour plus d'informations. Si vous avez déjà traduit ces mots dans un autre livre de la Bible, utilisez les mêmes mots ici. Mettez cet enregistrement en pause ici.</w:t>
      </w:r>
    </w:p>
    <w:p>
      <w:pPr/>
      <w:r>
        <w:rPr>
          <w:lang w:val="fr_FR" w:bidi="fr_FR"/>
        </w:rPr>
      </w:r>
      <w:r>
        <w:rPr>
          <w:lang w:val="fr_FR" w:bidi="fr_FR"/>
        </w:rPr>
        <w:t xml:space="preserve">Le </w:t>
      </w:r>
      <w:r>
        <w:rPr>
          <w:b/>
          <w:lang w:val="fr_FR" w:bidi="fr_FR"/>
        </w:rPr>
        <w:t>mal</w:t>
      </w:r>
      <w:r>
        <w:rPr>
          <w:lang w:val="fr_FR" w:bidi="fr_FR"/>
        </w:rPr>
        <w:t xml:space="preserve"> fait référence à tout ce qui vient contre Dieu. C'est le contraire du bien ; un comportement mauvais est une mauvaise chose à faire, ou une mauvaise chose. Pour plus d'informations sur le </w:t>
      </w:r>
      <w:r>
        <w:rPr>
          <w:lang w:val="fr_FR" w:bidi="fr_FR"/>
        </w:rPr>
        <w:t>mal</w:t>
      </w:r>
      <w:r>
        <w:rPr>
          <w:lang w:val="fr_FR" w:bidi="fr_FR"/>
        </w:rPr>
        <w:t>, référez-vous au Glossaire principal. Utilisez le même mot ou la même expression pour mal que dans les passages précédents.</w:t>
      </w:r>
    </w:p>
    <w:p>
      <w:pPr/>
      <w:r>
        <w:rPr>
          <w:lang w:val="fr_FR" w:bidi="fr_FR"/>
        </w:rPr>
      </w:r>
      <w:r>
        <w:rPr>
          <w:lang w:val="fr_FR" w:bidi="fr_FR"/>
        </w:rPr>
        <w:t xml:space="preserve">Ces esprits mauvais viennent des </w:t>
      </w:r>
      <w:r>
        <w:rPr>
          <w:b/>
          <w:lang w:val="fr_FR" w:bidi="fr_FR"/>
        </w:rPr>
        <w:t>lieux célestes</w:t>
      </w:r>
      <w:r>
        <w:rPr>
          <w:lang w:val="fr_FR" w:bidi="fr_FR"/>
        </w:rPr>
        <w:t xml:space="preserve">, ou des </w:t>
      </w:r>
      <w:r>
        <w:rPr>
          <w:b/>
          <w:lang w:val="fr_FR" w:bidi="fr_FR"/>
        </w:rPr>
        <w:t>royaumes célestes</w:t>
      </w:r>
      <w:r>
        <w:rPr>
          <w:lang w:val="fr_FR" w:bidi="fr_FR"/>
        </w:rPr>
        <w:t xml:space="preserve">. Le mot </w:t>
      </w:r>
      <w:r>
        <w:rPr>
          <w:b/>
          <w:lang w:val="fr_FR" w:bidi="fr_FR"/>
        </w:rPr>
        <w:t>cieux</w:t>
      </w:r>
      <w:r>
        <w:rPr>
          <w:lang w:val="fr_FR" w:bidi="fr_FR"/>
        </w:rPr>
        <w:t xml:space="preserve"> signifie parfois les cieux visibles, qui est le lieu où les gens croient que vivent les esprits. Au moment où Paul écrivait cette lettre, les gens croyaient qu'il y avait beaucoup de couches, ou niveaux, dans les cieux et que Dieu vivait dans la couche la plus élevée. Dans cette section de la lettre, les royaumes célestes ne signifient pas le lieu des cieux les plus élevés où se trouve Dieu, car Dieu n'a pas envoyé ces esprits mauvais depuis les cieux. Pour plus d'informations sur les lieux célestes, référez-vous au mot </w:t>
      </w:r>
      <w:r>
        <w:rPr>
          <w:lang w:val="fr_FR" w:bidi="fr_FR"/>
        </w:rPr>
        <w:t>cieux</w:t>
      </w:r>
      <w:r>
        <w:rPr>
          <w:lang w:val="fr_FR" w:bidi="fr_FR"/>
        </w:rPr>
        <w:t xml:space="preserve"> dans le Glossaire principal. Utilisez le même mot ou la même expression pour lieux célestes que dans les passages précédents.</w:t>
      </w:r>
    </w:p>
    <w:p>
      <w:pPr/>
      <w:r>
        <w:rPr>
          <w:lang w:val="fr_FR" w:bidi="fr_FR"/>
        </w:rPr>
      </w:r>
      <w:r>
        <w:rPr>
          <w:lang w:val="fr_FR" w:bidi="fr_FR"/>
        </w:rPr>
        <w:t xml:space="preserve">Les croyants devraient porter la justice comme une </w:t>
      </w:r>
      <w:r>
        <w:rPr>
          <w:b/>
          <w:lang w:val="fr_FR" w:bidi="fr_FR"/>
        </w:rPr>
        <w:t>cuirasse</w:t>
      </w:r>
      <w:r>
        <w:rPr>
          <w:lang w:val="fr_FR" w:bidi="fr_FR"/>
        </w:rPr>
        <w:t>. Les gens utilisaient du cuir dur ou du métal pour faire la cuirasse, une couverture dure pour la poitrine et parfois le dos pour se protéger contre l'attaque d'un ennemi.</w:t>
      </w:r>
    </w:p>
    <w:p>
      <w:pPr/>
      <w:r>
        <w:rPr>
          <w:lang w:val="fr_FR" w:bidi="fr_FR"/>
        </w:rPr>
      </w:r>
      <w:r>
        <w:rPr>
          <w:lang w:val="fr_FR" w:bidi="fr_FR"/>
        </w:rPr>
        <w:t xml:space="preserve">Arrêtez-vous ici et discutez en groupe du mot ou de l'expression que vous utiliserez pour </w:t>
      </w:r>
      <w:r>
        <w:rPr>
          <w:b/>
          <w:lang w:val="fr_FR" w:bidi="fr_FR"/>
        </w:rPr>
        <w:t>cuirasse</w:t>
      </w:r>
      <w:r>
        <w:rPr>
          <w:lang w:val="fr_FR" w:bidi="fr_FR"/>
        </w:rPr>
        <w:t xml:space="preserve">. Regardez de nouveau l'image de la </w:t>
      </w:r>
      <w:r>
        <w:rPr>
          <w:lang w:val="fr_FR" w:bidi="fr_FR"/>
        </w:rPr>
        <w:t>cuirasse du soldat romain</w:t>
      </w:r>
      <w:r>
        <w:rPr>
          <w:lang w:val="fr_FR" w:bidi="fr_FR"/>
        </w:rPr>
        <w:t xml:space="preserve"> si besoin. Si vous avez déjà traduit ce mot dans un autre livre de la Bible, utilisez le même mot ici. Mettez cet enregistrement en pause ici.</w:t>
      </w:r>
    </w:p>
    <w:p>
      <w:pPr/>
      <w:r>
        <w:rPr>
          <w:lang w:val="fr_FR" w:bidi="fr_FR"/>
        </w:rPr>
      </w:r>
      <w:r>
        <w:rPr>
          <w:lang w:val="fr_FR" w:bidi="fr_FR"/>
        </w:rPr>
        <w:t xml:space="preserve">La </w:t>
      </w:r>
      <w:r>
        <w:rPr>
          <w:b/>
          <w:lang w:val="fr_FR" w:bidi="fr_FR"/>
        </w:rPr>
        <w:t>justice</w:t>
      </w:r>
      <w:r>
        <w:rPr>
          <w:lang w:val="fr_FR" w:bidi="fr_FR"/>
        </w:rPr>
        <w:t xml:space="preserve">, c'est se comporter de la bonne manière. Pour plus d'informations sur la </w:t>
      </w:r>
      <w:r>
        <w:rPr>
          <w:lang w:val="fr_FR" w:bidi="fr_FR"/>
        </w:rPr>
        <w:t>justice</w:t>
      </w:r>
      <w:r>
        <w:rPr>
          <w:lang w:val="fr_FR" w:bidi="fr_FR"/>
        </w:rPr>
        <w:t xml:space="preserve">, référez-vous au glossaire principal. Utilisez le même mot ou la même expression pour justice que dans les passages précédents. </w:t>
      </w:r>
    </w:p>
    <w:p>
      <w:pPr/>
      <w:r>
        <w:rPr>
          <w:lang w:val="fr_FR" w:bidi="fr_FR"/>
        </w:rPr>
      </w:r>
      <w:r>
        <w:rPr>
          <w:lang w:val="fr_FR" w:bidi="fr_FR"/>
        </w:rPr>
        <w:t>Tout comme les chaussures, les croyants devraient porter la paix qui vient de l'</w:t>
      </w:r>
      <w:r>
        <w:rPr>
          <w:b/>
          <w:lang w:val="fr_FR" w:bidi="fr_FR"/>
        </w:rPr>
        <w:t>Évangile</w:t>
      </w:r>
      <w:r>
        <w:rPr>
          <w:lang w:val="fr_FR" w:bidi="fr_FR"/>
        </w:rPr>
        <w:t xml:space="preserve"> pour qu'ils soient pleinement préparés. Évangile est une traduction d'un mot grec qui signifie littéralement « bonne nouvelle ». La Bonne Nouvelle dans la Bible est que Dieu a pourvu un moyen de sauver les êtres humains. Quand Paul prêche le « mystère de l'Évangile », il dit aux gens la bonne nouvelle qu'ils peuvent être sauvés s'ils font confiance à Jésus. Cette vérité est difficile à comprendre, comme un mystère, mais Dieu l'a révélée aux croyants. Pour plus d'informations sur le mot </w:t>
      </w:r>
      <w:r>
        <w:rPr>
          <w:lang w:val="fr_FR" w:bidi="fr_FR"/>
        </w:rPr>
        <w:t>Évangile</w:t>
      </w:r>
      <w:r>
        <w:rPr>
          <w:lang w:val="fr_FR" w:bidi="fr_FR"/>
        </w:rPr>
        <w:t>, référez-vous au Glossaire principal. Utilisez le même mot ou la même expression pour Évangile que dans les passages précédents.</w:t>
      </w:r>
    </w:p>
    <w:p>
      <w:pPr/>
      <w:r>
        <w:rPr>
          <w:lang w:val="fr_FR" w:bidi="fr_FR"/>
        </w:rPr>
      </w:r>
      <w:r>
        <w:rPr>
          <w:lang w:val="fr_FR" w:bidi="fr_FR"/>
        </w:rPr>
        <w:t xml:space="preserve">Ce mot pour </w:t>
      </w:r>
      <w:r>
        <w:rPr>
          <w:b/>
          <w:lang w:val="fr_FR" w:bidi="fr_FR"/>
        </w:rPr>
        <w:t>paix</w:t>
      </w:r>
      <w:r>
        <w:rPr>
          <w:lang w:val="fr_FR" w:bidi="fr_FR"/>
        </w:rPr>
        <w:t xml:space="preserve"> signifie à la fois une absence de conflit et une plénitude, ou une complétude, de la vie. La paix ne signifie pas seulement l'absence de guerre ou de conflit. La paix signifie que les gens vivent ensemble dans l'unité et l'amour les uns pour les autres. Le Saint-Esprit donne la paix aux croyants qui connaissent la bonne nouvelle au sujet de Dieu. Pour plus d'informations sur le mot </w:t>
      </w:r>
      <w:r>
        <w:rPr>
          <w:lang w:val="fr_FR" w:bidi="fr_FR"/>
        </w:rPr>
        <w:t>paix</w:t>
      </w:r>
      <w:r>
        <w:rPr>
          <w:lang w:val="fr_FR" w:bidi="fr_FR"/>
        </w:rPr>
        <w:t>, consultez le glossaire principal. Utilisez le même mot ou la même expression pour paix que dans les passages précédents.</w:t>
      </w:r>
    </w:p>
    <w:p>
      <w:pPr/>
      <w:r>
        <w:rPr>
          <w:lang w:val="fr_FR" w:bidi="fr_FR"/>
        </w:rPr>
      </w:r>
      <w:r>
        <w:rPr>
          <w:lang w:val="fr_FR" w:bidi="fr_FR"/>
        </w:rPr>
        <w:t xml:space="preserve">De plus, les croyants devraient avoir la </w:t>
      </w:r>
      <w:r>
        <w:rPr>
          <w:b/>
          <w:lang w:val="fr_FR" w:bidi="fr_FR"/>
        </w:rPr>
        <w:t>foi</w:t>
      </w:r>
      <w:r>
        <w:rPr>
          <w:lang w:val="fr_FR" w:bidi="fr_FR"/>
        </w:rPr>
        <w:t xml:space="preserve"> en Dieu, ce qui sera comme un bouclier pour les protéger. La foi signifie compter sur quelqu'un, faire confiance à et croire que ce que cette personne dit est vrai. La foi spécifique dont Paul parle est quand quelqu'un croit en Jésus. Ils croient qu'il accomplira toutes ses promesses, même lorsque cela semble impossible. Pour plus d'informations sur la </w:t>
      </w:r>
      <w:r>
        <w:rPr>
          <w:lang w:val="fr_FR" w:bidi="fr_FR"/>
        </w:rPr>
        <w:t>foi</w:t>
      </w:r>
      <w:r>
        <w:rPr>
          <w:lang w:val="fr_FR" w:bidi="fr_FR"/>
        </w:rPr>
        <w:t>, référez-vous au Glossaire principal. Utilisez le même mot ou la même expression pour foi que dans les passages précédents.</w:t>
      </w:r>
    </w:p>
    <w:p>
      <w:pPr/>
      <w:r>
        <w:rPr>
          <w:lang w:val="fr_FR" w:bidi="fr_FR"/>
        </w:rPr>
      </w:r>
      <w:r>
        <w:rPr>
          <w:lang w:val="fr_FR" w:bidi="fr_FR"/>
        </w:rPr>
        <w:t xml:space="preserve">Un bouclier </w:t>
      </w:r>
      <w:r>
        <w:rPr>
          <w:b/>
          <w:lang w:val="fr_FR" w:bidi="fr_FR"/>
        </w:rPr>
        <w:t>romain</w:t>
      </w:r>
      <w:r>
        <w:rPr>
          <w:lang w:val="fr_FR" w:bidi="fr_FR"/>
        </w:rPr>
        <w:t xml:space="preserve"> était un grand rectangle en bois de 1,2 m de haut, couvert de cuir à l'extérieur. Avant une bataille, les soldats mouillaient la couverture en cuir avec de l'eau. Les boucliers les protégeront ensuite du feu.</w:t>
      </w:r>
    </w:p>
    <w:p>
      <w:pPr/>
      <w:r>
        <w:rPr>
          <w:lang w:val="fr_FR" w:bidi="fr_FR"/>
        </w:rPr>
      </w:r>
      <w:r>
        <w:rPr>
          <w:lang w:val="fr_FR" w:bidi="fr_FR"/>
        </w:rPr>
        <w:t xml:space="preserve">Arrêtez-vous ici et discutez en groupe du mot ou de l'expression que vous utiliserez pour </w:t>
      </w:r>
      <w:r>
        <w:rPr>
          <w:b/>
          <w:lang w:val="fr_FR" w:bidi="fr_FR"/>
        </w:rPr>
        <w:t>bouclier</w:t>
      </w:r>
      <w:r>
        <w:rPr>
          <w:lang w:val="fr_FR" w:bidi="fr_FR"/>
        </w:rPr>
        <w:t xml:space="preserve">. Regardez de nouveau l'image du </w:t>
      </w:r>
      <w:r>
        <w:rPr>
          <w:lang w:val="fr_FR" w:bidi="fr_FR"/>
        </w:rPr>
        <w:t>bouclier du soldat romain</w:t>
      </w:r>
      <w:r>
        <w:rPr>
          <w:lang w:val="fr_FR" w:bidi="fr_FR"/>
        </w:rPr>
        <w:t xml:space="preserve"> si besoin. Si vous avez déjà traduit ce mot dans un autre livre de la Bible, utilisez le même mot ici. Mettez cet enregistrement en pause ici.</w:t>
      </w:r>
    </w:p>
    <w:p>
      <w:pPr/>
      <w:r>
        <w:rPr>
          <w:lang w:val="fr_FR" w:bidi="fr_FR"/>
        </w:rPr>
      </w:r>
      <w:r>
        <w:rPr>
          <w:lang w:val="fr_FR" w:bidi="fr_FR"/>
        </w:rPr>
        <w:t xml:space="preserve">Le bouclier bloquera les </w:t>
      </w:r>
      <w:r>
        <w:rPr>
          <w:b/>
          <w:lang w:val="fr_FR" w:bidi="fr_FR"/>
        </w:rPr>
        <w:t>flèches</w:t>
      </w:r>
      <w:r>
        <w:rPr>
          <w:lang w:val="fr_FR" w:bidi="fr_FR"/>
        </w:rPr>
        <w:t xml:space="preserve"> enflammées. Les flèches sont des projectiles en bois que les gens tirent à partir de leurs arcs. À l'époque de Paul, les soldats trempaient parfois les extrémités des flèches dans quelque chose d'inflammable comme le goudron. Pendant une bataille, ils mettaient parfois les flèches en feu avant de tirer dessus.</w:t>
      </w:r>
    </w:p>
    <w:p>
      <w:pPr/>
      <w:r>
        <w:rPr>
          <w:lang w:val="fr_FR" w:bidi="fr_FR"/>
        </w:rPr>
      </w:r>
      <w:r>
        <w:rPr>
          <w:lang w:val="fr_FR" w:bidi="fr_FR"/>
        </w:rPr>
        <w:t xml:space="preserve">Arrêtez-vous ici et discutez en groupe du mot ou de l'expression que vous utiliserez pour </w:t>
      </w:r>
      <w:r>
        <w:rPr>
          <w:b/>
          <w:lang w:val="fr_FR" w:bidi="fr_FR"/>
        </w:rPr>
        <w:t>flèche</w:t>
      </w:r>
      <w:r>
        <w:rPr>
          <w:lang w:val="fr_FR" w:bidi="fr_FR"/>
        </w:rPr>
        <w:t>. Regardez de nouveau l'image de l'</w:t>
      </w:r>
      <w:r>
        <w:rPr>
          <w:lang w:val="fr_FR" w:bidi="fr_FR"/>
        </w:rPr>
        <w:t>arc et des flèches</w:t>
      </w:r>
      <w:r>
        <w:rPr>
          <w:lang w:val="fr_FR" w:bidi="fr_FR"/>
        </w:rPr>
        <w:t xml:space="preserve"> selon les besoins. Si vous avez déjà traduit ce mot dans un autre livre de la Bible, utilisez le même mot ici. Mettez cet enregistrement en pause ici.</w:t>
      </w:r>
    </w:p>
    <w:p>
      <w:pPr/>
      <w:r>
        <w:rPr>
          <w:lang w:val="fr_FR" w:bidi="fr_FR"/>
        </w:rPr>
      </w:r>
      <w:r>
        <w:rPr>
          <w:lang w:val="fr_FR" w:bidi="fr_FR"/>
        </w:rPr>
        <w:t xml:space="preserve">Les croyants devraient accepter le </w:t>
      </w:r>
      <w:r>
        <w:rPr>
          <w:b/>
          <w:lang w:val="fr_FR" w:bidi="fr_FR"/>
        </w:rPr>
        <w:t>salut,</w:t>
      </w:r>
      <w:r>
        <w:rPr>
          <w:lang w:val="fr_FR" w:bidi="fr_FR"/>
        </w:rPr>
        <w:t xml:space="preserve"> en le portant avec eux comme un casque. Le salut signifie sauver une personne d'une situation difficile ou dangereuse. Ici, Paul veut dire spécifiquement le salut de Dieu. Quand Dieu sauve les gens, ils n'ont plus à avoir peur ou à avoir honte. Pour plus d'informations sur le mot </w:t>
      </w:r>
      <w:r>
        <w:rPr>
          <w:lang w:val="fr_FR" w:bidi="fr_FR"/>
        </w:rPr>
        <w:t>salut</w:t>
      </w:r>
      <w:r>
        <w:rPr>
          <w:lang w:val="fr_FR" w:bidi="fr_FR"/>
        </w:rPr>
        <w:t>, référez-vous au Glossaire principal. Utilisez le même mot ou la même expression pour salut que dans les passages précédents.</w:t>
      </w:r>
    </w:p>
    <w:p>
      <w:pPr/>
      <w:r>
        <w:rPr>
          <w:lang w:val="fr_FR" w:bidi="fr_FR"/>
        </w:rPr>
      </w:r>
      <w:r>
        <w:rPr>
          <w:lang w:val="fr_FR" w:bidi="fr_FR"/>
        </w:rPr>
        <w:t xml:space="preserve">Un </w:t>
      </w:r>
      <w:r>
        <w:rPr>
          <w:b/>
          <w:lang w:val="fr_FR" w:bidi="fr_FR"/>
        </w:rPr>
        <w:t>casque</w:t>
      </w:r>
      <w:r>
        <w:rPr>
          <w:lang w:val="fr_FR" w:bidi="fr_FR"/>
        </w:rPr>
        <w:t xml:space="preserve"> est un chapeau que les gens faisaient en cuir ou en métal lourd pour protéger la tête de toutes les armes ou de toutes les attaques.</w:t>
      </w:r>
    </w:p>
    <w:p>
      <w:pPr/>
      <w:r>
        <w:rPr>
          <w:lang w:val="fr_FR" w:bidi="fr_FR"/>
        </w:rPr>
      </w:r>
      <w:r>
        <w:rPr>
          <w:lang w:val="fr_FR" w:bidi="fr_FR"/>
        </w:rPr>
        <w:t xml:space="preserve">Arrêtez-vous ici et discutez en groupe du mot ou de l'expression que vous utiliserez pour </w:t>
      </w:r>
      <w:r>
        <w:rPr>
          <w:b/>
          <w:lang w:val="fr_FR" w:bidi="fr_FR"/>
        </w:rPr>
        <w:t>casque</w:t>
      </w:r>
      <w:r>
        <w:rPr>
          <w:lang w:val="fr_FR" w:bidi="fr_FR"/>
        </w:rPr>
        <w:t xml:space="preserve">. Regardez de nouveau l'image du </w:t>
      </w:r>
      <w:r>
        <w:rPr>
          <w:lang w:val="fr_FR" w:bidi="fr_FR"/>
        </w:rPr>
        <w:t>casque d'un soldat romain</w:t>
      </w:r>
      <w:r>
        <w:rPr>
          <w:lang w:val="fr_FR" w:bidi="fr_FR"/>
        </w:rPr>
        <w:t xml:space="preserve"> si besoin. Si vous avez déjà traduit ce mot dans un autre livre de la Bible, utilisez le même mot ici. Mettez cet enregistrement en pause ici.</w:t>
      </w:r>
    </w:p>
    <w:p>
      <w:pPr/>
      <w:r>
        <w:rPr>
          <w:lang w:val="fr_FR" w:bidi="fr_FR"/>
        </w:rPr>
      </w:r>
      <w:r>
        <w:rPr>
          <w:lang w:val="fr_FR" w:bidi="fr_FR"/>
        </w:rPr>
        <w:t xml:space="preserve">Les croyants doivent aussi accepter et porter avec eux la </w:t>
      </w:r>
      <w:r>
        <w:rPr>
          <w:b/>
          <w:lang w:val="fr_FR" w:bidi="fr_FR"/>
        </w:rPr>
        <w:t>parole de Dieu</w:t>
      </w:r>
      <w:r>
        <w:rPr>
          <w:lang w:val="fr_FR" w:bidi="fr_FR"/>
        </w:rPr>
        <w:t>, qui est comme une épée que donne l'Esprit. La parole de Dieu désigne tout ce que Dieu dit aux gens. Quand les gens dans le Nouveau Testament parlent de la parole de Dieu, ils veulent généralement dire la Bonne Nouvelle que Jésus est venu dans le monde. On peut savoir ce que Dieu nous dit à travers les Écritures, qui est la Bible. C'est pourquoi on appelle les Écritures « la parole de Dieu ».</w:t>
      </w:r>
    </w:p>
    <w:p>
      <w:pPr/>
      <w:r>
        <w:rPr>
          <w:lang w:val="fr_FR" w:bidi="fr_FR"/>
        </w:rPr>
      </w:r>
      <w:r>
        <w:rPr>
          <w:lang w:val="fr_FR" w:bidi="fr_FR"/>
        </w:rPr>
        <w:t xml:space="preserve">Arrêtez-vous ici et discutez en groupe du mot ou de l'expression que vous utiliserez pour </w:t>
      </w:r>
      <w:r>
        <w:rPr>
          <w:b/>
          <w:lang w:val="fr_FR" w:bidi="fr_FR"/>
        </w:rPr>
        <w:t>parole de Dieu</w:t>
      </w:r>
      <w:r>
        <w:rPr>
          <w:lang w:val="fr_FR" w:bidi="fr_FR"/>
        </w:rPr>
        <w:t xml:space="preserve">. Cherchez le mot </w:t>
      </w:r>
      <w:r>
        <w:rPr>
          <w:lang w:val="fr_FR" w:bidi="fr_FR"/>
        </w:rPr>
        <w:t>Parole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L'</w:t>
      </w:r>
      <w:r>
        <w:rPr>
          <w:b/>
          <w:lang w:val="fr_FR" w:bidi="fr_FR"/>
        </w:rPr>
        <w:t>Esprit</w:t>
      </w:r>
      <w:r>
        <w:rPr>
          <w:lang w:val="fr_FR" w:bidi="fr_FR"/>
        </w:rPr>
        <w:t xml:space="preserve"> est le </w:t>
      </w:r>
      <w:r>
        <w:rPr>
          <w:b/>
          <w:lang w:val="fr_FR" w:bidi="fr_FR"/>
        </w:rPr>
        <w:t>Saint-Esprit</w:t>
      </w:r>
      <w:r>
        <w:rPr>
          <w:lang w:val="fr_FR" w:bidi="fr_FR"/>
        </w:rPr>
        <w:t xml:space="preserve">, l'Esprit de Dieu. Le Saint-Esprit aide le croyant à comprendre la parole de Dieu. Quand les gens prient dans l'Esprit, cela signifie qu'il dirige et aide les croyants à prier. Pour plus d'informations sur le mot Esprit, référez-vous à </w:t>
      </w:r>
      <w:r>
        <w:rPr>
          <w:lang w:val="fr_FR" w:bidi="fr_FR"/>
        </w:rPr>
        <w:t>Saint-Esprit</w:t>
      </w:r>
      <w:r>
        <w:rPr>
          <w:lang w:val="fr_FR" w:bidi="fr_FR"/>
        </w:rPr>
        <w:t xml:space="preserve"> dans le Glossaire principal. Utilisez le même mot ou la même expression pour Esprit ou Saint-Esprit que dans les passages précédents.</w:t>
      </w:r>
    </w:p>
    <w:p>
      <w:pPr/>
      <w:r>
        <w:rPr>
          <w:lang w:val="fr_FR" w:bidi="fr_FR"/>
        </w:rPr>
      </w:r>
      <w:r>
        <w:rPr>
          <w:lang w:val="fr_FR" w:bidi="fr_FR"/>
        </w:rPr>
        <w:t xml:space="preserve">Les croyants doivent </w:t>
      </w:r>
      <w:r>
        <w:rPr>
          <w:b/>
          <w:lang w:val="fr_FR" w:bidi="fr_FR"/>
        </w:rPr>
        <w:t>prier</w:t>
      </w:r>
      <w:r>
        <w:rPr>
          <w:lang w:val="fr_FR" w:bidi="fr_FR"/>
        </w:rPr>
        <w:t xml:space="preserve"> avec toutes prières et requêtes. Prier, c'est communiquer avec Dieu. Quand les gens prient, ils louent Dieu, le remercient, lui demandent de l'aide, lui parlent des mauvaises choses qu'ils ont faites, lui demandent d'aider les autres personnes ou pleurent simplement pour lui parce qu'ils se sentent si tristes. Dans la Bible, toutes ces choses peuvent faire partie de la prière. Pour plus d'informations sur la </w:t>
      </w:r>
      <w:r>
        <w:rPr>
          <w:lang w:val="fr_FR" w:bidi="fr_FR"/>
        </w:rPr>
        <w:t>prière</w:t>
      </w:r>
      <w:r>
        <w:rPr>
          <w:lang w:val="fr_FR" w:bidi="fr_FR"/>
        </w:rPr>
        <w:t>, référez-vous au Glossaire principal. Utilisez le même mot ou la même expression pour prier et prière que dans les passages précédents.</w:t>
      </w:r>
    </w:p>
    <w:p>
      <w:pPr/>
      <w:r>
        <w:rPr>
          <w:lang w:val="fr_FR" w:bidi="fr_FR"/>
        </w:rPr>
      </w:r>
      <w:r>
        <w:rPr>
          <w:lang w:val="fr_FR" w:bidi="fr_FR"/>
        </w:rPr>
        <w:t xml:space="preserve">Les croyants devraient prier pour les </w:t>
      </w:r>
      <w:r>
        <w:rPr>
          <w:b/>
          <w:lang w:val="fr_FR" w:bidi="fr_FR"/>
        </w:rPr>
        <w:t>saints</w:t>
      </w:r>
      <w:r>
        <w:rPr>
          <w:lang w:val="fr_FR" w:bidi="fr_FR"/>
        </w:rPr>
        <w:t xml:space="preserve">, c'est-à-dire tout le peuple de Dieu. Ce sont des personnes qui appartiennent à Dieu parce qu'elles croient en Jésus. Pour plus d'informations sur le mot </w:t>
      </w:r>
      <w:r>
        <w:rPr>
          <w:lang w:val="fr_FR" w:bidi="fr_FR"/>
        </w:rPr>
        <w:t>saints</w:t>
      </w:r>
      <w:r>
        <w:rPr>
          <w:lang w:val="fr_FR" w:bidi="fr_FR"/>
        </w:rPr>
        <w:t>, référez-vous au Glossaire principal. Utilisez le même mot ou la même expression pour saints que dans les passages précédents.</w:t>
      </w:r>
    </w:p>
    <w:p>
      <w:pPr/>
      <w:r>
        <w:rPr>
          <w:lang w:val="fr_FR" w:bidi="fr_FR"/>
        </w:rPr>
      </w:r>
      <w:r>
        <w:rPr>
          <w:lang w:val="fr_FR" w:bidi="fr_FR"/>
        </w:rPr>
        <w:t>Paul a besoin de prière alors qu'il explique l'Évangile en tant qu'</w:t>
      </w:r>
      <w:r>
        <w:rPr>
          <w:b/>
          <w:lang w:val="fr_FR" w:bidi="fr_FR"/>
        </w:rPr>
        <w:t>ambassadeur</w:t>
      </w:r>
      <w:r>
        <w:rPr>
          <w:lang w:val="fr_FR" w:bidi="fr_FR"/>
        </w:rPr>
        <w:t>. Un ambassadeur est une personne qui représente ou parle pour un chef. Paul est un ambassadeur pour Dieu. Dieu a choisi Paul pour dire les paroles que Dieu lui donne à dire.</w:t>
      </w:r>
    </w:p>
    <w:p>
      <w:pPr/>
      <w:r>
        <w:rPr>
          <w:lang w:val="fr_FR" w:bidi="fr_FR"/>
        </w:rPr>
      </w:r>
      <w:r>
        <w:rPr>
          <w:lang w:val="fr_FR" w:bidi="fr_FR"/>
        </w:rPr>
        <w:t xml:space="preserve">Arrêtez-vous ici et discutez en groupe du mot ou de l'expression que vous utiliserez pour </w:t>
      </w:r>
      <w:r>
        <w:rPr>
          <w:b/>
          <w:lang w:val="fr_FR" w:bidi="fr_FR"/>
        </w:rPr>
        <w:t>ambassadeur</w:t>
      </w:r>
      <w:r>
        <w:rPr>
          <w:lang w:val="fr_FR" w:bidi="fr_FR"/>
        </w:rPr>
        <w:t xml:space="preserve">. Si vous avez déjà traduit ce mot dans un autre livre de la Bible, utilisez le même mot ici.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Éphésiens 6:21–24</w:t>
      </w:r>
      <w:r>
        <w:rPr>
          <w:lang w:val="fr_FR" w:bidi="fr_FR"/>
        </w:rPr>
      </w:r>
    </w:p>
    <w:p>
      <w:pPr>
        <w:pStyle w:val="Heading3"/>
      </w:pPr>
      <w:r>
        <w:rPr>
          <w:lang w:val="fr_FR" w:bidi="fr_FR"/>
        </w:rPr>
        <w:t>Écouter et Cœur</w:t>
      </w:r>
    </w:p>
    <w:p>
      <w:pPr/>
      <w:r>
        <w:rPr>
          <w:lang w:val="fr_FR" w:bidi="fr_FR"/>
        </w:rPr>
      </w:r>
      <w:r>
        <w:rPr>
          <w:lang w:val="fr_FR" w:bidi="fr_FR"/>
        </w:rPr>
        <w:t>Dans cette étape, écoutez un enregistrement d'Éphésiens 6.21–24. Laissez entrer la parole de Dieu dans vos cœurs.</w:t>
      </w:r>
    </w:p>
    <w:p>
      <w:pPr/>
      <w:r>
        <w:rPr>
          <w:lang w:val="fr_FR" w:bidi="fr_FR"/>
        </w:rPr>
      </w:r>
      <w:r>
        <w:rPr>
          <w:lang w:val="fr_FR" w:bidi="fr_FR"/>
        </w:rPr>
        <w:t>Écoutez l'enregistrement d'Éphésiens 6.21–24 trois fois. Si c'est possible, écoutez-le dans trois traductions différentes.</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ou de Jésus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d'Éphésiens 6.21–24 dans la traduction la plus facile à comprendre.</w:t>
      </w:r>
    </w:p>
    <w:p>
      <w:pPr/>
      <w:r>
        <w:rPr>
          <w:lang w:val="fr_FR" w:bidi="fr_FR"/>
        </w:rPr>
      </w:r>
      <w:r>
        <w:rPr>
          <w:lang w:val="fr_FR" w:bidi="fr_FR"/>
        </w:rPr>
        <w:t>Paul vient de donner son encouragement final et son résumé : revêtir l'armure que Dieu donne et continuer à prier. Il termine maintenant sa lettre en expliquant avec qui il envoie la lettre et pourquoi il a choisi cet homme. Il conclut ensuite avec sa bénédiction pour les croyants.</w:t>
      </w:r>
    </w:p>
    <w:p>
      <w:pPr/>
      <w:r>
        <w:rPr>
          <w:lang w:val="fr_FR" w:bidi="fr_FR"/>
        </w:rPr>
      </w:r>
      <w:r>
        <w:rPr>
          <w:lang w:val="fr_FR" w:bidi="fr_FR"/>
        </w:rPr>
        <w:t>À cette époque, il était courant pour les voyageurs de porter des lettres et d'autres nouvelles. Paul envoie cette lettre avec un homme dénommé Tychique pour l'apporter aux croyants éphésiens. Puisque ces croyants ne connaîtraient sans doute pas cet homme, Paul donne une brève introduction. Paul dit que Tychique est un croyant cher, comme un frère. Puisque Dieu est le Père de tous les croyants, tous les croyants sont comme des frères et des sœurs. Paul utilise donc souvent le mot pour frère quand il fait référence à un croyant.</w:t>
      </w:r>
    </w:p>
    <w:p>
      <w:pPr/>
      <w:r>
        <w:rPr>
          <w:lang w:val="fr_FR" w:bidi="fr_FR"/>
        </w:rPr>
      </w:r>
      <w:r>
        <w:rPr>
          <w:lang w:val="fr_FR" w:bidi="fr_FR"/>
        </w:rPr>
        <w:t>Arrêtez-vous ici et discutez de cette question en groupe : comment parlez-vous d'un croyant ou d'un ami proche dans votre culture ? Dans quel genre de situations feriez-vous référence à quelqu'un qui n'est pas lié à vous comme un membre de la famille ? Quels autres mots utiliseriez-vous pour décrire quelqu'un que vous aimez comme un membre de la famille ? Mettez cet enregistrement en pause ici.</w:t>
      </w:r>
    </w:p>
    <w:p>
      <w:pPr/>
      <w:r>
        <w:rPr>
          <w:lang w:val="fr_FR" w:bidi="fr_FR"/>
        </w:rPr>
      </w:r>
      <w:r>
        <w:rPr>
          <w:lang w:val="fr_FR" w:bidi="fr_FR"/>
        </w:rPr>
        <w:t>Paul dit que Tychique sert le Seigneur fidèlement. Tychique sera donc une personne fiable pour porter cette lettre et partager toutes les nouvelles au sujet de Paul. Quand Paul a écrit cette lettre, Tychique était avec lui à Rome. Paul dit qu'il envoie Tychique spécifiquement pour faire savoir aux croyants ce que font Paul et les personnes qui sont avec lui. Tychique peut décrire les conditions de vie de Paul et sa santé personnelle ainsi que le travail que font les croyants. Les croyants seront ensuite encouragés et ne s'inquiéteront plus au sujet de Paul. Tychique peut aussi les encourager à suivre les bons comportements et attitudes mentionnés dans la lettre.</w:t>
      </w:r>
    </w:p>
    <w:p>
      <w:pPr/>
      <w:r>
        <w:rPr>
          <w:lang w:val="fr_FR" w:bidi="fr_FR"/>
        </w:rPr>
      </w:r>
      <w:r>
        <w:rPr>
          <w:lang w:val="fr_FR" w:bidi="fr_FR"/>
        </w:rPr>
        <w:t xml:space="preserve">Arrêtez-vous ici et regardez une carte de </w:t>
      </w:r>
      <w:r>
        <w:rPr>
          <w:b/>
          <w:lang w:val="fr_FR" w:bidi="fr_FR"/>
        </w:rPr>
        <w:t>Rome et d'Éphèse</w:t>
      </w:r>
      <w:r>
        <w:rPr>
          <w:lang w:val="fr_FR" w:bidi="fr_FR"/>
        </w:rPr>
        <w:t xml:space="preserve"> en groupe. Mettez cet enregistrement en pause ici.</w:t>
      </w:r>
    </w:p>
    <w:p>
      <w:pPr/>
      <w:r>
        <w:rPr>
          <w:lang w:val="fr_FR" w:bidi="fr_FR"/>
        </w:rPr>
      </w:r>
      <w:r>
        <w:rPr>
          <w:lang w:val="fr_FR" w:bidi="fr_FR"/>
        </w:rPr>
        <w:t>Paul termine avec une bénédiction ou une prière pour les croyants. Il termine la lettre de la même manière qu'il l'a commencée : avec une prière demandant à Dieu de donner aux croyants la paix et la grâce. Au lieu de dire « à vous », il dit « Paix aux frères », peut-être parce que la lettre serait transmise aux croyants dans d'autres villes. Encore une fois, il utilise le mot pour frère pour signifier les croyants, à la fois hommes et femmes.</w:t>
      </w:r>
    </w:p>
    <w:p>
      <w:pPr/>
      <w:r>
        <w:rPr>
          <w:lang w:val="fr_FR" w:bidi="fr_FR"/>
        </w:rPr>
      </w:r>
      <w:r>
        <w:rPr>
          <w:lang w:val="fr_FR" w:bidi="fr_FR"/>
        </w:rPr>
        <w:t>Arrêtez-vous ici et discutez de cette question en groupe : discutez de la façon dont vous bénissez ou souhaitez de bonnes choses les uns pour les autres dans votre culture. Quand quelqu'un part, ou si vous envoyez un message à quelqu'un qui est loin, comment partagez-vous vos espérances ou vos prières de bonnes choses pour lui ? Quel genre de choses dites-vous vouloir pour eux ? Quel genre de personnes sont plus susceptibles de donner ces bénédictions ou prières ? Mettez cet enregistrement en pause ici.</w:t>
      </w:r>
    </w:p>
    <w:p>
      <w:pPr/>
      <w:r>
        <w:rPr>
          <w:lang w:val="fr_FR" w:bidi="fr_FR"/>
        </w:rPr>
      </w:r>
      <w:r>
        <w:rPr>
          <w:lang w:val="fr_FR" w:bidi="fr_FR"/>
        </w:rPr>
        <w:t>Paul demande que Dieu le Père et le Seigneur Jésus-Christ aident les croyants à s'aimer les uns les autres et à continuer de faire confiance à Dieu ensemble. Il demande aussi que Dieu montre sa grâce à tous ceux qui aiment notre Seigneur Jésus-Christ. Paul dit « sans fin », ce qui pourrait signifier que Paul demande une grâce ou une vie sans fin, ou que cette grâce est pour les personnes qui aiment Jésus avec persistance qui ne s'arrête pas.</w:t>
      </w:r>
      <w:r>
        <w:rPr>
          <w:lang w:val="fr_FR" w:bidi="fr_FR"/>
        </w:rPr>
      </w:r>
    </w:p>
    <w:p>
      <w:pPr>
        <w:pStyle w:val="Heading3"/>
      </w:pPr>
      <w:r>
        <w:rPr>
          <w:lang w:val="fr_FR" w:bidi="fr_FR"/>
        </w:rPr>
        <w:t>Définir les Scènes</w:t>
      </w:r>
    </w:p>
    <w:p>
      <w:pPr/>
      <w:r>
        <w:rPr>
          <w:lang w:val="fr_FR" w:bidi="fr_FR"/>
        </w:rPr>
      </w:r>
      <w:r>
        <w:rPr>
          <w:lang w:val="fr_FR" w:bidi="fr_FR"/>
        </w:rPr>
        <w:t>Écoutez la version audio d'Éphésiens 6.21–24 dans la traduction la plus facile à comprendre.</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explique qu'il envoie Tychique pour apporter cette lettre, des nouvelles au sujet de Paul et un encouragement aux croyants.</w:t>
      </w:r>
    </w:p>
    <w:p>
      <w:pPr/>
      <w:r>
        <w:rPr>
          <w:lang w:val="fr_FR" w:bidi="fr_FR"/>
        </w:rPr>
      </w:r>
      <w:r>
        <w:rPr>
          <w:b/>
          <w:lang w:val="fr_FR" w:bidi="fr_FR"/>
        </w:rPr>
        <w:t>Dans la deuxième partie :</w:t>
      </w:r>
      <w:r>
        <w:rPr>
          <w:lang w:val="fr_FR" w:bidi="fr_FR"/>
        </w:rPr>
        <w:t xml:space="preserve"> Paul termine la lettre en priant que Dieu et Jésus donnent aux croyants la paix, l'amour, la foi et la grâce.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quelqu'un qui lit cette lettre à voix haute</w:t>
      </w:r>
    </w:p>
    <w:p>
      <w:pPr>
        <w:pStyle w:val="ListBullet"/>
        <w:spacing w:line="240" w:lineRule="auto"/>
        <w:ind w:left="720"/>
      </w:pPr>
      <w:r>
        <w:rPr>
          <w:lang w:val="fr_FR" w:bidi="fr_FR"/>
        </w:rPr>
      </w:r>
      <w:r>
        <w:rPr>
          <w:lang w:val="fr_FR" w:bidi="fr_FR"/>
        </w:rPr>
        <w:t>La personne qui lit cette lettre, probablement Tychique</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 Seigneur Jésus-Christ</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Paul introduit Tychique et explique pourquoi Paul l'envoie. Tychique est un croyant et est cher à Paul comme un frère. Tychique sert le Seigneur fidèlement. Il sera donc une personne fiable pour apporter cette lettre. Rappelez-vous que Paul a mentionné plusieurs fois qu'il est en prison. Puisque Tychique est fiable, il décrira aussi sincèrement comment et ce que fait Paul et répondra à toutes les questions ou préoccupations que pourraient avoir les croyants au sujet de Paul. Paul dit que c'est exactement pourquoi il envoie Tychique : à la fois pour partager des nouvelles au sujet de Paul et de ses compagnons croyants et pour encourager les croyants.</w:t>
      </w:r>
    </w:p>
    <w:p>
      <w:pPr/>
      <w:r>
        <w:rPr>
          <w:lang w:val="fr_FR" w:bidi="fr_FR"/>
        </w:rPr>
      </w:r>
      <w:r>
        <w:rPr>
          <w:lang w:val="fr_FR" w:bidi="fr_FR"/>
        </w:rPr>
        <w:t>Arrêtez-vous ici et discutez de cette question en groupe : imaginez que vous envoyez une lettre ou un message à un groupe de personnes qui vous tiennent à coeur. Discutez de la façon dont vous termineriez la lettre. Quel genre de choses incluriez-vous ? Quel genre de mots ou expressions formels ou cérémoniels les gens dans votre culture utilisent-ils ? Mettez cet enregistrement en pause ici.</w:t>
      </w:r>
    </w:p>
    <w:p>
      <w:pPr/>
      <w:r>
        <w:rPr>
          <w:lang w:val="fr_FR" w:bidi="fr_FR"/>
        </w:rPr>
      </w:r>
      <w:r>
        <w:rPr>
          <w:lang w:val="fr_FR" w:bidi="fr_FR"/>
        </w:rPr>
        <w:t>Dans la deuxième partie de ce passage, Paul termine la lettre avec une bénédiction, c'est-à-dire de bonnes choses qu'il prie pour les croyants. Paul termine souvent ses lettres de cette manière. Il demande que Dieu le Père et le Seigneur Jésus-Christ donnent la paix aux croyants. Il prie aussi que Dieu aide les croyants à s'aimer les uns les autres et à continuer de croire en Christ. Enfin, il prie que Dieu montre sa grâce aux croyants qui aiment notre Seigneur Jésus-Christ sans fin.</w:t>
      </w:r>
    </w:p>
    <w:p>
      <w:pPr/>
      <w:r>
        <w:rPr>
          <w:lang w:val="fr_FR" w:bidi="fr_FR"/>
        </w:rPr>
      </w:r>
      <w:r>
        <w:rPr>
          <w:lang w:val="fr_FR" w:bidi="fr_FR"/>
        </w:rPr>
        <w:t>Arrêtez-vous ici et discutez de cette question en groupe : quand vous bénissez ou souhaitez de bonnes choses les uns aux autres, à qui demandez-vous de donner ces bénédictions ? Comment l'expliquez-vous ? Mettez cet enregistrement en pause ici.</w:t>
      </w:r>
    </w:p>
    <w:p>
      <w:pPr/>
      <w:r>
        <w:rPr>
          <w:lang w:val="fr_FR" w:bidi="fr_FR"/>
        </w:rPr>
      </w:r>
      <w:r>
        <w:rPr>
          <w:lang w:val="fr_FR" w:bidi="fr_FR"/>
        </w:rPr>
        <w:t>Maintenant, le groupe devrait créer un scénario, dessiner ou utiliser des objets pour visualiser le passage et l'action qu'il contient. Alors que vous faites cela, vous voudrez peut-être avoir des dessins, des objets ou même des personnes pour représenter Paul, les croyants, Tychique, Dieu le Père et le Seigneur Jésus.</w:t>
      </w:r>
    </w:p>
    <w:p>
      <w:pPr/>
      <w:r>
        <w:rPr>
          <w:lang w:val="fr_FR" w:bidi="fr_FR"/>
        </w:rPr>
      </w:r>
      <w:r>
        <w:rPr>
          <w:lang w:val="fr_FR" w:bidi="fr_FR"/>
        </w:rPr>
        <w:t>Choisissez des personnes, des dessins ou des objets pour représenter chacun de ceux-ci. Alors que vous commencez à raconter l'histoire de ces versets, rappelez-vous que Paul parle aux croyants alors qu'il introduit Tychique. Montrez Tychique qui va de Paul vers les croyants avec la lettre. Montrez comment il partage la lettre, des nouvelles au sujet de Paul et des encouragements avec les croyants à Éphèse. Paul prie ensuite que Dieu et Jésus donnent aux croyants de bonnes choses. Montrez Dieu et Jésus qui donnent aux croyants des attitudes de paix, d'amour et de foi. Paul prie aussi que Dieu montre de la bonté aux personnes qui aiment Jésus. Montrez Dieu qui donne de la bonté au peuple. Ce sont les croyants et les croyants montrent comment ils aiment Jésus.</w:t>
      </w:r>
      <w:r>
        <w:rPr>
          <w:lang w:val="fr_FR" w:bidi="fr_FR"/>
        </w:rPr>
      </w:r>
    </w:p>
    <w:p>
      <w:pPr>
        <w:pStyle w:val="Heading3"/>
      </w:pPr>
      <w:r>
        <w:rPr>
          <w:lang w:val="fr_FR" w:bidi="fr_FR"/>
        </w:rPr>
        <w:t>Intégration du Texte</w:t>
      </w:r>
    </w:p>
    <w:p>
      <w:pPr/>
      <w:r>
        <w:rPr>
          <w:lang w:val="fr_FR" w:bidi="fr_FR"/>
        </w:rPr>
      </w:r>
      <w:r>
        <w:rPr>
          <w:lang w:val="fr_FR" w:bidi="fr_FR"/>
        </w:rPr>
        <w:t>Écoutez la version audio d'Éphésiens 6.21–24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qui écoutent quelqu'un qui lit cette lettre à voix haute</w:t>
      </w:r>
    </w:p>
    <w:p>
      <w:pPr>
        <w:pStyle w:val="ListBullet"/>
        <w:spacing w:line="240" w:lineRule="auto"/>
        <w:ind w:left="720"/>
      </w:pPr>
      <w:r>
        <w:rPr>
          <w:lang w:val="fr_FR" w:bidi="fr_FR"/>
        </w:rPr>
      </w:r>
      <w:r>
        <w:rPr>
          <w:lang w:val="fr_FR" w:bidi="fr_FR"/>
        </w:rPr>
        <w:t>La personne qui lit cette lettre, probablement Tychique</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Le Seigneur Jésus-Christ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Tychique est un croyant cher et un serviteur fidèle du Seigneur. Il vous dira comment je vais et ce que je fais. C'est pourquoi je lui demande d'aller à vous, pour que vous sachiez comment moi et les croyants qui sont avec moi allons. Il pourra aussi vous encourager.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Tychique : « Que ressentez-vous ou que pensez-vous ? » La personne pourrait répondre des choses comme : « Parce que je suis si reconnaissant pour ce que le Seigneur a fait pour moi, je veux le servir de toutes les manières possibles. Je suis heureux d'apporter cette lettre aux croyants à Éphèse », ou « Puisque je me soucie de Paul, je lui ai demandé comment il va et l'ai aidé. Je sais donc comment il va », ou « Tout comme Paul, ces croyants à Éphèse sont comme ma famille parce qu'ils appartiennent à Dieu. Je veux donc les encourager et les aider ».</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des choses comme : « Puisque je suis en prison, je sais que beaucoup de personnes s'inquiètent à mon sujet et de ma sécurité. Je ne veux pas qu'ils s'inquiètent. J'enverrai donc Tychique pour leur faire connaître les nombreuses bonnes façons dont Dieu m'aide », ou « Je suis triste de dire au revoir à Tychique, puisqu'il m'est cher, mais je suis heureux que les croyants à Éphèse puissent le rencontrer. Je sais qu'ils s'encourageront les uns les autres comme devraient le faire les croyants », ou « Je suis si reconnaissant envers le Seigneur qu'il y a beaucoup d'autres croyants qui me soutiennent, m'aident et portent même des lettres pour moi pendant que je suis en prison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ensuite : « Que Dieu le Père et le Seigneur Jésus-Christ donnent la paix à tous les croyants. Je prie aussi que Dieu aide tous les croyants à continuer de s'aimer les uns les autres et à croire en Christ. Je prie que Dieu montre sa grâce à tous les croyants qui aiment le Seigneur Jésus-Christ sans s'arrêter.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Dieu : « Que ressentez-vous ou que pensez-vous ? » La personne pourrait répondre des choses comme : « Puisque j'ai adopté les croyants comme mes enfants, je les aime tous. En tant que père, je suis heureux quand ils s'aiment et s'aident les uns les autres, en s'encourageant les uns les autres avec leurs paroles et leurs prières », ou « Je sais ce dont ont besoin les croyants à Éphèse. J'ai donc demandé à Paul de les encourager. Je sais aussi ce dont Paul a besoin. J'ai donc amené d'autres croyants pour l'aider. Je fais cela parce que j'aime donner de bonnes choses à mon peuple, comme la paix et une bonne communauté. »</w:t>
      </w:r>
    </w:p>
    <w:p>
      <w:pPr>
        <w:pStyle w:val="ListBullet"/>
        <w:spacing w:line="240" w:lineRule="auto"/>
        <w:ind w:left="720"/>
      </w:pPr>
      <w:r>
        <w:rPr>
          <w:lang w:val="fr_FR" w:bidi="fr_FR"/>
        </w:rPr>
      </w:r>
      <w:r>
        <w:rPr>
          <w:lang w:val="fr_FR" w:bidi="fr_FR"/>
        </w:rPr>
        <w:t>Demandez à la personne qui joue les croyants : « Que ressentez-vous ou que pensez-vous ? » La personne pourrait répondre des choses comme : « Nous nous sommes inquiétés au sujet de Paul et voulons savoir ce qui lui arrive. Nous prenons soin de lui. Nous ne voulons donc pas qu'il soit dans la douleur ou la détresse », ou « Nous attendons avec impatience d'entendre de la part de Tychique toutes les bonnes choses que fait le Seigneur à travers son peuple à Rome. Il est encourageant d'entendre comment Dieu sauve les gens, même dans une ville avec beaucoup de faux dieux », ou « Nous sommes réconfortés par le soin que Paul a montré pour nous : écrire cette lettre, prier de bonnes choses pour nous et envoyer Tychique pour nous encourager. Nous sommes si reconnaissants que Dieu ait fait de nous une famille qui prend soin les uns des autres ! »</w:t>
      </w:r>
      <w:r>
        <w:rPr>
          <w:lang w:val="fr_FR" w:bidi="fr_FR"/>
        </w:rPr>
      </w:r>
    </w:p>
    <w:p>
      <w:pPr>
        <w:pStyle w:val="Heading3"/>
      </w:pPr>
      <w:r>
        <w:rPr>
          <w:lang w:val="fr_FR" w:bidi="fr_FR"/>
        </w:rPr>
        <w:t>Combler les Lacunes</w:t>
      </w:r>
    </w:p>
    <w:p>
      <w:pPr/>
      <w:r>
        <w:rPr>
          <w:lang w:val="fr_FR" w:bidi="fr_FR"/>
        </w:rPr>
      </w:r>
      <w:r>
        <w:rPr>
          <w:lang w:val="fr_FR" w:bidi="fr_FR"/>
        </w:rPr>
        <w:t>Écoutez la version audio d'Éphésiens 6.21–24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Tychique est un serviteur </w:t>
      </w:r>
      <w:r>
        <w:rPr>
          <w:b/>
          <w:lang w:val="fr_FR" w:bidi="fr_FR"/>
        </w:rPr>
        <w:t>fidèle</w:t>
      </w:r>
      <w:r>
        <w:rPr>
          <w:lang w:val="fr_FR" w:bidi="fr_FR"/>
        </w:rPr>
        <w:t xml:space="preserve"> dans le Seigneur. Un serviteur est une personne qui travaille pour et sert une autre personne. Paul s'est appelé lui-même un serviteur de l'Évangile plus tôt dans cette lettre. Ce n'est pas le même mot que Paul a utilisé plus tôt pour un esclave, c'est-à-dire un ouvrier qui n'est pas libre. Paul dit que Tychique travaille fidèlement ou de manière fiable pour le Seigneur. Pour plus d'informations sur le mot </w:t>
      </w:r>
      <w:r>
        <w:rPr>
          <w:lang w:val="fr_FR" w:bidi="fr_FR"/>
        </w:rPr>
        <w:t>serviteur</w:t>
      </w:r>
      <w:r>
        <w:rPr>
          <w:lang w:val="fr_FR" w:bidi="fr_FR"/>
        </w:rPr>
        <w:t xml:space="preserve">, consultez le glossaire principal. Utilisez le même mot ou la même expression pour serviteur que vous avez utilisé dans les passages précédents. </w:t>
      </w:r>
    </w:p>
    <w:p>
      <w:pPr/>
      <w:r>
        <w:rPr>
          <w:lang w:val="fr_FR" w:bidi="fr_FR"/>
        </w:rPr>
      </w:r>
      <w:r>
        <w:rPr>
          <w:lang w:val="fr_FR" w:bidi="fr_FR"/>
        </w:rPr>
        <w:t xml:space="preserve">Un </w:t>
      </w:r>
      <w:r>
        <w:rPr>
          <w:b/>
          <w:lang w:val="fr_FR" w:bidi="fr_FR"/>
        </w:rPr>
        <w:t>seigneur</w:t>
      </w:r>
      <w:r>
        <w:rPr>
          <w:lang w:val="fr_FR" w:bidi="fr_FR"/>
        </w:rPr>
        <w:t xml:space="preserve"> est quelqu'un qui est un maître sur les autres personnes, qui a pleine autorité. Les Israélites utilisaient donc ce mot pour Dieu, parce qu'il a autorité sur le monde entier. Pour plus d'informations sur le mot </w:t>
      </w:r>
      <w:r>
        <w:rPr>
          <w:lang w:val="fr_FR" w:bidi="fr_FR"/>
        </w:rPr>
        <w:t>Seigneur</w:t>
      </w:r>
      <w:r>
        <w:rPr>
          <w:lang w:val="fr_FR" w:bidi="fr_FR"/>
        </w:rPr>
        <w:t xml:space="preserve">, consultez le glossaire principal. Utilisez le même mot ou la même expression pour Seigneur que vous avez utilisé dans les passages précédents. </w:t>
      </w:r>
    </w:p>
    <w:p>
      <w:pPr/>
      <w:r>
        <w:rPr>
          <w:lang w:val="fr_FR" w:bidi="fr_FR"/>
        </w:rPr>
      </w:r>
      <w:r>
        <w:rPr>
          <w:lang w:val="fr_FR" w:bidi="fr_FR"/>
        </w:rPr>
        <w:t xml:space="preserve">Paul dit aussi que Tychique est un </w:t>
      </w:r>
      <w:r>
        <w:rPr>
          <w:b/>
          <w:lang w:val="fr_FR" w:bidi="fr_FR"/>
        </w:rPr>
        <w:t>frère</w:t>
      </w:r>
      <w:r>
        <w:rPr>
          <w:lang w:val="fr_FR" w:bidi="fr_FR"/>
        </w:rPr>
        <w:t xml:space="preserve"> qui lui est cher. Puisque Dieu est le Père de tous les croyants, tous les croyants sont comme des frères et des sœurs. Paul utilise donc fréquemment le mot pour frère quand il fait référence à un croyant. Quand il y a plus d'un frère, le mot peut aussi signifier frères et sœurs.</w:t>
      </w:r>
    </w:p>
    <w:p>
      <w:pPr/>
      <w:r>
        <w:rPr>
          <w:lang w:val="fr_FR" w:bidi="fr_FR"/>
        </w:rPr>
      </w:r>
      <w:r>
        <w:rPr>
          <w:lang w:val="fr_FR" w:bidi="fr_FR"/>
        </w:rPr>
        <w:t xml:space="preserve">Arrêtez-vous ici et discutez en groupe du mot ou de l'expression que vous utiliserez pour </w:t>
      </w:r>
      <w:r>
        <w:rPr>
          <w:b/>
          <w:lang w:val="fr_FR" w:bidi="fr_FR"/>
        </w:rPr>
        <w:t>frère</w:t>
      </w:r>
      <w:r>
        <w:rPr>
          <w:lang w:val="fr_FR" w:bidi="fr_FR"/>
        </w:rPr>
        <w:t xml:space="preserve">, ou si vous utiliserez le mot « croyants ». Cherchez le mot </w:t>
      </w:r>
      <w:r>
        <w:rPr>
          <w:lang w:val="fr_FR" w:bidi="fr_FR"/>
        </w:rPr>
        <w:t>croyant</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demande à Dieu le Père et au Seigneur Jésus-Christ de donner la </w:t>
      </w:r>
      <w:r>
        <w:rPr>
          <w:b/>
          <w:lang w:val="fr_FR" w:bidi="fr_FR"/>
        </w:rPr>
        <w:t>paix</w:t>
      </w:r>
      <w:r>
        <w:rPr>
          <w:lang w:val="fr_FR" w:bidi="fr_FR"/>
        </w:rPr>
        <w:t xml:space="preserve"> aux croyants. Ce mot pour paix signifie à la fois une absence de conflit et une plénitude, ou une complétude, de la vie. Pour plus d'informations sur le mot </w:t>
      </w:r>
      <w:r>
        <w:rPr>
          <w:lang w:val="fr_FR" w:bidi="fr_FR"/>
        </w:rPr>
        <w:t>paix</w:t>
      </w:r>
      <w:r>
        <w:rPr>
          <w:lang w:val="fr_FR" w:bidi="fr_FR"/>
        </w:rPr>
        <w:t>, consultez le glossaire principal. Utilisez le même mot ou la même expression pour paix que dans les passages précédents.</w:t>
      </w:r>
    </w:p>
    <w:p>
      <w:pPr/>
      <w:r>
        <w:rPr>
          <w:lang w:val="fr_FR" w:bidi="fr_FR"/>
        </w:rPr>
      </w:r>
      <w:r>
        <w:rPr>
          <w:b/>
          <w:lang w:val="fr_FR" w:bidi="fr_FR"/>
        </w:rPr>
        <w:t>Christ</w:t>
      </w:r>
      <w:r>
        <w:rPr>
          <w:lang w:val="fr_FR" w:bidi="fr_FR"/>
        </w:rPr>
        <w:t xml:space="preserve"> fait référence au roi et Sauveur spécial que Dieu avait promis d'envoyer, qui est Jésus. Pour plus d'informations sur </w:t>
      </w:r>
      <w:r>
        <w:rPr>
          <w:lang w:val="fr_FR" w:bidi="fr_FR"/>
        </w:rPr>
        <w:t>Christ</w:t>
      </w:r>
      <w:r>
        <w:rPr>
          <w:lang w:val="fr_FR" w:bidi="fr_FR"/>
        </w:rPr>
        <w:t>, référez-vous au Glossaire principal. Utilisez le même mot ou la même expression pour Christ que dans les passages précédents.</w:t>
      </w:r>
    </w:p>
    <w:p>
      <w:pPr/>
      <w:r>
        <w:rPr>
          <w:lang w:val="fr_FR" w:bidi="fr_FR"/>
        </w:rPr>
      </w:r>
      <w:r>
        <w:rPr>
          <w:lang w:val="fr_FR" w:bidi="fr_FR"/>
        </w:rPr>
        <w:t xml:space="preserve">Paul demande aussi à Dieu d'aider les croyants à poursuivre dans l'amour et la </w:t>
      </w:r>
      <w:r>
        <w:rPr>
          <w:b/>
          <w:lang w:val="fr_FR" w:bidi="fr_FR"/>
        </w:rPr>
        <w:t>foi</w:t>
      </w:r>
      <w:r>
        <w:rPr>
          <w:lang w:val="fr_FR" w:bidi="fr_FR"/>
        </w:rPr>
        <w:t xml:space="preserve">. La foi signifie compter sur quelqu'un, faire confiance à et croire que ce que cette personne dit est vrai. La foi spécifique dont Paul parle est quand quelqu'un croit en Jésus. Pour plus d'informations sur la </w:t>
      </w:r>
      <w:r>
        <w:rPr>
          <w:lang w:val="fr_FR" w:bidi="fr_FR"/>
        </w:rPr>
        <w:t>foi</w:t>
      </w:r>
      <w:r>
        <w:rPr>
          <w:lang w:val="fr_FR" w:bidi="fr_FR"/>
        </w:rPr>
        <w:t>, référez-vous au Glossaire principal. Utilisez le même mot ou la même expression pour foi que dans les passages précédents.</w:t>
      </w:r>
    </w:p>
    <w:p>
      <w:pPr/>
      <w:r>
        <w:rPr>
          <w:lang w:val="fr_FR" w:bidi="fr_FR"/>
        </w:rPr>
      </w:r>
      <w:r>
        <w:rPr>
          <w:lang w:val="fr_FR" w:bidi="fr_FR"/>
        </w:rPr>
        <w:t xml:space="preserve">Paul termine en demandant que Dieu montre sa </w:t>
      </w:r>
      <w:r>
        <w:rPr>
          <w:b/>
          <w:lang w:val="fr_FR" w:bidi="fr_FR"/>
        </w:rPr>
        <w:t>grâce</w:t>
      </w:r>
      <w:r>
        <w:rPr>
          <w:lang w:val="fr_FR" w:bidi="fr_FR"/>
        </w:rPr>
        <w:t xml:space="preserve"> à tous ceux qui aiment Jésus. Montrer la grâce signifie donner à quelqu'un quelque chose de bon qu'il ne mérite pas. Cela peut souvent signifier le salut que Dieu donne, mais ici cela signifie probablement les bonnes choses, les attitudes et les aptitudes que Dieu donne aux croyants. Pour plus d'informations sur le </w:t>
      </w:r>
      <w:r>
        <w:rPr>
          <w:lang w:val="fr_FR" w:bidi="fr_FR"/>
        </w:rPr>
        <w:t>mot grâce</w:t>
      </w:r>
      <w:r>
        <w:rPr>
          <w:lang w:val="fr_FR" w:bidi="fr_FR"/>
        </w:rPr>
        <w:t>, référez-vous au Glossaire principal. Utilisez le même mot ou la même expression pour grâce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