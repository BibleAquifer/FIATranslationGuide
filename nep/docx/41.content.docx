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w:t>
      </w:r>
      <w:r>
        <w:rPr>
          <w:lang w:val="ne_NP" w:bidi="ne_NP"/>
        </w:rPr>
      </w:r>
    </w:p>
    <w:p>
      <w:pPr/>
      <w:r>
        <w:rPr>
          <w:lang w:val="ne_NP" w:bidi="ne_NP"/>
        </w:rPr>
      </w:r>
      <w:r>
        <w:rPr>
          <w:b/>
          <w:lang w:val="ne_NP" w:bidi="ne_NP"/>
        </w:rPr>
        <w:t>Familiarization, Internalization, Articulation (FIA) Translation Guide</w:t>
      </w:r>
      <w:r>
        <w:rPr>
          <w:lang w:val="ne_NP" w:bidi="ne_NP"/>
        </w:rPr>
        <w:t xml:space="preserve"> © 2025 Word Collective Released under CC BY-SA 4.0 license. </w:t>
      </w:r>
      <w:r>
        <w:rPr>
          <w:lang w:val="ne_NP" w:bidi="ne_NP"/>
        </w:rPr>
        <w:t>Familiarization, Internalization, Articulation (FIA) Translation Guide</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MRK</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Mark 1:1–13</w:t>
      </w:r>
      <w:r>
        <w:rPr>
          <w:lang w:val="ne_NP" w:bidi="ne_NP"/>
        </w:rPr>
      </w:r>
    </w:p>
    <w:p>
      <w:pPr>
        <w:pStyle w:val="Heading3"/>
      </w:pPr>
      <w:r>
        <w:rPr>
          <w:lang w:val="ne_NP" w:bidi="ne_NP"/>
        </w:rPr>
        <w:t>Step 1</w:t>
      </w:r>
    </w:p>
    <w:p>
      <w:pPr/>
      <w:r>
        <w:rPr>
          <w:lang w:val="ne_NP" w:bidi="ne_NP"/>
        </w:rPr>
      </w:r>
      <w:r>
        <w:rPr>
          <w:lang w:val="ne_NP" w:bidi="ne_NP"/>
        </w:rPr>
        <w:t xml:space="preserve">यो कदममा मर्कूस १:१–१३ सुन्‍नुहोस् र आफ्‍नो हृदयमा राख्‍नुहोस्। </w:t>
      </w:r>
    </w:p>
    <w:p>
      <w:pPr/>
      <w:r>
        <w:rPr>
          <w:lang w:val="ne_NP" w:bidi="ne_NP"/>
        </w:rPr>
      </w:r>
      <w:r>
        <w:rPr>
          <w:lang w:val="ne_NP" w:bidi="ne_NP"/>
        </w:rPr>
        <w:t xml:space="preserve">सम्भव भएमा, मर्कूस १:१–१३को श्रव्य संस्करणलाई तीन फरक संस्‍करणबाट तीन पल्ट सुन्‍नुहोस्। अनि समूहमा निम्न प्रश्‍नहरू छलफल गर्नुहोस्। </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 xml:space="preserve">यो खण्डमा के मन परेन वा बुझेन? </w:t>
      </w:r>
    </w:p>
    <w:p>
      <w:pPr>
        <w:pStyle w:val="ListBullet"/>
        <w:spacing w:line="240" w:lineRule="auto"/>
        <w:ind w:left="720"/>
      </w:pPr>
      <w:r>
        <w:rPr>
          <w:lang w:val="ne_NP" w:bidi="ne_NP"/>
        </w:rPr>
      </w:r>
      <w:r>
        <w:rPr>
          <w:lang w:val="ne_NP" w:bidi="ne_NP"/>
        </w:rPr>
        <w:t xml:space="preserve">येशूको बारे यो खण्डले के भन्दछ? </w:t>
      </w:r>
    </w:p>
    <w:p>
      <w:pPr>
        <w:pStyle w:val="ListBullet"/>
        <w:spacing w:line="240" w:lineRule="auto"/>
        <w:ind w:left="720"/>
      </w:pPr>
      <w:r>
        <w:rPr>
          <w:lang w:val="ne_NP" w:bidi="ne_NP"/>
        </w:rPr>
      </w:r>
      <w:r>
        <w:rPr>
          <w:lang w:val="ne_NP" w:bidi="ne_NP"/>
        </w:rPr>
        <w:t>मानिसहरूको बारेमा यो खण्डले हामीलाई के बताॅउछ?</w:t>
      </w:r>
    </w:p>
    <w:p>
      <w:pPr>
        <w:pStyle w:val="ListBullet"/>
        <w:spacing w:line="240" w:lineRule="auto"/>
        <w:ind w:left="720"/>
      </w:pPr>
      <w:r>
        <w:rPr>
          <w:lang w:val="ne_NP" w:bidi="ne_NP"/>
        </w:rPr>
      </w:r>
      <w:r>
        <w:rPr>
          <w:lang w:val="ne_NP" w:bidi="ne_NP"/>
        </w:rPr>
        <w:t>कसरी यो खण्डले हाम्रो जीवनलाई प्रभाव पार्छ?</w:t>
      </w:r>
    </w:p>
    <w:p>
      <w:pPr>
        <w:pStyle w:val="ListBullet"/>
        <w:spacing w:line="240" w:lineRule="auto"/>
        <w:ind w:left="720"/>
      </w:pPr>
      <w:r>
        <w:rPr>
          <w:lang w:val="ne_NP" w:bidi="ne_NP"/>
        </w:rPr>
      </w:r>
      <w:r>
        <w:rPr>
          <w:lang w:val="ne_NP" w:bidi="ne_NP"/>
        </w:rPr>
        <w:t xml:space="preserve">कसले यो खण्ड सुन्‍नु आवश्‍यक होला? </w:t>
      </w:r>
      <w:r>
        <w:rPr>
          <w:lang w:val="ne_NP" w:bidi="ne_NP"/>
        </w:rPr>
      </w:r>
    </w:p>
    <w:p>
      <w:pPr>
        <w:pStyle w:val="Heading3"/>
      </w:pPr>
      <w:r>
        <w:rPr>
          <w:lang w:val="ne_NP" w:bidi="ne_NP"/>
        </w:rPr>
        <w:t>Step 2</w:t>
      </w:r>
    </w:p>
    <w:p>
      <w:pPr/>
      <w:r>
        <w:rPr>
          <w:lang w:val="ne_NP" w:bidi="ne_NP"/>
        </w:rPr>
      </w:r>
      <w:r>
        <w:rPr>
          <w:lang w:val="ne_NP" w:bidi="ne_NP"/>
        </w:rPr>
        <w:t xml:space="preserve"> अनुवादलाई सजिलोसँग बुझ्‍नलाई मर्कुस १ः१–१३ श्रव्य संस्करणलाई सुन्‍नुहोस्।</w:t>
      </w:r>
    </w:p>
    <w:p>
      <w:pPr/>
      <w:r>
        <w:rPr>
          <w:lang w:val="ne_NP" w:bidi="ne_NP"/>
        </w:rPr>
      </w:r>
      <w:r>
        <w:rPr>
          <w:lang w:val="ne_NP" w:bidi="ne_NP"/>
        </w:rPr>
        <w:t>मर्कूसको पुस्तक येशू परमेश्‍वरको पुत्रको सुसन्देश वा असल खबर र उहाँले शिक्षा वा सेवकाइ थालनी गर्नुभएको परिवेशसाथ सुरु हुन्छ।</w:t>
      </w:r>
    </w:p>
    <w:p>
      <w:pPr/>
      <w:r>
        <w:rPr>
          <w:lang w:val="ne_NP" w:bidi="ne_NP"/>
        </w:rPr>
      </w:r>
      <w:r>
        <w:rPr>
          <w:lang w:val="ne_NP" w:bidi="ne_NP"/>
        </w:rPr>
        <w:t xml:space="preserve">मर्कूसले हामीलाई यूहन्‍नाले येशूको निम्ति बाटो तयार पार्ने कुरा बताउँछन्। त्यसपछि मर्कूसले तुरुन्तै हामीलाई येशू नै परमेश्‍वरको पुत्र हो भन्छन्। यो पुस्तकको सार भनेको येशू परमेश्‍वरको पुत्र हो। परमेश्‍वरले हामीलाई येशू आफ्‍नो पुत्र हो र उहाँले तिनलाई प्रेम तथा समर्थन गर्ने कुरा बताउँदै उक्त सत्यतथ्य देखाउनुहुन्छ। हामी यहाँ मर्कूसको पुस्तकको अर्को सार परमेश्‍वर र शैतानबीच द्वन्द्व छ भन्‍ने देख्छौं। येशूको बप्‍तिस्मापछि तुरुन्तै शैतानसित उहाँको द्वन्द्व हुन्छ। </w:t>
      </w:r>
    </w:p>
    <w:p>
      <w:pPr/>
      <w:r>
        <w:rPr>
          <w:lang w:val="ne_NP" w:bidi="ne_NP"/>
        </w:rPr>
      </w:r>
      <w:r>
        <w:rPr>
          <w:lang w:val="ne_NP" w:bidi="ne_NP"/>
        </w:rPr>
        <w:t xml:space="preserve">यो कथा यर्दन नदीको नजीक उजाडस्थानमा घट्छ। उजाडस्थानमा उक्त घटना घट्‍नु महत्वपूर्ण छ किनकि परमेश्‍वरले अगमवक्ताहरूद्वारा भन्‍नुभएका सबै कुराहरू पूरा गरेर सत्य साबित गर्नुहुन्छ। यर्दन नदी ३२० किलोमिटर जति लामो छ। सामान्यतया यो ३० मिटर चौडा र ३ मिटर गहिरो छ। मानिसहरूले सजिलै त्यो तर्न सक्छन्। </w:t>
      </w:r>
    </w:p>
    <w:p>
      <w:pPr/>
      <w:r>
        <w:rPr>
          <w:lang w:val="ne_NP" w:bidi="ne_NP"/>
        </w:rPr>
      </w:r>
      <w:r>
        <w:rPr>
          <w:lang w:val="ne_NP" w:bidi="ne_NP"/>
        </w:rPr>
        <w:t xml:space="preserve">एकैछिन् रोकौ र समूहमा यर्दन नदीको तस्विरलाई मानचित्रमा हेरौं। अडियो रोक्‍नुहोस्। </w:t>
      </w:r>
    </w:p>
    <w:p>
      <w:pPr/>
      <w:r>
        <w:rPr>
          <w:lang w:val="ne_NP" w:bidi="ne_NP"/>
        </w:rPr>
      </w:r>
      <w:r>
        <w:rPr>
          <w:lang w:val="ne_NP" w:bidi="ne_NP"/>
        </w:rPr>
        <w:t xml:space="preserve">मर्कूसले हामीलाई यहूदी अगमवक्ता यशैयाले निक्‍कै पहिले भनेको कुरा सम्झाउँछन्। अगमवक्ता त्यो हो जसले परमेश्‍वरको सन्देश सुनेर मानिसकहाँ पुर्‍याउँछ। यशैयाले भनेका कुरा पुस्तकमा लेखियो र यहूदीहरूलाई ती राम्ररी थाहा छ। यशैयाले भने एउटा चर्को सोरमा कराउनेको आवाज सुनिनेछ जसले परमेश्‍वर हामीकहाँ आउने उजाडस्थानाको बाटो तयार पार भन्दछ। अर्को अगमवक्ता मलाकीले हामीलाई भन्छन् कि सन्देशवहाकले बाटो तयार पार्नेछ र परमेश्‍वर आफ्‍नो आराधनाको मन्दिर वा ठाउँमा फर्किनुहुनेछ। मर्कूसले यिनै अगमवाणीहरू हामीलाई स्मरण गराइरहेका छन् र यूहन्‍ना नै त्यो सन्देशवहाक हुन जसले येशूको निम्ति बाटो तयार पारे भनी देखाउँछन्। येशू परमेश्‍वरतिर फर्किने मार्ग हो। मर्कूसले येशू नै परमेश्‍वर हो भन्‍ने हामीलाई देखाउनुहुन्छ। मर्कूसको बाँकी खण्डमा, पात्रहरूले येशू को होलान् भन्‍ने कुरा कोट्‍टाइ रहेका छन्। तर तुरुन्तै येशूनै मसीह वा परमेश्‍वरको प्रतिज्ञा गरिएको छोरा हो भन्‍ने कुरा सुन्छौं। </w:t>
      </w:r>
    </w:p>
    <w:p>
      <w:pPr/>
      <w:r>
        <w:rPr>
          <w:lang w:val="ne_NP" w:bidi="ne_NP"/>
        </w:rPr>
      </w:r>
      <w:r>
        <w:rPr>
          <w:lang w:val="ne_NP" w:bidi="ne_NP"/>
        </w:rPr>
        <w:t>यूहन्‍ना उजाडस्थानमा बस्थे र प्राचीन समयका अगमकवक्ताहरूले झैं दुष्‍ट कार्यहरूबाट परमेश्‍वरमा फर्किनुपर्ने सन्देश दिन्थे। यूहन्‍ना अगमवक्ताहरूले भनेझैं उजाडस्थानमा बस्थे र त्यस्तै प्रकारको लुगा लगाउँथे। परमेश्‍वरको आगमनको निम्ति तयार रहन मानिसलाई आग्रह गर्थे। यूहन्‍नाले ऊँटका रौंका लुगा लगाउँथे किनकि त्यो पशु उजाडस्थानमा पाइन्थ्यो। उनले फटेङ्‍ग्रा र जंगली मह खाए किनकि ती पनि उजाडस्थानमा पाइन्थ्यो। उनले मानिसलाई पानीमा डुबाएर बप्‍तिस्मा दिन्थे जुन एउटा यहूदी परम्परा थियो र त्यसले मानिसहरू पुराना जीवनबाट नयाँ जीवनको सुरुवात्‌तिर फर्केको देखाॅउछ। नयाँ जीवनमा, तिनीहरूले परमेश्‍वरप्रति अनज्ञाकारी बन्‍ने वा पाप गर्ने बानी छोडे। तिनीहरूले परमेश्‍वरलाई पछ्याएका हुनाले तिनीहरूले पापबाट क्षमा पाए। परमेश्‍वरले कसैलाई क्षमा दिँदा त्यो व्यक्तिलाई दण्ड दिने वा ऊसँग बदला लिने गर्नुहुन्‍न। उहाँले तिनीहरूका गलत कामहरूलाई रद्द गर्नुहुन्छ र तिनीहरूलाई त्यसको दोषी ठहर्‍याउनुहुन्‍न। यूहन्‍नाले आफूभन्दा शक्तिशाली र महत्वपूर्ण व्यक्ति आइरहेको कुरा पनि सुनाउँछन्। अनि आफूभन्दा आउनेचाहिँ निक्‍कै महत्वपूर्ण व्यक्ति हुन भन्छन्। त्यस व्यक्तिको अघि झुकेर उसका जुत्ताको तुना खोल्‍ने औकात समेत आफूमा छैन भन्छन्। प्राय: सेवकले आफ्‍ना मालिकको जुत्ता खोल्‍ने वा वस्त्र पहिर्‍याइदिने काम गर्छ। तर यूहन्‍ना त उक्त व्यक्तिको नोकर बन्‍न पनि अयोग्य ठान्छन्।</w:t>
      </w:r>
    </w:p>
    <w:p>
      <w:pPr/>
      <w:r>
        <w:rPr>
          <w:lang w:val="ne_NP" w:bidi="ne_NP"/>
        </w:rPr>
      </w:r>
      <w:r>
        <w:rPr>
          <w:lang w:val="ne_NP" w:bidi="ne_NP"/>
        </w:rPr>
        <w:t xml:space="preserve">यहाँ रोक्‍नुहोस् र अनुवाद समूहलाई जुत्ताका फोटो देखाउनुहोस्। अडियो रोक्‍नुहोस्। </w:t>
      </w:r>
    </w:p>
    <w:p>
      <w:pPr/>
      <w:r>
        <w:rPr>
          <w:lang w:val="ne_NP" w:bidi="ne_NP"/>
        </w:rPr>
      </w:r>
      <w:r>
        <w:rPr>
          <w:lang w:val="ne_NP" w:bidi="ne_NP"/>
        </w:rPr>
        <w:t>आउने त्यो व्यक्तिले मानिसहरूलाई पवित्र आत्माको बप्‍तिस्मा दिनुहुनेछ। यूहन्‍नाले मानिसलाई पानीको बप्‍तिस्मा दिन्छन्, तर पवित्र आत्माको बप्‍तिस्मा भनेको परमेश्‍वरको आत्मालाई उहाँले तपाईंको हृदय र मनमा राखिदिनुहुन्छ भनेको हो। पुरानो नियमका अगमवक्ताहरू (जस्तै: यशैया, इजकिएल र योएल)ले परमेश्‍वरको आत्मा मानिसमा खन्याइने बारे बोले। त्यसैले मानिसहरू त्यो प्रतिक्षा गरेर बसिरहेका छन्। यूहन्‍नाले त्यो यहाँ छ भनिरहेका छन्।</w:t>
      </w:r>
    </w:p>
    <w:p>
      <w:pPr/>
      <w:r>
        <w:rPr>
          <w:lang w:val="ne_NP" w:bidi="ne_NP"/>
        </w:rPr>
      </w:r>
      <w:r>
        <w:rPr>
          <w:lang w:val="ne_NP" w:bidi="ne_NP"/>
        </w:rPr>
        <w:t>मर्कूसले कसरी येशू नासरतबाट गालीलमा यूहन्‍नाको बप्‍तिस्मा लिन आउनुभो भन्छन्। नासरत गालीलको एउटा गाउँ हो जहाँ येशू हुर्के। यूहन्‍नाले येशूलाई बप्‍तिस्मा दिन्छन् तर येशूलाई क्षमा चाहिँदैन किनकि उहाँले कहिल्यै पाप गर्नुभएन। तर उहाँले औपचारिक रूपमा नयाँ जीवनमा सार्वजनिक सेवा वा शिक्षा दिने काम सुरु गर्दै हुनुहुन्थ्यो। परमेश्‍वरले नै उक्त कामको निम्ति नियुक्त गर्नुभएको वा आज्ञा दिनुभएको छ भन्‍ने देखाउन बप्‍तिस्मा महत्वपूर्ण कदम थियो। मर्कूसले छोटा वाक्यहरू र तीब्र कार्यहरू प्रयोग गर्दै आफ्‍ना कथाहरू सुनाउँछन्। अनि त्यो यहाँ देखिन्छ। अनि येशू पानीबाट तुरुन्तै निस्किएपछि, स्वर्ग अर्थात् आकाश खोलिन्छ र ढुकुरको रूपमा पवित्र आत्मा तल ओर्लनुहुन्छ। कि त पवित्र आत्मा ढुकुरको रुपमा आउनुभयो वा पवित्र आत्मा ढुकुरझैं ओर्लेर आउनुभयो। सायद परमेश्‍वर हाम्रो नजिक आउनुभएको प्रकट गर्न स्वर्ग खोलियो। त्योभन्दा अघिल्‍लो अगमवक्ता आएको सयौं वर्षपछिको घटना थियो यो। परमेश्‍वर बस्‍ने स्वर्गबाट आवाज आयो। केवल येशूले मात्र स्वर्गबाट आएको आवाज सुन्‍नुहुन्छ। मर्कूसले हामीलाई त्यो आवाज कसको हो भन्दैनन्, तर हामी परमेश्‍वरको हो भन्‍ने जान्दछौं। उहाँ को भन्‍ने कसैलाई थाहा छैन, तर येशूले आफूसित परमेश्‍वरले बोलेको सुन्छन्। त्यो आवाजले परमेश्‍वरले उहाँलाई प्रेम गर्ने र पुष्‍टि गर्ने सुनाउँछ। मर्कूसले येशू परमेश्‍वरको पुत्र हो र उहाँको आवाज सुन्‍नुपर्ने कुरा बताउँछन्।</w:t>
      </w:r>
    </w:p>
    <w:p>
      <w:pPr/>
      <w:r>
        <w:rPr>
          <w:lang w:val="ne_NP" w:bidi="ne_NP"/>
        </w:rPr>
      </w:r>
      <w:r>
        <w:rPr>
          <w:lang w:val="ne_NP" w:bidi="ne_NP"/>
        </w:rPr>
        <w:t xml:space="preserve">यहाँ रोक्‍नुहोस् र समूहमा यो प्रश्‍न छलफल गर्नुहोस्: तपाईंको संस्कृतिमा कसैले जीवनमा नयाँ काम सुरु गरेको वा महत्वपूर्ण काम गरेको देखाउने के कस्ता प्रचलनहरू छन्? कसरी त्यस्ता प्रचलनहरू बप्‍तिस्माभन्दा फरक वा उस्तै छ? अडियो रोक्‍नुहोस्। </w:t>
      </w:r>
    </w:p>
    <w:p>
      <w:pPr/>
      <w:r>
        <w:rPr>
          <w:lang w:val="ne_NP" w:bidi="ne_NP"/>
        </w:rPr>
      </w:r>
      <w:r>
        <w:rPr>
          <w:lang w:val="ne_NP" w:bidi="ne_NP"/>
        </w:rPr>
        <w:t>पवित्र आत्माले तुरुन्तै र अभिप्रेरितसाथ येशूलाई उजाडस्थानमा पठाउनुहुन्छ। यो कुनै पनि बन्यजन्तु नबस्‍ने र यदाकदा हरियाली देखिने निर्जन ठाउँजस्तो हुनुपर्छ। येशूलाई "पठाउनु" भन्‍ने क्रियामा बोलावट र उद्देश्‍य स्पष्‍ट देखिन्छ। यो परमेश्‍वरले उहाँको निम्ति राख्‍नुभएको विशेष काम हो। येशूले ४० दिन उजाडस्थानमा त्यसरीनै बिताउनुभयो जसरी मोशाले डाँडामा, एलियाले डाँडातिर यात्रा गर्दा र इस्राएलीहरूले ४० वर्ष उजाडस्थानमा यात्रा गर्दा बिताए। येशूलाई ४० दिनमा शैतानले परीक्षा गर्‍यो। शैतान सारा दुष्‍टात्माहरूका अगुवा हो। त्यो परमेश्‍वरको शत्रु हो। स्वर्गदूतहरू येशूसित उहाँका आवश्‍यकताहरू परिपूर्ति गर्दै रहेका थिए। स्वर्गदूतहरू परमेश्‍वरको सेेवा गर्ने आत्मीक प्राणीहरू हुन्। मर्कूसले शैतानसित उजाडस्थानमा येशूले सफलतापूर्वक लडाइ गर्नुभयो कि भएन भनेर भन्दैनन्, तर येशूको सेवकाइमा यो निक्‍कै महत्वपूर्ण कदम हो।</w:t>
      </w:r>
      <w:r>
        <w:rPr>
          <w:lang w:val="ne_NP" w:bidi="ne_NP"/>
        </w:rPr>
      </w:r>
    </w:p>
    <w:p>
      <w:pPr>
        <w:pStyle w:val="Heading3"/>
      </w:pPr>
      <w:r>
        <w:rPr>
          <w:lang w:val="ne_NP" w:bidi="ne_NP"/>
        </w:rPr>
        <w:t>Step 3</w:t>
      </w:r>
    </w:p>
    <w:p>
      <w:pPr/>
      <w:r>
        <w:rPr>
          <w:lang w:val="ne_NP" w:bidi="ne_NP"/>
        </w:rPr>
      </w:r>
      <w:r>
        <w:rPr>
          <w:lang w:val="ne_NP" w:bidi="ne_NP"/>
        </w:rPr>
        <w:t xml:space="preserve"> अनुवादलाई सजिलोसँग बुझ्‍नलाई मर्कुस १ः१–१३ श्रव्य संस्करणलाई सुन्‍नुहोस्।</w:t>
      </w:r>
    </w:p>
    <w:p>
      <w:pPr/>
      <w:r>
        <w:rPr>
          <w:lang w:val="ne_NP" w:bidi="ne_NP"/>
        </w:rPr>
      </w:r>
      <w:r>
        <w:rPr>
          <w:lang w:val="ne_NP" w:bidi="ne_NP"/>
        </w:rPr>
        <w:t xml:space="preserve"> यो कदममा, समूहले दृश्‍यहरू, पात्रहरू र यो खण्डको प्रसङ्‍ग परिभाषित गर्नेछ। त्यसपछि समूहले यो खण्डको दृश्‍वलोकन गर्नेछ। </w:t>
      </w:r>
    </w:p>
    <w:p>
      <w:pPr/>
      <w:r>
        <w:rPr>
          <w:lang w:val="ne_NP" w:bidi="ne_NP"/>
        </w:rPr>
      </w:r>
      <w:r>
        <w:rPr>
          <w:lang w:val="ne_NP" w:bidi="ne_NP"/>
        </w:rPr>
        <w:t xml:space="preserve">यो खण्डको ४ दृश्‍यहरू छन्। </w:t>
      </w:r>
    </w:p>
    <w:p>
      <w:pPr/>
      <w:r>
        <w:rPr>
          <w:lang w:val="ne_NP" w:bidi="ne_NP"/>
        </w:rPr>
      </w:r>
      <w:r>
        <w:rPr>
          <w:b/>
          <w:lang w:val="ne_NP" w:bidi="ne_NP"/>
        </w:rPr>
        <w:t>पहिलो दृश्‍यमा:</w:t>
      </w:r>
      <w:r>
        <w:rPr>
          <w:lang w:val="ne_NP" w:bidi="ne_NP"/>
        </w:rPr>
        <w:t xml:space="preserve"> यो येशूको सेवकाइको सुरुवात् हो भन्ने भनाईबाट मर्कूसले यूहन्‍ना यर्दन नदीमा छन् पूरानो नियमको कुरा पूरा भएको छ यशैयाअनुसार "परमप्रभुको मार्ग तयार पार" भन्दै कोही कराएर आउने कुरा यशैयाले भन्छन्। हाम्रो निम्ति परमेश्‍वरको आगमनको मार्ग निर्माण गर्दै र कराउँदै। </w:t>
      </w:r>
    </w:p>
    <w:p>
      <w:pPr/>
      <w:r>
        <w:rPr>
          <w:lang w:val="ne_NP" w:bidi="ne_NP"/>
        </w:rPr>
      </w:r>
      <w:r>
        <w:rPr>
          <w:b/>
          <w:lang w:val="ne_NP" w:bidi="ne_NP"/>
        </w:rPr>
        <w:t>दोस्रो दृश्‍यमा:</w:t>
      </w:r>
      <w:r>
        <w:rPr>
          <w:lang w:val="ne_NP" w:bidi="ne_NP"/>
        </w:rPr>
        <w:t xml:space="preserve"> यूहन्‍नाले यर्दन नदीमा मानिसहरूलाई बप्‍तिस्मा दिइरहेका छन्। आफूभन्दा शक्तिशाली कोही आउने कुरा यूहन्‍नाले मानिसहरूलाई भन्दैछन् र उहाँले मानिसलाई पानीले होइन तर पवित्र आत्माले बप्‍तिस्मा दिने कुरा सुनाउँछन्। </w:t>
      </w:r>
    </w:p>
    <w:p>
      <w:pPr/>
      <w:r>
        <w:rPr>
          <w:lang w:val="ne_NP" w:bidi="ne_NP"/>
        </w:rPr>
      </w:r>
      <w:r>
        <w:rPr>
          <w:b/>
          <w:lang w:val="ne_NP" w:bidi="ne_NP"/>
        </w:rPr>
        <w:t>तेस्रो दृश्यमा:</w:t>
      </w:r>
      <w:r>
        <w:rPr>
          <w:lang w:val="ne_NP" w:bidi="ne_NP"/>
        </w:rPr>
        <w:t xml:space="preserve"> येशू नासरतबाट गालीलमा आउनुहुन्छ जहाँ यूहन्नाले येशूलाई बप्तिस्मा दिन्छन्। येशू पानीबाट बाहिर निस्किनेवित्तिकै, स्वर्ग खोलिन्छ र पवित्र आत्मा येशूमाथि आउनुहुन्छ।</w:t>
      </w:r>
    </w:p>
    <w:p>
      <w:pPr/>
      <w:r>
        <w:rPr>
          <w:lang w:val="ne_NP" w:bidi="ne_NP"/>
        </w:rPr>
      </w:r>
      <w:r>
        <w:rPr>
          <w:lang w:val="ne_NP" w:bidi="ne_NP"/>
        </w:rPr>
        <w:t>यहाँ अडियो रोक्‍नुहोस् र आफ्‍नो समूहलाई नासरत र यर्दन नदीका क्षेत्र समेटिने गालील क्षेत्रको नक्सा देखाउनुहोस्।</w:t>
      </w:r>
    </w:p>
    <w:p>
      <w:pPr/>
      <w:r>
        <w:rPr>
          <w:lang w:val="ne_NP" w:bidi="ne_NP"/>
        </w:rPr>
      </w:r>
      <w:r>
        <w:rPr>
          <w:lang w:val="ne_NP" w:bidi="ne_NP"/>
        </w:rPr>
        <w:t xml:space="preserve"> </w:t>
      </w:r>
      <w:r>
        <w:rPr>
          <w:b/>
          <w:lang w:val="ne_NP" w:bidi="ne_NP"/>
        </w:rPr>
        <w:t>चौथो दृश्‍यमा:</w:t>
      </w:r>
      <w:r>
        <w:rPr>
          <w:lang w:val="ne_NP" w:bidi="ne_NP"/>
        </w:rPr>
        <w:t xml:space="preserve"> येशूको बप्‍तिस्मा लिनेवित्तिकै, पवित्र आत्माले येशूलाई ४० दिनको लागि उजाडस्थानमा पठाउनुहुन्छ। शैतानले येशूको जाँच गर्छ। स्वर्गदूतहरू येशूको सेवा टहल गर्छन्।</w:t>
      </w:r>
    </w:p>
    <w:p>
      <w:pPr/>
      <w:r>
        <w:rPr>
          <w:lang w:val="ne_NP" w:bidi="ne_NP"/>
        </w:rPr>
      </w:r>
      <w:r>
        <w:rPr>
          <w:lang w:val="ne_NP" w:bidi="ne_NP"/>
        </w:rPr>
        <w:t xml:space="preserve">यो खण्डको पात्रहरू: </w:t>
      </w:r>
    </w:p>
    <w:p>
      <w:pPr>
        <w:pStyle w:val="ListBullet"/>
        <w:spacing w:line="240" w:lineRule="auto"/>
        <w:ind w:left="720"/>
      </w:pPr>
      <w:r>
        <w:rPr>
          <w:lang w:val="ne_NP" w:bidi="ne_NP"/>
        </w:rPr>
      </w:r>
      <w:r>
        <w:rPr>
          <w:lang w:val="ne_NP" w:bidi="ne_NP"/>
        </w:rPr>
        <w:t>बप्‍तिस्मा दिने यूहन्‍ना</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शैतान</w:t>
      </w:r>
    </w:p>
    <w:p>
      <w:pPr>
        <w:pStyle w:val="ListBullet"/>
        <w:spacing w:line="240" w:lineRule="auto"/>
        <w:ind w:left="720"/>
      </w:pPr>
      <w:r>
        <w:rPr>
          <w:lang w:val="ne_NP" w:bidi="ne_NP"/>
        </w:rPr>
      </w:r>
      <w:r>
        <w:rPr>
          <w:lang w:val="ne_NP" w:bidi="ne_NP"/>
        </w:rPr>
        <w:t>स्वर्गदूतहरू</w:t>
      </w:r>
    </w:p>
    <w:p>
      <w:pPr/>
      <w:r>
        <w:rPr>
          <w:lang w:val="ne_NP" w:bidi="ne_NP"/>
        </w:rPr>
      </w:r>
      <w:r>
        <w:rPr>
          <w:lang w:val="ne_NP" w:bidi="ne_NP"/>
        </w:rPr>
        <w:t>समूहका रूपमा, खण्डका अंशहरूका परिवेश ध्यान दिनुहोस्।</w:t>
      </w:r>
    </w:p>
    <w:p>
      <w:pPr/>
      <w:r>
        <w:rPr>
          <w:lang w:val="ne_NP" w:bidi="ne_NP"/>
        </w:rPr>
      </w:r>
      <w:r>
        <w:rPr>
          <w:lang w:val="ne_NP" w:bidi="ne_NP"/>
        </w:rPr>
        <w:t>कथा यर्दन नदी नजिक उजाडस्थानमा घट्छ र पछि शैतानद्वारा परीक्षित हुन येशू उजाडस्थान पुर्‍याइनुहुन्छ। उजाडस्थानमा चर्को कराउने सोर सुनिने यशैयाको अगमवाणी पूरा भएको देखाइने हुनाले उजाडस्थानको परिवेश महत्वपूर्ण छ।</w:t>
      </w:r>
    </w:p>
    <w:p>
      <w:pPr/>
      <w:r>
        <w:rPr>
          <w:lang w:val="ne_NP" w:bidi="ne_NP"/>
        </w:rPr>
      </w:r>
      <w:r>
        <w:rPr>
          <w:lang w:val="ne_NP" w:bidi="ne_NP"/>
        </w:rPr>
        <w:t>अडियो रोक्‍नुहोस् र समूहलाई यर्दन नदी र उजाडस्थानको फोटो देखाउनुहोस्।</w:t>
      </w:r>
    </w:p>
    <w:p>
      <w:pPr/>
      <w:r>
        <w:rPr>
          <w:lang w:val="ne_NP" w:bidi="ne_NP"/>
        </w:rPr>
      </w:r>
      <w:r>
        <w:rPr>
          <w:lang w:val="ne_NP" w:bidi="ne_NP"/>
        </w:rPr>
        <w:t>दोस्रो दृश्‍यमा मानिसहरू यहूदिया र यरूशलेमबाट आएका छन्। यूहन्‍नाले तिनीहरूलाई बप्‍तिस्मा दिन्छन्। तिनीहरूले आफ्‍ना पाप स्वीकार्छन् र पुरानो जीवनबाट परमेश्‍वरको आज्ञाकारी रहने नयाँ जीवनतिर सर्छन्। तुरुन्तै यूहन्‍नाले आफूभन्दा शक्तिशाली व्यक्ति आउने कुरा उल्‍लेख गर्छन्। यूहन्‍नाले आफूभन्दा महत्वपूर्ण व्यक्तिको जुत्ताको फित्ता खोल्‍नेबारे सुनाउँछन्। सेवकहरूले मालिकको निम्ति त्यो गर्छन्। आउनेवाला जनको जुत्ता खोल्‍नसमेत आफू योग्य नभएको कुरा यूहन्‍नाले सुनाउँछन्। यो महत्वपूर्ण व्यक्तिले मानिसलाई पवित्र आत्माले बप्‍तिस्मा दिनुहुनेछ। परमेश्‍वरको आत्मा मानिसहरूका हृदय र मनमा राखिनेछ।</w:t>
      </w:r>
    </w:p>
    <w:p>
      <w:pPr/>
      <w:r>
        <w:rPr>
          <w:lang w:val="ne_NP" w:bidi="ne_NP"/>
        </w:rPr>
      </w:r>
      <w:r>
        <w:rPr>
          <w:lang w:val="ne_NP" w:bidi="ne_NP"/>
        </w:rPr>
        <w:t>अडियो यहाँ रोक्‍नुहोस् र समूहलाई यहूदा र यरूशलेमको नक्सा देखाउनुहोस्।</w:t>
      </w:r>
    </w:p>
    <w:p>
      <w:pPr/>
      <w:r>
        <w:rPr>
          <w:lang w:val="ne_NP" w:bidi="ne_NP"/>
        </w:rPr>
      </w:r>
      <w:r>
        <w:rPr>
          <w:lang w:val="ne_NP" w:bidi="ne_NP"/>
        </w:rPr>
        <w:t>तेस्रो दृश्‍यमा हामी यूहन्‍नाले येशूलाई बप्‍तिस्मा दिएको देख्छौ। यो सम्झना गर्नु महत्वपूर्ण छ: येशूले बप्‍तिस्मा लिए तापनि, उहाँले कहिल्यै गलत नगरेको हुनाले उहाँलाई क्षमादान चाहिँदैन। उहाँको बप्‍तिस्मा उहाँको नयाँ जीवनको सार्वजनिक सेवकाइ वा शिक्षाको शुरुवात हो र परमेश्‍वरले त्यही कामको लागि उहाँलाई नियुक्त गर्नुभएको कुरा त्यसले हामीलाई देखाउँछ। मर्कूसले छोटा वाक्यहरू र तीब्र कार्यहरू प्रयोग गर्दै आफ्‍ना कथाहरू सुनाउँछन्। अनि त्यो यहाँ देखिन्छ। पहिला येशू पानीबाट बाहिर निस्किनुहुन्छ। सुरुको भाषामा: येशू नदीबाट बाहिर निस्किनुभाको हो कि पानीको सतहबाट भन्‍ने कुरा अस्पष्‍ट छ। सायद उहाँ पानीको सतहबाट बाहिर निस्किनुभयो, तर सम्भव छ भने, अनुवादमा यसलाई अस्पष्‍ट भनेर छोड्‍नुपर्छ। येशू पानीबाट बाहिर निस्किनेवित्तिकै, स्वर्ग खोलिन्छ। यसको अर्थ स्वर्ग वा आकाश नष्‍ट भयो भन्‍ने होइन तर ती खोलिए भनेको हो। त्यही खोलिएको ठाउँबाट पवित्र आत्मा ढुकुरको रूपमा आउनुभयो। यसको अर्थ पवित्र आत्मा ढुकुरको रुपमा आउनुभयो वा ढुकुर आएजस्तो आउनुभयो भनेको हो। यहाँ अनुवाद अस्पष्‍ट राख्‍नु राम्रो हुन्छ। येशूले आवाज सुन्‍नुभयो: "तिमी मेरो पुत्र हौं।" म तिमीलाई प्रेम गर्छु। म तिमीसित प्रसन्‍न छु। यो परमेश्‍वरको आवाज हो भन्‍ने जाने तापनि, त्यो कसको हो भन्‍ने पाठ्यांशले स्पष्‍ट पार्दैन। तपाईंले यसरी भन्‍न सक्‍नुहुन्छ: "येशूले आवाजजस्तो सोर सुन्‍नुभयो।" येशूले मात्र उक्त आवाज सुनेजस्तो देखिन्छ।</w:t>
      </w:r>
    </w:p>
    <w:p>
      <w:pPr/>
      <w:r>
        <w:rPr>
          <w:lang w:val="ne_NP" w:bidi="ne_NP"/>
        </w:rPr>
      </w:r>
      <w:r>
        <w:rPr>
          <w:lang w:val="ne_NP" w:bidi="ne_NP"/>
        </w:rPr>
        <w:t xml:space="preserve">येशूको बप्‍तिस्माको तुरुन्तैपछि, पवित्र आत्माले येशूलाई उजाडस्थानमा ४० दिनको लागि पठाउनुहुन्छ। पवित्र आत्माले येशूलाई पठाए तापनि, उहाँले जबर्जस्ती गर्नुभएको होइन। सेवकाइमा प्रवेश गर्ने महत्वपूर्ण कदम थियो जुन परमेश्‍वरले येशूको लागि राख्‍नुभएको थियो भन्‍ने उहाँलाई थाहा थियो। </w:t>
      </w:r>
    </w:p>
    <w:p>
      <w:pPr/>
      <w:r>
        <w:rPr>
          <w:lang w:val="ne_NP" w:bidi="ne_NP"/>
        </w:rPr>
      </w:r>
      <w:r>
        <w:rPr>
          <w:lang w:val="ne_NP" w:bidi="ne_NP"/>
        </w:rPr>
        <w:t xml:space="preserve">उजाडस्थान भनेको निर्जन ठाउँ हो जहाँ कुनै जंगली जनावर वा मानिस बस्दैनन्। यस्ता ठाउँमा विरलै कुनै कुरा उम्रिन्छ। येशूको पालामा उजाडस्थानमा शैतानले येशूलाई जाँच गर्न वा परीक्षामा पार्न खोज्छ। प्रलोभन भनेको मानिसहरूलाई परमेश्वर विरुद्ध दुष्ट काम गर्ने र पाप गर्ने मौका दिनको लागि योजना गरिएको परीक्षा हो। कसरी येशूको जाँच भयो, मर्कूसले बताउँदैनन्। स्वर्गदूतहरू येशूको सेवा टहल गर्दै बसे भनिएको छ। पुन: मर्कूसले कसरी स्वर्गदूतहरूले मद्दत गरिरहेका थिए भन्‍ने भन्दैनन्। </w:t>
      </w:r>
    </w:p>
    <w:p>
      <w:pPr/>
      <w:r>
        <w:rPr>
          <w:lang w:val="ne_NP" w:bidi="ne_NP"/>
        </w:rPr>
      </w:r>
      <w:r>
        <w:rPr>
          <w:lang w:val="ne_NP" w:bidi="ne_NP"/>
        </w:rPr>
        <w:t xml:space="preserve">घटना विवरणलाई दृश्‍यवालोकन गर्न, समूहले कथाबोर्ड तयार पार्न, चित्र कोर्न वा वस्तुहरू प्रयोग गर्न सक्छन्। </w:t>
      </w:r>
      <w:r>
        <w:rPr>
          <w:lang w:val="ne_NP" w:bidi="ne_NP"/>
        </w:rPr>
      </w:r>
    </w:p>
    <w:p>
      <w:pPr>
        <w:pStyle w:val="Heading3"/>
      </w:pPr>
      <w:r>
        <w:rPr>
          <w:lang w:val="ne_NP" w:bidi="ne_NP"/>
        </w:rPr>
        <w:t>Step 4</w:t>
      </w:r>
    </w:p>
    <w:p>
      <w:pPr/>
      <w:r>
        <w:rPr>
          <w:lang w:val="ne_NP" w:bidi="ne_NP"/>
        </w:rPr>
      </w:r>
      <w:r>
        <w:rPr>
          <w:lang w:val="ne_NP" w:bidi="ne_NP"/>
        </w:rPr>
        <w:t xml:space="preserve"> अनुवादलाई सजिलोसँग बुझ्‍नलाई मर्कुस १ः१–१३ श्रव्य संस्करणलाई सुन्‍नुहोस्। </w:t>
      </w:r>
    </w:p>
    <w:p>
      <w:pPr/>
      <w:r>
        <w:rPr>
          <w:lang w:val="ne_NP" w:bidi="ne_NP"/>
        </w:rPr>
      </w:r>
      <w:r>
        <w:rPr>
          <w:lang w:val="ne_NP" w:bidi="ne_NP"/>
        </w:rPr>
        <w:t>यस कदममा समूहले खण्ड नाटकीय ढंगमा प्रस्तुत गर्नेछ।</w:t>
      </w:r>
    </w:p>
    <w:p>
      <w:pPr/>
      <w:r>
        <w:rPr>
          <w:lang w:val="ne_NP" w:bidi="ne_NP"/>
        </w:rPr>
      </w:r>
      <w:r>
        <w:rPr>
          <w:lang w:val="ne_NP" w:bidi="ne_NP"/>
        </w:rPr>
        <w:t>यो कथाको ४ भागहरू छन्।</w:t>
      </w:r>
    </w:p>
    <w:p>
      <w:pPr/>
      <w:r>
        <w:rPr>
          <w:lang w:val="ne_NP" w:bidi="ne_NP"/>
        </w:rPr>
      </w:r>
      <w:r>
        <w:rPr>
          <w:lang w:val="ne_NP" w:bidi="ne_NP"/>
        </w:rPr>
        <w:t xml:space="preserve">यो खण्डको पात्रहरू: </w:t>
      </w:r>
    </w:p>
    <w:p>
      <w:pPr>
        <w:pStyle w:val="ListBullet"/>
        <w:spacing w:line="240" w:lineRule="auto"/>
        <w:ind w:left="720"/>
      </w:pPr>
      <w:r>
        <w:rPr>
          <w:lang w:val="ne_NP" w:bidi="ne_NP"/>
        </w:rPr>
      </w:r>
      <w:r>
        <w:rPr>
          <w:lang w:val="ne_NP" w:bidi="ne_NP"/>
        </w:rPr>
        <w:t>बप्‍तिस्मा दिने यूहन्‍ना</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पवित्र आत्मा</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शैतान</w:t>
      </w:r>
    </w:p>
    <w:p>
      <w:pPr>
        <w:pStyle w:val="ListBullet"/>
        <w:spacing w:line="240" w:lineRule="auto"/>
        <w:ind w:left="720"/>
      </w:pPr>
      <w:r>
        <w:rPr>
          <w:lang w:val="ne_NP" w:bidi="ne_NP"/>
        </w:rPr>
      </w:r>
      <w:r>
        <w:rPr>
          <w:lang w:val="ne_NP" w:bidi="ne_NP"/>
        </w:rPr>
        <w:t>स्वर्गदूतहरू</w:t>
      </w:r>
    </w:p>
    <w:p>
      <w:pPr/>
      <w:r>
        <w:rPr>
          <w:lang w:val="ne_NP" w:bidi="ne_NP"/>
        </w:rPr>
      </w:r>
      <w:r>
        <w:rPr>
          <w:lang w:val="ne_NP" w:bidi="ne_NP"/>
        </w:rPr>
        <w:t>खण्डलाई समूहले दुई पटक अभिनय गरेर देखाउँदा: तपाईंले आफ्‍नै भाषामा खण्ड अभिनय गरेर देखाउनुपर्छ।</w:t>
      </w:r>
    </w:p>
    <w:p>
      <w:pPr/>
      <w:r>
        <w:rPr>
          <w:lang w:val="ne_NP" w:bidi="ne_NP"/>
        </w:rPr>
      </w:r>
      <w:r>
        <w:rPr>
          <w:lang w:val="ne_NP" w:bidi="ne_NP"/>
        </w:rPr>
        <w:t>पहिला, कथालाई बिनारोक अभिनय गरेर देखाउनुहोस्। कथाको वार्तालाप, प्रवहा, भूमिका तथा कालक्रमलाई ध्यान दिनुहोस्। कथाको महत्वपूर्ण तथा कठिन भागलाई अभिनयबिना नगएको होस्। कथाका हरेक भाग सम्झना गर्न एकअर्कालाई सहायता गर्नुहोस्।</w:t>
      </w:r>
    </w:p>
    <w:p>
      <w:pPr/>
      <w:r>
        <w:rPr>
          <w:lang w:val="ne_NP" w:bidi="ne_NP"/>
        </w:rPr>
      </w:r>
      <w:r>
        <w:rPr>
          <w:lang w:val="ne_NP" w:bidi="ne_NP"/>
        </w:rPr>
        <w:t>अडियो यहाँ रोक्‍नुहोस् र खण्डलाई अभिनय गरेर देखाउनुहोस्।</w:t>
      </w:r>
    </w:p>
    <w:p>
      <w:pPr/>
      <w:r>
        <w:rPr>
          <w:lang w:val="ne_NP" w:bidi="ne_NP"/>
        </w:rPr>
      </w:r>
      <w:r>
        <w:rPr>
          <w:lang w:val="ne_NP" w:bidi="ne_NP"/>
        </w:rPr>
        <w:t>समूहले यो खण्ड दोस्रो पटक अभिनय गरेर देखाउनुपर्छ। नाटकको निश्‍चित दृश्‍यमा, रोक्‍नुहोस् र भूमिका निर्वाह गर्ने व्यक्तिलाई सोध्‍नुहोस्: "तपाईंलाई कस्तो महसुस भइरहेको छ?" भूमिका निर्वाह गर्ने व्यक्तिलाई यदि साँच्‍चैनै त्यो पात्र आफै भएको भए, कस्तो महसुस वा अनुभव गर्नुहुन्थ्यो? अभिनयकर्ताले जवाफ दिनुपर्छ। त्यसपछि अभिनय पुन: सुरु गर्नुहोस्।</w:t>
      </w:r>
    </w:p>
    <w:p>
      <w:pPr/>
      <w:r>
        <w:rPr>
          <w:lang w:val="ne_NP" w:bidi="ne_NP"/>
        </w:rPr>
      </w:r>
      <w:r>
        <w:rPr>
          <w:lang w:val="ne_NP" w:bidi="ne_NP"/>
        </w:rPr>
        <w:t>यहाँ तपाईंले अडियो रोक्‍नुहोस् र फेरि खण्डलाई दोस्रो पटक अभिनय गर्नुहोस्।</w:t>
      </w:r>
    </w:p>
    <w:p>
      <w:pPr/>
      <w:r>
        <w:rPr>
          <w:lang w:val="ne_NP" w:bidi="ne_NP"/>
        </w:rPr>
      </w:r>
      <w:r>
        <w:rPr>
          <w:lang w:val="ne_NP" w:bidi="ne_NP"/>
        </w:rPr>
        <w:t>नाटक तथा सम्भाव्य प्रतिक्रियाको उदाहरण निम्नलिखित छ।</w:t>
      </w:r>
    </w:p>
    <w:p>
      <w:pPr/>
      <w:r>
        <w:rPr>
          <w:lang w:val="ne_NP" w:bidi="ne_NP"/>
        </w:rPr>
      </w:r>
      <w:r>
        <w:rPr>
          <w:lang w:val="ne_NP" w:bidi="ne_NP"/>
        </w:rPr>
        <w:t>कथाको सुरुवाती दृश्‍यले भूमिका तयार पार्ने काम गर्दछ। कथा उजाडस्थानको घटना हो। त्यो धर्मशास्त्र पूरा हुनु हो। आ-आफ्‍ना पुराना जीवनशैलीबाट फर्किएर आफ्‍ना पापहरूबाट क्षमा प्राप्‍त गर्न परमेश्‍वरलाई पछ्याओ र बप्‍तिस्मा लेओ भन्‍ने अनुरोध गर्दै यूहन्‍नाको भूमिका अभिनय गर्नुहोस्।</w:t>
      </w:r>
    </w:p>
    <w:p>
      <w:pPr/>
      <w:r>
        <w:rPr>
          <w:lang w:val="ne_NP" w:bidi="ne_NP"/>
        </w:rPr>
      </w:r>
      <w:r>
        <w:rPr>
          <w:lang w:val="ne_NP" w:bidi="ne_NP"/>
        </w:rPr>
        <w:t>अभिनय रोक्‍नुहोस्। भीडको भूमिका निर्वाह गर्नेलाई सोध्‍नुहोस्: कस्तो महसुस वा अनुभव गर्दैहुनुहुन्छ? मानिसले यसरी सोध्‍न सक्छन्: "के हामी यो व्यक्तिलाई भरोसा गर्न सक्छौं?" वा "म क्षमा पाएर बप्‍तिस्मा लिन तयार छु," वा "के यो व्यक्ति अगमवक्ता हो?" वा "अपेक्षित: के मसीह छिट्टै आउँदै हो?" नाटक जारी राख्‍नुहोस्।</w:t>
      </w:r>
    </w:p>
    <w:p>
      <w:pPr/>
      <w:r>
        <w:rPr>
          <w:lang w:val="ne_NP" w:bidi="ne_NP"/>
        </w:rPr>
      </w:r>
      <w:r>
        <w:rPr>
          <w:lang w:val="ne_NP" w:bidi="ne_NP"/>
        </w:rPr>
        <w:t>यूहन्‍नाले मानिसलाई नदीमा बप्‍तिस्मा दिइरहेका र मानिसहरूले पाप स्वीकार गरिरहेका अभिनय गर्नुहोस्।</w:t>
      </w:r>
    </w:p>
    <w:p>
      <w:pPr/>
      <w:r>
        <w:rPr>
          <w:lang w:val="ne_NP" w:bidi="ne_NP"/>
        </w:rPr>
      </w:r>
      <w:r>
        <w:rPr>
          <w:lang w:val="ne_NP" w:bidi="ne_NP"/>
        </w:rPr>
        <w:t>अभिनय रोक्‍नुहोस्। यूहन्‍नाको अभिनय गर्नेलाई सोध्‍नुहोस्: "तपाईंले के सोचिरहनभएको वा विचार गरिरहनुभएको छ?" सायद व्यक्तिले यसरी जवाफ देला, "धेरै मानिसहरूले परमेश्‍वरको सन्देश सुनेको देख्दा खुशी लाग्यो" वा "भीडलाई देखेर चकित परें"। नाटक जारी राख्‍नुहोस्।</w:t>
      </w:r>
    </w:p>
    <w:p>
      <w:pPr/>
      <w:r>
        <w:rPr>
          <w:lang w:val="ne_NP" w:bidi="ne_NP"/>
        </w:rPr>
      </w:r>
      <w:r>
        <w:rPr>
          <w:lang w:val="ne_NP" w:bidi="ne_NP"/>
        </w:rPr>
        <w:t>आफूभन्दा अझ शक्तिशालीको आगमन हुँदै गरेको कुरा यूहन्‍नाले सुनाइरहेको अभिनय गर्नुहोस्। उहाँले पानीले होइन पवित्र आत्माले बप्‍तिस्मा दिनुहुनेछ।</w:t>
      </w:r>
    </w:p>
    <w:p>
      <w:pPr/>
      <w:r>
        <w:rPr>
          <w:lang w:val="ne_NP" w:bidi="ne_NP"/>
        </w:rPr>
      </w:r>
      <w:r>
        <w:rPr>
          <w:lang w:val="ne_NP" w:bidi="ne_NP"/>
        </w:rPr>
        <w:t>अभिनय रोक्‍नुहोस्। भीडलाई तिनीहरूले कस्तो महसुस गरिरहेका वा सोचिरहेका छन्, सोध्‍नुहोस्। सायद तिनीहरूले यसरी जवाफ दिन सक्लान्: "तिनीहरू कहिले आउनेछन्?" वा "पवित्र आत्माको बप्‍तिस्मा पाउनु भनेको के हो?" वा "के यूहन्‍नाले भनेको कुरा हामी विश्‍वास गर्न सक्छौं?" वा "आउनेवाला को हुनुहुन्छ?" नाटक जारी राख्‍नुहोस्।</w:t>
      </w:r>
    </w:p>
    <w:p>
      <w:pPr/>
      <w:r>
        <w:rPr>
          <w:lang w:val="ne_NP" w:bidi="ne_NP"/>
        </w:rPr>
      </w:r>
      <w:r>
        <w:rPr>
          <w:lang w:val="ne_NP" w:bidi="ne_NP"/>
        </w:rPr>
        <w:t>यूहन्‍नाद्वारा येशूले बप्‍तिस्मा लिएको अभिनय गर्नुहोस्। आकाश उघ्रिएको र पवित्र आत्मा येशूमाथि आइरहेको कसरी अभिनय गर्ने हो? विचार गर्नुहोस्। के तपाईंले कुनै पनि वस्तु प्रयोग गरेर यो दृश्‍यावलोकन गर्न सक्‍नुहुन्छ? आकाश उघ्रिएको देखाउन तपाईंले लुगा च्यात्न सक्‍नुहुन्छ।</w:t>
      </w:r>
    </w:p>
    <w:p>
      <w:pPr/>
      <w:r>
        <w:rPr>
          <w:lang w:val="ne_NP" w:bidi="ne_NP"/>
        </w:rPr>
      </w:r>
      <w:r>
        <w:rPr>
          <w:lang w:val="ne_NP" w:bidi="ne_NP"/>
        </w:rPr>
        <w:t>परमेश्‍वरको आवाजले येशूसित बोलिरहेको अभिनय गर्नुहोस् र आफ्‍नो पुत्र येशूसित प्रसन्‍न र औधी प्रेम गर्ने कुरा उल्‍लेख गर्नुहोस्।</w:t>
      </w:r>
    </w:p>
    <w:p>
      <w:pPr/>
      <w:r>
        <w:rPr>
          <w:lang w:val="ne_NP" w:bidi="ne_NP"/>
        </w:rPr>
      </w:r>
      <w:r>
        <w:rPr>
          <w:lang w:val="ne_NP" w:bidi="ne_NP"/>
        </w:rPr>
        <w:t>अभिनय रोक्‍नुहोस्। यूहन्‍नाको अभिनय गर्नेलाई सोध्‍नुहोस्, "यतिबेला कस्तो महसुत गर्नुहुन्छ?" व्यक्तिले यसरी जवाफ दिन सक्छ: "अयोग्य" वा "उहाँ यहाँ हुनुहुन्छ, उत्सुक" वा "चकित" वा "किन येशूले बप्‍तिस्मा लिनु पर्‍यो होला?" अलमलमा। परमेश्‍वरको भूमिका निर्वाह गर्नेलाई सोध्‍नुहोस्: कस्तो महसुस गरिरहनुभएको छ?" सायद यसरी जवाफ दिन सक्छ: "मेरो पुत्र प्रति निक्‍कै प्रेम र गर्वले भरिएको" येशूको भूमिका निभाउनेलाई सोध्नुहोस्: "अहिले कस्तो महसुस हुँदैछ?" त्यो व्यक्तिले यसरी जवाफ दिन सक्छ: "परमेश्‍वरको आवा सुन्दा खुशी लाग्यो" वा "भावी कामले अत्तालिएको" वा "प्रेम महसुस" नाटक जारी राख्‍नुहोस्।</w:t>
      </w:r>
    </w:p>
    <w:p>
      <w:pPr/>
      <w:r>
        <w:rPr>
          <w:lang w:val="ne_NP" w:bidi="ne_NP"/>
        </w:rPr>
      </w:r>
      <w:r>
        <w:rPr>
          <w:lang w:val="ne_NP" w:bidi="ne_NP"/>
        </w:rPr>
        <w:t>अन्तमा येशू ४० दिनसम्‍म उजाडस्थानमा शैतानद्वारा परीक्षित हुन गएको अभिनय गर्नुहोस्। स्वर्गदूतहरू उहाँको सेवा टहलमा थिए। कसरी स्वर्गदूतहरूले येशूलाई सहायता गरिरहनुभएको थियो होला, विचार गर्नुहोस्। मर्कूसले त्यो बताउँदैनन् कसरी शैतानले येशूको जाँच गर्‍यो भनेर पनि मर्कूसले बताउँदैनन्।</w:t>
      </w:r>
    </w:p>
    <w:p>
      <w:pPr/>
      <w:r>
        <w:rPr>
          <w:lang w:val="ne_NP" w:bidi="ne_NP"/>
        </w:rPr>
      </w:r>
      <w:r>
        <w:rPr>
          <w:lang w:val="ne_NP" w:bidi="ne_NP"/>
        </w:rPr>
        <w:t>अभिनय रोक्‍नुहोस्। शैतानको अभिनय गर्नेलाई सोध्‍नुहोस्: "तपाईंले के सोचिरहनुभएको वा विचार गरिरहनुभएको छ?" त्यो व्यक्तिले यसरी जवाफ दिन सक्छ: "म येशूलाई मेरो कुरा सुन्‍ने बनाउँछु," वा "येशूलाई असफल पार्न चाहन्छु" वा "म यो व्यक्तिभन्दा शक्तिशाली छु।"</w:t>
      </w:r>
    </w:p>
    <w:p>
      <w:pPr/>
      <w:r>
        <w:rPr>
          <w:lang w:val="ne_NP" w:bidi="ne_NP"/>
        </w:rPr>
      </w:r>
      <w:r>
        <w:rPr>
          <w:lang w:val="ne_NP" w:bidi="ne_NP"/>
        </w:rPr>
        <w:t>अन्तमा, समूहलाई सोध्‍नुहोस्: "पवित्र आत्माले येशूलाई उजाडस्थानमा शैतानद्वारा जाँच गरिन वा परिक्षित हुन पठाइयो भन्‍ने सुन्दा कस्तो लाग्छ?" कथा समाप्‍तिबारे के विचार गर्नुहुन्छ?</w:t>
      </w:r>
      <w:r>
        <w:rPr>
          <w:lang w:val="ne_NP" w:bidi="ne_NP"/>
        </w:rPr>
      </w:r>
    </w:p>
    <w:p>
      <w:pPr>
        <w:pStyle w:val="Heading3"/>
      </w:pPr>
      <w:r>
        <w:rPr>
          <w:lang w:val="ne_NP" w:bidi="ne_NP"/>
        </w:rPr>
        <w:t>Step 5</w:t>
      </w:r>
    </w:p>
    <w:p>
      <w:pPr/>
      <w:r>
        <w:rPr>
          <w:lang w:val="ne_NP" w:bidi="ne_NP"/>
        </w:rPr>
      </w:r>
      <w:r>
        <w:rPr>
          <w:lang w:val="ne_NP" w:bidi="ne_NP"/>
        </w:rPr>
        <w:t>सजिलो संस्करणबाट तपाईं मर्कसू १:१–१३ श्रव्य संस्करणलाई सुन्‍नुहोस्।</w:t>
      </w:r>
    </w:p>
    <w:p>
      <w:pPr/>
      <w:r>
        <w:rPr>
          <w:lang w:val="ne_NP" w:bidi="ne_NP"/>
        </w:rPr>
      </w:r>
      <w:r>
        <w:rPr>
          <w:lang w:val="ne_NP" w:bidi="ne_NP"/>
        </w:rPr>
        <w:t>यो खण्डमा हामी मूल शब्दहरू तथा त्यसका अर्थहरू समूहगत रूपमा छलफल गर्नेछौं।</w:t>
      </w:r>
    </w:p>
    <w:p>
      <w:pPr/>
      <w:r>
        <w:rPr>
          <w:lang w:val="ne_NP" w:bidi="ne_NP"/>
        </w:rPr>
      </w:r>
      <w:r>
        <w:rPr>
          <w:lang w:val="ne_NP" w:bidi="ne_NP"/>
        </w:rPr>
        <w:t xml:space="preserve"> सुरुमा, मार्कूसले </w:t>
      </w:r>
      <w:r>
        <w:rPr>
          <w:b/>
          <w:lang w:val="ne_NP" w:bidi="ne_NP"/>
        </w:rPr>
        <w:t>सुसमाचार</w:t>
      </w:r>
      <w:r>
        <w:rPr>
          <w:lang w:val="ne_NP" w:bidi="ne_NP"/>
        </w:rPr>
        <w:t xml:space="preserve"> शब्दलाई येशू यस पृथ्वीमा हुनुहुन्थ्यो, हाम्रा पापहरूको लागि मर्नुभयो र मृत्युबाट बौरी उठ्नुभयो भन्ने ख्रीष्टियन सन्देशको अर्थमा प्रयोग गरेका थिए। मर्कूसलाई यो "सुसमाचार" मन परेको हुनाले पुस्तकभरि नै प्रयोग भएको छ। तिनी येशूको सन्देशप्रति उत्सुक थिए।</w:t>
      </w:r>
    </w:p>
    <w:p>
      <w:pPr/>
      <w:r>
        <w:rPr>
          <w:lang w:val="ne_NP" w:bidi="ne_NP"/>
        </w:rPr>
      </w:r>
      <w:r>
        <w:rPr>
          <w:lang w:val="ne_NP" w:bidi="ne_NP"/>
        </w:rPr>
        <w:t xml:space="preserve">रोकिनुहोस् र 'सुसमाचार'को निम्ति कुन शब्द वा वाक्याँश चलाउनुहुन्छ? छलफल गर्नुहोस्। थप जानकारीको लागि मूल शब्दावालीमा </w:t>
      </w:r>
      <w:r>
        <w:rPr>
          <w:b/>
          <w:lang w:val="ne_NP" w:bidi="ne_NP"/>
        </w:rPr>
        <w:t>सुसमाचारको</w:t>
      </w:r>
      <w:r>
        <w:rPr>
          <w:lang w:val="ne_NP" w:bidi="ne_NP"/>
        </w:rPr>
        <w:t xml:space="preserve"> अर्थ खोज्‍नुहोस्। अडियो रोक्‍नुहोस्। </w:t>
      </w:r>
    </w:p>
    <w:p>
      <w:pPr/>
      <w:r>
        <w:rPr>
          <w:lang w:val="ne_NP" w:bidi="ne_NP"/>
        </w:rPr>
      </w:r>
      <w:r>
        <w:rPr>
          <w:lang w:val="ne_NP" w:bidi="ne_NP"/>
        </w:rPr>
        <w:t xml:space="preserve"> मर्कूसले येशू नै </w:t>
      </w:r>
      <w:r>
        <w:rPr>
          <w:b/>
          <w:lang w:val="ne_NP" w:bidi="ne_NP"/>
        </w:rPr>
        <w:t>मसीह</w:t>
      </w:r>
      <w:r>
        <w:rPr>
          <w:lang w:val="ne_NP" w:bidi="ne_NP"/>
        </w:rPr>
        <w:t xml:space="preserve"> </w:t>
      </w:r>
      <w:r>
        <w:rPr>
          <w:b/>
          <w:lang w:val="ne_NP" w:bidi="ne_NP"/>
        </w:rPr>
        <w:t>परमेश्‍वरकोपुत्र</w:t>
      </w:r>
      <w:r>
        <w:rPr>
          <w:lang w:val="ne_NP" w:bidi="ne_NP"/>
        </w:rPr>
        <w:t xml:space="preserve"> हो र त्यसैलाई सुसमाचार वा सुसन्देश भनेका छन्। येशू नामको अर्थ हो "परमेश्‍वरले बचाउनुहुन्छ"। "ख्रीष्ट" हिब्रू शब्द "मसीह" कोलागी प्रयोग ग्रीक शब्द हो, र यसको अर्थ परमेश्वरले अभिषेक गर्नुभएको, वा विशेष कार्यको लागि नियुक्त गर्नुभएको व्यक्ति हो। पुरानो नियममा विशेष कार्यको लागि अगमवक्ताहरू, पूजाहारीहरू र </w:t>
      </w:r>
      <w:r>
        <w:rPr>
          <w:b/>
          <w:lang w:val="ne_NP" w:bidi="ne_NP"/>
        </w:rPr>
        <w:t>राजाहरूलाई</w:t>
      </w:r>
      <w:r>
        <w:rPr>
          <w:lang w:val="ne_NP" w:bidi="ne_NP"/>
        </w:rPr>
        <w:t xml:space="preserve"> अभिषेक गरिन्थ्यो। येशू ती सबै कुराहरू हुनुहुन्छ, तर मर्कूसले येशूलाई परमेश्वरले विशेष कामको लागि नियुक्त गर्नुभएको राजाको रूपमा हेर्न मन पराउँछन।</w:t>
      </w:r>
    </w:p>
    <w:p>
      <w:pPr/>
      <w:r>
        <w:rPr>
          <w:lang w:val="ne_NP" w:bidi="ne_NP"/>
        </w:rPr>
      </w:r>
      <w:r>
        <w:rPr>
          <w:lang w:val="ne_NP" w:bidi="ne_NP"/>
        </w:rPr>
        <w:t xml:space="preserve">यहाँ रोक्‍नुहोस् र मसीह वा ख्रीष्‍टको लागि कुन शब्द वा वाक्यांश प्रयोग गर्नुहुन्छ, छलफल गर्नुहोस्। थप जानकारीको लागि मूल शब्दावालीमा </w:t>
      </w:r>
      <w:r>
        <w:rPr>
          <w:b/>
          <w:lang w:val="ne_NP" w:bidi="ne_NP"/>
        </w:rPr>
        <w:t>मसीह</w:t>
      </w:r>
      <w:r>
        <w:rPr>
          <w:lang w:val="ne_NP" w:bidi="ne_NP"/>
        </w:rPr>
        <w:t xml:space="preserve"> वा </w:t>
      </w:r>
      <w:r>
        <w:rPr>
          <w:b/>
          <w:lang w:val="ne_NP" w:bidi="ne_NP"/>
        </w:rPr>
        <w:t>ख्रीष्‍टको</w:t>
      </w:r>
      <w:r>
        <w:rPr>
          <w:lang w:val="ne_NP" w:bidi="ne_NP"/>
        </w:rPr>
        <w:t xml:space="preserve"> अर्थ खोज्‍नुहोस्। अडियो रोक्‍नुहोस्। </w:t>
      </w:r>
    </w:p>
    <w:p>
      <w:pPr/>
      <w:r>
        <w:rPr>
          <w:lang w:val="ne_NP" w:bidi="ne_NP"/>
        </w:rPr>
      </w:r>
      <w:r>
        <w:rPr>
          <w:lang w:val="ne_NP" w:bidi="ne_NP"/>
        </w:rPr>
        <w:t xml:space="preserve"> नयाँ नियममा </w:t>
      </w:r>
      <w:r>
        <w:rPr>
          <w:b/>
          <w:lang w:val="ne_NP" w:bidi="ne_NP"/>
        </w:rPr>
        <w:t>परमेश्वरको पुत्र</w:t>
      </w:r>
      <w:r>
        <w:rPr>
          <w:lang w:val="ne_NP" w:bidi="ne_NP"/>
        </w:rPr>
        <w:t xml:space="preserve"> भन्ने एकवचन शब्दले येशूको साँचो परमेश्वरसँगको एक अद्वितीय सम्बन्ध र येशू परमेश्वरको विशेष प्रिय हुनुहुन्छ भनि देखाउँछ। येशू र परमेश्‍वरबीच पिता र पुत्रको विशेष सम्बन्ध छ। यो पदवीले येशू परमेश्‍वर भएको तथा परमेश्‍वरपितासित घनिष्‍टसम्बन्धमा रहेको दुवै देखाउँछ। यो शब्दले यो पनि बुझाउँछ कि येशू जसलाई परमेश्वरको पुत्र भनिन्छ उहाँ मसीह हुनुहुन्छ, वा पुरानो नियममा भविष्यवाणी गरिएको परमेश्वरबाट नियुक्त मुक्तिदाता हुनुहुन्छ। </w:t>
      </w:r>
    </w:p>
    <w:p>
      <w:pPr/>
      <w:r>
        <w:rPr>
          <w:lang w:val="ne_NP" w:bidi="ne_NP"/>
        </w:rPr>
      </w:r>
      <w:r>
        <w:rPr>
          <w:lang w:val="ne_NP" w:bidi="ne_NP"/>
        </w:rPr>
        <w:t xml:space="preserve">यहाँ रोक्‍नुहोस् र </w:t>
      </w:r>
      <w:r>
        <w:rPr>
          <w:b/>
          <w:lang w:val="ne_NP" w:bidi="ne_NP"/>
        </w:rPr>
        <w:t>परमेश्‍वरको पुत्रको</w:t>
      </w:r>
      <w:r>
        <w:rPr>
          <w:lang w:val="ne_NP" w:bidi="ne_NP"/>
        </w:rPr>
        <w:t xml:space="preserve"> निम्ति कुन वाक्यांश प्रयोग गर्नुहुन्छ, छलफल गर्नुहोस्। </w:t>
      </w:r>
      <w:r>
        <w:rPr>
          <w:b/>
          <w:lang w:val="ne_NP" w:bidi="ne_NP"/>
        </w:rPr>
        <w:t>परमेश्‍वरको पुत्रबारे</w:t>
      </w:r>
      <w:r>
        <w:rPr>
          <w:lang w:val="ne_NP" w:bidi="ne_NP"/>
        </w:rPr>
        <w:t xml:space="preserve"> थप जानकारीकोलागी मूल शब्दावालीमा हेर्नुहोस। अडियो रोक्‍नुहोस्। </w:t>
      </w:r>
    </w:p>
    <w:p>
      <w:pPr/>
      <w:r>
        <w:rPr>
          <w:lang w:val="ne_NP" w:bidi="ne_NP"/>
        </w:rPr>
      </w:r>
      <w:r>
        <w:rPr>
          <w:lang w:val="ne_NP" w:bidi="ne_NP"/>
        </w:rPr>
        <w:t xml:space="preserve">मर्कूसले हामीलाई धेरै वर्ष पहिले </w:t>
      </w:r>
      <w:r>
        <w:rPr>
          <w:b/>
          <w:lang w:val="ne_NP" w:bidi="ne_NP"/>
        </w:rPr>
        <w:t>अगमवक्ता</w:t>
      </w:r>
      <w:r>
        <w:rPr>
          <w:lang w:val="ne_NP" w:bidi="ne_NP"/>
        </w:rPr>
        <w:t xml:space="preserve"> यशैयाले भनेको कुरा सुनाउँछन्। अगमवक्ता शब्दलाई अगमवक्ताको मुख्य भूमिकालाई वर्णन गर्ने शब्द चलाएर अनुवाद गर्नुहोस्। अगमवक्ता: </w:t>
      </w:r>
    </w:p>
    <w:p>
      <w:pPr>
        <w:pStyle w:val="ListBullet"/>
        <w:spacing w:line="240" w:lineRule="auto"/>
        <w:ind w:left="720"/>
      </w:pPr>
      <w:r>
        <w:rPr>
          <w:lang w:val="ne_NP" w:bidi="ne_NP"/>
        </w:rPr>
      </w:r>
      <w:r>
        <w:rPr>
          <w:lang w:val="ne_NP" w:bidi="ne_NP"/>
        </w:rPr>
        <w:t>परमेश्‍वरबाट बोलावट र सन्देश प्राप्‍त गर्छ।</w:t>
      </w:r>
    </w:p>
    <w:p>
      <w:pPr>
        <w:pStyle w:val="ListBullet"/>
        <w:spacing w:line="240" w:lineRule="auto"/>
        <w:ind w:left="720"/>
      </w:pPr>
      <w:r>
        <w:rPr>
          <w:lang w:val="ne_NP" w:bidi="ne_NP"/>
        </w:rPr>
      </w:r>
      <w:r>
        <w:rPr>
          <w:lang w:val="ne_NP" w:bidi="ne_NP"/>
        </w:rPr>
        <w:t>परमेश्‍वरको सन्देश मानिसकहाँ पुर्‍याउँछ।</w:t>
      </w:r>
    </w:p>
    <w:p>
      <w:pPr>
        <w:pStyle w:val="ListBullet"/>
        <w:spacing w:line="240" w:lineRule="auto"/>
        <w:ind w:left="720"/>
      </w:pPr>
      <w:r>
        <w:rPr>
          <w:lang w:val="ne_NP" w:bidi="ne_NP"/>
        </w:rPr>
      </w:r>
      <w:r>
        <w:rPr>
          <w:lang w:val="ne_NP" w:bidi="ne_NP"/>
        </w:rPr>
        <w:t>परमेश्‍वरको सन्देश वा वचन मानिसकहाँ पुर्‍याउनु मूल काम भएको जान्दछ।</w:t>
      </w:r>
    </w:p>
    <w:p>
      <w:pPr/>
      <w:r>
        <w:rPr>
          <w:lang w:val="ne_NP" w:bidi="ne_NP"/>
        </w:rPr>
      </w:r>
      <w:r>
        <w:rPr>
          <w:lang w:val="ne_NP" w:bidi="ne_NP"/>
        </w:rPr>
        <w:t xml:space="preserve">रोकिनुहोस् र 'अगमवक्ता'को निम्ति कुन शब्द वा वाक्याँश चलाउनुहुन्छ छलफल गर्नुहोस्। </w:t>
      </w:r>
      <w:r>
        <w:rPr>
          <w:b/>
          <w:lang w:val="ne_NP" w:bidi="ne_NP"/>
        </w:rPr>
        <w:t>अगमवक्ता</w:t>
      </w:r>
      <w:r>
        <w:rPr>
          <w:lang w:val="ne_NP" w:bidi="ne_NP"/>
        </w:rPr>
        <w:t xml:space="preserve"> सम्बन्धी थप जानकारीको लागि मूल शब्दावालीमा हेर्नुहोस्। अडियो रोक्‍नुहोस्। </w:t>
      </w:r>
    </w:p>
    <w:p>
      <w:pPr/>
      <w:r>
        <w:rPr>
          <w:lang w:val="ne_NP" w:bidi="ne_NP"/>
        </w:rPr>
      </w:r>
      <w:r>
        <w:rPr>
          <w:b/>
          <w:lang w:val="ne_NP" w:bidi="ne_NP"/>
        </w:rPr>
        <w:t>उजाडस्थानमा</w:t>
      </w:r>
      <w:r>
        <w:rPr>
          <w:lang w:val="ne_NP" w:bidi="ne_NP"/>
        </w:rPr>
        <w:t xml:space="preserve"> एउटा आवाज भनेझैं कोही आउनेछ, यशैया भन्छन्। मर्कूसले कोही पनि मानिस नबस्‍ने वा थोरै मात्र बनस्पति उम्रिने यर्दन नदीको छेऊछाऊको भागलाई उजाडस्थान भनेका छन्। बाइबलमा परमेश्‍वरले मानिसलाई प्राय: यस्तै क्षेत्रमा भेटघाट गर्नुहुन्थ्यो। परमेश्‍वरले आफ्‍ना सन्देशवहाकलाई उजाडस्थानमा पठाउनुहुने कुरा यो कथामा देखिन्छ। यूहन्‍नाले उजाडस्थानमा प्रचार गर्छन् र येशूलाई परीक्षित हुन उजाडस्थनामा पठाइनुभयो।</w:t>
      </w:r>
    </w:p>
    <w:p>
      <w:pPr/>
      <w:r>
        <w:rPr>
          <w:lang w:val="ne_NP" w:bidi="ne_NP"/>
        </w:rPr>
      </w:r>
      <w:r>
        <w:rPr>
          <w:lang w:val="ne_NP" w:bidi="ne_NP"/>
        </w:rPr>
        <w:t xml:space="preserve">यहाँ रोक्‍नुहोस् र उजाडस्थान/मरुभूमिको तस्विर हेर्नुहोस्। उजाडस्थानको लागि कुन शब्द चलाउनुहुन्छ? छलफल गर्नुहोस्। </w:t>
      </w:r>
      <w:r>
        <w:rPr>
          <w:b/>
          <w:lang w:val="ne_NP" w:bidi="ne_NP"/>
        </w:rPr>
        <w:t>उजाडस्थान</w:t>
      </w:r>
      <w:r>
        <w:rPr>
          <w:lang w:val="ne_NP" w:bidi="ne_NP"/>
        </w:rPr>
        <w:t xml:space="preserve"> सम्बन्धी थप जानकारीको लागि मूल शब्दावालीमा हेर्नुहोस्। अडियो रोक्‍नुहोस्। </w:t>
      </w:r>
    </w:p>
    <w:p>
      <w:pPr/>
      <w:r>
        <w:rPr>
          <w:lang w:val="ne_NP" w:bidi="ne_NP"/>
        </w:rPr>
      </w:r>
      <w:r>
        <w:rPr>
          <w:lang w:val="ne_NP" w:bidi="ne_NP"/>
        </w:rPr>
        <w:t xml:space="preserve"> त्यो आवाजले </w:t>
      </w:r>
      <w:r>
        <w:rPr>
          <w:b/>
          <w:lang w:val="ne_NP" w:bidi="ne_NP"/>
        </w:rPr>
        <w:t>परमप्रभुको</w:t>
      </w:r>
      <w:r>
        <w:rPr>
          <w:lang w:val="ne_NP" w:bidi="ne_NP"/>
        </w:rPr>
        <w:t xml:space="preserve"> निम्ति मार्ग तयार पार्न मानिसलाई भन्छ। प्रभु भनेको मालिकका लागि आदरणीय पद हो र यहाँ परमेश्‍वरलाई यसले संकेत गर्न सक्छ।</w:t>
      </w:r>
    </w:p>
    <w:p>
      <w:pPr/>
      <w:r>
        <w:rPr>
          <w:lang w:val="ne_NP" w:bidi="ne_NP"/>
        </w:rPr>
      </w:r>
      <w:r>
        <w:rPr>
          <w:lang w:val="ne_NP" w:bidi="ne_NP"/>
        </w:rPr>
        <w:t xml:space="preserve">रोकिनुहोस् र 'प्रभु'को निम्ति कुन शब्द चलाउनुहुन्छ? समुहमा छलफल गर्नुहोस्। </w:t>
      </w:r>
      <w:r>
        <w:rPr>
          <w:b/>
          <w:lang w:val="ne_NP" w:bidi="ne_NP"/>
        </w:rPr>
        <w:t>प्रभुको</w:t>
      </w:r>
      <w:r>
        <w:rPr>
          <w:lang w:val="ne_NP" w:bidi="ne_NP"/>
        </w:rPr>
        <w:t xml:space="preserve"> निम्ति थप जानकारीको लागि, मूल शब्दावालीमा हेर्नुहोस्। अडियो रोक्‍नुहोस्। </w:t>
      </w:r>
    </w:p>
    <w:p>
      <w:pPr/>
      <w:r>
        <w:rPr>
          <w:lang w:val="ne_NP" w:bidi="ne_NP"/>
        </w:rPr>
      </w:r>
      <w:r>
        <w:rPr>
          <w:lang w:val="ne_NP" w:bidi="ne_NP"/>
        </w:rPr>
        <w:t xml:space="preserve">यूहन्‍नाले प्रायश्‍चितको </w:t>
      </w:r>
      <w:r>
        <w:rPr>
          <w:b/>
          <w:lang w:val="ne_NP" w:bidi="ne_NP"/>
        </w:rPr>
        <w:t>बप्‍तिस्माबारे</w:t>
      </w:r>
      <w:r>
        <w:rPr>
          <w:lang w:val="ne_NP" w:bidi="ne_NP"/>
        </w:rPr>
        <w:t xml:space="preserve"> प्रचार गरे। बप्‍तिस्मा भनेको पापहरूबाट धोइएको संकेत गर्ने पानीको धुलाइ हो। मानिसहरू तिनीहरूका पापबाट प्रायश्‍चित गरिरहेका थिए भन्‍ने कुरा देखाउन यहूदीहरूले त्यो गरिहरेका थिए। यहाँ यूहन्‍नाले त्यो अरूलाई देखाउन गरे। पछि नयाँ नियममा, बप्‍तिस्माले येशूको गडाइ, पुनुरुत्थान र हामी पुरानो जीवनको लेखी मरेर नयाँ जीवनमा उठेको संकेत गर्दथ्यो। </w:t>
      </w:r>
      <w:r>
        <w:rPr>
          <w:b/>
          <w:lang w:val="ne_NP" w:bidi="ne_NP"/>
        </w:rPr>
        <w:t>प्रायश्‍चित</w:t>
      </w:r>
      <w:r>
        <w:rPr>
          <w:lang w:val="ne_NP" w:bidi="ne_NP"/>
        </w:rPr>
        <w:t xml:space="preserve"> भनेको आफ्‍ना पापहरूबाट मोडिएर परमेश्‍वरतिर फर्किंदै परमेश्‍वरको मार्गलाई पछ्याउने नयाँ जीवनको सुरुवाती हो। यूहन्‍ना प्रायश्‍चितद्वारा नयाँ जीवनमा प्रवेश गर्ने कुरामा स्पष्‍ट छन्।</w:t>
      </w:r>
    </w:p>
    <w:p>
      <w:pPr/>
      <w:r>
        <w:rPr>
          <w:lang w:val="ne_NP" w:bidi="ne_NP"/>
        </w:rPr>
      </w:r>
      <w:r>
        <w:rPr>
          <w:lang w:val="ne_NP" w:bidi="ne_NP"/>
        </w:rPr>
        <w:t xml:space="preserve">रोकिनुहोस् र 'बप्‍तिस्मा र पश्‍चाताप'को निम्ति कुन शब्द वा वाक्याँश चलाउनुहुन्छ छलफल गर्नुहोस्। थप जानकारीको लागि मूल शब्दावालीमा, </w:t>
      </w:r>
      <w:r>
        <w:rPr>
          <w:b/>
          <w:lang w:val="ne_NP" w:bidi="ne_NP"/>
        </w:rPr>
        <w:t>बप्‍तिस्मा</w:t>
      </w:r>
      <w:r>
        <w:rPr>
          <w:lang w:val="ne_NP" w:bidi="ne_NP"/>
        </w:rPr>
        <w:t xml:space="preserve"> र </w:t>
      </w:r>
      <w:r>
        <w:rPr>
          <w:b/>
          <w:lang w:val="ne_NP" w:bidi="ne_NP"/>
        </w:rPr>
        <w:t>प्रायश्‍चित</w:t>
      </w:r>
      <w:r>
        <w:rPr>
          <w:lang w:val="ne_NP" w:bidi="ne_NP"/>
        </w:rPr>
        <w:t xml:space="preserve"> हेर्नुहोस। अडियो रोक्‍नुहोस्। </w:t>
      </w:r>
    </w:p>
    <w:p>
      <w:pPr/>
      <w:r>
        <w:rPr>
          <w:lang w:val="ne_NP" w:bidi="ne_NP"/>
        </w:rPr>
      </w:r>
      <w:r>
        <w:rPr>
          <w:lang w:val="ne_NP" w:bidi="ne_NP"/>
        </w:rPr>
        <w:t xml:space="preserve">यूहन्‍नाका अनुसार तिनको बप्‍तिस्माले परमेश्‍वरले </w:t>
      </w:r>
      <w:r>
        <w:rPr>
          <w:b/>
          <w:lang w:val="ne_NP" w:bidi="ne_NP"/>
        </w:rPr>
        <w:t>पापहरूको</w:t>
      </w:r>
      <w:r>
        <w:rPr>
          <w:lang w:val="ne_NP" w:bidi="ne_NP"/>
        </w:rPr>
        <w:t xml:space="preserve"> </w:t>
      </w:r>
      <w:r>
        <w:rPr>
          <w:b/>
          <w:lang w:val="ne_NP" w:bidi="ne_NP"/>
        </w:rPr>
        <w:t>क्षमा</w:t>
      </w:r>
      <w:r>
        <w:rPr>
          <w:lang w:val="ne_NP" w:bidi="ne_NP"/>
        </w:rPr>
        <w:t xml:space="preserve"> दिने कुरा देखाउँछ। </w:t>
      </w:r>
      <w:r>
        <w:rPr>
          <w:b/>
          <w:lang w:val="ne_NP" w:bidi="ne_NP"/>
        </w:rPr>
        <w:t xml:space="preserve">क्षमादानमा </w:t>
      </w:r>
      <w:r>
        <w:rPr>
          <w:lang w:val="ne_NP" w:bidi="ne_NP"/>
        </w:rPr>
        <w:t>दुई व्यक्तिहरू समाबेश हुन्छन् र एकले अर्कोलाई कुनै चोट पुर्‍याएको हुन्छ। क्षमादानमा, चोट खाने व्यक्तिले चोट दिनेलाई दण्ड दिने अधिकारलाई प्रयोग गर्दैन। उसले प्रतिशोध खोज्दैन। यदि अर्कोले आफ्‍ना बानीबाट पश्‍चाताप गर्छ र क्षमादान स्वीकार गर्छ भने, दुई बीच मिलाप हुन्छ र दोष हटाइन्छ। परमेश्‍वरमा दुष्‍टतालाई छोडेर उहाँतिर फर्किने सबैलाई क्षमादान छ। त्यसपछि तिनीहरूसितको सम्बन्धलाई परमेश्‍वरले पुनर्स्थापित गर्नुहुन्छ। क्षमादान वर्णन गर्ने नयाँ नियमका केही तरिकाहरू छन्। तपाईंको भाषामा पनि क्षमादान व्याख्या गर्ने त्यहिनै तरिका होला। यदि छ भने, दर्शकहरूका लागि शब्दचित्र सृजना गर्न, त्यो प्रयोग गर्न सक्‍नुहुन्छ।</w:t>
      </w:r>
    </w:p>
    <w:p>
      <w:pPr>
        <w:pStyle w:val="ListBullet"/>
        <w:spacing w:line="240" w:lineRule="auto"/>
        <w:ind w:left="720"/>
      </w:pPr>
      <w:r>
        <w:rPr>
          <w:lang w:val="ne_NP" w:bidi="ne_NP"/>
        </w:rPr>
      </w:r>
      <w:r>
        <w:rPr>
          <w:lang w:val="ne_NP" w:bidi="ne_NP"/>
        </w:rPr>
        <w:t>कसैको पाप धुनु।</w:t>
      </w:r>
    </w:p>
    <w:p>
      <w:pPr>
        <w:pStyle w:val="ListBullet"/>
        <w:spacing w:line="240" w:lineRule="auto"/>
        <w:ind w:left="720"/>
      </w:pPr>
      <w:r>
        <w:rPr>
          <w:lang w:val="ne_NP" w:bidi="ne_NP"/>
        </w:rPr>
      </w:r>
      <w:r>
        <w:rPr>
          <w:lang w:val="ne_NP" w:bidi="ne_NP"/>
        </w:rPr>
        <w:t>कसैको पाप हटाउनु।</w:t>
      </w:r>
    </w:p>
    <w:p>
      <w:pPr>
        <w:pStyle w:val="ListBullet"/>
        <w:spacing w:line="240" w:lineRule="auto"/>
        <w:ind w:left="720"/>
      </w:pPr>
      <w:r>
        <w:rPr>
          <w:lang w:val="ne_NP" w:bidi="ne_NP"/>
        </w:rPr>
      </w:r>
      <w:r>
        <w:rPr>
          <w:lang w:val="ne_NP" w:bidi="ne_NP"/>
        </w:rPr>
        <w:t>फुक्‍का गर्नु वा छोड्‍नु।</w:t>
      </w:r>
    </w:p>
    <w:p>
      <w:pPr>
        <w:pStyle w:val="ListBullet"/>
        <w:spacing w:line="240" w:lineRule="auto"/>
        <w:ind w:left="720"/>
      </w:pPr>
      <w:r>
        <w:rPr>
          <w:lang w:val="ne_NP" w:bidi="ne_NP"/>
        </w:rPr>
      </w:r>
      <w:r>
        <w:rPr>
          <w:lang w:val="ne_NP" w:bidi="ne_NP"/>
        </w:rPr>
        <w:t>फ्याँकिदिनु।</w:t>
      </w:r>
    </w:p>
    <w:p>
      <w:pPr>
        <w:pStyle w:val="ListBullet"/>
        <w:spacing w:line="240" w:lineRule="auto"/>
        <w:ind w:left="720"/>
      </w:pPr>
      <w:r>
        <w:rPr>
          <w:lang w:val="ne_NP" w:bidi="ne_NP"/>
        </w:rPr>
      </w:r>
      <w:r>
        <w:rPr>
          <w:lang w:val="ne_NP" w:bidi="ne_NP"/>
        </w:rPr>
        <w:t>ढाकिदिनु।</w:t>
      </w:r>
    </w:p>
    <w:p>
      <w:pPr>
        <w:pStyle w:val="ListBullet"/>
        <w:spacing w:line="240" w:lineRule="auto"/>
        <w:ind w:left="720"/>
      </w:pPr>
      <w:r>
        <w:rPr>
          <w:lang w:val="ne_NP" w:bidi="ne_NP"/>
        </w:rPr>
      </w:r>
      <w:r>
        <w:rPr>
          <w:lang w:val="ne_NP" w:bidi="ne_NP"/>
        </w:rPr>
        <w:t>पन्सिनु।</w:t>
      </w:r>
    </w:p>
    <w:p>
      <w:pPr>
        <w:pStyle w:val="ListBullet"/>
        <w:spacing w:line="240" w:lineRule="auto"/>
        <w:ind w:left="720"/>
      </w:pPr>
      <w:r>
        <w:rPr>
          <w:lang w:val="ne_NP" w:bidi="ne_NP"/>
        </w:rPr>
      </w:r>
      <w:r>
        <w:rPr>
          <w:lang w:val="ne_NP" w:bidi="ne_NP"/>
        </w:rPr>
        <w:t>लैजानु</w:t>
      </w:r>
    </w:p>
    <w:p>
      <w:pPr>
        <w:pStyle w:val="ListBullet"/>
        <w:spacing w:line="240" w:lineRule="auto"/>
        <w:ind w:left="720"/>
      </w:pPr>
      <w:r>
        <w:rPr>
          <w:lang w:val="ne_NP" w:bidi="ne_NP"/>
        </w:rPr>
      </w:r>
      <w:r>
        <w:rPr>
          <w:lang w:val="ne_NP" w:bidi="ne_NP"/>
        </w:rPr>
        <w:t>पिठ्यूँ फर्काउनु</w:t>
      </w:r>
    </w:p>
    <w:p>
      <w:pPr/>
      <w:r>
        <w:rPr>
          <w:lang w:val="ne_NP" w:bidi="ne_NP"/>
        </w:rPr>
      </w:r>
      <w:r>
        <w:rPr>
          <w:lang w:val="ne_NP" w:bidi="ne_NP"/>
        </w:rPr>
        <w:t>शिक्षण औजार: एउटा पश्‍चिमी अफ्रिकन भाषामा, परमेश्‍वरले कसैलाई क्षमा दिनुहुँदा, उहाँले तिनीहरूका पाप पूरा काटेर फ्याँक्‍नुहुन्छ ताकि त्यसको थेग्रा पनि नरहोस्। क्षमा दिएको अभिनय गर्न वा हाऊभाऊले देखाउन समूहलाई लगाउनुहोस्। क्षमादान देखाउने तिनीहरूका गतिविधि हेर्नुहोस्। दृश्यका प्रत्येक पात्रको भावना व्याख्या गर्न अनुवादकहरूलाई भन्नुहोस्।</w:t>
      </w:r>
    </w:p>
    <w:p>
      <w:pPr/>
      <w:r>
        <w:rPr>
          <w:lang w:val="ne_NP" w:bidi="ne_NP"/>
        </w:rPr>
      </w:r>
      <w:r>
        <w:rPr>
          <w:b/>
          <w:lang w:val="ne_NP" w:bidi="ne_NP"/>
        </w:rPr>
        <w:t>पाप</w:t>
      </w:r>
      <w:r>
        <w:rPr>
          <w:lang w:val="ne_NP" w:bidi="ne_NP"/>
        </w:rPr>
        <w:t xml:space="preserve"> परमेश्‍वरप्रतिको अनाज्ञाकारिता हो। यहाँ तपाईले प्रयोग गरेका शब्दहरूले कुनै व्यक्तिले विधिवत् प्रार्थना वा अन्य धार्मिक नीतिलाई पछ्याउन चुकेको छ भन्‍ने अर्थ दिएको छैन भन्‍ने पक्‍का गर्नुहोस्।</w:t>
      </w:r>
    </w:p>
    <w:p>
      <w:pPr/>
      <w:r>
        <w:rPr>
          <w:lang w:val="ne_NP" w:bidi="ne_NP"/>
        </w:rPr>
      </w:r>
      <w:r>
        <w:rPr>
          <w:lang w:val="ne_NP" w:bidi="ne_NP"/>
        </w:rPr>
        <w:t xml:space="preserve">रोकिनुहोस् र 'पाप'को निम्ति कुन शब्द वा वाक्याँश चलाउनुहुन्छ छलफल गर्नुहोस्। थप जानकारीको लागि मूल शब्दावालीमा </w:t>
      </w:r>
      <w:r>
        <w:rPr>
          <w:b/>
          <w:lang w:val="ne_NP" w:bidi="ne_NP"/>
        </w:rPr>
        <w:t>पापको</w:t>
      </w:r>
      <w:r>
        <w:rPr>
          <w:lang w:val="ne_NP" w:bidi="ne_NP"/>
        </w:rPr>
        <w:t xml:space="preserve"> अर्थ खोज्‍नुहोस्। अडियो रोक्‍नुहोस्। </w:t>
      </w:r>
    </w:p>
    <w:p>
      <w:pPr/>
      <w:r>
        <w:rPr>
          <w:lang w:val="ne_NP" w:bidi="ne_NP"/>
        </w:rPr>
      </w:r>
      <w:r>
        <w:rPr>
          <w:lang w:val="ne_NP" w:bidi="ne_NP"/>
        </w:rPr>
        <w:t xml:space="preserve">यूहन्‍ना भन्छन् कि आउने व्यक्तिले परमेश्‍वरको </w:t>
      </w:r>
      <w:r>
        <w:rPr>
          <w:b/>
          <w:lang w:val="ne_NP" w:bidi="ne_NP"/>
        </w:rPr>
        <w:t>पवित्र आत्माले</w:t>
      </w:r>
      <w:r>
        <w:rPr>
          <w:lang w:val="ne_NP" w:bidi="ne_NP"/>
        </w:rPr>
        <w:t xml:space="preserve"> मानिसलाई बप्‍तिस्मा दिनुहुनेछ। पवित्र आत्मा परमेश्‍वरको आत्मा हो जसले उहाँको उपस्थिति, बुद्धि, शक्ति र अधिकारले मानिसलाई सुसज्‍जित पार्नुहुन्छ। पुरानो नियममा हिब्रू भाषामा आत्मा शब्दको अर्थ "बतास" वा "सास" दुवै हुन सक्छ। साथै असाधारण काम गर्न परमेश्‍वरले दिने "शक्ति" वा "अख्तियार"लाई पनि बुझाउन सक्छ। परमेश्‍वरको आत्मा कुनै मानिसमाथि आउँदा उहाँले तिनीहरूलाई वरदान दिनुहुन्छ। परमेश्‍वरले राजा अभिषेक गर्दा आफ्‍नो आत्मा दिनुहुन्छ र उहाँको आफ्‍नो विशेष बुद्धि र शक्ति खन्याउनुहुन्छ। परमेश्‍वरको आत्माले मानिसलाई काम गर्न सुसज्‍जित पार्छ। उदाहरण: परमेश्‍वरको सन्देश कसैलाई दिनुपर्दा जिम्‍मा पाएको व्यक्ति हुन सक्छ।</w:t>
      </w:r>
    </w:p>
    <w:p>
      <w:pPr/>
      <w:r>
        <w:rPr>
          <w:lang w:val="ne_NP" w:bidi="ne_NP"/>
        </w:rPr>
      </w:r>
      <w:r>
        <w:rPr>
          <w:lang w:val="ne_NP" w:bidi="ne_NP"/>
        </w:rPr>
        <w:t xml:space="preserve">नयाँ नियममा </w:t>
      </w:r>
      <w:r>
        <w:rPr>
          <w:b/>
          <w:lang w:val="ne_NP" w:bidi="ne_NP"/>
        </w:rPr>
        <w:t>पवित्रताको</w:t>
      </w:r>
      <w:r>
        <w:rPr>
          <w:lang w:val="ne_NP" w:bidi="ne_NP"/>
        </w:rPr>
        <w:t xml:space="preserve"> अवधारणाले परमेश्‍वरको मानिस वा वस्तु भन्‍ने बुझिन्छ जुन उहाँमा समर्पित गरिएका उहाँजस्तै हुन्छ।</w:t>
      </w:r>
    </w:p>
    <w:p>
      <w:pPr/>
      <w:r>
        <w:rPr>
          <w:lang w:val="ne_NP" w:bidi="ne_NP"/>
        </w:rPr>
      </w:r>
      <w:r>
        <w:rPr>
          <w:b/>
          <w:lang w:val="ne_NP" w:bidi="ne_NP"/>
        </w:rPr>
        <w:t>आत्मा</w:t>
      </w:r>
      <w:r>
        <w:rPr>
          <w:lang w:val="ne_NP" w:bidi="ne_NP"/>
        </w:rPr>
        <w:t xml:space="preserve"> भन्‍ने शब्द अनुवाद गर्न कठिन परेमा वा </w:t>
      </w:r>
      <w:r>
        <w:rPr>
          <w:b/>
          <w:lang w:val="ne_NP" w:bidi="ne_NP"/>
        </w:rPr>
        <w:t>परमेश्‍वरको आत्माले</w:t>
      </w:r>
      <w:r>
        <w:rPr>
          <w:lang w:val="ne_NP" w:bidi="ne_NP"/>
        </w:rPr>
        <w:t xml:space="preserve"> परमेश्‍वर एकभन्दा अधिक छन् भन्‍नेतिर पुर्‍याएमा, तपाईंले आत्माको कामलाई मात्र उल्‍लेख गरेर अनुवाद गर्नुहोस्। उदाहरण: परमेश्‍वरको आत्मालाई परमेश्‍वरको शक्ति भनेर पनि अनुवाद गर्न सकिन्छ।</w:t>
      </w:r>
    </w:p>
    <w:p>
      <w:pPr/>
      <w:r>
        <w:rPr>
          <w:lang w:val="ne_NP" w:bidi="ne_NP"/>
        </w:rPr>
      </w:r>
      <w:r>
        <w:rPr>
          <w:lang w:val="ne_NP" w:bidi="ne_NP"/>
        </w:rPr>
        <w:t xml:space="preserve">रोकिनुहोस् र 'पवित्र आत्मा'को निम्ति कुन शब्द वा वाक्याँश चलाउनुहुन्छ छलफल गर्नुहोस्। थप जानकारीको लागि मूल शब्दावालीमा </w:t>
      </w:r>
      <w:r>
        <w:rPr>
          <w:b/>
          <w:lang w:val="ne_NP" w:bidi="ne_NP"/>
        </w:rPr>
        <w:t>पवित्र आत्माको</w:t>
      </w:r>
      <w:r>
        <w:rPr>
          <w:lang w:val="ne_NP" w:bidi="ne_NP"/>
        </w:rPr>
        <w:t xml:space="preserve"> अर्थ हेर्नुहोस्। अडियो रोक्‍नुहोस्। </w:t>
      </w:r>
    </w:p>
    <w:p>
      <w:pPr/>
      <w:r>
        <w:rPr>
          <w:lang w:val="ne_NP" w:bidi="ne_NP"/>
        </w:rPr>
      </w:r>
      <w:r>
        <w:rPr>
          <w:lang w:val="ne_NP" w:bidi="ne_NP"/>
        </w:rPr>
        <w:t xml:space="preserve">जब स्वर्ग उघरियो तब उघरियो भन्‍ने शब्दलाई </w:t>
      </w:r>
      <w:r>
        <w:rPr>
          <w:b/>
          <w:lang w:val="ne_NP" w:bidi="ne_NP"/>
        </w:rPr>
        <w:t>च्यातियो</w:t>
      </w:r>
      <w:r>
        <w:rPr>
          <w:lang w:val="ne_NP" w:bidi="ne_NP"/>
        </w:rPr>
        <w:t xml:space="preserve"> भन्‍ने शब्द चलाइएको छ, जसरी टालो च्यातिन्छ। यसले त्यो देखाउँछ कि परमेश्‍वरको निवास डरलाग्दो आवाजसाथ खोलियो र पृथ्वीबाट देखियो। पुन: सयौं वर्षको मौनतापछि परमेश्‍वरकहाँ पुग्‍न सम्भव गरायो। यदि तपाईंलाई स्वर्ग खुल्यो भन्नुको सट्टा आकाश खुल्यो भन्नु परेमा, तपाईं भन्न सक्नुहुन्छ। </w:t>
      </w:r>
    </w:p>
    <w:p>
      <w:pPr/>
      <w:r>
        <w:rPr>
          <w:lang w:val="ne_NP" w:bidi="ne_NP"/>
        </w:rPr>
      </w:r>
      <w:r>
        <w:rPr>
          <w:b/>
          <w:lang w:val="ne_NP" w:bidi="ne_NP"/>
        </w:rPr>
        <w:t>स्वर्गबाट</w:t>
      </w:r>
      <w:r>
        <w:rPr>
          <w:lang w:val="ne_NP" w:bidi="ne_NP"/>
        </w:rPr>
        <w:t xml:space="preserve"> आवाज आयो भन्‍नु परमेश्‍वरले बोल्‍नुभयो भन्‍नुजस्तो हो किनकि यहूदीहरू परमेश्‍वरको नाम लिँदैनन्। आवाज निश्‍चय परमेश्‍वरको निवासबाट आयो।</w:t>
      </w:r>
    </w:p>
    <w:p>
      <w:pPr/>
      <w:r>
        <w:rPr>
          <w:lang w:val="ne_NP" w:bidi="ne_NP"/>
        </w:rPr>
      </w:r>
      <w:r>
        <w:rPr>
          <w:lang w:val="ne_NP" w:bidi="ne_NP"/>
        </w:rPr>
        <w:t xml:space="preserve">रोकिनुहोस् र 'स्वर्ग'को निम्ति कुन शब्द वा वाक्याँश चलाउनुहुन्छ छलफल गर्नुहोस्। थप जानकारीको लागि मूल शब्दावालीमा </w:t>
      </w:r>
      <w:r>
        <w:rPr>
          <w:b/>
          <w:lang w:val="ne_NP" w:bidi="ne_NP"/>
        </w:rPr>
        <w:t>स्वर्गको</w:t>
      </w:r>
      <w:r>
        <w:rPr>
          <w:lang w:val="ne_NP" w:bidi="ne_NP"/>
        </w:rPr>
        <w:t xml:space="preserve"> अर्थ हेर्नुहोस्। अडियो रोक्‍नुहोस्। </w:t>
      </w:r>
    </w:p>
    <w:p>
      <w:pPr/>
      <w:r>
        <w:rPr>
          <w:lang w:val="ne_NP" w:bidi="ne_NP"/>
        </w:rPr>
      </w:r>
      <w:r>
        <w:rPr>
          <w:b/>
          <w:lang w:val="ne_NP" w:bidi="ne_NP"/>
        </w:rPr>
        <w:t>शैतान</w:t>
      </w:r>
      <w:r>
        <w:rPr>
          <w:lang w:val="ne_NP" w:bidi="ne_NP"/>
        </w:rPr>
        <w:t xml:space="preserve">ले येशूको परीक्षा गर्‍यो। </w:t>
      </w:r>
      <w:r>
        <w:rPr>
          <w:b/>
          <w:lang w:val="ne_NP" w:bidi="ne_NP"/>
        </w:rPr>
        <w:t>जाँच गर्नु</w:t>
      </w:r>
      <w:r>
        <w:rPr>
          <w:lang w:val="ne_NP" w:bidi="ne_NP"/>
        </w:rPr>
        <w:t xml:space="preserve"> भनेको परीक्षा गर्नु हो। शैतान भनेको आत्मा हो जसलाई परमेश्‍वरले सृष्‍टि गर्नुभयो र त्यो दुष्‍टात्माहरूका अगुवा हो र त्यसले परमेश्‍वरको विरोध गर्न सिकाउँछ। तपाईका श्रोताले शैतान बुझ्दैन भने "दुष्‍टात्माहरूका अगुवा" भन्‍ने व्याख्या चलाउन सकिन्छ।</w:t>
      </w:r>
    </w:p>
    <w:p>
      <w:pPr/>
      <w:r>
        <w:rPr>
          <w:lang w:val="ne_NP" w:bidi="ne_NP"/>
        </w:rPr>
      </w:r>
      <w:r>
        <w:rPr>
          <w:lang w:val="ne_NP" w:bidi="ne_NP"/>
        </w:rPr>
        <w:t xml:space="preserve">रोकिनुहोस् र 'शैतान'को निम्ति कुन शब्द वा वाक्याँश चलाउनुहुन्छ छलफल गर्नुहोस्। थप जानकारीको लागि मूल शब्दावालीमा </w:t>
      </w:r>
      <w:r>
        <w:rPr>
          <w:b/>
          <w:lang w:val="ne_NP" w:bidi="ne_NP"/>
        </w:rPr>
        <w:t>शैतानको</w:t>
      </w:r>
      <w:r>
        <w:rPr>
          <w:lang w:val="ne_NP" w:bidi="ne_NP"/>
        </w:rPr>
        <w:t xml:space="preserve"> अर्थ खोज्‍नुहोस्। अडियो रोक्‍नुहोस्। </w:t>
      </w:r>
    </w:p>
    <w:p>
      <w:pPr/>
      <w:r>
        <w:rPr>
          <w:lang w:val="ne_NP" w:bidi="ne_NP"/>
        </w:rPr>
      </w:r>
      <w:r>
        <w:rPr>
          <w:b/>
          <w:lang w:val="ne_NP" w:bidi="ne_NP"/>
        </w:rPr>
        <w:t>स्वर्गदूतहरू</w:t>
      </w:r>
      <w:r>
        <w:rPr>
          <w:lang w:val="ne_NP" w:bidi="ne_NP"/>
        </w:rPr>
        <w:t xml:space="preserve"> येशूको सेवा टहलमा आए। स्वर्गदूत एक अलौकिक, आत्मिक प्राणी हो जो परमेश्वरबाट आएको सन्देशवाहक हो। स्वर्गदूतहरू मानिसका रूपमा मानिसकहाँ देखिन्छन्। तिनीहरू येशूभन्दा कमजोर हुन्छन् र निश्‍चित काम वा सन्देश लिएर आउँछन्। यदि स्वर्गदूतको निम्ति शब्द छैन र अविश्‍वासीले बुझ्दैनन् भने, परमेश्‍वरको दूत वा सन्देशवहाक भन्‍न सकिन्छ। अगमवक्ताले पनि ती अर्थहरू संचार गर्दछ भन्‍ने याद रहोस्। यो वर्णनमा तपाईंले परमेश्‍वरबाट आएको आत्मिक सन्देशवहाक समावेश गर्न सक्‍नुहुन्छ।</w:t>
      </w:r>
    </w:p>
    <w:p>
      <w:pPr/>
      <w:r>
        <w:rPr>
          <w:lang w:val="ne_NP" w:bidi="ne_NP"/>
        </w:rPr>
      </w:r>
      <w:r>
        <w:rPr>
          <w:lang w:val="ne_NP" w:bidi="ne_NP"/>
        </w:rPr>
        <w:t xml:space="preserve">रोकिनुहोस् र 'स्वर्गदूत'को निम्ति कुन शब्द वा वाक्याँश चलाउनुहुन्छ छलफल गर्नुहोस्। थप जानकारीको लागि मूल शब्दावालीमा </w:t>
      </w:r>
      <w:r>
        <w:rPr>
          <w:b/>
          <w:lang w:val="ne_NP" w:bidi="ne_NP"/>
        </w:rPr>
        <w:t>स्वर्गदूतहरू</w:t>
      </w:r>
      <w:r>
        <w:rPr>
          <w:lang w:val="ne_NP" w:bidi="ne_NP"/>
        </w:rPr>
        <w:t xml:space="preserve"> खोज्‍नुहोस्। अडियो रोक्‍नुहोस्। </w:t>
      </w:r>
      <w:r>
        <w:rPr>
          <w:lang w:val="ne_NP" w:bidi="ne_NP"/>
        </w:rPr>
      </w:r>
    </w:p>
    <w:p>
      <w:pPr>
        <w:pStyle w:val="Heading3"/>
      </w:pPr>
      <w:r>
        <w:rPr>
          <w:lang w:val="ne_NP" w:bidi="ne_NP"/>
        </w:rPr>
        <w:t>Step 6</w:t>
      </w:r>
    </w:p>
    <w:p>
      <w:pPr/>
      <w:r>
        <w:rPr>
          <w:lang w:val="ne_NP" w:bidi="ne_NP"/>
        </w:rPr>
      </w:r>
      <w:r>
        <w:rPr>
          <w:lang w:val="ne_NP" w:bidi="ne_NP"/>
        </w:rPr>
        <w:t>सजिलो संस्करणबाट तपाईं यो खण्डको श्रव्य संस्करणलाई सुन्‍नुहोस्।</w:t>
      </w:r>
    </w:p>
    <w:p>
      <w:pPr/>
      <w:r>
        <w:rPr>
          <w:lang w:val="ne_NP" w:bidi="ne_NP"/>
        </w:rPr>
      </w:r>
      <w:r>
        <w:rPr>
          <w:lang w:val="ne_NP" w:bidi="ne_NP"/>
        </w:rPr>
        <w:t>यो सत्रमा तपाईंले समूहका रूपमा मातृभाषामा खण्ड पुन: सुनाउनुहुनेछ।</w:t>
      </w:r>
    </w:p>
    <w:p>
      <w:pPr/>
      <w:r>
        <w:rPr>
          <w:lang w:val="ne_NP" w:bidi="ne_NP"/>
        </w:rPr>
      </w:r>
      <w:r>
        <w:rPr>
          <w:lang w:val="ne_NP" w:bidi="ne_NP"/>
        </w:rPr>
        <w:t>प्रथम त सारा समूहले मातृभाषामा खण्ड पुन: सुनाउने अभ्यास गर्नुपर्ने छ। अघिल्‍लो कदममा निधो गरेका कुराहरू याद रहोस्। जस्तै: कालक्रम, शब्दहरू, वाक्यांशहरू, भावनाहरू वा छलफल गरेका कुनै पनि कुरा</w:t>
      </w:r>
    </w:p>
    <w:p>
      <w:pPr/>
      <w:r>
        <w:rPr>
          <w:lang w:val="ne_NP" w:bidi="ne_NP"/>
        </w:rPr>
      </w:r>
      <w:r>
        <w:rPr>
          <w:lang w:val="ne_NP" w:bidi="ne_NP"/>
        </w:rPr>
        <w:t>समूहका प्रत्येकले केही वाक्यहरू बोलेर चुप लाग्‍नुपर्छ। अर्को सदस्यले अर्कै खण्ड भनेर रोकिनुपर्छ। समूहले सारा खण्ड पुन: नसुनाउनुजेलसम्‍म यो गरिरहनुहोस्। समूह सदस्यहरूले एक-अर्कालाई सच्‍चाउन सक्छन्।</w:t>
      </w:r>
    </w:p>
    <w:p>
      <w:pPr/>
      <w:r>
        <w:rPr>
          <w:lang w:val="ne_NP" w:bidi="ne_NP"/>
        </w:rPr>
      </w:r>
      <w:r>
        <w:rPr>
          <w:lang w:val="ne_NP" w:bidi="ne_NP"/>
        </w:rPr>
        <w:t xml:space="preserve">अडियो रोक्‍नुहोस्। </w:t>
      </w:r>
    </w:p>
    <w:p>
      <w:pPr/>
      <w:r>
        <w:rPr>
          <w:lang w:val="ne_NP" w:bidi="ne_NP"/>
        </w:rPr>
      </w:r>
      <w:r>
        <w:rPr>
          <w:lang w:val="ne_NP" w:bidi="ne_NP"/>
        </w:rPr>
        <w:t>त्यसपछि, प्रत्येक सदस्यले सारा खण्ड कम्तीमा एक पटक बिनाबाधा सुनाउनुपर्ने हुन्छ। खण्ड याद गर्न कुनै पनि वस्तु, इशारा वा कथापाटीको सहायता लिन सक्‍नुहुन्छ।</w:t>
      </w:r>
    </w:p>
    <w:p>
      <w:pPr/>
      <w:r>
        <w:rPr>
          <w:lang w:val="ne_NP" w:bidi="ne_NP"/>
        </w:rPr>
      </w:r>
      <w:r>
        <w:rPr>
          <w:lang w:val="ne_NP" w:bidi="ne_NP"/>
        </w:rPr>
        <w:t xml:space="preserve">अडियो रोक्‍नुहोस्। </w:t>
      </w:r>
    </w:p>
    <w:p>
      <w:pPr/>
      <w:r>
        <w:rPr>
          <w:lang w:val="ne_NP" w:bidi="ne_NP"/>
        </w:rPr>
      </w:r>
      <w:r>
        <w:rPr>
          <w:lang w:val="ne_NP" w:bidi="ne_NP"/>
        </w:rPr>
        <w:t>त्यसपछि, कसले सुनाएको उत्तम थियो, निधो गर्न सक्छन्। सायद कसैले कुनै खण्ड राम्ररी भनेको र अरूले अर्कै खण्ड राम्ररी भनेको हुन सक्छ।</w:t>
      </w:r>
    </w:p>
    <w:p>
      <w:pPr/>
      <w:r>
        <w:rPr>
          <w:lang w:val="ne_NP" w:bidi="ne_NP"/>
        </w:rPr>
      </w:r>
      <w:r>
        <w:rPr>
          <w:lang w:val="ne_NP" w:bidi="ne_NP"/>
        </w:rPr>
        <w:t xml:space="preserve">अडियो रोक्‍नुहोस्। </w:t>
      </w:r>
    </w:p>
    <w:p>
      <w:pPr/>
      <w:r>
        <w:rPr>
          <w:lang w:val="ne_NP" w:bidi="ne_NP"/>
        </w:rPr>
      </w:r>
      <w:r>
        <w:rPr>
          <w:lang w:val="ne_NP" w:bidi="ne_NP"/>
        </w:rPr>
        <w:t>अन्तमा, सर्वसम्‍मतिको आधारमा खण्डको अन्तिम संस्करण तयार पार्न सक्छन्। प्रत्येक सदस्यले यो अन्तिम संस्करणलाई सुनाउने अभ्यास गर्नुपर्छ।</w:t>
      </w:r>
      <w:r>
        <w:rPr>
          <w:lang w:val="ne_NP" w:bidi="ne_NP"/>
        </w:rPr>
      </w:r>
      <w:r>
        <w:rPr>
          <w:lang w:val="ne_NP" w:bidi="ne_NP"/>
        </w:rPr>
      </w:r>
    </w:p>
    <w:p>
      <w:pPr/>
      <w:r>
        <w:rPr>
          <w:lang w:val="ne_NP" w:bidi="ne_NP"/>
        </w:rPr>
      </w:r>
    </w:p>
    <w:p>
      <w:pPr>
        <w:pStyle w:val="Heading2"/>
      </w:pPr>
      <w:r>
        <w:rPr>
          <w:lang w:val="ne_NP" w:bidi="ne_NP"/>
        </w:rPr>
        <w:t>Mark 1:14–20</w:t>
      </w:r>
      <w:r>
        <w:rPr>
          <w:lang w:val="ne_NP" w:bidi="ne_NP"/>
        </w:rPr>
      </w:r>
    </w:p>
    <w:p>
      <w:pPr>
        <w:pStyle w:val="Heading3"/>
      </w:pPr>
      <w:r>
        <w:rPr>
          <w:lang w:val="ne_NP" w:bidi="ne_NP"/>
        </w:rPr>
        <w:t>Step 1</w:t>
      </w:r>
    </w:p>
    <w:p>
      <w:pPr/>
      <w:r>
        <w:rPr>
          <w:lang w:val="ne_NP" w:bidi="ne_NP"/>
        </w:rPr>
      </w:r>
      <w:r>
        <w:rPr>
          <w:lang w:val="ne_NP" w:bidi="ne_NP"/>
        </w:rPr>
        <w:t xml:space="preserve">यो कदममा मर्कूस १:१४–२० सुन्‍नुहोस् र आफ्‍नो हृदयमा राख्‍नुहोस्। </w:t>
      </w:r>
    </w:p>
    <w:p>
      <w:pPr/>
      <w:r>
        <w:rPr>
          <w:lang w:val="ne_NP" w:bidi="ne_NP"/>
        </w:rPr>
      </w:r>
      <w:r>
        <w:rPr>
          <w:lang w:val="ne_NP" w:bidi="ne_NP"/>
        </w:rPr>
        <w:t xml:space="preserve">मर्कूस १:१४–२० को श्रव्य संस्करणलाई सम्भव भएसम्‍म तीन फरक संस्‍करणबाट तीन पटकसम्‍म सुन्‍नुहोस् । अनि समूहले निम्न प्रश्‍नहरू छलफल गर्नुहोस्। </w:t>
      </w:r>
    </w:p>
    <w:p>
      <w:pPr>
        <w:pStyle w:val="ListBullet"/>
        <w:spacing w:line="240" w:lineRule="auto"/>
        <w:ind w:left="720"/>
      </w:pPr>
      <w:r>
        <w:rPr>
          <w:lang w:val="ne_NP" w:bidi="ne_NP"/>
        </w:rPr>
      </w:r>
      <w:r>
        <w:rPr>
          <w:lang w:val="ne_NP" w:bidi="ne_NP"/>
        </w:rPr>
        <w:t xml:space="preserve">यो खण्डमा तपाईंलाई के मन पर्‍यो? </w:t>
      </w:r>
    </w:p>
    <w:p>
      <w:pPr>
        <w:pStyle w:val="ListBullet"/>
        <w:spacing w:line="240" w:lineRule="auto"/>
        <w:ind w:left="720"/>
      </w:pPr>
      <w:r>
        <w:rPr>
          <w:lang w:val="ne_NP" w:bidi="ne_NP"/>
        </w:rPr>
      </w:r>
      <w:r>
        <w:rPr>
          <w:lang w:val="ne_NP" w:bidi="ne_NP"/>
        </w:rPr>
        <w:t xml:space="preserve">यो खण्डमा तपाईंलाई के मन परेन वा के बुझ्‍नुभएन? </w:t>
      </w:r>
    </w:p>
    <w:p>
      <w:pPr>
        <w:pStyle w:val="ListBullet"/>
        <w:spacing w:line="240" w:lineRule="auto"/>
        <w:ind w:left="720"/>
      </w:pPr>
      <w:r>
        <w:rPr>
          <w:lang w:val="ne_NP" w:bidi="ne_NP"/>
        </w:rPr>
      </w:r>
      <w:r>
        <w:rPr>
          <w:lang w:val="ne_NP" w:bidi="ne_NP"/>
        </w:rPr>
        <w:t xml:space="preserve">येशूबारेमा यो खण्डले हामीलाई के भन्दछ? </w:t>
      </w:r>
    </w:p>
    <w:p>
      <w:pPr>
        <w:pStyle w:val="ListBullet"/>
        <w:spacing w:line="240" w:lineRule="auto"/>
        <w:ind w:left="720"/>
      </w:pPr>
      <w:r>
        <w:rPr>
          <w:lang w:val="ne_NP" w:bidi="ne_NP"/>
        </w:rPr>
      </w:r>
      <w:r>
        <w:rPr>
          <w:lang w:val="ne_NP" w:bidi="ne_NP"/>
        </w:rPr>
        <w:t>मानिसहरूका बारेमा यो खण्डले के भन्दछ?</w:t>
      </w:r>
    </w:p>
    <w:p>
      <w:pPr>
        <w:pStyle w:val="ListBullet"/>
        <w:spacing w:line="240" w:lineRule="auto"/>
        <w:ind w:left="720"/>
      </w:pPr>
      <w:r>
        <w:rPr>
          <w:lang w:val="ne_NP" w:bidi="ne_NP"/>
        </w:rPr>
      </w:r>
      <w:r>
        <w:rPr>
          <w:lang w:val="ne_NP" w:bidi="ne_NP"/>
        </w:rPr>
        <w:t>कसरी यो खण्डले हाम्रो दैनिक जीवनलाई प्रभाव पार्छ?</w:t>
      </w:r>
    </w:p>
    <w:p>
      <w:pPr>
        <w:pStyle w:val="ListBullet"/>
        <w:spacing w:line="240" w:lineRule="auto"/>
        <w:ind w:left="720"/>
      </w:pPr>
      <w:r>
        <w:rPr>
          <w:lang w:val="ne_NP" w:bidi="ne_NP"/>
        </w:rPr>
      </w:r>
      <w:r>
        <w:rPr>
          <w:lang w:val="ne_NP" w:bidi="ne_NP"/>
        </w:rPr>
        <w:t xml:space="preserve"> कसलाई यो खण्ड सुन्‍नु आवश्‍यक पर्ला? </w:t>
      </w:r>
      <w:r>
        <w:rPr>
          <w:lang w:val="ne_NP" w:bidi="ne_NP"/>
        </w:rPr>
      </w:r>
    </w:p>
    <w:p>
      <w:pPr>
        <w:pStyle w:val="Heading3"/>
      </w:pPr>
      <w:r>
        <w:rPr>
          <w:lang w:val="ne_NP" w:bidi="ne_NP"/>
        </w:rPr>
        <w:t>Step 2</w:t>
      </w:r>
    </w:p>
    <w:p>
      <w:pPr/>
      <w:r>
        <w:rPr>
          <w:lang w:val="ne_NP" w:bidi="ne_NP"/>
        </w:rPr>
      </w:r>
      <w:r>
        <w:rPr>
          <w:lang w:val="ne_NP" w:bidi="ne_NP"/>
        </w:rPr>
        <w:t xml:space="preserve"> अनुवादलाई सजिलोसँग बुझ्‍नलाई मर्कूस १:१४–२० बाट श्रव्य संस्करणलाई सुन्‍नुहोस् ।</w:t>
      </w:r>
    </w:p>
    <w:p>
      <w:pPr/>
      <w:r>
        <w:rPr>
          <w:lang w:val="ne_NP" w:bidi="ne_NP"/>
        </w:rPr>
      </w:r>
      <w:r>
        <w:rPr>
          <w:lang w:val="ne_NP" w:bidi="ne_NP"/>
        </w:rPr>
        <w:t>अन्‍तिम खण्‍डमा मर्कूसले येशूको सुरु भएको सेवाको परिचय दिन्छन्। यशैयाले बताएको पूरानो करारको अगमवाणीलाई परमेश्‍वरले पूरा गर्दै हुनुहुन्‍थ्‍यो । येशूले गालीलतर्फ यात्रा गर्नुभयो अनि यूहन्‍नाले येशूलाई वप्‍तिस्मा दिए । यूहन्‍नाले येशूलाई वप्‍तिस्मा दिएपछि पवित्र आत्‍माले येशूलाई तुरुन्‍तै उजाडस्‍थानतर्फ पठाउनुभयो जहाँ शैतानले उहाँलाई ४० दिनसम्‍म परिक्षा गर्‍यो । मर्कूसले अहिले यू्‍हन्‍ना र येशूबीच प्रष्‍ट भिन्‍नता देखाउँदछन्‌ । केही समयपछि, अख्‍तियारवालाहरूले यूहन्‍नालाई पक्रे अनि उनलाई झ्‍यालखानामा थुने । मर्कूसले यूहन्नालाई कसले पक्राउ गर्यो वा किन पक्राउ गर्यो भनेर हामीलाई यहाँ नभनेतापनि, हामीले पछि हेरोद एन्टिपासले यूहन्नालाई पक्राउ गर्यो भनेर मर्कूसमा थाहा पाउँछौ। हेरोद एन्टिपास राजा हेरोदका छोरा थिए, जसले बाल्यकालमा येशूलाई मार्ने प्रयास गरेका थिए। यूहन्नालाई पक्राउ गरेपछि येशू गालीलमा जानुभयो। अब यो कथाको केन्द्रबिन्दु येशू हुनुहुन्छ।</w:t>
      </w:r>
    </w:p>
    <w:p>
      <w:pPr/>
      <w:r>
        <w:rPr>
          <w:lang w:val="ne_NP" w:bidi="ne_NP"/>
        </w:rPr>
      </w:r>
      <w:r>
        <w:rPr>
          <w:lang w:val="ne_NP" w:bidi="ne_NP"/>
        </w:rPr>
        <w:t>मर्कूसले हामीलाई बताउँछन् कि येशू अहिले गालीलमा हुनुहुन्छ र परमेश्‍वरको राज्य नजिकै छ भन्ने सुसमाचार प्रचार गर्दै हुनुहुन्छ। येशूको समयमा मानिसहरूले विश्वास गरे कि एकदिन परमेश्‍वरले आफ्ना प्रजा इस्राएलमार्फत सम्पूर्ण संसारमा शासन गर्नुहुनेछ। तर मर्कूसमा येशू आउनुभयो र येशूले एउटा भिन्न प्रकारको राज्यको प्रचार गर्नुभयो। परमेश्‍वरको राज्यको अर्थ उहाँले शासन गर्ने कुनै स्थान वा देशको अर्थ होइन, बरु त्यो स्थान हो जहाँ परमेश्‍वरले हाम्रो हृदयमा शासन गर्नुहुन्छ। अहिले हामी उहाँको राज्यको अनुभव गर्छौं जब हामी उहाँको कुरा सुन्छौं र येशुलाई पछ्याएर उाहाँको आज्ञापालन गर्छौं।</w:t>
      </w:r>
    </w:p>
    <w:p>
      <w:pPr/>
      <w:r>
        <w:rPr>
          <w:lang w:val="ne_NP" w:bidi="ne_NP"/>
        </w:rPr>
      </w:r>
      <w:r>
        <w:rPr>
          <w:lang w:val="ne_NP" w:bidi="ne_NP"/>
        </w:rPr>
        <w:t>येशूको सन्देश तत्काल छ। ले भन्नुभयो कि "समय आइसकेको छ," यसको अर्थ पुरानो नियमका सबै भविष्यवाणीहरू अब पूरा हुन थालेका छन्, किनभने प्रतिज्ञा गरिएको मुक्तिदाता येशू आफ्नो सेवकाई सुरु गर्न आउनुभएको छ। "समय" को अर्थ भनेको परमेश्वरले विशेष गरी उहाँको राज्यको लागि यो समय तोक्नुभएको छ - मानिसहरूले उहाँलाई जवाफ दिनको लागि यो राम्रो समय हो किनभने तिनीहरूले येशूबाट प्रत्यक्ष कुरा सुन्न सक्छन्।</w:t>
      </w:r>
    </w:p>
    <w:p>
      <w:pPr/>
      <w:r>
        <w:rPr>
          <w:lang w:val="ne_NP" w:bidi="ne_NP"/>
        </w:rPr>
      </w:r>
      <w:r>
        <w:rPr>
          <w:lang w:val="ne_NP" w:bidi="ne_NP"/>
        </w:rPr>
        <w:t>येशूको सन्देश सरल छ। मानिसहरूले पश्चात्ताप गर्नुपर्दछ र अनाज्ञाकारिताबाट अलग हुनुपर्दछ, परमेश्वरतर्फ फर्कनुपर्छ र सुसमाचारमा विश्वास गर्नुपर्दछ वा परमेश्वरको राज्य साँच्चै आएको छ। मार्कूसले येशूमा विश्वास राख्ने बारेमा धेरै कुरा गर्नुभयो। यस सन्दर्भमा विश्वास गर्नुको अर्थ कसैमा भरोसा गर्नु हो, येशूमा भरोसा गर्नु र उहाँलाई मानेर र पछ्याएर तपाईं विश्वास गर्नुहुन्छ भनेर देखाउनु हो।</w:t>
      </w:r>
    </w:p>
    <w:p>
      <w:pPr/>
      <w:r>
        <w:rPr>
          <w:lang w:val="ne_NP" w:bidi="ne_NP"/>
        </w:rPr>
      </w:r>
      <w:r>
        <w:rPr>
          <w:lang w:val="ne_NP" w:bidi="ne_NP"/>
        </w:rPr>
        <w:t>येशूले आफ्नो सेवकाई सुरु गर्नुहुदाँ, उहाँले आफुलाई नजिकबाट पछ्याउने पहिलो मानिसहरू छनौट गर्ने अत्यन्त महत्त्वपूर्ण विषयमा ध्यान केन्द्रित गर्नुहुन्छ। मर्कूसले हामीलाई भन्नुभयो कि येशूले आफ्ना पहिलो चेलाहरूलाई उहाँलाई पछ्याउन निम्तो गर्नुभयो। चेला भनेको त्यस्तो व्यक्ति हो जसले कुनै धार्मिक शिक्षकलाई पछ्याउँछ र परमेश्‍वर, विश्वास र जीवनको बारेमा शिक्षा लिन्छ। का चेलाहरू वा सबैभन्दा नजिकका अनुयायीहरू उहाँको सार्वजनिक सेवकाईको अधिकांश समयमा उहाँसँगै थिए, उहाँसँग सबै ठाउँमा यात्रा गर्थे, उहाँबाट सिक्थे, र कहिलेकाँही उहाँले राज्यको सुसमाचार प्रचार गर्न र बिरामीहरूलाई निको पार्न पठाउँथे।</w:t>
      </w:r>
    </w:p>
    <w:p>
      <w:pPr/>
      <w:r>
        <w:rPr>
          <w:lang w:val="ne_NP" w:bidi="ne_NP"/>
        </w:rPr>
      </w:r>
      <w:r>
        <w:rPr>
          <w:lang w:val="ne_NP" w:bidi="ne_NP"/>
        </w:rPr>
        <w:t>येशू गालीलको समुद्रको किनारमा हिंड्दै हुनुहुन्थ्यो, जब उहाँले सिमोन र उहाँका भाइ अन्द्रियासलाई आफ्ना चेलाहरू हुन निम्तो गर्नुभयो। गालीलको सागर ताजा पानीको ताल हो। यो २१ किलोमिटर लामो र १० किलोमिटर चौडा छ।</w:t>
      </w:r>
    </w:p>
    <w:p>
      <w:pPr/>
      <w:r>
        <w:rPr>
          <w:lang w:val="ne_NP" w:bidi="ne_NP"/>
        </w:rPr>
      </w:r>
      <w:r>
        <w:rPr>
          <w:lang w:val="ne_NP" w:bidi="ne_NP"/>
        </w:rPr>
        <w:t xml:space="preserve">यहाँ रोकिनुहोस् र गालीलको क्षेत्रको नक्सा र एउटा समूहको रूपमा गालीलको सागरको तस्वीर हेर्नुहोस्। अडियो रोक्‍नुहोस्। </w:t>
      </w:r>
    </w:p>
    <w:p>
      <w:pPr/>
      <w:r>
        <w:rPr>
          <w:lang w:val="ne_NP" w:bidi="ne_NP"/>
        </w:rPr>
      </w:r>
      <w:r>
        <w:rPr>
          <w:lang w:val="ne_NP" w:bidi="ne_NP"/>
        </w:rPr>
        <w:t>सिमोन र एन्ड्रियास माछा मार्ने काम गर्थे। तिनीहरूका पेशा भनेको माछा मार्नु र बेच्‍नु थियो। उनीहरूको माछा मार्ने जाल तार वा धागाबाट बनेको हुन्थ्यो जसलाई मानिसहरूले ७ मिटर चौडाईमा एउटा वृत्तकार बनाउन जाली बनाएर बुन्थे। कतिपय जालहरूमा किनारातिर जाल सजिलोसित डुबोस् भनेर वजनदार वस्तुहरू झुण्ड्याइएका हुन्थे। मानिसहरूले यस्ता जाल पोखरीको किनार वा सतहतिर उभिएर गहिराइतिर फ्याँक्‍ने गर्दथे।</w:t>
      </w:r>
    </w:p>
    <w:p>
      <w:pPr/>
      <w:r>
        <w:rPr>
          <w:lang w:val="ne_NP" w:bidi="ne_NP"/>
        </w:rPr>
      </w:r>
      <w:r>
        <w:rPr>
          <w:lang w:val="ne_NP" w:bidi="ne_NP"/>
        </w:rPr>
        <w:t xml:space="preserve">यहाँ रोक्नुहोस् र समूहको रूपमा माछा मार्ने जालको तस्वीर हेर्नुहोस्। अडियो रोक्‍नुहोस्। </w:t>
      </w:r>
    </w:p>
    <w:p>
      <w:pPr/>
      <w:r>
        <w:rPr>
          <w:lang w:val="ne_NP" w:bidi="ne_NP"/>
        </w:rPr>
      </w:r>
      <w:r>
        <w:rPr>
          <w:lang w:val="ne_NP" w:bidi="ne_NP"/>
        </w:rPr>
        <w:t>येशूले सिमोन र अन्द्रियासलाई "मलाई पछ्याओ र म तिमीहरूलाई मानिसलाई पक्रिने बनाउँछु," भन्‍नुभयो। पुरानो नियममा अगमवक्ता यर्मियाले मानिसहरूको जालहारीका बिषयमा भनेका थिए, वा मानिसहरूलाई न्याय गर्नको लागि परमेश्वरकहाँ ल्याउने बारेमा कुरा गरेका थिए। वास्तवमा, येशूले मानिसलाई पक्रिने भन्‍ने अभिव्यक्तिद्वारा कसरी मानिसलाई उहाँको माध्यमद्वारा छुटकारा दिँदै परमेश्‍वरको राज्यमा ल्याउन सकिन्छ भनेर भन्‍नुभएको थियो।</w:t>
      </w:r>
    </w:p>
    <w:p>
      <w:pPr/>
      <w:r>
        <w:rPr>
          <w:lang w:val="ne_NP" w:bidi="ne_NP"/>
        </w:rPr>
      </w:r>
      <w:r>
        <w:rPr>
          <w:lang w:val="ne_NP" w:bidi="ne_NP"/>
        </w:rPr>
        <w:t xml:space="preserve"> येशू गालीलको समुद्रको किनारमा अझ परसम्‍म पुग्‍नुभयो र उहाँले जब्दीका छोराहरू याकूब र यूहन्नालाई डुङ्गामा आफ्ना जालहरू सफा गर्दैर र मर्मत गरिरहेका देख्‍नुभयो भनी मर्कूसले हामीलाई बताउँछन्। यी जालहरू सिमोन र अन्द्रियासले प्रयोग गरेका भन्दा लामो हुन सक्छन्, किनभने मानिसहरूले यी जालहरू डुङ्गाबाट हान्थे। डुङ्गा ताल वा झील तर्न वा माछा मार्नको लागि प्रयोग गरिने एउटा सवारी साधन हो। मानिसहरूले डुङ्गालाई खुट्टाले वा खियाउने वस्तुले चलाउने गर्थे। यी डुङ्गाहरूमा कहिलेकाँही पाल वा ठूला कपडाका टुक्राहरू पनि प्रयोगहुन्थ्यो, जुन सर्नको लागि हावामा निर्भर रहन्थ्यो।</w:t>
      </w:r>
    </w:p>
    <w:p>
      <w:pPr/>
      <w:r>
        <w:rPr>
          <w:lang w:val="ne_NP" w:bidi="ne_NP"/>
        </w:rPr>
      </w:r>
      <w:r>
        <w:rPr>
          <w:lang w:val="ne_NP" w:bidi="ne_NP"/>
        </w:rPr>
        <w:t xml:space="preserve">यहाँ रोक्नुहोस् र समूहको रुपमा प्याडल भएको डुङ्गाको तस्वीर हेर्नुहोस्। अडियो रोक्‍नुहोस्। </w:t>
      </w:r>
    </w:p>
    <w:p>
      <w:pPr/>
      <w:r>
        <w:rPr>
          <w:lang w:val="ne_NP" w:bidi="ne_NP"/>
        </w:rPr>
      </w:r>
      <w:r>
        <w:rPr>
          <w:lang w:val="ne_NP" w:bidi="ne_NP"/>
        </w:rPr>
        <w:t>येशूले यूहन्ना र एन्ड्रियासलाई आफ्ना चेलाहरू हुन निम्तो गर्नुहुन्छ र तिनीहरूले तुरुन्तै येशूलाई जवाफ दिन्छन्। यूहन्ना र एन्ड्रयूले आफ्ना पिता जब्दीलाई कामदार मानिसहरूसँग डुङ्गामा छोडे। कहिलेकाँही मछुवाहरूले उनीहरूलाई सहयोग गर्नको लागि दिनको लागि वा निश्चित समयको लागि मानिसहरूलाई काममा राख्थे। यी मानिसहरू दासहरू थिएनन् - डुङ्गाका मालिकहरूले उनीहरूको कामको ज्याला दिन्थे।</w:t>
      </w:r>
    </w:p>
    <w:p>
      <w:pPr/>
      <w:r>
        <w:rPr>
          <w:lang w:val="ne_NP" w:bidi="ne_NP"/>
        </w:rPr>
      </w:r>
      <w:r>
        <w:rPr>
          <w:lang w:val="ne_NP" w:bidi="ne_NP"/>
        </w:rPr>
        <w:t>जब येशूले मानिसहरूलाई बोलाउनुहुन्छ, उहाँले तिनीहरूलाई तुरुन्तै प्रतिक्रिया दिनुहुनेछ र उहाँप्रति पूर्ण रूपमा प्रतिबद्ध हुनुहुनेछ भन्ने अपेक्षा गर्नुहुन्छ, यद्यपि यो कठिन हुँदैन। याकूब र यूहन्नाले येशूलाई पछ्याउन सबै कुरा छोडे—आफ्नो परिवार र आफ्नो जागिर। मानिसहरू येशूलाई पछ्याउँदा उहाँको आह्वानलाई जवाफ दिन्छन्, उहाँको अधिकारलाई स्वीकार गर्छन् र उहाँको अनुकरण गर्छन्। येशूले यो आदेश दिनुभयो र मानिसहरूले यसलाई अनुसरण गर्छन्।</w:t>
      </w:r>
    </w:p>
    <w:p>
      <w:pPr/>
      <w:r>
        <w:rPr>
          <w:lang w:val="ne_NP" w:bidi="ne_NP"/>
        </w:rPr>
      </w:r>
      <w:r>
        <w:rPr>
          <w:lang w:val="ne_NP" w:bidi="ne_NP"/>
        </w:rPr>
        <w:t>यहाँ रोक्नुहोस् र समूहको रूपमा यो प्रश्नको छलफल गर्नुहोस्: तपाईंको संस्कृतिका मानिसहरूले जब उनीहरूले सम्मानित शिक्षक वा नेतालाई पछ्याउने निर्णय गर्छन् तब के गर्छन्? उनीहरूको जीवन कसरी परिवर्तन भयो ?</w:t>
      </w:r>
      <w:r>
        <w:rPr>
          <w:lang w:val="ne_NP" w:bidi="ne_NP"/>
        </w:rPr>
      </w:r>
    </w:p>
    <w:p>
      <w:pPr>
        <w:pStyle w:val="Heading3"/>
      </w:pPr>
      <w:r>
        <w:rPr>
          <w:lang w:val="ne_NP" w:bidi="ne_NP"/>
        </w:rPr>
        <w:t>Step 3</w:t>
      </w:r>
    </w:p>
    <w:p>
      <w:pPr/>
      <w:r>
        <w:rPr>
          <w:lang w:val="ne_NP" w:bidi="ne_NP"/>
        </w:rPr>
      </w:r>
      <w:r>
        <w:rPr>
          <w:lang w:val="ne_NP" w:bidi="ne_NP"/>
        </w:rPr>
        <w:t>बुझ्‍नलाई सजिलो संस्करणबाट मर्कसू १:१४–२० सुन्‍नुहोस् ।</w:t>
      </w:r>
    </w:p>
    <w:p>
      <w:pPr/>
      <w:r>
        <w:rPr>
          <w:lang w:val="ne_NP" w:bidi="ne_NP"/>
        </w:rPr>
      </w:r>
      <w:r>
        <w:rPr>
          <w:lang w:val="ne_NP" w:bidi="ne_NP"/>
        </w:rPr>
        <w:t xml:space="preserve">यो कदममा समूहले दृश्‍यहरू, पात्रहरू र यो खण्डको प्रसङ्‍ग परिभाषित गर्नेछ। त्यसपछि समूहले यो दृश्‍वलोकन गर्नेछ। </w:t>
      </w:r>
    </w:p>
    <w:p>
      <w:pPr/>
      <w:r>
        <w:rPr>
          <w:lang w:val="ne_NP" w:bidi="ne_NP"/>
        </w:rPr>
      </w:r>
      <w:r>
        <w:rPr>
          <w:lang w:val="ne_NP" w:bidi="ne_NP"/>
        </w:rPr>
        <w:t xml:space="preserve">यो खण्डको 2 दृश्‍यहरू छन्। </w:t>
      </w:r>
    </w:p>
    <w:p>
      <w:pPr/>
      <w:r>
        <w:rPr>
          <w:lang w:val="ne_NP" w:bidi="ne_NP"/>
        </w:rPr>
      </w:r>
      <w:r>
        <w:rPr>
          <w:b/>
          <w:lang w:val="ne_NP" w:bidi="ne_NP"/>
        </w:rPr>
        <w:t>पहिलो दृश्य:</w:t>
      </w:r>
      <w:r>
        <w:rPr>
          <w:lang w:val="ne_NP" w:bidi="ne_NP"/>
        </w:rPr>
        <w:t xml:space="preserve"> अधिकारीहरूले यूहन्नालाई पक्राउ गरेर जेलमा हाले। येशू गालीलमा जानुहुन्छ जहाँ उहाँले आफ्नो सेवकाई सुरु गर्नुभयो र परमेश्वरको राज्यको आगमनको बारेमा प्रचार गर्नुभयो।</w:t>
      </w:r>
    </w:p>
    <w:p>
      <w:pPr/>
      <w:r>
        <w:rPr>
          <w:lang w:val="ne_NP" w:bidi="ne_NP"/>
        </w:rPr>
      </w:r>
      <w:r>
        <w:rPr>
          <w:b/>
          <w:lang w:val="ne_NP" w:bidi="ne_NP"/>
        </w:rPr>
        <w:t>दोस्रो दृश्यमा:</w:t>
      </w:r>
      <w:r>
        <w:rPr>
          <w:lang w:val="ne_NP" w:bidi="ne_NP"/>
        </w:rPr>
        <w:t xml:space="preserve"> येशू गालीलको समुद्रको किनारमा हिंड्दै हुनुहुन्छ र आफ्ना पहिलो चेलाहरूलाई बोलाउनुहुन्छ, जसले माछा मार्ने जाल छोडेर उहाँलाई पछ्याउँछन्।</w:t>
      </w:r>
    </w:p>
    <w:p>
      <w:pPr/>
      <w:r>
        <w:rPr>
          <w:lang w:val="ne_NP" w:bidi="ne_NP"/>
        </w:rPr>
      </w:r>
      <w:r>
        <w:rPr>
          <w:lang w:val="ne_NP" w:bidi="ne_NP"/>
        </w:rPr>
        <w:t xml:space="preserve">यो खण्डको पात्रहरू: </w:t>
      </w:r>
    </w:p>
    <w:p>
      <w:pPr>
        <w:pStyle w:val="ListBullet"/>
        <w:spacing w:line="240" w:lineRule="auto"/>
        <w:ind w:left="720"/>
      </w:pPr>
      <w:r>
        <w:rPr>
          <w:lang w:val="ne_NP" w:bidi="ne_NP"/>
        </w:rPr>
      </w:r>
      <w:r>
        <w:rPr>
          <w:lang w:val="ne_NP" w:bidi="ne_NP"/>
        </w:rPr>
        <w:t>यूहन्‍ना (गिरफ्‍तार गरिएको छ।)</w:t>
      </w:r>
    </w:p>
    <w:p>
      <w:pPr>
        <w:pStyle w:val="ListBullet"/>
        <w:spacing w:line="240" w:lineRule="auto"/>
        <w:ind w:left="720"/>
      </w:pPr>
      <w:r>
        <w:rPr>
          <w:lang w:val="ne_NP" w:bidi="ne_NP"/>
        </w:rPr>
      </w:r>
      <w:r>
        <w:rPr>
          <w:lang w:val="ne_NP" w:bidi="ne_NP"/>
        </w:rPr>
        <w:t>यूहन्नालाई पक्राउ गर्ने व्यक्ति</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येशूले प्रचार गर्नुभएका मानिसहरू</w:t>
      </w:r>
    </w:p>
    <w:p>
      <w:pPr>
        <w:pStyle w:val="ListBullet"/>
        <w:spacing w:line="240" w:lineRule="auto"/>
        <w:ind w:left="720"/>
      </w:pPr>
      <w:r>
        <w:rPr>
          <w:lang w:val="ne_NP" w:bidi="ne_NP"/>
        </w:rPr>
      </w:r>
      <w:r>
        <w:rPr>
          <w:lang w:val="ne_NP" w:bidi="ne_NP"/>
        </w:rPr>
        <w:t>सिमोन र उनका भाइ अन्द्रियास</w:t>
      </w:r>
    </w:p>
    <w:p>
      <w:pPr>
        <w:pStyle w:val="ListBullet"/>
        <w:spacing w:line="240" w:lineRule="auto"/>
        <w:ind w:left="720"/>
      </w:pPr>
      <w:r>
        <w:rPr>
          <w:lang w:val="ne_NP" w:bidi="ne_NP"/>
        </w:rPr>
      </w:r>
      <w:r>
        <w:rPr>
          <w:lang w:val="ne_NP" w:bidi="ne_NP"/>
        </w:rPr>
        <w:t>याकूब र उनका भाइ यूहन्ना</w:t>
      </w:r>
    </w:p>
    <w:p>
      <w:pPr>
        <w:pStyle w:val="ListBullet"/>
        <w:spacing w:line="240" w:lineRule="auto"/>
        <w:ind w:left="720"/>
      </w:pPr>
      <w:r>
        <w:rPr>
          <w:lang w:val="ne_NP" w:bidi="ne_NP"/>
        </w:rPr>
      </w:r>
      <w:r>
        <w:rPr>
          <w:lang w:val="ne_NP" w:bidi="ne_NP"/>
        </w:rPr>
        <w:t>जब्दी, याकूब र यूहन्नाका पिता</w:t>
      </w:r>
    </w:p>
    <w:p>
      <w:pPr>
        <w:pStyle w:val="ListBullet"/>
        <w:spacing w:line="240" w:lineRule="auto"/>
        <w:ind w:left="720"/>
      </w:pPr>
      <w:r>
        <w:rPr>
          <w:lang w:val="ne_NP" w:bidi="ne_NP"/>
        </w:rPr>
      </w:r>
      <w:r>
        <w:rPr>
          <w:lang w:val="ne_NP" w:bidi="ne_NP"/>
        </w:rPr>
        <w:t>जब्दीसँग डुङ्गामा काम गर्ने कामदारहरू</w:t>
      </w:r>
    </w:p>
    <w:p>
      <w:pPr/>
      <w:r>
        <w:rPr>
          <w:lang w:val="ne_NP" w:bidi="ne_NP"/>
        </w:rPr>
      </w:r>
      <w:r>
        <w:rPr>
          <w:lang w:val="ne_NP" w:bidi="ne_NP"/>
        </w:rPr>
        <w:t>समूहका रूपमा, खण्डका अंशहरूका परिवेश ध्यान दिनुहोस्।</w:t>
      </w:r>
    </w:p>
    <w:p>
      <w:pPr/>
      <w:r>
        <w:rPr>
          <w:lang w:val="ne_NP" w:bidi="ne_NP"/>
        </w:rPr>
      </w:r>
      <w:r>
        <w:rPr>
          <w:lang w:val="ne_NP" w:bidi="ne_NP"/>
        </w:rPr>
        <w:t>यूहन्नालाई पक्राउ गरिएको र येशू गालीलमा फर्किनुभएको बीचमा कति समय बितिसक्‍यो भन्ने हामीलाई जानकारी छैन। यो कथा एउटा वाक्यबाट सुरु हुन्छ जसले हामीलाई यो देखाउँछ कि यूहन्नाको पक्राउ पछि येशू गालीलमा फर्कनुभयो।</w:t>
      </w:r>
    </w:p>
    <w:p>
      <w:pPr/>
      <w:r>
        <w:rPr>
          <w:lang w:val="ne_NP" w:bidi="ne_NP"/>
        </w:rPr>
      </w:r>
      <w:r>
        <w:rPr>
          <w:lang w:val="ne_NP" w:bidi="ne_NP"/>
        </w:rPr>
        <w:t>येशूले आउँदै गरेको परमेश्वरको राज्यबारे प्रचार गर्नुभयो। प्रचार गर्नु भनेको मानिसहरूलाई महत्त्वपूर्ण कुरा सार्वजनिक रूपमा बताउनु हो। येशू यो सुसमाचार प्रचार गर्न गालीलको एक ठाउँबाट अर्को ठाउँमा यात्रा गर्नुहुन्थ्यो। यो कुरा स्मरण राख्नु महत्त्वपूर्ण छ कि परमेश्वरको राज्यको अर्थ उहाँले कुनै स्थान वा भूमिको टुक्रामाथि शासन गर्नुभएको होइन, तर यो हो कि परमेश्वरले हाम्रो हृदय र दिमागमा शासन गर्नुहुन्छ। येशू प्रतिज्ञा गरिएको राजा हुनुहुन्छ र उहाँको उपस्थिति मानिसहरूको बीचमा छ। उनीहरूले प्रतीक्षा गरिरहेका राजा उहाँ नै हुनुहुन्छ।</w:t>
      </w:r>
    </w:p>
    <w:p>
      <w:pPr/>
      <w:r>
        <w:rPr>
          <w:lang w:val="ne_NP" w:bidi="ne_NP"/>
        </w:rPr>
      </w:r>
      <w:r>
        <w:rPr>
          <w:lang w:val="ne_NP" w:bidi="ne_NP"/>
        </w:rPr>
        <w:t>येशूले मानिसहरूलाई पश्चात्ताप गरेर सुसमाचारमा विश्वास गर्न आज्ञा दिनुभयो। यो काम गर्ने समय हो। अब मानिसहरूसँग येशूले भन्नुभएको कुराहरू स्वीकार गर्ने र उहाँमाथि विश्वास गर्ने वा उहाँको सन्देशलाई अस्वीकार गर्ने विकल्प छ।</w:t>
      </w:r>
    </w:p>
    <w:p>
      <w:pPr/>
      <w:r>
        <w:rPr>
          <w:lang w:val="ne_NP" w:bidi="ne_NP"/>
        </w:rPr>
      </w:r>
      <w:r>
        <w:rPr>
          <w:lang w:val="ne_NP" w:bidi="ne_NP"/>
        </w:rPr>
        <w:t>सिमोन, अन्द्रियास, याकूब र यूहन्ना सबै माछा मार्ने व्यक्ति हुन्। सिमोन र अन्द्रियास आफ्नो डुङ्गामा थिए वा गालीलको समुद्रको किनारमा पानीमा उभिएर आफ्नो जाल हानिरहेका थिए। भनाइको अर्थ तिनीहरूले माछा मार्न जाल हाने। येशूले पहिले सिमोन र अन्द्रियासलाई बोलाउनुभयो, त्यसैले हामी अनुमान गर्न सक्छौं कि उहाँले किनारमा हिँडेर याकूब र यूहन्नालाई बोलाउने क्रममा तिनीहरू उहाँसितै थिए। याकूब र यूहन्ना आफ्ना पिता जब्दी र आफ्ना कामदारहरूसित डुङ्गामा छन्। मर्कूसले हामीलाई त्यहाँ कति जना कामदार थिए भनेर बताउँदैनन्, तर त्यो डुङ्गामा सम्भवतः चार देखि पन्ध्र जना मानिसहरू अटाउन सक्थे। मर्कूसले हामीलाई यो पनि बताउँदैन कि त्यो समयमा त्यहाँ अरू कोही थिए कि थिएन तर यस क्षेत्रमा धेरै सहर र माछा मार्ने गाउँहरू थिए, त्यसैले त्यहाँ काम गर्ने र माछा मार्ने अरू मानिसहरू पनि थिए।</w:t>
      </w:r>
    </w:p>
    <w:p>
      <w:pPr/>
      <w:r>
        <w:rPr>
          <w:lang w:val="ne_NP" w:bidi="ne_NP"/>
        </w:rPr>
      </w:r>
      <w:r>
        <w:rPr>
          <w:lang w:val="ne_NP" w:bidi="ne_NP"/>
        </w:rPr>
        <w:t xml:space="preserve">गालील समुद्र, डुंगा तथा जाली हान्‍ने समूह आदिको फोटोहरू हेर्दा सहायता पुग्छ भने, एकैछिन यहाँ रोक्‍कनुहोस्। अडियो रोक्‍नुहोस्। </w:t>
      </w:r>
    </w:p>
    <w:p>
      <w:pPr/>
      <w:r>
        <w:rPr>
          <w:lang w:val="ne_NP" w:bidi="ne_NP"/>
        </w:rPr>
      </w:r>
      <w:r>
        <w:rPr>
          <w:lang w:val="ne_NP" w:bidi="ne_NP"/>
        </w:rPr>
        <w:t>येशूले सिमोन, अन्द्रियास, यूहन्ना र याकूबलाई 'मलाई पछ्याओ' भनेर निम्तो दिँदा सबैले तुरुन्तै पछ्याए। तिनीहरूले सबै कुरा पछाडि छोडेर उहाँको आज्ञा पालन गरे। फेरि पनि हामी यहाँ देख्छौं कि येशू मानिसहरूले आज्ञा मानून भन्ने चाहनुहुन्छ। निर्णायक समय आएको छ, पुरानो तौरतरिकालाई छोडेर आज्ञाकारितापूर्वक परमेश्वरलाई पछ्याउने।</w:t>
      </w:r>
    </w:p>
    <w:p>
      <w:pPr/>
      <w:r>
        <w:rPr>
          <w:lang w:val="ne_NP" w:bidi="ne_NP"/>
        </w:rPr>
      </w:r>
      <w:r>
        <w:rPr>
          <w:lang w:val="ne_NP" w:bidi="ne_NP"/>
        </w:rPr>
        <w:t xml:space="preserve">घटना विवरणलाई दृश्‍यवालोकन गर्न, समूहले कथाबोर्ड तयार पार्न, चित्र कोर्न वा वस्तुहरू प्रयोग गर्न सक्छन्। </w:t>
      </w:r>
      <w:r>
        <w:rPr>
          <w:lang w:val="ne_NP" w:bidi="ne_NP"/>
        </w:rPr>
      </w:r>
    </w:p>
    <w:p>
      <w:pPr>
        <w:pStyle w:val="Heading3"/>
      </w:pPr>
      <w:r>
        <w:rPr>
          <w:lang w:val="ne_NP" w:bidi="ne_NP"/>
        </w:rPr>
        <w:t>Step 4</w:t>
      </w:r>
    </w:p>
    <w:p>
      <w:pPr/>
      <w:r>
        <w:rPr>
          <w:lang w:val="ne_NP" w:bidi="ne_NP"/>
        </w:rPr>
      </w:r>
      <w:r>
        <w:rPr>
          <w:lang w:val="ne_NP" w:bidi="ne_NP"/>
        </w:rPr>
        <w:t>बुझ्‍नलाई सजिलो संस्करणबाट मर्कसू १:१४–२० सुन्‍नुहोस् ।</w:t>
      </w:r>
    </w:p>
    <w:p>
      <w:pPr/>
      <w:r>
        <w:rPr>
          <w:lang w:val="ne_NP" w:bidi="ne_NP"/>
        </w:rPr>
      </w:r>
      <w:r>
        <w:rPr>
          <w:lang w:val="ne_NP" w:bidi="ne_NP"/>
        </w:rPr>
        <w:t>यस कदममा समूहले खण्ड नाटकीय ढंगमा प्रस्तुत गर्नेछ।</w:t>
      </w:r>
    </w:p>
    <w:p>
      <w:pPr/>
      <w:r>
        <w:rPr>
          <w:lang w:val="ne_NP" w:bidi="ne_NP"/>
        </w:rPr>
      </w:r>
      <w:r>
        <w:rPr>
          <w:lang w:val="ne_NP" w:bidi="ne_NP"/>
        </w:rPr>
        <w:t>यो कथामा २ वटा दृश्यहरू छन्।</w:t>
      </w:r>
    </w:p>
    <w:p>
      <w:pPr/>
      <w:r>
        <w:rPr>
          <w:lang w:val="ne_NP" w:bidi="ne_NP"/>
        </w:rPr>
      </w:r>
      <w:r>
        <w:rPr>
          <w:lang w:val="ne_NP" w:bidi="ne_NP"/>
        </w:rPr>
        <w:t xml:space="preserve">यो खण्डको पात्रहरू: </w:t>
      </w:r>
    </w:p>
    <w:p>
      <w:pPr>
        <w:pStyle w:val="ListBullet"/>
        <w:spacing w:line="240" w:lineRule="auto"/>
        <w:ind w:left="720"/>
      </w:pPr>
      <w:r>
        <w:rPr>
          <w:lang w:val="ne_NP" w:bidi="ne_NP"/>
        </w:rPr>
      </w:r>
      <w:r>
        <w:rPr>
          <w:lang w:val="ne_NP" w:bidi="ne_NP"/>
        </w:rPr>
        <w:t>यूहन्‍ना (गिरफ्‍तार गरिएको छ।)</w:t>
      </w:r>
    </w:p>
    <w:p>
      <w:pPr>
        <w:pStyle w:val="ListBullet"/>
        <w:spacing w:line="240" w:lineRule="auto"/>
        <w:ind w:left="720"/>
      </w:pPr>
      <w:r>
        <w:rPr>
          <w:lang w:val="ne_NP" w:bidi="ne_NP"/>
        </w:rPr>
      </w:r>
      <w:r>
        <w:rPr>
          <w:lang w:val="ne_NP" w:bidi="ne_NP"/>
        </w:rPr>
        <w:t>यूहन्नालाई पक्राउ गर्ने व्यक्ति</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येशूले प्रचार गर्नुभएका मानिसहरू</w:t>
      </w:r>
    </w:p>
    <w:p>
      <w:pPr>
        <w:pStyle w:val="ListBullet"/>
        <w:spacing w:line="240" w:lineRule="auto"/>
        <w:ind w:left="720"/>
      </w:pPr>
      <w:r>
        <w:rPr>
          <w:lang w:val="ne_NP" w:bidi="ne_NP"/>
        </w:rPr>
      </w:r>
      <w:r>
        <w:rPr>
          <w:lang w:val="ne_NP" w:bidi="ne_NP"/>
        </w:rPr>
        <w:t>सिमोन र उहाँको भाइ अन्द्रियास</w:t>
      </w:r>
    </w:p>
    <w:p>
      <w:pPr>
        <w:pStyle w:val="ListBullet"/>
        <w:spacing w:line="240" w:lineRule="auto"/>
        <w:ind w:left="720"/>
      </w:pPr>
      <w:r>
        <w:rPr>
          <w:lang w:val="ne_NP" w:bidi="ne_NP"/>
        </w:rPr>
      </w:r>
      <w:r>
        <w:rPr>
          <w:lang w:val="ne_NP" w:bidi="ne_NP"/>
        </w:rPr>
        <w:t>याकूब र उनका भाइ यूहन्ना</w:t>
      </w:r>
    </w:p>
    <w:p>
      <w:pPr>
        <w:pStyle w:val="ListBullet"/>
        <w:spacing w:line="240" w:lineRule="auto"/>
        <w:ind w:left="720"/>
      </w:pPr>
      <w:r>
        <w:rPr>
          <w:lang w:val="ne_NP" w:bidi="ne_NP"/>
        </w:rPr>
      </w:r>
      <w:r>
        <w:rPr>
          <w:lang w:val="ne_NP" w:bidi="ne_NP"/>
        </w:rPr>
        <w:t>जब्दी, याकूब र यूहन्नाका पिता</w:t>
      </w:r>
    </w:p>
    <w:p>
      <w:pPr>
        <w:pStyle w:val="ListBullet"/>
        <w:spacing w:line="240" w:lineRule="auto"/>
        <w:ind w:left="720"/>
      </w:pPr>
      <w:r>
        <w:rPr>
          <w:lang w:val="ne_NP" w:bidi="ne_NP"/>
        </w:rPr>
      </w:r>
      <w:r>
        <w:rPr>
          <w:lang w:val="ne_NP" w:bidi="ne_NP"/>
        </w:rPr>
        <w:t>जब्दीसँग डुङ्गामा काम गर्ने कामदारहरू</w:t>
      </w:r>
    </w:p>
    <w:p>
      <w:pPr/>
      <w:r>
        <w:rPr>
          <w:lang w:val="ne_NP" w:bidi="ne_NP"/>
        </w:rPr>
      </w:r>
      <w:r>
        <w:rPr>
          <w:lang w:val="ne_NP" w:bidi="ne_NP"/>
        </w:rPr>
        <w:t>खण्डलाई समूहले दुई पटक अभिनय गरेर देखाउँदा: तपाईंले आफ्‍नै भाषामा खण्ड अभिनय गरेर देखाउनुपर्छ।</w:t>
      </w:r>
    </w:p>
    <w:p>
      <w:pPr/>
      <w:r>
        <w:rPr>
          <w:lang w:val="ne_NP" w:bidi="ne_NP"/>
        </w:rPr>
      </w:r>
      <w:r>
        <w:rPr>
          <w:lang w:val="ne_NP" w:bidi="ne_NP"/>
        </w:rPr>
        <w:t>पहिला, कथालाई बिनारोक अभिनय गरेर देखाउनुहोस्। कथाको वार्तालाप, प्रवहा, भूमिका तथा कालक्रमलाई ध्यान दिनुहोस्। कथाको महत्वपूर्ण तथा कठिन भागलाई अभिनयबिना नगएको होस्। कथाका हरेक भाग सम्झना गर्न एकअर्कालाई सहायता गर्नुहोस्।</w:t>
      </w:r>
    </w:p>
    <w:p>
      <w:pPr/>
      <w:r>
        <w:rPr>
          <w:lang w:val="ne_NP" w:bidi="ne_NP"/>
        </w:rPr>
      </w:r>
      <w:r>
        <w:rPr>
          <w:lang w:val="ne_NP" w:bidi="ne_NP"/>
        </w:rPr>
        <w:t>अडियो यहाँ रोक्‍नुहोस् र खण्डलाई अभिनय गरेर देखाउनुहोस्।</w:t>
      </w:r>
    </w:p>
    <w:p>
      <w:pPr/>
      <w:r>
        <w:rPr>
          <w:lang w:val="ne_NP" w:bidi="ne_NP"/>
        </w:rPr>
      </w:r>
      <w:r>
        <w:rPr>
          <w:lang w:val="ne_NP" w:bidi="ne_NP"/>
        </w:rPr>
        <w:t>समूहले यो खण्ड दोस्रो पटक अभिनय गरेर देखाउनुपर्छ। नाटकको निश्चित ठाउँहरूमा, नाटक रोक्नुहोस् र पात्र निभाउने व्यक्तिलाई "तिमीले के सोच्दै वा महसुस गर्दै छौ?" भनि सोध्नुहोस। भूमिका निर्वाह गर्ने व्यक्तिलाई यदि साँच्‍चैनै त्यो पात्र आफै भएको भए, कस्तो महसुस वा अनुभव गर्नुहुन्थ्यो? अभिनयकर्ताले जवाफ दिनुपर्छ। त्यसपछि अभिनय पुन: सुरु गर्नुहोस्।</w:t>
      </w:r>
    </w:p>
    <w:p>
      <w:pPr/>
      <w:r>
        <w:rPr>
          <w:lang w:val="ne_NP" w:bidi="ne_NP"/>
        </w:rPr>
      </w:r>
      <w:r>
        <w:rPr>
          <w:lang w:val="ne_NP" w:bidi="ne_NP"/>
        </w:rPr>
        <w:t>यहाँ तपाईंले अडियो रोक्‍नुहोस् र फेरि खण्डलाई दोस्रो पटक अभिनय गर्नुहोस्।</w:t>
      </w:r>
    </w:p>
    <w:p>
      <w:pPr/>
      <w:r>
        <w:rPr>
          <w:lang w:val="ne_NP" w:bidi="ne_NP"/>
        </w:rPr>
      </w:r>
      <w:r>
        <w:rPr>
          <w:lang w:val="ne_NP" w:bidi="ne_NP"/>
        </w:rPr>
        <w:t>नाटक तथा सम्भाव्य प्रतिक्रियाको उदाहरण निम्नलिखित छ।</w:t>
      </w:r>
    </w:p>
    <w:p>
      <w:pPr/>
      <w:r>
        <w:rPr>
          <w:lang w:val="ne_NP" w:bidi="ne_NP"/>
        </w:rPr>
      </w:r>
      <w:r>
        <w:rPr>
          <w:lang w:val="ne_NP" w:bidi="ne_NP"/>
        </w:rPr>
        <w:t>कथामा, येशू गालीलमा जानुहुन्छ र यूहन्ना पक्राउ परेपछि प्रचार गर्न थाल्नुहुन्छ।</w:t>
      </w:r>
    </w:p>
    <w:p>
      <w:pPr/>
      <w:r>
        <w:rPr>
          <w:lang w:val="ne_NP" w:bidi="ne_NP"/>
        </w:rPr>
      </w:r>
      <w:r>
        <w:rPr>
          <w:lang w:val="ne_NP" w:bidi="ne_NP"/>
        </w:rPr>
        <w:t>अभिनय रोक्‍नुहोस्। येशूको भूमिका निर्वाह गर्नेलाई सोध्‍नुहोस्, "तपाईंले कस्तो महसुस वा चिन्तग गर्नुभएको छ?" त्यो व्यक्तिले यस्तो जवाफ दिन सक्छ: “उहाँ दुखी हुनुहुन्थ्यो, यूहन्ना उहाँको काकाको भाइ थिए” वा “येशूले परमेश्वरको राज्यको बारेमा प्रचार गर्न सुरु गर्नुभएको बेला यो उहाँको सेवकाईको सुरूवात हो भनेर येशूलाई थाहा थियो।” नाटक जारी राख्‍नुहोस्।</w:t>
      </w:r>
    </w:p>
    <w:p>
      <w:pPr/>
      <w:r>
        <w:rPr>
          <w:lang w:val="ne_NP" w:bidi="ne_NP"/>
        </w:rPr>
      </w:r>
      <w:r>
        <w:rPr>
          <w:lang w:val="ne_NP" w:bidi="ne_NP"/>
        </w:rPr>
        <w:t>येशूले सिमोन र अन्द्रियासलाई बोलाउनुभयो र भन्नुभयो, "मेरो पछि लाग, अनि म तिमीहरूलाई मानिसहरूलाई माछा पक्रने तरिका सिकाउनेछु।"</w:t>
      </w:r>
    </w:p>
    <w:p>
      <w:pPr/>
      <w:r>
        <w:rPr>
          <w:lang w:val="ne_NP" w:bidi="ne_NP"/>
        </w:rPr>
      </w:r>
      <w:r>
        <w:rPr>
          <w:lang w:val="ne_NP" w:bidi="ne_NP"/>
        </w:rPr>
        <w:t>अभिनय रोक्‍नुहोस्। भीडको भूमिका निर्वाह गर्नेलाई सोध्‍नुहोस्: कस्तो महसुस वा अनुभव गर्दैहुनुहुन्छ? तिनीहरूले यस्तो जवाफ दिन सक्छन्, "तिनीहरूलाई उहाँको पछि लाग्नु आवश्यक छ भन्ने मात्र थाहा थियो," वा "तिनीहरूलाई आफ्नो जाल छोडेर तुरुन्तै उहाँको पछि लाग्नु आवश्यक थियो," वा "हामी उत्साहित छौं, जसको लागि हामी पर्खिरहेका थियौं त्यो अन्ततः यहाँ छ।" Continue the drama. नाटक जारी राख्‍नुहोस्।</w:t>
      </w:r>
    </w:p>
    <w:p>
      <w:pPr/>
      <w:r>
        <w:rPr>
          <w:lang w:val="ne_NP" w:bidi="ne_NP"/>
        </w:rPr>
      </w:r>
      <w:r>
        <w:rPr>
          <w:lang w:val="ne_NP" w:bidi="ne_NP"/>
        </w:rPr>
        <w:t>येशू, सिमोन र अन्द्रियास याकूब र यूहन्नातर्फ किनारमा हिंड्दै थिए। येशूले याकूब र यूहन्नालाई उहाँको पछि लाग्न आह्वान गर्नुभयो, तिनीहरूले तुरुन्तै आफ्नो बुबा, डुङ्गा, जाल र आफ्ना कामदारहरूलाई छोडे।</w:t>
      </w:r>
    </w:p>
    <w:p>
      <w:pPr/>
      <w:r>
        <w:rPr>
          <w:lang w:val="ne_NP" w:bidi="ne_NP"/>
        </w:rPr>
      </w:r>
      <w:r>
        <w:rPr>
          <w:lang w:val="ne_NP" w:bidi="ne_NP"/>
        </w:rPr>
        <w:t>अभिनय रोक्‍नुहोस्। जब्दीको भूमिका खेल्ने मानिसहरू र कामदार मानिसहरूलाई सोध्नुहोस्, "तिमीहरूलाई कस्तो महसुस वा सोच छ?" तिनीहरूले यस्तो जवाफ दिन सक्छन्, "म अलमल्लमा छु, यो मानिस को हो र के भइरहेको छ?" वा "याकूब र यूहन्ना किन यति अचानक छाडेर जाँदैछन्?" वा "हामीलाई किन बोलाइएको छैन?" वा "तिनीहरूको लागि उत्साहित थिए," वा "तिनीहरूले येशूलाई पछ्याएको देख्दा अति आनन्दित थिए।"</w:t>
      </w:r>
    </w:p>
    <w:p>
      <w:pPr/>
      <w:r>
        <w:rPr>
          <w:lang w:val="ne_NP" w:bidi="ne_NP"/>
        </w:rPr>
      </w:r>
      <w:r>
        <w:rPr>
          <w:lang w:val="ne_NP" w:bidi="ne_NP"/>
        </w:rPr>
        <w:t>अन्त्यमा, समूहलाई सोध्नुहोस्, "यदि तपाईं माछा मार्ने हुनुहुन्थ्यो, र तपाईं आफ्नो काम गर्दै हुनुहुन्थ्यो, र येशू तपाईंकहाँ आउनुभयो र उहाँलाई पछ्याउन भन्नुभयो भने, तपाईंले कसरी प्रतिक्रिया दिनुहुन्थ्यो? तिमीलाई कस्तो महसुस हुन्थ्यो?"</w:t>
      </w:r>
      <w:r>
        <w:rPr>
          <w:lang w:val="ne_NP" w:bidi="ne_NP"/>
        </w:rPr>
      </w:r>
    </w:p>
    <w:p>
      <w:pPr>
        <w:pStyle w:val="Heading3"/>
      </w:pPr>
      <w:r>
        <w:rPr>
          <w:lang w:val="ne_NP" w:bidi="ne_NP"/>
        </w:rPr>
        <w:t>Step 5</w:t>
      </w:r>
    </w:p>
    <w:p>
      <w:pPr/>
      <w:r>
        <w:rPr>
          <w:lang w:val="ne_NP" w:bidi="ne_NP"/>
        </w:rPr>
      </w:r>
      <w:r>
        <w:rPr>
          <w:lang w:val="ne_NP" w:bidi="ne_NP"/>
        </w:rPr>
        <w:t xml:space="preserve"> अनुवादलाई सजिलोसँग बुझ्‍नलाई मर्कूस १:१४–२० बाट श्रव्य संस्करणलाई सुन्‍नुहोस् ।</w:t>
      </w:r>
    </w:p>
    <w:p>
      <w:pPr/>
      <w:r>
        <w:rPr>
          <w:lang w:val="ne_NP" w:bidi="ne_NP"/>
        </w:rPr>
      </w:r>
      <w:r>
        <w:rPr>
          <w:lang w:val="ne_NP" w:bidi="ne_NP"/>
        </w:rPr>
        <w:t xml:space="preserve">यस चरणमा, समुहले यो खण्‍डमा भएको शब्‍दहरू र मुख्‍य शब्‍दहरूमाथि छलफल गर्नेछन्‌ । </w:t>
      </w:r>
    </w:p>
    <w:p>
      <w:pPr/>
      <w:r>
        <w:rPr>
          <w:lang w:val="ne_NP" w:bidi="ne_NP"/>
        </w:rPr>
      </w:r>
      <w:r>
        <w:rPr>
          <w:lang w:val="ne_NP" w:bidi="ne_NP"/>
        </w:rPr>
        <w:t xml:space="preserve">येशू गालिली </w:t>
      </w:r>
      <w:r>
        <w:rPr>
          <w:b/>
          <w:lang w:val="ne_NP" w:bidi="ne_NP"/>
        </w:rPr>
        <w:t>आउनुभयो अथवा</w:t>
      </w:r>
      <w:r>
        <w:rPr>
          <w:lang w:val="ne_NP" w:bidi="ne_NP"/>
        </w:rPr>
        <w:t xml:space="preserve"> </w:t>
      </w:r>
      <w:r>
        <w:rPr>
          <w:b/>
          <w:lang w:val="ne_NP" w:bidi="ne_NP"/>
        </w:rPr>
        <w:t>जानुभयो</w:t>
      </w:r>
      <w:r>
        <w:rPr>
          <w:lang w:val="ne_NP" w:bidi="ne_NP"/>
        </w:rPr>
        <w:t xml:space="preserve"> । तपाईंको भाषामा सबैभन्दा प्राकृतिक कुरा भनेको कतै तिर आउने वा जाउने हो भनेर बुझ्‍ने क्रिया शब्द प्रयोग गर्नुहोस्।</w:t>
      </w:r>
    </w:p>
    <w:p>
      <w:pPr/>
      <w:r>
        <w:rPr>
          <w:lang w:val="ne_NP" w:bidi="ne_NP"/>
        </w:rPr>
      </w:r>
      <w:r>
        <w:rPr>
          <w:lang w:val="ne_NP" w:bidi="ne_NP"/>
        </w:rPr>
        <w:t>यो कथामा येशू गालीलको समुद्रको कि</w:t>
      </w:r>
      <w:r>
        <w:rPr>
          <w:b/>
          <w:lang w:val="ne_NP" w:bidi="ne_NP"/>
        </w:rPr>
        <w:t>नारमा हिंड्नुहुन्थ्यो</w:t>
      </w:r>
      <w:r>
        <w:rPr>
          <w:lang w:val="ne_NP" w:bidi="ne_NP"/>
        </w:rPr>
        <w:t xml:space="preserve">। यो ताल २१ किलोमिटर लामो र १० किलोमिटर चौडा छ। यसको गहिरो बिन्दु ६७ मिटर छ। धेरै मानिसहरूले यसलाई माछा मार्न र जीविकोपार्जन गर्न प्रयोग गर्थे। </w:t>
      </w:r>
      <w:r>
        <w:rPr>
          <w:b/>
          <w:lang w:val="ne_NP" w:bidi="ne_NP"/>
        </w:rPr>
        <w:t>गालील</w:t>
      </w:r>
      <w:r>
        <w:rPr>
          <w:lang w:val="ne_NP" w:bidi="ne_NP"/>
        </w:rPr>
        <w:t>, गालीलको समुद्र वा ताल वरिपरिको क्षेत्र हो।</w:t>
      </w:r>
    </w:p>
    <w:p>
      <w:pPr/>
      <w:r>
        <w:rPr>
          <w:lang w:val="ne_NP" w:bidi="ne_NP"/>
        </w:rPr>
      </w:r>
      <w:r>
        <w:rPr>
          <w:lang w:val="ne_NP" w:bidi="ne_NP"/>
        </w:rPr>
        <w:t xml:space="preserve">यदि तपाईंसँग पहिले नै समूह छैन भने, यहाँ रोकिनुहोस् र तालको तस्वीर र गालीलको नक्सा हेर्नुहोस्। यो पानीको भागको लागि कुन शब्द प्रयोग गर्नुहुन्छ? छलफल गर्नुहोस्। अडियो रोक्‍नुहोस्। </w:t>
      </w:r>
    </w:p>
    <w:p>
      <w:pPr/>
      <w:r>
        <w:rPr>
          <w:lang w:val="ne_NP" w:bidi="ne_NP"/>
        </w:rPr>
      </w:r>
      <w:r>
        <w:rPr>
          <w:lang w:val="ne_NP" w:bidi="ne_NP"/>
        </w:rPr>
        <w:t xml:space="preserve">येशूले भन्नुभयो </w:t>
      </w:r>
      <w:r>
        <w:rPr>
          <w:b/>
          <w:lang w:val="ne_NP" w:bidi="ne_NP"/>
        </w:rPr>
        <w:t>परमेश्‍वरको राज्य</w:t>
      </w:r>
      <w:r>
        <w:rPr>
          <w:lang w:val="ne_NP" w:bidi="ne_NP"/>
        </w:rPr>
        <w:t xml:space="preserve"> नजिकै छ। राज्य भनेको राजाले मानिसको समूह माथि शासन गर्ने स्थान हो। पुरानो नियममा परमेश्‍वरको राज्य उहाँको प्रजा इस्राएल थियो। तर इस्राएलका मानिसहरूले सधैं परमेश्‍वरको अनाज्ञाकारी रहे। अब, परमेश्‍वरको राज्यले कुनै ठाउँलाई होइन, उहाँलाई पछ्याउने सबैलाई बुझाउँछ। हामीलाई थाहा छ कि सबैले अझै पनि परमेश्‍वरको अनाज्ञाकारी छन् र उहाँको राज्य अझै सिद्ध भएको छैन। तर येशू पनि अब परमेश्‍वरको राज्यको केहि अंश ल्याउन आउनुभयो। परमेश्‍वरको राज्यमा अब येशूलाई राजाको रूपमा पछ्याउने मानिसहरू, एकअर्कालाई सहयोग गर्ने र येशूको प्रेम अरूलाई फैलाउने मानिसहरू छन्। पछि परमेश्‍वरले सिध्द राज्य ल्याउनुहुनेछ। परमेश्वर आउनुहुनेछ र दुष्ट मानिसहरूको न्याय गर्नुहुनेछ र संसार सिद्ध हुनेछ। परमेश्‍वरले आफ्‍ना मानिसहरूमाथि पूर्णताले शासन गर्नुहुनेछ, तब अरू कुनै यातना वा दुष्‍टता हुनेछैन, र सबै मानिसहरूले उहाँको आज्ञा पालन गर्नेछन्। येशूले परमेश्‍वरको राज्यको बारेमा कुरा गर्दा मानिसहरूले त्यो बुझेनन्, त्यसैले तिनीहरूलाई यो रहस्य जस्तो लाग्यो। येशूले के भन्नुभएको थियो बुझ्न तिनीहरूले उहाँको कुरा साँच्चै सुन्नुपर्छ।</w:t>
      </w:r>
    </w:p>
    <w:p>
      <w:pPr/>
      <w:r>
        <w:rPr>
          <w:lang w:val="ne_NP" w:bidi="ne_NP"/>
        </w:rPr>
      </w:r>
      <w:r>
        <w:rPr>
          <w:lang w:val="ne_NP" w:bidi="ne_NP"/>
        </w:rPr>
        <w:t>येशूको पछि लागेर परमेश्‍वरको कुरा सुनेर उहाँको आज्ञा पालन गरेर हामी अब परमेश्‍वरको राज्यको अनुभव गर्छौं।</w:t>
      </w:r>
    </w:p>
    <w:p>
      <w:pPr/>
      <w:r>
        <w:rPr>
          <w:lang w:val="ne_NP" w:bidi="ne_NP"/>
        </w:rPr>
      </w:r>
      <w:r>
        <w:rPr>
          <w:lang w:val="ne_NP" w:bidi="ne_NP"/>
        </w:rPr>
        <w:t xml:space="preserve">रोकिनुहोस् र 'स्वर्गदूत'को निम्ति कुन शब्द वा वाक्याँश चलाउनुहुन्छ? छलफल गर्नुहोस्। थप जानकारीको लागि मूल शब्दावालीमा </w:t>
      </w:r>
      <w:r>
        <w:rPr>
          <w:b/>
          <w:lang w:val="ne_NP" w:bidi="ne_NP"/>
        </w:rPr>
        <w:t>परमेश्वरको राज्यको</w:t>
      </w:r>
      <w:r>
        <w:rPr>
          <w:lang w:val="ne_NP" w:bidi="ne_NP"/>
        </w:rPr>
        <w:t xml:space="preserve"> अर्थ खोज्‍नुहोस्। अडियो रोक्‍नुहोस्। </w:t>
      </w:r>
    </w:p>
    <w:p>
      <w:pPr/>
      <w:r>
        <w:rPr>
          <w:lang w:val="ne_NP" w:bidi="ne_NP"/>
        </w:rPr>
      </w:r>
      <w:r>
        <w:rPr>
          <w:lang w:val="ne_NP" w:bidi="ne_NP"/>
        </w:rPr>
        <w:t xml:space="preserve">येशूले हामीलाई हाम्रा पापहरूबाट </w:t>
      </w:r>
      <w:r>
        <w:rPr>
          <w:b/>
          <w:lang w:val="ne_NP" w:bidi="ne_NP"/>
        </w:rPr>
        <w:t>पश्‍चात्ताप</w:t>
      </w:r>
      <w:r>
        <w:rPr>
          <w:lang w:val="ne_NP" w:bidi="ne_NP"/>
        </w:rPr>
        <w:t xml:space="preserve"> गर्न र सुसमाचारमा </w:t>
      </w:r>
      <w:r>
        <w:rPr>
          <w:b/>
          <w:lang w:val="ne_NP" w:bidi="ne_NP"/>
        </w:rPr>
        <w:t>विश्वास</w:t>
      </w:r>
      <w:r>
        <w:rPr>
          <w:lang w:val="ne_NP" w:bidi="ne_NP"/>
        </w:rPr>
        <w:t xml:space="preserve"> गर्न आदेश दिनुभयो। पश्‍चात्ताप गर्नु भनेको पापबाट फर्किएर परमेश्‍वरतिर फर्किनु र परमेश्‍वरको तरिका पछ्याएर नयाँ जीवन बिताउन थाल्‍नु हो। पछिल्लो अनुच्छेदहरूमा पश्चातापको लागि प्रयोग गरेको शब्द वा वाक्याँश प्रयोग गर्नुहोस्, र </w:t>
      </w:r>
      <w:r>
        <w:rPr>
          <w:b/>
          <w:lang w:val="ne_NP" w:bidi="ne_NP"/>
        </w:rPr>
        <w:t>पश्चाताप</w:t>
      </w:r>
      <w:r>
        <w:rPr>
          <w:lang w:val="ne_NP" w:bidi="ne_NP"/>
        </w:rPr>
        <w:t xml:space="preserve"> मूल शब्दावालीमा छ भनेर सम्झनुहोस्।</w:t>
      </w:r>
    </w:p>
    <w:p>
      <w:pPr/>
      <w:r>
        <w:rPr>
          <w:lang w:val="ne_NP" w:bidi="ne_NP"/>
        </w:rPr>
      </w:r>
      <w:r>
        <w:rPr>
          <w:b/>
          <w:lang w:val="ne_NP" w:bidi="ne_NP"/>
        </w:rPr>
        <w:t>विश्वास</w:t>
      </w:r>
      <w:r>
        <w:rPr>
          <w:lang w:val="ne_NP" w:bidi="ne_NP"/>
        </w:rPr>
        <w:t xml:space="preserve"> गर्नु भनेको भावनाहरू समावेश भएको विश्वास जस्तै हो जसमा कुनै कुरामा बलियो हुनु, हृदयलाई सोझो बनाउनु, कुनै शंका नगर्नु हो।</w:t>
      </w:r>
    </w:p>
    <w:p>
      <w:pPr/>
      <w:r>
        <w:rPr>
          <w:lang w:val="ne_NP" w:bidi="ne_NP"/>
        </w:rPr>
      </w:r>
      <w:r>
        <w:rPr>
          <w:lang w:val="ne_NP" w:bidi="ne_NP"/>
        </w:rPr>
        <w:t>केही भाषाहरूमा विश्वास र आज्ञाकारिताको लागि एउटा मात्र शब्द छ। विश्वासले परमेश्‍वरको प्रतिज्ञाप्रति मानिसहरूको प्रतिक्रियालाई वर्णन गर्दछ। यो तपाईंको विश्वास वा भरोसा परमेश्वरमा राख्नु हो।</w:t>
      </w:r>
    </w:p>
    <w:p>
      <w:pPr/>
      <w:r>
        <w:rPr>
          <w:lang w:val="ne_NP" w:bidi="ne_NP"/>
        </w:rPr>
      </w:r>
      <w:r>
        <w:rPr>
          <w:lang w:val="ne_NP" w:bidi="ne_NP"/>
        </w:rPr>
        <w:t>शिक्षण उपकरण: यसमा तपाईंलाई सहयोग गर्नकालागि स्वयंसेवकलाई पहिलेनै अनुरोध गर्नुहोस्। कोठाको बीचमा एउटा कुर्सी राखेर स्वयंसेवकलाई सोध्नुहोस्, "के तपाईं यो कुर्सी छ भनेर विश्वास गर्नुहुन्छ?" यो कुर्सी हो भनेर तपाईं विश्वास गर्नुहुन्छ? यो कुर्सी तपाईंलाई थाम्नको लागि पर्याप्त बलियो छ भन्ने तपाईं विश्वास गर्नुहुन्छ?" स्वयंसेवकले यी सबै प्रश्नहरूको जवाफ "हो" भन्नुपर्छ। त्यसपछि सोध्नुहोस्, "मलाई थाहा छ तपाईं थकित हुनुहुन्छ, त्यसैले तपाईंको लागि यो कुर्सी छ।" स्वयंसेवकले कुर्सीमा बस्न अस्वीकार गर्नु पर्छ। धेरै पटक जानुहोस्, स्वयंसेवकलाई कुर्सी छ भनेर थाहा भएतापनि किन कुर्सीमा बसेनौ भनेर सोध्नुहोस् र तिनीहरूलाई समात्नको लागि यो पर्याप्त बलियो छ भनेर तिनीहरू विश्वास गर्छन्। यो विश्वासको बारेमा एउटा उदाहरण हो भनेर समूहलाई व्याख्या गर्नुहोस्। यदि व्यक्तिले कुर्सीमा बस्दैन भने, तिनीहरूको कुर्सीमा साँच्चै विश्वास छैन।</w:t>
      </w:r>
    </w:p>
    <w:p>
      <w:pPr/>
      <w:r>
        <w:rPr>
          <w:lang w:val="ne_NP" w:bidi="ne_NP"/>
        </w:rPr>
      </w:r>
      <w:r>
        <w:rPr>
          <w:lang w:val="ne_NP" w:bidi="ne_NP"/>
        </w:rPr>
        <w:t xml:space="preserve">यहाँ रोकिनुहोस् र यो गतिविधि गर्नुहोस्। विश्वासको लागि कुन शब्द वा वाक्याँश प्रयोग गर्नुहुन्छ? समूहको रूपमा छलफल गर्नुहोस्। थप जानकारीको लागि मूल शब्दावालीमा </w:t>
      </w:r>
      <w:r>
        <w:rPr>
          <w:b/>
          <w:lang w:val="ne_NP" w:bidi="ne_NP"/>
        </w:rPr>
        <w:t>बिश्वास</w:t>
      </w:r>
      <w:r>
        <w:rPr>
          <w:lang w:val="ne_NP" w:bidi="ne_NP"/>
        </w:rPr>
        <w:t xml:space="preserve"> खोज्‍नुहोस्। अडियो रोक्‍नुहोस्। </w:t>
      </w:r>
    </w:p>
    <w:p>
      <w:pPr/>
      <w:r>
        <w:rPr>
          <w:lang w:val="ne_NP" w:bidi="ne_NP"/>
        </w:rPr>
      </w:r>
      <w:r>
        <w:rPr>
          <w:lang w:val="ne_NP" w:bidi="ne_NP"/>
        </w:rPr>
        <w:t xml:space="preserve">येशूले मानिसहरूलाई </w:t>
      </w:r>
      <w:r>
        <w:rPr>
          <w:b/>
          <w:lang w:val="ne_NP" w:bidi="ne_NP"/>
        </w:rPr>
        <w:t>सुसमाचार</w:t>
      </w:r>
      <w:r>
        <w:rPr>
          <w:lang w:val="ne_NP" w:bidi="ne_NP"/>
        </w:rPr>
        <w:t xml:space="preserve"> वा </w:t>
      </w:r>
      <w:r>
        <w:rPr>
          <w:b/>
          <w:lang w:val="ne_NP" w:bidi="ne_NP"/>
        </w:rPr>
        <w:t>शुभ समाचार</w:t>
      </w:r>
      <w:r>
        <w:rPr>
          <w:lang w:val="ne_NP" w:bidi="ne_NP"/>
        </w:rPr>
        <w:t xml:space="preserve"> सुनाउनुभयो। येशूको मृतु हुनु अघि र जीवित हुनु भएपछि, चेलाहरू र येशूले राज्यको सुसमाचार सिकाउनुभयो। यसको अर्थ तिनीहरूले परमेश्‍वरले शासन गर्न आउने समयको बारेमा सिकाउँछन्। येशूमार्फत परमेश्वर आफ्ना मानिसहरूमा शासन गर्न आउनुहुनेछ – यो शुभ समाचार हो! पछिबाट सुसमाचारमा येशूको मृत्यु, गडाई, र पुनरुत्थानको पूरा कथा समावेश हुनेछ। अघिल्लो अनुच्छेदहरूमा प्रयोग गरेको सुसमाचार वा सुसमाचारको लागि त्यही वाक्यांश प्रयोग गर्नुहोस्।</w:t>
      </w:r>
    </w:p>
    <w:p>
      <w:pPr/>
      <w:r>
        <w:rPr>
          <w:lang w:val="ne_NP" w:bidi="ne_NP"/>
        </w:rPr>
      </w:r>
      <w:r>
        <w:rPr>
          <w:lang w:val="ne_NP" w:bidi="ne_NP"/>
        </w:rPr>
        <w:t xml:space="preserve">येशूले </w:t>
      </w:r>
      <w:r>
        <w:rPr>
          <w:b/>
          <w:lang w:val="ne_NP" w:bidi="ne_NP"/>
        </w:rPr>
        <w:t>सिमोन</w:t>
      </w:r>
      <w:r>
        <w:rPr>
          <w:lang w:val="ne_NP" w:bidi="ne_NP"/>
        </w:rPr>
        <w:t xml:space="preserve"> र अन्द्रियासलाई आफ्ना चेला हुन बोलाउनुभयो। यहाँ उल्लेख गरिएको सिमोन, येशूका चेलाहरूमध्ये पछि आएका सिमोन पत्रुस भन्ने व्यक्ति नै हुन्। अन्द्रियासलाई सिमोनको भाइ भनेर वर्णन गरिएको छ। सिमोन सम्भवतः जेष्ठ छन्, त्यसैले दुई दाजुभाइहरूको बारेमा कुरा गर्दा तपाईंको संस्कृतिको लागि आवश्यक परेको क्रममा दुई दाजुभाइहरूको नाम राख्नुहोस्।</w:t>
      </w:r>
    </w:p>
    <w:p>
      <w:pPr/>
      <w:r>
        <w:rPr>
          <w:lang w:val="ne_NP" w:bidi="ne_NP"/>
        </w:rPr>
      </w:r>
      <w:r>
        <w:rPr>
          <w:lang w:val="ne_NP" w:bidi="ne_NP"/>
        </w:rPr>
        <w:t xml:space="preserve">सिमोन र एन्ड्रियास माछा मार्ने काम गर्थे। </w:t>
      </w:r>
      <w:r>
        <w:rPr>
          <w:b/>
          <w:lang w:val="ne_NP" w:bidi="ne_NP"/>
        </w:rPr>
        <w:t>माछा मार्नेहरु</w:t>
      </w:r>
      <w:r>
        <w:rPr>
          <w:lang w:val="ne_NP" w:bidi="ne_NP"/>
        </w:rPr>
        <w:t xml:space="preserve"> पैसा कमाउनको लागि माछा मार्ने मानिसरू थिए। येशूले तिनीहरूलाई बोलाउँदा सिमोन र अन्द्रियासले </w:t>
      </w:r>
      <w:r>
        <w:rPr>
          <w:b/>
          <w:lang w:val="ne_NP" w:bidi="ne_NP"/>
        </w:rPr>
        <w:t>माछा मार्ने जाल</w:t>
      </w:r>
      <w:r>
        <w:rPr>
          <w:lang w:val="ne_NP" w:bidi="ne_NP"/>
        </w:rPr>
        <w:t xml:space="preserve"> हाल्दै थिए। मानिसहरूले डोरी वा धागोबाट माछा मार्ने जालहरू बनाए, जसलाई एकसाथ गाँठो पारेर घेरा बनाइन्थ्यो र आफ्नो पाखुराको वरिपरि बेर्थे। मानिसहरूले हातको गोलाकार चालमा जालहरू फ्याँके। कतिपय जालहरूमा जालछिटै डुबोस् भनेर त्यसको किनारामा वजनदार वस्तुहरू झुण्ड्याइएका हुन्थे।</w:t>
      </w:r>
    </w:p>
    <w:p>
      <w:pPr/>
      <w:r>
        <w:rPr>
          <w:lang w:val="ne_NP" w:bidi="ne_NP"/>
        </w:rPr>
      </w:r>
      <w:r>
        <w:rPr>
          <w:lang w:val="ne_NP" w:bidi="ne_NP"/>
        </w:rPr>
        <w:t xml:space="preserve"> यहाँ रोक्नुहोस् र समूहमा माछा मार्ने जालको तस्वीर हेर्नुहोस्। माछा मार्ने जालको लागि कुन शब्द प्रयोग गर्नुहुन्छ? छलफल गर्नुहोस्। अडियो रोक्‍नुहोस्। </w:t>
      </w:r>
    </w:p>
    <w:p>
      <w:pPr/>
      <w:r>
        <w:rPr>
          <w:lang w:val="ne_NP" w:bidi="ne_NP"/>
        </w:rPr>
      </w:r>
      <w:r>
        <w:rPr>
          <w:lang w:val="ne_NP" w:bidi="ne_NP"/>
        </w:rPr>
        <w:t xml:space="preserve">माछा मार्नेहरूले पानी पार गर्न </w:t>
      </w:r>
      <w:r>
        <w:rPr>
          <w:b/>
          <w:lang w:val="ne_NP" w:bidi="ne_NP"/>
        </w:rPr>
        <w:t>डुङ्गा</w:t>
      </w:r>
      <w:r>
        <w:rPr>
          <w:lang w:val="ne_NP" w:bidi="ne_NP"/>
        </w:rPr>
        <w:t xml:space="preserve"> प्रयोग गर्थे। माछा मार्ने डुङ्गाहरू लगभग ८ मिटर लामो र २.५ मिटर चौडा थिए। यो लगभग १.२५ मिटर गहिरो थियो। त्यो आकारको डुङ्गा आरामसँग तेह्र जना अटाउन सक्थ्यो।</w:t>
      </w:r>
    </w:p>
    <w:p>
      <w:pPr/>
      <w:r>
        <w:rPr>
          <w:lang w:val="ne_NP" w:bidi="ne_NP"/>
        </w:rPr>
      </w:r>
      <w:r>
        <w:rPr>
          <w:lang w:val="ne_NP" w:bidi="ne_NP"/>
        </w:rPr>
        <w:t xml:space="preserve">यहाँ रोकिनुहोस् र तपाईंको अनुवादकहरूलाई डुङ्गाको फोटो देखाउनुहोस् र डुङ्गाको आकार देखाउन एउटा तरिका छनौट गर्नुहोस्, सायद आयामहरू जमिनमा रेखाचित्र गरेर र मानिसहरूलाई कोरिएको रेखाभित्र प्रवेश गर्न आग्रह गरेर। </w:t>
      </w:r>
      <w:r>
        <w:rPr>
          <w:b/>
          <w:lang w:val="ne_NP" w:bidi="ne_NP"/>
        </w:rPr>
        <w:t>डुङ्गाको</w:t>
      </w:r>
      <w:r>
        <w:rPr>
          <w:lang w:val="ne_NP" w:bidi="ne_NP"/>
        </w:rPr>
        <w:t xml:space="preserve"> लागि कुन शब्द चलाउनुहुन्छ? छलफल गर्नुहोस्। अडियो रोक्‍नुहोस्। </w:t>
      </w:r>
    </w:p>
    <w:p>
      <w:pPr/>
      <w:r>
        <w:rPr>
          <w:lang w:val="ne_NP" w:bidi="ne_NP"/>
        </w:rPr>
      </w:r>
      <w:r>
        <w:rPr>
          <w:lang w:val="ne_NP" w:bidi="ne_NP"/>
        </w:rPr>
        <w:t xml:space="preserve">यो खण्डमा भएका चेलाहरूलाई </w:t>
      </w:r>
      <w:r>
        <w:rPr>
          <w:b/>
          <w:lang w:val="ne_NP" w:bidi="ne_NP"/>
        </w:rPr>
        <w:t>मानिसका मछुवा</w:t>
      </w:r>
      <w:r>
        <w:rPr>
          <w:lang w:val="ne_NP" w:bidi="ne_NP"/>
        </w:rPr>
        <w:t xml:space="preserve"> हुन बोलाइएको छ। यसको अर्थ तिनीहरू माछा मार्न सट्टा मानिसहरू समात्ने हुनकालागि थिए। "माछा समात्ने" वा "माछा मार्ने" को लागि प्रयोग गरिएको शब्द नराम्रो नहोस् भनेर होसियार हुनुहोस्। माछा मार्ने जस्तै गरी मानिसहरूलाई पक्रने छौ भनेर भन्न सक्नुहुन्छ। मानिसका मछुवा हुनु भनेको तिनीहरूलाई बचाउन र परमेश्वरको राज्यमा कसरी रहनु पर्छ भन्ने बुझ्नको लागि मानिसहरूलाई येशूकहाँ ल्याउन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बुझ्‍नलाई यो खण्डको श्रव्य संस्करणलाई सुन्‍नुहोस्।</w:t>
      </w:r>
    </w:p>
    <w:p>
      <w:pPr/>
      <w:r>
        <w:rPr>
          <w:lang w:val="ne_NP" w:bidi="ne_NP"/>
        </w:rPr>
      </w:r>
      <w:r>
        <w:rPr>
          <w:lang w:val="ne_NP" w:bidi="ne_NP"/>
        </w:rPr>
        <w:t>यो सत्रमा, तपाईंले समूहमा, आफ्नो मातृभाषामा यस खण्डलाई पुन: सुनाउनुहोस्।</w:t>
      </w:r>
    </w:p>
    <w:p>
      <w:pPr/>
      <w:r>
        <w:rPr>
          <w:lang w:val="ne_NP" w:bidi="ne_NP"/>
        </w:rPr>
      </w:r>
      <w:r>
        <w:rPr>
          <w:lang w:val="ne_NP" w:bidi="ne_NP"/>
        </w:rPr>
        <w:t>सर्वप्रथम, समूहले आफ्नै मातृभाषामा खण्ड पुन: सुनाउने अभ्यास गर्नुहोस। अघिल्‍लो कदममा निधो गरेका कुराहरू समाबेश गर्न नबिर्सनुहोस। जस्तै: कालक्रम, शब्दहरू, वाक्यांशहरू, भावनाहरू, वा छलफल गरेका कुनै कुराहरू।</w:t>
      </w:r>
    </w:p>
    <w:p>
      <w:pPr/>
      <w:r>
        <w:rPr>
          <w:lang w:val="ne_NP" w:bidi="ne_NP"/>
        </w:rPr>
      </w:r>
      <w:r>
        <w:rPr>
          <w:lang w:val="ne_NP" w:bidi="ne_NP"/>
        </w:rPr>
        <w:t xml:space="preserve">समूहको एक सदस्यले केही वाक्यहरू बोलेर रोकिनु पर्छ। समूहको अर्को सदस्यले त्यसपछिको खण्ड भनेर रोकिनु पर्छ। समूहले सारा खण्ड पुन: नसुनाउनुजेलसम्‍म यो गरिरहनुहोस्। समूहका सदस्यहरूले यस चरणमा एक-अर्कालाई सच्‍चाउन सक्छन्। अडियो रोक्‍नुहोस्। </w:t>
      </w:r>
    </w:p>
    <w:p>
      <w:pPr/>
      <w:r>
        <w:rPr>
          <w:lang w:val="ne_NP" w:bidi="ne_NP"/>
        </w:rPr>
      </w:r>
      <w:r>
        <w:rPr>
          <w:lang w:val="ne_NP" w:bidi="ne_NP"/>
        </w:rPr>
        <w:t xml:space="preserve">त्यसपछि, प्रत्येक सदस्यले सारा खण्ड कम्तीमा एक पटक बिना अबरोध सुनाउनु पर्छ। खण्ड याद गर्न कुनै पनि वस्तु, इशारा वा कथापाटीको सहायता लिन सक्‍नुहुन्छ। अडियो रोक्‍नुहोस्। </w:t>
      </w:r>
    </w:p>
    <w:p>
      <w:pPr/>
      <w:r>
        <w:rPr>
          <w:lang w:val="ne_NP" w:bidi="ne_NP"/>
        </w:rPr>
      </w:r>
      <w:r>
        <w:rPr>
          <w:lang w:val="ne_NP" w:bidi="ne_NP"/>
        </w:rPr>
        <w:t xml:space="preserve">त्यसपछि, कसले सुनाएको संस्करण उत्तम लाग्यो समुहले निधो गर्नुहोस। समुहको एक सदस्यले एउटा खण्ड बताएको तरिका तपाईंलाई मनपर्यो तर अर्को खण्ड अर्को सदस्यले बताएको मनपर्यो भनेर तपाईं निर्णय गर्न सक्नुहुन्छ। अडियो रोक्‍नुहोस्। </w:t>
      </w:r>
    </w:p>
    <w:p>
      <w:pPr/>
      <w:r>
        <w:rPr>
          <w:lang w:val="ne_NP" w:bidi="ne_NP"/>
        </w:rPr>
      </w:r>
      <w:r>
        <w:rPr>
          <w:lang w:val="ne_NP" w:bidi="ne_NP"/>
        </w:rPr>
        <w:t>अन्तमा, सबैको सहमतिमा समुहले खण्डको अन्तिम संस्करण तयार पार्न सक्नु हुन्छ। समुहका प्रत्येक सदस्यले यो अन्तिम संस्करणलाई सुनाउने अभ्यास गर्नुपर्छ।</w:t>
      </w:r>
      <w:r>
        <w:rPr>
          <w:lang w:val="ne_NP" w:bidi="ne_NP"/>
        </w:rPr>
      </w:r>
      <w:r>
        <w:rPr>
          <w:lang w:val="ne_NP" w:bidi="ne_NP"/>
        </w:rPr>
      </w:r>
    </w:p>
    <w:p>
      <w:pPr/>
      <w:r>
        <w:rPr>
          <w:lang w:val="ne_NP" w:bidi="ne_NP"/>
        </w:rPr>
      </w:r>
    </w:p>
    <w:p>
      <w:pPr>
        <w:pStyle w:val="Heading2"/>
      </w:pPr>
      <w:r>
        <w:rPr>
          <w:lang w:val="ne_NP" w:bidi="ne_NP"/>
        </w:rPr>
        <w:t>Mark 1:21–28</w:t>
      </w:r>
      <w:r>
        <w:rPr>
          <w:lang w:val="ne_NP" w:bidi="ne_NP"/>
        </w:rPr>
      </w:r>
    </w:p>
    <w:p>
      <w:pPr>
        <w:pStyle w:val="Heading3"/>
      </w:pPr>
      <w:r>
        <w:rPr>
          <w:lang w:val="ne_NP" w:bidi="ne_NP"/>
        </w:rPr>
        <w:t>Step 1</w:t>
      </w:r>
    </w:p>
    <w:p>
      <w:pPr/>
      <w:r>
        <w:rPr>
          <w:lang w:val="ne_NP" w:bidi="ne_NP"/>
        </w:rPr>
      </w:r>
      <w:r>
        <w:rPr>
          <w:lang w:val="ne_NP" w:bidi="ne_NP"/>
        </w:rPr>
        <w:t>यो कदममा मर्कूस १:२१–२८ सुन्‍नुहोस् र आफ्‍नो हृदयमा राख्‍नुहोस्।</w:t>
      </w:r>
    </w:p>
    <w:p>
      <w:pPr/>
      <w:r>
        <w:rPr>
          <w:lang w:val="ne_NP" w:bidi="ne_NP"/>
        </w:rPr>
      </w:r>
      <w:r>
        <w:rPr>
          <w:lang w:val="ne_NP" w:bidi="ne_NP"/>
        </w:rPr>
        <w:t xml:space="preserve">मर्कूस १:२१–२८ को श्रव्य संस्करणलाई सम्भव भएसम्‍म तीन फरक संस्‍करणबाट तीन पटकसम्‍म सुन्‍नुहोस् । अनि समूहले निम्न प्रश्‍नहरू छलफल गर्नुहोस्। </w:t>
      </w:r>
    </w:p>
    <w:p>
      <w:pPr>
        <w:pStyle w:val="ListBullet"/>
        <w:spacing w:line="240" w:lineRule="auto"/>
        <w:ind w:left="720"/>
      </w:pPr>
      <w:r>
        <w:rPr>
          <w:lang w:val="ne_NP" w:bidi="ne_NP"/>
        </w:rPr>
      </w:r>
      <w:r>
        <w:rPr>
          <w:lang w:val="ne_NP" w:bidi="ne_NP"/>
        </w:rPr>
        <w:t xml:space="preserve">यो खण्डमा के मन पर्‍यो? </w:t>
      </w:r>
    </w:p>
    <w:p>
      <w:pPr>
        <w:pStyle w:val="ListBullet"/>
        <w:spacing w:line="240" w:lineRule="auto"/>
        <w:ind w:left="720"/>
      </w:pPr>
      <w:r>
        <w:rPr>
          <w:lang w:val="ne_NP" w:bidi="ne_NP"/>
        </w:rPr>
      </w:r>
      <w:r>
        <w:rPr>
          <w:lang w:val="ne_NP" w:bidi="ne_NP"/>
        </w:rPr>
        <w:t xml:space="preserve">यो खण्डमा के मन परेन वा बुझेन? </w:t>
      </w:r>
    </w:p>
    <w:p>
      <w:pPr>
        <w:pStyle w:val="ListBullet"/>
        <w:spacing w:line="240" w:lineRule="auto"/>
        <w:ind w:left="720"/>
      </w:pPr>
      <w:r>
        <w:rPr>
          <w:lang w:val="ne_NP" w:bidi="ne_NP"/>
        </w:rPr>
      </w:r>
      <w:r>
        <w:rPr>
          <w:lang w:val="ne_NP" w:bidi="ne_NP"/>
        </w:rPr>
        <w:t xml:space="preserve">येशूबारे यो खण्डले के भन्दछ? </w:t>
      </w:r>
    </w:p>
    <w:p>
      <w:pPr>
        <w:pStyle w:val="ListBullet"/>
        <w:spacing w:line="240" w:lineRule="auto"/>
        <w:ind w:left="720"/>
      </w:pPr>
      <w:r>
        <w:rPr>
          <w:lang w:val="ne_NP" w:bidi="ne_NP"/>
        </w:rPr>
      </w:r>
      <w:r>
        <w:rPr>
          <w:lang w:val="ne_NP" w:bidi="ne_NP"/>
        </w:rPr>
        <w:t>मानिसहरूको बारेमा यो खण्डले के भन्दछ?</w:t>
      </w:r>
    </w:p>
    <w:p>
      <w:pPr>
        <w:pStyle w:val="ListBullet"/>
        <w:spacing w:line="240" w:lineRule="auto"/>
        <w:ind w:left="720"/>
      </w:pPr>
      <w:r>
        <w:rPr>
          <w:lang w:val="ne_NP" w:bidi="ne_NP"/>
        </w:rPr>
      </w:r>
      <w:r>
        <w:rPr>
          <w:lang w:val="ne_NP" w:bidi="ne_NP"/>
        </w:rPr>
        <w:t>कसरी यो खण्डले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होला? </w:t>
      </w:r>
      <w:r>
        <w:rPr>
          <w:lang w:val="ne_NP" w:bidi="ne_NP"/>
        </w:rPr>
      </w:r>
    </w:p>
    <w:p>
      <w:pPr>
        <w:pStyle w:val="Heading3"/>
      </w:pPr>
      <w:r>
        <w:rPr>
          <w:lang w:val="ne_NP" w:bidi="ne_NP"/>
        </w:rPr>
        <w:t>Step 2</w:t>
      </w:r>
    </w:p>
    <w:p>
      <w:pPr/>
      <w:r>
        <w:rPr>
          <w:lang w:val="ne_NP" w:bidi="ne_NP"/>
        </w:rPr>
      </w:r>
      <w:r>
        <w:rPr>
          <w:lang w:val="ne_NP" w:bidi="ne_NP"/>
        </w:rPr>
        <w:t xml:space="preserve">अनुवादलाई सजिलोसँग बुझ्‍नलाई मर्कुस १ः२१–२८ श्रव्य संस्करणलाई सुन्‍नुहोस्। </w:t>
      </w:r>
    </w:p>
    <w:p>
      <w:pPr/>
      <w:r>
        <w:rPr>
          <w:lang w:val="ne_NP" w:bidi="ne_NP"/>
        </w:rPr>
      </w:r>
      <w:r>
        <w:rPr>
          <w:lang w:val="ne_NP" w:bidi="ne_NP"/>
        </w:rPr>
        <w:t xml:space="preserve"> येशूले आफ्ना पहिलो ४ चेलाहरूलाई आफ्नो पछि लाग्न बोलाउनुभएको छ - मछुवाहरू, सिमोन, अन्द्रियास, याकूब र यूहन्ना। येशू र उहाँका ४ चेलाहरू गालील समुद्रको किनार कफर्नहुम गाउँमा जानुभयो। कफर्नहुम, मिश्र र दमीशकलाई जोड्‍ने मुख्य सडकमा अवस्थित एउटा महत्त्वपूर्ण शहर थियो। गालीलको क्षेत्रमा येशूको सेवकाईको बेला यो मुख्यालय बन्यो। कफर्नहुम सम्भवतः ४ चेलाहरू बसोबास गर्ने ठाउँ हो।</w:t>
      </w:r>
    </w:p>
    <w:p>
      <w:pPr/>
      <w:r>
        <w:rPr>
          <w:lang w:val="ne_NP" w:bidi="ne_NP"/>
        </w:rPr>
      </w:r>
      <w:r>
        <w:rPr>
          <w:lang w:val="ne_NP" w:bidi="ne_NP"/>
        </w:rPr>
        <w:t>यहाँ रोकिनुहोस् र तपाईंको अनुवाद टोलीलाई कफर्नहुम, मिश्र र दमीशकलाई देखाउने गालीलको समुद्रको नक्सा देखाउनुहोस्।</w:t>
      </w:r>
    </w:p>
    <w:p>
      <w:pPr/>
      <w:r>
        <w:rPr>
          <w:lang w:val="ne_NP" w:bidi="ne_NP"/>
        </w:rPr>
      </w:r>
      <w:r>
        <w:rPr>
          <w:lang w:val="ne_NP" w:bidi="ne_NP"/>
        </w:rPr>
        <w:t>अर्को विश्रामको दिनमा, येशू सभाघरमा जानुहुन्छ र मानिसहरूलाई परमेश्वरको सन्देश सिकाउन थाल्नुहुन्छ। विश्रामको दिन कुनै काम नगरेर पवित्र वा विशेष राख्नको लागि यहूदीहरूको विश्राम र उपासनाको दिन हो। यहूदीहरूको लागि विश्राम दिन शुक्रबार सूर्यास्त हुँदा सुरु हुन्थ्यो र शनिबार सूर्यास्त नभएसम्म चल्थ्यो। विश्रामको दिनमा शिक्षा सुन्‍न मानिसहरू सभाघरमा भेला हुनु सामान्य थियो। सभाघर शहरको उपासनास्थल थियो। यो मानिसहरू प्रार्थना गर्न भेला हुने बैठक स्थल थियो र सम्मानित शिक्षकहरूसँग परमेश्वरको वचन सुन्थे र छलफल गर्थे। कानुन र राजनीतिको महत्त्वपूर्ण मुद्दाहरूबारे छलफल गर्न मानिसहरू सभाघरहरूमा पनि भेला भए।</w:t>
      </w:r>
    </w:p>
    <w:p>
      <w:pPr/>
      <w:r>
        <w:rPr>
          <w:lang w:val="ne_NP" w:bidi="ne_NP"/>
        </w:rPr>
      </w:r>
      <w:r>
        <w:rPr>
          <w:lang w:val="ne_NP" w:bidi="ne_NP"/>
        </w:rPr>
        <w:t xml:space="preserve">यहाँ रोकिनुहोस् र सभाघरको फोटो हेर्नुहोस्। समूहगत रूपमा यो प्रश्नको छलफल गर्नुहोस्: तपाईंको संस्कृतिमा, तपाईंको साप्ताहिक विश्राम र कामको तालिका कस्तो छ? तपाई कसरी विश्राम गर्नुहुन्छ? महत्त्वपूर्ण मुद्दाहरूबारे छलफल गर्न मानिसहरू कहाँ भेला हुन्छन्? अडियो रोक्‍नुहोस्। </w:t>
      </w:r>
    </w:p>
    <w:p>
      <w:pPr/>
      <w:r>
        <w:rPr>
          <w:lang w:val="ne_NP" w:bidi="ne_NP"/>
        </w:rPr>
      </w:r>
      <w:r>
        <w:rPr>
          <w:lang w:val="ne_NP" w:bidi="ne_NP"/>
        </w:rPr>
        <w:t>कसैले येशूलाई सभाघरमा सिकाउन आमन्त्रण गरे। येशूलाई चिन्ने र उहाँलाई सम्मान गर्ने थिए भनेर यसले हामीलाई भन्दछ। आज येशूले के सिकाउनुभयो मर्कूसले हामीलाई भन्दैनन्, तर येशूको शिक्षा असामान्य थियो भनेर हामीलाई थाहा छ। येशूले सिकाउने तरिकामा मानिसहरू "चकित" थिए। सामान्यतया, व्यवस्थाका शास्त्रीहरूले धार्मिक व्यवस्थाले के भन्यो र अगमवक्ताहरूले यस विषयमा के भने भनेर कुरा गर्थे। यस अवस्थामा येशू आफ्नै अधिकारमा बोल्दै हुनुहुन्छ जस्तो देखिन्थ्यो - मानिसहरूलाई के गर्ने भन्ने शक्ति र अधिकार आफूसँग छ भनेर येशूले बोल्नुभयो, र मानिसहरूले यो अपेक्षा गरेका थिएनन्। येशू सम्भवतः परमेश्वरको राज्य अहिले यहाँ रहेको र मानिसहरूलाई परमेश्वरको राज्यको हिस्सा बन्न के गर्नुपर्दछ भनेर भन्दै बोल्दै हुनुहुन्थ्यो।</w:t>
      </w:r>
    </w:p>
    <w:p>
      <w:pPr/>
      <w:r>
        <w:rPr>
          <w:lang w:val="ne_NP" w:bidi="ne_NP"/>
        </w:rPr>
      </w:r>
      <w:r>
        <w:rPr>
          <w:lang w:val="ne_NP" w:bidi="ne_NP"/>
        </w:rPr>
        <w:t>हामीलाई भनिएको छ कि दुष्ट आत्मा लागेको मानिस "तुरुन्तै" चिच्याउँछ। दुष्ट आत्माहरू, जसलाई प्राय: भूतहरू वा अशुद्ध आत्माहरू भनेर चिनिन्छन्, यी आत्मिक प्राणीहरू हुन् जसले शैतानको अधिकार अन्तर्गत रहेर उसका एजेन्टहरूको रूपमा सेवा गर्छन्। यी आत्मिक प्राणीहरूसँग मानिसलाई सताउने र तिनीहरूका विचार र कार्यहरूमा नियन्त्रण लिन र तिनीहरूमार्फत बोल्ने शक्ति छ। येशूले सिकाउँदै गरेको सम्पूर्ण समयमा कब्जा गरिएको मानिस सभाघरमा थियो वा येशूले सिकाएपछि भित्र पसे कि हामीलाई थाहा छैन। दुष्ट आत्मा भएको व्यक्तिलाई सभाघरमा उपासना गर्न अनुमति नभएकोले, उहाँ सभाघरमा आउनु अचम्मको कुरा हो। भूतले मानिसमार्फत बोल्छ। उहाँको भाषा यहूदी मानिसहरूले भूतहरूले बोल्ने अपेक्षा गरेका जस्तै हो - तिनीहरूले प्राय: "हामीसँग तपाईंको कुनै काम छैन!" जस्ता कुराहरू भन्थे। "हामी" भन्दा भूतले सम्भवतः अन्य दुष्ट आत्माहरूको तर्फबाट बोल्दै छ। येशूसँग भूतको बोल्ने तरिकाले यो अत्यन्त हिंसक छ डराएको कुरा देखाउँछ किनभने त्यसले येशू को हुनुहुन्छ र उहाँले त्यसलाई के गर्न लगाउनु हुन्छ र नाश गर्ने अधिकार येशूसँग छ भनेर त्यसलाई थाहा छ। यहाँ नष्ट गर्नुको अर्थ मार्न होइन, विनाश गर्नु हो।</w:t>
      </w:r>
    </w:p>
    <w:p>
      <w:pPr/>
      <w:r>
        <w:rPr>
          <w:lang w:val="ne_NP" w:bidi="ne_NP"/>
        </w:rPr>
      </w:r>
      <w:r>
        <w:rPr>
          <w:lang w:val="ne_NP" w:bidi="ne_NP"/>
        </w:rPr>
        <w:t>दुष्ट आत्माले येशूलाई नासरतका येशू नामले बोलाउँछ। यसको अर्थ येशू नासरत शहरबाट हुनुहुन्थ्यो। ती दिनहरूमा मानिसहरूलाई पहिचान गर्ने तरिकाको रूपमा तिनीहरूको नाम र गृहनगरबाट चिनिनु सामान्य थियो। यहूदी संस्कृतिमा, कसैको नाम काडेर बोलाउँदा तिनीहरूमाथि त्यस मानिसको नियन्त्रण छ भनेर विश्वास गर्थे। त्यो भूतले येशूमाथि नियन्त्रण गर्ने कुनै उपाय खोज्न असफल प्रयास गरिरहेको छ किनभने उसलाई थाहा छ कि येशूमा वास्तविक शक्ति छ। त्यसपछि भूतले येशूलाई "परमेश्वरका पवित्र जन" भनेर बोलाउँछ। सम्भवत भूतको बुझाईमा येशूमा परमेश्वरको पवित्र आत्मा छ भनेर उसलाई थाहा छ। यो नामले देखाउँछ कि येशू ईश्वरीय हुनुहुन्छ उहाँ परमेश्वर हुनुहुन्छ भनेर भूतलाई थाहा छ -</w:t>
      </w:r>
    </w:p>
    <w:p>
      <w:pPr/>
      <w:r>
        <w:rPr>
          <w:lang w:val="ne_NP" w:bidi="ne_NP"/>
        </w:rPr>
      </w:r>
      <w:r>
        <w:rPr>
          <w:lang w:val="ne_NP" w:bidi="ne_NP"/>
        </w:rPr>
        <w:t xml:space="preserve">यहाँ रोक्नुहोस् र समूहको रूपमा यो प्रश्नको छलफल गर्नुहोस्: तपाईंको संस्कृतिमा तपाईं कसरी नामहरू प्रयोग गर्नुहुन्छ? नामहरूको अर्थ के हो? तपाईं कहिले मानिसहरूलाई उनीहरूको नामबाट बोलाउनुहुन्छ? अडियो रोक्‍नुहोस्। </w:t>
      </w:r>
    </w:p>
    <w:p>
      <w:pPr/>
      <w:r>
        <w:rPr>
          <w:lang w:val="ne_NP" w:bidi="ne_NP"/>
        </w:rPr>
      </w:r>
      <w:r>
        <w:rPr>
          <w:lang w:val="ne_NP" w:bidi="ne_NP"/>
        </w:rPr>
        <w:t>येशूले दुष्ट आत्मालाई आदेश दिनुभयो "चुप लागेर बस् र मानिसबाट निस्कि!" येशूले दुष्ट आत्माले मानिसलाई छोडेर जाओस् र उसलाई नियन्त्रण गर्न रोक्न माग गर्दै हुनुहुन्थ्यो। सामान्यतया, व्यवस्थाका शिक्षकले भूतहरूलाई धपाउनको लागि एउटा अनुष्ठान वा समारोह गर्थे। तर येशूले केवल शब्दहरू मात्र भन्नुपर्छ, र भूत मानिसबाट निस्कन्छ। यसले फेरि येशूको अधिकारलाई प्रदर्शन गर्दछ। जब भूत मानिसबाट निस्किन्छ, यसले मानिसलाई दौरा परेजस्तो हल्लाउँछ र भूतले ठूलो स्वरमा कराउँछ। मर्कूसले आफ्ना कथाहरूमा यो विषय देखाउन मन पराउँछन्, र उहाँले हामीलाई येशू असल र शैतान दुष्टको बीचको प्रतिस्पर्धा देखाउँनुहुन्छ।</w:t>
      </w:r>
    </w:p>
    <w:p>
      <w:pPr/>
      <w:r>
        <w:rPr>
          <w:lang w:val="ne_NP" w:bidi="ne_NP"/>
        </w:rPr>
      </w:r>
      <w:r>
        <w:rPr>
          <w:lang w:val="ne_NP" w:bidi="ne_NP"/>
        </w:rPr>
        <w:t xml:space="preserve">यहाँ रोक्नुहोस् र समूहको रूपमा यो प्रश्नको छलफल गर्नुहोस्: तपाईंको संस्कृतिले दुष्ट आत्मा भएका मानिसहरूलाई कसरी व्यवहार गर्दछ? भुत लागेका मानिसहरूले कस्ता प्रकारका कामहरू गर्छन्? तिनीहरू कसरी यो सङ्कटबाट निको हुन्छन्? अडियो रोक्‍नुहोस्। </w:t>
      </w:r>
    </w:p>
    <w:p>
      <w:pPr/>
      <w:r>
        <w:rPr>
          <w:lang w:val="ne_NP" w:bidi="ne_NP"/>
        </w:rPr>
      </w:r>
      <w:r>
        <w:rPr>
          <w:lang w:val="ne_NP" w:bidi="ne_NP"/>
        </w:rPr>
        <w:t>फेरि एकपटक, सभाघरका मानिसहरू येशूबाट चकित छन्। येशूसँग ठूलो शक्ति छ भनेर तिनीहरूले देख्न सक्छन्। मानिसहरूले के भयो भनेर छलफल गर्न थाल्छन्। मानिसहरूले अझै येशू को हुनुहुन्छ भनेर पूर्ण रूपमा बुझ्दैनन्, तर तिनीहरूले येशू यस्तो व्यक्ति हुनुहुन्छ भनेर देख्न सक्छन् जसले आफ्ना शब्दहरूमा मात्र अधिकार र शक्तिसँग सिकाउँदैनन्, तर यस अवस्थामा कसैलाई स्वतन्त्र बनाउँदै आफ्ना कार्यहरूबाट प्रदर्शन गर्दछ।</w:t>
      </w:r>
    </w:p>
    <w:p>
      <w:pPr/>
      <w:r>
        <w:rPr>
          <w:lang w:val="ne_NP" w:bidi="ne_NP"/>
        </w:rPr>
      </w:r>
      <w:r>
        <w:rPr>
          <w:lang w:val="ne_NP" w:bidi="ne_NP"/>
        </w:rPr>
        <w:t>मर्कूसले हामीलाई सधैं चमत्कारहरूको परिणामहरू देखाउँछन्। यस अवस्थामा, त्यस क्षेत्रमा येशू र उहाँका चमत्कारहरूको बारेको समाचार फैलियो।</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बुझ्‍नलाई मर्कुस १ः२१–२८ श्रव्य संस्करणलाई सुन्‍नुहोस्।</w:t>
      </w:r>
    </w:p>
    <w:p>
      <w:pPr/>
      <w:r>
        <w:rPr>
          <w:lang w:val="ne_NP" w:bidi="ne_NP"/>
        </w:rPr>
      </w:r>
      <w:r>
        <w:rPr>
          <w:lang w:val="ne_NP" w:bidi="ne_NP"/>
        </w:rPr>
        <w:t xml:space="preserve"> यो कदममा, समूहले दृश्‍यहरू, पात्रहरू र यो खण्डको प्रसङ्‍ग परिभाषित गर्नेछ। त्यसपछि समूहले यो खण्डको दृश्‍वलोकन गर्नेछ।</w:t>
      </w:r>
    </w:p>
    <w:p>
      <w:pPr/>
      <w:r>
        <w:rPr>
          <w:lang w:val="ne_NP" w:bidi="ne_NP"/>
        </w:rPr>
      </w:r>
      <w:r>
        <w:rPr>
          <w:lang w:val="ne_NP" w:bidi="ne_NP"/>
        </w:rPr>
        <w:t>यो खण्डमा ३ दृश्‍यहरू छन्।</w:t>
      </w:r>
    </w:p>
    <w:p>
      <w:pPr/>
      <w:r>
        <w:rPr>
          <w:lang w:val="ne_NP" w:bidi="ne_NP"/>
        </w:rPr>
      </w:r>
      <w:r>
        <w:rPr>
          <w:b/>
          <w:lang w:val="ne_NP" w:bidi="ne_NP"/>
        </w:rPr>
        <w:t>पहिलो दृश्यमा:</w:t>
      </w:r>
      <w:r>
        <w:rPr>
          <w:lang w:val="ne_NP" w:bidi="ne_NP"/>
        </w:rPr>
        <w:t xml:space="preserve"> येशू र उनका चार चेलाहरू, जो उहाँले भर्खरै उहाँलाई पछ्याउन बोलाउनुभएका मछुवाहरू थिए, अहिले कफर्नहुम शहरमा छन्। यो विश्रामको दिन हो, त्यसैले येशू सभाघरमा जानु हुन्छ र सिकाउँनुहुन्छ जुन यहूदीको प्रार्थनाको घर हो। मानिसहरू उहाँको शिक्षाबाट चकित छन्।</w:t>
      </w:r>
    </w:p>
    <w:p>
      <w:pPr/>
      <w:r>
        <w:rPr>
          <w:lang w:val="ne_NP" w:bidi="ne_NP"/>
        </w:rPr>
      </w:r>
      <w:r>
        <w:rPr>
          <w:b/>
          <w:lang w:val="ne_NP" w:bidi="ne_NP"/>
        </w:rPr>
        <w:t>दोस्रो दृश्यमा:</w:t>
      </w:r>
      <w:r>
        <w:rPr>
          <w:lang w:val="ne_NP" w:bidi="ne_NP"/>
        </w:rPr>
        <w:t xml:space="preserve"> दुष्ट आत्मा भएको एउटा मानिस अचानक देखा पर्छ। येशूले दुष्ट आत्मालाई हप्काउनुहुन्छ र मानिसलाई छोड्न आदेश दिनुहुन्छ। यसपटक, दुष्ट आत्मा चिच्याउँछ, त्यो मानिसलाई लछारपछार पर्छ र बाहिर निस्कन्छ।</w:t>
      </w:r>
    </w:p>
    <w:p>
      <w:pPr/>
      <w:r>
        <w:rPr>
          <w:lang w:val="ne_NP" w:bidi="ne_NP"/>
        </w:rPr>
      </w:r>
      <w:r>
        <w:rPr>
          <w:b/>
          <w:lang w:val="ne_NP" w:bidi="ne_NP"/>
        </w:rPr>
        <w:t>तेस्रो दृश्यमा:</w:t>
      </w:r>
      <w:r>
        <w:rPr>
          <w:lang w:val="ne_NP" w:bidi="ne_NP"/>
        </w:rPr>
        <w:t xml:space="preserve"> दर्शकहरू छक्क परेका छन्। तिनीहरू त्याहाँ के भयो र येशूको अधिकारको बारेमा छलफल शुरु गर्छन। येशूको बारेको समाचार गालीलको सम्पूर्ण क्षेत्रमा द्रुत गतिमा फैलन्छ।</w:t>
      </w:r>
    </w:p>
    <w:p>
      <w:pPr/>
      <w:r>
        <w:rPr>
          <w:lang w:val="ne_NP" w:bidi="ne_NP"/>
        </w:rPr>
      </w:r>
      <w:r>
        <w:rPr>
          <w:lang w:val="ne_NP" w:bidi="ne_NP"/>
        </w:rPr>
        <w:t>यो खण्डको पात्रहरू हुन्: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चार साथीहरू/चेलाहरू - सिमोन, अन्द्रियास, याकूब र यूहन्ना</w:t>
      </w:r>
    </w:p>
    <w:p>
      <w:pPr>
        <w:pStyle w:val="ListBullet"/>
        <w:spacing w:line="240" w:lineRule="auto"/>
        <w:ind w:left="720"/>
      </w:pPr>
      <w:r>
        <w:rPr>
          <w:lang w:val="ne_NP" w:bidi="ne_NP"/>
        </w:rPr>
      </w:r>
      <w:r>
        <w:rPr>
          <w:lang w:val="ne_NP" w:bidi="ne_NP"/>
        </w:rPr>
        <w:t>स्थानीय मानिसहरू र धार्मिक नेताहरू सहित सभाघरका मानिसहरू</w:t>
      </w:r>
    </w:p>
    <w:p>
      <w:pPr>
        <w:pStyle w:val="ListBullet"/>
        <w:spacing w:line="240" w:lineRule="auto"/>
        <w:ind w:left="720"/>
      </w:pPr>
      <w:r>
        <w:rPr>
          <w:lang w:val="ne_NP" w:bidi="ne_NP"/>
        </w:rPr>
      </w:r>
      <w:r>
        <w:rPr>
          <w:lang w:val="ne_NP" w:bidi="ne_NP"/>
        </w:rPr>
        <w:t>दुष्ट आत्मा भएको मानिस</w:t>
      </w:r>
    </w:p>
    <w:p>
      <w:pPr>
        <w:pStyle w:val="ListBullet"/>
        <w:spacing w:line="240" w:lineRule="auto"/>
        <w:ind w:left="720"/>
      </w:pPr>
      <w:r>
        <w:rPr>
          <w:lang w:val="ne_NP" w:bidi="ne_NP"/>
        </w:rPr>
      </w:r>
      <w:r>
        <w:rPr>
          <w:lang w:val="ne_NP" w:bidi="ne_NP"/>
        </w:rPr>
        <w:t>सभाघर बाहिरका मानिसहरू (सभाघरभित्रका मानिसहरूले सम्पूर्ण क्षेत्रका मानिसहरूलाई सुसमाचार फैलाउँछन्)</w:t>
      </w:r>
    </w:p>
    <w:p>
      <w:pPr>
        <w:pStyle w:val="ListBullet"/>
        <w:spacing w:line="240" w:lineRule="auto"/>
        <w:ind w:left="720"/>
      </w:pPr>
      <w:r>
        <w:rPr>
          <w:lang w:val="ne_NP" w:bidi="ne_NP"/>
        </w:rPr>
      </w:r>
      <w:r>
        <w:rPr>
          <w:lang w:val="ne_NP" w:bidi="ne_NP"/>
        </w:rPr>
        <w:t>दुष्ट आत्मा</w:t>
      </w:r>
    </w:p>
    <w:p>
      <w:pPr/>
      <w:r>
        <w:rPr>
          <w:lang w:val="ne_NP" w:bidi="ne_NP"/>
        </w:rPr>
      </w:r>
      <w:r>
        <w:rPr>
          <w:lang w:val="ne_NP" w:bidi="ne_NP"/>
        </w:rPr>
        <w:t>समूहका रूपमा, खण्डका अंशहरूका परिवेशमा ध्यान दिनुहोस्।</w:t>
      </w:r>
    </w:p>
    <w:p>
      <w:pPr/>
      <w:r>
        <w:rPr>
          <w:lang w:val="ne_NP" w:bidi="ne_NP"/>
        </w:rPr>
      </w:r>
      <w:r>
        <w:rPr>
          <w:lang w:val="ne_NP" w:bidi="ne_NP"/>
        </w:rPr>
        <w:t>समूहलाई यी दृश्यहरूको सन्दर्भ सोच्न आग्रह गर्नुहोस्। अहिले हामी फरक सन्दर्भमा - विश्रामको दिनमा कफर्नहुम शहरको एउटा सभाघरभित्र छौ। कफर्नहुम गालीलको समुद्रको उत्तरी किनारमा अवस्थित एउटा सानो शहर थियो। कफर्नहुममा २००० भन्दा कम मानिसहरू बसोबास गर्थे। सम्भवतः यहीँ सिमोन, अन्द्रियास, याकूब र यूहन्ना बसोबास गर्थे। हरेक यहूदी समुदायको एउटा सभाघर थियो। सभाघरहरू धार्मिक शिक्षाहरू सुन्न र उपासना गर्न मानिसहरू भेला हुने ठाउँहरू थिए। सभाघरहरू कानुन र राजनीतिको महत्त्वपूर्ण मुद्दाहरूबारे छलफल गर्न भेला हुने ठाउँ पनि थियो।</w:t>
      </w:r>
    </w:p>
    <w:p>
      <w:pPr/>
      <w:r>
        <w:rPr>
          <w:lang w:val="ne_NP" w:bidi="ne_NP"/>
        </w:rPr>
      </w:r>
      <w:r>
        <w:rPr>
          <w:lang w:val="ne_NP" w:bidi="ne_NP"/>
        </w:rPr>
        <w:t>यो कथा यहूदीको विश्राम दिनको हो, जुन दिन यहूदी मानिसहरूले काम गर्न छोडेर विश्राम गर्थे र सिक्न र उपासना गर्न सभाघरहरूमा भेला हुन्थे। येशूलाई सभाघरमा सिकाउन आमन्त्रण गरिएको हुन्थ्यो। यसले येशू पहिल्यै परिचित र सम्मानित भएको देखाउँछ। येशू बसेर सिकाउँदै हुनुहुन्थ्यो। येशूले के सिकाउँदै हुनुहुन्थ्यो हामीलाई थाहा छैन तर येशूले सिकाउने तरिकाबाट मानिसहरू छक्क परेका थिए भनेर हामीलाई थाहा छ। येशूले अधिकारसँग सिकाउनुभयो। यो अन्य शिक्षकहरूले सिकाउने तरिका भन्दा फरक छ। व्यवस्थाका शिक्षकहरू प्राय: अन्य विद्वानहरूबाट उद्धरण गर्थे र धार्मिक व्यवस्थाले के भन्यो र यस विषयमा अगमवक्ताहरूले के भने भनेर कुरा गर्थे। येशू आफ्नै अधिकारबाट बोल्दै हुनुहुन्छ। यसको अर्थ उहाँ अर्कोबाट सन्देश ल्याएर बोल्ने अरू ब्यक्ति जस्तै बोल्दै हुनुहुन्न। येशूले सत्य घोषणा गर्ने अधिकारिक व्यक्तिको रूपमा केही नयाँ कुरा सिकाउँदै हुनुहुन्छ।</w:t>
      </w:r>
    </w:p>
    <w:p>
      <w:pPr/>
      <w:r>
        <w:rPr>
          <w:lang w:val="ne_NP" w:bidi="ne_NP"/>
        </w:rPr>
      </w:r>
      <w:r>
        <w:rPr>
          <w:lang w:val="ne_NP" w:bidi="ne_NP"/>
        </w:rPr>
        <w:t xml:space="preserve">यहाँ रोक्नुहोस् र सभाघरको बाहिर र भित्र दुवै समूहको रूपमा सभाघरको तस्वीर हेर्नुहोस्। अडियो रोक्‍नुहोस्। </w:t>
      </w:r>
    </w:p>
    <w:p>
      <w:pPr/>
      <w:r>
        <w:rPr>
          <w:lang w:val="ne_NP" w:bidi="ne_NP"/>
        </w:rPr>
      </w:r>
      <w:r>
        <w:rPr>
          <w:lang w:val="ne_NP" w:bidi="ne_NP"/>
        </w:rPr>
        <w:t>अर्को दृश्यमा दुष्ट आत्मा भएको मानिस अचानक देखा पर्छ। दुष्ट आत्माहरूलाई कहिलेकाँही अशुद्ध आत्मा वा भूतहरू भनेर चिनिन्छ। दुष्ट आत्माहरू आत्मिक प्राणीहरू हुन् जसले शैतानको सेवा गर्छन् र व्यक्तिको कार्यहरू र विचारहरूलाई नियन्त्रण गर्न सक्छन्। हामीलाई भूत लागेको मानिस कति लामो समय सभाघरमा थियो भनेर भनिएको छैन। येशूले सिकाउँदा उ त्यहाँ थियो, वा येशूले शिक्षा सिकाईसके पाछि उ आइपुगेको हुन सक्छ। उहाँ सभाघरमा हुनु अचम्मको कुरा हुन्थ्यो। दुष्ट आत्माले येशूलाई तुरुन्तै पहिचान गर्छ उसले येशूलाई नामबाट बोलाउँछ र पछि उहाँलाई "परमेश्वरका पवित्र जन" भनेर उल्लेख गर्दछ। येशू को हुनुहुन्छ भनि चिनेपछि बोल्ने दुष्ट आत्मा हो। तपाईंको अनुवादले यो दुष्ट आत्मा बोलिरहेछ भनेर देखाउँछ भनी निश्चित हुनुहोस। यो स्पष्ट छ कि त्यो मानिसमा दुष्ट आत्मा थियो र उ बिरामी मात्र थिएन्। दुष्ट आत्माहरूसँग अलौकिक ज्ञान छ जुन ज्ञान यस संसारको होइन। भीडका मानिसहरूले येशू को हुनुहुन्छ भनेर अझै पूर्ण रूपमा नबुझेपनि येशू वास्तवमा को हुनुहुन्छ भनेर दुष्टलाई थाहा छ। येशू ईश्वरीय हुनुहुन्छ। उहाँ परमेश्वर हुनुहुन्छ र दुष्ट आत्मालाई नष्ट गर्ने शक्ति उहाँसँग छ।</w:t>
      </w:r>
    </w:p>
    <w:p>
      <w:pPr/>
      <w:r>
        <w:rPr>
          <w:lang w:val="ne_NP" w:bidi="ne_NP"/>
        </w:rPr>
      </w:r>
      <w:r>
        <w:rPr>
          <w:lang w:val="ne_NP" w:bidi="ne_NP"/>
        </w:rPr>
        <w:t>जब येशूले दुष्ट आत्मालाई शान्त हो र मानिसलाई छोड भनेर आदेश दिनुहुन्छ तब येशूले आफ्नो अधिकार र शक्ति प्रदर्शन गर्नुहुन्छ। सामान्यतया यहूदी नेताहरूले भूतहरूलाई धपाउन धेरै धर्म बिधिहरू पछ्याउनु पर्थ्यो। यसको सट्टामा, येशूले उहाँको वचन मात्रले भूतलाई छोडी जान आदेश दिनुहुन्छ। दुष्ट आत्मा मानिसलाई छोडेपछि कहाँ जान्छ भनेर हामीलाई भनिएको छैन। भूत मानिसबाट निस्कनलाग्दा यसले मानिसलाई काम्ने र चिच्याउने वा कराउने बनाउँछ। काम्नुको अर्थ हिंसात्मक रूपमा हल्लाउनु हो। भूतहरू आत्माहरू हुन्, तिनीहरूको भौतिक शरीर हुँदैन, त्यसैले भूतले मानिसलाई छोडेर गएको हामी देख्न सक्दैनौं। भीडलाई यो कुरा स्पष्ट हुनेछ कि त्यो मानिस भूतबाट मुक्त थियो किनभने त्यो मानिस फरक तरिकाले व्यवहार गर्थ्यो। फेरि पनि येशूले फरक तरिकाबाट अधिकार र शक्तिसँग काम गर्नुभएकोले सभाघरका मानिसहरू चकित परेका छन्!</w:t>
      </w:r>
    </w:p>
    <w:p>
      <w:pPr/>
      <w:r>
        <w:rPr>
          <w:lang w:val="ne_NP" w:bidi="ne_NP"/>
        </w:rPr>
      </w:r>
      <w:r>
        <w:rPr>
          <w:lang w:val="ne_NP" w:bidi="ne_NP"/>
        </w:rPr>
        <w:t xml:space="preserve"> शैतानले येशूलाई परीक्षण गर्दा उहाँले उजाडस्थानमा पहिल्यैनै शैतानसँग जम्का भेट भईसकेको छ यद्यपि मर्कूसमा कुनै व्यक्तिलाई छोड्न दुष्ट आत्मालाई येशूले आदेश दिएको यो हामीले पहिलो पटक देखेका छौं। हामी यो महत्त्वपूर्ण विषय मर्कूसको सम्पूर्ण पुस्तकमा देख्छौं, जहाँ येशू र शैतान द्वन्द्वमा थिए।</w:t>
      </w:r>
    </w:p>
    <w:p>
      <w:pPr/>
      <w:r>
        <w:rPr>
          <w:lang w:val="ne_NP" w:bidi="ne_NP"/>
        </w:rPr>
      </w:r>
      <w:r>
        <w:rPr>
          <w:lang w:val="ne_NP" w:bidi="ne_NP"/>
        </w:rPr>
        <w:t>अन्तिम दृश्यमा त्यस समयमा सभाघरमा भएका सबै मानिसहरू तपाईंसँग भएका दर्शकहरू हुन। तिनीहरूले सभाघर बाहिरका मानिसहरूसँग के भयो भनेर छलफल गर्न थाल्छन्, र यो समाचार गालीलको सम्पूर्ण क्षेत्रमा (जुन कफर्नहुम शहर वरपरको क्षेत्र हो) फैलियो।</w:t>
      </w:r>
    </w:p>
    <w:p>
      <w:pPr/>
      <w:r>
        <w:rPr>
          <w:lang w:val="ne_NP" w:bidi="ne_NP"/>
        </w:rPr>
      </w:r>
      <w:r>
        <w:rPr>
          <w:lang w:val="ne_NP" w:bidi="ne_NP"/>
        </w:rPr>
        <w:t xml:space="preserve">यहाँ रोक्नुहोस् र समूहको रूपमा गालीलको नक्सा र वरपरका क्षेत्रहरूलाई हेर्नुहोस्। अडियो रोक्‍नुहोस्। </w:t>
      </w:r>
    </w:p>
    <w:p>
      <w:pPr/>
      <w:r>
        <w:rPr>
          <w:lang w:val="ne_NP" w:bidi="ne_NP"/>
        </w:rPr>
      </w:r>
      <w:r>
        <w:rPr>
          <w:lang w:val="ne_NP" w:bidi="ne_NP"/>
        </w:rPr>
        <w:t xml:space="preserve">घटना विवरणलाई दृश्‍यवालोकन गर्न र यसमा भएको कार्यलाई, समूहले कथाबोर्ड तयार पार्न, चित्र कोर्न वा वस्तुहरू प्रयोग गर्न सक्छन्। </w:t>
      </w:r>
      <w:r>
        <w:rPr>
          <w:lang w:val="ne_NP" w:bidi="ne_NP"/>
        </w:rPr>
      </w:r>
    </w:p>
    <w:p>
      <w:pPr>
        <w:pStyle w:val="Heading3"/>
      </w:pPr>
      <w:r>
        <w:rPr>
          <w:lang w:val="ne_NP" w:bidi="ne_NP"/>
        </w:rPr>
        <w:t>Step 4</w:t>
      </w:r>
    </w:p>
    <w:p>
      <w:pPr/>
      <w:r>
        <w:rPr>
          <w:lang w:val="ne_NP" w:bidi="ne_NP"/>
        </w:rPr>
      </w:r>
      <w:r>
        <w:rPr>
          <w:lang w:val="ne_NP" w:bidi="ne_NP"/>
        </w:rPr>
        <w:t>अनुबादलाई सजिलोसँग बुझ्‍नलाई मर्कुस १ः२१–२८ श्रव्य संस्करणलाई सुन्‍नुहोस्।</w:t>
      </w:r>
    </w:p>
    <w:p>
      <w:pPr/>
      <w:r>
        <w:rPr>
          <w:lang w:val="ne_NP" w:bidi="ne_NP"/>
        </w:rPr>
      </w:r>
      <w:r>
        <w:rPr>
          <w:lang w:val="ne_NP" w:bidi="ne_NP"/>
        </w:rPr>
        <w:t>यस कदममा समूहले खण्डलाई नाटकीय ढंगमा प्रस्तुत गर्नेछ।</w:t>
      </w:r>
    </w:p>
    <w:p>
      <w:pPr/>
      <w:r>
        <w:rPr>
          <w:lang w:val="ne_NP" w:bidi="ne_NP"/>
        </w:rPr>
      </w:r>
      <w:r>
        <w:rPr>
          <w:lang w:val="ne_NP" w:bidi="ne_NP"/>
        </w:rPr>
        <w:t>यो कथामा ३ दृश्‍यहरू छन्।</w:t>
      </w:r>
    </w:p>
    <w:p>
      <w:pPr/>
      <w:r>
        <w:rPr>
          <w:lang w:val="ne_NP" w:bidi="ne_NP"/>
        </w:rPr>
      </w:r>
      <w:r>
        <w:rPr>
          <w:lang w:val="ne_NP" w:bidi="ne_NP"/>
        </w:rPr>
        <w:t xml:space="preserve">यो खण्डको पात्रहरू: </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चार साथीहरू/चेलाहरू - सिमोन, अन्द्रियास, याकूब र यूहन्ना</w:t>
      </w:r>
    </w:p>
    <w:p>
      <w:pPr>
        <w:pStyle w:val="ListBullet"/>
        <w:spacing w:line="240" w:lineRule="auto"/>
        <w:ind w:left="720"/>
      </w:pPr>
      <w:r>
        <w:rPr>
          <w:lang w:val="ne_NP" w:bidi="ne_NP"/>
        </w:rPr>
      </w:r>
      <w:r>
        <w:rPr>
          <w:lang w:val="ne_NP" w:bidi="ne_NP"/>
        </w:rPr>
        <w:t>स्थानीय मानिसहरू र धार्मिक नेताहरू सहितका सभाघरका मानिसहरू</w:t>
      </w:r>
    </w:p>
    <w:p>
      <w:pPr>
        <w:pStyle w:val="ListBullet"/>
        <w:spacing w:line="240" w:lineRule="auto"/>
        <w:ind w:left="720"/>
      </w:pPr>
      <w:r>
        <w:rPr>
          <w:lang w:val="ne_NP" w:bidi="ne_NP"/>
        </w:rPr>
      </w:r>
      <w:r>
        <w:rPr>
          <w:lang w:val="ne_NP" w:bidi="ne_NP"/>
        </w:rPr>
        <w:t>दुष्ट आत्मा भएको मानिस</w:t>
      </w:r>
    </w:p>
    <w:p>
      <w:pPr>
        <w:pStyle w:val="ListBullet"/>
        <w:spacing w:line="240" w:lineRule="auto"/>
        <w:ind w:left="720"/>
      </w:pPr>
      <w:r>
        <w:rPr>
          <w:lang w:val="ne_NP" w:bidi="ne_NP"/>
        </w:rPr>
      </w:r>
      <w:r>
        <w:rPr>
          <w:lang w:val="ne_NP" w:bidi="ne_NP"/>
        </w:rPr>
        <w:t>सभाघर बाहिरका मानिसहरू (सभाघरभित्रका मानिसहरूले सम्पूर्ण क्षेत्रका मानिसहरूलाई समाचार फैलाउँछन्)</w:t>
      </w:r>
    </w:p>
    <w:p>
      <w:pPr>
        <w:pStyle w:val="ListBullet"/>
        <w:spacing w:line="240" w:lineRule="auto"/>
        <w:ind w:left="720"/>
      </w:pPr>
      <w:r>
        <w:rPr>
          <w:lang w:val="ne_NP" w:bidi="ne_NP"/>
        </w:rPr>
      </w:r>
      <w:r>
        <w:rPr>
          <w:lang w:val="ne_NP" w:bidi="ne_NP"/>
        </w:rPr>
        <w:t>दुष्ट आत्मा</w:t>
      </w:r>
    </w:p>
    <w:p>
      <w:pPr/>
      <w:r>
        <w:rPr>
          <w:lang w:val="ne_NP" w:bidi="ne_NP"/>
        </w:rPr>
      </w:r>
      <w:r>
        <w:rPr>
          <w:lang w:val="ne_NP" w:bidi="ne_NP"/>
        </w:rPr>
        <w:t>समूहमा यस खण्डलाई दुई पटक अभिनय गरेर देखाउँदा, तपाईंले आफ्‍नै भाषामा यस खण्डलाई अभिनय गरेर देखाउनुपर्छ।</w:t>
      </w:r>
    </w:p>
    <w:p>
      <w:pPr/>
      <w:r>
        <w:rPr>
          <w:lang w:val="ne_NP" w:bidi="ne_NP"/>
        </w:rPr>
      </w:r>
      <w:r>
        <w:rPr>
          <w:lang w:val="ne_NP" w:bidi="ne_NP"/>
        </w:rPr>
        <w:t>पहिला, कथालाई नरोकिकन अभिनय गरेर देखाउनुहोस्। कथाको वार्तालाप, प्रवाह, भूमिका तथा कालक्रमलाई ध्यान दिनुहोस्। तपाई कथाको महत्वपूर्ण तथा कठिन भागलाई अभिनय गर्न छुटाउदिन भन्ने कुरामा निश्चित हुनुहोस। कथाका हरेक भाग सम्झना गर्न एकअर्कालाई सहायता गर्नुहोस्।</w:t>
      </w:r>
    </w:p>
    <w:p>
      <w:pPr/>
      <w:r>
        <w:rPr>
          <w:lang w:val="ne_NP" w:bidi="ne_NP"/>
        </w:rPr>
      </w:r>
      <w:r>
        <w:rPr>
          <w:lang w:val="ne_NP" w:bidi="ne_NP"/>
        </w:rPr>
        <w:t>अडियो यहाँ रोक्‍नुहोस् र खण्डलाई अभिनय गरेर देखाउनुहोस्।</w:t>
      </w:r>
    </w:p>
    <w:p>
      <w:pPr/>
      <w:r>
        <w:rPr>
          <w:lang w:val="ne_NP" w:bidi="ne_NP"/>
        </w:rPr>
      </w:r>
      <w:r>
        <w:rPr>
          <w:lang w:val="ne_NP" w:bidi="ne_NP"/>
        </w:rPr>
        <w:t>समूहले यो खण्ड दोस्रो पटक अभिनय गरेर देखाउनुपर्छ। नाटकको निश्चित ठाउँहरूमा, नाटक रोक्नुहोस् र पात्र निभाउने व्यक्तिलाई "तिमीले के सोच्दै वा महसुस गर्दै छौ?" भनि सोध्नुहोस। भूमिका निर्वाह गर्ने व्यक्तिलाई यदि साँच्‍चैनै त्यो पात्र आफै भएको भए, कस्तो महसुस वा अनुभव गर्नुहुन्थ्यो? अभिनयकर्ताले जवाफ दिनुपर्छ। त्यसपछि अभिनय पुन: सुरु गर्नुहोस्।</w:t>
      </w:r>
    </w:p>
    <w:p>
      <w:pPr/>
      <w:r>
        <w:rPr>
          <w:lang w:val="ne_NP" w:bidi="ne_NP"/>
        </w:rPr>
      </w:r>
      <w:r>
        <w:rPr>
          <w:lang w:val="ne_NP" w:bidi="ne_NP"/>
        </w:rPr>
        <w:t>यहाँ तपाईंले अडियो रोक्‍नुहोस् र फेरि खण्डलाई दोस्रो पटक अभिनय गर्नुहोस्।</w:t>
      </w:r>
    </w:p>
    <w:p>
      <w:pPr/>
      <w:r>
        <w:rPr>
          <w:lang w:val="ne_NP" w:bidi="ne_NP"/>
        </w:rPr>
      </w:r>
      <w:r>
        <w:rPr>
          <w:lang w:val="ne_NP" w:bidi="ne_NP"/>
        </w:rPr>
        <w:t>नाटक तथा सम्भाव्य प्रतिक्रियाको उदाहरण निम्नलिखित छ।</w:t>
      </w:r>
    </w:p>
    <w:p>
      <w:pPr/>
      <w:r>
        <w:rPr>
          <w:lang w:val="ne_NP" w:bidi="ne_NP"/>
        </w:rPr>
      </w:r>
      <w:r>
        <w:rPr>
          <w:lang w:val="ne_NP" w:bidi="ne_NP"/>
        </w:rPr>
        <w:t>येशू उहाँका चेलाहरू र भीडसँग सभाघरमा भएको अभिनय गर्नुहोस। येशू सिकाउँदै हुनुहुन्छ। येशूले अधिकारसित सिकाउने कुरामा भीड धेरै प्रभावित छन्।</w:t>
      </w:r>
    </w:p>
    <w:p>
      <w:pPr/>
      <w:r>
        <w:rPr>
          <w:lang w:val="ne_NP" w:bidi="ne_NP"/>
        </w:rPr>
      </w:r>
      <w:r>
        <w:rPr>
          <w:lang w:val="ne_NP" w:bidi="ne_NP"/>
        </w:rPr>
        <w:t>अभिनय रोक्‍नुहोस्। येशूका चार चेलाहरू सिमोन, अन्द्रियास, याकूब र यूहन्नाको भूमिका खेल्ने मानिसहरूलाई सोध्नुहोस्, "तिमीहरू के सोच्दै वा महसुस गर्दै छौ?" तपाईंले "तिनीहरू अलमल्ल परेको", "तिनीहरूको विश्वास बढ्दै छ", वा "तिनीहरू येशू को हुनुहुन्छ भनेर अझबढी सिक्दै र बुझ्दै छन्" जस्ता कुराहरू तपाईंले सुन्‍नुहुनेछ। नाटक जारी राख्‍नुहोस्।</w:t>
      </w:r>
    </w:p>
    <w:p>
      <w:pPr/>
      <w:r>
        <w:rPr>
          <w:lang w:val="ne_NP" w:bidi="ne_NP"/>
        </w:rPr>
      </w:r>
      <w:r>
        <w:rPr>
          <w:lang w:val="ne_NP" w:bidi="ne_NP"/>
        </w:rPr>
        <w:t xml:space="preserve"> दुष्ट आत्मा भएको मानिस आइपुग्छ। त्यसको आगमन अचानक र आश्चर्यजनक रूपमा देखाउने तरिकाले कथालाई अभिनय गर्ने पक्का गर्नुहोस्। भुत आत्मा भएको मानिस येशूतिर चिच्याउँदै, उहाँ किन यहाँ हुनुहुन्छ भनेर सोध्दै उहाँलाई "परमेश्वरका पवित्र जन" भनेर बोलाउँदै छ। येशूले दुष्ट आत्मालाई त्यस मानिसबाट निस्कन आज्ञा दिनुहुन्छ। दुष्ट आत्मा मानिसलाई काम्ने र चिच्याउने बनाउँछ र छोडेर जान्छ।</w:t>
      </w:r>
    </w:p>
    <w:p>
      <w:pPr/>
      <w:r>
        <w:rPr>
          <w:lang w:val="ne_NP" w:bidi="ne_NP"/>
        </w:rPr>
      </w:r>
      <w:r>
        <w:rPr>
          <w:lang w:val="ne_NP" w:bidi="ne_NP"/>
        </w:rPr>
        <w:t>अभिनय रोक्‍नुहोस्। येशूको भूमिका खेल्ने व्यक्तिलाई अहिले कस्तो महसुस भइरहेको छ भनेर सोध्नुहोस्। तपाईंले "मेरो सेवकाईमा शैतानले विरोध गरेको महसुस गर्दैछु" वा "म यो भूतलाई धपाउन सक्छु भन्ने आत्मविश्वास र अधिकारको महसुस गरिरहेको छु" जस्ता कुराहरू तपाईंले सुन्‍नुहुनेछ। अब दुष्ट आत्मा भएको मानिसको भूमिका खेल्ने व्यक्तिलाई कस्तो महसुस भइरहेको छ भनेर सोध्नुहोस्। तपाईंले अन्तमा "स्वतन्त्रता", "राहत", "आनन्द", वा " शान्ति" जस्ता कुराहरू सुन्‍नुहुनेछ। नाटक जारी राख्‍नुहोस्।</w:t>
      </w:r>
    </w:p>
    <w:p>
      <w:pPr/>
      <w:r>
        <w:rPr>
          <w:lang w:val="ne_NP" w:bidi="ne_NP"/>
        </w:rPr>
      </w:r>
      <w:r>
        <w:rPr>
          <w:lang w:val="ne_NP" w:bidi="ne_NP"/>
        </w:rPr>
        <w:t>येशूको शक्ति र अधिकारबाट भीड छक्क परेको जस्तो व्यवहार गर्नुहोस्। तिनीहरू के भयो भनेर छलफल गर्दैछन्। त्यसपछि भीड गएर गालीलको वरिपरिका मानिसहरूलाई येशूको बारेमा भन्छन्।</w:t>
      </w:r>
    </w:p>
    <w:p>
      <w:pPr/>
      <w:r>
        <w:rPr>
          <w:lang w:val="ne_NP" w:bidi="ne_NP"/>
        </w:rPr>
      </w:r>
      <w:r>
        <w:rPr>
          <w:lang w:val="ne_NP" w:bidi="ne_NP"/>
        </w:rPr>
        <w:t>अभिनय रोक्‍नुहोस्। मानिसहरूको भीडको भूमिका खेल्नेहरूलाई सोध्नुहोस्, "अहिले तिमीहरू के सोच्दै छौ? यस्तो अधिकार सहितको शिक्षा तिमीहरूले कहिल्यै सुनेका छैनौ र अहिले तिमीहरूले भूतहरूलाई धपाउने येशूको अधिकारलाई देखेका छौ। तपाईं कस्तो महसुस गर्दै हुनुहुन्छ? के तपाई यो कुराको अर्थ बझ्दै हुनुहुन्छ?" तपाईंले यि कुराहरु सुन्नुहोला, जस्तैः"मैले देखेकोकुरा अरूलाई भन्न उत्सुक " वा "यसको अर्थ के हो निश्चित छैन, यो मानिस को हो र उहाँसँग त्यस्तो अधिकार कसरी 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बुझ्‍नलाई मर्कुस १ः२१–२८ श्रव्य संस्करणलाई सुन्‍नुहोस्।</w:t>
      </w:r>
    </w:p>
    <w:p>
      <w:pPr/>
      <w:r>
        <w:rPr>
          <w:lang w:val="ne_NP" w:bidi="ne_NP"/>
        </w:rPr>
      </w:r>
      <w:r>
        <w:rPr>
          <w:lang w:val="ne_NP" w:bidi="ne_NP"/>
        </w:rPr>
        <w:t>यस चरणमा, समुहले यो खण्‍डमा भएका मुख्‍य शब्दहरू र अन्य शब्‍दहरूमाथि छलफल गर्नेछन्‌।</w:t>
      </w:r>
    </w:p>
    <w:p>
      <w:pPr/>
      <w:r>
        <w:rPr>
          <w:lang w:val="ne_NP" w:bidi="ne_NP"/>
        </w:rPr>
      </w:r>
      <w:r>
        <w:rPr>
          <w:lang w:val="ne_NP" w:bidi="ne_NP"/>
        </w:rPr>
        <w:t xml:space="preserve">येशू र उहाँका साथीहरू अहिले </w:t>
      </w:r>
      <w:r>
        <w:rPr>
          <w:b/>
          <w:lang w:val="ne_NP" w:bidi="ne_NP"/>
        </w:rPr>
        <w:t>कफर्नहुममा</w:t>
      </w:r>
      <w:r>
        <w:rPr>
          <w:lang w:val="ne_NP" w:bidi="ne_NP"/>
        </w:rPr>
        <w:t xml:space="preserve"> छन्। </w:t>
      </w:r>
      <w:r>
        <w:rPr>
          <w:b/>
          <w:lang w:val="ne_NP" w:bidi="ne_NP"/>
        </w:rPr>
        <w:t>कफर्नहुम</w:t>
      </w:r>
      <w:r>
        <w:rPr>
          <w:lang w:val="ne_NP" w:bidi="ne_NP"/>
        </w:rPr>
        <w:t>, मिश्रबाट दमस्कस जाने बाटोमा पर्ने मुख्य शहर थियो, अर्को एक प्रमुख शहर। यो माछा मार्ने र व्यापारको केन्द्र थियो। बिजयी विदेशी रोमी सरकारको लागि कर सङ्कलन गर्ने ठाउँको रूपमा पनि यो महत्त्वपूर्ण थियो। येशूले आफ्नो अधिकांश सेवकाई यस शहरमा गर्नु भयो। उहाँका धेरैजसो चेलाहरू यही शहरका मछुवाहरू थिए।</w:t>
      </w:r>
    </w:p>
    <w:p>
      <w:pPr/>
      <w:r>
        <w:rPr>
          <w:lang w:val="ne_NP" w:bidi="ne_NP"/>
        </w:rPr>
      </w:r>
      <w:r>
        <w:rPr>
          <w:lang w:val="ne_NP" w:bidi="ne_NP"/>
        </w:rPr>
        <w:t>यहाँ रोक्नुहोस् र तपाईंको अनुवाद टोलीलाई कफर्नहुम, मिश्र र दमस्कस भएको गालीलको समुद्रको नक्सा देखाउनुहोस्।</w:t>
      </w:r>
    </w:p>
    <w:p>
      <w:pPr/>
      <w:r>
        <w:rPr>
          <w:lang w:val="ne_NP" w:bidi="ne_NP"/>
        </w:rPr>
      </w:r>
      <w:r>
        <w:rPr>
          <w:lang w:val="ne_NP" w:bidi="ne_NP"/>
        </w:rPr>
        <w:t xml:space="preserve">तिनीहरूलाई परमेश्वरले धेरै पहिले आज्ञा दिनु भएको बेलादेखि यहूदी मानिसहरूले </w:t>
      </w:r>
      <w:r>
        <w:rPr>
          <w:b/>
          <w:lang w:val="ne_NP" w:bidi="ne_NP"/>
        </w:rPr>
        <w:t>शवाथ</w:t>
      </w:r>
      <w:r>
        <w:rPr>
          <w:lang w:val="ne_NP" w:bidi="ne_NP"/>
        </w:rPr>
        <w:t xml:space="preserve"> दिनलाई विश्राम र उपासनाको दिनको रूपमा मनाउँथे। यो हप्ताको सातौं दिन मानिन्थ्यो। येशूको समय सम्ममा, त्यस दिन कस्तो प्रकारको काम गर्न मिल्ने र नमिल्ने भन्ने बारेमा कडा, विशेष नियमहरू स्थापित थिए। यो त्यो दिन थियो जुन दिन मानिसहरू उपासना गर्न सभाघरमा जान्थे।</w:t>
      </w:r>
    </w:p>
    <w:p>
      <w:pPr/>
      <w:r>
        <w:rPr>
          <w:lang w:val="ne_NP" w:bidi="ne_NP"/>
        </w:rPr>
      </w:r>
      <w:r>
        <w:rPr>
          <w:lang w:val="ne_NP" w:bidi="ne_NP"/>
        </w:rPr>
        <w:t xml:space="preserve">रोकिनुहोस् र शवाथको निम्ति कुन शब्द वा वाक्याँश चलाउनुहुन्छ, समुहको रूपमा छलफल गर्नुहोस्। थप जानकारीको लागि मूल शब्दावालीमा </w:t>
      </w:r>
      <w:r>
        <w:rPr>
          <w:b/>
          <w:lang w:val="ne_NP" w:bidi="ne_NP"/>
        </w:rPr>
        <w:t>शवाथ</w:t>
      </w:r>
      <w:r>
        <w:rPr>
          <w:lang w:val="ne_NP" w:bidi="ne_NP"/>
        </w:rPr>
        <w:t xml:space="preserve"> खोज्‍नुहोस्। अडियो रोक्‍नुहोस्। </w:t>
      </w:r>
    </w:p>
    <w:p>
      <w:pPr/>
      <w:r>
        <w:rPr>
          <w:lang w:val="ne_NP" w:bidi="ne_NP"/>
        </w:rPr>
      </w:r>
      <w:r>
        <w:rPr>
          <w:lang w:val="ne_NP" w:bidi="ne_NP"/>
        </w:rPr>
        <w:t xml:space="preserve">येशू कफर्नहुमको सभाघरमा सिकाउँदै हुनुहुन्थ्यो। </w:t>
      </w:r>
      <w:r>
        <w:rPr>
          <w:b/>
          <w:lang w:val="ne_NP" w:bidi="ne_NP"/>
        </w:rPr>
        <w:t>सभाघरहरू</w:t>
      </w:r>
      <w:r>
        <w:rPr>
          <w:lang w:val="ne_NP" w:bidi="ne_NP"/>
        </w:rPr>
        <w:t>यरूशलेमको मुख्य मन्दिरको सट्टामा गाउँका मानिसहरू भेला हुन सक्ने यहूदीहरूको आराधना स्थलहरू थिए। मानिसहरूले सभाघरहरूमा बलिदानहरू चढाउँदैनथे। यी यहूदीहरूको स्थानीय सामुदायिक भेलाहरू थिए जसले विश्रामको दिन र विशेष चाडको दिनहरूमा प्रार्थना गर्न, धर्मशास्त्र पढ्न, शिक्षा सुन्न, र कहिलेकाँही समुदायका विवादहरूको न्याय गर्न भेला हुन्थे।</w:t>
      </w:r>
    </w:p>
    <w:p>
      <w:pPr/>
      <w:r>
        <w:rPr>
          <w:lang w:val="ne_NP" w:bidi="ne_NP"/>
        </w:rPr>
      </w:r>
      <w:r>
        <w:rPr>
          <w:lang w:val="ne_NP" w:bidi="ne_NP"/>
        </w:rPr>
        <w:t xml:space="preserve">यहाँ रोकिनुहोस् र यो गतिविधि गर्नुहोस्: विभिन्न आकारका ढुङ्गाहरू बटुल्नुहोस्, तर एउटा ढुङ्गा अरू भन्दा ठूलो होस। ठूलो ढुङ्गालाई साना ढुङ्गाहरू भन्दा अलि उच्च ठाउँमा राख्नुहोस्, र यो शब्द चित्र प्रयोग गरेर, मानिसहरूले मन्दिरमा के गर्थे र सभाघरमा के गर्थे भनेर छलफल गर्नुहोस्। थप जानकारीको लागि मूल शब्दावालीमा </w:t>
      </w:r>
      <w:r>
        <w:rPr>
          <w:b/>
          <w:lang w:val="ne_NP" w:bidi="ne_NP"/>
        </w:rPr>
        <w:t>सभाघर</w:t>
      </w:r>
      <w:r>
        <w:rPr>
          <w:lang w:val="ne_NP" w:bidi="ne_NP"/>
        </w:rPr>
        <w:t xml:space="preserve"> खोज्‍नुहोस्। सभाघरको लागि कुन शब्द प्रयोग गर्नुहुन्छ भनेर समूहको रूपमा छलफल गर्नुहोस् , वा पहिलै अरु बाईबल खण्डमा प्रयोग गर्नुभएकै शब्द प्रयोग गर्नुहोस्। अडियो रोक्‍नुहोस्। </w:t>
      </w:r>
    </w:p>
    <w:p>
      <w:pPr/>
      <w:r>
        <w:rPr>
          <w:lang w:val="ne_NP" w:bidi="ne_NP"/>
        </w:rPr>
      </w:r>
      <w:r>
        <w:rPr>
          <w:lang w:val="ne_NP" w:bidi="ne_NP"/>
        </w:rPr>
        <w:t xml:space="preserve">मर्कूसले हामीलाई भन्छन् कि सभाघरका मानिसहरू उहाँको </w:t>
      </w:r>
      <w:r>
        <w:rPr>
          <w:b/>
          <w:lang w:val="ne_NP" w:bidi="ne_NP"/>
        </w:rPr>
        <w:t>शिक्षादेखि चकित भएका थिए</w:t>
      </w:r>
      <w:r>
        <w:rPr>
          <w:lang w:val="ne_NP" w:bidi="ne_NP"/>
        </w:rPr>
        <w:t xml:space="preserve">। अर्को शब्दमा, येशूले सिकाउने </w:t>
      </w:r>
      <w:r>
        <w:rPr>
          <w:b/>
          <w:lang w:val="ne_NP" w:bidi="ne_NP"/>
        </w:rPr>
        <w:t>तरिकादेखि</w:t>
      </w:r>
      <w:r>
        <w:rPr>
          <w:lang w:val="ne_NP" w:bidi="ne_NP"/>
        </w:rPr>
        <w:t xml:space="preserve"> तिनीहरू छक्क परेका थिए किनभने उहाँले अधिकार प्राप्त व्यक्ति जस्तै गरि सिकाउँनुहुन्थ्यो।</w:t>
      </w:r>
    </w:p>
    <w:p>
      <w:pPr/>
      <w:r>
        <w:rPr>
          <w:lang w:val="ne_NP" w:bidi="ne_NP"/>
        </w:rPr>
      </w:r>
      <w:r>
        <w:rPr>
          <w:b/>
          <w:lang w:val="ne_NP" w:bidi="ne_NP"/>
        </w:rPr>
        <w:t>अधिकारको</w:t>
      </w:r>
      <w:r>
        <w:rPr>
          <w:lang w:val="ne_NP" w:bidi="ne_NP"/>
        </w:rPr>
        <w:t xml:space="preserve"> अर्थ शक्ति हुनु, वा मानिसहरूलाई यो गर भन्न सक्ने अधिकारको हो। थप जानकारीको लागि मूल शब्दावालीमा </w:t>
      </w:r>
      <w:r>
        <w:rPr>
          <w:b/>
          <w:lang w:val="ne_NP" w:bidi="ne_NP"/>
        </w:rPr>
        <w:t>अधिकार</w:t>
      </w:r>
      <w:r>
        <w:rPr>
          <w:lang w:val="ne_NP" w:bidi="ne_NP"/>
        </w:rPr>
        <w:t xml:space="preserve"> खोज्‍नुहोस्। </w:t>
      </w:r>
    </w:p>
    <w:p>
      <w:pPr/>
      <w:r>
        <w:rPr>
          <w:lang w:val="ne_NP" w:bidi="ne_NP"/>
        </w:rPr>
      </w:r>
      <w:r>
        <w:rPr>
          <w:lang w:val="ne_NP" w:bidi="ne_NP"/>
        </w:rPr>
        <w:t xml:space="preserve">येशूले सिकाउने तरिका अन्य व्यवस्थाका शिक्षकहरू भन्दा फरक थियो। </w:t>
      </w:r>
      <w:r>
        <w:rPr>
          <w:b/>
          <w:lang w:val="ne_NP" w:bidi="ne_NP"/>
        </w:rPr>
        <w:t>व्यवस्थाका शिक्षकहरूलाई</w:t>
      </w:r>
      <w:r>
        <w:rPr>
          <w:lang w:val="ne_NP" w:bidi="ne_NP"/>
        </w:rPr>
        <w:t xml:space="preserve"> कहिलेकाँही शास्त्रिहरू वा व्यवस्था लेख्ने मानिसहरूको रूपमा अनुवाद गरिन्छ: तिनीहरू पवित्र धर्मशास्त्रबाट व्यवस्थाको व्याख्यामा विद्वानहरू र विज्ञहरू थिए। यी व्याख्याहरू लेखिएको थिएनन् तर शिक्षकहरूले कण्ठ गरेर मौखिक रूपमा सिकाउँथे।</w:t>
      </w:r>
    </w:p>
    <w:p>
      <w:pPr/>
      <w:r>
        <w:rPr>
          <w:lang w:val="ne_NP" w:bidi="ne_NP"/>
        </w:rPr>
      </w:r>
      <w:r>
        <w:rPr>
          <w:lang w:val="ne_NP" w:bidi="ne_NP"/>
        </w:rPr>
        <w:t xml:space="preserve">यहाँ रोकिनुहोस् र "व्यवस्थाका शिक्षकहरू" को लागि कुन शब्द वा वाक्याँश प्रयोग गर्नुहुन्छ भनेर छलफल गर्नुहोस्। थप जानकारीको लागि मुख्य शब्दावालीमा </w:t>
      </w:r>
      <w:r>
        <w:rPr>
          <w:b/>
          <w:lang w:val="ne_NP" w:bidi="ne_NP"/>
        </w:rPr>
        <w:t>व्यवस्थाका शिक्षकहरू</w:t>
      </w:r>
      <w:r>
        <w:rPr>
          <w:lang w:val="ne_NP" w:bidi="ne_NP"/>
        </w:rPr>
        <w:t xml:space="preserve"> खोज्नुहोस्। अडियो रोक्‍नुहोस्। </w:t>
      </w:r>
    </w:p>
    <w:p>
      <w:pPr/>
      <w:r>
        <w:rPr>
          <w:lang w:val="ne_NP" w:bidi="ne_NP"/>
        </w:rPr>
      </w:r>
      <w:r>
        <w:rPr>
          <w:lang w:val="ne_NP" w:bidi="ne_NP"/>
        </w:rPr>
        <w:t xml:space="preserve">अचानक त्यहाँ </w:t>
      </w:r>
      <w:r>
        <w:rPr>
          <w:b/>
          <w:lang w:val="ne_NP" w:bidi="ne_NP"/>
        </w:rPr>
        <w:t>दुष्ट/अशुद्ध आत्मा</w:t>
      </w:r>
      <w:r>
        <w:rPr>
          <w:lang w:val="ne_NP" w:bidi="ne_NP"/>
        </w:rPr>
        <w:t xml:space="preserve"> भएको मानिस देखा पर्छ। वास्तवमा मूल ग्रीक भाषाको यो पदमा "अशुद्ध" आत्मा भनिएको छ। अशुद्ध शब्दले परमेश्वरको सेवाको लागि अयोग्य भएको कुरालाई जनाउँछ। सबै दुष्ट आत्माहरू "अशुद्ध" हुन् किनभने तिनीहरू परमेश्वरको सेवाको लागि अयोग्य छन्। "दुष्ट आत्मा" ले आत्मिक प्राणीहरूलाई बुझाउँछ जसले शैतानको अधिकार अन्तर्गत रहेर, एजेन्टको रूपमा त्यसको सेवा गर्छन्। यी आत्मिक प्राणीहरूसँग मानिसलाई सताउने र उसको नियन्त्रण गर्ने शक्ति पनि छ। यो कथामा हामी यो मानिसको निम्ति यस्तै भएको देख्छौं। हामीलाई बाइबलबाट थाहा छ कि दुष्ट आत्माहरू परमेश्वरद्वारा सृजित थिए र उहाँको अनाज्ञाकारी हुन रोजे। केही भाषाहरूमा पर्याप्त रूपमा व्यक्त गर्न सक्ने शब्द हुँदैन। तिनीहरूको "दुष्ट आत्मा" ले मरेको व्यक्तिको आत्मालाई बुझाउन सक्छ जसले मानिसहरूलाई "सताउँछ" । दुष्ट र परमेश्वरको विरोध गर्ने स्वतन्त्र आत्मिकी प्राणीलाई जनाउने शब्द छनौट गर्ने प्रयास गर्नुहोस्। यदि त्याहाँ एउटा मात्र छ भने, स्वतन्त्र आत्मिक प्राणीलाई जनाउन यस्ता तटस्थ शब्दको प्रयोग पनि गर्न सक्नुहुन्छ, शैतानबाटको आत्मा, वा खराब / दुष्ट आत्मा जस्तो विशेषण थप्न सक्नुहुन्छ।</w:t>
      </w:r>
    </w:p>
    <w:p>
      <w:pPr/>
      <w:r>
        <w:rPr>
          <w:lang w:val="ne_NP" w:bidi="ne_NP"/>
        </w:rPr>
      </w:r>
      <w:r>
        <w:rPr>
          <w:lang w:val="ne_NP" w:bidi="ne_NP"/>
        </w:rPr>
        <w:t xml:space="preserve">यहाँ रोक्‍नुहोस् र अशुध्द वा दुष्ट आत्माको लागि कुन शब्द वा वाक्यांश प्रयोग गर्नुहुन्छ, छलफल गर्नुहोस्। थप जानकारीको लागि मुख्य शब्दावालीमा </w:t>
      </w:r>
      <w:r>
        <w:rPr>
          <w:b/>
          <w:lang w:val="ne_NP" w:bidi="ne_NP"/>
        </w:rPr>
        <w:t>दुष्ट आत्मा/</w:t>
      </w:r>
      <w:r>
        <w:rPr>
          <w:b/>
          <w:lang w:val="ne_NP" w:bidi="ne_NP"/>
        </w:rPr>
        <w:t>अशुद्ध आत्मा</w:t>
      </w:r>
      <w:r>
        <w:rPr>
          <w:lang w:val="ne_NP" w:bidi="ne_NP"/>
        </w:rPr>
        <w:t xml:space="preserve"> खोज्नुहोस्। अडियो रोक्‍नुहोस्। </w:t>
      </w:r>
    </w:p>
    <w:p>
      <w:pPr/>
      <w:r>
        <w:rPr>
          <w:lang w:val="ne_NP" w:bidi="ne_NP"/>
        </w:rPr>
      </w:r>
      <w:r>
        <w:rPr>
          <w:lang w:val="ne_NP" w:bidi="ne_NP"/>
        </w:rPr>
        <w:t xml:space="preserve">दुष्ट आत्माले येशूसँग बोल्दा </w:t>
      </w:r>
      <w:r>
        <w:rPr>
          <w:b/>
          <w:lang w:val="ne_NP" w:bidi="ne_NP"/>
        </w:rPr>
        <w:t>नासरतका येशू</w:t>
      </w:r>
      <w:r>
        <w:rPr>
          <w:lang w:val="ne_NP" w:bidi="ne_NP"/>
        </w:rPr>
        <w:t xml:space="preserve"> नाम प्रयोग गर्दछ। </w:t>
      </w:r>
      <w:r>
        <w:rPr>
          <w:b/>
          <w:lang w:val="ne_NP" w:bidi="ne_NP"/>
        </w:rPr>
        <w:t>नासरथ</w:t>
      </w:r>
      <w:r>
        <w:rPr>
          <w:lang w:val="ne_NP" w:bidi="ne_NP"/>
        </w:rPr>
        <w:t xml:space="preserve"> गालील क्षेत्रको अर्को भागमा रहेको शहर हो जहाँ येशू हुर्कनुभयो। दुष्ट आत्माले येशूको लागि एउटा नाम प्रयोग गर्थ्यो जसले उहाँ को हुनुहुन्थ्यो र कहाँबाट आउनु भएको थियो भनेर त्यसलाई थाहा थियो भनी देखाउँछ। दुष्ट आत्माले येशूको नाम प्रयोग गरेर उहाँमाथि केही नियन्त्रण वा आधिकार गर्ने आशा गर्यो।</w:t>
      </w:r>
    </w:p>
    <w:p>
      <w:pPr/>
      <w:r>
        <w:rPr>
          <w:lang w:val="ne_NP" w:bidi="ne_NP"/>
        </w:rPr>
      </w:r>
      <w:r>
        <w:rPr>
          <w:lang w:val="ne_NP" w:bidi="ne_NP"/>
        </w:rPr>
        <w:t>यहाँ रोकिनुहोस् र तपाईंको अनुवाद टोलीलाई नासरत देखिने गालीलको नक्सा देखाउनुहोस्।</w:t>
      </w:r>
    </w:p>
    <w:p>
      <w:pPr/>
      <w:r>
        <w:rPr>
          <w:lang w:val="ne_NP" w:bidi="ne_NP"/>
        </w:rPr>
      </w:r>
      <w:r>
        <w:rPr>
          <w:lang w:val="ne_NP" w:bidi="ne_NP"/>
        </w:rPr>
        <w:t xml:space="preserve">दुष्ट आत्माले येशूलाई </w:t>
      </w:r>
      <w:r>
        <w:rPr>
          <w:b/>
          <w:lang w:val="ne_NP" w:bidi="ne_NP"/>
        </w:rPr>
        <w:t>परमेश्वरका पवित्र जन</w:t>
      </w:r>
      <w:r>
        <w:rPr>
          <w:lang w:val="ne_NP" w:bidi="ne_NP"/>
        </w:rPr>
        <w:t xml:space="preserve"> पनि भन्छ। यो नामले सामान्यतया परमेश्वर स्वयंलाई जनाउँछ र येशूको परमेश्वरसँग विशेष सम्बन्ध छ र उहाँसँग परमेश्वरको आत्मा छ भनेर बुझाउँछ।</w:t>
      </w:r>
    </w:p>
    <w:p>
      <w:pPr/>
      <w:r>
        <w:rPr>
          <w:lang w:val="ne_NP" w:bidi="ne_NP"/>
        </w:rPr>
      </w:r>
      <w:r>
        <w:rPr>
          <w:lang w:val="ne_NP" w:bidi="ne_NP"/>
        </w:rPr>
        <w:t xml:space="preserve">रोकिनुहोस् र परमेश्वरको पवित्र जनको निम्ति कुन शब्द वा वाक्याँश चलाउनुहुन्छ छलफल गर्नुहोस्। आवश्यक परेमा, मुख्य शब्दावालीमा </w:t>
      </w:r>
      <w:r>
        <w:rPr>
          <w:b/>
          <w:lang w:val="ne_NP" w:bidi="ne_NP"/>
        </w:rPr>
        <w:t>पवित्र</w:t>
      </w:r>
      <w:r>
        <w:rPr>
          <w:lang w:val="ne_NP" w:bidi="ne_NP"/>
        </w:rPr>
        <w:t xml:space="preserve"> खोज्नुहोस्। अडियो रोक्‍नुहोस्।</w:t>
      </w:r>
    </w:p>
    <w:p>
      <w:pPr/>
      <w:r>
        <w:rPr>
          <w:lang w:val="ne_NP" w:bidi="ne_NP"/>
        </w:rPr>
      </w:r>
      <w:r>
        <w:rPr>
          <w:lang w:val="ne_NP" w:bidi="ne_NP"/>
        </w:rPr>
        <w:t xml:space="preserve">कफर्नहुम </w:t>
      </w:r>
      <w:r>
        <w:rPr>
          <w:b/>
          <w:lang w:val="ne_NP" w:bidi="ne_NP"/>
        </w:rPr>
        <w:t>गालील समुद्रको</w:t>
      </w:r>
      <w:r>
        <w:rPr>
          <w:lang w:val="ne_NP" w:bidi="ne_NP"/>
        </w:rPr>
        <w:t xml:space="preserve"> किनारमा र </w:t>
      </w:r>
      <w:r>
        <w:rPr>
          <w:b/>
          <w:lang w:val="ne_NP" w:bidi="ne_NP"/>
        </w:rPr>
        <w:t>गालीलको</w:t>
      </w:r>
      <w:r>
        <w:rPr>
          <w:lang w:val="ne_NP" w:bidi="ne_NP"/>
        </w:rPr>
        <w:t xml:space="preserve"> क्षेत्रमा थियो। यो ताल वा समुन्द्र लगभग २१ किलोमिटर लामो र १० किलोमिटर चौडा छ। यसको गहिराई ६७ मिटर छ। धेरै मानिसहरूले यसलाई माछा मार्न र जीविकोपार्जन गर्न प्रयोग गर्थे।</w:t>
      </w:r>
    </w:p>
    <w:p>
      <w:pPr/>
      <w:r>
        <w:rPr>
          <w:lang w:val="ne_NP" w:bidi="ne_NP"/>
        </w:rPr>
      </w:r>
      <w:r>
        <w:rPr>
          <w:lang w:val="ne_NP" w:bidi="ne_NP"/>
        </w:rPr>
        <w:t>यहाँ रोक्नुहोस् र तपाईंको अनुवाद टोलीलाई तालको नक्सा र फोटोहरू देखाउनुहोस् यदि तपाईंसँग पहिले नै छैनभने। यो पानीको भागको लागि कुन शब्द प्रयोग गर्नुहुन्छ? छलफल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बुझ्‍नलाई यस खण्डको श्रव्य संस्करणलाई सुन्‍नुहोस्।</w:t>
      </w:r>
    </w:p>
    <w:p>
      <w:pPr/>
      <w:r>
        <w:rPr>
          <w:lang w:val="ne_NP" w:bidi="ne_NP"/>
        </w:rPr>
      </w:r>
      <w:r>
        <w:rPr>
          <w:lang w:val="ne_NP" w:bidi="ne_NP"/>
        </w:rPr>
        <w:t>यो सत्रमा, तपाईंले समूहमा, यस खण्डलाई आफ्नो भाषामा पुन: सुनाउनुहोस्।</w:t>
      </w:r>
    </w:p>
    <w:p>
      <w:pPr/>
      <w:r>
        <w:rPr>
          <w:lang w:val="ne_NP" w:bidi="ne_NP"/>
        </w:rPr>
      </w:r>
      <w:r>
        <w:rPr>
          <w:lang w:val="ne_NP" w:bidi="ne_NP"/>
        </w:rPr>
        <w:t>शुरुंमा, सारा समूहले मातृभाषामा यस खण्डलाई फेरि सुनाउने अभ्यास गर्नु पर्छ। अघिल्‍लो कदममा निधो गरेका कुराहरू जस्तै: कालक्रम, शब्दहरू, वाक्यांशहरू, भावनाहरू वा छलफल गरेका कुनै पनि कुराहरू याद गर्नुहोस।</w:t>
      </w:r>
    </w:p>
    <w:p>
      <w:pPr/>
      <w:r>
        <w:rPr>
          <w:lang w:val="ne_NP" w:bidi="ne_NP"/>
        </w:rPr>
      </w:r>
      <w:r>
        <w:rPr>
          <w:lang w:val="ne_NP" w:bidi="ne_NP"/>
        </w:rPr>
        <w:t xml:space="preserve"> समूहका एउटा सदस्यले खण्डका केाही वाक्यहरू भन्नु पर्छ र रोकिनु पर्छ। समुहको अर्को सदस्यले अर्को खण्ड भनेर रोकिनुपर्छ। समूहले सारा खण्ड पुन: नसुनाउनुजेलसम्‍म यो गरिरहनुहोस्। समूहका सदस्यहरूले यस चरणमा एक-अर्कालाई सच्‍चाउन सक्छन्। अडियो रोक्‍नुहोस्। </w:t>
      </w:r>
    </w:p>
    <w:p>
      <w:pPr/>
      <w:r>
        <w:rPr>
          <w:lang w:val="ne_NP" w:bidi="ne_NP"/>
        </w:rPr>
      </w:r>
      <w:r>
        <w:rPr>
          <w:lang w:val="ne_NP" w:bidi="ne_NP"/>
        </w:rPr>
        <w:t xml:space="preserve">त्यसपछि, प्रत्येक सदस्यले सारा खण्ड कम्तीमा एक पटक नरोकी सुनाउनुपर्ने हुन्छ। समुहका सदस्यले खण्ड याद गर्न कुनै पनि वस्तु, इशारा वा कथापाटीको सहायता लिन सक्‍नुहुन्छ। अडियो रोक्‍नुहोस्। </w:t>
      </w:r>
    </w:p>
    <w:p>
      <w:pPr/>
      <w:r>
        <w:rPr>
          <w:lang w:val="ne_NP" w:bidi="ne_NP"/>
        </w:rPr>
      </w:r>
      <w:r>
        <w:rPr>
          <w:lang w:val="ne_NP" w:bidi="ne_NP"/>
        </w:rPr>
        <w:t xml:space="preserve">त्यसपछि, कसले सुनाएको संस्करण उत्तम लाग्यो समुहले निधो गर्नुहोस। समुहको एक सदस्यले एउटा खण्ड बताएको तरिका तपाईंलाई मनपर्यो तर अर्को खण्ड अर्को सदस्यले बताएको तरिका मनपर्यो भनेर तपाईं आफै निर्णय गर्न सक्नुहुन्छ। अडियो रोक्‍नुहोस्। </w:t>
      </w:r>
    </w:p>
    <w:p>
      <w:pPr/>
      <w:r>
        <w:rPr>
          <w:lang w:val="ne_NP" w:bidi="ne_NP"/>
        </w:rPr>
      </w:r>
      <w:r>
        <w:rPr>
          <w:lang w:val="ne_NP" w:bidi="ne_NP"/>
        </w:rPr>
        <w:t>अन्तमा, सबैको सहमतिमा समुहले खण्डको अन्तिम संस्करण तयार पार्न सक्नु हुन्छ। समुहका प्रत्येक सदस्यले यो अन्तिम संस्करणलाई सुनाउने अभ्यास गर्नुपर्छ।</w:t>
      </w:r>
      <w:r>
        <w:rPr>
          <w:lang w:val="ne_NP" w:bidi="ne_NP"/>
        </w:rPr>
      </w:r>
      <w:r>
        <w:rPr>
          <w:lang w:val="ne_NP" w:bidi="ne_NP"/>
        </w:rPr>
      </w:r>
    </w:p>
    <w:p>
      <w:pPr/>
      <w:r>
        <w:rPr>
          <w:lang w:val="ne_NP" w:bidi="ne_NP"/>
        </w:rPr>
      </w:r>
    </w:p>
    <w:p>
      <w:pPr>
        <w:pStyle w:val="Heading2"/>
      </w:pPr>
      <w:r>
        <w:rPr>
          <w:lang w:val="ne_NP" w:bidi="ne_NP"/>
        </w:rPr>
        <w:t>Mark 1:29–34</w:t>
      </w:r>
      <w:r>
        <w:rPr>
          <w:lang w:val="ne_NP" w:bidi="ne_NP"/>
        </w:rPr>
      </w:r>
    </w:p>
    <w:p>
      <w:pPr>
        <w:pStyle w:val="Heading3"/>
      </w:pPr>
      <w:r>
        <w:rPr>
          <w:lang w:val="ne_NP" w:bidi="ne_NP"/>
        </w:rPr>
        <w:t>Step 1</w:t>
      </w:r>
    </w:p>
    <w:p>
      <w:pPr/>
      <w:r>
        <w:rPr>
          <w:lang w:val="ne_NP" w:bidi="ne_NP"/>
        </w:rPr>
      </w:r>
      <w:r>
        <w:rPr>
          <w:lang w:val="ne_NP" w:bidi="ne_NP"/>
        </w:rPr>
        <w:t xml:space="preserve">यो कदममा, मर्कुस १ः२९–३४ सुन्नुहोस र आफ्नो हृदयमा राख्नुहोस। </w:t>
      </w:r>
    </w:p>
    <w:p>
      <w:pPr/>
      <w:r>
        <w:rPr>
          <w:lang w:val="ne_NP" w:bidi="ne_NP"/>
        </w:rPr>
      </w:r>
      <w:r>
        <w:rPr>
          <w:lang w:val="ne_NP" w:bidi="ne_NP"/>
        </w:rPr>
        <w:t>सम्भव भएमा, मर्कूस १:२९–३४ को श्रव्य संस्करणलाई तीन फरक अनुवाद बाट तीन पल्ट सुन्‍नुहोस्। अनि समूहमा निम्न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के मन परेन वा बुझ्नु भएन?</w:t>
      </w:r>
    </w:p>
    <w:p>
      <w:pPr>
        <w:pStyle w:val="ListBullet"/>
        <w:spacing w:line="240" w:lineRule="auto"/>
        <w:ind w:left="720"/>
      </w:pPr>
      <w:r>
        <w:rPr>
          <w:lang w:val="ne_NP" w:bidi="ne_NP"/>
        </w:rPr>
      </w:r>
      <w:r>
        <w:rPr>
          <w:lang w:val="ne_NP" w:bidi="ne_NP"/>
        </w:rPr>
        <w:t>यो खण्डले येशूको बारेमा के भन्दछ?</w:t>
      </w:r>
    </w:p>
    <w:p>
      <w:pPr>
        <w:pStyle w:val="ListBullet"/>
        <w:spacing w:line="240" w:lineRule="auto"/>
        <w:ind w:left="720"/>
      </w:pPr>
      <w:r>
        <w:rPr>
          <w:lang w:val="ne_NP" w:bidi="ne_NP"/>
        </w:rPr>
      </w:r>
      <w:r>
        <w:rPr>
          <w:lang w:val="ne_NP" w:bidi="ne_NP"/>
        </w:rPr>
        <w:t>मानिसहरूको बारेमा हामीलाई यो खण्डले के बताउँछ?</w:t>
      </w:r>
    </w:p>
    <w:p>
      <w:pPr>
        <w:pStyle w:val="ListBullet"/>
        <w:spacing w:line="240" w:lineRule="auto"/>
        <w:ind w:left="720"/>
      </w:pPr>
      <w:r>
        <w:rPr>
          <w:lang w:val="ne_NP" w:bidi="ne_NP"/>
        </w:rPr>
      </w:r>
      <w:r>
        <w:rPr>
          <w:lang w:val="ne_NP" w:bidi="ne_NP"/>
        </w:rPr>
        <w:t>कसरी यो खण्डले हाम्रो दैनिक जीवनलाई प्रभाव पार्छ?</w:t>
      </w:r>
    </w:p>
    <w:p>
      <w:pPr>
        <w:pStyle w:val="ListBullet"/>
        <w:spacing w:line="240" w:lineRule="auto"/>
        <w:ind w:left="720"/>
      </w:pPr>
      <w:r>
        <w:rPr>
          <w:lang w:val="ne_NP" w:bidi="ne_NP"/>
        </w:rPr>
      </w:r>
      <w:r>
        <w:rPr>
          <w:lang w:val="ne_NP" w:bidi="ne_NP"/>
        </w:rPr>
        <w:t>कसले यो खण्ड सुन्‍नु आवश्‍यक छ भनेर तपाईंलाई थाहा छ?</w:t>
      </w:r>
      <w:r>
        <w:rPr>
          <w:lang w:val="ne_NP" w:bidi="ne_NP"/>
        </w:rPr>
      </w:r>
    </w:p>
    <w:p>
      <w:pPr>
        <w:pStyle w:val="Heading3"/>
      </w:pPr>
      <w:r>
        <w:rPr>
          <w:lang w:val="ne_NP" w:bidi="ne_NP"/>
        </w:rPr>
        <w:t>Step 2</w:t>
      </w:r>
    </w:p>
    <w:p>
      <w:pPr/>
      <w:r>
        <w:rPr>
          <w:lang w:val="ne_NP" w:bidi="ne_NP"/>
        </w:rPr>
      </w:r>
      <w:r>
        <w:rPr>
          <w:lang w:val="ne_NP" w:bidi="ne_NP"/>
        </w:rPr>
        <w:t xml:space="preserve">अनुवादलाई सजिलोसँग बुझ्‍नलाई मर्कुस १ः२९–३४ श्रव्य संस्करणलाई सुन्‍नुहोस्। </w:t>
      </w:r>
    </w:p>
    <w:p>
      <w:pPr/>
      <w:r>
        <w:rPr>
          <w:lang w:val="ne_NP" w:bidi="ne_NP"/>
        </w:rPr>
      </w:r>
      <w:r>
        <w:rPr>
          <w:lang w:val="ne_NP" w:bidi="ne_NP"/>
        </w:rPr>
        <w:t xml:space="preserve">येशू र उहाँका चार चेलाहरू भर्खरै कफर्नहुमको सभाघरमा पुगेका थिए। येशूले अधिकारका साथ सिकाउँदै हुनुहुन्थ्यो। येशूले एउटा मानिसमा भएको दुष्ट आत्मालाई त्यो मानिसलाई छोडेर जान र त्यसमाथिको नियन्त्रण रोक्न आदेश दिनुहुन्छ। भीड येशूको शिक्षा र कार्यहरूबाट चकित भएका छन, तिनीहरूले येशू र उहाँका चमत्कारहरूको बारेमा त्यस क्षेत्रमा समाचार फैलाए। यो अर्को खण्ड येशूका दुई चेला सिमोन र अन्द्रियासको घरका हुन। येशूले धेरै मानिसहरूलाई निकोपार्नु भयो र अरू धेरै भूतहरूलाई छोडिजान आदेश दिनुभयो। </w:t>
      </w:r>
    </w:p>
    <w:p>
      <w:pPr/>
      <w:r>
        <w:rPr>
          <w:lang w:val="ne_NP" w:bidi="ne_NP"/>
        </w:rPr>
      </w:r>
      <w:r>
        <w:rPr>
          <w:lang w:val="ne_NP" w:bidi="ne_NP"/>
        </w:rPr>
        <w:t>मर्कूसले हामीलाई भन्छन कि येशू र उहाँका चार चेलाहरूले सभाघरबाट निस्केपछि तिनिहरू तुरुन्तै सिमोन र अन्द्रियासको घरमा गए। येशूले सभाघरमा दुष्ट आत्मा लागेको मानिसलाई निको पारे पछिको यो अर्को घटना थियो। येशूको बारेमा त्यस क्षेत्रमा खबर फैलनु अघिनै येशू र उहाँका चार चेलाहरूले तुरुन्तै सभाघर छोडे। सिमोनको घर कफर्नहुममा थियो – यो सम्भवतः सभाघरको नजिक थियो। सिमोन र अन्द्रियास सिमोनकी पत्नी र सिमोनकी सासूसँग घरमा बस्थे, उनकि पत्निकी आमा ज्वरोले बिरामी थिइन्। याकूब र यूहन्ना तिनीहरूसँग थिए। हामी देख्छौं कि येशूले हामीलाई उहाँको पछि लाग भन्नु हुन्छ, उहाँ प्रति पूर्ण प्रतिबद्ध होओ भन्नु हुन्छ। याकूब र यूहन्नाले आफ्नो व्यवसाय, आफ्नो बुबा र आफ्ना नोकरहरू छोडेर येशूको पछि लागे। अब मर्कूसले हामीलाई बताउँछन सिमोन आफ्नी पत्नी र आफ्नी सासूसँग बस्छन। सिमोनको एउटा परिवार छ तापनि उहाँलाई पछ्याउन येशूको बोलावट प्रति आज्ञाकारी छन, उनलाई कहाँ र यसमा के समावेश हुनेछ भन्ने थाहा नभए पनि।</w:t>
      </w:r>
    </w:p>
    <w:p>
      <w:pPr/>
      <w:r>
        <w:rPr>
          <w:lang w:val="ne_NP" w:bidi="ne_NP"/>
        </w:rPr>
      </w:r>
      <w:r>
        <w:rPr>
          <w:lang w:val="ne_NP" w:bidi="ne_NP"/>
        </w:rPr>
        <w:t>येशू र उहाँका चार चेलाहरू सिमोन र अन्द्रियासको घरमा पुग्ने बितिक्कै घरमा भएका मानिसहरूले येशूलाई सिमोनकी सासू ज्वरोले बिरामी छिन् भनी बताउछन। सिमोनकी सासूलाई कस्तो प्रकारको वा उनलाई कति समय देखि ज्वरो थियो हामीलाई थाहा छैन केवल उनी ओछ्यानमा बिरामी थिइन्। येशू उनको नजिक जानु हुन्छ र उनको हात समाउनु हुन्छ। येशूले कुन हात समाउनु भयो हामीलाई थाहा छैन, तर हामीलाई थाहा छ कि येशूले उनको हात समाउनु भयो, उनलाई ढल्किएको स्थितिबाट उठ्न सहयोग गर्नुभयो, र तिनी फेरि स्वस्थ भइन। येशूको निको गराई पूर्ण थियो – उनी तुरुन्तै उठिन, कुनै थकान बिना र सेवा गरिन। उनले सम्भवतः तिनीहरूका लागि साँझको खाना पकाईन्।</w:t>
      </w:r>
    </w:p>
    <w:p>
      <w:pPr/>
      <w:r>
        <w:rPr>
          <w:lang w:val="ne_NP" w:bidi="ne_NP"/>
        </w:rPr>
      </w:r>
      <w:r>
        <w:rPr>
          <w:lang w:val="ne_NP" w:bidi="ne_NP"/>
        </w:rPr>
        <w:t>सोही दिन, सूर्यास्त पछि, कफर्नहुममा बस्ने धेरै मानिसहरू बिरामीहरूलाई येशूकहाँ ल्याउन आए। विश्रामको दिनमा मानिसहरूलाई काम गर्न अनुमति थिएन, यसमा बिरामी मानिसहरूलाई ओछ्यानमा बोक्न नहुने कुरा पनि समावेश हुन्थ्यो। यद्यपी विश्रामको दिन सूर्यास्तमा समाप्त भयो, र मानिसहरू यस समय पछि बिरामीलाई येशू कहाँ ल्याउन मदत गर्न सक्थे। तिनीहरूले दिनको शुरुमा येशूको शिक्षा र निको पार्ने बारेमा सभाघरमा सुनेका थिए र उहाँले तिनीहरूलाई पनि निको पारुन भनि चाहे।</w:t>
      </w:r>
    </w:p>
    <w:p>
      <w:pPr/>
      <w:r>
        <w:rPr>
          <w:lang w:val="ne_NP" w:bidi="ne_NP"/>
        </w:rPr>
      </w:r>
      <w:r>
        <w:rPr>
          <w:lang w:val="ne_NP" w:bidi="ne_NP"/>
        </w:rPr>
        <w:t xml:space="preserve">मर्कूसले हामीलाई भन्छन कि "सम्पूर्ण शहर" ढोकामा भेला भएको थियो। "सम्पूर्ण शहर" भन्दाखेरि बढाई चढाइ हुन सक्छ वा अर्को शब्दमा भन्नुपर्दा, शहरका सबै जना आएका </w:t>
      </w:r>
      <w:r>
        <w:rPr>
          <w:b/>
          <w:lang w:val="ne_NP" w:bidi="ne_NP"/>
        </w:rPr>
        <w:t>जस्तो</w:t>
      </w:r>
      <w:r>
        <w:rPr>
          <w:lang w:val="ne_NP" w:bidi="ne_NP"/>
        </w:rPr>
        <w:t xml:space="preserve"> देखिन्थ्यो। येशूले धेरै मानिसहरूलाई बिमारीबाट निको पार्नु भयो र भूतहरूलाई छोडी जान र मानिसहरूलाई नियन्त्रण गर्न रोक्न आदेश दिनुभयो। विभिन्न मानिसहरूका विभिन्न रोगहरू थिए, तर बिरामी मानिसहरूलाई भूत लागेकाहरू भन्दा भिन्न रुपले वर्णन गरिएको छ। यस खण्डले भन्छ "बिरामी </w:t>
      </w:r>
      <w:r>
        <w:rPr>
          <w:b/>
          <w:lang w:val="ne_NP" w:bidi="ne_NP"/>
        </w:rPr>
        <w:t>र</w:t>
      </w:r>
      <w:r>
        <w:rPr>
          <w:lang w:val="ne_NP" w:bidi="ne_NP"/>
        </w:rPr>
        <w:t xml:space="preserve"> भूत लागेको"। भूत लागेको व्यक्तिले आफु शारीरिक वा मानसिक रूपमा मात्र बिरामी नभई भूत लागेको धेरै संकेतहरू देखाउन सक्छ।</w:t>
      </w:r>
    </w:p>
    <w:p>
      <w:pPr/>
      <w:r>
        <w:rPr>
          <w:lang w:val="ne_NP" w:bidi="ne_NP"/>
        </w:rPr>
      </w:r>
      <w:r>
        <w:rPr>
          <w:lang w:val="ne_NP" w:bidi="ne_NP"/>
        </w:rPr>
        <w:t>यहाँ रोक्नुहोस एउटा समूहको रुपमा यस प्रश्नको छलफल गर्नुहोस्: तपाईंको संस्कृतिमा, बिरामी मानिसहरू दुष्ट आत्माहरू भएका मानिसहरू भन्दा कसरी भिन्न छन्? तिनीहरू कसरी फरक कृयकलाप गर्छन्, र मानिसहरूले उनीहरूलाई कसरी फरक व्यावहार गर्छन्? यी पदहरूमा शारीरिक रूपमा बिरामी भएका अनि दुष्ट आत्माहरू लागेका मानिसहरूको बीचमा स्पष्ट भिन्नता छ। अडियो यहाँ रोक्‍नुहोस्।</w:t>
      </w:r>
    </w:p>
    <w:p>
      <w:pPr/>
      <w:r>
        <w:rPr>
          <w:lang w:val="ne_NP" w:bidi="ne_NP"/>
        </w:rPr>
      </w:r>
      <w:r>
        <w:rPr>
          <w:lang w:val="ne_NP" w:bidi="ne_NP"/>
        </w:rPr>
        <w:t>येशूले भूतहरूलाई धपाउँदा आफू को हुनुहुन्छ भनी नभन्न भूतहरूलाई भन्नुभयो। येशूले मानिसहरूलाई उहाँ परमेश्वरको पुत्र भनी थाहा दिन तयार हुनु हुन्नथ्यो, तर त्यस दिनमा पहिलेनै उहाँले निकाल्नुभएको भूतले येशूलाई "परमेश्वरको पवित्र जन" भनेर नाम उच्चारण गरेको थियो। येशूले यी भूतहरूलाई चुप लगाउनु आवश्यक थियो ताकि मानिसहरूले उहाँ को हुनुहुन्छ भन्नेकुरा महसुस नगरून र उहाँलाई त्यस्तो काम गर्न नलगाउन जुन उहाँ अहिले गर्न आउनुभएको थिएन। मानिसहरूले उहाँ को हुनुहुन्छ भनेर होइन, उहाँले तिनीहरूका लागि गर्न सक्ने चमत्कारहरूको बारेमा मात्र सोचिरहेका थिए। चमत्कारहरू गर्नु नै उहाँ आउनुको मुख्य कारण होइन।</w:t>
      </w:r>
      <w:r>
        <w:rPr>
          <w:lang w:val="ne_NP" w:bidi="ne_NP"/>
        </w:rPr>
      </w:r>
    </w:p>
    <w:p>
      <w:pPr>
        <w:pStyle w:val="Heading3"/>
      </w:pPr>
      <w:r>
        <w:rPr>
          <w:lang w:val="ne_NP" w:bidi="ne_NP"/>
        </w:rPr>
        <w:t>Step 3</w:t>
      </w:r>
    </w:p>
    <w:p>
      <w:pPr/>
      <w:r>
        <w:rPr>
          <w:lang w:val="ne_NP" w:bidi="ne_NP"/>
        </w:rPr>
      </w:r>
      <w:r>
        <w:rPr>
          <w:lang w:val="ne_NP" w:bidi="ne_NP"/>
        </w:rPr>
        <w:t>अनुबादलाई सजिलोसँग बुझ्‍नलाई मर्कसू १:२९–३४ को श्रव्यसंस्करण सुन्‍नुहोस्।</w:t>
      </w:r>
    </w:p>
    <w:p>
      <w:pPr/>
      <w:r>
        <w:rPr>
          <w:lang w:val="ne_NP" w:bidi="ne_NP"/>
        </w:rPr>
      </w:r>
      <w:r>
        <w:rPr>
          <w:lang w:val="ne_NP" w:bidi="ne_NP"/>
        </w:rPr>
        <w:t>यो चरणमा समूहले यो खण्डको दृश्यहरू, पात्रहरू र परिवेशलाई परिभाषित गर्नेछ। त्यसपछि समूहले यो खण्डको कल्पना गर्नेछ।</w:t>
      </w:r>
    </w:p>
    <w:p>
      <w:pPr/>
      <w:r>
        <w:rPr>
          <w:lang w:val="ne_NP" w:bidi="ne_NP"/>
        </w:rPr>
      </w:r>
      <w:r>
        <w:rPr>
          <w:lang w:val="ne_NP" w:bidi="ne_NP"/>
        </w:rPr>
        <w:t>यो खण्डमा २ दृश्यहरू छन्।</w:t>
      </w:r>
    </w:p>
    <w:p>
      <w:pPr/>
      <w:r>
        <w:rPr>
          <w:lang w:val="ne_NP" w:bidi="ne_NP"/>
        </w:rPr>
      </w:r>
      <w:r>
        <w:rPr>
          <w:b/>
          <w:lang w:val="ne_NP" w:bidi="ne_NP"/>
        </w:rPr>
        <w:t>पहिलो दृश्यमा:</w:t>
      </w:r>
      <w:r>
        <w:rPr>
          <w:lang w:val="ne_NP" w:bidi="ne_NP"/>
        </w:rPr>
        <w:t xml:space="preserve"> येशू आफ्ना चार चेलाहरूसँग सिमोन र अन्द्रियासको घरमा जानुहुन्छ र सिमोनकी सासूलाई निको पार्नुहुन्छ।</w:t>
      </w:r>
    </w:p>
    <w:p>
      <w:pPr/>
      <w:r>
        <w:rPr>
          <w:lang w:val="ne_NP" w:bidi="ne_NP"/>
        </w:rPr>
      </w:r>
      <w:r>
        <w:rPr>
          <w:b/>
          <w:lang w:val="ne_NP" w:bidi="ne_NP"/>
        </w:rPr>
        <w:t>दोस्रो दृश्यमा:</w:t>
      </w:r>
      <w:r>
        <w:rPr>
          <w:lang w:val="ne_NP" w:bidi="ne_NP"/>
        </w:rPr>
        <w:t xml:space="preserve"> मानिसहरूको भीडले बिरामी र भूत लागेकाहरूलाई येशूकहाँ ल्याउन थाल्छन। येशूले बिरामीलाई निको पार्नुहुन्छ। येशूले भूतहरूलाई चुप लागेर बस्न आदेश दिनुभयो र तिनीहरूलाई मानिसहरूबाट निकालिदिनुभयो।</w:t>
      </w:r>
    </w:p>
    <w:p>
      <w:pPr/>
      <w:r>
        <w:rPr>
          <w:lang w:val="ne_NP" w:bidi="ne_NP"/>
        </w:rPr>
      </w:r>
      <w:r>
        <w:rPr>
          <w:lang w:val="ne_NP" w:bidi="ne_NP"/>
        </w:rPr>
        <w:t xml:space="preserve"> यो खण्डको पात्रहरू यी हुन: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सिमोन, अन्द्रियास, याकूब र यूहन्ना</w:t>
      </w:r>
    </w:p>
    <w:p>
      <w:pPr>
        <w:pStyle w:val="ListBullet"/>
        <w:spacing w:line="240" w:lineRule="auto"/>
        <w:ind w:left="720"/>
      </w:pPr>
      <w:r>
        <w:rPr>
          <w:lang w:val="ne_NP" w:bidi="ne_NP"/>
        </w:rPr>
      </w:r>
      <w:r>
        <w:rPr>
          <w:lang w:val="ne_NP" w:bidi="ne_NP"/>
        </w:rPr>
        <w:t>सिमोनको सासू</w:t>
      </w:r>
    </w:p>
    <w:p>
      <w:pPr>
        <w:pStyle w:val="ListBullet"/>
        <w:spacing w:line="240" w:lineRule="auto"/>
        <w:ind w:left="720"/>
      </w:pPr>
      <w:r>
        <w:rPr>
          <w:lang w:val="ne_NP" w:bidi="ne_NP"/>
        </w:rPr>
      </w:r>
      <w:r>
        <w:rPr>
          <w:lang w:val="ne_NP" w:bidi="ne_NP"/>
        </w:rPr>
        <w:t>धेरै बिरामी र भूत लागेका मानिसहरू (जो सूर्यास्त पछि येशूकहाँ आए)</w:t>
      </w:r>
    </w:p>
    <w:p>
      <w:pPr>
        <w:pStyle w:val="ListBullet"/>
        <w:spacing w:line="240" w:lineRule="auto"/>
        <w:ind w:left="720"/>
      </w:pPr>
      <w:r>
        <w:rPr>
          <w:lang w:val="ne_NP" w:bidi="ne_NP"/>
        </w:rPr>
      </w:r>
      <w:r>
        <w:rPr>
          <w:lang w:val="ne_NP" w:bidi="ne_NP"/>
        </w:rPr>
        <w:t>ठूलो भीड (जो येशूलाई हेर्न भेला भएका थिए)</w:t>
      </w:r>
    </w:p>
    <w:p>
      <w:pPr>
        <w:pStyle w:val="ListBullet"/>
        <w:spacing w:line="240" w:lineRule="auto"/>
        <w:ind w:left="720"/>
      </w:pPr>
      <w:r>
        <w:rPr>
          <w:lang w:val="ne_NP" w:bidi="ne_NP"/>
        </w:rPr>
      </w:r>
      <w:r>
        <w:rPr>
          <w:lang w:val="ne_NP" w:bidi="ne_NP"/>
        </w:rPr>
        <w:t>भूतहरू (जसलाई येशूले बोल्न दिनुहुन्न)</w:t>
      </w:r>
    </w:p>
    <w:p>
      <w:pPr/>
      <w:r>
        <w:rPr>
          <w:lang w:val="ne_NP" w:bidi="ne_NP"/>
        </w:rPr>
      </w:r>
      <w:r>
        <w:rPr>
          <w:lang w:val="ne_NP" w:bidi="ne_NP"/>
        </w:rPr>
        <w:t>समूहका रूपमा, खण्डका भागहरूका परिवेशलाई ध्यान दिनुहोस्ः</w:t>
      </w:r>
    </w:p>
    <w:p>
      <w:pPr/>
      <w:r>
        <w:rPr>
          <w:lang w:val="ne_NP" w:bidi="ne_NP"/>
        </w:rPr>
      </w:r>
      <w:r>
        <w:rPr>
          <w:lang w:val="ne_NP" w:bidi="ne_NP"/>
        </w:rPr>
        <w:t>यस कथामा येशूको नाम मूल भाषामा कहिल्यै पनि लिइएको छैन, तर हामीलाई थाहा छ कि उहाँ चार चेलाहरूसँग सभाघर छोडेपछि तुरुन्तै सिमोन र अन्द्रियासको घरमा जानुभयो। "त्यस पछि" वा "तुरुन्तै" लाई अर्को तरिकाले भन्दा "सिधै" भनिन्छ। सिमोन र अन्द्रियासको घर सम्भवत सभाघरको नजिक थियो, किनभने कफर्नहुम एउटा सानो शहर थियो जहाँ २००० भन्दा कम मानिसहरू बसोबास गर्थे। हामीलाई थाहा छ कि सिमोन आफ्ना भाइ अन्द्रियास, सिमोनकी पत्नी र सिमोनकी सासूसँग घरमा बस्छन्। परिवारका विभिन्न पुस्ताहरू एउटै घरमा सँगै बस्ने सामान्य कुरा थियो। याकूब र यूहन्ना तिनीहरूसँग थिए तर तिनीहरू सिमोन र अन्द्रियासको घरमा बस्दैन थिए।</w:t>
      </w:r>
    </w:p>
    <w:p>
      <w:pPr/>
      <w:r>
        <w:rPr>
          <w:lang w:val="ne_NP" w:bidi="ne_NP"/>
        </w:rPr>
      </w:r>
      <w:r>
        <w:rPr>
          <w:lang w:val="ne_NP" w:bidi="ne_NP"/>
        </w:rPr>
        <w:t>यहाँ अडियो रोक्नुहोस् र सामूहिक रूपमा छलफल गर्नुहोस्: तपाईंको संस्कृति वा क्षेत्रमा एउटा सामान्य घर-परिवार कस्तो देखिन्छ? कुन परिवारका सदस्यहरू सँगै बस्छन्? बाइबलमा धेरै ठाउँहरूमा हामी मानिसहरूले एकअर्कालाई आफ्नो घरमा आमन्त्रण गर्ने गरेको देख्छौं। तपाईंको संस्कृतिमा तपाईं कसरी आतिथि सत्कार देखाउनुहुन्छ?</w:t>
      </w:r>
    </w:p>
    <w:p>
      <w:pPr/>
      <w:r>
        <w:rPr>
          <w:lang w:val="ne_NP" w:bidi="ne_NP"/>
        </w:rPr>
      </w:r>
      <w:r>
        <w:rPr>
          <w:lang w:val="ne_NP" w:bidi="ne_NP"/>
        </w:rPr>
        <w:t>हामीलाई थाहा छैन किन येशू र उहाँका ४ चेलाहरू सिमोन र अन्द्रियासको घरमा जान्छन्। सायद सिमोन येशूलाई आफ्नी सासूलाई फेरि स्वस्थ पार्दिनुस भन्न चाहन्थे, किनभने त्यस दिन अघिल्लो समय उहाँले भूत लागेका मानिसलाई निको पार्दा उनि येशूसँग थिए। हामीलाई थाहा छ कि सिमोनकी सासू ज्वरोले बिरामी भएको कुरा सिधै येशूलाई भनिएको थियो। कथामा मर्कूसले भन्छन् कि जब तिनीहरू सिमोन र अन्द्रियासको घरमा पुगे तब तिनीहरूले येशूलाई "उनको बारेमा" भने। यसको मतलब तिनीहरूले उहाँलाई उनि बिरामी थिईन भने। "उनको बारेमा" यो भनाई स्पष्ट छैन, तर तिनीहरूले उहाँलाई तिनी बिरामी थिईन भनेर बताएका हुनुपर्छ, किनभने परिणामस्वरूप येशू उनलाई निको पार्न भित्र जानुभयो। येशूले सिमोनकी सासूको हात समात्नुहुन्छ र उनलाई ओछ्यानबाट उठ्न (बस्न वा खडा हुन) सहायता गर्नुहुन्छ। उनी तुरुन्तै निको भईन। सिमोनकी सासू पूर्ण रूपमा स्वस्थ भईन र उनले सम्भवतः येशू र उहाँका चार चेलाहरूका लागि खाना तयार पार्दै सेवामा लाग्छिन्। "उनीले तिनीहरूको सेवा गरिन्" वा "उनीले तिनीहरूको प्रतीक्षा गरिन्" भन्ने वाक्यांशले उनीले के गरिन भन्ने बारेमा विस्तृत विवरण दिदैन; यद्यपि, उनीले सम्भवतः तिनीहरूका लागि साँझको भोजन बनाइन् किनभने दिनको त्यस समयमा यो उनको सामान्य कार्य हुन्थ्यो। येशूले गर्नुभएको निको पार्ने कार्यहरू चमत्कारी थिए। उहाँले औषधि प्रयोग गर्नुहुन्न; उहाँले परमेश्वरको आत्माको शक्तिले निको पार्नुहुन्छ।</w:t>
      </w:r>
    </w:p>
    <w:p>
      <w:pPr/>
      <w:r>
        <w:rPr>
          <w:lang w:val="ne_NP" w:bidi="ne_NP"/>
        </w:rPr>
      </w:r>
      <w:r>
        <w:rPr>
          <w:lang w:val="ne_NP" w:bidi="ne_NP"/>
        </w:rPr>
        <w:t>अर्को दृश्य सूर्यास्त पछिको हो - विश्रामको दिनपछिको साँझ वा विश्रामको दिन समाप्त भएको बेला। कफर्नहुमका मानिसहरूले त्यस दिन अघिल्लो समय सभाघरमा जे भयो त्यसको समाचार सुनेका थिए र येशूले तिनीहरूलाई निको पारून भन्ने तिनीहरू चाहन्थे। विश्रामको दिनमा मानिसहरूलाई काम गर्न अनुमति थिएन, यसमा बिरामी मानिसहरूलाई ओछ्यानमा बोक्नु पनि समावेश हुन्थ्यो। मानिसहरूले बिरामी मानिसहरू र भूत लागेका मानिसहरूलाई येशूकहाँ ल्याउन विश्रामको दिनको अन्त्य नभएसम्म पर्खनु पर्थ्यो। मानिसहरूको भीड सम्भवतः सिमोन र अन्द्रियासको घरको अगाडि आई भेला हुन्छन्। हामीलाई थाहा छ कि मानिसहरूलाई येशूले सभाघरमा गर्नुभएको कुराको बारेमा भनिएको थियो तर तिनीहरूलाई अझै पनि येशू साँच्चै को हुनुहुन्छ भनेर थाहा थिएन जो परमेश्वरका पुत्र हुनुहुन्थ्यो। सायद तिनीहरूले सुनेको कुरा सत्य हो कि होइन भनेर हेर्न तिनीहरू त्यहाँ थिए, सायद कतिलाई यो मानिस को हो भनेर जिज्ञासा मात्र थियो, सायद अरूहरूमा चाँही आफूहरू निको हुनेछौ भन्ने साँचो विश्वास थियो। येशू एक सम्मानित र परिचित शिक्षक हुनुहुन्थ्यो। त्यहाँ धेरै मानिसहरू थिए; सम्पूर्ण शहर सिमोनको घरमा आएको जस्तो देखिन्थ्यो। घरभित्रका मानिसहरूका लागि यो अलि भार पुर्ण र सायद अलि डरलाग्दो पनि भयो होला।</w:t>
      </w:r>
    </w:p>
    <w:p>
      <w:pPr/>
      <w:r>
        <w:rPr>
          <w:lang w:val="ne_NP" w:bidi="ne_NP"/>
        </w:rPr>
      </w:r>
      <w:r>
        <w:rPr>
          <w:lang w:val="ne_NP" w:bidi="ne_NP"/>
        </w:rPr>
        <w:t>येशूले मानिसहरूलाई निको पार्नुहुन्छ। तिनीहरू धेरै प्रकारका बिमारीहरू लिएर उहाँकहाँ आउँछन्। येशूकहाँ आउने मानिसहरू केही रोगले बिरामी भएका र केही दुष्ट आत्माहरू द्वारा सताईएका मानिसहरू छन। येशूको उपस्थितिमा दुष्ट आत्माहरूसँग कुनै शक्ति छैन। येशूले सभाघरमा गर्नुभए झैं उहाँले तिनीहरूलाई चुप लागेर बस्न र तिनीहरूले नियन्त्रणमा राखेका मानिसहरूलाई छोड्न आदेश दिनुभयो। येशूलाई थाहा छ कि दुष्ट आत्माहरूलाई उहाँ को हुनुहुन्छ भनेर थाहा छ, "परमेश्वरका पवित्र जन।" येशू भीडले यो कुरा अहिलेनै जानोस् भन्ने चाहनुहुन्न किनभने यो उहाँको सेवकाईमा सही समय थिएन, त्यसैले येशूले भूतहरूलाई बोल्न अनुमति दिनु भएन।</w:t>
      </w:r>
    </w:p>
    <w:p>
      <w:pPr/>
      <w:r>
        <w:rPr>
          <w:lang w:val="ne_NP" w:bidi="ne_NP"/>
        </w:rPr>
      </w:r>
      <w:r>
        <w:rPr>
          <w:lang w:val="ne_NP" w:bidi="ne_NP"/>
        </w:rPr>
        <w:t>अब, समूहले कथाबोर्ड तयार पार्न, चित्र कोरेर वा वस्तुहरू प्रयोग गरेर घटना विवरणलाई दृश्‍यवालोकन गर्नु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बुझ्‍नलाई मर्कुस १ः२९–३४ श्रव्य संस्करणलाई सुन्‍नुहोस्।</w:t>
      </w:r>
    </w:p>
    <w:p>
      <w:pPr/>
      <w:r>
        <w:rPr>
          <w:lang w:val="ne_NP" w:bidi="ne_NP"/>
        </w:rPr>
      </w:r>
      <w:r>
        <w:rPr>
          <w:lang w:val="ne_NP" w:bidi="ne_NP"/>
        </w:rPr>
        <w:t>यस कदममा समूहले यस खण्डलाई नाटकीय ढङ्गले प्रस्तुत गर्नेछ।</w:t>
      </w:r>
    </w:p>
    <w:p>
      <w:pPr/>
      <w:r>
        <w:rPr>
          <w:lang w:val="ne_NP" w:bidi="ne_NP"/>
        </w:rPr>
      </w:r>
      <w:r>
        <w:rPr>
          <w:lang w:val="ne_NP" w:bidi="ne_NP"/>
        </w:rPr>
        <w:t>यो कथामा २ दृश्यहरू छन्।</w:t>
      </w:r>
    </w:p>
    <w:p>
      <w:pPr/>
      <w:r>
        <w:rPr>
          <w:lang w:val="ne_NP" w:bidi="ne_NP"/>
        </w:rPr>
      </w:r>
      <w:r>
        <w:rPr>
          <w:lang w:val="ne_NP" w:bidi="ne_NP"/>
        </w:rPr>
        <w:t>यो खण्डको पात्रहरू यी हुन: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सिमोन, अन्द्रियास, याकूब र यूहन्ना</w:t>
      </w:r>
    </w:p>
    <w:p>
      <w:pPr>
        <w:pStyle w:val="ListBullet"/>
        <w:spacing w:line="240" w:lineRule="auto"/>
        <w:ind w:left="720"/>
      </w:pPr>
      <w:r>
        <w:rPr>
          <w:lang w:val="ne_NP" w:bidi="ne_NP"/>
        </w:rPr>
      </w:r>
      <w:r>
        <w:rPr>
          <w:lang w:val="ne_NP" w:bidi="ne_NP"/>
        </w:rPr>
        <w:t>सिमोनको सासू</w:t>
      </w:r>
    </w:p>
    <w:p>
      <w:pPr>
        <w:pStyle w:val="ListBullet"/>
        <w:spacing w:line="240" w:lineRule="auto"/>
        <w:ind w:left="720"/>
      </w:pPr>
      <w:r>
        <w:rPr>
          <w:lang w:val="ne_NP" w:bidi="ne_NP"/>
        </w:rPr>
      </w:r>
      <w:r>
        <w:rPr>
          <w:lang w:val="ne_NP" w:bidi="ne_NP"/>
        </w:rPr>
        <w:t>धेरै बिरामी र भूत लागेका मानिसहरू (जो सूर्यास्त पछि येशूकहाँ आउँथे)</w:t>
      </w:r>
    </w:p>
    <w:p>
      <w:pPr>
        <w:pStyle w:val="ListBullet"/>
        <w:spacing w:line="240" w:lineRule="auto"/>
        <w:ind w:left="720"/>
      </w:pPr>
      <w:r>
        <w:rPr>
          <w:lang w:val="ne_NP" w:bidi="ne_NP"/>
        </w:rPr>
      </w:r>
      <w:r>
        <w:rPr>
          <w:lang w:val="ne_NP" w:bidi="ne_NP"/>
        </w:rPr>
        <w:t>सम्पूर्ण शहर (येशूलाई हेर्न भेला हुन्छन।)</w:t>
      </w:r>
    </w:p>
    <w:p>
      <w:pPr>
        <w:pStyle w:val="ListBullet"/>
        <w:spacing w:line="240" w:lineRule="auto"/>
        <w:ind w:left="720"/>
      </w:pPr>
      <w:r>
        <w:rPr>
          <w:lang w:val="ne_NP" w:bidi="ne_NP"/>
        </w:rPr>
      </w:r>
      <w:r>
        <w:rPr>
          <w:lang w:val="ne_NP" w:bidi="ne_NP"/>
        </w:rPr>
        <w:t>भूतहरू (जसलाई येशूले बोल्न दिनुहुन्न)</w:t>
      </w:r>
    </w:p>
    <w:p>
      <w:pPr/>
      <w:r>
        <w:rPr>
          <w:lang w:val="ne_NP" w:bidi="ne_NP"/>
        </w:rPr>
      </w:r>
      <w:r>
        <w:rPr>
          <w:lang w:val="ne_NP" w:bidi="ne_NP"/>
        </w:rPr>
        <w:t>खण्डलाई समूहले दुई पटक अभिनय गरेर देखाउनुहोस्। तपाईंले आफ्‍नै भाषामा खण्ड अभिनय गरेर देखाउनुपर्छ।</w:t>
      </w:r>
    </w:p>
    <w:p>
      <w:pPr/>
      <w:r>
        <w:rPr>
          <w:lang w:val="ne_NP" w:bidi="ne_NP"/>
        </w:rPr>
      </w:r>
      <w:r>
        <w:rPr>
          <w:lang w:val="ne_NP" w:bidi="ne_NP"/>
        </w:rPr>
        <w:t>पहिला, कथालाई बिनारोक अभिनय गरेर देखाउनुहोस्। कथाको वार्तालाप, प्रवहा, भूमिका तथा कालक्रमलाई ध्यान दिनुहोस्। कथाको महत्वपूर्ण तथा कठिन भाग अभिनयबिना नगएको होस्। कथाका हरेक भाग सम्झन एकअर्कालाई मद्दत गर्नुहोस्।</w:t>
      </w:r>
    </w:p>
    <w:p>
      <w:pPr/>
      <w:r>
        <w:rPr>
          <w:lang w:val="ne_NP" w:bidi="ne_NP"/>
        </w:rPr>
      </w:r>
      <w:r>
        <w:rPr>
          <w:lang w:val="ne_NP" w:bidi="ne_NP"/>
        </w:rPr>
        <w:t>अडियो यहाँ रोक्नुहोस् र यो खण्ड अभिनय गर्नुहोस्।</w:t>
      </w:r>
    </w:p>
    <w:p>
      <w:pPr/>
      <w:r>
        <w:rPr>
          <w:lang w:val="ne_NP" w:bidi="ne_NP"/>
        </w:rPr>
      </w:r>
      <w:r>
        <w:rPr>
          <w:lang w:val="ne_NP" w:bidi="ne_NP"/>
        </w:rPr>
        <w:t xml:space="preserve"> समूहले यो खण्ड दोस्रो पटक अभिनय गरेर देखाउनुपर्छ। नाटकको निश्चित बिन्दुहरूमा, नाटक रोक्नुहोस् र पात्र खेल्ने व्यक्तिलाई सोध्नुहोस्, "तिमीलाई के महसुस वा सोच हुदैछ?" भूमिका निर्वाह गर्ने व्यक्तिलाई यदि साँच्‍चैनै त्यो पात्र आफै भएको भए, कस्तो महसुस वा अनुभव गर्नुहुन्थ्यो? अभिनयकर्ताले जवाफ दिनुपर्छ। त्यसपछि अभिनय पुन: सुरु गर्नुहोस्।</w:t>
      </w:r>
    </w:p>
    <w:p>
      <w:pPr/>
      <w:r>
        <w:rPr>
          <w:lang w:val="ne_NP" w:bidi="ne_NP"/>
        </w:rPr>
      </w:r>
      <w:r>
        <w:rPr>
          <w:lang w:val="ne_NP" w:bidi="ne_NP"/>
        </w:rPr>
        <w:t>यहाँ तपाईंले अडियो रोक्‍नुहोस् र फेरि खण्डलाई दोस्रो पटक अभिनय गर्नुहोस्।</w:t>
      </w:r>
    </w:p>
    <w:p>
      <w:pPr/>
      <w:r>
        <w:rPr>
          <w:lang w:val="ne_NP" w:bidi="ne_NP"/>
        </w:rPr>
      </w:r>
      <w:r>
        <w:rPr>
          <w:lang w:val="ne_NP" w:bidi="ne_NP"/>
        </w:rPr>
        <w:t>नाटक तथा सम्भाव्य प्रतिक्रियाको उदाहरण निम्नलिखित छ।</w:t>
      </w:r>
    </w:p>
    <w:p>
      <w:pPr/>
      <w:r>
        <w:rPr>
          <w:lang w:val="ne_NP" w:bidi="ne_NP"/>
        </w:rPr>
      </w:r>
      <w:r>
        <w:rPr>
          <w:lang w:val="ne_NP" w:bidi="ne_NP"/>
        </w:rPr>
        <w:t>येशू सिमोन र अन्द्रियाससँग तिनीहरूको घरमा जानुहुन्छ। सिमोनकी सासू ज्वरोले बिरामीपरेर ओछ्यानमा पल्टिरहेकी छिन्। येशूले सिमोनकी सासूको हात समात्नुहुन्छ, उनलाई उठाएर बसाउनुहुन्छ र उनको ज्वरोले उनलाई छोड्छ। त्यसपछि सिमोनकी सासूले तिनीहरूका लागि खाना तयार पार्छिन्।</w:t>
      </w:r>
    </w:p>
    <w:p>
      <w:pPr/>
      <w:r>
        <w:rPr>
          <w:lang w:val="ne_NP" w:bidi="ne_NP"/>
        </w:rPr>
      </w:r>
      <w:r>
        <w:rPr>
          <w:lang w:val="ne_NP" w:bidi="ne_NP"/>
        </w:rPr>
        <w:t>नाटक रोक्‍नुहोस्। सिमोनकी सासूको भूमिका निर्वाह गर्ने व्यक्तिलाई सोध्नुहोस् कि उनलाई अहिले कस्तो महसुस भइरहेको छ। तपाईंले "कृतज्ञता", "धन्यवादी", वा "स्वस्थ र सेवामा तयार" जस्ता कुराहरू सुन्नुहुनेछ। अब चेलाहरूको भूमिका खेल्ने मानिसहरूलाई सोध्नुहोस्, "तिमीहरू के सोचिरहेका वा महसुस गर्दै छौ?" तपाईंले यस्तो कुराहरू सुन्नुहुनेछ, "येशूले उनलाई निको पार्न सक्नुहुन्छ भन्ने हामीलाई विश्वास थियो", "उनी कति चाँडै निको भईन र हाम्रो सेवा गरिरहेकी छन् भनेर हामी आश्चर्यचकित थियौं" जस्ता कुराहरू सुन्नुहुनेछ। नाटक जारी राख्‍नुहोस्।</w:t>
      </w:r>
    </w:p>
    <w:p>
      <w:pPr/>
      <w:r>
        <w:rPr>
          <w:lang w:val="ne_NP" w:bidi="ne_NP"/>
        </w:rPr>
      </w:r>
      <w:r>
        <w:rPr>
          <w:lang w:val="ne_NP" w:bidi="ne_NP"/>
        </w:rPr>
        <w:t>दोस्रो दृश्यमा, बिरामी र भूत लागेका धेरै मानिसहरू आइपुग्छन्। येशूले तिनीहरू मध्ये धेरैलाई निको पार्नुहुन्छ र धेरै भूतहरूलाई धपाउँनुहुन्छ। भूतहरूलाई येशू को हुनुहुन्छ भनेर थाहा छ, तर उहाँले तिनीहरूलाई बोल्न अनुमति दिनुहुन्न।</w:t>
      </w:r>
    </w:p>
    <w:p>
      <w:pPr/>
      <w:r>
        <w:rPr>
          <w:lang w:val="ne_NP" w:bidi="ne_NP"/>
        </w:rPr>
      </w:r>
      <w:r>
        <w:rPr>
          <w:lang w:val="ne_NP" w:bidi="ne_NP"/>
        </w:rPr>
        <w:t>नाटक रोक्‍नुहोस्। भूतप्रेत बनेर खेल्ने मानिसहरूलाई सोध्नुहोस्, "येशू को हुनुहुन्छ भनेर तिमीहरूलाई थाहा छ?" तपाईंले "परमेश्वरका पुत्र", "ख्रीष्ट", "एक सबै अधिकार भएका ", वा "परमेश्वर" जस्ता कुराहरू सुन्नुहुनेछ। अब येशूको भूमिका खेल्ने व्यक्तिलाई सोध्नुहोस्, "तपाई किन तिनीहरूले बोलेको चाहनुहुन्न?" तपाईंले "मेरो चिनिने समय भएको थिएन," "भूतहरूले म को हुँ भनेर घोषणा गरून् भन्ने म चाहन्नथे," वा "जब म आफूलाई चिनाउँथे तब म नियन्त्रणमा हुने थिए" जस्ता कुराहरू सुन्न सक्नु हुन्छ।</w:t>
      </w:r>
    </w:p>
    <w:p>
      <w:pPr/>
      <w:r>
        <w:rPr>
          <w:lang w:val="ne_NP" w:bidi="ne_NP"/>
        </w:rPr>
      </w:r>
      <w:r>
        <w:rPr>
          <w:lang w:val="ne_NP" w:bidi="ne_NP"/>
        </w:rPr>
        <w:t>अब भिडको भूमिका खेल्नेहरूलाई सोध्नुहोस्, "तिमीहरू के सोच्दै वा महसुस गर्दैछौ?" तपाईले यि कुराहरू सुन्नुहोला, "म विश्वासै गर्न सक्दिन मैले के देखिरहेको छु," "उहाँले यो कसरी गर्दै हुनुहुन्छ?" "मेरा साथीहरू र परिवारलाई निको भएको देखेर राहत मिल्यो।"</w:t>
      </w:r>
      <w:r>
        <w:rPr>
          <w:lang w:val="ne_NP" w:bidi="ne_NP"/>
        </w:rPr>
      </w:r>
    </w:p>
    <w:p>
      <w:pPr>
        <w:pStyle w:val="Heading3"/>
      </w:pPr>
      <w:r>
        <w:rPr>
          <w:lang w:val="ne_NP" w:bidi="ne_NP"/>
        </w:rPr>
        <w:t>Step 5</w:t>
      </w:r>
    </w:p>
    <w:p>
      <w:pPr/>
      <w:r>
        <w:rPr>
          <w:lang w:val="ne_NP" w:bidi="ne_NP"/>
        </w:rPr>
      </w:r>
      <w:r>
        <w:rPr>
          <w:lang w:val="ne_NP" w:bidi="ne_NP"/>
        </w:rPr>
        <w:t xml:space="preserve"> अनुवादलाई सजिलोसँग बुझ्‍नलाई मर्कुस १ः२९–३४ श्रव्य संस्करणलाई सुन्‍नुहोस्।</w:t>
      </w:r>
    </w:p>
    <w:p>
      <w:pPr/>
      <w:r>
        <w:rPr>
          <w:lang w:val="ne_NP" w:bidi="ne_NP"/>
        </w:rPr>
      </w:r>
      <w:r>
        <w:rPr>
          <w:lang w:val="ne_NP" w:bidi="ne_NP"/>
        </w:rPr>
        <w:t>यो भागमा, समुहले मुल शब्दहरू तथा खण्डमा भएका शब्दहरूमा छलफल गर्नेछ।</w:t>
      </w:r>
    </w:p>
    <w:p>
      <w:pPr/>
      <w:r>
        <w:rPr>
          <w:lang w:val="ne_NP" w:bidi="ne_NP"/>
        </w:rPr>
      </w:r>
      <w:r>
        <w:rPr>
          <w:lang w:val="ne_NP" w:bidi="ne_NP"/>
        </w:rPr>
        <w:t xml:space="preserve">येशू र उहाँका चेलाहरू सिधै </w:t>
      </w:r>
      <w:r>
        <w:rPr>
          <w:lang w:val="ne_NP" w:bidi="ne_NP"/>
        </w:rPr>
        <w:t>सभाघरबाट</w:t>
      </w:r>
      <w:r>
        <w:rPr>
          <w:lang w:val="ne_NP" w:bidi="ne_NP"/>
        </w:rPr>
        <w:t xml:space="preserve"> सिमोन र अन्द्रियासको घरमा आएका छन्। </w:t>
      </w:r>
      <w:r>
        <w:rPr>
          <w:b/>
          <w:lang w:val="ne_NP" w:bidi="ne_NP"/>
        </w:rPr>
        <w:t>सभाघरहरू</w:t>
      </w:r>
      <w:r>
        <w:rPr>
          <w:lang w:val="ne_NP" w:bidi="ne_NP"/>
        </w:rPr>
        <w:t>यरूशलेमको मुख्य मन्दिरको सट्टामा गाउँका मानिसहरू भेला हुन सक्ने यहूदीहरूको आराधना स्थलहरू थिए। मानिसहरूले सभाघरहरूमा बलिदानहरू चढाउँदैनथे। यी यहूदीहरूका स्थानीय मण्डली थिए जसले विश्राम, वा धार्मिक विश्रामको दिन, र विशेष चाडका दिनहरूमा प्रार्थना गर्न, धर्मशास्त्र पढ्न, शिक्षा सुन्न, र कहिलेकाहीं समुदायका समस्या र विवादहरूको न्याय गर्न भेला हुन्थे। तपाईंले अघिल्लो खण्डहरूमा सभाघरको लागि प्रयोग गर्नुभएको त्यही शब्द वा वाक्यांश प्रयोग गर्नुहोस।</w:t>
      </w:r>
    </w:p>
    <w:p>
      <w:pPr/>
      <w:r>
        <w:rPr>
          <w:lang w:val="ne_NP" w:bidi="ne_NP"/>
        </w:rPr>
      </w:r>
      <w:r>
        <w:rPr>
          <w:lang w:val="ne_NP" w:bidi="ne_NP"/>
        </w:rPr>
        <w:t xml:space="preserve">येशूले निको पार्नुभएको स्त्री सिमोनकी </w:t>
      </w:r>
      <w:r>
        <w:rPr>
          <w:b/>
          <w:lang w:val="ne_NP" w:bidi="ne_NP"/>
        </w:rPr>
        <w:t xml:space="preserve"> पत्नीकी आमा</w:t>
      </w:r>
      <w:r>
        <w:rPr>
          <w:lang w:val="ne_NP" w:bidi="ne_NP"/>
        </w:rPr>
        <w:t xml:space="preserve"> (सासू) थिइन्। यो सम्बन्धको लागि तपाईंको भाषामा सबैभन्दा प्राकृतिक वाक्यांश प्रयोग गर्नुहोस्।</w:t>
      </w:r>
    </w:p>
    <w:p>
      <w:pPr/>
      <w:r>
        <w:rPr>
          <w:lang w:val="ne_NP" w:bidi="ne_NP"/>
        </w:rPr>
      </w:r>
      <w:r>
        <w:rPr>
          <w:lang w:val="ne_NP" w:bidi="ne_NP"/>
        </w:rPr>
        <w:t xml:space="preserve">ती दिनहरूमा जब मानिसहरू </w:t>
      </w:r>
      <w:r>
        <w:rPr>
          <w:b/>
          <w:lang w:val="ne_NP" w:bidi="ne_NP"/>
        </w:rPr>
        <w:t xml:space="preserve"> ज्वरोले बिरामी थिए</w:t>
      </w:r>
      <w:r>
        <w:rPr>
          <w:lang w:val="ne_NP" w:bidi="ne_NP"/>
        </w:rPr>
        <w:t>, मानिसहरूलाई कुन रोग हो भनेर थाहा नहुन सक्थ्यो। ज्वरोको अर्थ कुनै पनि प्रकारको बिमारी हुनसक्छ। त्यो कस्तो प्रकारको वा उनलाई कति समय देखि त्यो ज्वरो थियो यस बारेमा यो कथा स्पष्ट छैन।</w:t>
      </w:r>
    </w:p>
    <w:p>
      <w:pPr/>
      <w:r>
        <w:rPr>
          <w:lang w:val="ne_NP" w:bidi="ne_NP"/>
        </w:rPr>
      </w:r>
      <w:r>
        <w:rPr>
          <w:lang w:val="ne_NP" w:bidi="ne_NP"/>
        </w:rPr>
        <w:t xml:space="preserve">निको हुनका लागि येशूकहाँ आएका केही मानिसहरू </w:t>
      </w:r>
      <w:r>
        <w:rPr>
          <w:lang w:val="ne_NP" w:bidi="ne_NP"/>
        </w:rPr>
        <w:t>भूतहरू</w:t>
      </w:r>
      <w:r>
        <w:rPr>
          <w:lang w:val="ne_NP" w:bidi="ne_NP"/>
        </w:rPr>
        <w:t xml:space="preserve"> वा दुष्ट / </w:t>
      </w:r>
      <w:r>
        <w:rPr>
          <w:b/>
          <w:lang w:val="ne_NP" w:bidi="ne_NP"/>
        </w:rPr>
        <w:t>अशुद्ध आत्माहरू</w:t>
      </w:r>
      <w:r>
        <w:rPr>
          <w:lang w:val="ne_NP" w:bidi="ne_NP"/>
        </w:rPr>
        <w:t xml:space="preserve"> को </w:t>
      </w:r>
      <w:r>
        <w:rPr>
          <w:b/>
          <w:lang w:val="ne_NP" w:bidi="ne_NP"/>
        </w:rPr>
        <w:t>अधिकारमा</w:t>
      </w:r>
      <w:r>
        <w:rPr>
          <w:lang w:val="ne_NP" w:bidi="ne_NP"/>
        </w:rPr>
        <w:t xml:space="preserve">थिए। भुतहरूले मानिसहरूलाई र तिनका समुदायका सम्बन्धहरूलाई नष्ट गर्नको लागि मानिसलाई अधिकार गर्छन। जब भूतहरूले मानिसहरूलाई अधिकार गर्छन, तिनीहरूले मानिसहरूका कार्यहरूलाई नियन्त्रण गर्छन्। </w:t>
      </w:r>
      <w:r>
        <w:rPr>
          <w:b/>
          <w:lang w:val="ne_NP" w:bidi="ne_NP"/>
        </w:rPr>
        <w:t>भूतहरू</w:t>
      </w:r>
      <w:r>
        <w:rPr>
          <w:lang w:val="ne_NP" w:bidi="ne_NP"/>
        </w:rPr>
        <w:t xml:space="preserve"> शब्द </w:t>
      </w:r>
      <w:r>
        <w:rPr>
          <w:b/>
          <w:lang w:val="ne_NP" w:bidi="ne_NP"/>
        </w:rPr>
        <w:t>दुष्ट/अशुध्द आत्माहरूको सट्टामा प्रयोग गरिन्छ</w:t>
      </w:r>
      <w:r>
        <w:rPr>
          <w:lang w:val="ne_NP" w:bidi="ne_NP"/>
        </w:rPr>
        <w:t xml:space="preserve">। तपाईंले अघिल्लो अनुच्छेदहरूमा भूत/दुष्ट आत्माको लागि प्रयोग गर्नुभएको शब्द वा वाक्यांश प्रयोग गर्नुहोस् । </w:t>
      </w:r>
      <w:r>
        <w:rPr>
          <w:lang w:val="ne_NP" w:bidi="ne_NP"/>
        </w:rPr>
        <w:t xml:space="preserve">दुष्ट आत्मा </w:t>
      </w:r>
      <w:r>
        <w:rPr>
          <w:lang w:val="ne_NP" w:bidi="ne_NP"/>
        </w:rPr>
        <w:t xml:space="preserve"> सम्बन्धी थप जानकारीको लागि मूल शब्दावलीमा हेर्नुहोस।</w:t>
      </w:r>
    </w:p>
    <w:p>
      <w:pPr/>
      <w:r>
        <w:rPr>
          <w:lang w:val="ne_NP" w:bidi="ne_NP"/>
        </w:rPr>
      </w:r>
      <w:r>
        <w:rPr>
          <w:lang w:val="ne_NP" w:bidi="ne_NP"/>
        </w:rPr>
        <w:t>यहाँ रोक्नुहोस् र तपाईंको अनुवाद टोलीसँग छलफल गर्नुहोस्: तपाईंको संस्कृतिमा भूत लागेका मानिसहरूले के गर्छन्?</w:t>
      </w:r>
      <w:r>
        <w:rPr>
          <w:lang w:val="ne_NP" w:bidi="ne_NP"/>
        </w:rPr>
      </w:r>
    </w:p>
    <w:p>
      <w:pPr>
        <w:pStyle w:val="Heading3"/>
      </w:pPr>
      <w:r>
        <w:rPr>
          <w:lang w:val="ne_NP" w:bidi="ne_NP"/>
        </w:rPr>
        <w:t>Step 6</w:t>
      </w:r>
    </w:p>
    <w:p>
      <w:pPr/>
      <w:r>
        <w:rPr>
          <w:lang w:val="ne_NP" w:bidi="ne_NP"/>
        </w:rPr>
      </w:r>
      <w:r>
        <w:rPr>
          <w:lang w:val="ne_NP" w:bidi="ne_NP"/>
        </w:rPr>
        <w:t xml:space="preserve"> अनुवादलाई सजिलोसँग बुझ्‍नलाई यस खण्डको श्रव्य संस्करणलाई सुन्‍नुहोस्।</w:t>
      </w:r>
    </w:p>
    <w:p>
      <w:pPr/>
      <w:r>
        <w:rPr>
          <w:lang w:val="ne_NP" w:bidi="ne_NP"/>
        </w:rPr>
      </w:r>
      <w:r>
        <w:rPr>
          <w:lang w:val="ne_NP" w:bidi="ne_NP"/>
        </w:rPr>
        <w:t>यो सत्रमा, तपाईंले समूहमा, मातृभाषामा खण्ड पुन: सुनाउनुहोस्।</w:t>
      </w:r>
    </w:p>
    <w:p>
      <w:pPr/>
      <w:r>
        <w:rPr>
          <w:lang w:val="ne_NP" w:bidi="ne_NP"/>
        </w:rPr>
      </w:r>
      <w:r>
        <w:rPr>
          <w:lang w:val="ne_NP" w:bidi="ne_NP"/>
        </w:rPr>
        <w:t>सर्वप्रथम, समूहले आफ्नै मातृभाषामा खण्ड पुन: सुनाउने अभ्यास गर्नुहोस। अघिल्‍लो कदममा निधो गरेका कुराहरू समाबेश गर्न नबिर्सनुहोस। जस्तै: कालक्रम, शब्दहरू, वाक्यांशहरू, भावनाहरू, वा छलफल गरेका कुनै कुराहरू।</w:t>
      </w:r>
    </w:p>
    <w:p>
      <w:pPr/>
      <w:r>
        <w:rPr>
          <w:lang w:val="ne_NP" w:bidi="ne_NP"/>
        </w:rPr>
      </w:r>
      <w:r>
        <w:rPr>
          <w:lang w:val="ne_NP" w:bidi="ne_NP"/>
        </w:rPr>
        <w:t>समूहको एक सदस्यले केही वाक्यहरू बोलेर रोकिनु पर्छ। समूहको अर्को सदस्यले त्यसपछिको खण्ड भनेर रोकिनु पर्छ। समूहले सारा खण्ड पुन: नसुनाउनुजेलसम्‍म यो गरिरहनुहोस्। समूहका सदस्यहरूले यस चरणमा एक-अर्कालाई सच्‍चाउन सक्छन्। अडियो यहाँ रोक्‍नुहोस्।</w:t>
      </w:r>
    </w:p>
    <w:p>
      <w:pPr/>
      <w:r>
        <w:rPr>
          <w:lang w:val="ne_NP" w:bidi="ne_NP"/>
        </w:rPr>
      </w:r>
      <w:r>
        <w:rPr>
          <w:lang w:val="ne_NP" w:bidi="ne_NP"/>
        </w:rPr>
        <w:t>त्यसपछि, प्रत्येक सदस्यले सारा खण्ड कम्तीमा एक पटक बिना अबरोध सुनाउनु पर्छ। खण्ड याद गर्न कुनै पनि वस्तु, इशारा वा कथापाटीको सहायता लिन सक्‍नुहुन्छ। अडियो यहाँ रोक्‍नुहोस्।</w:t>
      </w:r>
    </w:p>
    <w:p>
      <w:pPr/>
      <w:r>
        <w:rPr>
          <w:lang w:val="ne_NP" w:bidi="ne_NP"/>
        </w:rPr>
      </w:r>
      <w:r>
        <w:rPr>
          <w:lang w:val="ne_NP" w:bidi="ne_NP"/>
        </w:rPr>
        <w:t>त्यसपछि, कसले सुनाएको संस्करण उत्तम लाग्यो समुहले निधो गर्नुहोस। समुहको एक सदस्यले एउटा खण्ड बताएको तरिका तपाईंलाई मनपर्यो तर अर्को खण्ड अर्को सदस्यले बताएको मनपर्यो भनेर तपाईं निर्णय गर्न सक्नुहुन्छ। अडियो यहाँ रोक्‍नुहोस्।</w:t>
      </w:r>
    </w:p>
    <w:p>
      <w:pPr/>
      <w:r>
        <w:rPr>
          <w:lang w:val="ne_NP" w:bidi="ne_NP"/>
        </w:rPr>
      </w:r>
      <w:r>
        <w:rPr>
          <w:lang w:val="ne_NP" w:bidi="ne_NP"/>
        </w:rPr>
        <w:t>अन्तमा, सबैको सहमतिमा समुहले खण्डको अन्तिम संस्करण तयार पार्न सक्नु हुन्छ। समुहका प्रत्येक सदस्यले यो अन्तिम संस्करणलाई सुनाउने अभ्यास गर्नुपर्छ।</w:t>
      </w:r>
      <w:r>
        <w:rPr>
          <w:lang w:val="ne_NP" w:bidi="ne_NP"/>
        </w:rPr>
      </w:r>
      <w:r>
        <w:rPr>
          <w:lang w:val="ne_NP" w:bidi="ne_NP"/>
        </w:rPr>
      </w:r>
    </w:p>
    <w:p>
      <w:pPr/>
      <w:r>
        <w:rPr>
          <w:lang w:val="ne_NP" w:bidi="ne_NP"/>
        </w:rPr>
      </w:r>
    </w:p>
    <w:p>
      <w:pPr>
        <w:pStyle w:val="Heading2"/>
      </w:pPr>
      <w:r>
        <w:rPr>
          <w:lang w:val="ne_NP" w:bidi="ne_NP"/>
        </w:rPr>
        <w:t>Mark 1:35–39</w:t>
      </w:r>
      <w:r>
        <w:rPr>
          <w:lang w:val="ne_NP" w:bidi="ne_NP"/>
        </w:rPr>
      </w:r>
    </w:p>
    <w:p>
      <w:pPr>
        <w:pStyle w:val="Heading3"/>
      </w:pPr>
      <w:r>
        <w:rPr>
          <w:lang w:val="ne_NP" w:bidi="ne_NP"/>
        </w:rPr>
        <w:t>Step 1</w:t>
      </w:r>
    </w:p>
    <w:p>
      <w:pPr/>
      <w:r>
        <w:rPr>
          <w:lang w:val="ne_NP" w:bidi="ne_NP"/>
        </w:rPr>
      </w:r>
      <w:r>
        <w:rPr>
          <w:lang w:val="ne_NP" w:bidi="ne_NP"/>
        </w:rPr>
        <w:t>यो कदममा मर्कूस १:३५–३९ सुन्‍नुहोस् र आफ्‍नो हृदयमा राख्‍नुहोस्।</w:t>
      </w:r>
    </w:p>
    <w:p>
      <w:pPr/>
      <w:r>
        <w:rPr>
          <w:lang w:val="ne_NP" w:bidi="ne_NP"/>
        </w:rPr>
      </w:r>
      <w:r>
        <w:rPr>
          <w:lang w:val="ne_NP" w:bidi="ne_NP"/>
        </w:rPr>
        <w:t xml:space="preserve">सम्भव भएमा, मर्कूस १:३५–३९को श्रव्य संस्करणलाई तीन फरक अनुवाद बाट तीन पल्ट सुन्‍नुहोस्। अनि समूहमा निम्न प्रश्‍नहरू छलफल गर्नुहोस्। </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के मन परेन वा बुझ्नु भएन?</w:t>
      </w:r>
    </w:p>
    <w:p>
      <w:pPr>
        <w:pStyle w:val="ListBullet"/>
        <w:spacing w:line="240" w:lineRule="auto"/>
        <w:ind w:left="720"/>
      </w:pPr>
      <w:r>
        <w:rPr>
          <w:lang w:val="ne_NP" w:bidi="ne_NP"/>
        </w:rPr>
      </w:r>
      <w:r>
        <w:rPr>
          <w:lang w:val="ne_NP" w:bidi="ne_NP"/>
        </w:rPr>
        <w:t>यो खण्डले येशूको बारेमा के भन्दछ?</w:t>
      </w:r>
    </w:p>
    <w:p>
      <w:pPr>
        <w:pStyle w:val="ListBullet"/>
        <w:spacing w:line="240" w:lineRule="auto"/>
        <w:ind w:left="720"/>
      </w:pPr>
      <w:r>
        <w:rPr>
          <w:lang w:val="ne_NP" w:bidi="ne_NP"/>
        </w:rPr>
      </w:r>
      <w:r>
        <w:rPr>
          <w:lang w:val="ne_NP" w:bidi="ne_NP"/>
        </w:rPr>
        <w:t>मानिसहरूको बारेमा यो खण्डले के भन्दछ?</w:t>
      </w:r>
    </w:p>
    <w:p>
      <w:pPr>
        <w:pStyle w:val="ListBullet"/>
        <w:spacing w:line="240" w:lineRule="auto"/>
        <w:ind w:left="720"/>
      </w:pPr>
      <w:r>
        <w:rPr>
          <w:lang w:val="ne_NP" w:bidi="ne_NP"/>
        </w:rPr>
      </w:r>
      <w:r>
        <w:rPr>
          <w:lang w:val="ne_NP" w:bidi="ne_NP"/>
        </w:rPr>
        <w:t>कसरी यो खण्डले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होला?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बुझ्‍नलाई मर्कुस १ः३५–३९ श्रव्य संस्करणलाई सुन्‍नुहोस्।</w:t>
      </w:r>
    </w:p>
    <w:p>
      <w:pPr/>
      <w:r>
        <w:rPr>
          <w:lang w:val="ne_NP" w:bidi="ne_NP"/>
        </w:rPr>
      </w:r>
      <w:r>
        <w:rPr>
          <w:lang w:val="ne_NP" w:bidi="ne_NP"/>
        </w:rPr>
        <w:t>यो कथा येशूले कफर्नहुममा त्यही रात सिमोनकी सासू र अरू धेरैलाई निको पार्नुभएको ठीक पछिको हो। भोलिपल्ट बिहान, येशू सूर्य उदाउनु भन्दा धेरै चाँडै, उठ्नुहुन्छ र एक्लै हुन सक्ने ठाउँमा प्रार्थनागर्न जानु हुन्छ। मर्कूसका केही संस्करणहरूले येशू कहाँ जानुभयो भनेर वर्णन गर्न "मरुभूमि" वा "एकान्त स्थान" वाक्यांश प्रयोग गर्छन्, तर कफर्नहुममा कुनै उजाड स्थान वा मरुभूमि थिएन। यो स्थान येशू शैतानद्वारा परिक्षीतहुदाँ जानुभएको जस्तो थिएन। कफर्नहुम वरपरको क्षेत्र अत्यधिक जनसंख्या भएको स्थान थियो। येशू जानुभएको स्थान सम्भवतः शहर बाहिर थियो र यो एउटा एकान्त ठाउँ थियो, जहाँ येशू पूर्ण रूपमा एक्लै रहन सक्नु हुन्थ्यो। येशू भीडहरूबाट कतै टाढा जानुहुन्छ जहाँ उहाँले विश्राम गर्न र प्रार्थनामा परमेश्वरसँग बातचित गर्न सक्नुहुन्छ। मर्कूसको पुस्तकका अन्य दुई ठाउँहरूमा येशूले चमत्कारिक कामहरू गरेको र प्रचार गरेको, र त्यसपछि राती मानिसहरूदेखि टाढा रहेको ठाउँमा प्रार्थना गर्न र एक्लै हुन गएको कुरा छन।</w:t>
      </w:r>
    </w:p>
    <w:p>
      <w:pPr/>
      <w:r>
        <w:rPr>
          <w:lang w:val="ne_NP" w:bidi="ne_NP"/>
        </w:rPr>
      </w:r>
      <w:r>
        <w:rPr>
          <w:lang w:val="ne_NP" w:bidi="ne_NP"/>
        </w:rPr>
        <w:t>यहाँ रोक्नुहोस् र कफर्नहुम समावेश भएको गालीलको क्षेत्रको नक्सा हेर्नुहोस्।</w:t>
      </w:r>
    </w:p>
    <w:p>
      <w:pPr/>
      <w:r>
        <w:rPr>
          <w:lang w:val="ne_NP" w:bidi="ne_NP"/>
        </w:rPr>
      </w:r>
      <w:r>
        <w:rPr>
          <w:lang w:val="ne_NP" w:bidi="ne_NP"/>
        </w:rPr>
        <w:t>येशू कतै एक्लै प्रार्थना गर्न जानुभयो भन्ने कुराले हामीलाई येशूको सेवकाईको सुरुमा शैतानले परिक्षा गर्न येशूलाई उजाडस्थानमा बोलाएको कुरा सम्झाउँछ। सम्भवतः येशूलाई उहाँका पिता परमेश्वरले प्रसिद्ध राजा बनाउन होइनन् तर उहाँको लागि परमेश्वरको योजना पूरा गर्न र परमेश्वरको राज्यको बारेमा सुसमाचार प्रचार गर्न आएको हो भनि पिताबाट सम्झना दिलाउन येशू प्रार्थनामा एक्लै हुनु आवश्यक थियो। परमेश्वरले येशू उजाडस्थानमा भएको समयमा उहाँलाई बलियो पार्नेु भयो र सहायता गर्नुभयो र अहिले उहाँ एक्लै प्रार्थनामा हुदाँ परमेस्वरले उहाँलाई फेरि बल दिनु हुन्छ।</w:t>
      </w:r>
    </w:p>
    <w:p>
      <w:pPr/>
      <w:r>
        <w:rPr>
          <w:lang w:val="ne_NP" w:bidi="ne_NP"/>
        </w:rPr>
      </w:r>
      <w:r>
        <w:rPr>
          <w:lang w:val="ne_NP" w:bidi="ne_NP"/>
        </w:rPr>
        <w:t>यहाँ रोक्नुहोस् र समूहको रूपमा यो प्रश्नको छलफल गर्नुहोस्: तपाईंको संस्कृतिमा मानिसहरूले कसरी प्रार्थना गर्छन्? मानिसहरूले कहिले प्रार्थना गर्छन्? मानिसहरूले सामान्यतया केको बारेमा प्रार्थना गर्छन्? अडियो रोक्‍नुहोस्।</w:t>
      </w:r>
    </w:p>
    <w:p>
      <w:pPr/>
      <w:r>
        <w:rPr>
          <w:lang w:val="ne_NP" w:bidi="ne_NP"/>
        </w:rPr>
      </w:r>
      <w:r>
        <w:rPr>
          <w:lang w:val="ne_NP" w:bidi="ne_NP"/>
        </w:rPr>
        <w:t>पछि, सिमोन र अरूहरू (सम्भवतः अन्द्रियास, याकूब र यूहन्ना) येशूलाई खोज्न जान्छन्। तिनीहरू ब्यूँझे तब येशूलाई देखेनन र उहाँलाई खोज्न गए। "हेर्छन" भन्नाले तिनीहरूले चिन्तापूर्वक खोजे, येशूको कृयाकलापहरूबाट तिनीहरू खुसी छैनन् र येशू त्यहाँ नहुनु भएको कुरा थाहा पाएर छक्कै परे। जब सिमोन र अरूहरूले येशूलाई भेट्टाउँछन्, तिनीहरूले उहाँलाई भन्छन्, "सबैले तपाईंलाई खोजिरहेका छन्।" "सबैले तपाईंलाई खोज्छन्" को अर्थ शहरका प्रत्येक व्यक्तिले येशूलाई खोज्दैछ भन्ने होइन, तर यसले सम्भवतः शहरका धेरै मानिसहरूले अझ धेरै चङ्गाईकालागी येशूलाई खोज्ने प्रयास गरिरहेका छन् भन्ने संकेत गर्दछ। सिमोन र अन्य चेलाहरू येशू भीडहरूमा फर्केर आउन र थप चमत्कारहरू गरून भन्ने चाहन्छन्। येशू किन आउनुभयो भन्नेकुरा तिनीहरूले गलत बुझेका छन् - येशू प्रशिध्द चङ्गाई कर्ता र नेता बन्न चाहनुहुन्न भनेर तिनीहरूले बुझ्दैनन्। येशूले गर्नुभएको निको पार्ने र चमत्कारहरूले मानिसहरूलाई परमेश्वरको राज्यको प्रकृतिको केही कुरा देखाउँछ, तर त्यो येशूको मुख्य उद्देश्य थिएन।</w:t>
      </w:r>
    </w:p>
    <w:p>
      <w:pPr/>
      <w:r>
        <w:rPr>
          <w:lang w:val="ne_NP" w:bidi="ne_NP"/>
        </w:rPr>
      </w:r>
      <w:r>
        <w:rPr>
          <w:lang w:val="ne_NP" w:bidi="ne_NP"/>
        </w:rPr>
        <w:t>येशूले सिमोन र अरूहरूलाई जवाफ दिनुहुन्छ कि यो नजिकका अन्य गाउँहरूमा प्रचार गर्न जाने समय हो। येशू, यसैकारण उहाँ पृथ्वीमा आउनु भएको हो भन्नुहुन्छ। यो कथामा यो स्पष्ट नभए तापनि यस कथामा लूकाको विवरणले हामीलाई भन्छन् कि येशू मानिसहरूलाई परमेश्वरको राज्यको हिस्सा बन्ने निर्णय गर्न आवश्यक पर्ने जानकारी दिन आउनुभयो।</w:t>
      </w:r>
    </w:p>
    <w:p>
      <w:pPr/>
      <w:r>
        <w:rPr>
          <w:lang w:val="ne_NP" w:bidi="ne_NP"/>
        </w:rPr>
      </w:r>
      <w:r>
        <w:rPr>
          <w:lang w:val="ne_NP" w:bidi="ne_NP"/>
        </w:rPr>
        <w:t>येशू र उहाँका चेलाहरूले गालीलको क्षेत्रको यात्रा गर्नुभयो, यो क्षेत्र गालीलको समुद्रको पश्चिमी किनारमा अवस्थित घना जनसंख्या भएको, मध्यम आकारको शहरहरू भएको क्षेत्र थियो जहाँ मानिसहरूले त्यस क्षेत्रको उर्वर माटोमा माछा मार्ने र कृषि गर्ने काम गर्थे। तिनीहरू यात्रा गर्दा, येशूले मानिसहरूका सभाघरहरूलाई गाउँका मानिसहरूलाई भेट्ने स्थानको रूपमा प्रयोग गर्नुभयो। उहाँले प्रचार गर्नुभयो र भूतहरूलाई मानिसहरूलाई छोडी जान आदेश दिनुभयो। यद्यपि उहाँले सम्भवतः मानिसहरूलाई शारीरिक रूपमा पनि निको पार्नुभयो, तर भूतहरू धपाउनुले उहाँले मानिसहरूलाई कसरी हरेक तरिकाले पूर्ण जीवन र स्वतन्त्रतामा पुनर्स्थापित गर्नुभयो भनेर राम्रोसँग देखाउँछ जुन परमेश्वरले हाम्रो लागि परमेश्वरमा चाहनुहुन्छ। हामी फेरि यहाँ शैतानसँग येशूको द्वन्द्वको विषय र येशूले शैतान र उसका अनुयायीहरूमाथि कसरी अधिकार राख्नुभएको छ भन्ने कुरा देख्छौं।</w:t>
      </w:r>
    </w:p>
    <w:p>
      <w:pPr/>
      <w:r>
        <w:rPr>
          <w:lang w:val="ne_NP" w:bidi="ne_NP"/>
        </w:rPr>
      </w:r>
      <w:r>
        <w:rPr>
          <w:lang w:val="ne_NP" w:bidi="ne_NP"/>
        </w:rPr>
        <w:t>यो कथामा, येशूले यो स्थापित गर्नुहुन्छ कि उहाँको आफ्नो कार्यहरूको नियन्त्रण उहाँ नै हुनुहुन्छ नकि उहाँको वरिपरिका भीड वा उहाँका चेलाहरू।</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बुझ्‍नलाई मर्कुस १ः३५–३९ श्रव्य संस्करणलाई सुन्‍नुहोस्।</w:t>
      </w:r>
    </w:p>
    <w:p>
      <w:pPr/>
      <w:r>
        <w:rPr>
          <w:lang w:val="ne_NP" w:bidi="ne_NP"/>
        </w:rPr>
      </w:r>
      <w:r>
        <w:rPr>
          <w:lang w:val="ne_NP" w:bidi="ne_NP"/>
        </w:rPr>
        <w:t xml:space="preserve"> यो कदममा, समूहले दृश्‍यहरू, पात्रहरू र यो खण्डको प्रसङ्‍ग परिभाषित गर्नेछन्। त्यसपछि समूहले यो खण्डको दृश्‍वलोकन गर्नेछ।</w:t>
      </w:r>
    </w:p>
    <w:p>
      <w:pPr/>
      <w:r>
        <w:rPr>
          <w:lang w:val="ne_NP" w:bidi="ne_NP"/>
        </w:rPr>
      </w:r>
      <w:r>
        <w:rPr>
          <w:lang w:val="ne_NP" w:bidi="ne_NP"/>
        </w:rPr>
        <w:t>यो खण्डमा ३ दृश्‍यहरू छन्।</w:t>
      </w:r>
    </w:p>
    <w:p>
      <w:pPr/>
      <w:r>
        <w:rPr>
          <w:lang w:val="ne_NP" w:bidi="ne_NP"/>
        </w:rPr>
      </w:r>
      <w:r>
        <w:rPr>
          <w:b/>
          <w:lang w:val="ne_NP" w:bidi="ne_NP"/>
        </w:rPr>
        <w:t>पहिलो दृश्यमा:</w:t>
      </w:r>
      <w:r>
        <w:rPr>
          <w:lang w:val="ne_NP" w:bidi="ne_NP"/>
        </w:rPr>
        <w:t xml:space="preserve"> येशू धेरै चाँडै उठ्नुभएको छ, जबकि अझै अँध्यारो छ र एक्लै प्रार्थना गर्न एउटा ठाउँमा जानुभएको छ।</w:t>
      </w:r>
    </w:p>
    <w:p>
      <w:pPr/>
      <w:r>
        <w:rPr>
          <w:lang w:val="ne_NP" w:bidi="ne_NP"/>
        </w:rPr>
      </w:r>
      <w:r>
        <w:rPr>
          <w:b/>
          <w:lang w:val="ne_NP" w:bidi="ne_NP"/>
        </w:rPr>
        <w:t>दोस्रो दृश्यमा:</w:t>
      </w:r>
      <w:r>
        <w:rPr>
          <w:lang w:val="ne_NP" w:bidi="ne_NP"/>
        </w:rPr>
        <w:t xml:space="preserve"> सिमोन र अरूहरू (सम्भवतः अन्द्रियास, याकूब र यूहन्ना) येशूलाई खोज्न जान्छन्। जब तिनीहरूले येशूलाई भेट्टाउँछन्, तिनीहरूले उहाँलाई भन्छन् कि धेरै मानिसहरू उहाँलाई खोजिरहेका छन्। येशूले चेलाहरूलाई अन्य गाउँहरूमा प्रचार गर्न जाने समय आएको छ भन्नुभयो। यसैकारण उहाँ यहाँ हुनुहुन्छ।</w:t>
      </w:r>
    </w:p>
    <w:p>
      <w:pPr/>
      <w:r>
        <w:rPr>
          <w:lang w:val="ne_NP" w:bidi="ne_NP"/>
        </w:rPr>
      </w:r>
      <w:r>
        <w:rPr>
          <w:b/>
          <w:lang w:val="ne_NP" w:bidi="ne_NP"/>
        </w:rPr>
        <w:t>तेस्रो दृश्यमा:</w:t>
      </w:r>
      <w:r>
        <w:rPr>
          <w:lang w:val="ne_NP" w:bidi="ne_NP"/>
        </w:rPr>
        <w:t xml:space="preserve"> येशू र उहाँका चेलाहरू गालीलको क्षेत्रमा यात्रा गर्छन्। येशूले सभाघरहरूमा प्रचार गर्नुहुन्छ र भूतहरूलाई धपाउँनुहुन्छ।</w:t>
      </w:r>
    </w:p>
    <w:p>
      <w:pPr/>
      <w:r>
        <w:rPr>
          <w:lang w:val="ne_NP" w:bidi="ne_NP"/>
        </w:rPr>
      </w:r>
      <w:r>
        <w:rPr>
          <w:lang w:val="ne_NP" w:bidi="ne_NP"/>
        </w:rPr>
        <w:t xml:space="preserve">यो खण्डको पात्रहरू: </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सिमोन र अरू/साथीहरू (सम्भवतः अन्द्रियास, याकूब र यूहन्ना)</w:t>
      </w:r>
    </w:p>
    <w:p>
      <w:pPr>
        <w:pStyle w:val="ListBullet"/>
        <w:spacing w:line="240" w:lineRule="auto"/>
        <w:ind w:left="720"/>
      </w:pPr>
      <w:r>
        <w:rPr>
          <w:lang w:val="ne_NP" w:bidi="ne_NP"/>
        </w:rPr>
      </w:r>
      <w:r>
        <w:rPr>
          <w:lang w:val="ne_NP" w:bidi="ne_NP"/>
        </w:rPr>
        <w:t>येशूलाई खोज्ने घरका मानिसहरू</w:t>
      </w:r>
    </w:p>
    <w:p>
      <w:pPr>
        <w:pStyle w:val="ListBullet"/>
        <w:spacing w:line="240" w:lineRule="auto"/>
        <w:ind w:left="720"/>
      </w:pPr>
      <w:r>
        <w:rPr>
          <w:lang w:val="ne_NP" w:bidi="ne_NP"/>
        </w:rPr>
      </w:r>
      <w:r>
        <w:rPr>
          <w:lang w:val="ne_NP" w:bidi="ne_NP"/>
        </w:rPr>
        <w:t>सभाघरहरूका मानिसहरू</w:t>
      </w:r>
    </w:p>
    <w:p>
      <w:pPr/>
      <w:r>
        <w:rPr>
          <w:lang w:val="ne_NP" w:bidi="ne_NP"/>
        </w:rPr>
      </w:r>
      <w:r>
        <w:rPr>
          <w:lang w:val="ne_NP" w:bidi="ne_NP"/>
        </w:rPr>
        <w:t>समूहका रूपमा, खण्डका मिलाएका भागहरुमा ध्यान दिनुहोस्।</w:t>
      </w:r>
    </w:p>
    <w:p>
      <w:pPr/>
      <w:r>
        <w:rPr>
          <w:lang w:val="ne_NP" w:bidi="ne_NP"/>
        </w:rPr>
      </w:r>
      <w:r>
        <w:rPr>
          <w:lang w:val="ne_NP" w:bidi="ne_NP"/>
        </w:rPr>
        <w:t>येशू एक्लै कतै गएर प्रार्थना गर्न सबेरै उठ्नुभयो। बाहिर अझै अँध्यारो छ। सम्झनुहोस्, अघिल्लो रात सिमोन र अन्द्रियासको घरको वरिपरि ठूलो भीड भेला भएको थियो र येशूले बिरामी र भुतलागेकोलाई निको पार्नुभयो। त्यो रात येशूसँग भीड कति लामो समय थियो भनेर हामीलाई भनिएको छैन, तर हामीलाई थाहा छ कि यो येशूको लागि एकदम व्यस्त समय थियो। येशू सम्भवतः शारीरिक रूपमा थकित हुनुहुन्थ्यो। येशू थाकेको हुनु पर्छ तापनि एक्लै परमेश्वरसँग वातचितगरी समय बिताउनु उहाँको प्राथमिकता थियो। येशूको लागि एक्लै प्रार्थना गर्ने समय महत्त्वपूर्ण छ। हामीले मर्कूसको अन्य दुई ठाउँहरूमा देख्छौं जहाँ येशूले प्रचार गरेर र निको पारे पछि उहाँ एक्लै प्रार्थना गर्न जानु हुन्छ। यो विश्राम गर्ने र परमेश्वरसँग बोल्ने समय हो; परमेश्वरले येशूलाई बल दिनुहुन्छ र समर्थन गर्नुहुन्छ। यहाँ येशूले हामीलाई देखाउनुहुन्छ कि प्रार्थना उहाँको लागि प्राथमिकता हो र हाम्रो जीवनमा पनि प्राथमिकता हुनुपर्छ।समय निकाल्न गार्हो हुँदा पनि। परमेश्वर हामीले उहाँसँग समय बिताओस भन्ने चाहनु हुन्छ।</w:t>
      </w:r>
    </w:p>
    <w:p>
      <w:pPr/>
      <w:r>
        <w:rPr>
          <w:lang w:val="ne_NP" w:bidi="ne_NP"/>
        </w:rPr>
      </w:r>
      <w:r>
        <w:rPr>
          <w:lang w:val="ne_NP" w:bidi="ne_NP"/>
        </w:rPr>
        <w:t>रोकिनुहोस् र 'समुह'मा यो प्रश्नको छलफल गर्नुहोस्: तपाईं एकदम व्यस्त हुँदा महत्त्वपूर्ण कामको लागि कसरी समय निकाल्नुहुन्छ? तपाईंको प्राथमिकताहरू के हुन्? अडियो रोक्‍नुहोस्।</w:t>
      </w:r>
    </w:p>
    <w:p>
      <w:pPr/>
      <w:r>
        <w:rPr>
          <w:lang w:val="ne_NP" w:bidi="ne_NP"/>
        </w:rPr>
      </w:r>
      <w:r>
        <w:rPr>
          <w:lang w:val="ne_NP" w:bidi="ne_NP"/>
        </w:rPr>
        <w:t>दोस्रो दृश्यमा सिमोन र अरूहरूले येशूलाई खोज्न जान्छन्। "अरू" को हुन् भनेर हामीलाई भनिएको छैन, तापनि मर्कूसको भनाईमा यहाँ अन्द्रियास, याकूब र यूहन्ना हुन सक्छ। तिनीहरू ब्यूँझेका छन् र येशू घरमा हुनुहुन्न भनेर थाहा पाउँछन्। सम्भवतः येशूको चमत्कारहरूको खबर निरन्तर फैलिएपछि उहाँले मानिसहरूलाई निको पार्न सकून् भनेर शहरका मानिसहरू घरमा येशूलाई खोजिरहेका छन्। सिमोन र अरूहरू चिन्तित देखिन्छन्। भेला भएका सबै मानिसहरूलाई के भन्ने भनेर तिनीहरूलाई थाहा नहुन सक्छ। तिनीहरू उनिहरूहरूलाई निराश पार्न चाहँदैनन्। तिनीहरू येशूको बारेमा चिन्तित हुन सक्छन्; उहाँ कहाँ जानु भयो भनेर तिनीहरूलाई थाहा थिएन। वा येशूले गर्नुभएको कामको बारेमा शहरमा यति धेरै उत्साहको माहोलहुदाँ उहाँ घर छोडेर जानुभएकोमा तिनीहरू छक्क परेका हुन सक्छन्। तिनीहरूलाई यस्तो लाग्न सक्छ कि येशूले अझ धेरै मानिसहरूलाई उहाँको निको पार्ने शक्ती देखाउने अवसर गुमाउँदै हुनुहुन्थ्यो।</w:t>
      </w:r>
    </w:p>
    <w:p>
      <w:pPr/>
      <w:r>
        <w:rPr>
          <w:lang w:val="ne_NP" w:bidi="ne_NP"/>
        </w:rPr>
      </w:r>
      <w:r>
        <w:rPr>
          <w:lang w:val="ne_NP" w:bidi="ne_NP"/>
        </w:rPr>
        <w:t>जब चेलाहरूले येशूलाई भेट्टाउँछन्, तब तिनीहरूले येशूलाई भन्छन् कि सबैले उहाँलाई खोजिरहेका छन्। तिनीहरू सम्भवतः येशूबाट निराश भएका छन्। यद्यपि, येशूले हामीलाई फेरि आफ्ना प्राथमिकताहरू देखाउनुहुन्छ। येशूको प्राथमिकताहरू प्रार्थना गर्नु र प्रचार गर्नु थिए। येशू प्रसिद्ध हुन र चमत्कारहरू मात्र गर्न आएको होइन। उहाँ फर्केर कफर्नहुममा उहाँलाई खोजिरहेका भीडहरूकहाँ जानुहुन्न। येशूले चेलाहरूलाई अन्य गाउँहरूमा जानु पर्छ भनेर भन्नुभयो ताकि उहाँले तिनीहरूलाई पनि प्रचार गर्न सकुन किनकि यसैकारण उहाँ आउनुभयो।</w:t>
      </w:r>
    </w:p>
    <w:p>
      <w:pPr/>
      <w:r>
        <w:rPr>
          <w:lang w:val="ne_NP" w:bidi="ne_NP"/>
        </w:rPr>
      </w:r>
      <w:r>
        <w:rPr>
          <w:lang w:val="ne_NP" w:bidi="ne_NP"/>
        </w:rPr>
        <w:t>येशू र उहाँका चेलाहरू गालीलको सम्पूर्ण क्षेत्रमा जान्छन्। येशूले सभाघरहरूमा प्रचार गर्नुहुन्छ। येशू व्यवस्थाका अन्य शिक्षकहरू जस्तो आधिकारिक धार्मिक शिक्षकको रूपमा प्रशिक्षित हुनु हुन्थेन। यद्यपि, मानिसहरूले उहाँले सिकाएको सुनेका थिए। उहाँ सम्मानित हुनुहुन्थ्यो, र धार्मिक नेताहरूले उहाँलाई सभाघरहरूमा प्रचार गर्न र भूतहरूलाई धपाउन अनुमति दिए।</w:t>
      </w:r>
    </w:p>
    <w:p>
      <w:pPr/>
      <w:r>
        <w:rPr>
          <w:lang w:val="ne_NP" w:bidi="ne_NP"/>
        </w:rPr>
      </w:r>
      <w:r>
        <w:rPr>
          <w:lang w:val="ne_NP" w:bidi="ne_NP"/>
        </w:rPr>
        <w:t xml:space="preserve">घटना विवरणलाई दृश्‍यवालोकन गर्न र यसमा भएको कार्यलाई, समूहले कथाबोर्ड तयार पार्न, चित्र कोर्न वा वस्तुहरू प्रयोग गर्न सक्छन्। </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बुझ्‍नलाई मर्कुस १ः३५–३९ श्रव्य संस्करणलाई सुन्‍नुहोस्।</w:t>
      </w:r>
    </w:p>
    <w:p>
      <w:pPr/>
      <w:r>
        <w:rPr>
          <w:lang w:val="ne_NP" w:bidi="ne_NP"/>
        </w:rPr>
      </w:r>
      <w:r>
        <w:rPr>
          <w:lang w:val="ne_NP" w:bidi="ne_NP"/>
        </w:rPr>
        <w:t>यस कदममा समूहले खण्डलाई नाटकीय ढंगमा प्रस्तुत गर्नेछ।</w:t>
      </w:r>
    </w:p>
    <w:p>
      <w:pPr/>
      <w:r>
        <w:rPr>
          <w:lang w:val="ne_NP" w:bidi="ne_NP"/>
        </w:rPr>
      </w:r>
      <w:r>
        <w:rPr>
          <w:lang w:val="ne_NP" w:bidi="ne_NP"/>
        </w:rPr>
        <w:t>यो कथामा ३ दृश्‍यहरू छन्।</w:t>
      </w:r>
    </w:p>
    <w:p>
      <w:pPr/>
      <w:r>
        <w:rPr>
          <w:lang w:val="ne_NP" w:bidi="ne_NP"/>
        </w:rPr>
      </w:r>
      <w:r>
        <w:rPr>
          <w:lang w:val="ne_NP" w:bidi="ne_NP"/>
        </w:rPr>
        <w:t xml:space="preserve">यो खण्डको पात्रहरू: </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सिमोन र अरू/साथीहरू (सम्भवतः अन्द्रियास, याकूब र यूहन्ना)</w:t>
      </w:r>
    </w:p>
    <w:p>
      <w:pPr>
        <w:pStyle w:val="ListBullet"/>
        <w:spacing w:line="240" w:lineRule="auto"/>
        <w:ind w:left="720"/>
      </w:pPr>
      <w:r>
        <w:rPr>
          <w:lang w:val="ne_NP" w:bidi="ne_NP"/>
        </w:rPr>
      </w:r>
      <w:r>
        <w:rPr>
          <w:lang w:val="ne_NP" w:bidi="ne_NP"/>
        </w:rPr>
        <w:t>येशूलाई खोज्ने घरका मानिसहरू</w:t>
      </w:r>
    </w:p>
    <w:p>
      <w:pPr>
        <w:pStyle w:val="ListBullet"/>
        <w:spacing w:line="240" w:lineRule="auto"/>
        <w:ind w:left="720"/>
      </w:pPr>
      <w:r>
        <w:rPr>
          <w:lang w:val="ne_NP" w:bidi="ne_NP"/>
        </w:rPr>
      </w:r>
      <w:r>
        <w:rPr>
          <w:lang w:val="ne_NP" w:bidi="ne_NP"/>
        </w:rPr>
        <w:t>सभाघरहरूका मानिसहरू</w:t>
      </w:r>
    </w:p>
    <w:p>
      <w:pPr/>
      <w:r>
        <w:rPr>
          <w:lang w:val="ne_NP" w:bidi="ne_NP"/>
        </w:rPr>
      </w:r>
      <w:r>
        <w:rPr>
          <w:lang w:val="ne_NP" w:bidi="ne_NP"/>
        </w:rPr>
        <w:t>समूहमा यस खण्डलाई दुई पटक अभिनय गरेर देखाउँदा, तपाईंले आफ्‍नै भाषामा यस खण्डलाई अभिनय गरेर देखाउनुपर्छ।</w:t>
      </w:r>
    </w:p>
    <w:p>
      <w:pPr/>
      <w:r>
        <w:rPr>
          <w:lang w:val="ne_NP" w:bidi="ne_NP"/>
        </w:rPr>
      </w:r>
      <w:r>
        <w:rPr>
          <w:lang w:val="ne_NP" w:bidi="ne_NP"/>
        </w:rPr>
        <w:t>पहिला, कथालाई नरोकिकन अभिनय गरेर देखाउनुहोस्। कथाको वार्तालाप, प्रवाह, भूमिका तथा कालक्रमलाई ध्यान दिनुहोस्। तपाई कथाको महत्वपूर्ण तथा कठिन भागलाई अभिनय गर्न छुटाउदिन भन्ने कुरामा निश्चित हुनुहोस। कथाका हरेक भाग सम्झना गर्न एकअर्कालाई सहायता गर्नुहोस्।</w:t>
      </w:r>
    </w:p>
    <w:p>
      <w:pPr/>
      <w:r>
        <w:rPr>
          <w:lang w:val="ne_NP" w:bidi="ne_NP"/>
        </w:rPr>
      </w:r>
      <w:r>
        <w:rPr>
          <w:lang w:val="ne_NP" w:bidi="ne_NP"/>
        </w:rPr>
        <w:t>अडियो यहाँ रोक्‍नुहोस् र खण्डलाई अभिनय गरेर देखाउनुहोस्।</w:t>
      </w:r>
    </w:p>
    <w:p>
      <w:pPr/>
      <w:r>
        <w:rPr>
          <w:lang w:val="ne_NP" w:bidi="ne_NP"/>
        </w:rPr>
      </w:r>
      <w:r>
        <w:rPr>
          <w:lang w:val="ne_NP" w:bidi="ne_NP"/>
        </w:rPr>
        <w:t>समूहले यो खण्ड दोस्रो पटक अभिनय गरेर देखाउनुपर्छ। नाटकको निश्चित बिन्दुहरूमा, नाटक रोक्नुहोस् र पात्र खेल्ने व्यक्तिलाई सोध्नुहोस्, "तिमी के सोच्दै छौ वा कास्तो महसुस हुँदैछ?" भूमिका निर्वाह गर्ने व्यक्तिलाई यदि साँच्‍चैनै त्यो पात्र आफै भएको भए, कस्तो महसुस वा अनुभव गर्नुहुन्थ्यो? अभिनयकर्ताले जवाफ दिनुपर्छ। त्यसपछि अभिनय पुन: सुरु गर्नुहोस्।</w:t>
      </w:r>
    </w:p>
    <w:p>
      <w:pPr/>
      <w:r>
        <w:rPr>
          <w:lang w:val="ne_NP" w:bidi="ne_NP"/>
        </w:rPr>
      </w:r>
      <w:r>
        <w:rPr>
          <w:lang w:val="ne_NP" w:bidi="ne_NP"/>
        </w:rPr>
        <w:t>यहाँ तपाईंले अडियो रोक्‍नुहोस् र फेरि खण्डलाई दोस्रो पटक अभिनय गर्नुहोस्।</w:t>
      </w:r>
    </w:p>
    <w:p>
      <w:pPr/>
      <w:r>
        <w:rPr>
          <w:lang w:val="ne_NP" w:bidi="ne_NP"/>
        </w:rPr>
      </w:r>
      <w:r>
        <w:rPr>
          <w:lang w:val="ne_NP" w:bidi="ne_NP"/>
        </w:rPr>
        <w:t>नाटक तथा सम्भाव्य प्रतिक्रियाको उदाहरण निम्नलिखित छ।</w:t>
      </w:r>
    </w:p>
    <w:p>
      <w:pPr/>
      <w:r>
        <w:rPr>
          <w:lang w:val="ne_NP" w:bidi="ne_NP"/>
        </w:rPr>
      </w:r>
      <w:r>
        <w:rPr>
          <w:lang w:val="ne_NP" w:bidi="ne_NP"/>
        </w:rPr>
        <w:t>येशू एक्लै शान्त ठाउँमा जानुभएको जस्तो नाटक गर्नुहोस्। उहाँले परमेश्वरसँग कुराकानी गर्न प्रार्थनामा समय बिताउनुहुन्छ।</w:t>
      </w:r>
    </w:p>
    <w:p>
      <w:pPr/>
      <w:r>
        <w:rPr>
          <w:lang w:val="ne_NP" w:bidi="ne_NP"/>
        </w:rPr>
      </w:r>
      <w:r>
        <w:rPr>
          <w:lang w:val="ne_NP" w:bidi="ne_NP"/>
        </w:rPr>
        <w:t>अभिनय रोक्‍नुहोस्। येशूको भूमिका निर्वाह गर्नेलाई सोध्‍नुहोस्, "तपाईंले कस्तो महसुस वा चिन्तग गर्नुभएको छ?" व्यक्तिले "थाकेको" जस्ता जवाफ दिन सक्छ। मलाई भीडबाट टाढा हुन समय चाहियो", वा "बलियो भएको", वा "परमेश्वरसँग यो समय एक्लै बिताउन पाउँदा खुसी छु", वा "ताजा र मेरो सेवकाईलाई जारी राख्नमा ध्यान केन्द्रित" । नाटक जारी राख्‍नुहोस्।</w:t>
      </w:r>
    </w:p>
    <w:p>
      <w:pPr/>
      <w:r>
        <w:rPr>
          <w:lang w:val="ne_NP" w:bidi="ne_NP"/>
        </w:rPr>
      </w:r>
      <w:r>
        <w:rPr>
          <w:lang w:val="ne_NP" w:bidi="ne_NP"/>
        </w:rPr>
        <w:t>येशूलाई खोज्ने चेलाहरू जस्तो नाटक गर्नुहोस्। तिनीहरू बीऊँझेका छन र येशू जानुभएको छ। मानिसहरूको भीडले पहिल्यै देखिनै येशूलाई खोजिरहेका छन्। चेलाहरूले येशूलाई भेट्टाउँछन् र उहाँलाई भन्छन् कि सबैले उहाँलाई खोजिरहेका छन्।</w:t>
      </w:r>
    </w:p>
    <w:p>
      <w:pPr/>
      <w:r>
        <w:rPr>
          <w:lang w:val="ne_NP" w:bidi="ne_NP"/>
        </w:rPr>
      </w:r>
      <w:r>
        <w:rPr>
          <w:lang w:val="ne_NP" w:bidi="ne_NP"/>
        </w:rPr>
        <w:t>अभिनय रोक्‍नुहोस्। अब चेलाहरूको भूमिका खेल्ने मानिसहरूलाई सोध्नुहोस्, "तिमीहरू के सोचिरहेका वा महसुस गर्दै छौ?" तपाईंले "अलमल्ल परेको, येशूले किन घर छोडेर जानुभयो?" जस्ता जवाफहरू सुन्‍नु सक्नु हुुुन्छ। वा "प्रतीक्षा गर्नुहोस्, येशू फर्केर आउनुहुनेछ र थप मानिसहरूलाई निको पार्नुहुनेछ।" नाटक जारी राख्‍नुहोस्।</w:t>
      </w:r>
    </w:p>
    <w:p>
      <w:pPr/>
      <w:r>
        <w:rPr>
          <w:lang w:val="ne_NP" w:bidi="ne_NP"/>
        </w:rPr>
      </w:r>
      <w:r>
        <w:rPr>
          <w:lang w:val="ne_NP" w:bidi="ne_NP"/>
        </w:rPr>
        <w:t>येशूले चेलाहरूलाई यसो भन्दै जवाफ दिनुभयो, "हामी अरू शहरहरूमा जानु पर्छ र तिनीहरूलाई पनि प्रचार गर्नुपर्छ। यसैकारण म आएको हुँ। "</w:t>
      </w:r>
    </w:p>
    <w:p>
      <w:pPr/>
      <w:r>
        <w:rPr>
          <w:lang w:val="ne_NP" w:bidi="ne_NP"/>
        </w:rPr>
      </w:r>
      <w:r>
        <w:rPr>
          <w:lang w:val="ne_NP" w:bidi="ne_NP"/>
        </w:rPr>
        <w:t>अभिनय रोक्‍नुहोस्। येशूको चेलाहरूको भूमिका खेल्ने मानिसहरूलाई सोध्नुहोस् कि उहाँले यो भन्नुभएको बेला के भन्नुभएको थियो जस्तो लाग्छ। येशू यो निर्णयमा आउनु भयो भनि किन तिनिहरू बिचार गर्दछन, तिनिहरूलाई नै सोध्नुहोस्। नाटक जारी राख्‍नुहोस्।</w:t>
      </w:r>
    </w:p>
    <w:p>
      <w:pPr/>
      <w:r>
        <w:rPr>
          <w:lang w:val="ne_NP" w:bidi="ne_NP"/>
        </w:rPr>
      </w:r>
      <w:r>
        <w:rPr>
          <w:lang w:val="ne_NP" w:bidi="ne_NP"/>
        </w:rPr>
        <w:t>अन्तमा, येशू र उहाँका चेलाहरूले गालीलभरि यात्रा गरेको अभिनय गर्नुहोस्। येशूले सभाघरहरूमा प्रचार गर्नुभएको छ र भूत लागेका मानिसहरूलाई छोडी जान आदेश दिनुभएको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बुझ्‍नलाई मर्कुस १ः३५–३९ श्रव्य संस्करणलाई सुन्‍नुहोस्।</w:t>
      </w:r>
    </w:p>
    <w:p>
      <w:pPr/>
      <w:r>
        <w:rPr>
          <w:lang w:val="ne_NP" w:bidi="ne_NP"/>
        </w:rPr>
      </w:r>
      <w:r>
        <w:rPr>
          <w:lang w:val="ne_NP" w:bidi="ne_NP"/>
        </w:rPr>
        <w:t>यो खण्डमा हामी मूल शब्दहरू तथा त्यसका अर्थहरू समूहगत रूपमा छलफल गर्नेछौं।</w:t>
      </w:r>
    </w:p>
    <w:p>
      <w:pPr/>
      <w:r>
        <w:rPr>
          <w:lang w:val="ne_NP" w:bidi="ne_NP"/>
        </w:rPr>
      </w:r>
      <w:r>
        <w:rPr>
          <w:lang w:val="ne_NP" w:bidi="ne_NP"/>
        </w:rPr>
        <w:t xml:space="preserve">यो कथा येशू एकान्त ठाउँमा प्रार्थना गर्न जानुभएको छबाट सुरु हुन्छ। </w:t>
      </w:r>
      <w:r>
        <w:rPr>
          <w:b/>
          <w:lang w:val="ne_NP" w:bidi="ne_NP"/>
        </w:rPr>
        <w:t>एकान्त स्थान</w:t>
      </w:r>
      <w:r>
        <w:rPr>
          <w:lang w:val="ne_NP" w:bidi="ne_NP"/>
        </w:rPr>
        <w:t xml:space="preserve"> भनेको यूहन्ना जहाँ बसोबास गर्थे र येशू परिक्षित हुनकालागि जानुभयो भनेर बुझाउन प्रयोग गरिने उहि शब्द हो। </w:t>
      </w:r>
      <w:r>
        <w:rPr>
          <w:b/>
          <w:lang w:val="ne_NP" w:bidi="ne_NP"/>
        </w:rPr>
        <w:t>कफर्नहुम</w:t>
      </w:r>
      <w:r>
        <w:rPr>
          <w:lang w:val="ne_NP" w:bidi="ne_NP"/>
        </w:rPr>
        <w:t xml:space="preserve"> नजिकै कुनै वास्तविक उजाडस्थान छैन - यो भन्छन् कि उहाँ यस्तो ठाउँ खोज्न जानु भयो जहाँ उहाँ परमेश्वरसँग एक्लै कुरा गर्न सक्नु हुन्थ्यो </w:t>
      </w:r>
      <w:r>
        <w:rPr>
          <w:b/>
          <w:lang w:val="ne_NP" w:bidi="ne_NP"/>
        </w:rPr>
        <w:t>प्रार्थना</w:t>
      </w:r>
      <w:r>
        <w:rPr>
          <w:lang w:val="ne_NP" w:bidi="ne_NP"/>
        </w:rPr>
        <w:t xml:space="preserve"> शब्दले लामो समयसम्म गरिने प्रार्थना लाई जनाउँछ। यसको बृहत अर्थमा, प्रार्थना परमेश्वरसँगको कुराकानी हो। यस्ता शब्दको प्रयोग गर्ने कोसिस नगर्नुहोस जसको अर्थ केवल शब्दहरूको एक सूत्र रटान मात्र होस।</w:t>
      </w:r>
    </w:p>
    <w:p>
      <w:pPr/>
      <w:r>
        <w:rPr>
          <w:lang w:val="ne_NP" w:bidi="ne_NP"/>
        </w:rPr>
      </w:r>
      <w:r>
        <w:rPr>
          <w:lang w:val="ne_NP" w:bidi="ne_NP"/>
        </w:rPr>
        <w:t xml:space="preserve">रोकिनुहोस् र 'प्रार्थना'को निम्ति कुन शब्द वा वाक्याँश चलाउनुहुन्छ छलफल गर्नुहोस्। </w:t>
      </w:r>
      <w:r>
        <w:rPr>
          <w:b/>
          <w:lang w:val="ne_NP" w:bidi="ne_NP"/>
        </w:rPr>
        <w:t>प्रार्थना गर्नु्/ प्रार्थना</w:t>
      </w:r>
      <w:r>
        <w:rPr>
          <w:lang w:val="ne_NP" w:bidi="ne_NP"/>
        </w:rPr>
        <w:t xml:space="preserve"> सम्बन्धी थप जानकारीको लागि मूल शब्दावालीमा हेर्नुहोस्। अडियो रोक्‍नुहोस्। </w:t>
      </w:r>
    </w:p>
    <w:p>
      <w:pPr/>
      <w:r>
        <w:rPr>
          <w:lang w:val="ne_NP" w:bidi="ne_NP"/>
        </w:rPr>
      </w:r>
      <w:r>
        <w:rPr>
          <w:lang w:val="ne_NP" w:bidi="ne_NP"/>
        </w:rPr>
        <w:t xml:space="preserve">सिमोन र </w:t>
      </w:r>
      <w:r>
        <w:rPr>
          <w:b/>
          <w:lang w:val="ne_NP" w:bidi="ne_NP"/>
        </w:rPr>
        <w:t>अरूहरू</w:t>
      </w:r>
      <w:r>
        <w:rPr>
          <w:lang w:val="ne_NP" w:bidi="ne_NP"/>
        </w:rPr>
        <w:t xml:space="preserve"> वा सिमोन र उहाँका </w:t>
      </w:r>
      <w:r>
        <w:rPr>
          <w:b/>
          <w:lang w:val="ne_NP" w:bidi="ne_NP"/>
        </w:rPr>
        <w:t>साथीहरू</w:t>
      </w:r>
      <w:r>
        <w:rPr>
          <w:lang w:val="ne_NP" w:bidi="ne_NP"/>
        </w:rPr>
        <w:t xml:space="preserve"> येशूलाई खोज्न गए। यहाँ "अरू" वा "साथीहरू" सम्भवतः अन्द्रियास, याकूब र यूहन्ना हुन्।</w:t>
      </w:r>
    </w:p>
    <w:p>
      <w:pPr/>
      <w:r>
        <w:rPr>
          <w:lang w:val="ne_NP" w:bidi="ne_NP"/>
        </w:rPr>
      </w:r>
      <w:r>
        <w:rPr>
          <w:lang w:val="ne_NP" w:bidi="ne_NP"/>
        </w:rPr>
        <w:t xml:space="preserve">येशू र उहाँका चेलाहरू गालीलको अन्य शहर/गाउँहरूमा प्रचार गर्न जान्छन्। </w:t>
      </w:r>
      <w:r>
        <w:rPr>
          <w:b/>
          <w:lang w:val="ne_NP" w:bidi="ne_NP"/>
        </w:rPr>
        <w:t>शहरहरू/गाउँहरूले</w:t>
      </w:r>
      <w:r>
        <w:rPr>
          <w:lang w:val="ne_NP" w:bidi="ne_NP"/>
        </w:rPr>
        <w:t xml:space="preserve"> साना शहरहरूको आकारको ठूला कृषि गाउँहरूलाई बुझाउँछ (कम्तिमा १५,००० मानिस) तर गाउँ जस्तो महसुस हुने सहर । </w:t>
      </w:r>
      <w:r>
        <w:rPr>
          <w:b/>
          <w:lang w:val="ne_NP" w:bidi="ne_NP"/>
        </w:rPr>
        <w:t>गालील</w:t>
      </w:r>
      <w:r>
        <w:rPr>
          <w:lang w:val="ne_NP" w:bidi="ne_NP"/>
        </w:rPr>
        <w:t xml:space="preserve"> </w:t>
      </w:r>
      <w:r>
        <w:rPr>
          <w:b/>
          <w:lang w:val="ne_NP" w:bidi="ne_NP"/>
        </w:rPr>
        <w:t>गालील समुद्रको</w:t>
      </w:r>
      <w:r>
        <w:rPr>
          <w:lang w:val="ne_NP" w:bidi="ne_NP"/>
        </w:rPr>
        <w:t xml:space="preserve"> पश्चिमी किनारको वरिपरिको क्षेत्र हो, जहाँ घना जनसंख्या भएको मध्यम आकारको शहरहरू छन् जहाँ मानिसहरूले माछा मार्थे र त्यस क्षेत्रको उर्वर माटोमा बाली लगाउँथे।</w:t>
      </w:r>
    </w:p>
    <w:p>
      <w:pPr/>
      <w:r>
        <w:rPr>
          <w:lang w:val="ne_NP" w:bidi="ne_NP"/>
        </w:rPr>
      </w:r>
      <w:r>
        <w:rPr>
          <w:lang w:val="ne_NP" w:bidi="ne_NP"/>
        </w:rPr>
        <w:t xml:space="preserve">रोक्नुहोस् र गालीलको नक्सा समूहमा हेर्नुहोस् । अडियो रोक्‍नुहोस्। </w:t>
      </w:r>
    </w:p>
    <w:p>
      <w:pPr/>
      <w:r>
        <w:rPr>
          <w:lang w:val="ne_NP" w:bidi="ne_NP"/>
        </w:rPr>
      </w:r>
      <w:r>
        <w:rPr>
          <w:lang w:val="ne_NP" w:bidi="ne_NP"/>
        </w:rPr>
        <w:t xml:space="preserve">येशूले </w:t>
      </w:r>
      <w:r>
        <w:rPr>
          <w:b/>
          <w:lang w:val="ne_NP" w:bidi="ne_NP"/>
        </w:rPr>
        <w:t>सभाघरहरूमा</w:t>
      </w:r>
      <w:r>
        <w:rPr>
          <w:lang w:val="ne_NP" w:bidi="ne_NP"/>
        </w:rPr>
        <w:t xml:space="preserve"> प्रचार गर्नुभयो। याद गर्नुहोस, सभाघरहरू यरूशलेमको मुख्य मन्दिरको सट्टामा गाउँका मानिसहरू भेला हुन सक्ने यहूदीहरूको आराधना स्थलहरू थिए। सभाघरको लागि अघिल्लो अनुच्छेदहरूमा प्रयोग गरिएकोजस्तो शब्द प्रयोग गर्नुहोस्, र याद गर्नुहोस् कि </w:t>
      </w:r>
      <w:r>
        <w:rPr>
          <w:b/>
          <w:lang w:val="ne_NP" w:bidi="ne_NP"/>
        </w:rPr>
        <w:t>सभाघर</w:t>
      </w:r>
      <w:r>
        <w:rPr>
          <w:lang w:val="ne_NP" w:bidi="ne_NP"/>
        </w:rPr>
        <w:t xml:space="preserve"> मूल शब्दावालीमा छ।</w:t>
      </w:r>
    </w:p>
    <w:p>
      <w:pPr/>
      <w:r>
        <w:rPr>
          <w:lang w:val="ne_NP" w:bidi="ne_NP"/>
        </w:rPr>
      </w:r>
      <w:r>
        <w:rPr>
          <w:lang w:val="ne_NP" w:bidi="ne_NP"/>
        </w:rPr>
        <w:t xml:space="preserve">येशूले </w:t>
      </w:r>
      <w:r>
        <w:rPr>
          <w:b/>
          <w:lang w:val="ne_NP" w:bidi="ne_NP"/>
        </w:rPr>
        <w:t>भूतहरूलाई</w:t>
      </w:r>
      <w:r>
        <w:rPr>
          <w:lang w:val="ne_NP" w:bidi="ne_NP"/>
        </w:rPr>
        <w:t xml:space="preserve"> धपाउँनुहुन्छ। उहाँले </w:t>
      </w:r>
      <w:r>
        <w:rPr>
          <w:b/>
          <w:lang w:val="ne_NP" w:bidi="ne_NP"/>
        </w:rPr>
        <w:t>भूतहरूलाई</w:t>
      </w:r>
      <w:r>
        <w:rPr>
          <w:lang w:val="ne_NP" w:bidi="ne_NP"/>
        </w:rPr>
        <w:t xml:space="preserve"> मानिसहरूलाई छोडेर जान र तिनीहरूलाई नियन्त्रण गर्न रोक्न लगाउनुहुन्छ। "भूतहरू" शब्द अशुद्ध वा दुष्ट आत्माको लागि एक अर्कालाई जनाउन प्रयोग गरिन्छ। अन्य अनुच्छेदहरूमा प्रयोग गरिएको, भूत वा दुष्ट आत्माहरूको लागि उहि शब्द वा वाक्याँश प्रयोग गर्नुहोस्। </w:t>
      </w:r>
      <w:r>
        <w:rPr>
          <w:b/>
          <w:lang w:val="ne_NP" w:bidi="ne_NP"/>
        </w:rPr>
        <w:t>दुष्ट आत्माको</w:t>
      </w:r>
      <w:r>
        <w:rPr>
          <w:lang w:val="ne_NP" w:bidi="ne_NP"/>
        </w:rPr>
        <w:t xml:space="preserve"> बारेमा थप जानकारीको लागि मुख्य शब्दावलीमा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बुझ्‍नलाई यस खण्डको श्रव्य संस्करणलाई सुन्‍नुहोस्।</w:t>
      </w:r>
    </w:p>
    <w:p>
      <w:pPr/>
      <w:r>
        <w:rPr>
          <w:lang w:val="ne_NP" w:bidi="ne_NP"/>
        </w:rPr>
      </w:r>
      <w:r>
        <w:rPr>
          <w:lang w:val="ne_NP" w:bidi="ne_NP"/>
        </w:rPr>
        <w:t>यो सत्रमा, तपाईंले समूहमा, यस खण्डलाई आफ्नो भाषामा पुन: सुनाउनुहोस्।</w:t>
      </w:r>
    </w:p>
    <w:p>
      <w:pPr/>
      <w:r>
        <w:rPr>
          <w:lang w:val="ne_NP" w:bidi="ne_NP"/>
        </w:rPr>
      </w:r>
      <w:r>
        <w:rPr>
          <w:lang w:val="ne_NP" w:bidi="ne_NP"/>
        </w:rPr>
        <w:t>शुरुंमा, सारा समूहले मातृभाषामा यस खण्डलाई फेरि सुनाउने अभ्यास गर्नु पर्छ। अघिल्‍लो कदममा निधो गरेका कुराहरू जस्तै: कालक्रम, शब्दहरू, वाक्यांशहरू, भावनाहरू वा छलफल गरेका कुनै पनि कुराहरू याद गर्नुहोस।</w:t>
      </w:r>
    </w:p>
    <w:p>
      <w:pPr/>
      <w:r>
        <w:rPr>
          <w:lang w:val="ne_NP" w:bidi="ne_NP"/>
        </w:rPr>
      </w:r>
      <w:r>
        <w:rPr>
          <w:lang w:val="ne_NP" w:bidi="ne_NP"/>
        </w:rPr>
        <w:t xml:space="preserve">समूहका एउटा सदस्यले खण्डका केाही वाक्यहरू भन्नु पर्छ र रोकिनु पर्छ। समुहको अर्को सदस्यले अर्को खण्ड भनेर रोकिनुपर्छ। समूहले सारा खण्ड पुन: नसुनाउनुजेलसम्‍म यो गरिरहनुहोस्। समूहका सदस्यहरूले यस चरणमा एक-अर्कालाई सच्‍चाउन सक्छन्। अडियो रोक्‍नुहोस्। </w:t>
      </w:r>
    </w:p>
    <w:p>
      <w:pPr/>
      <w:r>
        <w:rPr>
          <w:lang w:val="ne_NP" w:bidi="ne_NP"/>
        </w:rPr>
      </w:r>
      <w:r>
        <w:rPr>
          <w:lang w:val="ne_NP" w:bidi="ne_NP"/>
        </w:rPr>
        <w:t xml:space="preserve">त्यसपछि, प्रत्येक सदस्यले सारा खण्ड कम्तीमा एक पटक नरोकी सुनाउनुपर्ने हुन्छ। समुहका सदस्यले खण्ड याद गर्न कुनै पनि वस्तु, इशारा वा कथापाटीको सहायता लिन सक्‍नुहुन्छ। अडियो रोक्‍नुहोस्। </w:t>
      </w:r>
    </w:p>
    <w:p>
      <w:pPr/>
      <w:r>
        <w:rPr>
          <w:lang w:val="ne_NP" w:bidi="ne_NP"/>
        </w:rPr>
      </w:r>
      <w:r>
        <w:rPr>
          <w:lang w:val="ne_NP" w:bidi="ne_NP"/>
        </w:rPr>
        <w:t xml:space="preserve">त्यसपछि, कसले सुनाएको संस्करण उत्तम लाग्यो समुहले निधो गर्नुहोस। समुहको एक सदस्यले एउटा खण्ड बताएको तरिका तपाईंलाई मनपर्यो तर अर्को खण्ड अर्को सदस्यले बताएको तरिका मनपर्यो भनेर तपाईं आफै निर्णय गर्न सक्नुहुन्छ। अडियो रोक्‍नुहोस्। </w:t>
      </w:r>
    </w:p>
    <w:p>
      <w:pPr/>
      <w:r>
        <w:rPr>
          <w:lang w:val="ne_NP" w:bidi="ne_NP"/>
        </w:rPr>
      </w:r>
      <w:r>
        <w:rPr>
          <w:lang w:val="ne_NP" w:bidi="ne_NP"/>
        </w:rPr>
        <w:t>अन्तमा, सबैको सहमतिमा समुहले खण्डको अन्तिम संस्करण तयार पार्न सक्नु हुन्छ। समुहका प्रत्येक सदस्यले यो अन्तिम संस्करणलाई सुनाउने अभ्यास गर्नुपर्छ।</w:t>
      </w:r>
      <w:r>
        <w:rPr>
          <w:lang w:val="ne_NP" w:bidi="ne_NP"/>
        </w:rPr>
      </w:r>
      <w:r>
        <w:rPr>
          <w:lang w:val="ne_NP" w:bidi="ne_NP"/>
        </w:rPr>
      </w:r>
    </w:p>
    <w:p>
      <w:pPr/>
      <w:r>
        <w:rPr>
          <w:lang w:val="ne_NP" w:bidi="ne_NP"/>
        </w:rPr>
      </w:r>
    </w:p>
    <w:p>
      <w:pPr>
        <w:pStyle w:val="Heading2"/>
      </w:pPr>
      <w:r>
        <w:rPr>
          <w:lang w:val="ne_NP" w:bidi="ne_NP"/>
        </w:rPr>
        <w:t>Mark 1:40–45</w:t>
      </w:r>
      <w:r>
        <w:rPr>
          <w:lang w:val="ne_NP" w:bidi="ne_NP"/>
        </w:rPr>
      </w:r>
    </w:p>
    <w:p>
      <w:pPr>
        <w:pStyle w:val="Heading3"/>
      </w:pPr>
      <w:r>
        <w:rPr>
          <w:lang w:val="ne_NP" w:bidi="ne_NP"/>
        </w:rPr>
        <w:t>Step 1</w:t>
      </w:r>
    </w:p>
    <w:p>
      <w:pPr/>
      <w:r>
        <w:rPr>
          <w:lang w:val="ne_NP" w:bidi="ne_NP"/>
        </w:rPr>
      </w:r>
      <w:r>
        <w:rPr>
          <w:lang w:val="ne_NP" w:bidi="ne_NP"/>
        </w:rPr>
        <w:t>यस चरणमा, मर्कुस १:४०–४५ सुन्नुहोस् र यसलाई आफ्नो हृदयमा राख्नुहोस्।</w:t>
      </w:r>
    </w:p>
    <w:p>
      <w:pPr/>
      <w:r>
        <w:rPr>
          <w:lang w:val="ne_NP" w:bidi="ne_NP"/>
        </w:rPr>
      </w:r>
      <w:r>
        <w:rPr>
          <w:lang w:val="ne_NP" w:bidi="ne_NP"/>
        </w:rPr>
        <w:t>सम्भव छ भने मर्कूस २:२३–३ः६ को श्रव्य सामग्रीलाई तीन पटक तीन फरक अनुबादहरुमा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यस खण्डले हामीलाई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१ः४०–४५को श्रव्य संस्करण सुन्‍नुहोस्।</w:t>
      </w:r>
    </w:p>
    <w:p>
      <w:pPr/>
      <w:r>
        <w:rPr>
          <w:lang w:val="ne_NP" w:bidi="ne_NP"/>
        </w:rPr>
      </w:r>
      <w:r>
        <w:rPr>
          <w:lang w:val="ne_NP" w:bidi="ne_NP"/>
        </w:rPr>
        <w:t>येशू र उहाँका चेलाहरू गालीलको सबै क्षेत्रमा यात्रा गर्दै आएका छन्। येशूले सभाघरहरूमा प्रचार गर्दै र भूतहरूलाई मानिसहरूलाई छोड्न आज्ञा गर्दै हुनुहुन्छ। येशूले गर्नुभएको चमत्कारहरूको खबरहरू निरन्तर फैलदै जान्छ। मर्कूसले अब हामीलाई त्यस्तो मानिसको परिचय गराउँछ जो गम्भीर छालाको रोग, कुष्ठरोगबाट बिरामी थियो, जसले येशूको निको पार्ने शक्तिको बारेमा या त देखेको वा सुनेको छ र येशूलाई निको पार्न बिन्ती गर्न आएको छ।</w:t>
      </w:r>
    </w:p>
    <w:p>
      <w:pPr/>
      <w:r>
        <w:rPr>
          <w:lang w:val="ne_NP" w:bidi="ne_NP"/>
        </w:rPr>
      </w:r>
      <w:r>
        <w:rPr>
          <w:lang w:val="ne_NP" w:bidi="ne_NP"/>
        </w:rPr>
        <w:t>कुष्ठरोगले सायद विभिन्न प्रकारका छाला रोगहरूलाई जनाउँछ। मानिसहरू कुष्ठ रोग भएको मानिसहरूसँग डराउँथे र तिनीहरूलाई समाजबाट बहिष्कार गर्थे। कुष्ठ रोग भएका मानिसहरूलाई अशुद्ध, वा समुदायमा बस्न र काम गर्न अयोग्य मानिन्थ्यो। यो रोग भएको मानिसको सम्पर्कबाट यो फैलियो भेनेर मानिसहरूले विश्वास गरे। पुरानो नियममा, लेवीको पुस्तकमा, मोशाले व्यवस्थामा भनेका छन् कि कुष्ठ रोग भएको मानिसहरूले च्यातेको लुगा लगाउनुपर्छ, आफ्नो कपाल कोर्नु हुँदैन र दिनभरि "अशुद्ध, अशुद्ध" भनेर कराउनुपर्छ। कुष्ठरोगीहरू समुदाय बाहिर एक्लै बस्थे। जो कोहीले कुष्ठरोगीलाई छोयो, उसलाई पनि अशुद्ध मानिन्थ्यो, त्यसैले मानिसहरू तिनीहरूबाट सकेसम्म टाढा बसे। कुष्ठरोगीहरू र बाँकी समुदायको बीचमा पर्दा थियो भने मात्र उपासना गर्न सभाघरमा जान सक्थे। कुष्ठरोगी रोगबाट निको हुन सक्छ, तर त्यसपछि उसलाई फेरि "शुद्ध" घोषित गर्न र समुदायमा सामान्य रूपमा बाँच्न सक्षम हुन पूजाहारीकहाँ जान आवश्यक छ।</w:t>
      </w:r>
    </w:p>
    <w:p>
      <w:pPr/>
      <w:r>
        <w:rPr>
          <w:lang w:val="ne_NP" w:bidi="ne_NP"/>
        </w:rPr>
      </w:r>
      <w:r>
        <w:rPr>
          <w:lang w:val="ne_NP" w:bidi="ne_NP"/>
        </w:rPr>
        <w:t>यहाँ रोकिनुहोस् र समूहको रूपमा यस प्रश्नको छलफल गर्नुहोस्: के तपाईंको संस्कृतिमा कुनै रोगहरू छन् जसले मानिसहरूलाई समुदायबाट अलग बनाएको छ, वा परमेश्वरको उपासना गर्न असमर्थ बनाउँछ? ती मानिसहरूले आफू अलग भएको देखाउन के गर्नुपर्छ? अरूले तिनीहरूलाई कसरी व्यवहार गर्छन्? तिनीहरू कसरी समुदायमा पुन: प्रवेश गर्न सक्षम हुन्छन्? अडियो रोक्‍नुहोस्।</w:t>
      </w:r>
    </w:p>
    <w:p>
      <w:pPr/>
      <w:r>
        <w:rPr>
          <w:lang w:val="ne_NP" w:bidi="ne_NP"/>
        </w:rPr>
      </w:r>
      <w:r>
        <w:rPr>
          <w:lang w:val="ne_NP" w:bidi="ne_NP"/>
        </w:rPr>
        <w:t>यस कथामा कुष्ठरोगी येशूकहाँ जान्छ, घुँडा टेकेर येशूलाई निको पार्न बिन्ती गर्दछ। घुँडा टेकेर त्यस मानिसले येशूलाई ठूलो आदर देखायो। उ निको हुन हताश छ र अब समाजमा बहिष्कृत हुन धेरै छैन। कुष्ठरोगीले येशूलाई बिन्ती गर्दछ, "यदि तपाईं चाहानु हुन्छ भने तपाईंले मलाई शुद्ध गर्न सक्नुहुन्छ।" कुष्ठरोगीले शारीरिक र भावनात्मक दुवै रूपमा धेरै पीडित भएको छ। बहिष्कृत हुनु दुखित र एक्लो जीवन हो। कुष्ठरोगी शारीरिक रूपमा मात्र निको हुन होईन तर "शुध्द" भएर समुदायको एक भाग भएर सक्षम हुने कुरामा केन्द्रित छ। यद्यपि कुष्ठरोगी हताश छ र येशूलाई बिन्ती गर्दछ, उसको प्रश्न विनम्र र आदरणीय छ। यदि येशू "चहानु हुन्छ" भने भनेर उसले सोध्दछ कुष्ठरोगीलाई येशूसँग उसलाई निको पार्ने शक्ति छ भनेर थाहा छ तर येशूले चाहानु भएको हो भनेर जान्दैन। मानिसहरूले कुष्ठरोगीहरूप्रति दया देखाएनन्, त्यसैले येशूले उसलाई मद्दत गर्नुहुन्छ कि गर्नुहुन्न भनेर उसलाई थाहा छैन। यद्यपि, येशू "दयाले," वा गहिरो भावनाले भरिनु भएको छ। उहाँ यस मानिस र उसको कष्टको गहिरो ख्याल राख्नुहुन्छ।</w:t>
      </w:r>
    </w:p>
    <w:p>
      <w:pPr/>
      <w:r>
        <w:rPr>
          <w:lang w:val="ne_NP" w:bidi="ne_NP"/>
        </w:rPr>
      </w:r>
      <w:r>
        <w:rPr>
          <w:lang w:val="ne_NP" w:bidi="ne_NP"/>
        </w:rPr>
        <w:t xml:space="preserve">यहाँ रोकिनुहोस् र समूहको रूपमा छलफल गर्नुहोस्: कसैको बारेमा कथा भन्नुहोस् जसले एकै समयमा दया, वा प्रेम र निराशा दुबै महसुस गरे। तपाईं यी भावनाहरूलाई कसरी वर्णन गर्नुहुन्छ? अडियो रोक्‍नुहोस्। </w:t>
      </w:r>
    </w:p>
    <w:p>
      <w:pPr/>
      <w:r>
        <w:rPr>
          <w:lang w:val="ne_NP" w:bidi="ne_NP"/>
        </w:rPr>
      </w:r>
      <w:r>
        <w:rPr>
          <w:lang w:val="ne_NP" w:bidi="ne_NP"/>
        </w:rPr>
        <w:t>वास्तवमा येशूले त्यस मानिसलाई छुनुहुन्छ, यद्यपि यो यहूदी व्यवस्थाको विपरीत थियो। त्यो मानिसलाई उसको आफ्नो अशुद्ध अवस्थामा मानिसहरूले छोएको थिएन। येशूलाई धार्मिक नियमहरू भङ्ग गर्न आपत्ति थिएन येशूको बिचारमा धार्मिक व्यवस्था भन्दा प्रेमको व्यवस्था बढी महत्त्वपूर्ण थियो।</w:t>
      </w:r>
    </w:p>
    <w:p>
      <w:pPr/>
      <w:r>
        <w:rPr>
          <w:lang w:val="ne_NP" w:bidi="ne_NP"/>
        </w:rPr>
      </w:r>
      <w:r>
        <w:rPr>
          <w:lang w:val="ne_NP" w:bidi="ne_NP"/>
        </w:rPr>
        <w:t>कुष्ठरोगी तुरुन्तै निको हुन्छ र शुद्ध हुन्छ। यद्यपि, यहूदी व्यवस्थामा पूजाहारीहरू ती हुन् जोसँग अशुद्ध व्यक्ति अब शुद्ध छ भनेर घोषणा गर्ने अधिकार थियो र तिनीहरूलाई समुदायमा फर्कन अनुमति दिन्थे। येशूले त्यस मानिस आफैलाई पूजाहारीकहाँ देखाउनकालागि कडा निर्देशन दिनुहुन्छ। जब येशूले दया देखाउनुभयो तब त्यस मानिसलाई कठोर चेतावनी दिनुभयो। त्यहाँ गहिरो भावना थियो जसले क्रोध र निराशाको नजिको पुर्यायो किनकि दुष्टको कारण त्यो मानिस बिरामी परेको थियो। येशू निरास भएको पनि हुनसक्छ किनभने उहाँले त्यस मानिसलाई चुप लागेर बस्न दिएको आदेशको अनादर गर्न लागेको थियो भनेर उहाँले थाहा पाउनुभयो।</w:t>
      </w:r>
    </w:p>
    <w:p>
      <w:pPr/>
      <w:r>
        <w:rPr>
          <w:lang w:val="ne_NP" w:bidi="ne_NP"/>
        </w:rPr>
      </w:r>
      <w:r>
        <w:rPr>
          <w:lang w:val="ne_NP" w:bidi="ne_NP"/>
        </w:rPr>
        <w:t>येशूले के भयो भनेर कसैलाई नभन्नु भनेर त्यस मानिसलाई धेरै कडा निर्देशन दिनुभयो। यसको सट्टा, येशूले त्यस मानिसलाई धार्मिक रितिकालागी पुजाहारीकहाँ जान र उसलाई शुध्द तुल्याउने बलिदानहरू चढाउन भन्नुभयो। पूजाहारी यरूशलेमको मन्दिरमा हुन्थे। यहूदी पूजाहारीहरूले मानिसहरूको तर्फबाट परमेश्वरलाई बलिदानहरू चढाउँथे। पूजाहारीहरू उहाँका मानिसहरूको लागि परमेश्वरको प्रतिनिधि थिए, र परमेश्वरको लागि मानिसहरूको प्रतिनिधि थिए। मानिसहरूलाई फेरि शुद्ध पार्न सकिन्छ कि सकिदैन भनेर जाँच्ने र निर्णय गर्ने पनि पुजाहारी नै थिए। फेरि, हामीलाई लेवीको पुरानो नियममा भनिएको छ कि परमेश्वरले मोशालाई व्यवस्थाहरू दिनुभयो, जसमा कुष्ठरोगबाट निको भएपछि गर्नुपर्ने निर्देशनहरू समावेश छन्। कुष्ठरोग लागेर निको भएपछि ति मानिसले आफूलाई पूजाहारीकहाँ देखाउन र मोशाको व्यवस्थामा दिइएको निर्देशनहरू अनुसार आफ्नो भेटी लिएर यरूशलेमको मन्दिरमा जानु आवश्यक पर्थ्यो। भेटी एक उपहार हो जुन मानिसहरूले धन्यवाद स्वरूप परमेश्वरलाई चढाउँछन्। कुष्ठरोगबाट निको भएको व्यक्तिको बलिदानमा केही निश्चित पशुहरूको बलिदानको साथै अन्न (सायद गहुँ, जौ) र तेल समावेश हुन्थे।</w:t>
      </w:r>
    </w:p>
    <w:p>
      <w:pPr/>
      <w:r>
        <w:rPr>
          <w:lang w:val="ne_NP" w:bidi="ne_NP"/>
        </w:rPr>
      </w:r>
      <w:r>
        <w:rPr>
          <w:lang w:val="ne_NP" w:bidi="ne_NP"/>
        </w:rPr>
        <w:t>अडियो यहाँ रोकिनुहोस् र यरूशलेमको मन्दिर र गहुँको दानाको तस्वीर हेर्नुहोस्। समूहको रूपमा निम्न प्रश्नहरूको छलफल गर्नुहोस्: परमेश्वरलाई धन्यवाद दिन तपाईं के गर्नुहुन्छ?</w:t>
      </w:r>
    </w:p>
    <w:p>
      <w:pPr/>
      <w:r>
        <w:rPr>
          <w:lang w:val="ne_NP" w:bidi="ne_NP"/>
        </w:rPr>
      </w:r>
      <w:r>
        <w:rPr>
          <w:lang w:val="ne_NP" w:bidi="ne_NP"/>
        </w:rPr>
        <w:t>येशूले त्यस मानिसलाई आफूलाई पूजाहारीकहाँ देखाउन र नियमहरू पालन गर्न आग्रह गर्नुहुन्छ ताकि यो "गवाही" वा प्रमाण वा मानिसहरूको साक्षी होस। सायद यो त्यो मानिस निको भएको प्रमाण थियो, वा येशूले यहूदी धार्मिक व्यवस्थाहरू पालन गर्नुभएको प्रमाण थियो, वा येशू कुष्ठरोगीहरूलाई पनि निको पार्न आउनुभएको प्रमाण थियो। येशूले सबै मानिसहरूको ख्याल राख्नुहुन्छ, बहिष्कृत भएका मानिसहरूको पनि। येशूले कुष्ठरोगीलाई निको पार्नु भनेको धार्मिक नेताहरूको लागि प्रकृतिमाथि येशूको अधिकारको थप प्रमाण हुन्थ्यो।</w:t>
      </w:r>
    </w:p>
    <w:p>
      <w:pPr/>
      <w:r>
        <w:rPr>
          <w:lang w:val="ne_NP" w:bidi="ne_NP"/>
        </w:rPr>
      </w:r>
      <w:r>
        <w:rPr>
          <w:lang w:val="ne_NP" w:bidi="ne_NP"/>
        </w:rPr>
        <w:t>समस्या यो हो कि त्यस मानिसले येशूको अनाज्ञा गरे। येशूले के गर्नुभएको थियो भनेर सबैलाई बताउन ऊ गयो। यसले येशूलाई ठूलो कठिनाई बनायो-अब येशू सजिलैसँग शहरहरूमा प्रवेश गर्न सक्नु भएन। मर्कूसले किन त्यस मानिसले येशूको अज्ञा मानेनन् भनेर हामीलाई भन्दैन। यो हुन सक्छ कि त्यो मानिस निको भएपछि यति आनन्द र उत्साहले भरिएको थियो कि ऊ केवल सबैलाई यो खबर बाँड्न चाहन्थ्यो सायद उ किन कसैलाई नभन्नु भनेको बुझ्न सक्दैनथ्यो। त्यस मानिसले भर्खर एउटा चमत्कार र येशूको करुणा र प्रेम देखेको छ र अझै पनि त्यो बेला उसले येशूको आज्ञा पालन गर्दैन। येशूले हामीलाई उहाँको आज्ञा पालन गर्न आग्रह गर्नुहुन्छ, तर उहाँले हामीलाई जबरजस्ती गर्नुहुन्न। त्यस मानिसले सबैलाई आफू निको भएको कुरा बताएको परिणाम येशूको सेवकाईमा एउटा प्रतिबन्ध थियो।</w:t>
      </w:r>
    </w:p>
    <w:p>
      <w:pPr/>
      <w:r>
        <w:rPr>
          <w:lang w:val="ne_NP" w:bidi="ne_NP"/>
        </w:rPr>
      </w:r>
      <w:r>
        <w:rPr>
          <w:lang w:val="ne_NP" w:bidi="ne_NP"/>
        </w:rPr>
        <w:t>अडियो यहाँ रोकिनुहोस् र समूहको रूपमा निम्न प्रश्नको छलफल गर्नुहोस्: किन कसै-कसैले येशूको आज्ञा पालन गर्न सक्दैनन्? कहिलेकाँही हामी बुझ्न सक्दैनौं कि उहाँले हामीलाई किन केही निश्चित काम गर्न आग्रह गर्नुहुन्छ। कहिलेकाँही यो धेरै गाह्रो महसुस हुन सक्छ। के तपाईं त्यस्तो समयको बारेमा सोच्न सक्नुहुन्छ जब तपाईंले कसैलाई केही गर्न वा नगर्न आग्रह गर्नुभएको थियो र तिनीहरूले तपाईंको कुरा सुनेनन्? तिनीहरूले नसुनेको नतिजाहरू के के थिए?</w:t>
      </w:r>
    </w:p>
    <w:p>
      <w:pPr/>
      <w:r>
        <w:rPr>
          <w:lang w:val="ne_NP" w:bidi="ne_NP"/>
        </w:rPr>
      </w:r>
      <w:r>
        <w:rPr>
          <w:lang w:val="ne_NP" w:bidi="ne_NP"/>
        </w:rPr>
        <w:t>हरेक पटक येशू शहरमा जानुहुँदा मानिसहरूको भीड येशूद्वारा निको हुन आउँथे। येशूले थोरै मानिसहरू भएको वा मानिसहरू नबस्ने ठाउँहरूमा बस्नुपर्यो । यी निर्जन स्थानहरूमा पनि मानिसहरू अझै उहाँलाई खोज्दे आए ताकि उहाँले तिनीहरूलाई निको पार्न सकून्। अरूबेला पनि मर्कूसको पुस्तकभरि हामीलाई भनिएको छ, येशूले चमत्कार गर्नुभएको थियो र मानिसहरूलाई यसको बारेमा कसैलाई नबताउनु भन्नु भएको थियो। हाम्रो अन्तिम कथामा येशूले हामीलाई भन्नुहुन्छ कि उहाँ प्रचार गर्न र मानिसहरूलाई परमेश्वरको राज्यमा आमन्त्रण गर्न आउनुभएको हो। उहाँले तिनीहरूलाई के गर्न सक्नुहुन्छ भन्नेकुरा तुरुन्तै निको पारेर देखाउनु भयो तर मानिसहरूले त्यसैमा मात्र ध्यान केन्द्रित गरून् भन्ने उहाँ चाहनुहुन्न। यसको सट्टामा उहाँ मानिसहरूले उहाँको शिक्षाहरू सुनुन र त्यसलाई पालन गरून् भन्ने चाहनुहुन्छ।</w:t>
      </w:r>
    </w:p>
    <w:p>
      <w:pPr/>
      <w:r>
        <w:rPr>
          <w:lang w:val="ne_NP" w:bidi="ne_NP"/>
        </w:rPr>
      </w:r>
      <w:r>
        <w:rPr>
          <w:lang w:val="ne_NP" w:bidi="ne_NP"/>
        </w:rPr>
        <w:t>येशू भीडबाट विदा हुनु येशूको सेवकाईको यो अन्तिम भाग हो। अब हामी येशूको सेवकाईमा भएका विवादहरूको बारेका कथाहरूको शृङ्खलामा प्रवेश गर्छौं।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१ः४०–४५को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२ दृश्यहरू छन्।</w:t>
      </w:r>
    </w:p>
    <w:p>
      <w:pPr/>
      <w:r>
        <w:rPr>
          <w:lang w:val="ne_NP" w:bidi="ne_NP"/>
        </w:rPr>
      </w:r>
      <w:r>
        <w:rPr>
          <w:b/>
          <w:lang w:val="ne_NP" w:bidi="ne_NP"/>
        </w:rPr>
        <w:t>पहिलो दृश्यमा:</w:t>
      </w:r>
      <w:r>
        <w:rPr>
          <w:lang w:val="ne_NP" w:bidi="ne_NP"/>
        </w:rPr>
        <w:t xml:space="preserve"> कुष्ठरोगी भएको मानिस येशूको अगाडि घुँडा टेकेर निको हुनकालागि बिन्ती गर्दछ। उसले भन्छ, "यदि तपाईं चाहनुहुन्छ भने तपाईंले मलाई निको पार्न र शुद्ध गर्न सक्नुहुन्छ।"</w:t>
      </w:r>
    </w:p>
    <w:p>
      <w:pPr/>
      <w:r>
        <w:rPr>
          <w:lang w:val="ne_NP" w:bidi="ne_NP"/>
        </w:rPr>
      </w:r>
      <w:r>
        <w:rPr>
          <w:lang w:val="ne_NP" w:bidi="ne_NP"/>
        </w:rPr>
        <w:t>येशू दयाले भरिनुहुन्छ र कुष्ठरोग भएको मानिसलाई छुनुहुन्छ। येशू भन्नुहुन्छ, "म चाहन्छु, निको होऊ।" तुरुन्तै कुष्ठरोग गायब हुन्छ, र त्यो मानिस निको हुन्छ। येशूले उसलाई यसो भन्दै पठाउनुहुन्छ, "यस बारेमा कसैलाई नभन्नु। पूजाहारीकहाँ जाऊ, उसले तिमीलाई जाँच्न देऊ, र मोशाको व्यवस्थाले चाहेको भेटी आफूसँग लैजाऊ। यो तपाईं शुद्ध हुनुभएको छ भन्ने गवाही हुनेछ।"</w:t>
      </w:r>
    </w:p>
    <w:p>
      <w:pPr/>
      <w:r>
        <w:rPr>
          <w:lang w:val="ne_NP" w:bidi="ne_NP"/>
        </w:rPr>
      </w:r>
      <w:r>
        <w:rPr>
          <w:b/>
          <w:lang w:val="ne_NP" w:bidi="ne_NP"/>
        </w:rPr>
        <w:t>दोस्रो दृश्यमा:</w:t>
      </w:r>
      <w:r>
        <w:rPr>
          <w:lang w:val="ne_NP" w:bidi="ne_NP"/>
        </w:rPr>
        <w:t xml:space="preserve"> त्यो मानिस जान्छ, तर येशूले भन्नुभएको कुरा गर्नुको सट्टा त्यसले सबैलाई के भयो भनेर बताउँछ। परिणाम स्वरूप, ठूलो भीडले चाँडै येशूलाई घेर्छ यहाँ सम्मकी उहाँ सार्वजनिक रूपमा शहरहरूमा प्रवेश गर्न सक्नुहुन्न र एकान्तमा बस्नुपर्छ। तर त्यसपछि पनि सबै ठाउँबाट मानिसहरू उहाँकहाँ आउँछन्।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कुष्ठरोग भएको मानिस</w:t>
      </w:r>
    </w:p>
    <w:p>
      <w:pPr>
        <w:pStyle w:val="ListBullet"/>
        <w:spacing w:line="240" w:lineRule="auto"/>
        <w:ind w:left="720"/>
      </w:pPr>
      <w:r>
        <w:rPr>
          <w:lang w:val="ne_NP" w:bidi="ne_NP"/>
        </w:rPr>
      </w:r>
      <w:r>
        <w:rPr>
          <w:lang w:val="ne_NP" w:bidi="ne_NP"/>
        </w:rPr>
        <w:t>येशूका साथीहरू</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येशू आफ्ना चेलाहरूसँग गालीलको क्षेत्रमा यात्रा गरिरहेको हुनुहुन्थ्यो। कुष्ठरोगी येशू कहाँ आउँदा, येशू कहाँ हुनुहुन्थ्यो भनेरे मर्कूसले हामीलाई ठ्याक्कै भन्दैनन तर यो दृश्य शहर बाहिर भएको हुनुपर्छ किनभने कुष्ठरोग भएको मानिस शहरको सडकमा हुन सक्दैनथ्यो।</w:t>
      </w:r>
    </w:p>
    <w:p>
      <w:pPr/>
      <w:r>
        <w:rPr>
          <w:lang w:val="ne_NP" w:bidi="ne_NP"/>
        </w:rPr>
      </w:r>
      <w:r>
        <w:rPr>
          <w:lang w:val="ne_NP" w:bidi="ne_NP"/>
        </w:rPr>
        <w:t>सायद येशू आफ्ना साथीहरू सँग हुनुहुन्थ्यो। तिनीहरू कुष्ठरोगी नजिक आउँदै गरेको देखेपछि डराउँथे। उनिहरू आफैलाई छालाको रोगले समात्ला र अशुद्ध तुल्याउला कि भनेर उनीहरू कुष्ठरोगी आफ्नो नजिक भएको चाहँदैनथे। कुष्ठरोगी मानिसहरूले आफुप्रति गर्ने प्रतिक्रियाहरू सुन्न अभ्यस्त थियो र येशूकहाँ जान डराएको हुन सक्छ वा येशूले उसलाई फर्काईदिनुहुन्छकि भनेर डराएको छ तर ऊ निको हुन हताश छ। कुष्ठरोगीलाई येशूको निको पार्ने शक्तिको बारेमा कसरी थाहा भयो भनेर मर्कूसले हामीलाई बताउँदैनन्, तर येशूले निको पारेको खबर यस क्षेत्रभरि फैलिएको थियो। कुष्ठरोगी उहाँकहाँ आउँछ र आदर स्वरुप भुँईमा घुँडा टेक्दछ। उसले आफूलाई मद्दत गर्न येशूलाई आग्रह गर्दछ। येशूले त्यस मानिसलाई छुनुहुन्छ र उसलाई निको पार्नुहुन्छ। येशूले यस्तो संक्रामक रोग भएको मानिसलाई छुनुभएको देखेर येशूका साथीहरू छक्क परेका थिए।</w:t>
      </w:r>
    </w:p>
    <w:p>
      <w:pPr/>
      <w:r>
        <w:rPr>
          <w:lang w:val="ne_NP" w:bidi="ne_NP"/>
        </w:rPr>
      </w:r>
      <w:r>
        <w:rPr>
          <w:lang w:val="ne_NP" w:bidi="ne_NP"/>
        </w:rPr>
        <w:t>येशू दयाले भरिनु भएको छ। त्यस मानिसलाई छोएर आफू "अशुद्ध" हुन्छु भन्ने कुरामा उहाँलाई कुनै चिन्ता छैन। उहाँ कुष्ठरोगीको पिडाको गहिरो वस्ता राख्नुहुन्छ। येशूले कुष्ठरोगीलाई छुनुहुन्छ र तुरुन्तै कुष्ठरोगी निको हुन्छ र शुद्ध हुन्छ। येशूले यहाँ नयाँ कुरा गर्नुहुन्छ। उहाँले आफ्नो प्रेम सबै मानिसहरू, र बहिष्कृत मानिसहरूकोलागि पनि हो भनेर देखाउँदै हुनुहुन्छ। येशूको प्रेम यहूदी व्यवस्था भन्दा बढी महत्त्वपूर्ण छ, तर उहाँले अझै पनि त्यस मानिसलाई यहूदी व्यवस्थाहरू मान्न र आफूलाई यरूशलेमको मन्दिरमा पूजाहारीकहाँ प्रस्तुत गर्नु आवश्यक छ भन्नुभयो। येशू त्यस मानिससँग कडा ढंगले बोल्नुहुन्छ "कसैलाई केही नभन्, तर गएर आफूलाई पूजाहारीकहाँ देखाऊ।"</w:t>
      </w:r>
    </w:p>
    <w:p>
      <w:pPr/>
      <w:r>
        <w:rPr>
          <w:lang w:val="ne_NP" w:bidi="ne_NP"/>
        </w:rPr>
      </w:r>
      <w:r>
        <w:rPr>
          <w:lang w:val="ne_NP" w:bidi="ne_NP"/>
        </w:rPr>
        <w:t>दोस्रो दृश्यमा, त्यो मानिस जान्छ र येशूको अज्ञा मान्दैन उसले सबैलाई के भयो भनेर बताउँछ। हामीलाई थाहा छैन, त्यस मानिसले यरूशलेमको मन्दिरमा पुग्न कति लामो यात्रा गर्नुपर्छ। उहाँ सायद गालीलको शहर बाहिर कतै हुनुहुन्थ्यो, त्यसैले उहाँलाई यरूशलेम यात्रा गर्न कम्तिमा २ दिन लागेको थियो। उहाँले बाटोमा कति जना मानिसलाई भन्नुभयो वा अन्ततः उहाँ मन्दिरमा जानु भयो वा जानु भएन भनेर हामीलाई थाहा छैन।</w:t>
      </w:r>
    </w:p>
    <w:p>
      <w:pPr/>
      <w:r>
        <w:rPr>
          <w:lang w:val="ne_NP" w:bidi="ne_NP"/>
        </w:rPr>
      </w:r>
      <w:r>
        <w:rPr>
          <w:lang w:val="ne_NP" w:bidi="ne_NP"/>
        </w:rPr>
        <w:t>किनभने त्यस मानिसले येशूले गर्नुभएको कामको बारेमा धेरै मानिसहरूलाई बतायो, अब निको हुन आउने मान्छेको भिड नआएसम्म येशू अब शहरहरूमा प्रवेश गर्न सक्नुहुन्न। अब उहाँ सार्वजनिक स्थानहरूमा स्वतन्त्र रूपमा हिंड्न र सभाघरहरूमा सिकाउन सक्नुहुन्न। मानिसहरूको ध्यान येशूको शिक्षाको सट्टा निको पार्ने शक्तिमा केन्द्रित छ। अब येशू जहाँ थोरै मानिस बस्ने वा मानिसहरू नबस्ने ठउँमा शहर बाहिर बस्नुपर्छ। यी एकान्त स्थानहरूमा पनि मानिसहरू येशूकहाँ आउँछन्।</w:t>
      </w:r>
    </w:p>
    <w:p>
      <w:pPr/>
      <w:r>
        <w:rPr>
          <w:lang w:val="ne_NP" w:bidi="ne_NP"/>
        </w:rPr>
      </w:r>
      <w:r>
        <w:rPr>
          <w:lang w:val="ne_NP" w:bidi="ne_NP"/>
        </w:rPr>
        <w:t>अब, समूहले स्टोरीबोर्ड, तयार पार्न, चित्र कोरेर वा बस्तुहरू प्रयोग गरेर यस खण्ड र कार्यलाई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१ः४०–४५को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कुष्ठरोग भएको मानिस</w:t>
      </w:r>
    </w:p>
    <w:p>
      <w:pPr>
        <w:pStyle w:val="ListBullet"/>
        <w:spacing w:line="240" w:lineRule="auto"/>
        <w:ind w:left="720"/>
      </w:pPr>
      <w:r>
        <w:rPr>
          <w:lang w:val="ne_NP" w:bidi="ne_NP"/>
        </w:rPr>
      </w:r>
      <w:r>
        <w:rPr>
          <w:lang w:val="ne_NP" w:bidi="ne_NP"/>
        </w:rPr>
        <w:t>येशूका साथीहरू</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कुष्ठरोग भएको मानिसको भूमिका खेल्नुहोस् र येशूको अगाडि घुँडा टेकेर उहाँलाई निको तुल्याउनु होस भनेर बिन्ती गर्नुहोस्।</w:t>
      </w:r>
    </w:p>
    <w:p>
      <w:pPr/>
      <w:r>
        <w:rPr>
          <w:lang w:val="ne_NP" w:bidi="ne_NP"/>
        </w:rPr>
      </w:r>
      <w:r>
        <w:rPr>
          <w:lang w:val="ne_NP" w:bidi="ne_NP"/>
        </w:rPr>
        <w:t>नाटकलाई केहि छिन रोक्नुहोस। कुष्ठरोग भएको मानिसको भूमिका खेल्ने व्यक्तिलाई कस्तो महसुस हुन्दैछ भनेर सोध्नुहोस्। तपाईंले "म हताश छु," "म बहिष्कृत छु," वा "म येशूलाई आफु निको हुने र समाजमा पुनःस्थापित हुने मेरो मौकाको रूपमा देख्छु" जस्ता कुराहरू सुन्न सक्नुहुन्छ। अहिले कस्तो महसुस गर्दैछौ भनेर येशूका साथीहरूलाई सोध्नुहोस्। तपाईंले "यस संक्रामक रोग भएको मानिस हाम्रो नजिक हुँदा हामी अलि संकोचमा छौं" जस्ता कुराहरू सुन्न सक्नुहुन्छ। नाटकलाई जारी राख्नुहोस्।</w:t>
      </w:r>
    </w:p>
    <w:p>
      <w:pPr/>
      <w:r>
        <w:rPr>
          <w:lang w:val="ne_NP" w:bidi="ne_NP"/>
        </w:rPr>
      </w:r>
      <w:r>
        <w:rPr>
          <w:lang w:val="ne_NP" w:bidi="ne_NP"/>
        </w:rPr>
        <w:t>दयाले भरिएको येशूको भूमिका खेल्नुहोस्। उहाँ बाहिर जानुहुन्छ र त्यस मानिसलाई छुनुहुन्छ।</w:t>
      </w:r>
    </w:p>
    <w:p>
      <w:pPr/>
      <w:r>
        <w:rPr>
          <w:lang w:val="ne_NP" w:bidi="ne_NP"/>
        </w:rPr>
      </w:r>
      <w:r>
        <w:rPr>
          <w:lang w:val="ne_NP" w:bidi="ne_NP"/>
        </w:rPr>
        <w:t>नाटकलाई केहि छिन रोक्नुहोस। येशूको भूमिका खेल्ने व्यक्तिलाई कस्तो महसुस गर्नुहुन्छ भनेर सोध्नुहोस्। तपाईंले "दया," "प्रेम," वा "यस मानिसलाई निको पार्ने इच्छा छ" वा "यस संसारमा यति धेरै बिरामी छन भनेर गहिरो रिस र निराशामा छु" जस्ता कुराहरू सुन्न सक्नुहुन्छ।" येशूका साथीहरूको भूमिका खेल्ने मानिसहरूलाई तिनीहरूले कस्तो महसुस गर्छन् भनेर सोध्नुहोस्। तपाईंले "येशूले यस रोग भएको मानिसलाई छुनुभएको देखेर छक्क परेको छु" जस्ता कुराहरू सुन्न सक्नुहुन्छ। मानिसको भूमिका खेल्ने कलाकारलाई कस्तो महसुस गर्छौ भनेर सोध्नुहोस्। तपाईंले "धेरै लामो समयदेखि मलाई छोएको यो पहिलो पटक हुन सक्छ," वा "म येशूको प्रेम र दया महसुस गर्छु," वा "राहत भयो-येशूले मलाई टाढा फर्काउनु भएन" जस्ता कुराहरू सुन्न सक्नुहुन्छ। नाटकलाई जारी राख्नुहोस्।</w:t>
      </w:r>
    </w:p>
    <w:p>
      <w:pPr/>
      <w:r>
        <w:rPr>
          <w:lang w:val="ne_NP" w:bidi="ne_NP"/>
        </w:rPr>
      </w:r>
      <w:r>
        <w:rPr>
          <w:lang w:val="ne_NP" w:bidi="ne_NP"/>
        </w:rPr>
        <w:t>कुष्ठरोग तुरुन्तै गायब हुन्छ, र येशूले त्यस मानिसलाई भन्नुहुन्छ, "यस बारेमा कसैलाई नभन्नु। पूजाहारीकहाँ जाऊ, उहाँले तिमीलाई जाँचुन र आवश्यक भेटी लिऊन्। त्यो तिमी निको भएको छौ भन्ने सार्वजनिक प्रमाण हुनेछ।" तर त्यो मानिस जान्छ र सबैलाई के भयो भनेर वचन फैलाउँछ।</w:t>
      </w:r>
    </w:p>
    <w:p>
      <w:pPr/>
      <w:r>
        <w:rPr>
          <w:lang w:val="ne_NP" w:bidi="ne_NP"/>
        </w:rPr>
      </w:r>
      <w:r>
        <w:rPr>
          <w:lang w:val="ne_NP" w:bidi="ne_NP"/>
        </w:rPr>
        <w:t>नाटकलाई केहि छिन रोक्नुहोस। निको भएको मानिसको भूमिका खेल्ने कलाकारलाई सोध्नुहोस्, "तपाईं किन जानुभयो र सबैलाई के भयो भनेर बताउनुभयो?" तपाईंले "म उत्साहित थिएँ र सबैले येशूको बारेमा जानोस् भन्ने चाहन्थे" जस्ता कुराहरू सुन्न सक्नुहुन्छ, वा "म निको भएको र शुद्ध भएको छु भनेर मानिसहरूले जानोस् भन्ने चाहन्थें।" नाटकलाई जारी राख्नुहोस्।</w:t>
      </w:r>
    </w:p>
    <w:p>
      <w:pPr/>
      <w:r>
        <w:rPr>
          <w:lang w:val="ne_NP" w:bidi="ne_NP"/>
        </w:rPr>
      </w:r>
      <w:r>
        <w:rPr>
          <w:lang w:val="ne_NP" w:bidi="ne_NP"/>
        </w:rPr>
        <w:t>येशू एक्लै कहिँ जान पाउनु हुन्थेन जहाँ पनि भिडले उहाँलाई घेर्थ्यो। उहाँ एकान्त ठाउँहरूमा बस्नु पर्ने हुन्छ तापनि सबै ठाउँबाट मानिसहरू उहाँकहाँ आईरहन्छन्। अभिनयको अन्तमा, समूहलाई सोध्नुहोस्, "येशूले किन त्यस मानिसलाई कसैलाई नभन्नु भन्नुभयो?"</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१ः४०–४५को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कुष्ठरोग भएको मानिस येशूकहाँ आउँछ। बाइबलमा </w:t>
      </w:r>
      <w:r>
        <w:rPr>
          <w:b/>
          <w:lang w:val="ne_NP" w:bidi="ne_NP"/>
        </w:rPr>
        <w:t>कुष्ठरोगले</w:t>
      </w:r>
      <w:r>
        <w:rPr>
          <w:lang w:val="ne_NP" w:bidi="ne_NP"/>
        </w:rPr>
        <w:t xml:space="preserve"> विभिन्न प्रकारको छाला रोगलाई जनाउन सक्छ। यी रोगहरूले मानिसलाई "अशुद्ध" बनायो, वा समुदायमा बस्न असमर्थ बनायो। कुष्ठरोगीहरूले पर्दा पछाडि सभाघरमा मात्र उपासना गर्न सक्थे, र जसले कुष्ठरोगीलाई छुन्छ उ पनि अशुद्ध हुन्थ्यो। पुरानो नियमको व्यवस्थाले कुष्ठरोगीहरूले च्यातेको लुगा लगाउनुपर्थ्यो, आफ्नो कपाल धुनु हुँदैनथ्यो र सार्वजनिक ठाउँमा "अशुद्ध" भनेर चिच्याउनुपर्थ्यो।</w:t>
      </w:r>
    </w:p>
    <w:p>
      <w:pPr/>
      <w:r>
        <w:rPr>
          <w:lang w:val="ne_NP" w:bidi="ne_NP"/>
        </w:rPr>
      </w:r>
      <w:r>
        <w:rPr>
          <w:lang w:val="ne_NP" w:bidi="ne_NP"/>
        </w:rPr>
        <w:t xml:space="preserve">यहाँ रोकिनुहोस् र कुष्ठरोगको लागि कुन शब्द प्रयोग गर्नुहुनेछ भनेर छलफल गर्नुहोस्। </w:t>
      </w:r>
      <w:r>
        <w:rPr>
          <w:lang w:val="ne_NP" w:bidi="ne_NP"/>
        </w:rPr>
        <w:t>कुष्ठरोगको</w:t>
      </w:r>
      <w:r>
        <w:rPr>
          <w:lang w:val="ne_NP" w:bidi="ne_NP"/>
        </w:rPr>
        <w:t xml:space="preserve"> बारेमा थप जानकारीको लागि मुख्य शब्दावली हेर्नुहोस्, र तपाईंले अन्य खण्डहरूमा प्रयोग गर्नुभएको शब्दनै यहाँ प्रयोग गर्नुहोस्। अडियो रोक्‍नुहोस्। </w:t>
      </w:r>
    </w:p>
    <w:p>
      <w:pPr/>
      <w:r>
        <w:rPr>
          <w:lang w:val="ne_NP" w:bidi="ne_NP"/>
        </w:rPr>
      </w:r>
      <w:r>
        <w:rPr>
          <w:lang w:val="ne_NP" w:bidi="ne_NP"/>
        </w:rPr>
        <w:t xml:space="preserve">त्यस मानिसले येशूलाई आफूलाई </w:t>
      </w:r>
      <w:r>
        <w:rPr>
          <w:b/>
          <w:lang w:val="ne_NP" w:bidi="ne_NP"/>
        </w:rPr>
        <w:t>शुद्ध</w:t>
      </w:r>
      <w:r>
        <w:rPr>
          <w:lang w:val="ne_NP" w:bidi="ne_NP"/>
        </w:rPr>
        <w:t xml:space="preserve"> गर्न आग्रह गर्दछ, र त्यसपछि येशूले त्यस मानिसलाई शुद्ध पार्नुहुन्छ। त्यस मानिसले शुद्ध हुन आग्रह गर्दा र येशूले उसलाई निकोपार्ने बेला त्यही शब्द प्रयोग गरिएको छ। यहूदी धार्मिक व्यवस्था अनुसार त्यस मानिसको शारीरिक रोगले उसलाई समुदायमा बस्न अयोग्य बनायो। यसको मतलब येशूले उसलाई शारीरिक रूपमा निको पार्दा, उहाँले फेरि त्यस मानिसलाई धार्मिक अुनुष्ठान गर्न पूजाहारीकहाँ जान र शुद्ध हुन अनुमति दिनुहुन्छ। केही अनुवादहरूले दुई अवधारणाहरूलाई सँगै राख्छन् र भन्छन्, "यदि तपाईं चाहनुहुन्छ भने तपाईंले मलाई निको पार्न सक्नुहुन्छ वा मलाई निको पार्नुोहोस र शुद्ध गर्नुहोस।</w:t>
      </w:r>
    </w:p>
    <w:p>
      <w:pPr/>
      <w:r>
        <w:rPr>
          <w:lang w:val="ne_NP" w:bidi="ne_NP"/>
        </w:rPr>
      </w:r>
      <w:r>
        <w:rPr>
          <w:b/>
          <w:lang w:val="ne_NP" w:bidi="ne_NP"/>
        </w:rPr>
        <w:t>शुद्ध</w:t>
      </w:r>
      <w:r>
        <w:rPr>
          <w:lang w:val="ne_NP" w:bidi="ne_NP"/>
        </w:rPr>
        <w:t xml:space="preserve"> वा </w:t>
      </w:r>
      <w:r>
        <w:rPr>
          <w:b/>
          <w:lang w:val="ne_NP" w:bidi="ne_NP"/>
        </w:rPr>
        <w:t>अशुद्ध</w:t>
      </w:r>
      <w:r>
        <w:rPr>
          <w:lang w:val="ne_NP" w:bidi="ne_NP"/>
        </w:rPr>
        <w:t xml:space="preserve"> हुनुले त्यस्तो अवस्थालाई जनाउँछ जसमा कोही परमेश्वरको सेवाको लागि योग्य छ, वा केही यस्ता विशेषता छन् जसले तिनीहरूलाई यस समयमा सेवाको लागि अयोग्य बनाउँछ। मानिसहरू आफ्नो क्रियाकलाप र स्वास्थ्य अवस्थाले गर्दा अशुद्ध वा फेरि शुद्ध हुन सक्छन्।</w:t>
      </w:r>
    </w:p>
    <w:p>
      <w:pPr/>
      <w:r>
        <w:rPr>
          <w:lang w:val="ne_NP" w:bidi="ne_NP"/>
        </w:rPr>
      </w:r>
      <w:r>
        <w:rPr>
          <w:lang w:val="ne_NP" w:bidi="ne_NP"/>
        </w:rPr>
        <w:t xml:space="preserve">यस अडियोलाई यहाँ रोक्नुहोस् र शुध्दको लागि तपाईंले कुन शब्द वा वाक्यांश प्रयोग गर्नुहुनेछ भनेर छलफल गर्नुहोस्। यदि तपाईंले पहिले नै बाइबलको अर्को पुस्तकमा यस शब्दलाई अनुवाद गर्नुभएको छ भने यहाँ त्यही शब्द प्रयोग गर्नुहोस्। </w:t>
      </w:r>
      <w:r>
        <w:rPr>
          <w:lang w:val="ne_NP" w:bidi="ne_NP"/>
        </w:rPr>
        <w:t>शुद्ध/अशुद्ध</w:t>
      </w:r>
      <w:r>
        <w:rPr>
          <w:lang w:val="ne_NP" w:bidi="ne_NP"/>
        </w:rPr>
        <w:t xml:space="preserve"> को बारेमा थप जानकारीको लागि मुख्य शब्दावली हेर्नुहोस्।</w:t>
      </w:r>
    </w:p>
    <w:p>
      <w:pPr/>
      <w:r>
        <w:rPr>
          <w:lang w:val="ne_NP" w:bidi="ne_NP"/>
        </w:rPr>
      </w:r>
      <w:r>
        <w:rPr>
          <w:lang w:val="ne_NP" w:bidi="ne_NP"/>
        </w:rPr>
        <w:t xml:space="preserve">कुष्ठरोगीले निको पारि माग्दा येशू </w:t>
      </w:r>
      <w:r>
        <w:rPr>
          <w:b/>
          <w:lang w:val="ne_NP" w:bidi="ne_NP"/>
        </w:rPr>
        <w:t>दयाले</w:t>
      </w:r>
      <w:r>
        <w:rPr>
          <w:lang w:val="ne_NP" w:bidi="ne_NP"/>
        </w:rPr>
        <w:t xml:space="preserve"> भरिनु हुन्छ। धेरै अनुवादहरूमा "दया" को लागि प्रयोग गरिएको शब्दको अर्थ कृपा देखाउनु, दया वा कसैको पक्षमा हुनु। यद्यपि धर्मशास्त्रका केही मूल संस्करणहरूले "क्रोध" शब्द प्रयोग गर्छन्, यहाँ शब्दको अर्थ कुनै प्रकारको गहिरो भावना हो। यदि तपाईंले कुन भावना भनेर छनौट गर्नुपर्छ भने तपाईंले दया वा कृपा शब्द प्रयोग गर्नु उत्तम हुनेछ। यदि तपाईंसँग गहिरो भावनाको लागि शब्द छ भने त्यसमा दया र निराशा दुबै समावेश हुन सक्छ, तपाईंले यसलाई यहाँ प्रयोग गर्न सक्नुहुन्छ।</w:t>
      </w:r>
    </w:p>
    <w:p>
      <w:pPr/>
      <w:r>
        <w:rPr>
          <w:lang w:val="ne_NP" w:bidi="ne_NP"/>
        </w:rPr>
      </w:r>
      <w:r>
        <w:rPr>
          <w:lang w:val="ne_NP" w:bidi="ne_NP"/>
        </w:rPr>
        <w:t xml:space="preserve">यहाँ रोकिनुहोस् र समूहको रूपमा छलफल गर्नुहोस् कि तपाईंले "दया" वा "गहिरो भावना" को लागि कुन शब्द प्रयोग गर्नुहुनेछ। मुख्य शब्दावलीमा </w:t>
      </w:r>
      <w:r>
        <w:rPr>
          <w:lang w:val="ne_NP" w:bidi="ne_NP"/>
        </w:rPr>
        <w:t>दया</w:t>
      </w:r>
      <w:r>
        <w:rPr>
          <w:lang w:val="ne_NP" w:bidi="ne_NP"/>
        </w:rPr>
        <w:t xml:space="preserve"> छ भनेर सम्झनुहोस्। अडियो रोक्‍नुहोस्। </w:t>
      </w:r>
    </w:p>
    <w:p>
      <w:pPr/>
      <w:r>
        <w:rPr>
          <w:lang w:val="ne_NP" w:bidi="ne_NP"/>
        </w:rPr>
      </w:r>
      <w:r>
        <w:rPr>
          <w:lang w:val="ne_NP" w:bidi="ne_NP"/>
        </w:rPr>
        <w:t xml:space="preserve">येशूले त्यस मानिस आफैलााइ </w:t>
      </w:r>
      <w:r>
        <w:rPr>
          <w:b/>
          <w:lang w:val="ne_NP" w:bidi="ne_NP"/>
        </w:rPr>
        <w:t>पूजाहारीकहाँ</w:t>
      </w:r>
      <w:r>
        <w:rPr>
          <w:lang w:val="ne_NP" w:bidi="ne_NP"/>
        </w:rPr>
        <w:t xml:space="preserve"> देखाउन भन्नुहुन्छ। यहूदी धर्ममा पूजाहारीहरू ती मानिसहरू थिए जसले तिनिहरूकोनिम्ति परमेश्वरलाई बलिदानहरू चढाएर, मानिसहरूलाई शिक्षित गरेर र परमेश्वरको मन्दिरको हेरचाह गरेर मानिसहरूलाई परमेश्वरसँग जोडेका थिए। पूजाहारीहरू उहाँका मानिसहरूको लागि परमेश्वरको प्रतिनिधि थिए, र परमेश्वरको लागि मानिसहरूको प्रतिनिधि थिए। मानिसहरूलाई फेरि शुद्ध पार्न सकिन्छ कि भनेर जाँच्ने र निर्णय गर्ने पनि पुजाहारी नै थिए।</w:t>
      </w:r>
    </w:p>
    <w:p>
      <w:pPr/>
      <w:r>
        <w:rPr>
          <w:lang w:val="ne_NP" w:bidi="ne_NP"/>
        </w:rPr>
      </w:r>
      <w:r>
        <w:rPr>
          <w:lang w:val="ne_NP" w:bidi="ne_NP"/>
        </w:rPr>
        <w:t xml:space="preserve">यहाँ रोकिनुहोस् र समूहको रूपमा छलफल गर्नुहोस् कि तपाईंले पूजाहारीको लागि कुन शब्द प्रयोग गर्नुहुनेछ। यदि तपाईंले पहिले नै बाइबलको अर्को पुस्तकमा यस शब्दलाई अनुवाद गर्नुभएको छ भने यहाँ त्यही शब्द प्रयोग गर्नुहोस्। </w:t>
      </w:r>
      <w:r>
        <w:rPr>
          <w:lang w:val="ne_NP" w:bidi="ne_NP"/>
        </w:rPr>
        <w:t>पुजाहारीको</w:t>
      </w:r>
      <w:r>
        <w:rPr>
          <w:lang w:val="ne_NP" w:bidi="ne_NP"/>
        </w:rPr>
        <w:t xml:space="preserve"> बारेमा थप जानकारीको लागि मुख्य शब्दावली हेर्नुहोस्। अडियो रोक्‍नुहोस्। </w:t>
      </w:r>
    </w:p>
    <w:p>
      <w:pPr/>
      <w:r>
        <w:rPr>
          <w:lang w:val="ne_NP" w:bidi="ne_NP"/>
        </w:rPr>
      </w:r>
      <w:r>
        <w:rPr>
          <w:lang w:val="ne_NP" w:bidi="ne_NP"/>
        </w:rPr>
        <w:t xml:space="preserve">कुष्ठरोगी निको भएपछि तिनीहरूले यहूदी धार्मिक व्यवस्थामा दिइएको निर्देशनहरू पालन गर्नुपर्छ। यसमा </w:t>
      </w:r>
      <w:r>
        <w:rPr>
          <w:b/>
          <w:lang w:val="ne_NP" w:bidi="ne_NP"/>
        </w:rPr>
        <w:t>भेटी</w:t>
      </w:r>
      <w:r>
        <w:rPr>
          <w:lang w:val="ne_NP" w:bidi="ne_NP"/>
        </w:rPr>
        <w:t xml:space="preserve"> वा </w:t>
      </w:r>
      <w:r>
        <w:rPr>
          <w:b/>
          <w:lang w:val="ne_NP" w:bidi="ne_NP"/>
        </w:rPr>
        <w:t>बलिदान</w:t>
      </w:r>
      <w:r>
        <w:rPr>
          <w:lang w:val="ne_NP" w:bidi="ne_NP"/>
        </w:rPr>
        <w:t xml:space="preserve"> चढाउनेकुरा समावेश हुन्छ। भेटी वा बलिदान परमेश्वरलाई चढाइएको कुरा हो। यो रगतबलिदान हुन सक्छ जसको अर्थ पशुलाई मार्नु र जलाउनु हो, वा रगतविहीन बलिदान (धूप वा भेटीको रूपमा दिइएको अन्न जस्तै)। पुरानो नियममा पशु बलिदान सामान्य अभ्यास थियो। उपासकले आफू पूर्ण रूपमा परमेश्वरलाई समर्पित छु भनेर देखाउन परमेश्वरलाई दिइएको उपहारको रूपमा पशुलाई मार्छ र बाल्छ, र पशु मार्नाले उसको पाप त्यसले लिन्छ वा क्षमा गर्छ, वा फेरि शुद्ध पार्छ भन्ने हो।</w:t>
      </w:r>
    </w:p>
    <w:p>
      <w:pPr/>
      <w:r>
        <w:rPr>
          <w:lang w:val="ne_NP" w:bidi="ne_NP"/>
        </w:rPr>
      </w:r>
      <w:r>
        <w:rPr>
          <w:lang w:val="ne_NP" w:bidi="ne_NP"/>
        </w:rPr>
        <w:t xml:space="preserve">यहाँ रोकिनुहोस् र समूहको रूपमा छलफल गर्नुहोस् कि तपाईंले बलिदानको लागि कुन शब्द प्रयोग गर्नुहुनेछ। </w:t>
      </w:r>
      <w:r>
        <w:rPr>
          <w:lang w:val="ne_NP" w:bidi="ne_NP"/>
        </w:rPr>
        <w:t>बलिदानको</w:t>
      </w:r>
      <w:r>
        <w:rPr>
          <w:lang w:val="ne_NP" w:bidi="ne_NP"/>
        </w:rPr>
        <w:t xml:space="preserve"> बारेमा थप जानकारीको लागि मुख्य शब्दावली हेर्नुहोस्। अडियो रोक्‍नुहोस्। </w:t>
      </w:r>
    </w:p>
    <w:p>
      <w:pPr/>
      <w:r>
        <w:rPr>
          <w:lang w:val="ne_NP" w:bidi="ne_NP"/>
        </w:rPr>
      </w:r>
      <w:r>
        <w:rPr>
          <w:lang w:val="ne_NP" w:bidi="ne_NP"/>
        </w:rPr>
        <w:t xml:space="preserve">पुरानो नियमका पुस्तकहरू जसले परमेश्वरले आफ्ना इस्राएलका लागि मोशालाई दिनुभएको व्यवस्थाको रूपरेखा हो ति नै </w:t>
      </w:r>
      <w:r>
        <w:rPr>
          <w:lang w:val="ne_NP" w:bidi="ne_NP"/>
        </w:rPr>
        <w:t>मोशाको ब्यबस्था</w:t>
      </w:r>
      <w:r>
        <w:rPr>
          <w:lang w:val="ne_NP" w:bidi="ne_NP"/>
        </w:rPr>
        <w:t xml:space="preserve"> हो। शुद्धताको बारेमा यी विशेष व्यवस्थाहरू लेवीको पुस्तकबाट आएको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 समूहको एउटा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2:1–12</w:t>
      </w:r>
      <w:r>
        <w:rPr>
          <w:lang w:val="ne_NP" w:bidi="ne_NP"/>
        </w:rPr>
      </w:r>
    </w:p>
    <w:p>
      <w:pPr>
        <w:pStyle w:val="Heading3"/>
      </w:pPr>
      <w:r>
        <w:rPr>
          <w:lang w:val="ne_NP" w:bidi="ne_NP"/>
        </w:rPr>
        <w:t>Step 1</w:t>
      </w:r>
    </w:p>
    <w:p>
      <w:pPr/>
      <w:r>
        <w:rPr>
          <w:lang w:val="ne_NP" w:bidi="ne_NP"/>
        </w:rPr>
      </w:r>
      <w:r>
        <w:rPr>
          <w:lang w:val="ne_NP" w:bidi="ne_NP"/>
        </w:rPr>
        <w:t>यस चरणमा, मर्कुस २:१–१२ सुन्नुहोस् र यसलाई आफ्नो हृदयमा राख्नुहोस्।</w:t>
      </w:r>
    </w:p>
    <w:p>
      <w:pPr/>
      <w:r>
        <w:rPr>
          <w:lang w:val="ne_NP" w:bidi="ne_NP"/>
        </w:rPr>
      </w:r>
      <w:r>
        <w:rPr>
          <w:lang w:val="ne_NP" w:bidi="ne_NP"/>
        </w:rPr>
        <w:t>सम्भव छ भने मर्कूस २:१–१२ को श्रव्य सामग्रीलाई तीन पटक तीन फरक अनुबादहरुमा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२:१–१२ श्रव्य संस्करण सुन्‍नुहोस्।</w:t>
      </w:r>
    </w:p>
    <w:p>
      <w:pPr/>
      <w:r>
        <w:rPr>
          <w:lang w:val="ne_NP" w:bidi="ne_NP"/>
        </w:rPr>
      </w:r>
      <w:r>
        <w:rPr>
          <w:lang w:val="ne_NP" w:bidi="ne_NP"/>
        </w:rPr>
        <w:t>यो कथा गालीलमा येशू र धार्मिक नेताहरू बीचको द्वन्द्वको बारेमा मर्कूसको एउटा खण्डबाट शुरू हुन्छ। यी कथाको शुरुवात समस्याबाट भएर अन्ततः येशूको पक्राउ र मृत्युसम्म पुर्याउँछ। यस कथाको मुख्य विषय येशूसँग पृथ्वीमा पाप क्षमा गर्ने अधिकार छ किनभने उहाँ मानिसको पुत्र हुनुहुन्छ, वा त्यो व्यक्ति हुनुहुन्छ जसलाई परमेश्वरले सबै शक्ति र अधिकार दिनुभएको छ।</w:t>
      </w:r>
    </w:p>
    <w:p>
      <w:pPr/>
      <w:r>
        <w:rPr>
          <w:lang w:val="ne_NP" w:bidi="ne_NP"/>
        </w:rPr>
      </w:r>
      <w:r>
        <w:rPr>
          <w:lang w:val="ne_NP" w:bidi="ne_NP"/>
        </w:rPr>
        <w:t xml:space="preserve"> येशूले आफूलाई निको पार्नुभएको कुरा कुष्ठरोगीले सबैलाई बताएपछि येशू फेरि मरुभूमिमा जानुपर्यो । केही समयपछि, येशू फेरि कफर्नहुम शहर जानुभयो र मानिसहरूले उहाँ फर्किनुभएको छ भनेर सुने। सायद उहाँ पत्रुस र अन्द्रियासको घरमा बस्नुभयो, तर हामीलाई पक्का थाहा छैन।</w:t>
      </w:r>
    </w:p>
    <w:p>
      <w:pPr/>
      <w:r>
        <w:rPr>
          <w:lang w:val="ne_NP" w:bidi="ne_NP"/>
        </w:rPr>
      </w:r>
      <w:r>
        <w:rPr>
          <w:lang w:val="ne_NP" w:bidi="ne_NP"/>
        </w:rPr>
        <w:t xml:space="preserve">यहाँ रोकिनुहोस् र टोलीलाई कफर्नहुम सहित गालीलको समुद्रको नक्सा देखाउनुहोस्। अडियो रोक्‍नुहोस्। </w:t>
      </w:r>
    </w:p>
    <w:p>
      <w:pPr/>
      <w:r>
        <w:rPr>
          <w:lang w:val="ne_NP" w:bidi="ne_NP"/>
        </w:rPr>
      </w:r>
      <w:r>
        <w:rPr>
          <w:lang w:val="ne_NP" w:bidi="ne_NP"/>
        </w:rPr>
        <w:t>येशू कफर्नहुममा हुनुहुन्छ भनेर मानिसहरूले सुनेपछि तिनीहरू उहाँ बसिरहेको घरमा आए। यति धेरै मानिसहरू आएकि घर भित्र वा ढोका बाहिर ठाँउ थिएन। येशूले घरमा भएका मानिसहरूसँग "वचन" बोल्दै हुनुहुन्थ्यो। वचन परमेश्वरको राज्य चाँडै सुरु हुनेछ भन्ने परमेश्वरबाट आएको सन्देश हो। मानिसहरूले पश्चात्ताप गर्नुपर्छ, वा आफ्ना पापबाट फर्किनुपर्छ, र परमेश्वरमा विश्वास गर्नुपर्छ। केही मानिसहरूको एउटा मित्र थियो जो हिंड्न सक्दैनथ्यो। तिनीहरू त्यस मानिसलाई येशूकहाँ ल्याउन चाहन्थे, तर तिनीहरू घरमा प्रवेश गर्न सकेनन्। घर यतिसम्म भरिएको थियो कि पक्षाघात भएको मानिसका चार जना मित्रहरूले खाटमा उहाँलाई छानासम्म बोक्नुपर्यो। त्यहाँका घरहरूमा छततिर जाने घरको बाहिरी भागमा सिँढीहरू थिए। प्राय: गर्मी रातहरूमा मानिसहरू छानामा सुत्थे। छत प्राय: हाँगाले बनेको र माटोले छापेको थियो। सायद डोरीहरू प्रयोग गरेर मानिसको ओछ्यान तल घरभित्र लान छानाको बाहिर भाग निकाल्न सजिलो हुने थियो। मर्कूस भन्छन् कि तिनीहरूले छानालाई खने, त्यसैले छाना सायद सुख्खा माटो र हाँगाहरूले बनेको थियो। मानिसहरूले प्वाल खने, र ति सामग्रीहरू छेउमा राखे त्यसकारण तिनीहरू कसैमाथि खसेनन्।</w:t>
      </w:r>
    </w:p>
    <w:p>
      <w:pPr/>
      <w:r>
        <w:rPr>
          <w:lang w:val="ne_NP" w:bidi="ne_NP"/>
        </w:rPr>
      </w:r>
      <w:r>
        <w:rPr>
          <w:lang w:val="ne_NP" w:bidi="ne_NP"/>
        </w:rPr>
        <w:t xml:space="preserve">यहाँ रोकिनुहोस् र तपाईंको टोलीलाई त्यस समयमा गालील क्षेत्रको बिशेष प्रकारको घरको तस्वीर देखाउनुहोस्। तपाईंको टोलीलाई सुत्दै गरेको ओछ्यानको फोटो देखाउनुहोस्। तपाईंको टोलीसँग छलफल गर्नुहोस्: तपाईंको संस्कृतिमा मानिसहरूले कसरी घरहरू निर्माण गर्छन्? तपाईं बसोबास गर्ने घरमा कोही प्रवेश गर्ने असामान्य वा आश्चर्यजनक तरिका के हुन्थ्यो होला? अडियो रोक्‍नुहोस्। </w:t>
      </w:r>
    </w:p>
    <w:p>
      <w:pPr/>
      <w:r>
        <w:rPr>
          <w:lang w:val="ne_NP" w:bidi="ne_NP"/>
        </w:rPr>
      </w:r>
      <w:r>
        <w:rPr>
          <w:lang w:val="ne_NP" w:bidi="ne_NP"/>
        </w:rPr>
        <w:t>येशूले त्यस मानिस र मित्रहरूको विश्वास देख्नुहुन्छ, वा येशूले त्यस मानिसलाई निको पार्न सक्नुहुन्छ भन्ने तिनीहरूको विश्वास। येशूले मानिसलाई "मेरो बच्चा/मेरो पुत्र" भनेर माया र प्रेमको शब्दले बोलाउनुहुन्छ। यो मानिसको उमेरसँग केही पनि लेनदेन छैन। येशूले तुरुन्तै त्यस मानिसको पापहरू क्षमा भएका छन् भनेर भन्नुहुन्छ। हामिलाई आश्चर्य लाग्न सक्छ कि येशूले किन पापको बारेमा कुरा गर्नु भयो वा परमेस्वरको बिरूद्धमा अनाज्ञाकारिताको बारेमा जब त्यो शारारिक रुपमा निको भयो। यद्यपि, येशूको समयमा मानिसहरूले बिरामी प्राय: पापको परिणाम वा मानिसहरूको जीवनमा विश्वासको अभावको कारणले हो भनेर विश्वास गर्थे। मानिसहरूले विश्वास गर्थे कि यदि परमेश्वरले तिम्रो पापहरू क्षमा गर्नुभयो भने पाप क्षमा भएको देखाउन उहाँले तिमीलाई निको पार्नुहुन्छ येशूले त्यस मानिसको विशेषखालको पाप क्षमा दिएको कुरा भनिरहनु भएको थिएन, तापनि यो सत्य हो की सामान्यतया बिरामी र मृत्यु मानिसहरूको पापी प्रकृतिको परिणाम हुन्। यसै कारणले, येशूले गर्न सक्नुहुने सबैभन्दा महत्त्वपूर्ण कुरा भनेको तिनीहरूको पापलाई क्षमा गर्नु हो। येशूले विशेष रूपमा पाप कसले क्षमा गर्यो भनेर भन्नु हुन्न। यो सामान्य हो त्यस समयमा धेरै यहूदीहरूले परमेश्वरको नाम प्रयोग गर्नु हुँदैन भन्ने प्रकारले बोल्थे। सबैलाई थाहा थियो कि यो पापलाई क्षमा गर्ने परमेश्वर हुनुहुन्छ।</w:t>
      </w:r>
    </w:p>
    <w:p>
      <w:pPr/>
      <w:r>
        <w:rPr>
          <w:lang w:val="ne_NP" w:bidi="ne_NP"/>
        </w:rPr>
      </w:r>
      <w:r>
        <w:rPr>
          <w:lang w:val="ne_NP" w:bidi="ne_NP"/>
        </w:rPr>
        <w:t xml:space="preserve">रोकिनुहोस् र तपाईंको समूहसँग "तिम्रो पाप क्षमा भएको छ" भन्ने वाक्यांशको छलफल गर्नुहोस्। तपाईंको भाषामा, कसले पाप क्षमा गर्नु हुन्छ भनेर तपाईंले भन्नु आवश्यक छ? यदि छ भने तपाईंले यसो भन्नु आवश्यक हुनसक्छ "येशूले भन्नुभयो, "पुत्र, परमेश्वरले तिम्रो पापलाई क्षमा गर्नुहुन्छ" अडियो रोक्‍नुहोस्। </w:t>
      </w:r>
    </w:p>
    <w:p>
      <w:pPr/>
      <w:r>
        <w:rPr>
          <w:lang w:val="ne_NP" w:bidi="ne_NP"/>
        </w:rPr>
      </w:r>
      <w:r>
        <w:rPr>
          <w:lang w:val="ne_NP" w:bidi="ne_NP"/>
        </w:rPr>
        <w:t>यद्यपि त्यहाँ एउटा समस्या थियो। यहूदी शिक्षकहरूले परमेश्वरको व्यवस्थाको व्याख्या गरे, त्यसैले तिनीहरूलाई थाहा थियो कि यहूदी धर्मशास्त्र अनुसार परमेश्वरले मात्र पाप क्षमा गर्न सक्नुहुन्छ। अगमवक्ताहरू, वा परमेश्वरका दूतहरूले परमेश्वरले पापलाई क्षमा गर्नुभएको छ भनेर दावी गर्न सक्थे, जस्तै अगमवक्ता नातानले राजा दाऊदलाई तिनका पापहरू क्षमा भएका छन् भनेर भने। शिक्षकहरूले यसै बारेमा सोच्दै थिए-तिनीहरू "आफ्नो हृदयमा तर्क गर्दै थिए" किनभने यहूदी मानिसहरूले सोचाई हृदयमा हुन्छ भन्ने विश्वास गर्थे। व्यवस्थाका शिक्षकहरू धेरै रिसाएका थिए किनभने येशू आफैले त्यस मानिसको पापलाई क्षमा गर्नुभएको जस्तो देखिन्थ्यो। तिनीहरूले विश्वास गरे कि येशूले ईश्वरनिन्दा गर्नुहुन्छ, वा परमेश्वरको निन्दा गर्नुहुन्छ। यसैबेला देखि धार्मिक नेताहरूले येशूलाई परमेश्वरको निन्दा गरेको आरोप लगाउन थाले। पछि तिनीहरूले उहाँलाई मृत्युदण्ड दिन सरकारलाई राजी पार्दै उहाँलाई मार्ने एउटा कारण यही हो।</w:t>
      </w:r>
    </w:p>
    <w:p>
      <w:pPr/>
      <w:r>
        <w:rPr>
          <w:lang w:val="ne_NP" w:bidi="ne_NP"/>
        </w:rPr>
      </w:r>
      <w:r>
        <w:rPr>
          <w:lang w:val="ne_NP" w:bidi="ne_NP"/>
        </w:rPr>
        <w:t>व्यवस्थाका शिक्षकहरूले के सोच्दै थिए येशूले आफ्नो आत्मामा जान्नुभयो, वा महसुस गर्नुभयो, येशूले उहाँको आलोचना गर्ने मानिसहरूको सामना गर्न प्रश्नको प्रयोग गर्न मन पराउनु हुन्छ। त्यसैले येशूले सोध्नुभयो, "तिमीहरू किन यी कुराहरू सोच्दैछौ? कुन सजिलो छ: यस पक्षाघात भएको मानिसलाई 'तिम्रो पाप क्षमा भयो' भन्नु, वा 'उठ, आफ्नो ओछ्यान बोक र हिंड?' तर यो जान्नुहोस् मानिसको पुत्रसँग पृथ्वीमा पापलाई क्षमा गर्ने अधिकार छ।" येशूले व्यवस्थाका शिक्षकहरूले आफ्नो प्रश्नको जवाफ दिऊन् भन्ने अपेक्षा गर्नुभएको थिएन। येशूले औंल्याउन चाहनुहुन्छ कि क्षमा गर्नु निको पार्नु भन्दा बढी आवश्यक र गाह्रो छ।</w:t>
      </w:r>
    </w:p>
    <w:p>
      <w:pPr/>
      <w:r>
        <w:rPr>
          <w:lang w:val="ne_NP" w:bidi="ne_NP"/>
        </w:rPr>
      </w:r>
      <w:r>
        <w:rPr>
          <w:lang w:val="ne_NP" w:bidi="ne_NP"/>
        </w:rPr>
        <w:t xml:space="preserve">रोकिनुहोस् र तपाईंको टोलीसँग छलफल गर्नुहोस्। तपाईंले आफ्नो भाषामा कसरी अर्को मानिसको सामना गर्नुहुन्छ वा हप्काउनुहुन्छ? अडियो रोक्‍नुहोस्। </w:t>
      </w:r>
    </w:p>
    <w:p>
      <w:pPr/>
      <w:r>
        <w:rPr>
          <w:lang w:val="ne_NP" w:bidi="ne_NP"/>
        </w:rPr>
      </w:r>
      <w:r>
        <w:rPr>
          <w:lang w:val="ne_NP" w:bidi="ne_NP"/>
        </w:rPr>
        <w:t>येशूले आफूलाई "मानिसको पुत्र" भन्नुहुन्छ जस्तो देखिन्छ। "मानिसको पुत्र" त्यो व्यक्ति हो जसलाई परमेश्वरले सबै अधिकार र शक्ति दिनुहुन्छ जुनकुरा दानियल अगमवक्ताको पुस्तकमा छ। यसको अर्थ येशूले पापलाई क्षमा गर्न परमेश्वरबाट शक्ति पाउनु भएको छ भनि उहाँले भन्दै हुनुहुन्छ। त्यसैले, यस "मानिसको पुत्र" शीर्षकले येशूको मानवता साथै येशुको बिशिष्टता जो पूर्ण रूपमा परमेश्वर र पूर्ण रूपमा मानव हुनुलाई जनाउँछ। येशूले मानिसको जस्तै कष्ट भोग्नु र मर्नु आफ्नो गन्तव्यभएको बारेमा कुरा गर्न सबै समयमा आफूलाई मानिसको पुत्र भनेर सम्बोधन गर्नुभएको कुरा बताउन मर्कुसलाई मन पर्छ। तर त्यहिबेला, मानिसको पुत्र मानिस भन्दा महान छ र मृत्युबाट बौराईनेछ।</w:t>
      </w:r>
    </w:p>
    <w:p>
      <w:pPr/>
      <w:r>
        <w:rPr>
          <w:lang w:val="ne_NP" w:bidi="ne_NP"/>
        </w:rPr>
      </w:r>
      <w:r>
        <w:rPr>
          <w:lang w:val="ne_NP" w:bidi="ne_NP"/>
        </w:rPr>
        <w:t>कथाको यो भाग बुझ्न गाह्रो छ। यो सम्भव छ कि येशूले आफूलाई मानिसको पुत्र भन्नुहुन्छ भने वास्तवमा लेखक मर्कूस हुनुहुन्छ जसले मर्कूसको पुस्तकका ख्रीष्टियन पाठकहरूलाई भन्दै हुनुहुन्छ कि तिनीहरूले येशूसँग पापलाई क्षमा गर्ने अधिकार छ भन्नेकुरा महसुस गर्नुपर्छ। सायद मर्कूसले मूलतः आफ्ना श्रोताहरूलाई यसो भन्नुहुन्छ, "यो जान्नुहोस्-मानिसको पुत्रसँग पापलाई क्षमा गर्ने अधिकार छ।" तपाईंले यस कठिन वाक्यलाई अनुवाद गर्ने यो एउटा तरिका हुन सक्छ। यो स्पष्ट छैन कि येशूले साँच्चै यसबेला ठूलो स्वरमा उहाँ पापलाई क्षमा गर्ने अधिकार भएको मानिसको पुत्र हुनुहुन्छ भन्नुभएको थियो वा मर्कूसले आफ्ना श्रोताहरूलाई येशू मानिसको पुत्र हुनुहुन्छ भन्ने अतिरिक्त जानकारी बताउँदै हुनुहुन्छ। तर घरमा भएका मानिसहरूले पक्कै पनि येशूले त्यस मानिसलाई निको पार्दा उहाँमा अधिकार थियो भनेर देखे।</w:t>
      </w:r>
    </w:p>
    <w:p>
      <w:pPr/>
      <w:r>
        <w:rPr>
          <w:lang w:val="ne_NP" w:bidi="ne_NP"/>
        </w:rPr>
      </w:r>
      <w:r>
        <w:rPr>
          <w:lang w:val="ne_NP" w:bidi="ne_NP"/>
        </w:rPr>
        <w:t>मर्कूसले फेरि कसैको तत्काल निको हुने र त्यसप्रति भीडको प्रतिक्रियाको बारेमा कुरा गर्छन्, जसरी उनी सामान्यतया यी चमत्कारी कथाहरूमा गर्छन्। मानिसहरू छक्क परेका थिए, जसको अर्थ त्यो मानिस निको भएको देखेर मानिसहरू खुशी र आश्चर्यमा परेका थिए। तिनीहरूले परमेश्वरलाई महिमा वा प्रशंसा गरे।</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२:१–१२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खण्डलाई दृश्यात्मक पार्नेछ।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येशू कफर्नहुम फर्किनुहुन्छ। उहाँ घरमा सिकाउँदै हुनुहुन्छ, र त्यहाँ उहाँकहाँ आउँदै गरेको मानिसहरूको भीड छ। केही मानिसहरूले पक्षाघात भएको आफ्नो मित्रलाई येशूकहाँ ल्याउँछन्, तर तिनीहरू भीडको कारण घरभित्र जाने बाटो बनाउन सक्दैनन्। त्यसैले तिनीहरू चार जना घरको छानामा जान्छन् र छानाबाट प्वाल खन्छन्।</w:t>
      </w:r>
    </w:p>
    <w:p>
      <w:pPr/>
      <w:r>
        <w:rPr>
          <w:lang w:val="ne_NP" w:bidi="ne_NP"/>
        </w:rPr>
      </w:r>
      <w:r>
        <w:rPr>
          <w:b/>
          <w:lang w:val="ne_NP" w:bidi="ne_NP"/>
        </w:rPr>
        <w:t>दोस्रो दृश्यमा:</w:t>
      </w:r>
      <w:r>
        <w:rPr>
          <w:lang w:val="ne_NP" w:bidi="ne_NP"/>
        </w:rPr>
        <w:t xml:space="preserve"> मित्रहरूले पक्षाघात भएको मानिसलाई येशूको अगाडि भीडमा तल ल्याउँछन्। येशूले तिनीहरूको विश्वास देखेर पक्षाघात भएको मानिसलाई भन्नुहुन्छ कि उसको पाप क्षमा भएका छन्। धार्मिक नेताहरूले आफ्नो हृदयमा येशूको आलोचना गर्छन्, तर येशूले तिनीहरू के सोच्दै छन् भनेर जान्नुहुन्छ। येशूले भन्नुहुन्छ, "तिमीहरू किन यस्तो प्रश्न गर्छौ? के भन्न सजिलो छ, 'तिम्रो पाप क्षमा भयो' वा 'उठ, आफ्नो ओछ्यान बोक र हिंड?' म तिमीलाई प्रमाणित गर्नेछु कि मानिसको पुत्रसँग पृथ्वीमा पाप क्षमा गर्ने अधिकार छ।"</w:t>
      </w:r>
    </w:p>
    <w:p>
      <w:pPr/>
      <w:r>
        <w:rPr>
          <w:lang w:val="ne_NP" w:bidi="ne_NP"/>
        </w:rPr>
      </w:r>
      <w:r>
        <w:rPr>
          <w:b/>
          <w:lang w:val="ne_NP" w:bidi="ne_NP"/>
        </w:rPr>
        <w:t>तेस्रो दृश्यमा:</w:t>
      </w:r>
      <w:r>
        <w:rPr>
          <w:lang w:val="ne_NP" w:bidi="ne_NP"/>
        </w:rPr>
        <w:t xml:space="preserve"> येशू पक्षाघात भएको मानिसतिर फर्किनुहुन्छ र भन्नुहुन्छ, "उठ, आफ्नो ओछ्यान बोक र घर जाऊ।" त्यो मानिस उफ्रिन्छ, आफ्नो ओछ्यान लिन्छ र भीडको बीचबाट हिंड्छ। भीड छक्क परेको छ र परमेश्वरको प्रशंसा गर्दछ।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चार जना (पक्षाघात भएको मानिसको मित्र)</w:t>
      </w:r>
    </w:p>
    <w:p>
      <w:pPr>
        <w:pStyle w:val="ListBullet"/>
        <w:spacing w:line="240" w:lineRule="auto"/>
        <w:ind w:left="720"/>
      </w:pPr>
      <w:r>
        <w:rPr>
          <w:lang w:val="ne_NP" w:bidi="ne_NP"/>
        </w:rPr>
      </w:r>
      <w:r>
        <w:rPr>
          <w:lang w:val="ne_NP" w:bidi="ne_NP"/>
        </w:rPr>
        <w:t>पक्षाघात भएको मानिस</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धार्मिक व्यवस्थाका शिक्षकहरू</w:t>
      </w:r>
    </w:p>
    <w:p>
      <w:pPr>
        <w:pStyle w:val="ListBullet"/>
        <w:spacing w:line="240" w:lineRule="auto"/>
        <w:ind w:left="720"/>
      </w:pPr>
      <w:r>
        <w:rPr>
          <w:lang w:val="ne_NP" w:bidi="ne_NP"/>
        </w:rPr>
      </w:r>
      <w:r>
        <w:rPr>
          <w:lang w:val="ne_NP" w:bidi="ne_NP"/>
        </w:rPr>
        <w:t xml:space="preserve"> घर पूरै ढाक्ने मानिसहरूको ठूलो भीड</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कथा कफर्नहुमको एउटा घरको हो। तिनिहरूलाई घर एकदम सानो हुने थियो, तर येशूले सिकाउनु भएको शिक्षा सुन्ने मानिसहरूले भरिएको थियो।</w:t>
      </w:r>
    </w:p>
    <w:p>
      <w:pPr/>
      <w:r>
        <w:rPr>
          <w:lang w:val="ne_NP" w:bidi="ne_NP"/>
        </w:rPr>
      </w:r>
      <w:r>
        <w:rPr>
          <w:lang w:val="ne_NP" w:bidi="ne_NP"/>
        </w:rPr>
        <w:t>व्यवस्थाका शिक्षकहरू सायद घरमा सम्मानको स्थानमा बसिरहेका थिए।</w:t>
      </w:r>
    </w:p>
    <w:p>
      <w:pPr/>
      <w:r>
        <w:rPr>
          <w:lang w:val="ne_NP" w:bidi="ne_NP"/>
        </w:rPr>
      </w:r>
      <w:r>
        <w:rPr>
          <w:lang w:val="ne_NP" w:bidi="ne_NP"/>
        </w:rPr>
        <w:t>घरमा माटो र परालले बनेको समतल छानातिर जाने सिँढीहरू हुन्थे।</w:t>
      </w:r>
    </w:p>
    <w:p>
      <w:pPr/>
      <w:r>
        <w:rPr>
          <w:lang w:val="ne_NP" w:bidi="ne_NP"/>
        </w:rPr>
      </w:r>
      <w:r>
        <w:rPr>
          <w:lang w:val="ne_NP" w:bidi="ne_NP"/>
        </w:rPr>
        <w:t>यहाँ रोकिनुहोस् र टोलीले चित्रकोर्ने छन भन्ने कुरामा निश्चित हुनुहोस वा कुनै तरिकाले यस घरको छाना समतल, माटो र पराल भएको र मित्रहरूलाई छानामा प्वाल खन्न सजिलो हुने थियो भनेर देखाउनु होस।</w:t>
      </w:r>
    </w:p>
    <w:p>
      <w:pPr/>
      <w:r>
        <w:rPr>
          <w:lang w:val="ne_NP" w:bidi="ne_NP"/>
        </w:rPr>
      </w:r>
      <w:r>
        <w:rPr>
          <w:lang w:val="ne_NP" w:bidi="ne_NP"/>
        </w:rPr>
        <w:t>चार मित्रहरूले पक्षाघात भएको मानिसलाई उसको खाटमा बोकेका थिए, जुन ओछ्यान जस्तै थियो। चार साथीहरूले उसलाई यो ओछ्यानमा चारै कुना समातेर, सम्भवतः डोरीले तल झारेका थिए</w:t>
      </w:r>
    </w:p>
    <w:p>
      <w:pPr/>
      <w:r>
        <w:rPr>
          <w:lang w:val="ne_NP" w:bidi="ne_NP"/>
        </w:rPr>
      </w:r>
      <w:r>
        <w:rPr>
          <w:lang w:val="ne_NP" w:bidi="ne_NP"/>
        </w:rPr>
        <w:t>येशूले स्नेहकासाथ मानिससँग बोल्नुहुन्छ र उहाँलाई "पुत्र" भन्नुहुन्छ। त्यसपछि उहाँले त्यस मानिसलाई भन्नुहुन्छ कि उसको पाप क्षमा भएका छन्। व्यवस्थाका शिक्षकहरू छक्क परेका छन्, किनभने येशू आफैले त्यस मानिसको पाप क्षमा गर्नुभएको जस्तो देखिन्छ! तिनीहरू कुराहरू सोच्दै छन् तर तिनीहरू ठूलो स्वरमा बोलिरहेका छैनन्। शिक्षकहरूले सोच्दै छन्, "येशूले परमेश्वरको विरुध्द ईश्वरनिन्दा गर्दै हुनुहुन्छ! परमेश्वरले मात्र पाप क्षमा गर्न सक्नुहुन्छ।" तर येशूले तिनीहरू के सोच्दै छन् भनेर जान्नुहुन्छ र उहाँले तिनीहरूलाई ठूलो स्वरमा यो प्रश्न सोध्नुहुन्छ, "तिमीहरू किन आफ्नो हृदयमा यस्तो प्रश्न गर्छौ?" उहाँले जवाफको आशा गर्नुभएको कारणले होइन, तर किनभने उहाँले धार्मिक नेताहरूलाई हप्काउदै हुनुहुन्छ र मानिसहरूले उहाँको अधिकारको बारेमा होशियारसाथ सोचुन भन्ने उहाँ चाहानुहुन्छ।</w:t>
      </w:r>
    </w:p>
    <w:p>
      <w:pPr/>
      <w:r>
        <w:rPr>
          <w:lang w:val="ne_NP" w:bidi="ne_NP"/>
        </w:rPr>
      </w:r>
      <w:r>
        <w:rPr>
          <w:lang w:val="ne_NP" w:bidi="ne_NP"/>
        </w:rPr>
        <w:t>त्यसपछि येशूले अर्को प्रश्न सोध्नुहुन्छ र जवाफको आशा गर्नुहुन्न। उहाँले सोध्नुहुन्छ कि कुन सजिलो छ कसैलाई निको पार्नु वा तिनीहरूको पाप क्षमा गर्नु? येशू लाई लाग्छकि निको पार्न सजिलो छ। पाप क्षमा गर्ने अधिकार उहाँसँग छ भनेर प्रमाणित गर्न येशूले त्यस मानिसलाई उठेर हिंड्न भन्नुहुन्छ। त्यसपछि येशूले भन्नुभएको हुन सक्छ, "म प्रमाणित गर्नेछु कि मानिसको पुत्रसँग पृथ्वीमा पाप क्षमा गर्ने अधिकार छ।" जब यशूले मानिसको पुत्र भन्नुहुन्छ भने उहाँले आफूलाई त्यस व्यक्तिको रूपमा उल्लेख गर्दै हुनुहुन्छ जसलाई परमेश्वरले सबै शक्ति र अधिकार दिनुभएको छ।</w:t>
      </w:r>
    </w:p>
    <w:p>
      <w:pPr/>
      <w:r>
        <w:rPr>
          <w:lang w:val="ne_NP" w:bidi="ne_NP"/>
        </w:rPr>
      </w:r>
      <w:r>
        <w:rPr>
          <w:lang w:val="ne_NP" w:bidi="ne_NP"/>
        </w:rPr>
        <w:t>तेस्रो दृश्यमा अब येशू पक्षाघात भएको मानिसमा केन्द्रित हुनुहुन्छ। उहाँ भन्नुहुन्छ, "म तिमीलाई भन्दछु..." यसको अर्थ उहाँ सीधा मानिससँग बोल्दै हुनुहुन्छ र उहाँ पक्षाघात भएको मानिसले उहाँको कुरा सुनोस् भन्ने चाहनुहुन्छ। येशूले त्यस मानिसलाई तीन काम गर्न भन्नुहुन्छ: उठ, ओछ्यान बोक र घर जाऊ। मर्कूसले यसो भनेर द्रुत कार्य देखाउँछन्, "त्यो मानिस तुरुन्तै उठे!" यो देख्ने सबै जना छक्क परेका थिए। तिनीहरूले परमेश्वरको प्रशंसा गरे। तिनीहरूले भने कि यसअघि कहिल्यै पनि यस्तो देखेका थिएनन्।</w:t>
      </w:r>
    </w:p>
    <w:p>
      <w:pPr/>
      <w:r>
        <w:rPr>
          <w:lang w:val="ne_NP" w:bidi="ne_NP"/>
        </w:rPr>
      </w:r>
      <w:r>
        <w:rPr>
          <w:lang w:val="ne_NP" w:bidi="ne_NP"/>
        </w:rPr>
        <w:t>अब, समूहले स्टोरीबोर्ड, तयार पार्न, चित्र कोरेर वा बस्तुहरू प्रयोग गरेर यस खण्ड र कार्यलाई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२:१–१२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तीन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चार जना (पक्षाघात भएको मानिसको मित्र)</w:t>
      </w:r>
    </w:p>
    <w:p>
      <w:pPr>
        <w:pStyle w:val="ListBullet"/>
        <w:spacing w:line="240" w:lineRule="auto"/>
        <w:ind w:left="720"/>
      </w:pPr>
      <w:r>
        <w:rPr>
          <w:lang w:val="ne_NP" w:bidi="ne_NP"/>
        </w:rPr>
      </w:r>
      <w:r>
        <w:rPr>
          <w:lang w:val="ne_NP" w:bidi="ne_NP"/>
        </w:rPr>
        <w:t>पक्षाघात भएको मानिस</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धार्मिक नेताहरू</w:t>
      </w:r>
    </w:p>
    <w:p>
      <w:pPr>
        <w:pStyle w:val="ListBullet"/>
        <w:spacing w:line="240" w:lineRule="auto"/>
        <w:ind w:left="720"/>
      </w:pPr>
      <w:r>
        <w:rPr>
          <w:lang w:val="ne_NP" w:bidi="ne_NP"/>
        </w:rPr>
      </w:r>
      <w:r>
        <w:rPr>
          <w:lang w:val="ne_NP" w:bidi="ne_NP"/>
        </w:rPr>
        <w:t xml:space="preserve"> घर पूरै ढाक्ने मानिसहरूको ठूलो भीड</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मानिसहरूले भरिएको घरमा येशूले सिकाउनुभएको अभिनय गर्नुहोस। घरमा अरू कसैलाई बस्ने ठाउँ छैन। चार जना मानिसहरूको भूमिका खेल्नुहोस् जो आफ्नो पक्षाघात भएको मित्रलाई येशूकहाँ ओछ्यानमा बोकेर लैजान्छन। तिनीहरूले मानिसहरूको ठूलो भीड देख्छन् र घरभित्र प्रवेश गर्ने प्रयास गर्छन्। टोलीको रुपमा कथालाई अभिनय गर्दा, चार जना मानिसहरूले आफ्नो पक्षाघात भएको मित्रलाई येशूकहाँ ल्याउन अरू कुने उपाए नभएको तर समतल छानामा गएर प्वाल खनेर र पक्षाघात भएको मानिसलाई तल ओराल्ने कुरामा निश्चित हुनुहोस्।</w:t>
      </w:r>
    </w:p>
    <w:p>
      <w:pPr/>
      <w:r>
        <w:rPr>
          <w:lang w:val="ne_NP" w:bidi="ne_NP"/>
        </w:rPr>
      </w:r>
      <w:r>
        <w:rPr>
          <w:lang w:val="ne_NP" w:bidi="ne_NP"/>
        </w:rPr>
        <w:t>नाटकलाई केहि छिन रोक्नुहोस। चार मित्रको भूमिका खेल्ने कलाकारहरूलाई सोध्नुहोस्, "तपाईंलाई कस्तो महसुस भइरहेको छ?" तपाईंले "निराश," "हताश," वा "हाम्रो मित्र निको पार्न जे आवश्य पर्छ त्यो गर्न तयार छौ" जस्ता कुराहरू सुन्न सक्नुहुन्छ। नाटकलाई जारी राख्नुहोस्।</w:t>
      </w:r>
    </w:p>
    <w:p>
      <w:pPr/>
      <w:r>
        <w:rPr>
          <w:lang w:val="ne_NP" w:bidi="ne_NP"/>
        </w:rPr>
      </w:r>
      <w:r>
        <w:rPr>
          <w:lang w:val="ne_NP" w:bidi="ne_NP"/>
        </w:rPr>
        <w:t>मित्रहरू छानामा जान्छन्, प्वाल खन्छन्, र प्वालबाट पक्षाघात भएको मानिसलाई तल ओराल्न थाल्छन। येशूले मित्रहरूको विश्वास देख्नुहुन्छ र पक्षाघात भएको मानिसलाई भन्नुहुन्छ, "तिम्रो पाप क्षमा भएका छन्।"</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त्यस व्यक्तिले यस्तो जवाफ दिन सक्छ, "यस मानिसका मित्रहरूको ठूलो विश्वास छ," "म धार्मिक नेताहरूले उहाँप्रतिको मेरो प्रतिक्रिया सुनुन भन्ने चाहन्छु," वा "मेरो अगाडि तल झारिनकालागि त्यस मानिसमा पनि विश्वास भएको हुनुपर्छ।" नाटकलाई जारी राख्नुहोस्।</w:t>
      </w:r>
    </w:p>
    <w:p>
      <w:pPr/>
      <w:r>
        <w:rPr>
          <w:lang w:val="ne_NP" w:bidi="ne_NP"/>
        </w:rPr>
      </w:r>
      <w:r>
        <w:rPr>
          <w:lang w:val="ne_NP" w:bidi="ne_NP"/>
        </w:rPr>
        <w:t>धार्मिक नेताहरूले आफू आफुमा सोध्छन्, "येशूले के भन्दै हुनुहुन्छ? यो परमेश्वरको विरुद्धको ईश्वरनिन्दा हो! परमेश्वरले मात्र पाप क्षमा गर्न सक्नुहुन्छ।" येशूले तुरुन्तै तिनीहरू के सोच्दै छन् भनेर जान्नुहुन्छ, त्यसैले उहाँले तिनीहरूलाई हेर्नुहुन्छ र भन्नुहुन्छ, "तिमीहरू किन आफ्नो हृदयमा यस्तो प्रश्न गर्छौ? पक्षाघात भएको मानिसलाई के भन्न सजिलो छ 'तिम्रो पाप क्षमा भएका छन्' वा 'उठ, आफ्नो ओछ्यान बोक र हिंड'?'"</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त्यस व्यक्तिले यस्तो जवाफ दिन सक्छ, "म एउटा कुरा उठाउन लागेको छु। म शब्दहरू बोल्ने मात्र हैन, तर म आफै परमेश्वर हुँ भनेर देखाउन लागेको छु।" वा 'तिम्रो पाप क्षमा भएका छन्,' भन्न सक्ने मात्र होईन तर म निको पनि पार्न सक्छु," वा "यस मानिसलाई पूर्ण रूपमा निको पार्न पाउँदा म धेरै खुसी छु!" धार्मिक नेताहरुको भूमिका खेल्ने कलाकारहरूलाई सोध्नुहोस्, "तपाईहरू के महसुस गर्दै हुनुहुन्छ वा के सोच्दै हुनुहुन्छ?" त्यस व्यक्तिले यस्तो जवाफ दिन सक्छ, "छक्क परेँ"। म के सोच्दै थिएँ भनेर येशूले कसरी थाहा पाउनुभयो?" वा "क्रोधित छु। के येशूले प्रतिज्ञा गरिएको मुक्तिदाता हुँ भनेर दावी गर्नुहुन्छ?" वा "आक्रोशित भएको छु। हामीलाई सच्याउने येशू को हुनुहुन्छ?" नाटकलाई जारी राख्नुहोस्।</w:t>
      </w:r>
    </w:p>
    <w:p>
      <w:pPr/>
      <w:r>
        <w:rPr>
          <w:lang w:val="ne_NP" w:bidi="ne_NP"/>
        </w:rPr>
      </w:r>
      <w:r>
        <w:rPr>
          <w:lang w:val="ne_NP" w:bidi="ne_NP"/>
        </w:rPr>
        <w:t>येशु भन्नुहुन्छ, म तिमीलाई प्रमाणित गर्नेछु कि मानिसको पुत्रसँग पृथ्वीमा पाप क्षमा गर्ने अधिकार छ।" त्यसपछि येशू पक्षाघात भएको मानिसतिर फर्किनुहुन्छ र भन्नुहुन्छ, "उठ, आफ्नो ओछ्यान बोक र घर जाऊ।" त्यो मानिस उठ्छ, आफ्नो ओछ्यान बोक्छ र घर जान्छ। भीड छक्क परेर परमेश्वरको प्रशंसा गर्दै जान्छन।</w:t>
      </w:r>
    </w:p>
    <w:p>
      <w:pPr/>
      <w:r>
        <w:rPr>
          <w:lang w:val="ne_NP" w:bidi="ne_NP"/>
        </w:rPr>
      </w:r>
      <w:r>
        <w:rPr>
          <w:lang w:val="ne_NP" w:bidi="ne_NP"/>
        </w:rPr>
        <w:t>नाटकलाई केहि छिन रोक्नुहोस। भिडको भूमिका खेल्ने कलाकारहरूलाई सोध्नुहोस्, "तपाईहरू के महसुस गर्दै हुनुहुन्छ वा के सोच्दै हुनुहुन्छ?" त्यस व्यक्तिले यस्तो जवाफ दिन सक्छ, "आश्चर्यचकित छु। येशूले प्रमाणित गर्नुभयो कि उहाँसँग परमेश्वरबाट अधिकार छ," "जिज्ञासा। येशूले आफूलाई मानिसको पुत्र भन्नुहुन्छ भन्ने कुरामा धार्मिक नेताहरूले के सोच्छन् भनेर म आश्चर्यमा छु?" वा "हामीले पर्खिरहेका व्यक्ति येशू नै हो कि होईन भनेर सोच्दै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२:१–१२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w:t>
      </w:r>
      <w:r>
        <w:rPr>
          <w:lang w:val="ne_NP" w:bidi="ne_NP"/>
        </w:rPr>
        <w:t>कफर्नहुमको</w:t>
      </w:r>
      <w:r>
        <w:rPr>
          <w:lang w:val="ne_NP" w:bidi="ne_NP"/>
        </w:rPr>
        <w:t xml:space="preserve"> एउटा घरमा </w:t>
      </w:r>
      <w:r>
        <w:rPr>
          <w:b/>
          <w:lang w:val="ne_NP" w:bidi="ne_NP"/>
        </w:rPr>
        <w:t>परमेश्वरको वचन</w:t>
      </w:r>
      <w:r>
        <w:rPr>
          <w:lang w:val="ne_NP" w:bidi="ne_NP"/>
        </w:rPr>
        <w:t xml:space="preserve"> सिकाउँदै हुनुहुन्छ। परमेश्वरको वचनले परमेश्वरको राज्य चाँडै सुरु हुनेछ भन्ने सुसमाचारको सन्देशलाई जनाउँछ।</w:t>
      </w:r>
    </w:p>
    <w:p>
      <w:pPr/>
      <w:r>
        <w:rPr>
          <w:lang w:val="ne_NP" w:bidi="ne_NP"/>
        </w:rPr>
      </w:r>
      <w:r>
        <w:rPr>
          <w:lang w:val="ne_NP" w:bidi="ne_NP"/>
        </w:rPr>
        <w:t xml:space="preserve">यहाँ रोक्नुहोस् र समूहको रूपमा छलफल गर्नुहोस् कि तपाईं बचनको लागि कुन शब्द वा वाक्यांश प्रयोग गर्नुहुनेछ। थप जानकारीको लागि मुख्य शब्दावलीमा </w:t>
      </w:r>
      <w:r>
        <w:rPr>
          <w:lang w:val="ne_NP" w:bidi="ne_NP"/>
        </w:rPr>
        <w:t>बचन</w:t>
      </w:r>
      <w:r>
        <w:rPr>
          <w:lang w:val="ne_NP" w:bidi="ne_NP"/>
        </w:rPr>
        <w:t xml:space="preserve"> खोज्नुहोस्। अडियो रोक्‍नुहोस्। </w:t>
      </w:r>
    </w:p>
    <w:p>
      <w:pPr/>
      <w:r>
        <w:rPr>
          <w:lang w:val="ne_NP" w:bidi="ne_NP"/>
        </w:rPr>
      </w:r>
      <w:r>
        <w:rPr>
          <w:lang w:val="ne_NP" w:bidi="ne_NP"/>
        </w:rPr>
        <w:t xml:space="preserve">येशू घर भित्र सिकाउँदै हुनुहुन्छ, येशूले उसलाई निको पार्न सकुन भनेर चार मित्रहरूले </w:t>
      </w:r>
      <w:r>
        <w:rPr>
          <w:b/>
          <w:lang w:val="ne_NP" w:bidi="ne_NP"/>
        </w:rPr>
        <w:t>पक्षाघात भएको मानिसलाई ओछ्यानमा</w:t>
      </w:r>
      <w:r>
        <w:rPr>
          <w:lang w:val="ne_NP" w:bidi="ne_NP"/>
        </w:rPr>
        <w:t xml:space="preserve"> राखेर घरमा लान्छन। त्यो मानिस ओछ्यानमा सुतिरहेको थियो किनभने उ बिरामी थियो जसले गर्दा ऊ चल्न सक्दैन थियो। सामान्यतया धर्मशास्त्रले हामीलाई भन्छ कि कोहिकोहि जन्मदेखि नै यस्तो अवस्थामा थिए। यहाँ उल्लेख गरिएको छैन, त्यसैले यस मानिसलाई जन्मपछि यो रोग भएको हुनसक्छ। यद्यपि, सायद उनलाई केही समययता देखि यो रोग लागेको थियो। ओछ्यान सायद स्ट्रेचर थियो जसलाई मानिसहरूले बेर्न र बोक्न सक्थे।</w:t>
      </w:r>
    </w:p>
    <w:p>
      <w:pPr/>
      <w:r>
        <w:rPr>
          <w:lang w:val="ne_NP" w:bidi="ne_NP"/>
        </w:rPr>
      </w:r>
      <w:r>
        <w:rPr>
          <w:lang w:val="ne_NP" w:bidi="ne_NP"/>
        </w:rPr>
        <w:t xml:space="preserve">ती मानिसहरूले छाना च्यातेर प्वाल बनाउँछन र येशूको अगाडि आफ्नो मित्रलाई तल झार्छन्। येशूले तिनीहरूको </w:t>
      </w:r>
      <w:r>
        <w:rPr>
          <w:b/>
          <w:lang w:val="ne_NP" w:bidi="ne_NP"/>
        </w:rPr>
        <w:t>विश्वास</w:t>
      </w:r>
      <w:r>
        <w:rPr>
          <w:lang w:val="ne_NP" w:bidi="ne_NP"/>
        </w:rPr>
        <w:t xml:space="preserve"> देख्नुहुन्छ, वा मानिसलाई निको पार्ने क्षमता येशूमा छ भन्ने भरोसा तिनिहरूमा छ। "तिनीहरू" भन्नाले सायद बिरामी मानिस आफै र उसका मित्रहरू पनि समावेश छन्। विश्वासले परमेश्वरको प्रतिज्ञाप्रति मानिसहरूको प्रतिक्रियाको वर्णन गर्दछ। विश्वास भएका मानिसहरू विश्वास भएका व्यक्तिसँग सहमत हुन्छन्। यद्यपि, तिनीहरू सहमत हुनुभन्दा बढी गर्छन्। तिनीहरू त्यस व्यक्तिमा भरोसा गर्छन् वा विश्वास गर्छन्। केही खण्डहरूमा, तपाईंले व्यक्तिले कसलाई विश्वास गर्ने वा भरोसा गर्ने भनेर निर्दिष्ट गर्नु पर्ने हुन सक्छ, जस्तै, "तिनीहरूले उहाँमाथि विश्वास गरे भनेर येशूले देख्नुभयो।"</w:t>
      </w:r>
    </w:p>
    <w:p>
      <w:pPr/>
      <w:r>
        <w:rPr>
          <w:lang w:val="ne_NP" w:bidi="ne_NP"/>
        </w:rPr>
      </w:r>
      <w:r>
        <w:rPr>
          <w:lang w:val="ne_NP" w:bidi="ne_NP"/>
        </w:rPr>
        <w:t>यहाँ रोक्नुहोस् र सँगै यो गतिविधि गर्नुहोस्: तपाईंको समूहको समय सुरु हुनुअघि यस प्रकारले सहयोगीलाई सहयोग गर्न अनुरोध गर्नुहोस। कोठाको बीचमा एउटा कुर्सी राख्नुहोस् र तपाईंलाई मद्दत गर्ने व्यक्तिलाई सोध्नुहोस्, "के तपाईं यहाँ कुर्सी छ भनेर विश्वास गर्नुहुन्छ? के तपाईं विश्वास गर्नुहुन्छ कि यो कुर्सी हो? के तपाईं विश्वास गर्नुहुन्छ कि यो कुर्सी तपाईंलाई थाम्न सक्ने जति बलियो छ?" सहयोगीले यी सबै प्रश्नहरूको जवाफ "हो" भन्नुपर्छ। त्यसपछि सोध्नुहोस्, "मलाई थाहा छ तपाईं थकित हुनुहुन्छ, त्यसैले यहाँ बस्नको लागि यो कुर्सी छ।" सहयोगीले कुर्सीमा बस्न अस्वीकार गर्नुपर्छ। फेरि सोध्नुहोस्, "तपाईं किन कुर्सीमा बस्नुहुन्न? तपाईंले यसलाई देख्न सक्नुहुन्छ। तपाईं सहमत हुनुभयो कि यो कुर्सी तपाईंलाई थाम्न सक्ने क्षमताको छ।" सहयोगीले फेरि कुर्सीमा बस्न अस्वीकार गर्नुपर्छ। समूहलाई व्याख्या गर्नुहोस् कि यो विश्वासको के हो भन्ने बारेमा एउटा उदाहरण हो। यदि व्यक्ति कुर्सीमा बस्दैन भने वास्तवमा तिनीहरूसँग कुर्सीमा "विश्वास" वा "भरोसा" छैन।</w:t>
      </w:r>
    </w:p>
    <w:p>
      <w:pPr/>
      <w:r>
        <w:rPr>
          <w:lang w:val="ne_NP" w:bidi="ne_NP"/>
        </w:rPr>
      </w:r>
      <w:r>
        <w:rPr>
          <w:lang w:val="ne_NP" w:bidi="ne_NP"/>
        </w:rPr>
        <w:t xml:space="preserve">यहाँ रोक्नुहोस् र समूहको रूपमा छलफल गर्नुहोस् कि तपाईं </w:t>
      </w:r>
      <w:r>
        <w:rPr>
          <w:b/>
          <w:lang w:val="ne_NP" w:bidi="ne_NP"/>
        </w:rPr>
        <w:t>बिश्वासको</w:t>
      </w:r>
      <w:r>
        <w:rPr>
          <w:lang w:val="ne_NP" w:bidi="ne_NP"/>
        </w:rPr>
        <w:t xml:space="preserve"> लागि कुन शब्द वा वाक्यांश प्रयोग गर्नुहुनेछ। थप जानकारीको लागि मुख्य शब्दावलीमा </w:t>
      </w:r>
      <w:r>
        <w:rPr>
          <w:lang w:val="ne_NP" w:bidi="ne_NP"/>
        </w:rPr>
        <w:t>बिश्वासलाई</w:t>
      </w:r>
      <w:r>
        <w:rPr>
          <w:lang w:val="ne_NP" w:bidi="ne_NP"/>
        </w:rPr>
        <w:t xml:space="preserve"> हेर्नुहोस। अडियो रोक्‍नुहोस्। </w:t>
      </w:r>
    </w:p>
    <w:p>
      <w:pPr/>
      <w:r>
        <w:rPr>
          <w:lang w:val="ne_NP" w:bidi="ne_NP"/>
        </w:rPr>
      </w:r>
      <w:r>
        <w:rPr>
          <w:lang w:val="ne_NP" w:bidi="ne_NP"/>
        </w:rPr>
        <w:t xml:space="preserve">येशूले पक्षाघात भएको मानिसलाई हेर्नुहुन्छ र उसलाई </w:t>
      </w:r>
      <w:r>
        <w:rPr>
          <w:b/>
          <w:lang w:val="ne_NP" w:bidi="ne_NP"/>
        </w:rPr>
        <w:t>मेरो बच्चा</w:t>
      </w:r>
      <w:r>
        <w:rPr>
          <w:lang w:val="ne_NP" w:bidi="ne_NP"/>
        </w:rPr>
        <w:t xml:space="preserve"> वा </w:t>
      </w:r>
      <w:r>
        <w:rPr>
          <w:b/>
          <w:lang w:val="ne_NP" w:bidi="ne_NP"/>
        </w:rPr>
        <w:t>मेरो छोरा</w:t>
      </w:r>
      <w:r>
        <w:rPr>
          <w:lang w:val="ne_NP" w:bidi="ne_NP"/>
        </w:rPr>
        <w:t xml:space="preserve"> भन्नुहुन्छ। यस शब्दले मानिसको उमेरले जवान भनेर व्याख्या गर्दैन, तर स्नेह र प्रेमलाई देखाउँछ। ति मानिस येशूको जैविक पुत्र होइन, त्यसैले तपाईंले जैविक पुत्र मात्र भन्ने शब्द प्रयोग गर्नु हुँदैन। किनभने यो स्नेहको शब्द हो, त्यसैले तपाईंले "मेरो मित्र" जस्ता स्नेहको अझै फराकिलो शब्द प्रयोग गर्नुपर्ने हुन सक्छ।</w:t>
      </w:r>
    </w:p>
    <w:p>
      <w:pPr/>
      <w:r>
        <w:rPr>
          <w:lang w:val="ne_NP" w:bidi="ne_NP"/>
        </w:rPr>
      </w:r>
      <w:r>
        <w:rPr>
          <w:lang w:val="ne_NP" w:bidi="ne_NP"/>
        </w:rPr>
        <w:t xml:space="preserve">येशूले त्यस मानिसलाई भन्नुहुन्छ, "तिम्रो </w:t>
      </w:r>
      <w:r>
        <w:rPr>
          <w:b/>
          <w:lang w:val="ne_NP" w:bidi="ne_NP"/>
        </w:rPr>
        <w:t>पाप क्षमा भएका छन्</w:t>
      </w:r>
      <w:r>
        <w:rPr>
          <w:lang w:val="ne_NP" w:bidi="ne_NP"/>
        </w:rPr>
        <w:t>।" सामान्यतया येशूले "म तिम्रो पाप क्षमा गर्छु" भन्नुहुन्न। यदि तपाईंको भाषामा कर्ताको प्रयोग हुँदेन भने तपाईंले पाप कसले क्षमा गर्यो भनेर भन्नु आवश्यक हुन सक्छ जस्तेः "परमेश्वरले तिम्रो पाप क्षमा गरून।" पापले परमेश्वरको अनाज्ञाकारिताको कार्यलाई जनाउँछ। निश्चित हुनुहोस् कि तपाईंले यहाँ प्रयोग गर्नुभएको शब्दको अर्थ कोही ब्यक्ति धार्मिक कार्य गर्न जस्तैः बिधिगत प्रार्थना गर्न वा केही धार्मिक नियमहरू पालन गर्न असफल भएको होईन। यदि कसैलाई परमेश्वरले क्षमा गर्नुहुन्छ भने तिनीहरूको सम्बन्ध पुनर्स्थापित हुन्छ र तिनीहरूको पाप हटाइन्छ।</w:t>
      </w:r>
    </w:p>
    <w:p>
      <w:pPr/>
      <w:r>
        <w:rPr>
          <w:lang w:val="ne_NP" w:bidi="ne_NP"/>
        </w:rPr>
      </w:r>
      <w:r>
        <w:rPr>
          <w:lang w:val="ne_NP" w:bidi="ne_NP"/>
        </w:rPr>
        <w:t xml:space="preserve">यहाँ रोक्नुहोस् र समूहको रूपमा छलफल गर्नुहोस् कि तपाईं </w:t>
      </w:r>
      <w:r>
        <w:rPr>
          <w:lang w:val="ne_NP" w:bidi="ne_NP"/>
        </w:rPr>
        <w:t>पाप</w:t>
      </w:r>
      <w:r>
        <w:rPr>
          <w:lang w:val="ne_NP" w:bidi="ne_NP"/>
        </w:rPr>
        <w:t xml:space="preserve"> र </w:t>
      </w:r>
      <w:r>
        <w:rPr>
          <w:lang w:val="ne_NP" w:bidi="ne_NP"/>
        </w:rPr>
        <w:t>क्षमाका</w:t>
      </w:r>
      <w:r>
        <w:rPr>
          <w:lang w:val="ne_NP" w:bidi="ne_NP"/>
        </w:rPr>
        <w:t xml:space="preserve"> लागि कुन शब्द वा वाक्यांश प्रयोग गर्नुहुनेछ। तपाईंले पहिले अनुवाद गरेको जस्तै यी शब्दहरूलाई अनुवाद गर्नुहोस्। थप जानकारीको लागि मुख्य शब्दावलीमा दुवै शब्दलाई खोज्नुहोस्। अडियो रोक्‍नुहोस्। </w:t>
      </w:r>
    </w:p>
    <w:p>
      <w:pPr/>
      <w:r>
        <w:rPr>
          <w:lang w:val="ne_NP" w:bidi="ne_NP"/>
        </w:rPr>
      </w:r>
      <w:r>
        <w:rPr>
          <w:b/>
          <w:lang w:val="ne_NP" w:bidi="ne_NP"/>
        </w:rPr>
        <w:t>धार्मिक व्यवस्थाका शिक्षकहरू</w:t>
      </w:r>
      <w:r>
        <w:rPr>
          <w:lang w:val="ne_NP" w:bidi="ne_NP"/>
        </w:rPr>
        <w:t xml:space="preserve"> पनि येशूको शिक्षा सुनिरहेका थिए। व्यवस्थाका शिक्षकहरूलाई कहिलेकाँही शास्त्रीहरू वा व्यवस्था लेख्ने मानिसहरू भनेर अनुवाद गरिन्छ। तिनीहरू पवित्र धर्मशास्त्रको व्यवस्थाको व्याख्या गर्ने विद्वान र विज्ञ थिए। यी व्याख्याहरू लेखिएका थिएनन्, तर कण्ठ गरेको हुन्थ्यो वा शिक्षकहरूले मौखिक रूपमा सिकाउथे।</w:t>
      </w:r>
    </w:p>
    <w:p>
      <w:pPr/>
      <w:r>
        <w:rPr>
          <w:lang w:val="ne_NP" w:bidi="ne_NP"/>
        </w:rPr>
      </w:r>
      <w:r>
        <w:rPr>
          <w:lang w:val="ne_NP" w:bidi="ne_NP"/>
        </w:rPr>
        <w:t xml:space="preserve">यहाँ रोक्नुहोस् र समूहको रूपमा छलफल गर्नुहोस् कि तपाईं </w:t>
      </w:r>
      <w:r>
        <w:rPr>
          <w:b/>
          <w:lang w:val="ne_NP" w:bidi="ne_NP"/>
        </w:rPr>
        <w:t>ब्यावस्थाका शिक्षकका</w:t>
      </w:r>
      <w:r>
        <w:rPr>
          <w:lang w:val="ne_NP" w:bidi="ne_NP"/>
        </w:rPr>
        <w:t xml:space="preserve"> लागि कुन शब्द वा वाक्यांश प्रयोग गर्नुहुनेछ। थप जानकारीको लागि मुख्य शब्दावलीमा </w:t>
      </w:r>
      <w:r>
        <w:rPr>
          <w:lang w:val="ne_NP" w:bidi="ne_NP"/>
        </w:rPr>
        <w:t>व्यवस्थाका शिक्षकहरूलाई</w:t>
      </w:r>
      <w:r>
        <w:rPr>
          <w:lang w:val="ne_NP" w:bidi="ne_NP"/>
        </w:rPr>
        <w:t xml:space="preserve"> खोज्नुहोस्। अडियो रोक्‍नुहोस्। </w:t>
      </w:r>
    </w:p>
    <w:p>
      <w:pPr/>
      <w:r>
        <w:rPr>
          <w:lang w:val="ne_NP" w:bidi="ne_NP"/>
        </w:rPr>
      </w:r>
      <w:r>
        <w:rPr>
          <w:lang w:val="ne_NP" w:bidi="ne_NP"/>
        </w:rPr>
        <w:t xml:space="preserve">धार्मिक नेताहरू विश्वास गर्छन् कि येशूले त्यस मानिसको पाप क्षमा भएका छन् भनेर भन्नुभएको यो </w:t>
      </w:r>
      <w:r>
        <w:rPr>
          <w:b/>
          <w:lang w:val="ne_NP" w:bidi="ne_NP"/>
        </w:rPr>
        <w:t>ईश्वरनिन्दा</w:t>
      </w:r>
      <w:r>
        <w:rPr>
          <w:lang w:val="ne_NP" w:bidi="ne_NP"/>
        </w:rPr>
        <w:t xml:space="preserve"> हो। ईश्वरनिन्दा भनेको आफ्नो बोलिद्वारा परमेश्वरलाई अपमान गर्नु वा निन्दा गर्नु हो। परमेश्वरको व्यवस्था अनुसार यो मृत्युदण्ड पाउन योग्यको थियो।</w:t>
      </w:r>
    </w:p>
    <w:p>
      <w:pPr/>
      <w:r>
        <w:rPr>
          <w:lang w:val="ne_NP" w:bidi="ne_NP"/>
        </w:rPr>
      </w:r>
      <w:r>
        <w:rPr>
          <w:lang w:val="ne_NP" w:bidi="ne_NP"/>
        </w:rPr>
        <w:t xml:space="preserve">यहाँ रोक्नुहोस् र समूहको रूपमा छलफल गर्नुहोस् कि तपाईं </w:t>
      </w:r>
      <w:r>
        <w:rPr>
          <w:b/>
          <w:lang w:val="ne_NP" w:bidi="ne_NP"/>
        </w:rPr>
        <w:t>ईश्वरनिन्दाको</w:t>
      </w:r>
      <w:r>
        <w:rPr>
          <w:lang w:val="ne_NP" w:bidi="ne_NP"/>
        </w:rPr>
        <w:t xml:space="preserve"> लागि कुन शब्द वा वाक्यांश प्रयोग गर्नुहुनेछ। थप जानकारीको लागि मुख्य शब्दावलीमा </w:t>
      </w:r>
      <w:r>
        <w:rPr>
          <w:lang w:val="ne_NP" w:bidi="ne_NP"/>
        </w:rPr>
        <w:t>ईश्वरनिन्दा</w:t>
      </w:r>
      <w:r>
        <w:rPr>
          <w:lang w:val="ne_NP" w:bidi="ne_NP"/>
        </w:rPr>
        <w:t xml:space="preserve"> खोज्नुहोस्। अडियो रोक्‍नुहोस्। </w:t>
      </w:r>
    </w:p>
    <w:p>
      <w:pPr/>
      <w:r>
        <w:rPr>
          <w:lang w:val="ne_NP" w:bidi="ne_NP"/>
        </w:rPr>
      </w:r>
      <w:r>
        <w:rPr>
          <w:lang w:val="ne_NP" w:bidi="ne_NP"/>
        </w:rPr>
        <w:t>येशूले तिनीहरूले आत्मामामा, मनमा के सोच्दै छन् भनेर जान्नुहुन्थ्यो। येशूले केही जादुई शक्ति प्रयोग गर्नुहुन्छ भने जस्तो नबनाउनुहोस्।</w:t>
      </w:r>
    </w:p>
    <w:p>
      <w:pPr/>
      <w:r>
        <w:rPr>
          <w:lang w:val="ne_NP" w:bidi="ne_NP"/>
        </w:rPr>
      </w:r>
      <w:r>
        <w:rPr>
          <w:lang w:val="ne_NP" w:bidi="ne_NP"/>
        </w:rPr>
        <w:t xml:space="preserve">येशू भन्नुहुन्छ कि </w:t>
      </w:r>
      <w:r>
        <w:rPr>
          <w:b/>
          <w:lang w:val="ne_NP" w:bidi="ne_NP"/>
        </w:rPr>
        <w:t>मानिसको पुत्रलाई</w:t>
      </w:r>
      <w:r>
        <w:rPr>
          <w:lang w:val="ne_NP" w:bidi="ne_NP"/>
        </w:rPr>
        <w:t xml:space="preserve"> पाप क्षमा गर्ने </w:t>
      </w:r>
      <w:r>
        <w:rPr>
          <w:b/>
          <w:lang w:val="ne_NP" w:bidi="ne_NP"/>
        </w:rPr>
        <w:t>अधिकार</w:t>
      </w:r>
      <w:r>
        <w:rPr>
          <w:lang w:val="ne_NP" w:bidi="ne_NP"/>
        </w:rPr>
        <w:t xml:space="preserve"> छ भनेर प्रमाणित गर्नुहुनेछ। पुरानो नियममा "मानिसको पुत्र" भन्ने वाक्यांशको अर्थ केवल मानव हो। येशूले आफ्नो बारेमा कुरा गर्नकालागि उहाँको मनपर्ने तरिकाको रूपमा यस शब्दलाई प्रयोग गर्नुहुन्छ। "मानिसको पुत्र" भनेको दानियल अगमवक्ताको पुस्तकमा जसलाई परमेश्वरले सबै अधिकार र शक्ति दिनु भएको ब्यक्ति हो। येशूलाई सायद यो शब्द मन पर्छ किनभने यस शीर्षकले साधारण मानिस वा दानियल ७ मा जस्तै अलौकिक प्राणीलाई जनाउन सक्छ। "मानिसको पुत्र" शब्दले मानिसहरूलाई येशू मानिस हो वा परमेश्वर हो भनेर निर्णय गर्न बाध्य पार्छ। मानिसको पुत्र भनेको कहिलेकाँही यहूदीहरूले मसीह वा प्रतिज्ञा गरिएको मुक्तिदाता जसलाई परमेश्वरले तिनीहरूलाई मद्दत गर्न पठाउनुहुने नामसँग जोडिएको थियो।</w:t>
      </w:r>
    </w:p>
    <w:p>
      <w:pPr/>
      <w:r>
        <w:rPr>
          <w:lang w:val="ne_NP" w:bidi="ne_NP"/>
        </w:rPr>
      </w:r>
      <w:r>
        <w:rPr>
          <w:lang w:val="ne_NP" w:bidi="ne_NP"/>
        </w:rPr>
        <w:t xml:space="preserve">तर यो मसीह वा ख्रीष्ट नामले राजनीतिक समस्याहरूलाई पनि हटाउने छ -त्यो व्यक्ति राजा हुनेछ र तिनीहरू सबैलाई तिनीहरूको अत्याचारीहरूबाट बचाउनेछ भनेर मानिसहरूले सोचे। </w:t>
      </w:r>
    </w:p>
    <w:p>
      <w:pPr/>
      <w:r>
        <w:rPr>
          <w:lang w:val="ne_NP" w:bidi="ne_NP"/>
        </w:rPr>
      </w:r>
      <w:r>
        <w:rPr>
          <w:lang w:val="ne_NP" w:bidi="ne_NP"/>
        </w:rPr>
        <w:t xml:space="preserve">यहाँ रोक्नुहोस् र समूहको रूपमा छलफल गर्नुहोस् कि तपाईं </w:t>
      </w:r>
      <w:r>
        <w:rPr>
          <w:b/>
          <w:lang w:val="ne_NP" w:bidi="ne_NP"/>
        </w:rPr>
        <w:t>मानिसको पुत्र</w:t>
      </w:r>
      <w:r>
        <w:rPr>
          <w:lang w:val="ne_NP" w:bidi="ne_NP"/>
        </w:rPr>
        <w:t xml:space="preserve"> लागि कुन शब्द वा वाक्यांश प्रयोग गर्नुहुनेछ। थप जानकारीको लागि मुख्य शब्दावलीमा </w:t>
      </w:r>
      <w:r>
        <w:rPr>
          <w:lang w:val="ne_NP" w:bidi="ne_NP"/>
        </w:rPr>
        <w:t>मानिसको पुत्र</w:t>
      </w:r>
      <w:r>
        <w:rPr>
          <w:lang w:val="ne_NP" w:bidi="ne_NP"/>
        </w:rPr>
        <w:t xml:space="preserve"> हेर्नुहोस। अडियो रोक्‍नुहोस्। </w:t>
      </w:r>
    </w:p>
    <w:p>
      <w:pPr/>
      <w:r>
        <w:rPr>
          <w:lang w:val="ne_NP" w:bidi="ne_NP"/>
        </w:rPr>
      </w:r>
      <w:r>
        <w:rPr>
          <w:lang w:val="ne_NP" w:bidi="ne_NP"/>
        </w:rPr>
        <w:t>अधिकार</w:t>
      </w:r>
      <w:r>
        <w:rPr>
          <w:lang w:val="ne_NP" w:bidi="ne_NP"/>
        </w:rPr>
        <w:t xml:space="preserve"> भनेको कार्य गर्न कसैलाई दिइएको अधिकार हो। यो शक्ति भन्दा फरक छ किनभने शक्ति भनेको आफैमा केही गर्न सक्ने क्षमता हो।</w:t>
      </w:r>
    </w:p>
    <w:p>
      <w:pPr/>
      <w:r>
        <w:rPr>
          <w:lang w:val="ne_NP" w:bidi="ne_NP"/>
        </w:rPr>
      </w:r>
      <w:r>
        <w:rPr>
          <w:lang w:val="ne_NP" w:bidi="ne_NP"/>
        </w:rPr>
        <w:t xml:space="preserve">येशूले त्यस मानिसलाई निको पार्नुभएपछि मानिसहरूले </w:t>
      </w:r>
      <w:r>
        <w:rPr>
          <w:b/>
          <w:lang w:val="ne_NP" w:bidi="ne_NP"/>
        </w:rPr>
        <w:t>परमेश्वरलाई महिमा गरे</w:t>
      </w:r>
      <w:r>
        <w:rPr>
          <w:lang w:val="ne_NP" w:bidi="ne_NP"/>
        </w:rPr>
        <w:t xml:space="preserve">। यसको अर्थ तिनीहरूले परमेश्वरको प्रशंसा गरे, वा उहाँ कति असल हुनुहुन्छ भनेर भने। थप जानकारीको लागि मुख्य शब्दावलीमा </w:t>
      </w:r>
      <w:r>
        <w:rPr>
          <w:lang w:val="ne_NP" w:bidi="ne_NP"/>
        </w:rPr>
        <w:t>महिमा</w:t>
      </w:r>
      <w:r>
        <w:rPr>
          <w:lang w:val="ne_NP" w:bidi="ne_NP"/>
        </w:rPr>
        <w:t xml:space="preserve">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खण्डलाई तपाईंको आफ्नै भाषामा बताउन सम्पूर्ण समूहले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2:13–17</w:t>
      </w:r>
      <w:r>
        <w:rPr>
          <w:lang w:val="ne_NP" w:bidi="ne_NP"/>
        </w:rPr>
      </w:r>
    </w:p>
    <w:p>
      <w:pPr>
        <w:pStyle w:val="Heading3"/>
      </w:pPr>
      <w:r>
        <w:rPr>
          <w:lang w:val="ne_NP" w:bidi="ne_NP"/>
        </w:rPr>
        <w:t>Step 1</w:t>
      </w:r>
    </w:p>
    <w:p>
      <w:pPr/>
      <w:r>
        <w:rPr>
          <w:lang w:val="ne_NP" w:bidi="ne_NP"/>
        </w:rPr>
      </w:r>
      <w:r>
        <w:rPr>
          <w:lang w:val="ne_NP" w:bidi="ne_NP"/>
        </w:rPr>
        <w:t>यस चरणमा, मर्कुस २:१३–१७ सुन्नुहोस् र यसलाई आफ्नो हृदयमा राख्नुहोस्।</w:t>
      </w:r>
    </w:p>
    <w:p>
      <w:pPr/>
      <w:r>
        <w:rPr>
          <w:lang w:val="ne_NP" w:bidi="ne_NP"/>
        </w:rPr>
      </w:r>
      <w:r>
        <w:rPr>
          <w:lang w:val="ne_NP" w:bidi="ne_NP"/>
        </w:rPr>
        <w:t>सम्भव छ भने मर्कूस २:१३–१७ को श्रव्य सामग्रीलाई तीन पटक तीन फरक अनुबादहरुमा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२:१३–१७ श्रव्य संस्करण सुन्‍नुहोस्।</w:t>
      </w:r>
    </w:p>
    <w:p>
      <w:pPr/>
      <w:r>
        <w:rPr>
          <w:lang w:val="ne_NP" w:bidi="ne_NP"/>
        </w:rPr>
      </w:r>
      <w:r>
        <w:rPr>
          <w:lang w:val="ne_NP" w:bidi="ne_NP"/>
        </w:rPr>
        <w:t>अघिल्लो कथामा येशूले चमत्कार गर्नुभयो, वा परमेश्वरले मात्र गर्न सक्नुहुने कार्य गर्नुभयो। अब, उहाँ फेरि मरुभूमिमा (वा गालील समुद्रको तालको किनार) जानुहुन्छ, तर मानिसहरू उहाँकहाँ आईनै रहन्छन। येशू कफर्नहुममा हुँदा उहाँले लेवी र अन्य कर उठाउनेहरूसँग खाना खानुहुन्छ। यो येशूले चमत्कार गर्नुभएको उजाडस्थान र शहरहरूमा जाने र आउनेकुराको नमुना मर्कुसमा छ।</w:t>
      </w:r>
    </w:p>
    <w:p>
      <w:pPr/>
      <w:r>
        <w:rPr>
          <w:lang w:val="ne_NP" w:bidi="ne_NP"/>
        </w:rPr>
      </w:r>
      <w:r>
        <w:rPr>
          <w:lang w:val="ne_NP" w:bidi="ne_NP"/>
        </w:rPr>
        <w:t>कफर्नहुममा पक्षाघात भएको मानिसलाई निको पार्नुभएपछि येशू गालीलको समुद्रतिर जानुहुन्छ। कफर्नहुम गालीलको समुद्रको किनारमा छ, यो धेरै ठूलो ताल हो, त्यसैले येशूले त्यो घर छोडेर किनारमा जाने निर्णय गर्नुहुन्छ। तर त्यहाँ मानिसहरूको ठूलो भीडले उहाँलाई पछ्याउँछन् र येशूले निरन्तर तिनीहरूलाई सिकाउन र परमेश्वरको राज्यको बारेमा बातचित गर्नु हुन्छ।</w:t>
      </w:r>
    </w:p>
    <w:p>
      <w:pPr/>
      <w:r>
        <w:rPr>
          <w:lang w:val="ne_NP" w:bidi="ne_NP"/>
        </w:rPr>
      </w:r>
      <w:r>
        <w:rPr>
          <w:lang w:val="ne_NP" w:bidi="ne_NP"/>
        </w:rPr>
        <w:t xml:space="preserve">यहाँ रोक्नुहोस् र समूहको रूपमा कफर्नहुमको नक्सामा गालीलको समुद्रको सम्बन्ध हेर्नुहोस्। अडियो रोक्‍नुहोस्। </w:t>
      </w:r>
    </w:p>
    <w:p>
      <w:pPr/>
      <w:r>
        <w:rPr>
          <w:lang w:val="ne_NP" w:bidi="ne_NP"/>
        </w:rPr>
      </w:r>
      <w:r>
        <w:rPr>
          <w:lang w:val="ne_NP" w:bidi="ne_NP"/>
        </w:rPr>
        <w:t>रोमीहरूले यहूदीहरूलाई जितेका थिए र तिनीहरूलाई रोमी सरकारलाई कर, वा पैसा तिर्न बाध्य पार्थे। रोमीहरूले कर उठाउने अधिकारी भएर काम गर्न यहूदी मानिसहरूलाई काममा लगाए। कसैले पनि कर उठउने अधिकारीहरूलाई मन पराएनन् किनभने तिनीहरू प्राय: इमान्दार थिएनन् र मानिसहरूबाट आफ्नो हिस्सा भन्दा बढी लिन्थे। फलस्वरूप तिनीहरू समाजबाट बहिष्कृत भएका मानिसहरू मानिन्थ्यो। तिनीहरू अब न्यायकर्ता वा अदालतमा साक्षी हुन सक्दैनथे, अरूसँग सभाघर वा उपासनास्थलहरूमा प्रवेश गर्न सक्दैनथे, र तिनीहरू परिवारको लागि अपमान वा लज्जाको विषय मानिन्थ्यो। जब मानिसहरूले कर उठाउने अधिकारीहरूको बारेमा कुरा गर्थे, तब तिनीहरूले उनीहरूलाई हत्यारा र डाँकुहरूकै समूहमा राख्थे।े</w:t>
      </w:r>
    </w:p>
    <w:p>
      <w:pPr/>
      <w:r>
        <w:rPr>
          <w:lang w:val="ne_NP" w:bidi="ne_NP"/>
        </w:rPr>
      </w:r>
      <w:r>
        <w:rPr>
          <w:lang w:val="ne_NP" w:bidi="ne_NP"/>
        </w:rPr>
        <w:t>रोमीहरूले लेवीलाई यहूदी कर उठाउने अधिकारीको रूपमा काममा छाने सायद यसको अर्थ उसले कफर्नहुमको बजारमा आफ्नो उत्पादन बेच्ने यहूदी व्यापारीहरू र माझिहरूबाट पैसा लिएको थियो। कफर्नहुम एउटा महत्त्वपूर्ण शहर हो किनभने यो अन्य क्षेत्रहरूबाट आउने यात्रीहरूको लागि बाटोमा पर्थ्यो।</w:t>
      </w:r>
    </w:p>
    <w:p>
      <w:pPr/>
      <w:r>
        <w:rPr>
          <w:lang w:val="ne_NP" w:bidi="ne_NP"/>
        </w:rPr>
      </w:r>
      <w:r>
        <w:rPr>
          <w:lang w:val="ne_NP" w:bidi="ne_NP"/>
        </w:rPr>
        <w:t xml:space="preserve">यहाँ रोक्नुहोस् र समूहको रूपमा यस प्रश्नको छलफल गर्नुहोस्: तपाईंको समाजमा कसलाई बहिष्कृत मानिस मानिन्छ? बहिष्कृत मानिसले के कस्ता कामहरू गर्छन। अडियो रोक्‍नुहोस्। </w:t>
      </w:r>
    </w:p>
    <w:p>
      <w:pPr/>
      <w:r>
        <w:rPr>
          <w:lang w:val="ne_NP" w:bidi="ne_NP"/>
        </w:rPr>
      </w:r>
      <w:r>
        <w:rPr>
          <w:lang w:val="ne_NP" w:bidi="ne_NP"/>
        </w:rPr>
        <w:t>येशू या त किनारमा हिंड्दै हुनुहुन्छ वा कफर्नहुम फर्किने बाटोमा हुनुहुन्छ, उहाँले अल्फायासको छोरा लेवीलाई आफ्नो गोठमा कर उठाउँदै बसिरहेको देख्नुहुन्छ। सायद त्यो गोठमा छाया मुनि सानो टेबल थियो जहाँ लेवीले मानिसहरूबाट कर उठाउँथे। मत्तीको सुसमाचारले यी मत्ती हुन भन्छ, तर लूका र मर्कूस दुबैले उक्त व्यक्तिको लागि लेवी नाम प्रयोग गर्छन्। येशूले लेवीलाई आफ्नो चेला हुन आमन्त्रण गर्नुहुन्छ। चेला त्यो हो आफ्नो गुरू जहाँ गएपनि पछ्याउँछ। चेलाहरूले आफ्नो गुरूको शिक्षाहरू सुन्छन्, उहाँको कार्यहरू हेर्छन्, र उहाँबाट सिक्छन्। तुरुन्तै लेवी उठ्यो र येशूको पछि लाग्यो। कफर्नहुम त्यति ठूलो थिएन, र लेवी चिरपरिचित थिए। यो सम्भव छ कि मछुवाहरूले येशूलाई पहिले नै पछ्याईरहेका थिए र येशू आफैले पहिले नै लेवीलाई र एकअर्कालाई चिन्थे।</w:t>
      </w:r>
    </w:p>
    <w:p>
      <w:pPr/>
      <w:r>
        <w:rPr>
          <w:lang w:val="ne_NP" w:bidi="ne_NP"/>
        </w:rPr>
      </w:r>
      <w:r>
        <w:rPr>
          <w:lang w:val="ne_NP" w:bidi="ne_NP"/>
        </w:rPr>
        <w:t>लेवी तुरुन्तै येशूको पछि लाग्यो। पछि, उहाँले अरू कर उठाउनेहरू र पापीहरूलाई भोजमा निम्तो दिनुभयो। तिनिहरूले येशूको घरमा कि लेवीको घरमा कुन घरमा खाए भन्ने कुरा यस पाठमा स्पष्ट छैन तर यो स्पष्ट छ कि येशूले भोजको नेतृत्व गर्दै हुनुहुन्छ। कुन घरमा अस्पष्ट भएकोले तपाईंको अनुवादमा पनि यसलाई छोड्न सक्नुहुन्छ। येशूले यस्तो मानिसहरूसँग खाना खानु अचम्म लाग्दो छ, किनकी अहिले सम्म मानिसहरूले उहाँलाई धार्मिक व्यवस्थाको सम्मानित गुरू मान्छन। यस भोजमा यस्ता मानिसहरू थिए जससँग शिक्षकहरूले खाना खान मान्दैन थिए। यद्यपि, तिनीहरू मध्ये धेरै पहिले नै येशूका चेलाहरू भइसकेका थिए। त्यस समयको यहूदी परम्परामा, सँगै खाना खानु मित्रताको सबैभन्दा महत्त्वपूर्ण संकेत थियो।</w:t>
      </w:r>
    </w:p>
    <w:p>
      <w:pPr/>
      <w:r>
        <w:rPr>
          <w:lang w:val="ne_NP" w:bidi="ne_NP"/>
        </w:rPr>
      </w:r>
      <w:r>
        <w:rPr>
          <w:lang w:val="ne_NP" w:bidi="ne_NP"/>
        </w:rPr>
        <w:t>यहूदीहरूले खाना खानुअघि धार्मिक र बिधि पुर्वक ननुहाउने मानिसहरूलाई घृणा गर्थे र तिनीहरूलाई "पापी" भन्थे। येशू समाजमा बहिष्कृत भएका कर उठाउनेहरू र पापी मानिसहरूको दुबै समूहसँग खाना खाँदै हुनुहुन्थ्यो।</w:t>
      </w:r>
    </w:p>
    <w:p>
      <w:pPr/>
      <w:r>
        <w:rPr>
          <w:lang w:val="ne_NP" w:bidi="ne_NP"/>
        </w:rPr>
      </w:r>
      <w:r>
        <w:rPr>
          <w:lang w:val="ne_NP" w:bidi="ne_NP"/>
        </w:rPr>
        <w:t xml:space="preserve">यहाँ रोक्नुहोस् र समूहको रूपमा यस प्रश्नको छलफल गर्नुहोस्: तपाईंको संस्कृतिमा सँगै खानाले के भूमिका खेल्छ? के सँगै खाना खानु महत्त्वपूर्ण छ? कसले सँगै खान सक्छ भन्ने बारेमा कुने नियमहरू छन्? जब तपाईं सँगै खाना खानुहुन्छ, के तपाई त्यस महत्त्वपूर्ण भोजनको लागि विशेष कार्यहरू गर्नुहुन्छ-जस्तैः तपाईं के खानुहुन्छ वा कसरी सँगै बस्नुहुन्छ? अडियो रोक्‍नुहोस्। </w:t>
      </w:r>
    </w:p>
    <w:p>
      <w:pPr/>
      <w:r>
        <w:rPr>
          <w:lang w:val="ne_NP" w:bidi="ne_NP"/>
        </w:rPr>
      </w:r>
      <w:r>
        <w:rPr>
          <w:lang w:val="ne_NP" w:bidi="ne_NP"/>
        </w:rPr>
        <w:t>यहाँ पाहुनाहरू टेबलको वरिपरि "पल्टेको" वा सुतेको अभिनय गर्नुहोस। यसरी नै यहूदी मानिसहरूले औपचारिक भोजमा सँगै खान्थे। महत्त्वपूर्ण कुरा तिनीहरू सँगै खाना खानको लागि टेबलमा थिए।</w:t>
      </w:r>
    </w:p>
    <w:p>
      <w:pPr/>
      <w:r>
        <w:rPr>
          <w:lang w:val="ne_NP" w:bidi="ne_NP"/>
        </w:rPr>
      </w:r>
      <w:r>
        <w:rPr>
          <w:lang w:val="ne_NP" w:bidi="ne_NP"/>
        </w:rPr>
        <w:t xml:space="preserve">यहाँ रोक्नुहोस् र होचो टेबल र यसको वरिपरि तकियामा बसिरहेका मानिसहरू भएको बिशेष भोजन सेटको तस्वीर हेर्नुहोस्। अडियो रोक्‍नुहोस्। </w:t>
      </w:r>
    </w:p>
    <w:p>
      <w:pPr/>
      <w:r>
        <w:rPr>
          <w:lang w:val="ne_NP" w:bidi="ne_NP"/>
        </w:rPr>
      </w:r>
      <w:r>
        <w:rPr>
          <w:lang w:val="ne_NP" w:bidi="ne_NP"/>
        </w:rPr>
        <w:t>फरिसीहरू भनिने धार्मिक नेताहरूको समूहका शास्त्रीहरू वा शिक्षकहरूले धर्मशास्त्रको लिखित र मौखिक व्यवस्थालाई पालन गर्न मन पराउँथे। तिनीहरू पापीहरूबाट "अलग" हुनु मन पराउने मानिसहरूको रूपमा चिनिन्थे, त्यसैले येशूको कार्यले तिनीहरूलाई धेरै दुखित बनायो। फरिसीहरूले जवाफ पाउने आशा नगरी येशुका चेलाहरूलाई एउटा प्रश्न सोधेर तिनीहरूले येशूलाई हप्काउछन्, "उहाँ किन कर उठाउनेहरू र पापीहरूसँग खानुहुन्छ?" फरिसीहरू आफूले मन नपराएको मानिसहरूसँग येशूले खाना खानु कति गलत थियो भनेर मानिसहरूले देखोस् भन्ने चाहन्छन्।</w:t>
      </w:r>
    </w:p>
    <w:p>
      <w:pPr/>
      <w:r>
        <w:rPr>
          <w:lang w:val="ne_NP" w:bidi="ne_NP"/>
        </w:rPr>
      </w:r>
      <w:r>
        <w:rPr>
          <w:lang w:val="ne_NP" w:bidi="ne_NP"/>
        </w:rPr>
        <w:t xml:space="preserve">येशूले तिनीहरूलाई परम्परागत हितोपदेश वा बुद्धिमान भनाइद्वारा जवाफ दिनुभयो, जुन सबैले बुझ्न सक्थे। येशूले स्वस्थ मानिसलाई ती मानिससँग तुलना गर्नुहुन्छ जो आफुलाई धर्मी ठान्छन वा परमेश्वरसँग सही सम्बन्ध छ भन्ने सोच्दछन्। आफू धर्मी छु भनेर सोच्ने मानिसहरूले आफूलाई मद्दत चाहिदैन भन्ने बिचार गर्छन्। यद्यपि, बिरामी मानिसहरू, वा समाजबाट बहिष्कृत मानिसहरूले धर्मी बन्न डाक्टर अथवा येशूको मद्दत चाहिन्छ भनेर बुझे। आफू धर्मी छु भनेर सोच्नेहरूले येशू किन आउनुभयो भनेर बुझेनन् र तिनीहरू परिवर्तन हुन चाहेनन्। पापीहरू सँगै खाना खान चाहेको कुरा येशूले भन्दै हुनुहुन्थ्यो किनकी तिनिहरू परिवर्तन हुन </w:t>
      </w:r>
      <w:r>
        <w:rPr>
          <w:b/>
          <w:lang w:val="ne_NP" w:bidi="ne_NP"/>
        </w:rPr>
        <w:t>चाहन्थे</w:t>
      </w:r>
      <w:r>
        <w:rPr>
          <w:lang w:val="ne_NP" w:bidi="ne_NP"/>
        </w:rPr>
        <w:t>।</w:t>
      </w:r>
    </w:p>
    <w:p>
      <w:pPr/>
      <w:r>
        <w:rPr>
          <w:lang w:val="ne_NP" w:bidi="ne_NP"/>
        </w:rPr>
      </w:r>
      <w:r>
        <w:rPr>
          <w:lang w:val="ne_NP" w:bidi="ne_NP"/>
        </w:rPr>
        <w:t>अर्को खण्डहरूले येशू र उहाँका चेलाहरूको बिधिगत वा धार्मिक रूपमा शुद्ध नभएर खाने बानीको बारेमा कुरा गर्छन्। मर्कूसले येशूको बारेमा आफ्नो बृहत कथामा यस कथालाई यहाँ राख्छन् किनभने यसले धार्मिक रूपमा शुद्ध भएका र नभएका मानिसहरूको विषयको परिचय दिन्छ।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२:१३–१७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दुई दृश्यहरू छन्।</w:t>
      </w:r>
    </w:p>
    <w:p>
      <w:pPr/>
      <w:r>
        <w:rPr>
          <w:lang w:val="ne_NP" w:bidi="ne_NP"/>
        </w:rPr>
      </w:r>
      <w:r>
        <w:rPr>
          <w:b/>
          <w:lang w:val="ne_NP" w:bidi="ne_NP"/>
        </w:rPr>
        <w:t>पहिलो दृश्यमा:</w:t>
      </w:r>
      <w:r>
        <w:rPr>
          <w:lang w:val="ne_NP" w:bidi="ne_NP"/>
        </w:rPr>
        <w:t xml:space="preserve"> येशूले भर्खर कफर्नहुममा पक्षाघात भएको मानिसलाई निको पार्नुभएको छ। उहाँ घर छोडेर जानुहुन्छ र गालीलको समुद्रतिर हिंड्न थाल्नुहुन्छ, तर धेरै मानिसहरू उहाँको पछि लाग्छन्। येशूले मानिसहरूलाई सिकाउँदै गर्दा उहाँले लेवीलाई कर उठारहेको देख्नु हुन्छ। येशूले आफूलाई पछ्याउन लेवीलाई आमन्त्रण गर्नुहुन्छ र तुरुन्तै लेवी येशूको पछि लाग्छ।</w:t>
      </w:r>
    </w:p>
    <w:p>
      <w:pPr/>
      <w:r>
        <w:rPr>
          <w:lang w:val="ne_NP" w:bidi="ne_NP"/>
        </w:rPr>
      </w:r>
      <w:r>
        <w:rPr>
          <w:b/>
          <w:lang w:val="ne_NP" w:bidi="ne_NP"/>
        </w:rPr>
        <w:t>दोस्रो दृश्यमा:</w:t>
      </w:r>
      <w:r>
        <w:rPr>
          <w:lang w:val="ne_NP" w:bidi="ne_NP"/>
        </w:rPr>
        <w:t xml:space="preserve"> बेलुकि पख, लेवीले येशू र उहाँका चेलाहरूलाई आफ्नो घरमा रातिको भोजको लागि आमन्त्रण गर्दछ। लेवीले अन्य कर उठाउनेहरू र पापी मानिने अरूहरूलाई आमन्त्रण गरेका छन्। धार्मिक नेताहरूले यो देख्छन् र येशूका चेलाहरूलाई सोध्छन्, "उहाँ किन यस्ता मानिसहरूसँग खाना खानुहुन्छ?" येशूले यो सुन्नु हुन्छ र हितोपदेश मार्फत जवाफ दिनुहुन्छ।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लेवी</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धार्मिक नेताहरू</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लेवीको घरमा भएका अन्य कर उठाउनेहरू</w:t>
      </w:r>
    </w:p>
    <w:p>
      <w:pPr>
        <w:pStyle w:val="ListBullet"/>
        <w:spacing w:line="240" w:lineRule="auto"/>
        <w:ind w:left="720"/>
      </w:pPr>
      <w:r>
        <w:rPr>
          <w:lang w:val="ne_NP" w:bidi="ne_NP"/>
        </w:rPr>
      </w:r>
      <w:r>
        <w:rPr>
          <w:lang w:val="ne_NP" w:bidi="ne_NP"/>
        </w:rPr>
        <w:t>लेवीको घरमा भएका अन्य पापीहरू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 xml:space="preserve"> यो कथा "फेरि एकपटक" वाक्यांशबाट शुरू हुन्छ। येशूले पहिले गरेको कार्य गरिरहेको छ भनेर देखाउँछ। येशू कफर्नहुम भएर हिंड्दै गरेको र ठूलो तालको किनारमा लेवीलाई बोलाउनु भएको देखाउन पक्का हुनुहोस। येशूले तिनीहरूलाई बाटोमा सिकाउँदा त्यहाँ मानिसहरूको भीडले येशूलाइ पछ्याईरहेका हुन्थे।</w:t>
      </w:r>
    </w:p>
    <w:p>
      <w:pPr/>
      <w:r>
        <w:rPr>
          <w:lang w:val="ne_NP" w:bidi="ne_NP"/>
        </w:rPr>
      </w:r>
      <w:r>
        <w:rPr>
          <w:lang w:val="ne_NP" w:bidi="ne_NP"/>
        </w:rPr>
        <w:t>लेवीले आफ्नो कर कोठामा पैसा सङ्कलन गरेको देखाउन निश्चित हुनुहोस्। यहूदी मानिसहरूले लेवीलाई मन पराउँदैनन् किनभने उनी बहिष्कृत छन।</w:t>
      </w:r>
    </w:p>
    <w:p>
      <w:pPr/>
      <w:r>
        <w:rPr>
          <w:lang w:val="ne_NP" w:bidi="ne_NP"/>
        </w:rPr>
      </w:r>
      <w:r>
        <w:rPr>
          <w:lang w:val="ne_NP" w:bidi="ne_NP"/>
        </w:rPr>
        <w:t>लेवीलाई आफ्नु पछि लाग्न आमन्त्रण गरेर येशूले आफ्नो चेला बन्न आग्रह गर्दै हुनुहुन्थ्यो भन्ने कुरा सम्झनु महत्त्वपूर्ण छ। यसको अर्थ लेवीले कर उठाउने काम छोडेर हरेक दिन येशूसँग उहाँको शिक्षाहरू र कृयाकलापहरूबाट सिक्नु पर्थ्यो। लेवी तुरुन्तै उठ्छ र आफ्नो कर बुथ छोड्छ। लेवीले येशूलाई तुरुन्तै जवाफ दिन्छ भनेर देखाउन निश्चित हुनुहोस्।</w:t>
      </w:r>
    </w:p>
    <w:p>
      <w:pPr/>
      <w:r>
        <w:rPr>
          <w:lang w:val="ne_NP" w:bidi="ne_NP"/>
        </w:rPr>
      </w:r>
      <w:r>
        <w:rPr>
          <w:lang w:val="ne_NP" w:bidi="ne_NP"/>
        </w:rPr>
        <w:t>साँझ पछि लेवीको घरमा येशूले आफ्ना चेलाहरू र अन्य कर उठाउनेहरूसँग भोजन गर्नुभएको देखाउन निश्चित हुनुहोस्। सायद त्घो यर एउटा राम्रो घर हुनुपर्छ। सबैजना टेबलको वरिपरि पल्टिएका वा सुतेका थिए।</w:t>
      </w:r>
    </w:p>
    <w:p>
      <w:pPr/>
      <w:r>
        <w:rPr>
          <w:lang w:val="ne_NP" w:bidi="ne_NP"/>
        </w:rPr>
      </w:r>
      <w:r>
        <w:rPr>
          <w:lang w:val="ne_NP" w:bidi="ne_NP"/>
        </w:rPr>
        <w:t>जब धार्मिक नेताहरूले येशूका चेलाहरूलाई येशू किन पापीहरूसँग खाना खानु भएको छ भनेर प्रश्न गर्छन्, यसलाई हप्काएको रूपमा देखाउने निश्चय गर्नुहोस। तिनीहरूले सोधे, "उहाँ किन कर उठाउनेहरू र पापीहरूसँग खानुहुन्छ?" तिनीहरू वास्तवमा चेलाहरूले जवाफ दिऊन् भन्ने चाहँदैनथे, तर येशूको कार्यहरू गलत थिए भनेर मानिसहरूलाई देखाउन चाहन्थे।</w:t>
      </w:r>
    </w:p>
    <w:p>
      <w:pPr/>
      <w:r>
        <w:rPr>
          <w:lang w:val="ne_NP" w:bidi="ne_NP"/>
        </w:rPr>
      </w:r>
      <w:r>
        <w:rPr>
          <w:lang w:val="ne_NP" w:bidi="ne_NP"/>
        </w:rPr>
        <w:t>फरिसीहरू भोजमा थिएनन् किनभने तिनीहरूले पापीहरूसँग खाना खानु लज्जाको विषय ठान्थे भनेर सम्झनु महत्त्वपूर्ण छ। बरू, तिनीहरूले लेवीको घरमा खाना खाइसकेपछि येशूका चेलाहरूलाई पछिबाट सोधपुछ गरे।</w:t>
      </w:r>
    </w:p>
    <w:p>
      <w:pPr/>
      <w:r>
        <w:rPr>
          <w:lang w:val="ne_NP" w:bidi="ne_NP"/>
        </w:rPr>
      </w:r>
      <w:r>
        <w:rPr>
          <w:lang w:val="ne_NP" w:bidi="ne_NP"/>
        </w:rPr>
        <w:t xml:space="preserve">फरिसीहरूले आफ्ना चेलाहरूलाई के भने भनेर येशूले केहिन केही सुन्नुभयो। येशूले परम्परागत हितोपदेश वा बुद्धिमान भनाइद्वारा जवाफ दिनुभयो। यस बुद्धिमान भनाइमा दुई भागहरू छन्। पहिलो भागमा, येशूले स्वस्थ मानिसलाई डाक्टरको आवश्यकता </w:t>
      </w:r>
      <w:r>
        <w:rPr>
          <w:b/>
          <w:lang w:val="ne_NP" w:bidi="ne_NP"/>
        </w:rPr>
        <w:t>पर्दैन</w:t>
      </w:r>
      <w:r>
        <w:rPr>
          <w:lang w:val="ne_NP" w:bidi="ne_NP"/>
        </w:rPr>
        <w:t xml:space="preserve"> र बिरामी मानिसलाई डाक्टरको आवश्यकता </w:t>
      </w:r>
      <w:r>
        <w:rPr>
          <w:b/>
          <w:lang w:val="ne_NP" w:bidi="ne_NP"/>
        </w:rPr>
        <w:t>पर्दछ</w:t>
      </w:r>
      <w:r>
        <w:rPr>
          <w:lang w:val="ne_NP" w:bidi="ne_NP"/>
        </w:rPr>
        <w:t xml:space="preserve"> भनेर फरक देखाउनुहुन्छ। दोस्रो भागमा, यस्तै तरिकाले, येशूले आफू धर्मी छु भनेर सोच्ने मानिसहरूको लागि </w:t>
      </w:r>
      <w:r>
        <w:rPr>
          <w:b/>
          <w:lang w:val="ne_NP" w:bidi="ne_NP"/>
        </w:rPr>
        <w:t>होइन,</w:t>
      </w:r>
      <w:r>
        <w:rPr>
          <w:lang w:val="ne_NP" w:bidi="ne_NP"/>
        </w:rPr>
        <w:t xml:space="preserve"> तर उहाँ पापीहरूको लागि आउनुभएको </w:t>
      </w:r>
      <w:r>
        <w:rPr>
          <w:b/>
          <w:lang w:val="ne_NP" w:bidi="ne_NP"/>
        </w:rPr>
        <w:t>हो</w:t>
      </w:r>
      <w:r>
        <w:rPr>
          <w:lang w:val="ne_NP" w:bidi="ne_NP"/>
        </w:rPr>
        <w:t xml:space="preserve"> भनेर भन्नुहुन्छ। यस हितोपदेशमा येशूले स्वस्थ मानिसलाई डाक्टरको आवश्यकता पर्दैन भन्ने तथ्यलाई आफू धर्मी छु भनेर सोच्ने मानिसहरूलाई उहाँको आवश्यकता पर्दैन भन्ने तथ्यसँग तुलना गर्नुहुन्छ। यद्यपि, बिरामी मानिसहरूलाई डाक्टरको आवश्यकता </w:t>
      </w:r>
      <w:r>
        <w:rPr>
          <w:b/>
          <w:lang w:val="ne_NP" w:bidi="ne_NP"/>
        </w:rPr>
        <w:t>पर्छ</w:t>
      </w:r>
      <w:r>
        <w:rPr>
          <w:lang w:val="ne_NP" w:bidi="ne_NP"/>
        </w:rPr>
        <w:t xml:space="preserve"> जस्तै, पापीहरूलाई येशूको आवश्यकता पर्छ।</w:t>
      </w:r>
    </w:p>
    <w:p>
      <w:pPr/>
      <w:r>
        <w:rPr>
          <w:lang w:val="ne_NP" w:bidi="ne_NP"/>
        </w:rPr>
      </w:r>
      <w:r>
        <w:rPr>
          <w:lang w:val="ne_NP" w:bidi="ne_NP"/>
        </w:rPr>
        <w:t>अब, समूहले स्टोरीबोर्ड, तयार पार्न, चित्र कोरेर वा बस्तुहरू प्रयोग गरेर यस खण्ड र कार्यलाई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२:१३–१७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दुई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लेवी (कर संकलन गर्ने बुथमा कर उठाउने)</w:t>
      </w:r>
    </w:p>
    <w:p>
      <w:pPr>
        <w:pStyle w:val="ListBullet"/>
        <w:spacing w:line="240" w:lineRule="auto"/>
        <w:ind w:left="720"/>
      </w:pPr>
      <w:r>
        <w:rPr>
          <w:lang w:val="ne_NP" w:bidi="ne_NP"/>
        </w:rPr>
      </w:r>
      <w:r>
        <w:rPr>
          <w:lang w:val="ne_NP" w:bidi="ne_NP"/>
        </w:rPr>
        <w:t>अन्य कर संकलकहरू</w:t>
      </w:r>
    </w:p>
    <w:p>
      <w:pPr>
        <w:pStyle w:val="ListBullet"/>
        <w:spacing w:line="240" w:lineRule="auto"/>
        <w:ind w:left="720"/>
      </w:pPr>
      <w:r>
        <w:rPr>
          <w:lang w:val="ne_NP" w:bidi="ne_NP"/>
        </w:rPr>
      </w:r>
      <w:r>
        <w:rPr>
          <w:lang w:val="ne_NP" w:bidi="ne_NP"/>
        </w:rPr>
        <w:t>पापी मानिने अन्य मानिसहरू</w:t>
      </w:r>
    </w:p>
    <w:p>
      <w:pPr>
        <w:pStyle w:val="ListBullet"/>
        <w:spacing w:line="240" w:lineRule="auto"/>
        <w:ind w:left="720"/>
      </w:pPr>
      <w:r>
        <w:rPr>
          <w:lang w:val="ne_NP" w:bidi="ne_NP"/>
        </w:rPr>
      </w:r>
      <w:r>
        <w:rPr>
          <w:lang w:val="ne_NP" w:bidi="ne_NP"/>
        </w:rPr>
        <w:t>धार्मिक नेताहरू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कफर्नहुम भएर हिंड्दै हुनुहुन्छ भनेर अभिनय गर्नुहोस्। मानिसहरूको ठूलो समूहले उहाँलाई पछ्याउँछ। येशूले लेवीलाई उस्को कर बुथमा देख्नुहुन्छ र भन्नुहुन्छ, "मेरो पछि लाग र मेरो चेला होउ।" तुरुन्तै लेवी उठ्छ र येशूको पछि लाग्छ।</w:t>
      </w:r>
    </w:p>
    <w:p>
      <w:pPr/>
      <w:r>
        <w:rPr>
          <w:lang w:val="ne_NP" w:bidi="ne_NP"/>
        </w:rPr>
      </w:r>
      <w:r>
        <w:rPr>
          <w:lang w:val="ne_NP" w:bidi="ne_NP"/>
        </w:rPr>
        <w:t>नाटकलाई केहि छिन रोक्नुहोस। लेवीको भूमिका खेल्ने व्यक्तिलाई सोध्नुहोस्, "तपाईं के महसुस गर्दै हुनुहुन्छ वा के सोच्दै हुनुहुन्छ?" व्यक्तिले "येशूलाई पछ्याउने तीव्र इच्छा छ" वा "आशावादी छु" जस्ता कुराहरूको जवाफ दिन सक्छ। उहाँले साँच्चै मलाई चिन्नु हुन्छ," वा "स्वीकृत भएँ। म बहिष्कृत भएता पनि मैले उहाँलाई पछ्याएको उहाँ चाहनुहुन्छ।" नाटकलाई जारी राख्नुहोस्।</w:t>
      </w:r>
    </w:p>
    <w:p>
      <w:pPr/>
      <w:r>
        <w:rPr>
          <w:lang w:val="ne_NP" w:bidi="ne_NP"/>
        </w:rPr>
      </w:r>
      <w:r>
        <w:rPr>
          <w:lang w:val="ne_NP" w:bidi="ne_NP"/>
        </w:rPr>
        <w:t>केही समय पछि येशू र उहाँका चेलाहरू लेवीको घरमा जान्छन्। अब यो कृयाकलाप लेवीको घरको हो। येशू र उहाँका चेलाहरूले लेवी, अन्य कर उठाउनेहरू र अन्य बहिष्कृत मानिसहरूसँग खाना खान्छन्। धार्मिक नेताहरूले यो देखेको अभिनय गर्नुहोस्। पछि तिनीहरूले येशूका चेलाहरूलाई सोध्छन्, "येशू किन पापीहरूसँग खाना खानुहुन्छ?"</w:t>
      </w:r>
    </w:p>
    <w:p>
      <w:pPr/>
      <w:r>
        <w:rPr>
          <w:lang w:val="ne_NP" w:bidi="ne_NP"/>
        </w:rPr>
      </w:r>
      <w:r>
        <w:rPr>
          <w:lang w:val="ne_NP" w:bidi="ne_NP"/>
        </w:rPr>
        <w:t>नाटकलाई केहि छिन रोक्नुहोस। धार्मिक नेताहरुको भूमिका खेल्ने कलाकारहरूलाई सोध्नुहोस्, "तपाईहरू के महसुस गर्दै हुनुहुन्छ वा के सोच्दै हुनुहुन्छ?" व्यक्तिले "आदरणीय धार्मिक नेताहरूले पापी मानिसहरूसँग संगत गर्नु हुँदैन" जस्ता कुराहरूको जवाफ दिन सक्छ, वा "हामीले येशूले पक्षाघात भएको मानिसलाई निको पार्नु भएको देखेका छौं। अब उहाँ पापीहरूलाई क्षमा गर्नुहुन्छ भन्ने मात्र होइन, तर उहाँ पापीहरूसँग पनि खानुहुन्छ, जुन ईश्वरनिन्दा हो," वा "हामी बाहिर छौ भित्र हेरिरहेका छौं र येशू हामीसँग हुनुहुन्न भनेर ईर्ष्या गर्छौं।" नाटकलाई जारी राख्नुहोस्।</w:t>
      </w:r>
    </w:p>
    <w:p>
      <w:pPr/>
      <w:r>
        <w:rPr>
          <w:lang w:val="ne_NP" w:bidi="ne_NP"/>
        </w:rPr>
      </w:r>
      <w:r>
        <w:rPr>
          <w:lang w:val="ne_NP" w:bidi="ne_NP"/>
        </w:rPr>
        <w:t>धार्मिक नेताहरूले आफ्ना चेलाहरूसँग कुरा गरेको येशूले सुनेको अभिनय गर्नुहोस्। येशूले तिनीहरूलाई भन्नुभयो, "स्वस्थ मानिसहरूलाई डाक्टरको आवश्यकता पर्दैन। बिरामी मानिसहरूलाई पर्छ। म आफू धर्मी छु भनेर सोच्नेहरूलाई होइन, तर आफू पापी छु भनेर जान्नेहरूलाई बोलाउन आएको छु।"</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व्यक्तिले यस्तो जवाफ दिन सक्छ, "तिनीहरूले मेरो पिताको व्यवस्था जान्दछु भन्ने बिचार गर्दछन, तर तिनीहरूले उहाँको हृदय जान्दैनन्," वा "तिनीहरू सारै घमण्डि छन आफूलाई पनि सहायता चाहिन्छ भनेर स्वीकार गर्दैनन," वा "बिरामी"। मलाई थाहा छ त्यहाँ अझ बढी बिबाद हुनेछ।"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२:१३–१७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w:t>
      </w:r>
      <w:r>
        <w:rPr>
          <w:lang w:val="ne_NP" w:bidi="ne_NP"/>
        </w:rPr>
        <w:t>कफर्नहुममा</w:t>
      </w:r>
      <w:r>
        <w:rPr>
          <w:lang w:val="ne_NP" w:bidi="ne_NP"/>
        </w:rPr>
        <w:t xml:space="preserve"> हिंड्दै हुनुहुन्छ, उहाँले लेवीलाई </w:t>
      </w:r>
      <w:r>
        <w:rPr>
          <w:b/>
          <w:lang w:val="ne_NP" w:bidi="ne_NP"/>
        </w:rPr>
        <w:t>कर उठाउनेको</w:t>
      </w:r>
      <w:r>
        <w:rPr>
          <w:lang w:val="ne_NP" w:bidi="ne_NP"/>
        </w:rPr>
        <w:t xml:space="preserve"> रूपमा काम गरेको देख्नुहुन्छ। कर उठाउनेहरू यहूदीहरू थिए जसलाइ रोमीहरूले जितेपछि रोमी सरकारको लागि काम गरे। रोमीहरूले यहूदीहरूलाई रोमलाई कर तिर्न बाध्य पारे। यहूदीहरूले कर उठाउनेहरूलाई घृणा गर्थे किनभने तिनीहरूले रोमीहरूको लागि काम गरे। कर उठाउनेहरू आवश्यकता भन्दा बढी पैसा सङ्कलन गरेर धनी भएका रुपमा पनि चिनिन्थे।</w:t>
      </w:r>
    </w:p>
    <w:p>
      <w:pPr/>
      <w:r>
        <w:rPr>
          <w:lang w:val="ne_NP" w:bidi="ne_NP"/>
        </w:rPr>
      </w:r>
      <w:r>
        <w:rPr>
          <w:lang w:val="ne_NP" w:bidi="ne_NP"/>
        </w:rPr>
        <w:t xml:space="preserve">येशूले लेवीलाई आफ्नो </w:t>
      </w:r>
      <w:r>
        <w:rPr>
          <w:b/>
          <w:lang w:val="ne_NP" w:bidi="ne_NP"/>
        </w:rPr>
        <w:t>चेला</w:t>
      </w:r>
      <w:r>
        <w:rPr>
          <w:lang w:val="ne_NP" w:bidi="ne_NP"/>
        </w:rPr>
        <w:t xml:space="preserve"> वा नजिकको अनुयायी बन्न बोलाउनुहुन्छ। येशूका नजिकका अनुयायीहरू उहाँको सार्वजनिक सेवकाईको अधिकांश समयमा उहाँसँग थिए, उहाँसँग सबै ठाउँमा यात्रा गर्दै, उहाँबाट सिक्दै र कहिलेकाँही उहाँले सुसमाचार प्रचार गर्न र बिरामीहरू निको पार्न पठाउँनुभयो। यदि तपाईंको भाषामा शिक्षकको समर्पित अनुयायीहरूको लागि बुझाउने शब्द छ भने तपाईं यहाँ त्यो शब्द प्रयोग गर्न सक्नुहुन्छ।</w:t>
      </w:r>
    </w:p>
    <w:p>
      <w:pPr/>
      <w:r>
        <w:rPr>
          <w:lang w:val="ne_NP" w:bidi="ne_NP"/>
        </w:rPr>
      </w:r>
      <w:r>
        <w:rPr>
          <w:lang w:val="ne_NP" w:bidi="ne_NP"/>
        </w:rPr>
        <w:t xml:space="preserve">यहाँ रोक्नुहोस् र समूहको रूपमा छलफल गर्नुहोस् कि तपाईं </w:t>
      </w:r>
      <w:r>
        <w:rPr>
          <w:b/>
          <w:lang w:val="ne_NP" w:bidi="ne_NP"/>
        </w:rPr>
        <w:t>चेलाको</w:t>
      </w:r>
      <w:r>
        <w:rPr>
          <w:lang w:val="ne_NP" w:bidi="ne_NP"/>
        </w:rPr>
        <w:t xml:space="preserve"> लागि कुन शब्द वा वाक्यांश प्रयोग गर्नुहुनेछ। थप जानकारीको लागि मुख्य शब्दावलीमा </w:t>
      </w:r>
      <w:r>
        <w:rPr>
          <w:lang w:val="ne_NP" w:bidi="ne_NP"/>
        </w:rPr>
        <w:t>चेला</w:t>
      </w:r>
      <w:r>
        <w:rPr>
          <w:lang w:val="ne_NP" w:bidi="ne_NP"/>
        </w:rPr>
        <w:t xml:space="preserve"> खोज्नुहोस्। अडियो रोक्‍नुहोस्। </w:t>
      </w:r>
    </w:p>
    <w:p>
      <w:pPr/>
      <w:r>
        <w:rPr>
          <w:lang w:val="ne_NP" w:bidi="ne_NP"/>
        </w:rPr>
      </w:r>
      <w:r>
        <w:rPr>
          <w:lang w:val="ne_NP" w:bidi="ne_NP"/>
        </w:rPr>
        <w:t xml:space="preserve"> येशू पछि लेवीको घरमा जानुहुन्छ र अन्य कर उठाउनेहरू र </w:t>
      </w:r>
      <w:r>
        <w:rPr>
          <w:b/>
          <w:lang w:val="ne_NP" w:bidi="ne_NP"/>
        </w:rPr>
        <w:t>पापीहरूसँग</w:t>
      </w:r>
      <w:r>
        <w:rPr>
          <w:lang w:val="ne_NP" w:bidi="ne_NP"/>
        </w:rPr>
        <w:t xml:space="preserve"> खाना खानुहुन्छ। पापी शब्द यहाँ असामान्य तरिकाले प्रयोग गरिएको छ। यहाँ, यसको अर्थ खाना खानु अघि आफूलाई सफा गर्ने धार्मिक नियमहरू बारम्बार उल्लङ्घन गर्ने मानिसहरू हो। </w:t>
      </w:r>
      <w:r>
        <w:rPr>
          <w:lang w:val="ne_NP" w:bidi="ne_NP"/>
        </w:rPr>
        <w:t>पापको</w:t>
      </w:r>
      <w:r>
        <w:rPr>
          <w:lang w:val="ne_NP" w:bidi="ne_NP"/>
        </w:rPr>
        <w:t xml:space="preserve"> बारेमा थप जानकारीको लागि मुख्य शब्दावली हेर्नुहोस्।</w:t>
      </w:r>
    </w:p>
    <w:p>
      <w:pPr/>
      <w:r>
        <w:rPr>
          <w:lang w:val="ne_NP" w:bidi="ne_NP"/>
        </w:rPr>
      </w:r>
      <w:r>
        <w:rPr>
          <w:lang w:val="ne_NP" w:bidi="ne_NP"/>
        </w:rPr>
        <w:t xml:space="preserve"> </w:t>
      </w:r>
      <w:r>
        <w:rPr>
          <w:b/>
          <w:lang w:val="ne_NP" w:bidi="ne_NP"/>
        </w:rPr>
        <w:t>व्यवस्थाका शिक्षकहरू</w:t>
      </w:r>
      <w:r>
        <w:rPr>
          <w:lang w:val="ne_NP" w:bidi="ne_NP"/>
        </w:rPr>
        <w:t xml:space="preserve"> वा </w:t>
      </w:r>
      <w:r>
        <w:rPr>
          <w:b/>
          <w:lang w:val="ne_NP" w:bidi="ne_NP"/>
        </w:rPr>
        <w:t>शास्त्रीहरू</w:t>
      </w:r>
      <w:r>
        <w:rPr>
          <w:lang w:val="ne_NP" w:bidi="ne_NP"/>
        </w:rPr>
        <w:t xml:space="preserve"> जो </w:t>
      </w:r>
      <w:r>
        <w:rPr>
          <w:b/>
          <w:lang w:val="ne_NP" w:bidi="ne_NP"/>
        </w:rPr>
        <w:t>फरिसीहरू</w:t>
      </w:r>
      <w:r>
        <w:rPr>
          <w:lang w:val="ne_NP" w:bidi="ne_NP"/>
        </w:rPr>
        <w:t xml:space="preserve"> थिए तिनिहरूले येशूका चेलाहरूलाई प्रश्न सोधे। यस कथामा फरिसीहरूले येशूलाई पछ्याउँथे वा थिएनन् भनेर स्पष्ट छैन, तर येशूले पापीहरूसँग खाना खानु गलत हो भनेर सोच्दछौ भनेर तिनीहरूले येशूका चेलाहरूलाई भन्छन। "फरिसी" नामको अर्थ "अलग गरिएको" हो। फरिसीहरू अत्यधिक प्रभावशाली र धर्मी मानिन्थे तिनीहरू मानिसहरूको लागि राम्रो उदाहरण थिए किनभने तिनीहरू परमेश्वरको व्यवस्थामा समर्पित थिए। तिनीहरूले लिखित र मौखिक दुबै धार्मिक परम्परा र नियमहरू जान्दथे। केही फरिसीहरू </w:t>
      </w:r>
      <w:r>
        <w:rPr>
          <w:b/>
          <w:lang w:val="ne_NP" w:bidi="ne_NP"/>
        </w:rPr>
        <w:t>परमेश्वरको व्यवस्थाका शिक्षकहरू</w:t>
      </w:r>
      <w:r>
        <w:rPr>
          <w:lang w:val="ne_NP" w:bidi="ne_NP"/>
        </w:rPr>
        <w:t xml:space="preserve"> पनि थिए, र यस खण्डमा उनिहरूकै बारेमा कुरा गरिएको छ। फरिसीहरू शब्द यस प्रकारको धार्मिक नेताको नाम हो।</w:t>
      </w:r>
    </w:p>
    <w:p>
      <w:pPr/>
      <w:r>
        <w:rPr>
          <w:lang w:val="ne_NP" w:bidi="ne_NP"/>
        </w:rPr>
      </w:r>
      <w:r>
        <w:rPr>
          <w:lang w:val="ne_NP" w:bidi="ne_NP"/>
        </w:rPr>
        <w:t xml:space="preserve">यहाँ रोक्नुहोस् र समूहको रूपमा छलफल गर्नुहोस् कि तपाईं </w:t>
      </w:r>
      <w:r>
        <w:rPr>
          <w:b/>
          <w:lang w:val="ne_NP" w:bidi="ne_NP"/>
        </w:rPr>
        <w:t>व्यवस्थाका शिक्षक फरिसीहरू</w:t>
      </w:r>
      <w:r>
        <w:rPr>
          <w:lang w:val="ne_NP" w:bidi="ne_NP"/>
        </w:rPr>
        <w:t xml:space="preserve"> लाई कसरी अनुवाद गर्नुहुनेछ। </w:t>
      </w:r>
      <w:r>
        <w:rPr>
          <w:lang w:val="ne_NP" w:bidi="ne_NP"/>
        </w:rPr>
        <w:t>फरिसी</w:t>
      </w:r>
      <w:r>
        <w:rPr>
          <w:lang w:val="ne_NP" w:bidi="ne_NP"/>
        </w:rPr>
        <w:t xml:space="preserve"> र </w:t>
      </w:r>
      <w:r>
        <w:rPr>
          <w:lang w:val="ne_NP" w:bidi="ne_NP"/>
        </w:rPr>
        <w:t>ब्यवस्थाका शिक्षक</w:t>
      </w:r>
      <w:r>
        <w:rPr>
          <w:lang w:val="ne_NP" w:bidi="ne_NP"/>
        </w:rPr>
        <w:t xml:space="preserve"> बारेमा थप जानकारीको लागि मुख्य शब्दावलीमा हेर्नुहोस। अडियो रोक्‍नुहोस्। </w:t>
      </w:r>
    </w:p>
    <w:p>
      <w:pPr/>
      <w:r>
        <w:rPr>
          <w:lang w:val="ne_NP" w:bidi="ne_NP"/>
        </w:rPr>
      </w:r>
      <w:r>
        <w:rPr>
          <w:lang w:val="ne_NP" w:bidi="ne_NP"/>
        </w:rPr>
        <w:t xml:space="preserve">येशूले स्वस्थ मानिसहरूलाई </w:t>
      </w:r>
      <w:r>
        <w:rPr>
          <w:lang w:val="ne_NP" w:bidi="ne_NP"/>
        </w:rPr>
        <w:t>धर्मी</w:t>
      </w:r>
      <w:r>
        <w:rPr>
          <w:lang w:val="ne_NP" w:bidi="ne_NP"/>
        </w:rPr>
        <w:t xml:space="preserve"> छु भनेर सोच्ने मानिसहरूसँग तुलना गर्न बुद्धिमान भनाइको प्रयोग गर्नुहुन्छ। पुरानो नियमको विचारमा "धार्मिकता" भनेको परमेश्वर र मानिस बीचको सम्बन्ध वा मानिस र मानिस बीचको सम्बन्धमा आधारित छ। धर्मीकताले पवित्रता, सही प्रकारले जिउनु वा दोष रहित हुनुलाई जनाउँछ। तपाईंले आफ्नो अनुवादभरि "धार्मिकता" को अवधारणालाई यही प्रकारले वर्णन गर्नुपर्छ। उदाहरणको लागि, तपाईं धार्मिकतालाई "परमेश्वरसँगको सही सम्बन्ध" भनेर वर्णन गर्न सक्नुहुन्छ। तपाईं यसलाई कानूनी शब्दावलीमा "दोष रहित/निर्दोष" भनेर पनि वर्णन गर्न सक्नुहुन्छ। यी अवधारणाहरूलाई वर्णन गर्ने अन्य तरिकाहरू यस प्रकार छन्:</w:t>
      </w:r>
    </w:p>
    <w:p>
      <w:pPr>
        <w:pStyle w:val="ListBullet"/>
        <w:spacing w:line="240" w:lineRule="auto"/>
        <w:ind w:left="720"/>
      </w:pPr>
      <w:r>
        <w:rPr>
          <w:lang w:val="ne_NP" w:bidi="ne_NP"/>
        </w:rPr>
      </w:r>
      <w:r>
        <w:rPr>
          <w:lang w:val="ne_NP" w:bidi="ne_NP"/>
        </w:rPr>
        <w:t>परमेश्वरको दृष्टिमा सही हुनु</w:t>
      </w:r>
    </w:p>
    <w:p>
      <w:pPr>
        <w:pStyle w:val="ListBullet"/>
        <w:spacing w:line="240" w:lineRule="auto"/>
        <w:ind w:left="720"/>
      </w:pPr>
      <w:r>
        <w:rPr>
          <w:lang w:val="ne_NP" w:bidi="ne_NP"/>
        </w:rPr>
      </w:r>
      <w:r>
        <w:rPr>
          <w:lang w:val="ne_NP" w:bidi="ne_NP"/>
        </w:rPr>
        <w:t>परमेश्वरसँग सही प्रकारले रहुनु</w:t>
      </w:r>
    </w:p>
    <w:p>
      <w:pPr>
        <w:pStyle w:val="ListBullet"/>
        <w:spacing w:line="240" w:lineRule="auto"/>
        <w:ind w:left="720"/>
      </w:pPr>
      <w:r>
        <w:rPr>
          <w:lang w:val="ne_NP" w:bidi="ne_NP"/>
        </w:rPr>
      </w:r>
      <w:r>
        <w:rPr>
          <w:lang w:val="ne_NP" w:bidi="ne_NP"/>
        </w:rPr>
        <w:t>परमेश्वरले स्वीकार गर्नुभएको</w:t>
      </w:r>
    </w:p>
    <w:p>
      <w:pPr/>
      <w:r>
        <w:rPr>
          <w:lang w:val="ne_NP" w:bidi="ne_NP"/>
        </w:rPr>
      </w:r>
      <w:r>
        <w:rPr>
          <w:lang w:val="ne_NP" w:bidi="ne_NP"/>
        </w:rPr>
        <w:t>तपाईंको श्रोताहरूसँग धार्मिकताको अवधारणालाई वर्णन गर्ने विशेष शब्दहरू पनि हुन सक्छन्, जस्तै "सीधा हृदय भएको, इमान्दार भएको, दोषरहित / निर्दोष हुनु, परमेश्वरको बाटोमा हिंड्ने," आदि... तपाईं आफ्नो कथाको लागि उपयुक्त शब्द छनौट गर्दा यी कुराहरूलाई ध्यानमा राख्नुहोस्।</w:t>
      </w:r>
    </w:p>
    <w:p>
      <w:pPr/>
      <w:r>
        <w:rPr>
          <w:lang w:val="ne_NP" w:bidi="ne_NP"/>
        </w:rPr>
      </w:r>
      <w:r>
        <w:rPr>
          <w:lang w:val="ne_NP" w:bidi="ne_NP"/>
        </w:rPr>
        <w:t>बाइबलमा याद गर्नुहोस् कि मानिसहरू कहिल्यै पनि आफै धर्मी बन्न सक्दैनन् वा पर्याप्त असल कार्यहरू गरेर हुनसक्दैनन्, यद्यपि धेरै मानिसहरूले यस शब्दलाई त्यसरीनै बुझ्छन्। यद्यपि, येशूले हाम्रो धार्मिकता परमेश्वरको सबै व्यवस्थाहरू पालन गर्ने धार्मिक नेताहरूको भन्दा अझ राम्रो हुनुपर्छ भनेर स्पष्ट गर्नुहुन्छ। धार्मिकताको अवधारणाको अर्थ असल कार्यहरू गर्नु भन्दा बढी हो। "धार्मिकता" को लागि तपाईंको शब्द वा वाक्यांश असल कार्यहरू गर्नमा आधारित हुनुहुन्न।</w:t>
      </w:r>
    </w:p>
    <w:p>
      <w:pPr/>
      <w:r>
        <w:rPr>
          <w:lang w:val="ne_NP" w:bidi="ne_NP"/>
        </w:rPr>
      </w:r>
      <w:r>
        <w:rPr>
          <w:lang w:val="ne_NP" w:bidi="ne_NP"/>
        </w:rPr>
        <w:t xml:space="preserve">यहाँ रोक्नुहोस् र </w:t>
      </w:r>
      <w:r>
        <w:rPr>
          <w:b/>
          <w:lang w:val="ne_NP" w:bidi="ne_NP"/>
        </w:rPr>
        <w:t>धर्मी</w:t>
      </w:r>
      <w:r>
        <w:rPr>
          <w:lang w:val="ne_NP" w:bidi="ne_NP"/>
        </w:rPr>
        <w:t xml:space="preserve"> लाई तपाईं कसरी अनुवाद गर्नुहुनेछ भनेर सँगै छलफल गर्नुहोस्। किनभने यो महत्त्वपूर्ण शब्द भएकोले यसमा केही समय बिताउनुहोस। तपाईंले संस्कृतिमा कुनै प्रकारको उपयुक्त तुलना पाउन सक्नुहुन्छ। उदाहरणको लागि, तपाईंले केही टुटेका त्यसैले प्रयोग गर्न नसकिने कुरासँग तुलना गर्न सक्नुहुन्छ। वास्तवमा एकपटक वस्तु फुटेपछि यसलाई पूर्ण रूपमा प्रयोग योग्य अवस्थामा फर्काउनका निम्ति यसलाई मर्मत गर्ने कुनै उपाय हुँदैन। सायद यो माटोको भाँडो, लौका वा धनुष र बाण जस्तै हुनसक्छ। सायद यो बाङ्गिएको बाँण हुनसक्छ जसले अब निसानामा हिर्काउन सक्दैन। धार्मिकतालाई पुनर्स्थापित गर्न नसक्ने कुराहरूलाई परमेश्वरले पुनर्स्थापित गर्नुहुन्छ भन्ने अवधारणा हो। उहाँले वस्तुलाई मर्मत मात्र गर्नुहुन्न, तर यो कहिल्यै फुटेको थिएन झैं फेरि यसको उद्देश्य अनुरुप उपयोगी बनाउनुहुन्छ। तपाईं सहभागीहरूलाई जोडीमा नक्कल गरेर "धार्मिकता" लाई "देखाउन" आग्रह पनि गर्न सक्नुहुन्छ। समूहले आफूले देखेको कुरामा छलफल गर्न सक्छन र यदि अभिनयले अवधारणालाई सही रूपमा देखाउँछ भने निर्धारण गर्न सक्छन। यदि हो भने तपाईं "धार्मिकता" लाई वर्णन गर्ने उपयुक्त तरिका पत्ता लगाउन यी कृयाकलाप लाई प्रयोग गर्न सक्नुहुन्छ।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पहिला, समूहको एउटा सदस्यले खण्डका केहि बाक्यहरु भन्नु 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2:18–22</w:t>
      </w:r>
      <w:r>
        <w:rPr>
          <w:lang w:val="ne_NP" w:bidi="ne_NP"/>
        </w:rPr>
      </w:r>
    </w:p>
    <w:p>
      <w:pPr>
        <w:pStyle w:val="Heading3"/>
      </w:pPr>
      <w:r>
        <w:rPr>
          <w:lang w:val="ne_NP" w:bidi="ne_NP"/>
        </w:rPr>
        <w:t>Step 1</w:t>
      </w:r>
    </w:p>
    <w:p>
      <w:pPr/>
      <w:r>
        <w:rPr>
          <w:lang w:val="ne_NP" w:bidi="ne_NP"/>
        </w:rPr>
      </w:r>
      <w:r>
        <w:rPr>
          <w:lang w:val="ne_NP" w:bidi="ne_NP"/>
        </w:rPr>
        <w:t>यो कदममा, मर्कूस २:१८–२२ सुन्‍नुहोस् र मनमा राख्‍नुहोस्।</w:t>
      </w:r>
    </w:p>
    <w:p>
      <w:pPr/>
      <w:r>
        <w:rPr>
          <w:lang w:val="ne_NP" w:bidi="ne_NP"/>
        </w:rPr>
      </w:r>
      <w:r>
        <w:rPr>
          <w:lang w:val="ne_NP" w:bidi="ne_NP"/>
        </w:rPr>
        <w:t>सम्भव छ भने मर्कूस २:१८–२२ को श्रव्य सामग्रीलाई तीन पटक तीन फरक अनुबादहरुमा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२:१८–२२ श्रव्य संस्करण सुन्‍नुहोस्।</w:t>
      </w:r>
    </w:p>
    <w:p>
      <w:pPr/>
      <w:r>
        <w:rPr>
          <w:lang w:val="ne_NP" w:bidi="ne_NP"/>
        </w:rPr>
      </w:r>
      <w:r>
        <w:rPr>
          <w:lang w:val="ne_NP" w:bidi="ne_NP"/>
        </w:rPr>
        <w:t>मर्कूसको यस खण्डका छोटा कथाहरू यस समयमा क्रम अनुसार नभएको हुन सक्छ। यद्यपि, मर्कूसले यस्तै कथाहरू र शिक्षाहरूलाई सँगै राख्छन्। अघिल्लो खण्डमा येशूले पापीहरूसँग खाना खानुभयो, जुन धार्मिक व्यवस्थाको विपरीत थियो। यस खण्डमा येशू र उहाँका चेलाहरूले फेरि धार्मिक नेताहरूलाई छक्क पारेका छन् किनभने तिनीहरू उपवास बस्दैनन्। उपवासले नम्रता, दुख देखाउन वा परमेश्वरको मद्दत माग्न खाना वा पेय पदार्थ नखाई बस्नुलाई बुझाउँछ। येशू र उहाँका चेलाहरूले अरूले जस्तै धार्मिक परम्परा पालन नगरेर हामि फरक छौं भनेर देखाउँदै हुनुहुन्छ।</w:t>
      </w:r>
    </w:p>
    <w:p>
      <w:pPr/>
      <w:r>
        <w:rPr>
          <w:lang w:val="ne_NP" w:bidi="ne_NP"/>
        </w:rPr>
      </w:r>
      <w:r>
        <w:rPr>
          <w:lang w:val="ne_NP" w:bidi="ne_NP"/>
        </w:rPr>
        <w:t>पुरानो नियमको समयमा उपवासको लागि एक दिन मात्र छुट्याइएको थियो त्यो प्रायश्चितको दिन थियो, यद्यपि येशूको समयमा उपवास बढि परम्परागत थियो र यहूदी संस्कृतिमा धेरै पटक हुन्थ्यो। फरिसीहरू वा धार्मिक नेताहरू र तिनीहरूलाई पछ्याउनेहरूले हप्तामा दुई दिन उपवास बस्थे। यूहन्नाका चेलाहरू वा नजिकका अनुयायीहरू उपवास बस्थे किनभने तिनिहरू दुखीत थिए वा तिनीहरू आफ्नो पापबाट फर्किएका थिए भनेर परमेश्वरलाई देखाउन चाहन्थे। पुरानो नियमको समयमा उपवासको मूल विचार पश्चात्ताप देखाउनु थियो वा परमेश्वरलाई पाप क्षमा गर्न र फेरि सबै कुरा ठीक गर्न बिन्ति गर्नु थियो। येशूको दिनमा मानिसहरू अझ धर्मी बन्न र परमेश्वरको अनुग्रह प्राप्त गर्न चाहन्थे।</w:t>
      </w:r>
    </w:p>
    <w:p>
      <w:pPr/>
      <w:r>
        <w:rPr>
          <w:lang w:val="ne_NP" w:bidi="ne_NP"/>
        </w:rPr>
      </w:r>
      <w:r>
        <w:rPr>
          <w:lang w:val="ne_NP" w:bidi="ne_NP"/>
        </w:rPr>
        <w:t xml:space="preserve">यहाँ रोक्नुहोस् र समूहको रूपमा यस प्रश्नको छलफल गर्नुहोस्: तपाईंको संस्कृतिमा मानिसहरूले अझ धर्मी बन्न वा परमेश्वरको अनुग्रह प्राप्त गर्न के गर्छन्? अडियो रोक्‍नुहोस्। </w:t>
      </w:r>
    </w:p>
    <w:p>
      <w:pPr/>
      <w:r>
        <w:rPr>
          <w:lang w:val="ne_NP" w:bidi="ne_NP"/>
        </w:rPr>
      </w:r>
      <w:r>
        <w:rPr>
          <w:lang w:val="ne_NP" w:bidi="ne_NP"/>
        </w:rPr>
        <w:t>केही मानिसहरू येशूकहाँ आए र सोधे, "तपाईंका चेलाहरूले यूहन्नाका चेलाहरू र फरिसीहरू जस्तै किन उपवास बस्दैनन्?" प्रश्न उचित जस्तो देखिन्छ। यदि येशू महान शिक्षक हुनुहुन्छ भने किन उहाँले अन्य शिक्षकहरूका अनुयायीहरू जस्तै आफ्ना अनुयायीहरूलाई उपवास बस्न सिकाउनुहुन्न? ती दिनहरूमा धार्मिक शिक्षकहरूले प्राय: प्रश्नहरूको जवाफ दिन त्यस विषयमा बहस गर्नको साटो अर्को त्यस्तै प्रश्न गर्थे। येशूले प्रश्न सोध्नुहुन्छ र त्यसपछि आफै जवाफ दिनुहुन्छ: "के विवाहमा पाहुनाहरूले दुलहासँग उत्सव मनाउँदा उपवास बस्छन्? अवश्य पनि होइन। दुलहा तिनीहरूसँग हुँदा तिनीहरू उपवास बस्न सक्दैनन्।" येशूले आफूलाई दुलहा वा विवाह गर्ने मानिससँग तुलना गर्नुहुन्छ। येशूले मानिसहरूलाई सम्झाउनुहुन्छ कि यदि विवाहको दिनमा पाहुनाहरू उनिसँग आनन्दित भएनन भने दुलहा रिसाउने छन। यद्यपि मानिसहरूले उहाँ मसीह वा प्रतिज्ञा गरिएको मुक्तिदाता हुनुहुन्छ भनेर उहाँले भनेको कुरा मान्दैनथे, तर तिनीहरू मसीहले ल्याउने आनन्द देखाउन विवाहको भोजको विचारलाई प्रयोग गर्थे। यहाँ येशूले जोड दिदै हुनुहुन्छ कि आफ्ना चेलाहरूले दुलहा जस्तै आफ्नो मालिकमा आनन्द पाउँछन् त्यसैले तिनीहरू किन उपवास बस्ने? यद्यपि, येशूले भविष्यमा त्यस समयको बारेमा पनि कुरा गर्नुहुन्छ जब उहाँ तिनीहरूलाई छोड्नुहुनेछ। येशू भन्नुहुन्छ कि कसैले उहाँलाई चेलाहरूबाट ठाढा लैजानेछ वा उहाँलाई जान बाध्य पार्नेछ। जब यस्तो हुन्छ, येशूले भन्नुहुन्छ कि उपवास उपयुक्त हुन सक्छ। जब येशू जानुहुन्छ तब आफ्ना चेलाहरू उपवास बस्नेछन् भनेर भन्नुहुन्छ, उहाँ आज्ञा दिनुहुन्न तर भविष्यमा के हुनेछ भनेर वर्णन गर्नुहुन्छ।</w:t>
      </w:r>
    </w:p>
    <w:p>
      <w:pPr/>
      <w:r>
        <w:rPr>
          <w:lang w:val="ne_NP" w:bidi="ne_NP"/>
        </w:rPr>
      </w:r>
      <w:r>
        <w:rPr>
          <w:lang w:val="ne_NP" w:bidi="ne_NP"/>
        </w:rPr>
        <w:t xml:space="preserve">यहाँ रोक्नुहोस् र समूहको रूपमा यस प्रश्नको छलफल गर्नुहोस्: तपाईंको संस्कृतिमा भोजहरू वा विशेष समारोहहरूमा के हुन्छ। के मानिसहरू आनन्दले भरिएका छन्? विशेष समारोहमा आफ्नो आनन्द देखाउन तिनीहरू के गर्छन्? अडियो रोक्‍नुहोस्। </w:t>
      </w:r>
    </w:p>
    <w:p>
      <w:pPr/>
      <w:r>
        <w:rPr>
          <w:lang w:val="ne_NP" w:bidi="ne_NP"/>
        </w:rPr>
      </w:r>
      <w:r>
        <w:rPr>
          <w:lang w:val="ne_NP" w:bidi="ne_NP"/>
        </w:rPr>
        <w:t>पुरानो र नयाँ लुगा र पुरानो र नयाँ रक्सी राख्ने छालाको थैलो बारेका पदहरू सायद येशूले गर्नु भएको छुट्टा छुट्टै कुराकानीबाट लिएको हो। तर ति कुराहरू यहाँ मिल्न आँउछ, किनभने येशू आउनुभएदेखिनै तिनीहरूले काम गर्ने पुरानो र नयाँ तरिकाको भिन्नता देखाउँछन। अब कुराकानी उपवासको बारेमा मात्र होइन।</w:t>
      </w:r>
    </w:p>
    <w:p>
      <w:pPr/>
      <w:r>
        <w:rPr>
          <w:lang w:val="ne_NP" w:bidi="ne_NP"/>
        </w:rPr>
      </w:r>
      <w:r>
        <w:rPr>
          <w:lang w:val="ne_NP" w:bidi="ne_NP"/>
        </w:rPr>
        <w:t>यदि येशूका चेलाहरू उपवास बस्थे र पुरानो तरिकालाई पछ्याईरहन्थे भने तिनीहरू पुरानो लुगामा वा कपडामा नयाँ टालो लगाउने मानिसहरू जस्तै हुन्थे। ईसाईत्व येशूको नयाँ तरिका नयाँ पोशाक हो, र यहूदी धर्म पुरानो हो। नयाँ कपडा नखुम्चिएको वा नधोएको कपडा जस्तै हो। यदि तपाईंले पुरानो लुगामा नयाँ टालो राख्नुहुन्छ र त्यसपछि यसलाई धोनुहुन्छ भने लुगा खुम्चिन्छ र नयाँ लुगा पुरानोबाट अलग हुन्छ र लुगालाई बिगार्छ भन्नेकुरा सबैलाई थाहा थियो।</w:t>
      </w:r>
    </w:p>
    <w:p>
      <w:pPr/>
      <w:r>
        <w:rPr>
          <w:lang w:val="ne_NP" w:bidi="ne_NP"/>
        </w:rPr>
      </w:r>
      <w:r>
        <w:rPr>
          <w:lang w:val="ne_NP" w:bidi="ne_NP"/>
        </w:rPr>
        <w:t xml:space="preserve">यहाँ रोक्नुहोस् र समूहको रूपमा छलफल गर्नुहोस्: सिलाई गर्ने महिलाले सिलाएको हेर्न र यस खण्डको लागि सही शब्दावली पत्ता लगाउन समय दिनु यो सहयोगी हुन सक्छ। अडियो रोक्‍नुहोस्। </w:t>
      </w:r>
    </w:p>
    <w:p>
      <w:pPr/>
      <w:r>
        <w:rPr>
          <w:lang w:val="ne_NP" w:bidi="ne_NP"/>
        </w:rPr>
      </w:r>
      <w:r>
        <w:rPr>
          <w:lang w:val="ne_NP" w:bidi="ne_NP"/>
        </w:rPr>
        <w:t>त्यसपछि येशूले आफ्नो शिक्षाहरूलाई नयाँ दाखरससँग तुलना गर्नुहुन्छ। नयाँ दाखरस भनेको अङ्गुरबाट ताजा निचोरेर बनाएको र अझै रक्सी नबनेको अवस्था हो। यहूदी धर्मको परम्पराहरू पुरानो जनावरको छाला जस्तै थिए जसलाई मानिसहरूले दाखरस भण्डारण गर्नको लागि छालाको थैलो वा भाँडो बनाउन एकसाथ सिलाउँथे। यदि कसैले पुरानो छालाको थैलोमा नयाँ दाखरस खन्यायो भने छाला फुट्छ भन्ने सबैलाई थाहा थियो। यो किनभने दाखरस समयसँगै विस्तार हुन्छ वा रक्सि बन्छ। येशूले आफ्नो नयाँ तरिका यहूदी मानिसहरूको पुरानो परम्परामा भन्दा धेरै फरक थियो भनेर भन्दै हुनुहुन्थ्यो। येशूले पुरानो तरिकाहरू गलत छन् भनेर भन्नुहुन्न, तर पुरानो तरिकाहरू गर्ने समय सकिएको छ।</w:t>
      </w:r>
    </w:p>
    <w:p>
      <w:pPr/>
      <w:r>
        <w:rPr>
          <w:lang w:val="ne_NP" w:bidi="ne_NP"/>
        </w:rPr>
      </w:r>
      <w:r>
        <w:rPr>
          <w:lang w:val="ne_NP" w:bidi="ne_NP"/>
        </w:rPr>
        <w:t xml:space="preserve">यहाँ रोक्नुहोस् र समूहमा अङ्गुर र छालाको थैलोको तस्वीर हेर्नुहोस्। अडियो रोक्‍नुहोस्। </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२:१८–२२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एउटा दृश्य छ।</w:t>
      </w:r>
    </w:p>
    <w:p>
      <w:pPr/>
      <w:r>
        <w:rPr>
          <w:lang w:val="ne_NP" w:bidi="ne_NP"/>
        </w:rPr>
      </w:r>
      <w:r>
        <w:rPr>
          <w:b/>
          <w:lang w:val="ne_NP" w:bidi="ne_NP"/>
        </w:rPr>
        <w:t>पहिलो दृश्यमा:</w:t>
      </w:r>
      <w:r>
        <w:rPr>
          <w:lang w:val="ne_NP" w:bidi="ne_NP"/>
        </w:rPr>
        <w:t xml:space="preserve"> यूहन्नाका चेलाहरू र फरिसीहरू (धार्मिक नेताहरू) उपवास बसिरहेका थिए। त्यसैले केही मानिसहरू येशूकहाँ आउँछन् र सोध्छन्, "तपाईंका चेलाहरू यूहन्नाका चेलाहरू र फरिसीहरू जस्तै किन उपवास बस्दैनन्?" येशूले तिनीहरूलाई तीनवटा उदाहरणहरू दिनुहुन्छ।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यूहन्नाका चेलाहरू</w:t>
      </w:r>
    </w:p>
    <w:p>
      <w:pPr>
        <w:pStyle w:val="ListBullet"/>
        <w:spacing w:line="240" w:lineRule="auto"/>
        <w:ind w:left="720"/>
      </w:pPr>
      <w:r>
        <w:rPr>
          <w:lang w:val="ne_NP" w:bidi="ne_NP"/>
        </w:rPr>
      </w:r>
      <w:r>
        <w:rPr>
          <w:lang w:val="ne_NP" w:bidi="ne_NP"/>
        </w:rPr>
        <w:t>फरिसीहरू (धार्मिक नेताहरू)</w:t>
      </w:r>
    </w:p>
    <w:p>
      <w:pPr>
        <w:pStyle w:val="ListBullet"/>
        <w:spacing w:line="240" w:lineRule="auto"/>
        <w:ind w:left="720"/>
      </w:pPr>
      <w:r>
        <w:rPr>
          <w:lang w:val="ne_NP" w:bidi="ne_NP"/>
        </w:rPr>
      </w:r>
      <w:r>
        <w:rPr>
          <w:lang w:val="ne_NP" w:bidi="ne_NP"/>
        </w:rPr>
        <w:t xml:space="preserve"> येशूलाई प्रश्न सोध्ने मानिसहरू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दुलहासँगै हुने विवाहका पाहुनाहरू</w:t>
      </w:r>
    </w:p>
    <w:p>
      <w:pPr>
        <w:pStyle w:val="ListBullet"/>
        <w:spacing w:line="240" w:lineRule="auto"/>
        <w:ind w:left="720"/>
      </w:pPr>
      <w:r>
        <w:rPr>
          <w:lang w:val="ne_NP" w:bidi="ne_NP"/>
        </w:rPr>
      </w:r>
      <w:r>
        <w:rPr>
          <w:lang w:val="ne_NP" w:bidi="ne_NP"/>
        </w:rPr>
        <w:t>कोही पुरानो लुगामा टालो टाल्नेहरु</w:t>
      </w:r>
    </w:p>
    <w:p>
      <w:pPr>
        <w:pStyle w:val="ListBullet"/>
        <w:spacing w:line="240" w:lineRule="auto"/>
        <w:ind w:left="720"/>
      </w:pPr>
      <w:r>
        <w:rPr>
          <w:lang w:val="ne_NP" w:bidi="ne_NP"/>
        </w:rPr>
      </w:r>
      <w:r>
        <w:rPr>
          <w:lang w:val="ne_NP" w:bidi="ne_NP"/>
        </w:rPr>
        <w:t xml:space="preserve"> नयाँ दाखरस छालामा राख्नेहरू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कथा मानिसहरू उपवास बसिरहेका बेला सुरु हुन्छ। यो घटना अघिल्लो कथा भन्दा कति पछि हुन्छ हामीलाई थाहा छैन।</w:t>
      </w:r>
    </w:p>
    <w:p>
      <w:pPr/>
      <w:r>
        <w:rPr>
          <w:lang w:val="ne_NP" w:bidi="ne_NP"/>
        </w:rPr>
      </w:r>
      <w:r>
        <w:rPr>
          <w:lang w:val="ne_NP" w:bidi="ne_NP"/>
        </w:rPr>
        <w:t>येशूलाई प्रश्न सोध्न आउनु अघि यूहन्नाका अनुयायीहरू र फरिसीहरूका अनुयायीहरू उपवास बसेको अभिनय गर्न निश्चित हुनुहोस्।</w:t>
      </w:r>
    </w:p>
    <w:p>
      <w:pPr/>
      <w:r>
        <w:rPr>
          <w:lang w:val="ne_NP" w:bidi="ne_NP"/>
        </w:rPr>
      </w:r>
      <w:r>
        <w:rPr>
          <w:lang w:val="ne_NP" w:bidi="ne_NP"/>
        </w:rPr>
        <w:t xml:space="preserve"> तपाईंको टोलीलाई येशूले तिनीहरूलाई भन्नु भएजस्तै तीन उदाहरणहरूको कल्पना गर्न लगाउनुहोस: विवाहमा दुलहासँगका पाहुनाहरू, पुरानो लुगामा टाल्नु पर्ने नयाँ टालो, र नयाँ र पुरानो छालाको थैलो।</w:t>
      </w:r>
    </w:p>
    <w:p>
      <w:pPr/>
      <w:r>
        <w:rPr>
          <w:lang w:val="ne_NP" w:bidi="ne_NP"/>
        </w:rPr>
      </w:r>
      <w:r>
        <w:rPr>
          <w:lang w:val="ne_NP" w:bidi="ne_NP"/>
        </w:rPr>
        <w:t>दुलहाको विवाहमा पाहुनाहरू खुसी छन् भनेर देखाउन निश्चित हुनुहोस्।</w:t>
      </w:r>
    </w:p>
    <w:p>
      <w:pPr/>
      <w:r>
        <w:rPr>
          <w:lang w:val="ne_NP" w:bidi="ne_NP"/>
        </w:rPr>
      </w:r>
      <w:r>
        <w:rPr>
          <w:lang w:val="ne_NP" w:bidi="ne_NP"/>
        </w:rPr>
        <w:t>जब एउटा अभिनेताले टालेको लुगा धुन्छ, लुगा धोएपछि बिग्रिएको छ भनेर देखाउनुहोस्।</w:t>
      </w:r>
    </w:p>
    <w:p>
      <w:pPr/>
      <w:r>
        <w:rPr>
          <w:lang w:val="ne_NP" w:bidi="ne_NP"/>
        </w:rPr>
      </w:r>
      <w:r>
        <w:rPr>
          <w:lang w:val="ne_NP" w:bidi="ne_NP"/>
        </w:rPr>
        <w:t>पुरानो छालाको थैलोमा नयाँ रक्सी खन्याउने व्यक्तिलाई देखाउने पक्का गर्नुहोस ताकि पछि फर्किएर आउँदा पुरानो छालाको थैलो फुटेको र सबै दाखरस भुइँमा पोखिइको पाऊछ।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२:१८–२२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एउटा दृश्य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यूहन्नाका चेलाहरू</w:t>
      </w:r>
    </w:p>
    <w:p>
      <w:pPr>
        <w:pStyle w:val="ListBullet"/>
        <w:spacing w:line="240" w:lineRule="auto"/>
        <w:ind w:left="720"/>
      </w:pPr>
      <w:r>
        <w:rPr>
          <w:lang w:val="ne_NP" w:bidi="ne_NP"/>
        </w:rPr>
      </w:r>
      <w:r>
        <w:rPr>
          <w:lang w:val="ne_NP" w:bidi="ne_NP"/>
        </w:rPr>
        <w:t>फरिसीहरू (धार्मिक नेताहरू)</w:t>
      </w:r>
    </w:p>
    <w:p>
      <w:pPr>
        <w:pStyle w:val="ListBullet"/>
        <w:spacing w:line="240" w:lineRule="auto"/>
        <w:ind w:left="720"/>
      </w:pPr>
      <w:r>
        <w:rPr>
          <w:lang w:val="ne_NP" w:bidi="ne_NP"/>
        </w:rPr>
      </w:r>
      <w:r>
        <w:rPr>
          <w:lang w:val="ne_NP" w:bidi="ne_NP"/>
        </w:rPr>
        <w:t xml:space="preserve"> येशूलाई प्रश्न सोध्ने मानिसहरू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दुलहासँगै हुने विवाहका पाहुनाहरू</w:t>
      </w:r>
    </w:p>
    <w:p>
      <w:pPr>
        <w:pStyle w:val="ListBullet"/>
        <w:spacing w:line="240" w:lineRule="auto"/>
        <w:ind w:left="720"/>
      </w:pPr>
      <w:r>
        <w:rPr>
          <w:lang w:val="ne_NP" w:bidi="ne_NP"/>
        </w:rPr>
      </w:r>
      <w:r>
        <w:rPr>
          <w:lang w:val="ne_NP" w:bidi="ne_NP"/>
        </w:rPr>
        <w:t>कोही पुरानो लुगामा टालो टाल्नेहरु</w:t>
      </w:r>
    </w:p>
    <w:p>
      <w:pPr>
        <w:pStyle w:val="ListBullet"/>
        <w:spacing w:line="240" w:lineRule="auto"/>
        <w:ind w:left="720"/>
      </w:pPr>
      <w:r>
        <w:rPr>
          <w:lang w:val="ne_NP" w:bidi="ne_NP"/>
        </w:rPr>
      </w:r>
      <w:r>
        <w:rPr>
          <w:lang w:val="ne_NP" w:bidi="ne_NP"/>
        </w:rPr>
        <w:t xml:space="preserve"> नयाँ दाखरस छालामा राख्नेहरू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यूहन्नाका अनुयायीहरू र फरिसीहरू उपवास बसेको अभिनय गर्नुहोस्। पछि, मानिसहरू आएर येशूलाई प्रश्न सोध्छन्। येशूले जवाफ दिनुहुन्छ, "के विवाहमा पाहुनाहरू दुलहासँग उत्सव मनाउँदा उपवास बस्छन्?"</w:t>
      </w:r>
    </w:p>
    <w:p>
      <w:pPr/>
      <w:r>
        <w:rPr>
          <w:lang w:val="ne_NP" w:bidi="ne_NP"/>
        </w:rPr>
      </w:r>
      <w:r>
        <w:rPr>
          <w:lang w:val="ne_NP" w:bidi="ne_NP"/>
        </w:rPr>
        <w:t>नाटकलाई केहि छिन रोक्नुहोस। विवाहमा पाहुनाहरूको भूमिका खेल्नेलाई सोध्नुहोस्, "तपाईं के महसुस गर्दै हुनुहुन्छ वा के सोच्दै हुनुहुन्छ?" व्यक्तिले यस्तो जवाफ दिन सक्छ, "मेरो मित्रले विवाह गर्दै छन भनेर म धेरै उत्साहित छु!" वा "म उहाँको उपस्थितिमा हुन पाउँदा आनन्दित छु," वा "यो उत्सव मनाउने समय हो।" नाटकलाई जारी राख्नुहोस्।</w:t>
      </w:r>
    </w:p>
    <w:p>
      <w:pPr/>
      <w:r>
        <w:rPr>
          <w:lang w:val="ne_NP" w:bidi="ne_NP"/>
        </w:rPr>
      </w:r>
      <w:r>
        <w:rPr>
          <w:lang w:val="ne_NP" w:bidi="ne_NP"/>
        </w:rPr>
        <w:t>येशूले पुरानो लुगालाई नयाँ कपडा टाल्ने दोस्रो उदाहरण दिनुभएको अभिनय गर्नुहोस्।</w:t>
      </w:r>
    </w:p>
    <w:p>
      <w:pPr/>
      <w:r>
        <w:rPr>
          <w:lang w:val="ne_NP" w:bidi="ne_NP"/>
        </w:rPr>
      </w:r>
      <w:r>
        <w:rPr>
          <w:lang w:val="ne_NP" w:bidi="ne_NP"/>
        </w:rPr>
        <w:t>नाटकलाई केहि छिन रोक्नुहोस। येशूको कुरा सुन्ने स्रोताहरुलाई सोध्नुहोस्, "तपाईं के महसुस गर्दै हुनुहुन्छ वा के सोच्दै हुनुहुन्छ?" व्यक्तिले यस्तो जवाफ दिन सक्छ, "कसैले पनि त्यसो गर्दैन! कपडा च्यात्तिने छ," वा के येशूले साँच्चै कपडाको बारेमा कुरा गर्नु भाको हो त भेन्ने कुरामा बिचारमग्न वा उहाको नयाँ सिकाउने तरिका?" वा "दुखी। म पहिले यि चिजहरू टुक्रिएको देख्छु। धार्मिक नेताहरू येशूलाई अस्वीकार गर्छन्।" नाटकलाई जारी राख्नुहोस्।</w:t>
      </w:r>
    </w:p>
    <w:p>
      <w:pPr/>
      <w:r>
        <w:rPr>
          <w:lang w:val="ne_NP" w:bidi="ne_NP"/>
        </w:rPr>
      </w:r>
      <w:r>
        <w:rPr>
          <w:lang w:val="ne_NP" w:bidi="ne_NP"/>
        </w:rPr>
        <w:t>अन्तमा, येशूले पुरानो छालाको थैलोमा नयाँ दाखरस हाल्ने उदाहरण दिनुभएको अभिनय गर्नुहोस्।</w:t>
      </w:r>
    </w:p>
    <w:p>
      <w:pPr/>
      <w:r>
        <w:rPr>
          <w:lang w:val="ne_NP" w:bidi="ne_NP"/>
        </w:rPr>
      </w:r>
      <w:r>
        <w:rPr>
          <w:lang w:val="ne_NP" w:bidi="ne_NP"/>
        </w:rPr>
        <w:t>नाटकलाई केहि छिन रोक्नुहोस। नयाँ दाखरस खन्याउने व्यक्तिको भूमिका खेल्नेलाई सोध्नुहोस्, "तपाईं के महसुस गर्दै हुनुहुन्छ वा के सोच्दै हुनुहुन्छ?" व्यक्तिले "लज्जित छु" जस्ता जवाफ दिन सक्छ। छालाको थैलो फुट्छ भनेर मलाई थाहा हुनुपर्थ्यो" वा "म फेरि कहिल्यै त्यसो गर्नेछैन!" वा "दुखित छु। अब दाखरस बेकार छ," वा "डराएको छु। के हामीलाई बानी परेका सबै कुरा परिवर्तन हुँदैछन्?"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२:१८–२२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एक पटक यूहन्नाका </w:t>
      </w:r>
      <w:r>
        <w:rPr>
          <w:b/>
          <w:lang w:val="ne_NP" w:bidi="ne_NP"/>
        </w:rPr>
        <w:t>चेलाहरू</w:t>
      </w:r>
      <w:r>
        <w:rPr>
          <w:lang w:val="ne_NP" w:bidi="ne_NP"/>
        </w:rPr>
        <w:t xml:space="preserve"> र फरिसीहरू उपवास बसिरहेका बेला केही मानिसहरू येशूकहाँ आए र सोधे, "तपाईंका चेलाहरू यूहन्नाका चेलाहरू र फरिसीहरू जस्तै किन उपवास बस्दैनन्?" तपाईंले अघिल्लो खण्डहरूमा प्रयोग गर्दै आएको "चेलाहरू" को लागि त्यही शब्द प्रयोग गर्नुहोस्। येशू र यूहन्नाका चेलाहरू सबै "नजिकका अनुयायीहरू" थिए जो उहाँहरूको सार्वजनिक सेवकाईको अधिकांश समयमा यी मानिसहरूसँगै थिए, तिनीहरूसँग जताततै यात्रा गर्थे, तिनीहरूबाट सिक्थे, र येशूको सन्दर्भमा चाँहि, कहिलेकाँही उहाँले सुसमाचार प्रचार गर्न पठाउनु भयो। यदि तपाईंको भाषामा शिक्षकको समर्पित अनुयायीहरूको लागि बुझाउने शब्द छ भने तपाईं यहाँ त्यो शब्द प्रयोग गर्न सक्नुहुन्छ। </w:t>
      </w:r>
      <w:r>
        <w:rPr>
          <w:b/>
          <w:lang w:val="ne_NP" w:bidi="ne_NP"/>
        </w:rPr>
        <w:t>चेलाहरूको</w:t>
      </w:r>
      <w:r>
        <w:rPr>
          <w:lang w:val="ne_NP" w:bidi="ne_NP"/>
        </w:rPr>
        <w:t xml:space="preserve"> बारेमा थप जानकारीको लागि मुख्य शब्दावली हेर्नुहोस्।</w:t>
      </w:r>
    </w:p>
    <w:p>
      <w:pPr/>
      <w:r>
        <w:rPr>
          <w:lang w:val="ne_NP" w:bidi="ne_NP"/>
        </w:rPr>
      </w:r>
      <w:r>
        <w:rPr>
          <w:b/>
          <w:lang w:val="ne_NP" w:bidi="ne_NP"/>
        </w:rPr>
        <w:t>फरिसीहरू</w:t>
      </w:r>
      <w:r>
        <w:rPr>
          <w:lang w:val="ne_NP" w:bidi="ne_NP"/>
        </w:rPr>
        <w:t xml:space="preserve"> शब्द एक प्रकारको धार्मिक नेताको नाम हो। तपाईंले अघिल्लो खण्डहरूमा प्रयोग गर्नुभएको शब्द यहाँ प्रयोग गर्नुहोस्। "फरिसी" नामको अर्थ "अलग गरिएको" हो। फरिसीहरू अत्यधिक प्रभावशाली र धर्मी मानिन्थे तिनीहरू मानिसहरूको लागि राम्रो उदाहरण थिए किनभने तिनीहरू परमेश्वरको व्यवस्थामा समर्पित थिए। तिनीहरूले लिखित र मौखिक दुबै धार्मिक परम्परा र नियमहरू जान्दथे। </w:t>
      </w:r>
      <w:r>
        <w:rPr>
          <w:b/>
          <w:lang w:val="ne_NP" w:bidi="ne_NP"/>
        </w:rPr>
        <w:t>फरिसीको</w:t>
      </w:r>
      <w:r>
        <w:rPr>
          <w:lang w:val="ne_NP" w:bidi="ne_NP"/>
        </w:rPr>
        <w:t xml:space="preserve"> बारेमा थप जानकारीको लागि मुख्य शब्दावली हेर्नुहोस्।</w:t>
      </w:r>
    </w:p>
    <w:p>
      <w:pPr/>
      <w:r>
        <w:rPr>
          <w:lang w:val="ne_NP" w:bidi="ne_NP"/>
        </w:rPr>
      </w:r>
      <w:r>
        <w:rPr>
          <w:lang w:val="ne_NP" w:bidi="ne_NP"/>
        </w:rPr>
        <w:t xml:space="preserve">तिनीहरूले येशूलाई सोधे, "तपाईंका चेलाहरू किन </w:t>
      </w:r>
      <w:r>
        <w:rPr>
          <w:b/>
          <w:lang w:val="ne_NP" w:bidi="ne_NP"/>
        </w:rPr>
        <w:t>उपवास</w:t>
      </w:r>
      <w:r>
        <w:rPr>
          <w:lang w:val="ne_NP" w:bidi="ne_NP"/>
        </w:rPr>
        <w:t xml:space="preserve"> बस्दैनन्?" पुरानो नियममा पाप र पिडाबाट शुद्धिकरणका लागि प्रायश्चितको दिनमा मात्र उपवास हुन्थ्यो। यहाँ सायद परमेश्वरले सबैलाई क्षमा गर्नुहुनेछ र बचाउनुहुने छ भन्ने समयलाई उत्सुक्तापुर्वक पर्खनु नै सम्भवत पश्चात्तापको कार्य हो। उपवासको बेला मानिसहरू खाँदैनन्। सायद यही कारण येशूले यहाँ पार्टी वा विवाहको चित्र प्रयोग गर्नुभयो। येशूको समयमा उपवास परम्परागत भएको थियो। फरिसीहरू हप्तामा दुई पटक उपवास बस्थे। यूहन्नाका चेलाहरू उपवास बसेका हुन सक्छन् किनभने तिनीहरूका अगुवा मरेर तिनिहरू दुखी थिए, वा तिनीहरूले आफ्नो पापबाट पश्चात्ताप गरेका छन् भनेर देखाउन चाहन्थे।</w:t>
      </w:r>
    </w:p>
    <w:p>
      <w:pPr/>
      <w:r>
        <w:rPr>
          <w:lang w:val="ne_NP" w:bidi="ne_NP"/>
        </w:rPr>
      </w:r>
      <w:r>
        <w:rPr>
          <w:lang w:val="ne_NP" w:bidi="ne_NP"/>
        </w:rPr>
        <w:t xml:space="preserve">धर्मशास्त्रमा उपवासमा भनेको बढी धार्मिकता ल्याउन वा परमेश्वरसँग बढी योग्यता वा अनुग्रह प्राप्त गर्ने उद्देश्यले धार्मिक हिसाबले खाननहुने खाना छोड्नु हो। यस कारणले गर्दा केही भाषाहरूमा उपवासको बारेमा बताउँदा उपवासमा के हुनुपर्छ भन्ने कुराको बिबरण समावेश हुनुपर्छ। </w:t>
      </w:r>
      <w:r>
        <w:rPr>
          <w:b/>
          <w:lang w:val="ne_NP" w:bidi="ne_NP"/>
        </w:rPr>
        <w:t>उपवासको</w:t>
      </w:r>
      <w:r>
        <w:rPr>
          <w:lang w:val="ne_NP" w:bidi="ne_NP"/>
        </w:rPr>
        <w:t xml:space="preserve"> बारेमा थप जानकारीको लागि मुख्य शब्दावली हेर्नुहोस्।</w:t>
      </w:r>
    </w:p>
    <w:p>
      <w:pPr/>
      <w:r>
        <w:rPr>
          <w:lang w:val="ne_NP" w:bidi="ne_NP"/>
        </w:rPr>
      </w:r>
      <w:r>
        <w:rPr>
          <w:lang w:val="ne_NP" w:bidi="ne_NP"/>
        </w:rPr>
        <w:t xml:space="preserve">येशू पुरानो र नयाँ लुगाको बारेमा र त्यसपछि पुरानो र नयाँ छालाको थैलोको बारेमा कुरा गर्नुहुन्छ, </w:t>
      </w:r>
      <w:r>
        <w:rPr>
          <w:b/>
          <w:lang w:val="ne_NP" w:bidi="ne_NP"/>
        </w:rPr>
        <w:t>छालाको थैला</w:t>
      </w:r>
      <w:r>
        <w:rPr>
          <w:lang w:val="ne_NP" w:bidi="ne_NP"/>
        </w:rPr>
        <w:t xml:space="preserve"> मद्य बोक्नको लागि प्रयोग हुने छालाको झोला हो। पुरानो झोला नाजुक र कडा हुन्छ र मद्य बन्दै जाँदा यो विस्तार हुन सक्दैन। यी छालामा राखिएको पेय पदार्थ हो जो समयसँगै फुल्दै दाखमद्य बनेको पेय पदार्थ हो भनेर बुझ्नु महत्त्वपूर्ण हुन्छ। </w:t>
      </w:r>
    </w:p>
    <w:p>
      <w:pPr/>
      <w:r>
        <w:rPr>
          <w:lang w:val="ne_NP" w:bidi="ne_NP"/>
        </w:rPr>
      </w:r>
      <w:r>
        <w:rPr>
          <w:lang w:val="ne_NP" w:bidi="ne_NP"/>
        </w:rPr>
        <w:t xml:space="preserve">यहाँ रोक्नुहोस् र समूहको रूपमा मद्यको तस्वीर हेर्नुहोस्।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2:23–3:6</w:t>
      </w:r>
      <w:r>
        <w:rPr>
          <w:lang w:val="ne_NP" w:bidi="ne_NP"/>
        </w:rPr>
      </w:r>
    </w:p>
    <w:p>
      <w:pPr>
        <w:pStyle w:val="Heading3"/>
      </w:pPr>
      <w:r>
        <w:rPr>
          <w:lang w:val="ne_NP" w:bidi="ne_NP"/>
        </w:rPr>
        <w:t>Step 1</w:t>
      </w:r>
    </w:p>
    <w:p>
      <w:pPr/>
      <w:r>
        <w:rPr>
          <w:lang w:val="ne_NP" w:bidi="ne_NP"/>
        </w:rPr>
      </w:r>
      <w:r>
        <w:rPr>
          <w:lang w:val="ne_NP" w:bidi="ne_NP"/>
        </w:rPr>
        <w:t xml:space="preserve"> यो कदममा, मर्कूस २:२३–३ः६ सुन्‍नुहोस् र मनमा राख्‍नुहोस्।</w:t>
      </w:r>
    </w:p>
    <w:p>
      <w:pPr/>
      <w:r>
        <w:rPr>
          <w:lang w:val="ne_NP" w:bidi="ne_NP"/>
        </w:rPr>
      </w:r>
      <w:r>
        <w:rPr>
          <w:lang w:val="ne_NP" w:bidi="ne_NP"/>
        </w:rPr>
        <w:t>सम्भव छ भने मर्कूस २:२३–३ः६ को श्रव्य सामग्रीलाई तीन पटक तीन फरक अनुवादहरुमा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२:२३–३ः६ श्रव्य संस्करण सुन्‍नुहोस्।</w:t>
      </w:r>
    </w:p>
    <w:p>
      <w:pPr/>
      <w:r>
        <w:rPr>
          <w:lang w:val="ne_NP" w:bidi="ne_NP"/>
        </w:rPr>
      </w:r>
      <w:r>
        <w:rPr>
          <w:lang w:val="ne_NP" w:bidi="ne_NP"/>
        </w:rPr>
        <w:t>तिनीहरूले धार्मिक परम्परा वा मोशाले दिएको धार्मिक व्यवस्थालाई सधैं पालन नगरेर फेरि, येशू र उहाँका चेलाहरूले धार्मिक नेताहरूलाई छक्क पार्छन। येशूका चेलाहरू, वा सबैभन्दा नजिकका अनुयायीहरू, अन्नको खेतहरूबाट हिंड्दै र आफ्ना हातले अन्नको बालाहरू बटुल्दै थिए। यदि तिनीहरू भोकाएका छन् भने मोशाको व्यवस्थाले तिनीहरूलाई विदेशीहरूको खेतबाट आफ्नै हातले अन्नको बालाहरू टिप्न अनुमति दिन्छ। यद्यपि, यो विश्राम दिन वा यहूदीहरूको विश्राम र उपासनाको दिन भएकोले, धेरै मानिसहरूले सोचे कि तिनीहरूले काम गरेर परमेश्वरको व्यवस्था भङ्ग गरिरहेका छन्।</w:t>
      </w:r>
    </w:p>
    <w:p>
      <w:pPr/>
      <w:r>
        <w:rPr>
          <w:lang w:val="ne_NP" w:bidi="ne_NP"/>
        </w:rPr>
      </w:r>
      <w:r>
        <w:rPr>
          <w:lang w:val="ne_NP" w:bidi="ne_NP"/>
        </w:rPr>
        <w:t xml:space="preserve">यहाँ रोकिनुहोस् र समूहको रूपमा गहुँको दानाहरूको तस्वीर हेर्नुहोस्। अडियो रोक्‍नुहोस्। </w:t>
      </w:r>
    </w:p>
    <w:p>
      <w:pPr/>
      <w:r>
        <w:rPr>
          <w:lang w:val="ne_NP" w:bidi="ne_NP"/>
        </w:rPr>
      </w:r>
      <w:r>
        <w:rPr>
          <w:lang w:val="ne_NP" w:bidi="ne_NP"/>
        </w:rPr>
        <w:t>यहूदी संस्कृतिमा विश्राम दिनको बारेमा कडा नियमहरू थिए। मानिसहरूलाई कुनै पनि हालतमा काम गर्न अनुमति थिएन। बिरामी व्यक्तिको तिनीहरूको सहयोग बिना मृत्यहुने अवस्थमा बाहेक उनीहरूले बिरामी मानिसहरूलाई पनि मद्दत गर्न अनुमति थिएन। विश्रामको दिनमा बाली कटनी गर्न पनि अनुमति थिएन। येशूका चेलाहरूले के गरिरहेका छन् भन्ने कुरा फरिसीहरू, वा यहूदी धार्मिक नेताहरूले सुने र तिनीहरू सिधै येशूकहाँ आए। यो किनभने येशू तिनीहरूको शिक्षकको हैसियतले चेलाहरूले गर्ने कामहरूकोनिम्ति उहाँ जिम्मेवार हुनुहुन्थ्यो। चेलाहरूले विश्रामको दिनमा किन गैरकानूनी काम गरिरहेका छन् भनेर तिनिहरू प्रश्न गर्छन् किनभने तिनीहरूले जवाफ चाहेर यो प्रश्न गरेको होईन, तर आफ्ना चेलाहरूलाई विश्रामको दिनमा भेला हुन र अन्न खान अनुमति दिनुभएको कारणले गर्दा येशूलाई हप्काउने एउटा उपाएको रुपमा तिनीहरूले सोधेको हो। चेलाहरूको कार्यहरूले परमेश्वरको व्यवस्थलाई भङ्ग गरेको पनि तिनीहरूले दावी गरिरहेका छन्</w:t>
      </w:r>
    </w:p>
    <w:p>
      <w:pPr/>
      <w:r>
        <w:rPr>
          <w:lang w:val="ne_NP" w:bidi="ne_NP"/>
        </w:rPr>
      </w:r>
      <w:r>
        <w:rPr>
          <w:lang w:val="ne_NP" w:bidi="ne_NP"/>
        </w:rPr>
        <w:t xml:space="preserve">यहाँ रोकिनुहोस् र तपाईंको अनुवाद टोलीसँग छलफल गर्नुहोस्: तपाईंको धार्मिक विश्रामको दिन वा बिदाहरूको वर्णन गर्नुहोस्। यी दिनहरूको बारेमा तपाईंसँग कस्तो प्रकारको विशेष नियमहरू छन्? के यी विशेष दिनहरूमा तपाईंलाई गर्न अनुमति दिइएको वा नदिएको केही कुराहरू छन्? अडियो रोक्‍नुहोस्। </w:t>
      </w:r>
    </w:p>
    <w:p>
      <w:pPr/>
      <w:r>
        <w:rPr>
          <w:lang w:val="ne_NP" w:bidi="ne_NP"/>
        </w:rPr>
      </w:r>
      <w:r>
        <w:rPr>
          <w:lang w:val="ne_NP" w:bidi="ne_NP"/>
        </w:rPr>
        <w:t>येशूले धार्मिक अगुवाहरूलाई कथाको माध्यमबाट जवाफ दिनुहुन्छ येशूले तिनीहरूलाई हप्काउने तरिकाले दाऊदको बारेमा कहिल्यै पढेका छैनौ भनेर धार्मिक नेताहरूलाई सोध्नुहुन्छ। फरिसीहरूले कथा पढेको येशूलाई थाह थियो, तर तिनीहरूको कामहरूले तिनीहरूले यसलाई बेवास्ता गरिरहेका छन् भनेर देखाउँथ्यो। येशूले तिनीहरूको पुर्खा दाऊद राजा शाऊलबाट भाग्दै गर्दाको बेलाको तिनीहरूलाई सम्झना दिलाउनु हुन्छ। दाऊदले केही रोटी लिए जुन पूजाहारीहरूलाई मात्र परमेश्वरको मन्दिरमा खान अनुमति थियो। परमेश्वरको मन्दिर त्यो स्थान थियो जहाँ परमेश्वर आफ्ना मानिसहरूको बीचमा बस्नुहुन्थ्यो। त्यस समयमा, परमेश्वरको मन्दिर अझै पनि पालमा थियो, दाउदको समयमा मन्दिरको स्थायी भवन थिएन। यद्यपि, यहूदी मानिसहरूले स्थायी मन्दिर निर्माण गर्नु अघि पनि पूजाहारीहरूले यहूदी मानिसहरूको पापको निम्ति बलिदानहरू चढाएर परमेश्वरको सेवा गर्थे। प्रधान पूजाहारी सबै यहूदी पूजाहारीहरूको अगुवा थिए।</w:t>
      </w:r>
    </w:p>
    <w:p>
      <w:pPr/>
      <w:r>
        <w:rPr>
          <w:lang w:val="ne_NP" w:bidi="ne_NP"/>
        </w:rPr>
      </w:r>
      <w:r>
        <w:rPr>
          <w:lang w:val="ne_NP" w:bidi="ne_NP"/>
        </w:rPr>
        <w:t>कथामा, दाऊदले उपस्थितिको रोटी, वा पूजाहारीहरूले हरेक हप्ता परमेश्वरको अगाडि राखेको रोटी लिन्छन्। हरेक विश्रामको दिनमा, पूजाहारीहरूले पुरानो रोटीको ठाउँमा ताजा रोटी राख्थे। पूजाहारीहरूलाई मात्र पुरानो रोटी खान अनुमति थियो। दाऊदले यस विशेष रोटीको केही हिस्सा आफूसँग भएका आफ्ना साथीहरूलाई दिनुभयो किनभने तिनीहरू खाँचोमा थिए र धेरै भोकाएका थिए। दाऊदले यो विश्रामको दिनमा नगरेको भए तापनि दाऊदले जे गरे त्यो येशूका चेलाहरूले गरेको जस्तो देखिन्छ। तर दाऊदले गरेको कामको लागि परमेश्वरले कहिल्यै पनि दोष दिनुभएन। येशूले धार्मिक नियमहरू कडाईका साथ पालन गर्ने मानिसहरूको भन्दा परमेश्वरले मानिसहरूको आवश्यकताहरू पूरा गर्ने बारेमा बढी ख्याल राख्नुहुन्छ भनेर भन्दै हुनुहुन्छ।</w:t>
      </w:r>
    </w:p>
    <w:p>
      <w:pPr/>
      <w:r>
        <w:rPr>
          <w:lang w:val="ne_NP" w:bidi="ne_NP"/>
        </w:rPr>
      </w:r>
      <w:r>
        <w:rPr>
          <w:lang w:val="ne_NP" w:bidi="ne_NP"/>
        </w:rPr>
        <w:t>त्यसपछि येशूले कथाद्वारा फरिसीहरूलाई सिधैभन्ने कुरामा परिवर्तन गर्नुहुन्छ। येशूले मानिसहरूको आवश्यकताहरू पूरा गर्न परमेश्वरले विश्रामको दिन बनाउनुभयो भनेर भन्दा, उहाँले केही आश्चर्यजनककुरा भन्दै हुनुहुन्छ। त्यसपछि येशूले अझ बढी आश्चर्यजनक कुरा भन्नुहुन्छ! उहाँ भन्छनुहुन्छ, "त्यसैले... मानिसको पुत्र विश्रामको दिनको पनि प्रभु हो।" मानिसको पुत्र भनेको येशूले प्राय: आफूलाई परमेश्वरले सबै शक्ति र अधिकार दिनुभएको व्यक्तिको रूपमा उल्लेख गर्न प्रयोग गर्नुहुन्थ्यो। प्रभुको अर्थ मालिक पनि हो र येशूलाई विश्रामको दिनमा के सही र के गलत थियो भनेर निर्णय गर्ने अधिकार थियो भनेर देखाउँछ। धार्मिक नेताहरूले यि कुरामा आफूसँग अधिकार छ भनी सोच्दथे त्यो अधिकार येशू आफैमा रहेको बताउँदै हुनुहुन्छ।</w:t>
      </w:r>
    </w:p>
    <w:p>
      <w:pPr/>
      <w:r>
        <w:rPr>
          <w:lang w:val="ne_NP" w:bidi="ne_NP"/>
        </w:rPr>
      </w:r>
      <w:r>
        <w:rPr>
          <w:lang w:val="ne_NP" w:bidi="ne_NP"/>
        </w:rPr>
        <w:t xml:space="preserve">यस कथाको अर्को खण्डले येशू साँच्चै विश्रामको प्रभु हुनुहुन्छ भनेर हामीलाई </w:t>
      </w:r>
      <w:r>
        <w:rPr>
          <w:b/>
          <w:lang w:val="ne_NP" w:bidi="ne_NP"/>
        </w:rPr>
        <w:t>देखाउँछ।</w:t>
      </w:r>
      <w:r>
        <w:rPr>
          <w:lang w:val="ne_NP" w:bidi="ne_NP"/>
        </w:rPr>
        <w:t xml:space="preserve"> येशू अझै पनि सम्भवत कफर्नहुममा हुनुहुन्छ, र उहाँले विकृत हात भएको - सायद हातमा पक्षाघात भएको एउटा मानिसलाई देख्नुहुन्छ। सभाघरले यहूदी उपासनाको स्थानलाई जनाउँछ।</w:t>
      </w:r>
    </w:p>
    <w:p>
      <w:pPr/>
      <w:r>
        <w:rPr>
          <w:lang w:val="ne_NP" w:bidi="ne_NP"/>
        </w:rPr>
      </w:r>
      <w:r>
        <w:rPr>
          <w:lang w:val="ne_NP" w:bidi="ne_NP"/>
        </w:rPr>
        <w:t xml:space="preserve">यहाँ रोकिनुहोस् र समूहको रूपमा सभाघरको बाहिरी र भित्री तस्वीरहरू हेर्नुहोस्। अडियो रोक्‍नुहोस्। </w:t>
      </w:r>
    </w:p>
    <w:p>
      <w:pPr/>
      <w:r>
        <w:rPr>
          <w:lang w:val="ne_NP" w:bidi="ne_NP"/>
        </w:rPr>
      </w:r>
      <w:r>
        <w:rPr>
          <w:lang w:val="ne_NP" w:bidi="ne_NP"/>
        </w:rPr>
        <w:t>यद्यपि, यो कथा मानिस निको पार्ने बारेमा धेरै होइन, तर केही मानिसहरूले विश्रामको दिनमा निको पारेर धार्मिक व्यवस्थालाई भङ्ग गरेको रुपमा हेर्दछन। सभाघरमा भएका मानिसहरूले येशूलाई हेरिरहेका छन् - हेर्नको लागि प्रयोग गरिएको शब्दको अर्थ केहि गलत काम गरिरहेको कसैलाई पक्रनको निम्ति हेर्नु हो। सबैले उसलाई देख्न सकून् भनेर त्यस मानिसलाई येशूले सभाघरको बीचमा उभिन आग्रह गर्नुहुन्छ। सभाघरहरूमा, मानिसहरू गोलाकार तरिकाले बस्थे, त्यसैले यो सम्भवत मानिसहरू बसिरहेका ठाउँको "बीचमा उभिन" भन्ने थियो।</w:t>
      </w:r>
    </w:p>
    <w:p>
      <w:pPr/>
      <w:r>
        <w:rPr>
          <w:lang w:val="ne_NP" w:bidi="ne_NP"/>
        </w:rPr>
      </w:r>
      <w:r>
        <w:rPr>
          <w:lang w:val="ne_NP" w:bidi="ne_NP"/>
        </w:rPr>
        <w:t>येशूले त्यस मानिसलाई निको पार्नु अघि, उहाँले पहिला मानिसहरूलाई सोध्नुहुन्छ, "के अनुमति छ? विश्रामको दिनमा असल गर्नु वा हानि गर्नु; जीवन बचाउनु वा मार्नु?" यस प्रकारको प्रश्नले धार्मिक व्यवस्थाबाट आधिकारिक जवाफको आशा गर्दछ। व्यवस्थाबाट सही जवाफचाँहि व्यवस्थाले मानिसहरूलाई असल गर्न र विश्रामको दिनमा जीवन बचाउन अनुमति दिन्छ भन्ने हुन्छ। येशूले यस मानिसलाई निको पार्नु राम्रो कुरा हो भनेर विश्वास गर्नुभयो। यो गर्न राम्रो कुरा होइन भनेर भन्न मानिसहरूलाई लाज हुनेथियो तर तिनीहरू येशूसँग सहमत हुन पनि चाहँदैन थिए, त्यसैले तिनीहरू मौन थिए।</w:t>
      </w:r>
    </w:p>
    <w:p>
      <w:pPr/>
      <w:r>
        <w:rPr>
          <w:lang w:val="ne_NP" w:bidi="ne_NP"/>
        </w:rPr>
      </w:r>
      <w:r>
        <w:rPr>
          <w:lang w:val="ne_NP" w:bidi="ne_NP"/>
        </w:rPr>
        <w:t xml:space="preserve">यहाँ रोकिनुहोस् र तपाईंको अनुवाद टोलीसँग छलफल गर्नुहोस्: तपाईंको संस्कृतिमा शिक्षक वा महत्त्वपूर्ण व्यक्तिले प्रश्न सोध्दा, मानिसहरूले कसरी प्रतिक्रिया दिन्छन्? के तिनीहरू चुप लागेर बस्छन्? के तिनीहरूले प्रतिक्रिया गर्ने कुनै विशेष, आदरणीय तरिका छ? अडियो रोक्‍नुहोस्। </w:t>
      </w:r>
    </w:p>
    <w:p>
      <w:pPr/>
      <w:r>
        <w:rPr>
          <w:lang w:val="ne_NP" w:bidi="ne_NP"/>
        </w:rPr>
      </w:r>
      <w:r>
        <w:rPr>
          <w:lang w:val="ne_NP" w:bidi="ne_NP"/>
        </w:rPr>
        <w:t>येशू रिसाउनु र दुखी हुनुभयो किनभने मानिसहरू यति जिद्दी थिए र अझै पनि उहाँमा विश्रामको अधिकार छ भनेर विश्वास गरेनन्। तर फरिसीहरूले बुझे कि यदि येशूले विश्रामको बारेमा तिनीहरूको परम्पराहरू तोड्नुभयो भने तिनीहरूले चाँडै नै तिनीहरूमा पहिले भएका मानिसहरूमाथिको नियन्त्रण गुमाउनेछन्। अवश्य पनि, यस कुराले तिनीहरूलाई येशूलाई मार्ने चाहा गरायो, किनभने उहाँले तिनीहरूको जीवन शैलीको बिरुध्द चेतावनी दिनुभयो।</w:t>
      </w:r>
    </w:p>
    <w:p>
      <w:pPr/>
      <w:r>
        <w:rPr>
          <w:lang w:val="ne_NP" w:bidi="ne_NP"/>
        </w:rPr>
      </w:r>
      <w:r>
        <w:rPr>
          <w:lang w:val="ne_NP" w:bidi="ne_NP"/>
        </w:rPr>
        <w:t xml:space="preserve">यहाँ रोकिनुहोस् र तपाईंको अनुवाद टोलीसँग छलफल गर्नुहोस्: तपाईंको संस्कृतिमा मानिसहरूले कस्तो प्रकारका कामहरू गर्छन् जसले धार्मिक नेताहरूलाई रिस उठाउँछ? धार्मिक नेताहरू रिसाउँदा के गर्छन्? परम्परागत धर्महरू र मसीही मण्डली दुबैमा के हुन्छ भनेर छलफल गर्नुहोस्। अडियो रोक्‍नुहोस्। </w:t>
      </w:r>
    </w:p>
    <w:p>
      <w:pPr/>
      <w:r>
        <w:rPr>
          <w:lang w:val="ne_NP" w:bidi="ne_NP"/>
        </w:rPr>
      </w:r>
      <w:r>
        <w:rPr>
          <w:lang w:val="ne_NP" w:bidi="ne_NP"/>
        </w:rPr>
        <w:t>फरिसीहरू हेरोदीहरूसँग वा गालीलको शासक हेरोद एन्टिपासलाई समर्थन गर्नेहरूसँग भेटगर्छन। हेरोदीहरूको प्राय: फरिसीहरूसँग शत्रुता थियो, तर तिनीहरू दुवैले येशू मरेको चाहन्थे, त्यसैले तिनीहरू फरिसीहरूसँग भेट्न सहमत भए। यसले हामीलाई भविष्यमा येशूले भोग्ने कष्ट देखाउन शुरु गर्दछ।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२:२३–३ः६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छ वटा दृश्यहरू छन्।</w:t>
      </w:r>
    </w:p>
    <w:p>
      <w:pPr/>
      <w:r>
        <w:rPr>
          <w:lang w:val="ne_NP" w:bidi="ne_NP"/>
        </w:rPr>
      </w:r>
      <w:r>
        <w:rPr>
          <w:b/>
          <w:lang w:val="ne_NP" w:bidi="ne_NP"/>
        </w:rPr>
        <w:t>पहिलो दृश्यमा:</w:t>
      </w:r>
      <w:r>
        <w:rPr>
          <w:lang w:val="ne_NP" w:bidi="ne_NP"/>
        </w:rPr>
        <w:t xml:space="preserve"> विश्रामको दिनमा येशू आफ्ना चेलाहरूसँग अन्नको खेतहरूतिर हिंड्दै हुनुहुन्छ। उहाँका चेलाहरूले अन्नको बालाहरू माड्छन र खान्छन्। त्यहाँ फरिसीहरू छन् जसले येशूलाई भन्छन्, "हेर, अन्न कटनी गरेर तिमी किन व्यवस्था भङ्ग गर्दैछौ?"</w:t>
      </w:r>
    </w:p>
    <w:p>
      <w:pPr/>
      <w:r>
        <w:rPr>
          <w:lang w:val="ne_NP" w:bidi="ne_NP"/>
        </w:rPr>
      </w:r>
      <w:r>
        <w:rPr>
          <w:b/>
          <w:lang w:val="ne_NP" w:bidi="ne_NP"/>
        </w:rPr>
        <w:t>दोस्रो दृश्यमा:</w:t>
      </w:r>
      <w:r>
        <w:rPr>
          <w:lang w:val="ne_NP" w:bidi="ne_NP"/>
        </w:rPr>
        <w:t xml:space="preserve"> येशूले फरिसीहरूसँग कुरा गर्नुहुन्छ। उहाँले तिनीहरूलाई दाऊदको बारेमा धर्मशास्त्रबाट कथा सुनाउँनुहुन्छ। आफू र तिनका साथीहरू खाँचोमा र भोकाएका बेला दाऊदले परमेश्वरको मन्दिरमा पवित्र रोटी खान्थे।</w:t>
      </w:r>
    </w:p>
    <w:p>
      <w:pPr/>
      <w:r>
        <w:rPr>
          <w:lang w:val="ne_NP" w:bidi="ne_NP"/>
        </w:rPr>
      </w:r>
      <w:r>
        <w:rPr>
          <w:b/>
          <w:lang w:val="ne_NP" w:bidi="ne_NP"/>
        </w:rPr>
        <w:t>तेस्रो दृश्यमा:</w:t>
      </w:r>
      <w:r>
        <w:rPr>
          <w:lang w:val="ne_NP" w:bidi="ne_NP"/>
        </w:rPr>
        <w:t xml:space="preserve"> येशूले फरिसीहरूलाई हेर्नुहुन्छ र भन्नुहुन्छ, "विश्रामको दिन मानिसहरूको लागि बनाइएको थियो, मानिसहरूले विश्रामको आवश्यकताहरू पूरा गर्न होइन। मानिसको पुत्र विश्रामको दिनको पनि प्रभु हो।"</w:t>
      </w:r>
    </w:p>
    <w:p>
      <w:pPr/>
      <w:r>
        <w:rPr>
          <w:lang w:val="ne_NP" w:bidi="ne_NP"/>
        </w:rPr>
      </w:r>
      <w:r>
        <w:rPr>
          <w:b/>
          <w:lang w:val="ne_NP" w:bidi="ne_NP"/>
        </w:rPr>
        <w:t>चौथो दृश्यमा:</w:t>
      </w:r>
      <w:r>
        <w:rPr>
          <w:lang w:val="ne_NP" w:bidi="ne_NP"/>
        </w:rPr>
        <w:t xml:space="preserve"> अर्को बेलामा, येशू सभाघरमा जानुहुन्छ र विकृत हात भएको मानिसलाई देख्नुहुन्छ। यो विश्रामको दिन भएकोले, सबैले उहाँले केही गलत गर्नुहुन्छ भनेर येशूलाई हेरिरहेका छन्, विशेष गरी फरिसीहरूले।</w:t>
      </w:r>
    </w:p>
    <w:p>
      <w:pPr/>
      <w:r>
        <w:rPr>
          <w:lang w:val="ne_NP" w:bidi="ne_NP"/>
        </w:rPr>
      </w:r>
      <w:r>
        <w:rPr>
          <w:b/>
          <w:lang w:val="ne_NP" w:bidi="ne_NP"/>
        </w:rPr>
        <w:t>पाँचौ दृश्यमा:</w:t>
      </w:r>
      <w:r>
        <w:rPr>
          <w:lang w:val="ne_NP" w:bidi="ne_NP"/>
        </w:rPr>
        <w:t xml:space="preserve"> येशूले विकृत हात भएको मानिसलाई सबैको अगाडि उभिन भन्नुहुन्छ। उहाँले सभाघरमा भएका मानिसहरूलाई सोध्नुहुन्छ, "के धार्मिक व्यवस्थाले हामीलाई विश्रामको दिनमा असल कामहरू गर्न अनुमति दिन्छ वा कि हानिकारक कामहरू गर्न ? यसले हामीलाई के गर्न अनुमति दिन्छ, जीवन बचाउन वा नष्टगर्न?" मानिसहरू चुप लागेका छन्। येशूले त्यस मानिसको हात निको पार्नुहुन्छ।</w:t>
      </w:r>
    </w:p>
    <w:p>
      <w:pPr/>
      <w:r>
        <w:rPr>
          <w:lang w:val="ne_NP" w:bidi="ne_NP"/>
        </w:rPr>
      </w:r>
      <w:r>
        <w:rPr>
          <w:b/>
          <w:lang w:val="ne_NP" w:bidi="ne_NP"/>
        </w:rPr>
        <w:t>छैटौं दृश्यमा:</w:t>
      </w:r>
      <w:r>
        <w:rPr>
          <w:lang w:val="ne_NP" w:bidi="ne_NP"/>
        </w:rPr>
        <w:t xml:space="preserve"> तुरुन्तै फरिसीहरू हेरोदको समर्थकहरूलाई भेट्न जान्छन् र येशूलाई कसरी मार्ने भनेर योजना बनाउँछन्।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दाऊद</w:t>
      </w:r>
    </w:p>
    <w:p>
      <w:pPr>
        <w:pStyle w:val="ListBullet"/>
        <w:spacing w:line="240" w:lineRule="auto"/>
        <w:ind w:left="720"/>
      </w:pPr>
      <w:r>
        <w:rPr>
          <w:lang w:val="ne_NP" w:bidi="ne_NP"/>
        </w:rPr>
      </w:r>
      <w:r>
        <w:rPr>
          <w:lang w:val="ne_NP" w:bidi="ne_NP"/>
        </w:rPr>
        <w:t>दाऊदका साथीहरू</w:t>
      </w:r>
    </w:p>
    <w:p>
      <w:pPr>
        <w:pStyle w:val="ListBullet"/>
        <w:spacing w:line="240" w:lineRule="auto"/>
        <w:ind w:left="720"/>
      </w:pPr>
      <w:r>
        <w:rPr>
          <w:lang w:val="ne_NP" w:bidi="ne_NP"/>
        </w:rPr>
      </w:r>
      <w:r>
        <w:rPr>
          <w:lang w:val="ne_NP" w:bidi="ne_NP"/>
        </w:rPr>
        <w:t>विकृत हात भएको मानिस</w:t>
      </w:r>
    </w:p>
    <w:p>
      <w:pPr>
        <w:pStyle w:val="ListBullet"/>
        <w:spacing w:line="240" w:lineRule="auto"/>
        <w:ind w:left="720"/>
      </w:pPr>
      <w:r>
        <w:rPr>
          <w:lang w:val="ne_NP" w:bidi="ne_NP"/>
        </w:rPr>
      </w:r>
      <w:r>
        <w:rPr>
          <w:lang w:val="ne_NP" w:bidi="ne_NP"/>
        </w:rPr>
        <w:t>सभाघरमा मानिसहरू</w:t>
      </w:r>
    </w:p>
    <w:p>
      <w:pPr>
        <w:pStyle w:val="ListBullet"/>
        <w:spacing w:line="240" w:lineRule="auto"/>
        <w:ind w:left="720"/>
      </w:pPr>
      <w:r>
        <w:rPr>
          <w:lang w:val="ne_NP" w:bidi="ne_NP"/>
        </w:rPr>
      </w:r>
      <w:r>
        <w:rPr>
          <w:lang w:val="ne_NP" w:bidi="ne_NP"/>
        </w:rPr>
        <w:t>हेरोदलाई समर्थन गर्नेहरू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येशू र उहाँका चेलाहरू खानको लागि अन्नको बालाहरू बटुल्दै अन्नको खेतहरूबाट हिंड्दै हुनुहुन्छ। फरिसीहरूले तिनीहरूलाई देखेर प्रश्न गरेर येशूको सामना गर्छन्। तिनीहरूले त्यसो गर्छन् किनभने यहूदी संस्कृतिमा उहाँहरूको यस कृयाकलापको जिम्मेवार येशू हुनुहुन्थ्यो। चेलाहरूले विश्रामको दिनमा काम गरिरहेका छन् भनेर फरिसीहरूले सोच्छन्, जो परमेश्वरको व्यवस्थाको विपरीत थियो।</w:t>
      </w:r>
    </w:p>
    <w:p>
      <w:pPr/>
      <w:r>
        <w:rPr>
          <w:lang w:val="ne_NP" w:bidi="ne_NP"/>
        </w:rPr>
      </w:r>
      <w:r>
        <w:rPr>
          <w:lang w:val="ne_NP" w:bidi="ne_NP"/>
        </w:rPr>
        <w:t>येशूले दाऊदको बारेमा कथा भन्नुअघि, उहाँले फरिसीहरूलाई सोध्नुहुन्छ, यदि तिनीहरूले कथा पढेका भए, तिनीहरूले पढेका छैनन् भनेर उहाँले सोच्नुभएको होइन, तर यो तिनीहरूलाई हप्काउने एउटा तरिका हो।</w:t>
      </w:r>
    </w:p>
    <w:p>
      <w:pPr/>
      <w:r>
        <w:rPr>
          <w:lang w:val="ne_NP" w:bidi="ne_NP"/>
        </w:rPr>
      </w:r>
      <w:r>
        <w:rPr>
          <w:lang w:val="ne_NP" w:bidi="ne_NP"/>
        </w:rPr>
        <w:t>तेस्रो दृश्यमा, येशूले आफ्नो कथा समाप्त गर्नुहुन्छ र फरिसीहरूसँग सिधै बोल्नुहुन्छ। येशू विश्रामको प्रभु हुनुहुन्छ भनेर कल्पना गर्नुहोस्, र मानिसहरूले विश्रामको व्यवस्थाको खातिर होइन, मानिसहरूको खातिर विश्रामको दिनमा विश्राम लिनु पर्छ।</w:t>
      </w:r>
    </w:p>
    <w:p>
      <w:pPr/>
      <w:r>
        <w:rPr>
          <w:lang w:val="ne_NP" w:bidi="ne_NP"/>
        </w:rPr>
      </w:r>
      <w:r>
        <w:rPr>
          <w:lang w:val="ne_NP" w:bidi="ne_NP"/>
        </w:rPr>
        <w:t>चौथो दृश्य पनि विश्रामको दिनमा हुन्छ, तर यो फरक वातावरणमा हुन्छ। येशूलाई यहूदी सभाघर, यहूदी उपासनाको घरमा प्रवेश गर्नुभएको कल्पना गर्नुहोस्। येशूले परमेश्वरको व्यवस्था भङ्ग गर्नुहुन्छ कि भनेर हेर्न फरिसीहरू पनि त्यहाँ छन्। येशूले विकृत हात भएको मानिसलाई सबैको अगाडि उभिन बोलाउनुहुन्छ। सभाघरमा मानिसहरू सायद पर्खालको छेउमा बसिरहेका थिए, र सबैले उसलाई देख्न सकून् भनेर येशूले त्यस मानिसलाई अगाडि र बीचमा बोलाउनुहुन्छ।</w:t>
      </w:r>
    </w:p>
    <w:p>
      <w:pPr/>
      <w:r>
        <w:rPr>
          <w:lang w:val="ne_NP" w:bidi="ne_NP"/>
        </w:rPr>
      </w:r>
      <w:r>
        <w:rPr>
          <w:lang w:val="ne_NP" w:bidi="ne_NP"/>
        </w:rPr>
        <w:t>पाँचौ दृश्यमा संवादलाई कल्पना गर्नुहोस्। येशूले फरिसीहरू सहित सभाघरमा भेला भएका मानिसहरूलाई सोध्नुहुन्छ, "धार्मिक व्यवस्थाले हामीलाई असल गर्नकि खराब गर्न, जीवन बचाउनकि मार्न के गर्न अनुमति दिन्छ?" तर कसैले पनि उहाँलाई जवाफ दिँदैन। येशू दुखित भई क्रोधित भएर वरिपरि हेर्नुहुन्छ, र त्यसपछि त्यस मानिसलाई भन्नुहुन्छ, "तिम्रो हात पसार ।" त्यस मानिसले आफ्नो हात पसार्छ र ऊ तुरून्त निको हुन्छ।</w:t>
      </w:r>
    </w:p>
    <w:p>
      <w:pPr/>
      <w:r>
        <w:rPr>
          <w:lang w:val="ne_NP" w:bidi="ne_NP"/>
        </w:rPr>
      </w:r>
      <w:r>
        <w:rPr>
          <w:lang w:val="ne_NP" w:bidi="ne_NP"/>
        </w:rPr>
        <w:t>अन्तिम दृश्यमा, फरिसीहरू सभाघर छोडेर जाँदै गरेको कल्पना गर्नुहोस्। तिनीहरू हेरोदलाई समर्थन गर्नेहरूसँग भेट्छन् र येशूलाई कसरी मार्ने भनेर षड्यन्त्र गर्न थाल्छन्।</w:t>
      </w:r>
    </w:p>
    <w:p>
      <w:pPr/>
      <w:r>
        <w:rPr>
          <w:lang w:val="ne_NP" w:bidi="ne_NP"/>
        </w:rPr>
      </w:r>
      <w:r>
        <w:rPr>
          <w:lang w:val="ne_NP" w:bidi="ne_NP"/>
        </w:rPr>
        <w:t>अब, समूहले स्टोरीबोर्ड, तयार पार्न, चित्र कोरेर वा बस्तुहरू प्रयोग गरेर यस खण्ड र कार्यलाई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२:२३–३ः६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छ वटा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दाऊद</w:t>
      </w:r>
    </w:p>
    <w:p>
      <w:pPr>
        <w:pStyle w:val="ListBullet"/>
        <w:spacing w:line="240" w:lineRule="auto"/>
        <w:ind w:left="720"/>
      </w:pPr>
      <w:r>
        <w:rPr>
          <w:lang w:val="ne_NP" w:bidi="ne_NP"/>
        </w:rPr>
      </w:r>
      <w:r>
        <w:rPr>
          <w:lang w:val="ne_NP" w:bidi="ne_NP"/>
        </w:rPr>
        <w:t>दाऊदका साथीहरू</w:t>
      </w:r>
    </w:p>
    <w:p>
      <w:pPr>
        <w:pStyle w:val="ListBullet"/>
        <w:spacing w:line="240" w:lineRule="auto"/>
        <w:ind w:left="720"/>
      </w:pPr>
      <w:r>
        <w:rPr>
          <w:lang w:val="ne_NP" w:bidi="ne_NP"/>
        </w:rPr>
      </w:r>
      <w:r>
        <w:rPr>
          <w:lang w:val="ne_NP" w:bidi="ne_NP"/>
        </w:rPr>
        <w:t>विकृत हात भएको मानिस</w:t>
      </w:r>
    </w:p>
    <w:p>
      <w:pPr>
        <w:pStyle w:val="ListBullet"/>
        <w:spacing w:line="240" w:lineRule="auto"/>
        <w:ind w:left="720"/>
      </w:pPr>
      <w:r>
        <w:rPr>
          <w:lang w:val="ne_NP" w:bidi="ne_NP"/>
        </w:rPr>
      </w:r>
      <w:r>
        <w:rPr>
          <w:lang w:val="ne_NP" w:bidi="ne_NP"/>
        </w:rPr>
        <w:t>सभाघरमा भएका मानिसहरू</w:t>
      </w:r>
    </w:p>
    <w:p>
      <w:pPr>
        <w:pStyle w:val="ListBullet"/>
        <w:spacing w:line="240" w:lineRule="auto"/>
        <w:ind w:left="720"/>
      </w:pPr>
      <w:r>
        <w:rPr>
          <w:lang w:val="ne_NP" w:bidi="ne_NP"/>
        </w:rPr>
      </w:r>
      <w:r>
        <w:rPr>
          <w:lang w:val="ne_NP" w:bidi="ne_NP"/>
        </w:rPr>
        <w:t>हेरोदका समर्थकहरू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कथालाई नरोकिकन अभिनय गर्नुहोस्। कथाको संवाद, प्रवाह, प्लटलाइन र खण्डको कालक्रममा ध्यान दिनुहोस्। निश्चित हुनुहोस् कि तपाईंले कथाको कठिन खण्ड वा महत्त्वपूर्ण भागहरूको अभिनय छोड्नुहुन्न। कथाको प्रत्येक भाग सम्झनकालागि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त्यहिनै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र उहाँका चेलाहरू अन्नको खेतहरू भएर हिड्दै गरेको अभिनय गर्नुहोस्। हिंड्दै गर्दा चेलाहरू अन्नको बालाहरू माड्छन र खान्छन्। फरिसीहरूले यो देखेर येशूलाई सोध्छन्, "तपाईंका चेलाहरूले विश्रामको दिनमा अन्न कटनी गरेर किन व्यवस्था भङ्ग गर्दैछन्?"</w:t>
      </w:r>
    </w:p>
    <w:p>
      <w:pPr/>
      <w:r>
        <w:rPr>
          <w:lang w:val="ne_NP" w:bidi="ne_NP"/>
        </w:rPr>
      </w:r>
      <w:r>
        <w:rPr>
          <w:lang w:val="ne_NP" w:bidi="ne_NP"/>
        </w:rPr>
        <w:t>नाटकलाई केहि छिन रोक्नुहोस। फरिसीहरूको भूमिका खेल्ने कलाकारहरूलाई सोध्नुहोस्, "तपाईहरू के महसुस गर्दै हुनुहुन्छ वा के सोच्दै हुनुहुन्छ?" व्यक्तिले यस्तो जवाफ दिन सक्छ, "हामीले येशूले हाम्रो धार्मिक व्यवस्थाहरू भङ्ग गर्दै गरेको देख्छौं," वा "येशूले अन्य मानिसहरूलाई परमेश्वरको व्यवस्था भङ्ग गर्न प्रोत्साहित गर्नुभएकोले हामि दुखित छौ" वा "आक्रोशित छौं। हामीले येशूको व्यवहारको बारेमा उहाँको सामना गर्नुपर्छ।" नाटकलाई जारी राख्नुहोस्।</w:t>
      </w:r>
    </w:p>
    <w:p>
      <w:pPr/>
      <w:r>
        <w:rPr>
          <w:lang w:val="ne_NP" w:bidi="ne_NP"/>
        </w:rPr>
      </w:r>
      <w:r>
        <w:rPr>
          <w:lang w:val="ne_NP" w:bidi="ne_NP"/>
        </w:rPr>
        <w:t>येशूले फरिसीहरूलाई दाऊदको कथा सुनाएको नाटक गर्नुहोस्। येशूले कथा भन्नुभएको जस्तैगरी अभिनय गर्नुहोस्। दाऊद र तिनका साथीहरू भोकाएका थिए, त्यसैले तिनीहरू परमेश्वरको मन्दिरमा गए र पूजाहारीहरूले मात्र खानु पर्ने रोटी खाएर व्यवस्था भङ्ग गरे।</w:t>
      </w:r>
    </w:p>
    <w:p>
      <w:pPr/>
      <w:r>
        <w:rPr>
          <w:lang w:val="ne_NP" w:bidi="ne_NP"/>
        </w:rPr>
      </w:r>
      <w:r>
        <w:rPr>
          <w:lang w:val="ne_NP" w:bidi="ne_NP"/>
        </w:rPr>
        <w:t>नाटकलाई केहि छिन रोक्नुहोस। दाउदको भूमिका खेल्ने कलाकारलाई सोध्नुहोस्, "तपाईं के महसुस गर्दै हुनुहुन्छ वा के सोच्दै हुनुहुन्छ?" व्यक्तिले यस्तो जवाफ दिन सक्छ, "हामी भोकाएका बेला मैले मेरा साथीहरूलाई खाना उपलब्ध गराएको परमेश्वर चाहनुहुन्छ।" वा "हाम्रो लागि परमेश्वरको हेरचाहा धार्मिक नियमहरू भन्दा बढी महत्त्वपूर्ण छ," वा "धन्यवाद। मेरो खाँचोको समयमा परमेश्वरले सधैं जुटाउनु हुन्छ।" नाटकलाई जारी राख्नुहोस्।</w:t>
      </w:r>
    </w:p>
    <w:p>
      <w:pPr/>
      <w:r>
        <w:rPr>
          <w:lang w:val="ne_NP" w:bidi="ne_NP"/>
        </w:rPr>
      </w:r>
      <w:r>
        <w:rPr>
          <w:lang w:val="ne_NP" w:bidi="ne_NP"/>
        </w:rPr>
        <w:t>येशूले फरिसीहरूलाई जवाफ दिँदै गरेको अभिनय गर्नुहोस्, र भन्नुस विश्रामको दिन मानिसहरूको आवश्यकताहरू पूरा गर्न बनाइएको थियो, मानिसहरूले विश्रामको दिनको आवश्यकताहरू पूरा गर्न होइन। यशूले भन्नुहुन्छ, मानिसको पुत्र विश्रामको दिनको पनि प्रभु हो।"</w:t>
      </w:r>
    </w:p>
    <w:p>
      <w:pPr/>
      <w:r>
        <w:rPr>
          <w:lang w:val="ne_NP" w:bidi="ne_NP"/>
        </w:rPr>
      </w:r>
      <w:r>
        <w:rPr>
          <w:lang w:val="ne_NP" w:bidi="ne_NP"/>
        </w:rPr>
        <w:t>नाटकलाई केहि छिन रोक्नुहोस। चेलाहरूको भूमिका खेल्ने कलाकारहरूलाई सोध्नुहोस्, "तपाईहरू के महसुस गर्दै हुनुहुन्छ वा के सोच्दै हुनुहुन्छ?" व्यक्तिले यस्तो जवाफ दिन सक्छ, "येशू कुनै अन्य धार्मिक शिक्षक जस्तो हुनुहुन्न। उहाँले अख्तियारसँग सिकाउँनुहुन्छ," वा "आश्चर्यचकित पार्नुभयो। "मैले विश्रामको दिन मानिसको लागि सृजना गरिएको हो भनेर कहिल्यै पनि सोचेको छैन," वा "जोसँग सबै अधिकार छ उहाँको चेला हुन पाउँदा म गौरवशाली छु।" नाटकलाई जारी राख्नुहोस्।</w:t>
      </w:r>
    </w:p>
    <w:p>
      <w:pPr/>
      <w:r>
        <w:rPr>
          <w:lang w:val="ne_NP" w:bidi="ne_NP"/>
        </w:rPr>
      </w:r>
      <w:r>
        <w:rPr>
          <w:lang w:val="ne_NP" w:bidi="ne_NP"/>
        </w:rPr>
        <w:t>येशू फेरि सभाघरमा गएको र विकृत हात भएको मानिसलाई भेटेको अभिनय गर्नुहोस। येशूले त्यस मानिसलाई सबैको अगाडि उभिन बोलाउनुहुन्छ, र सोध्नुहुन्छ, " के धार्मिक व्यवस्थाले हामीलाई विश्रामको दिनमा असल गर्न अनुमति दिन्छ वा खराब गर्न? यो जीवन बचाउने दिन हो वा मार्ने दिन हो?"</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व्यक्तिले यस्तो जवाफ दिन सक्छ, "म विश्रामको दिनको बारेमा कुरा गर्न लागिरहेको छु," "मानिसहरूले मलाई बुझोस् भन्ने म चाहन्छु," वा "मानिसहरूले अरूको हेरचाह र दया देखाउनु भन्दा आफ्नो धार्मिक नियमहरू र परम्पराहरूको बढी ख्याल राख्छन् भनेर म रिसाएको छु।" नाटकलाई जारी राख्नुहोस्।</w:t>
      </w:r>
    </w:p>
    <w:p>
      <w:pPr/>
      <w:r>
        <w:rPr>
          <w:lang w:val="ne_NP" w:bidi="ne_NP"/>
        </w:rPr>
      </w:r>
      <w:r>
        <w:rPr>
          <w:lang w:val="ne_NP" w:bidi="ne_NP"/>
        </w:rPr>
        <w:t>येशूलाई कसैलेपनि जवाफ नदिएको अभिनय गर्नुहोस। येशूले वरिपरि हेर्नुहुन्छ र तिनीहरूको कठोर हृदयको कारण रिसाउनु हुन्छ र धेरै दुखित हुनुहुन्छ।</w:t>
      </w:r>
    </w:p>
    <w:p>
      <w:pPr/>
      <w:r>
        <w:rPr>
          <w:lang w:val="ne_NP" w:bidi="ne_NP"/>
        </w:rPr>
      </w:r>
      <w:r>
        <w:rPr>
          <w:lang w:val="ne_NP" w:bidi="ne_NP"/>
        </w:rPr>
        <w:t>नाटकलाई केहि छिन रोक्नुहोस। सभाघरका मानिसहरूको भूमिका खेल्ने कलाकारलाई सोध्नुहोस्, "तपाईं के महसुस गर्दै हुनुहुन्छ वा के सोच्दै हुनुहुन्छ?" व्यक्तिले यस्तो जवाफ दिन सक्छ, "हामीलाई उहाँ सही हुनुहुन्छ भनेर थाहा छ, त्यसैले हामी उहाँलाई जवाफ दिन चाहँदैनौं," "हट्टी। हामी येशूको अगाडि झुक्न चाहँदैनौं," वा "हामी लज्जित छौं।" येशूको भूमिका खेल्ने कलाकारलाई सोध्नुहोस्, "तपाईं के महसुस गर्दै हुनुहुन्छ वा के सोच्दै हुनुहुन्छ?" व्यक्तिले यस्तो जवाफ दिन सक्छ, "धार्मिक अगुवाहरूले मेरो पिताको व्यवस्थाहरू बङ्गाएकोमा म रिसाएको छु," "तिनीहरूले विश्रामकोलागी मेरो पिताको उद्देश्य बुझेनन् भनेर म धेरै दुखित छु," वा "यी मानिसहरूले मेरो कुरा सुन्दैनन् भनेर म निराश छु।" नाटकलाई जारी राख्नुहोस्।</w:t>
      </w:r>
    </w:p>
    <w:p>
      <w:pPr/>
      <w:r>
        <w:rPr>
          <w:lang w:val="ne_NP" w:bidi="ne_NP"/>
        </w:rPr>
      </w:r>
      <w:r>
        <w:rPr>
          <w:lang w:val="ne_NP" w:bidi="ne_NP"/>
        </w:rPr>
        <w:t>येशूले विकृत हात भएको मानिसलाई "तिम्रो हात पसार" भन्नुभएको अभिनय गर्नुहोस्। त्यस मानिसले आफ्नो हात पसार्छ र त्यो निको हुन्छ। फरिसीहरू तुरुन्तै निस्कन्छन। तिनीहरूले येशूलाई कसरी मार्ने भनेर षड्यन्त्र गर्न हेरोदका समर्थकहरूसँग भेट्छन्।</w:t>
      </w:r>
    </w:p>
    <w:p>
      <w:pPr/>
      <w:r>
        <w:rPr>
          <w:lang w:val="ne_NP" w:bidi="ne_NP"/>
        </w:rPr>
      </w:r>
      <w:r>
        <w:rPr>
          <w:lang w:val="ne_NP" w:bidi="ne_NP"/>
        </w:rPr>
        <w:t>नाटकलाई केहि छिन रोक्नुहोस। फरिसीहरूको भूमिका खेल्ने कलाकारहरूलाई सोध्नुहोस्, "तपाईहरू के महसुस गर्दै हुनुहुन्छ वा के सोच्दै हुनुहुन्छ?" त्यस व्यक्तिले यि जवाफहरु देला, "येशूले विश्रामको दिनमा निको पार्नुभएकोले रिसाएका छौं," "येशूको शक्तिसँग डर लाग्छ," "येशूले परमेश्वरको निन्दा गर्नुभएको छ भन्ने हामीलाई लाग्छ," वा "हामी यति रिसाएका छौं कि येशूलाई मार्न चाहन्छौं।"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b/>
          <w:lang w:val="ne_NP" w:bidi="ne_NP"/>
        </w:rPr>
        <w:t>विश्रामको</w:t>
      </w:r>
      <w:r>
        <w:rPr>
          <w:lang w:val="ne_NP" w:bidi="ne_NP"/>
        </w:rPr>
        <w:t xml:space="preserve"> दिनमा येशू र उहाँका चेलाहरू अन्नबालीको खेतहरू भएर हिंड्दै गर्दा उहाँका चेलाहरूले अन्नबाली टिप्छन। तपाईंले विश्रामको लागि अघिल्लो खण्डहरूमा प्रयोग गर्नुभएको शब्द प्रयोग गर्नुहोस्। यहूदी मानिसहरूले विश्रामको दिनलाई विशेष गरी विश्राम र उपासनाको लागि छुट्टै दिनको रूपमा मनाए किनभने परमेश्वरले तिनीहरूलाई यो आज्ञा दिनुभएको थियो। यसलाई हप्ताको सातौं दिन मानिन्थ्यो। येशूको समयसम्म, यस दिनमा कुन प्रकारको काम गर्न सकिन्छ र कुन गर्न सकिँदैन भनेर कडा, बिशेष नियमहरू थिए। यहि दिनमा मानिसहरू उपासना गर्न सभाघरमा पनि जान्थे। </w:t>
      </w:r>
      <w:r>
        <w:rPr>
          <w:lang w:val="ne_NP" w:bidi="ne_NP"/>
        </w:rPr>
        <w:t>शबाथको</w:t>
      </w:r>
      <w:r>
        <w:rPr>
          <w:lang w:val="ne_NP" w:bidi="ne_NP"/>
        </w:rPr>
        <w:t xml:space="preserve"> बारेमा थप जानकारीको लागि मुख्य शब्दावली हेर्नुहोस्।</w:t>
      </w:r>
    </w:p>
    <w:p>
      <w:pPr/>
      <w:r>
        <w:rPr>
          <w:lang w:val="ne_NP" w:bidi="ne_NP"/>
        </w:rPr>
      </w:r>
      <w:r>
        <w:rPr>
          <w:lang w:val="ne_NP" w:bidi="ne_NP"/>
        </w:rPr>
        <w:t xml:space="preserve">येशू आफ्ना </w:t>
      </w:r>
      <w:r>
        <w:rPr>
          <w:b/>
          <w:lang w:val="ne_NP" w:bidi="ne_NP"/>
        </w:rPr>
        <w:t>चेलाहरू</w:t>
      </w:r>
      <w:r>
        <w:rPr>
          <w:lang w:val="ne_NP" w:bidi="ne_NP"/>
        </w:rPr>
        <w:t xml:space="preserve"> वा नजिकका अनुयायीहरूसँग हिंड्दै हुनुहुन्छ। तपाईंले चेलाको लागि अघिल्लो खण्डहरूमा प्रयोग गर्नुभएको शब्द प्रयोग गर्नुहोस्। येशूका नजिकका अनुयायीहरू उहाँको सार्वजनिक सेवकाईको अधिकांश समयमा उहाँसँग थिए, उहाँसँग सबै ठाउँमा यात्रा गर्दै, उहाँबाट सिक्दै र कहिलेकाँही उहाँले सुसमाचार प्रचार गर्न र बिरामीहरू निको पार्न पठाइएका थिए। </w:t>
      </w:r>
      <w:r>
        <w:rPr>
          <w:lang w:val="ne_NP" w:bidi="ne_NP"/>
        </w:rPr>
        <w:t>चेलाहरूको</w:t>
      </w:r>
      <w:r>
        <w:rPr>
          <w:lang w:val="ne_NP" w:bidi="ne_NP"/>
        </w:rPr>
        <w:t xml:space="preserve"> बारेमा थप जानकारीको लागि मुख्य शब्दावली हेर्नुहोस्।</w:t>
      </w:r>
    </w:p>
    <w:p>
      <w:pPr/>
      <w:r>
        <w:rPr>
          <w:lang w:val="ne_NP" w:bidi="ne_NP"/>
        </w:rPr>
      </w:r>
      <w:r>
        <w:rPr>
          <w:b/>
          <w:lang w:val="ne_NP" w:bidi="ne_NP"/>
        </w:rPr>
        <w:t>फरिसीहरूले</w:t>
      </w:r>
      <w:r>
        <w:rPr>
          <w:lang w:val="ne_NP" w:bidi="ne_NP"/>
        </w:rPr>
        <w:t xml:space="preserve"> चेलाहरूले बाला टिपेको देख्छन र तिनीहरूको यस कार्यले गर्दा यशूलाई हप्काउँदछन। तपाईंले फरिसीहरूको लागि पहिले प्रयोग गर्नुभएको शब्द प्रयोग गर्नुहोस्। "फरिसी" नामको अर्थ "अलग गरिएको" हो। फरिसीहरू अत्यधिक प्रभावशाली र धर्मी मानिन्थे तिनीहरू मानिसहरूको लागि राम्रो उदाहरण थिए किनभने तिनीहरू परमेश्वरको व्यवस्थामा समर्पित थिए। तिनीहरूले लिखित र मौखिक दुबै धार्मिक परम्परा र नियमहरू जान्दथे। </w:t>
      </w:r>
      <w:r>
        <w:rPr>
          <w:lang w:val="ne_NP" w:bidi="ne_NP"/>
        </w:rPr>
        <w:t>फरिसीको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तिनीहरूलाई </w:t>
      </w:r>
      <w:r>
        <w:rPr>
          <w:lang w:val="ne_NP" w:bidi="ne_NP"/>
        </w:rPr>
        <w:t>दाऊदले</w:t>
      </w:r>
      <w:r>
        <w:rPr>
          <w:lang w:val="ne_NP" w:bidi="ne_NP"/>
        </w:rPr>
        <w:t xml:space="preserve"> पवित्र रोटी खाएको बारेमा धर्मशास्त्र पढेका छैनौ भनेर सोध्नुहुन्छ। </w:t>
      </w:r>
      <w:r>
        <w:rPr>
          <w:b/>
          <w:lang w:val="ne_NP" w:bidi="ne_NP"/>
        </w:rPr>
        <w:t>धर्मशास्त्रले</w:t>
      </w:r>
      <w:r>
        <w:rPr>
          <w:lang w:val="ne_NP" w:bidi="ne_NP"/>
        </w:rPr>
        <w:t xml:space="preserve"> कुनै पनि धार्मिक समूहको पवित्र लेखनहरूलाई जनाउँछ। यस अवस्थामा, यसले यहूदीका पवित्र लेखनहरूलाई जनाउँछ जुन परमेश्वरद्वारा प्रेरित थियो।</w:t>
      </w:r>
    </w:p>
    <w:p>
      <w:pPr/>
      <w:r>
        <w:rPr>
          <w:lang w:val="ne_NP" w:bidi="ne_NP"/>
        </w:rPr>
      </w:r>
      <w:r>
        <w:rPr>
          <w:lang w:val="ne_NP" w:bidi="ne_NP"/>
        </w:rPr>
        <w:t xml:space="preserve">यहाँ रोक्नुहोस् र समूहको रूपमा छलफल गर्नुहोस् कि तपाईं </w:t>
      </w:r>
      <w:r>
        <w:rPr>
          <w:b/>
          <w:lang w:val="ne_NP" w:bidi="ne_NP"/>
        </w:rPr>
        <w:t>धर्मशास्त्रको</w:t>
      </w:r>
      <w:r>
        <w:rPr>
          <w:lang w:val="ne_NP" w:bidi="ne_NP"/>
        </w:rPr>
        <w:t xml:space="preserve"> लागि कुन शब्द वा वाक्यांश प्रयोग गर्नुहुनेछ। सम्झनुहोस कि तपाईले प्रयोग गर्नुभएको शब्दले कुनै विशेष धर्मको पवित्र लेखनलाई नजनाओस्। यो सामान्य शब्द हुनुपर्छ। थप जानकारीको लागि मुख्य शब्दावलीमा </w:t>
      </w:r>
      <w:r>
        <w:rPr>
          <w:lang w:val="ne_NP" w:bidi="ne_NP"/>
        </w:rPr>
        <w:t>धर्मशास्त्र</w:t>
      </w:r>
      <w:r>
        <w:rPr>
          <w:lang w:val="ne_NP" w:bidi="ne_NP"/>
        </w:rPr>
        <w:t xml:space="preserve"> खोज्नुहोस्। अडियो रोक्‍नुहोस्। </w:t>
      </w:r>
    </w:p>
    <w:p>
      <w:pPr/>
      <w:r>
        <w:rPr>
          <w:lang w:val="ne_NP" w:bidi="ne_NP"/>
        </w:rPr>
      </w:r>
      <w:r>
        <w:rPr>
          <w:lang w:val="ne_NP" w:bidi="ne_NP"/>
        </w:rPr>
        <w:t xml:space="preserve">एबीयातार </w:t>
      </w:r>
      <w:r>
        <w:rPr>
          <w:b/>
          <w:lang w:val="ne_NP" w:bidi="ne_NP"/>
        </w:rPr>
        <w:t>प्रधान पूजाहारीको</w:t>
      </w:r>
      <w:r>
        <w:rPr>
          <w:lang w:val="ne_NP" w:bidi="ne_NP"/>
        </w:rPr>
        <w:t xml:space="preserve"> समयमा दाऊदले रोटी पाए भनेर यशूले भन्नुभयो। हामीलाई थाहा छ कि एबीयातार त्यस समयमा प्रधान पुजारी थिएनन, तर उसको शासन त्यस समयको वरिपरि थियो। यहूदी धर्ममा पूजाहारीहरू ती मानिसहरू थिए जसले परमेश्वरलाई बलिदानहरू चढाएर, मानिसहरूलाई शिक्षित गरेर र परमेश्वरको मन्दिरको हेरचाह गरेर मानिसहरूलाई परमेश्वरसँग जोडेका थिए। पूजाहारीहरू उहाँका मानिसहरूको लागि परमेश्वरको प्रतिनिधि थिए, परमेश्वरको लागि मानिसहरूको प्रतिनिधि थिए। प्रधान पूजाहारी सबैभन्दा महत्त्वपूर्ण वा प्रमुख पुजारी हो। </w:t>
      </w:r>
      <w:r>
        <w:rPr>
          <w:lang w:val="ne_NP" w:bidi="ne_NP"/>
        </w:rPr>
        <w:t>पूजाहारीहरूको</w:t>
      </w:r>
      <w:r>
        <w:rPr>
          <w:lang w:val="ne_NP" w:bidi="ne_NP"/>
        </w:rPr>
        <w:t xml:space="preserve"> बारेमा थप जानकारीको लागि मुख्य शब्दावली हेर्नुहोस्, र तपाईंले पहिले गरेको जस्तो पूजाहारीलाई अनुवाद गर्नुहोस्।</w:t>
      </w:r>
    </w:p>
    <w:p>
      <w:pPr/>
      <w:r>
        <w:rPr>
          <w:lang w:val="ne_NP" w:bidi="ne_NP"/>
        </w:rPr>
      </w:r>
      <w:r>
        <w:rPr>
          <w:lang w:val="ne_NP" w:bidi="ne_NP"/>
        </w:rPr>
        <w:t xml:space="preserve">दाऊदले </w:t>
      </w:r>
      <w:r>
        <w:rPr>
          <w:b/>
          <w:lang w:val="ne_NP" w:bidi="ne_NP"/>
        </w:rPr>
        <w:t>परमेश्वरको घरबाट</w:t>
      </w:r>
      <w:r>
        <w:rPr>
          <w:lang w:val="ne_NP" w:bidi="ne_NP"/>
        </w:rPr>
        <w:t xml:space="preserve"> रोटी लिए। परमेश्वरको घरले मन्दिर वा पाललाई जनाउन सक्छ, यहूदीहरूले मन्दिर हुनुभन्दा अघि प्रयोग गरेका पाल। दाऊदको समयमा, यहूदीहरूसँग रहेको परमेश्वरको घर अझै पनि पालमा थियो। यस शब्दलाई सीधा "परमेश्वरको घर" भनेर भन्नु उत्तम हो। थप जानकारीको लागि मुख्य शब्दावलीमा </w:t>
      </w:r>
      <w:r>
        <w:rPr>
          <w:lang w:val="ne_NP" w:bidi="ne_NP"/>
        </w:rPr>
        <w:t>मन्दिर</w:t>
      </w:r>
      <w:r>
        <w:rPr>
          <w:lang w:val="ne_NP" w:bidi="ne_NP"/>
        </w:rPr>
        <w:t xml:space="preserve"> वा </w:t>
      </w:r>
      <w:r>
        <w:rPr>
          <w:lang w:val="ne_NP" w:bidi="ne_NP"/>
        </w:rPr>
        <w:t>पाल</w:t>
      </w:r>
      <w:r>
        <w:rPr>
          <w:lang w:val="ne_NP" w:bidi="ne_NP"/>
        </w:rPr>
        <w:t xml:space="preserve"> हेर्नुहोस्।</w:t>
      </w:r>
    </w:p>
    <w:p>
      <w:pPr/>
      <w:r>
        <w:rPr>
          <w:lang w:val="ne_NP" w:bidi="ne_NP"/>
        </w:rPr>
      </w:r>
      <w:r>
        <w:rPr>
          <w:lang w:val="ne_NP" w:bidi="ne_NP"/>
        </w:rPr>
        <w:t xml:space="preserve">येशूले </w:t>
      </w:r>
      <w:r>
        <w:rPr>
          <w:b/>
          <w:lang w:val="ne_NP" w:bidi="ne_NP"/>
        </w:rPr>
        <w:t>मानिसको पुत्र</w:t>
      </w:r>
      <w:r>
        <w:rPr>
          <w:lang w:val="ne_NP" w:bidi="ne_NP"/>
        </w:rPr>
        <w:t xml:space="preserve"> विश्राम दिनको प्रभु हो भनेर भन्नुहुन्छ। पुरानो नियममा "मानिसको पुत्र" भन्ने वाक्यांशको सरल अर्थ मानव हो। येशूले आफ्नो बारेमा कुरा गर्नकालागि उहाँको मनपर्ने तरिकाको रूपमा यस शब्दलाई प्रयोग गर्नुहुन्छ। "मानिसको पुत्र" त्यो व्यक्ति हो जसलाई, दानियल ७ मा, परमेश्वरले सबै अधिकार र शक्ति दिनुभएको छ। येशूलाई यो शब्द मन पर्नुको कारण सायद यो हो कि यो नामले साधारण मानव वा अलौकिक प्राणी दुबैलाई जनाउन सक्छ। मानिसको पुत्र शब्दले मानिसहरूलाई येशू मानिस हुन् वा परमेश्वर हुन् भनेर निर्णय गर्न बाध्य बनाउछ। यसले मसीह/ख्रीष्टको राजनीतक शब्दावलीलाई वेवास्था गरेर उक्त व्यक्तिलाई मानिसहरूले राजा बनाउन चाहन्थे। येशूले आफूलाई सधै मानिसको पुत्र भनेर सम्बोधन गर्नुभएको कुरा बताउन मर्कुसलाई मन पर्छ नकि मानिसले जस्तै कष्ट भोग्नु र मर्नु आफ्नो नियति हो भन्ने बारेमा कुरा गर्न मन पराउँछन। </w:t>
      </w:r>
      <w:r>
        <w:rPr>
          <w:lang w:val="ne_NP" w:bidi="ne_NP"/>
        </w:rPr>
        <w:t>मानिसको पुत्रको</w:t>
      </w:r>
      <w:r>
        <w:rPr>
          <w:lang w:val="ne_NP" w:bidi="ne_NP"/>
        </w:rPr>
        <w:t xml:space="preserve"> बारेमा थप जानकारीको लागि मुख्य शब्दावली हेर्नुहोस्। तपाईंले पहिले गरेको जस्तो मानिसको पुत्रलाई अनुवाद गर्नुहोस्।</w:t>
      </w:r>
    </w:p>
    <w:p>
      <w:pPr/>
      <w:r>
        <w:rPr>
          <w:lang w:val="ne_NP" w:bidi="ne_NP"/>
        </w:rPr>
      </w:r>
      <w:r>
        <w:rPr>
          <w:lang w:val="ne_NP" w:bidi="ne_NP"/>
        </w:rPr>
        <w:t xml:space="preserve">विश्रामको दिनको मालिक भनेको विश्रामको दिनको </w:t>
      </w:r>
      <w:r>
        <w:rPr>
          <w:b/>
          <w:lang w:val="ne_NP" w:bidi="ne_NP"/>
        </w:rPr>
        <w:t>प्रभु</w:t>
      </w:r>
      <w:r>
        <w:rPr>
          <w:lang w:val="ne_NP" w:bidi="ne_NP"/>
        </w:rPr>
        <w:t xml:space="preserve"> हो। येशूले विश्रामको दिनमा के गर्नु सही र के गर्नु गलत हो भनेर निर्णय गर्ने अधिकार उहाँसँग छ भनेर भन्दै हुनुहुन्छ। तपाईंले अघिल्लो खण्डहरूमा प्रयोग गर्नुभएको प्रभुको लागि त्यही शब्द प्रयोग गर्नुहोस्। </w:t>
      </w:r>
      <w:r>
        <w:rPr>
          <w:lang w:val="ne_NP" w:bidi="ne_NP"/>
        </w:rPr>
        <w:t>प्रभुको</w:t>
      </w:r>
      <w:r>
        <w:rPr>
          <w:lang w:val="ne_NP" w:bidi="ne_NP"/>
        </w:rPr>
        <w:t xml:space="preserve"> बारेमा थप जानकारीको लागि मुख्य शब्दावली हेर्नुहोस्।</w:t>
      </w:r>
    </w:p>
    <w:p>
      <w:pPr/>
      <w:r>
        <w:rPr>
          <w:lang w:val="ne_NP" w:bidi="ne_NP"/>
        </w:rPr>
      </w:r>
      <w:r>
        <w:rPr>
          <w:lang w:val="ne_NP" w:bidi="ne_NP"/>
        </w:rPr>
        <w:t xml:space="preserve">फरक फरक विश्रामको दिनमा येशू </w:t>
      </w:r>
      <w:r>
        <w:rPr>
          <w:b/>
          <w:lang w:val="ne_NP" w:bidi="ne_NP"/>
        </w:rPr>
        <w:t>सभाघरमा</w:t>
      </w:r>
      <w:r>
        <w:rPr>
          <w:lang w:val="ne_NP" w:bidi="ne_NP"/>
        </w:rPr>
        <w:t xml:space="preserve"> प्रवेश गर्नुहुन्छ। यो यहूदी उपासनाको स्थान थियो। तपाईंले सभाघरको लागि अघिल्लो खण्डहरूमा प्रयोग गर्नुभएको शब्द प्रयोग गर्नुहोस्। </w:t>
      </w:r>
      <w:r>
        <w:rPr>
          <w:lang w:val="ne_NP" w:bidi="ne_NP"/>
        </w:rPr>
        <w:t>सभाघरको</w:t>
      </w:r>
      <w:r>
        <w:rPr>
          <w:lang w:val="ne_NP" w:bidi="ne_NP"/>
        </w:rPr>
        <w:t xml:space="preserve"> बारेमा थप जानकारीको लागि मुख्य शब्दावली हेर्नुहोस्।</w:t>
      </w:r>
    </w:p>
    <w:p>
      <w:pPr/>
      <w:r>
        <w:rPr>
          <w:lang w:val="ne_NP" w:bidi="ne_NP"/>
        </w:rPr>
      </w:r>
      <w:r>
        <w:rPr>
          <w:lang w:val="ne_NP" w:bidi="ne_NP"/>
        </w:rPr>
        <w:t xml:space="preserve">मार्कुस भन्छन् कि येशू तिनीहरूको </w:t>
      </w:r>
      <w:r>
        <w:rPr>
          <w:b/>
          <w:lang w:val="ne_NP" w:bidi="ne_NP"/>
        </w:rPr>
        <w:t>हृदयको कठोरताले दुखी हुनुभयो</w:t>
      </w:r>
      <w:r>
        <w:rPr>
          <w:lang w:val="ne_NP" w:bidi="ne_NP"/>
        </w:rPr>
        <w:t xml:space="preserve">। यहूदीहरूले मानिसको त्यो पाटोलाई जनाउन हृदय शब्द प्रयोग गरे जहाँ भावना र निर्णयहरू हुन्छन्। यसले ति मानिसहरूलाई जनाउँछ जो येशूले भन्नुभएको सत्य हेर्ने छनोट गरेनन। यसले सत्य नदेख्ने वा नपछ्याउने हठलाई जनाउँछ। येशूको शोक मानिसहरू हराएको व्यक्तिको लागि रोएको जस्तो थिएन, तर उहाँले देखेको कुरामा उहाँलाई गहिरो अशान्ति भयो। </w:t>
      </w:r>
      <w:r>
        <w:rPr>
          <w:lang w:val="ne_NP" w:bidi="ne_NP"/>
        </w:rPr>
        <w:t>हृदयको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3:7–12</w:t>
      </w:r>
      <w:r>
        <w:rPr>
          <w:lang w:val="ne_NP" w:bidi="ne_NP"/>
        </w:rPr>
      </w:r>
    </w:p>
    <w:p>
      <w:pPr>
        <w:pStyle w:val="Heading3"/>
      </w:pPr>
      <w:r>
        <w:rPr>
          <w:lang w:val="ne_NP" w:bidi="ne_NP"/>
        </w:rPr>
        <w:t>Step 1</w:t>
      </w:r>
    </w:p>
    <w:p>
      <w:pPr/>
      <w:r>
        <w:rPr>
          <w:lang w:val="ne_NP" w:bidi="ne_NP"/>
        </w:rPr>
      </w:r>
      <w:r>
        <w:rPr>
          <w:lang w:val="ne_NP" w:bidi="ne_NP"/>
        </w:rPr>
        <w:t>यो कदममा, मर्कूस ३:७–१२ सुन्‍नुहोस् र मनमा राख्‍नुहोस्।</w:t>
      </w:r>
    </w:p>
    <w:p>
      <w:pPr/>
      <w:r>
        <w:rPr>
          <w:lang w:val="ne_NP" w:bidi="ne_NP"/>
        </w:rPr>
      </w:r>
      <w:r>
        <w:rPr>
          <w:lang w:val="ne_NP" w:bidi="ne_NP"/>
        </w:rPr>
        <w:t>सम्भव छ भने मर्कूस ३:७–१२ को श्रव्य सामग्रीलाई तीन पटक तीन फरक अनुबादहरुमा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३:७–१२ श्रव्य संस्करण सुन्‍नुहोस्।</w:t>
      </w:r>
    </w:p>
    <w:p>
      <w:pPr/>
      <w:r>
        <w:rPr>
          <w:lang w:val="ne_NP" w:bidi="ne_NP"/>
        </w:rPr>
      </w:r>
      <w:r>
        <w:rPr>
          <w:lang w:val="ne_NP" w:bidi="ne_NP"/>
        </w:rPr>
        <w:t>यस खण्डमा मर्कूसले गालीलको क्षेत्रमा येशूको सेवकाईको छोटो परिचय दिन्छन्। गालीलमा येशूको सेवकाईको चरमोत्कर्ष तब हुनेछ जब उहाँले भविष्यमा १२ जना छानिएका प्रतिनिधिहरूलाई पठाउनुहुनेछ। येशूले आफ्नो शक्ति देखाउने चमत्कारहरूको कारणले धेरै अस्वीकृतिको सामना गर्नुहुनेछ। यस खण्डमा दुई विषयवस्तुहरू छन् – सम्पूर्ण क्षेत्रमा सबैले येशूको बारेमा सुनेका थिए, र येशूसँग दुष्ट आत्माहरूमाथि अधिकार छ।</w:t>
      </w:r>
    </w:p>
    <w:p>
      <w:pPr/>
      <w:r>
        <w:rPr>
          <w:lang w:val="ne_NP" w:bidi="ne_NP"/>
        </w:rPr>
      </w:r>
      <w:r>
        <w:rPr>
          <w:lang w:val="ne_NP" w:bidi="ne_NP"/>
        </w:rPr>
        <w:t>यहूदी विश्रामको दिनमा मानिसलाई निको पारेको भन्दै धार्मिक नेताहरूले उहाँलाई हप्काएको अघिल्लो कथामा येशूलाई फेरि अस्वीकार गरिएको छ। हामीलाई थाहा छैन, कति समय बितिसक्यो तर केही समय पछि येशू तालको किनारमा वा गालीलको समुद्रतिर जानुहुन्छ। ठूलो भीडले उहाँलाई पछ्याउँछ। गालीलको समुद्र २१ किलोमिटर लामो र १३ किलोमिटर चौडा थियो। यो ठूलो ताजा पानीको भण्डार थियो जसलाई मानिसले पारिसम्म देख्न सक्थ्यो। भीड चारैतिरबाट आएको थियो, जसले दुई प्रमुख क्षेत्रहरूको प्रतिनिधित्व गर्थ्यो: सम्पूर्ण इस्राएल (गालील, यहूदिया र यरूशलेमको प्रतिनिधित्व गर्थ्यो), र इस्राएलको सीमाना जोडिएका क्षेत्रहरू जहाँ अयहूदीहरू बस्थे।</w:t>
      </w:r>
    </w:p>
    <w:p>
      <w:pPr/>
      <w:r>
        <w:rPr>
          <w:lang w:val="ne_NP" w:bidi="ne_NP"/>
        </w:rPr>
      </w:r>
      <w:r>
        <w:rPr>
          <w:lang w:val="ne_NP" w:bidi="ne_NP"/>
        </w:rPr>
        <w:t>गालील, यहूदिया, ईदुमिया, "यर्दन नदी पारि" देशका सबै क्षेत्रहरू। यरूशलेम, टायर र सीदोन शहरहरू हुन्। आवश्यक छ भने तपाईंले क्षेत्रको प्रकार (या त भूमि वा शहर) निर्दिष्ट गर्न सक्नुहुन्छ।</w:t>
      </w:r>
    </w:p>
    <w:p>
      <w:pPr/>
      <w:r>
        <w:rPr>
          <w:lang w:val="ne_NP" w:bidi="ne_NP"/>
        </w:rPr>
      </w:r>
      <w:r>
        <w:rPr>
          <w:lang w:val="ne_NP" w:bidi="ne_NP"/>
        </w:rPr>
        <w:t>यहाँ रोक्नुहोस् र समूहको रूपमा गालील, यहूदिया, यरूशलेम, इदुमिआ, यर्दन नदीको पूर्व, र टायर र सीदोन लगायत क्षेत्रको नक्सामा हेर्नुहोस्। मानिसहरू कहाँबाट आएका थिए भन्ने तिनीहरूले यहाँबाट हेर्नुपर्छ।</w:t>
      </w:r>
    </w:p>
    <w:p>
      <w:pPr/>
      <w:r>
        <w:rPr>
          <w:lang w:val="ne_NP" w:bidi="ne_NP"/>
        </w:rPr>
      </w:r>
      <w:r>
        <w:rPr>
          <w:lang w:val="ne_NP" w:bidi="ne_NP"/>
        </w:rPr>
        <w:t xml:space="preserve">तपाईंले देशको क्षेत्रहरू वा शहरहरूको नामको परिचय कसरी गराउँनुहुन्छ भनेर आफ्नो समूहसँग छलफल गर्नुहोस्। तपाईं "देशको ..." वा "शहरको ..." के भन्नुहुन्छ? तपाईं कसरी आफ्नो श्रोताहरूलाई यी नयाँ नामहरूको परिचय गराउनुहुन्छ? अडियो रोक्‍नुहोस्। </w:t>
      </w:r>
    </w:p>
    <w:p>
      <w:pPr/>
      <w:r>
        <w:rPr>
          <w:lang w:val="ne_NP" w:bidi="ne_NP"/>
        </w:rPr>
      </w:r>
      <w:r>
        <w:rPr>
          <w:lang w:val="ne_NP" w:bidi="ne_NP"/>
        </w:rPr>
        <w:t>त्यहाँ धेरै मानिसहरू निको हुन येशूलाई छुने कोशिस गरिररहेका थिए यहाँ सम्मकी तिनीहरूले उहाँलाई कुल्चन थाले। यद्यपि येशू दयालु हुनुहुन्थ्यो र धेरै मानिसहरूलाई निको पार्नुभयो। येशूले आफ्ना चेलाहरू वा नजिकका अनुयायीहरूलाई डुङ्गा तयार गर्न र आवश्यक परेमा बस्नकालागी नजिकै राख्न भन्नुभयो। किनारमा रहेको डुङ्गामा बस्दा येशू र भीडको बीचमा थोरै दूरी कायम हुने थियो। यसले भीडमा भएका सबैले उहाँलाई नकुल्चिकन उहाँलाई हेर्न र सुन्न अनुमति दिन्थ्यो। यो डुङ्गा सायद सामान्य माछा मार्ने डुङ्गा थियो जसलाई मानिसहरूले गालीलको समुद्रमा प्रयोग गर्थे। तिनीहरूले लगभग दुई देखि पन्ध्र मानिसहरू अटाउन सक्थे।</w:t>
      </w:r>
    </w:p>
    <w:p>
      <w:pPr/>
      <w:r>
        <w:rPr>
          <w:lang w:val="ne_NP" w:bidi="ne_NP"/>
        </w:rPr>
      </w:r>
      <w:r>
        <w:rPr>
          <w:lang w:val="ne_NP" w:bidi="ne_NP"/>
        </w:rPr>
        <w:t xml:space="preserve">यहाँ रोक्नुहोस् र समूहमा गालीलीले </w:t>
      </w:r>
      <w:r>
        <w:rPr>
          <w:b/>
          <w:lang w:val="ne_NP" w:bidi="ne_NP"/>
        </w:rPr>
        <w:t>माछा मार्ने डुङ्गाको</w:t>
      </w:r>
      <w:r>
        <w:rPr>
          <w:lang w:val="ne_NP" w:bidi="ne_NP"/>
        </w:rPr>
        <w:t xml:space="preserve"> सरदर तस्वीर हेर्नुहोस्। अडियो रोक्‍नुहोस्। </w:t>
      </w:r>
    </w:p>
    <w:p>
      <w:pPr/>
      <w:r>
        <w:rPr>
          <w:lang w:val="ne_NP" w:bidi="ne_NP"/>
        </w:rPr>
      </w:r>
      <w:r>
        <w:rPr>
          <w:lang w:val="ne_NP" w:bidi="ne_NP"/>
        </w:rPr>
        <w:t>ती दिनहरूमा केही मानिसहरूले सोच्थे कि यदि तपाईंलाई ईश्वरको नाम थाहा भयो भने तपाईं उहाँलाई नियन्त्रण गर्न सक्नुहुन्छ। अशुद्ध वा दुष्टआत्माबाट ग्रस्त मानिसहरूले येशूलाई "परमेश्वरको पुत्र" भनेर सम्बोधन गरेर उहाँमाथि अधिकार र शक्ति प्राप्त गर्ने प्रयास गरे। परमेश्वरको पुत्र भनेको येशू परमेश्वर हुनुहुन्छ र परमेश्वर पितासँग नजिकको सम्बन्धमा हुनुहुन्छ भन्नेकुरा दुबैलाई जनाउँछ। दुष्ट आत्माहरूले आफुले नियन्त्रणमा राखेका मानिसहरूलाई येशूको अगाडि घुँडा टेक्न वा घोप्टोपर्न बाध्य हुन्छन किनभने उहाँसँग तिनीहरूमाथि अधिकार थियो। तिनीहरूलाई चुप लागेर बस्न आज्ञा दिएर येशूले दुष्ट आत्माहरूमाथिको आफ्नो अधिकार देखाउनुभयो। येशू दुष्ट आत्माहरूले आफू को हुँ भनेर देखाओस् भन्ने चाहनुहुन्न। यसको सट्टा, उहाँ मानिसहरूले आफूलाई उहाँ परमेश्वरको पुत्र हुनुहुन्छ भनेर चिनोस् भन्ने चाहनुहुन्छ।</w:t>
      </w:r>
    </w:p>
    <w:p>
      <w:pPr/>
      <w:r>
        <w:rPr>
          <w:lang w:val="ne_NP" w:bidi="ne_NP"/>
        </w:rPr>
      </w:r>
      <w:r>
        <w:rPr>
          <w:lang w:val="ne_NP" w:bidi="ne_NP"/>
        </w:rPr>
        <w:t xml:space="preserve">यहाँ रोक्नुहोस् र समूहको रूपमा यस प्रश्नको छलफल गर्नुहोस्: तपाईंको संस्कृतिमा दुष्ट आत्माहरूले कसरी कार्य गर्छन्? तिनीहरूले कसरी तपाईं वा अरूमाथि नियन्त्रण प्राप्त गर्ने प्रयास गर्छन्? तपाईं कसरी तिनीहरूमाथि नियन्त्रण प्राप्त गर्नुहुन्छ? के तिनीहरूको लागि वा तपाईंको लागि आत्माहरूको नाम वा अन्य मानिसहरूको नाम जान्नु महत्त्वपूर्ण छ? किन हो वा किन होइन? अडियो रोक्‍नुहोस्। </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३:७–१२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येशू आफ्ना चेलाहरूसँग तालमा जानुहुन्छ। मानिसहरूको भीडले उहाँलाई पछ्याउँछन्।</w:t>
      </w:r>
    </w:p>
    <w:p>
      <w:pPr/>
      <w:r>
        <w:rPr>
          <w:lang w:val="ne_NP" w:bidi="ne_NP"/>
        </w:rPr>
      </w:r>
      <w:r>
        <w:rPr>
          <w:b/>
          <w:lang w:val="ne_NP" w:bidi="ne_NP"/>
        </w:rPr>
        <w:t>दोस्रो दृश्यमा:</w:t>
      </w:r>
      <w:r>
        <w:rPr>
          <w:lang w:val="ne_NP" w:bidi="ne_NP"/>
        </w:rPr>
        <w:t xml:space="preserve"> येशूले आफ्ना चेलाहरूलाई तालको किनारमा डुङ्गा तयार गर्न निर्देशन दिनुहुन्छ ताकि भीडले उहाँलाई नकुल्चोस।</w:t>
      </w:r>
    </w:p>
    <w:p>
      <w:pPr/>
      <w:r>
        <w:rPr>
          <w:lang w:val="ne_NP" w:bidi="ne_NP"/>
        </w:rPr>
      </w:r>
      <w:r>
        <w:rPr>
          <w:b/>
          <w:lang w:val="ne_NP" w:bidi="ne_NP"/>
        </w:rPr>
        <w:t>तेस्रो दृश्यमा:</w:t>
      </w:r>
      <w:r>
        <w:rPr>
          <w:lang w:val="ne_NP" w:bidi="ne_NP"/>
        </w:rPr>
        <w:t xml:space="preserve"> येशूले धेरै बिरामी मानिसहरूलाई निको पार्नुभएको थियो, त्यसैले मानिसहरूले उहाँलाई छुने प्रयास गरिरहेका थिए। येशूले दुष्ट आत्माहरूले ग्रस्त भएका मानिसहरूलाई पनि निको पार्नुभएको थियो। जब दुष्ट आत्माहरूले येशूलाई देख्थे, तिनीहरूले मानिसहरूलाई येशूको अगाडि भुइँमा फ्याँकिदिन्थे र कराउँथे, "तपाईं परमेश्वरको पुत्र हुनुहुन्छ।" येशूले तिनीहरूलाई आफू को हुनुहुन्छ भनेर प्रकट नगर्न आज्ञा गर्नुहुन्थ्यो।</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बिरामी मानिसहरू</w:t>
      </w:r>
    </w:p>
    <w:p>
      <w:pPr>
        <w:pStyle w:val="ListBullet"/>
        <w:spacing w:line="240" w:lineRule="auto"/>
        <w:ind w:left="720"/>
      </w:pPr>
      <w:r>
        <w:rPr>
          <w:lang w:val="ne_NP" w:bidi="ne_NP"/>
        </w:rPr>
      </w:r>
      <w:r>
        <w:rPr>
          <w:lang w:val="ne_NP" w:bidi="ne_NP"/>
        </w:rPr>
        <w:t>दुष्ट आत्माहरूले ग्रस्त भएका मानिसहरू</w:t>
      </w:r>
    </w:p>
    <w:p>
      <w:pPr>
        <w:pStyle w:val="ListBullet"/>
        <w:spacing w:line="240" w:lineRule="auto"/>
        <w:ind w:left="720"/>
      </w:pPr>
      <w:r>
        <w:rPr>
          <w:lang w:val="ne_NP" w:bidi="ne_NP"/>
        </w:rPr>
      </w:r>
      <w:r>
        <w:rPr>
          <w:lang w:val="ne_NP" w:bidi="ne_NP"/>
        </w:rPr>
        <w:t>दुष्ट आत्माहरू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कथा येशूलाई सभाघरमा अस्वीकार गरेपछि केही समय पछिबाट सुरु हुन्छ, तर हामीलाई थाहा छैन, कति पछि हो भनेर। यो कथा तालको किनारमा घट्छ भनेर सम्झनु महत्त्वपूर्ण छ। मानिसको ठूलो भीडले येशूले कसरी मानिसलाई निको पार्नुहुन्छ भनेर सुनेका छन्, त्यसैले तिनीहरूले येशूलाई तालसम्म पछ्याएका छन्। येशूले आफ्ना चेलाहरूलाई डुङ्गा तयार गर्न आग्रह गर्नुहुन्छ किनभने त्यहाँ धेरै मानिसहरू छन्। यसले येशूलाई डुङ्गाबाट आफू र भीडको बीचमा केही दूरी कायम गरि सिकाउन अनुमति दियो, ताकि तिनीहरूले उहाँलाई नकुल्चिउन।</w:t>
      </w:r>
    </w:p>
    <w:p>
      <w:pPr/>
      <w:r>
        <w:rPr>
          <w:lang w:val="ne_NP" w:bidi="ne_NP"/>
        </w:rPr>
      </w:r>
      <w:r>
        <w:rPr>
          <w:lang w:val="ne_NP" w:bidi="ne_NP"/>
        </w:rPr>
        <w:t>येशूलाई घेर्ने मानिसको ठूलो भीड विभिन्न ठाउँका मानिसहरू मिलेर बनेको भिड थियो जो सबै उहाँलाई भेट्न आउँदै थिए। येशूले गर्नुहुने चमत्कारहरूको कारणले येशूको लोकप्रियता बढेको थियो।</w:t>
      </w:r>
    </w:p>
    <w:p>
      <w:pPr/>
      <w:r>
        <w:rPr>
          <w:lang w:val="ne_NP" w:bidi="ne_NP"/>
        </w:rPr>
      </w:r>
      <w:r>
        <w:rPr>
          <w:lang w:val="ne_NP" w:bidi="ne_NP"/>
        </w:rPr>
        <w:t>यो सम्झनु महत्त्वपूर्ण हुन्छ कि दुष्ट आत्माहरूले व्यक्तिको कृयाकलापलाई नियन्त्रण गर्छन्। यही कारण तिनीहरूले आफूले नियन्त्रणमा राखेका मानिसहरूलाई लड्न र येशू को हुनुहुन्छ भनेर चिच्याउन बाध्य पारे।</w:t>
      </w:r>
    </w:p>
    <w:p>
      <w:pPr/>
      <w:r>
        <w:rPr>
          <w:lang w:val="ne_NP" w:bidi="ne_NP"/>
        </w:rPr>
      </w:r>
      <w:r>
        <w:rPr>
          <w:lang w:val="ne_NP" w:bidi="ne_NP"/>
        </w:rPr>
        <w:t>यो सम्झनु महत्त्वपूर्ण छ कि भीड अव्यवस्थित थियो र तिनीहरू एकअर्काको विरुद्धमा बलपूर्वक धक्का दिइरहेका थिए किनभने तिनीहरू निको हुन चाहन्थे।</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३:७–१२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बिरामी मानिसहरू</w:t>
      </w:r>
    </w:p>
    <w:p>
      <w:pPr>
        <w:pStyle w:val="ListBullet"/>
        <w:spacing w:line="240" w:lineRule="auto"/>
        <w:ind w:left="720"/>
      </w:pPr>
      <w:r>
        <w:rPr>
          <w:lang w:val="ne_NP" w:bidi="ne_NP"/>
        </w:rPr>
      </w:r>
      <w:r>
        <w:rPr>
          <w:lang w:val="ne_NP" w:bidi="ne_NP"/>
        </w:rPr>
        <w:t>दुष्ट आत्माहरूले ग्रस्त भएका मानिसहरू</w:t>
      </w:r>
    </w:p>
    <w:p>
      <w:pPr>
        <w:pStyle w:val="ListBullet"/>
        <w:spacing w:line="240" w:lineRule="auto"/>
        <w:ind w:left="720"/>
      </w:pPr>
      <w:r>
        <w:rPr>
          <w:lang w:val="ne_NP" w:bidi="ne_NP"/>
        </w:rPr>
      </w:r>
      <w:r>
        <w:rPr>
          <w:lang w:val="ne_NP" w:bidi="ne_NP"/>
        </w:rPr>
        <w:t>दुष्ट आत्माहरू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तालको किनारमा येशू र उहाँका चेलाहरू पछ्याउने भीडको अभिनय गर्नुहोस्। येशूको चमत्कारहरूको बारेमा खबरहरू टाढा-टाढामा फैलिएको थियो, र धेरै मानिसहरू उहाँलाई भेट्न आए।</w:t>
      </w:r>
    </w:p>
    <w:p>
      <w:pPr/>
      <w:r>
        <w:rPr>
          <w:lang w:val="ne_NP" w:bidi="ne_NP"/>
        </w:rPr>
      </w:r>
      <w:r>
        <w:rPr>
          <w:lang w:val="ne_NP" w:bidi="ne_NP"/>
        </w:rPr>
        <w:t>नाटकलाई केहि छिन रोक्नुहोस। भिडको भूमिका खेल्ने कलाकारहरूलाई सोध्नुहोस्, "तपाईहरू के महसुस गर्दै हुनुहुन्छ वा के सोच्दै हुनुहुन्छ?" त्यस व्यक्तिले यस्तो जवाफ दिन सक्छ, "हतास" छु। म निको हुन येशूकहाँ पुग्नुपर्छ!" वा "निराश छु। यहाँ धेरै मानिसहरू छन्। म कहिल्यै उहाँसम्म पुग्नेछैन।" वा "उत्सुक छु"। दुष्ट आत्माहरूमाथि अधिकार भएको यो मानिस को हो ?" नाटकलाई जारी राख्नुहोस्।</w:t>
      </w:r>
    </w:p>
    <w:p>
      <w:pPr/>
      <w:r>
        <w:rPr>
          <w:lang w:val="ne_NP" w:bidi="ne_NP"/>
        </w:rPr>
      </w:r>
      <w:r>
        <w:rPr>
          <w:lang w:val="ne_NP" w:bidi="ne_NP"/>
        </w:rPr>
        <w:t>येशूले आफ्ना चेलाहरूलाई डुङ्गा तयार गर्न निर्देशन दिनुभएको अभिनय गर्नुहोस् ताकि भीडले उहाँलाई नकुल्चिउन।</w:t>
      </w:r>
    </w:p>
    <w:p>
      <w:pPr/>
      <w:r>
        <w:rPr>
          <w:lang w:val="ne_NP" w:bidi="ne_NP"/>
        </w:rPr>
      </w:r>
      <w:r>
        <w:rPr>
          <w:lang w:val="ne_NP" w:bidi="ne_NP"/>
        </w:rPr>
        <w:t>नाटकलाई केहि छिन रोक्नुहोस। चेलाहरूको भूमिका खेल्ने कलाकारहरूलाई सोध्नुहोस्, "तपाईहरू के महसुस गर्दै हुनुहुन्छ वा के सोच्दै हुनुहुन्छ?" त्यस व्यक्तिले यस्तो जवाफ दिन सक्छ, "हामीले डुङ्गा फेला पार्यौं र यसलाई किनारबाट अलि टाढा ल्यायौं ताकि यदि येशूले भीडबाट टाढा जान आवश्यक परेमा त्यसमा बस्न र सिकाउन सकुन वा "डराएको"। यो भीडमा परिणत हुँदैछ। यदि येशूलाई चोट लाग्यो भने के हुन्छ?" वा "थकित। हामीले पहिले नै धेरै कुराको सामना गरिसकेका छौं। येशू कसरी अगाडि बढि रहनुहुन्छ?" येशूको भूमिका खेल्ने कलाकारलाई सोध्नुहोस्, "तपाईं के महसुस गर्दै हुनुहुन्छ वा के सोच्दै हुनुहुन्छ?" त्यस व्यक्तिले यस्तो जवाफ दिन सक्छ, "दया। म तिनीहरूलाई मद्दत गर्नेछु," वा "टुटेको हृदय भएकाहरू"। त्यसैले धेरै मानिसहरू हताश र खाँचोमा छन्," वा "अलि अभिभूत छन्।" नाटकलाई जारी राख्नुहोस्।</w:t>
      </w:r>
    </w:p>
    <w:p>
      <w:pPr/>
      <w:r>
        <w:rPr>
          <w:lang w:val="ne_NP" w:bidi="ne_NP"/>
        </w:rPr>
      </w:r>
      <w:r>
        <w:rPr>
          <w:lang w:val="ne_NP" w:bidi="ne_NP"/>
        </w:rPr>
        <w:t>येशूलाई छुन अगाडि बढिरहेका बिरामी मानिसहरूको अभिनय गर्नुहोस्। दुष्ट आत्माहरूले येशूलाई देख्छन्, र तिनीहरूले मानिसहरूलाई उहाँको अगाडि भुइँमा फ्याँकिदिन्छन् र कराउँछन्, "तपाईं परमेश्वरको पुत्र हुनुहुन्छ।"</w:t>
      </w:r>
    </w:p>
    <w:p>
      <w:pPr/>
      <w:r>
        <w:rPr>
          <w:lang w:val="ne_NP" w:bidi="ne_NP"/>
        </w:rPr>
      </w:r>
      <w:r>
        <w:rPr>
          <w:lang w:val="ne_NP" w:bidi="ne_NP"/>
        </w:rPr>
        <w:t>नाटकलाई केहि छिन रोक्नुहोस। दुष्टआत्माहरुको भूमिका खेल्ने कलाकारहरूलाई सोध्नुहोस्, "तपाईहरू के महसुस गर्दै हुनुहुन्छ वा के सोच्दै हुनुहुन्छ?" त्यस व्यक्तिले यस्तो जवाफ दिन सक्छ, "मलाई थाहा छ उहाँ को हुनुहुन्छ! मैले उहाँलाई नियन्त्रण गर्ने प्रयास गर्नुपर्छ," वा "येशू धेरै बलियो हुनुहुन्छ। म उहाँको अधिकारको अगाडि उभिन सक्दिन," वा "डराउँछु। उहाँले मलाई टाढा पठाउनै लाग्नु भएको छ।" नाटकलाई जारी राख्नुहोस्।</w:t>
      </w:r>
    </w:p>
    <w:p>
      <w:pPr/>
      <w:r>
        <w:rPr>
          <w:lang w:val="ne_NP" w:bidi="ne_NP"/>
        </w:rPr>
      </w:r>
      <w:r>
        <w:rPr>
          <w:lang w:val="ne_NP" w:bidi="ne_NP"/>
        </w:rPr>
        <w:t>येशूले आत्माहरूलाई आफू को हुनुहुन्छ भनेर प्रकट नगर्न कडाईका साथ आज्ञा दिनुभएको अभिनय गर्नुहोस्।</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त्यस व्यक्तिले यस्तो जवाफ दिन सक्छ, "यो परमेश्वरको पुत्रको रूपमा मेरो पहिचान प्रकट गर्ने समय होइन," "अझै आएको छेन। मेरो सेवकाई भर्खर सुरु हुँदैछ छ," वा "दुष्ट आत्माहरूले म को हुँ भनेर प्रकट गर्नेछैनन्।"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३:७–१२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आफ्ना </w:t>
      </w:r>
      <w:r>
        <w:rPr>
          <w:b/>
          <w:lang w:val="ne_NP" w:bidi="ne_NP"/>
        </w:rPr>
        <w:t>चेलाहरू</w:t>
      </w:r>
      <w:r>
        <w:rPr>
          <w:lang w:val="ne_NP" w:bidi="ne_NP"/>
        </w:rPr>
        <w:t xml:space="preserve"> वा नजिकका अनुयायीहरूसँग गालीलको समुद्रतिर हिंड्नुहुन्छ। तपाईंले अघिल्लो खण्डहरूमा प्रयोग गर्दै आएको "चेलाहरू" को लागि त्यही शब्द प्रयोग गर्नुहोस्। येशूका नजिकका अनुयायीहरू उहाँको सार्वजनिक सेवकाईको अधिकांश समयमा उहाँसँग थिए, उहाँसँग सबै ठाउँमा यात्रा गर्दै, उहाँबाट सिक्दै र कहिलेकाँही उहाँले सुसमाचार प्रचार गर्न र बिरामीहरू निको पार्न पठाउँनुभयो। </w:t>
      </w:r>
      <w:r>
        <w:rPr>
          <w:lang w:val="ne_NP" w:bidi="ne_NP"/>
        </w:rPr>
        <w:t>चेलाहरूको</w:t>
      </w:r>
      <w:r>
        <w:rPr>
          <w:lang w:val="ne_NP" w:bidi="ne_NP"/>
        </w:rPr>
        <w:t xml:space="preserve"> बारेमा थप जानकारीको लागि मुख्य शब्दावली हेर्नुहोस्।</w:t>
      </w:r>
    </w:p>
    <w:p>
      <w:pPr/>
      <w:r>
        <w:rPr>
          <w:lang w:val="ne_NP" w:bidi="ne_NP"/>
        </w:rPr>
      </w:r>
      <w:r>
        <w:rPr>
          <w:lang w:val="ne_NP" w:bidi="ne_NP"/>
        </w:rPr>
        <w:t xml:space="preserve">मानिसहरूको ठूलो भीडले येशूलाई पछ्याए किनभने तिनीहरूले उहाँले धेरै </w:t>
      </w:r>
      <w:r>
        <w:rPr>
          <w:b/>
          <w:lang w:val="ne_NP" w:bidi="ne_NP"/>
        </w:rPr>
        <w:t>चमत्कारहरू</w:t>
      </w:r>
      <w:r>
        <w:rPr>
          <w:lang w:val="ne_NP" w:bidi="ne_NP"/>
        </w:rPr>
        <w:t xml:space="preserve"> गर्नुभएको बारेमा सुनेका थिए। यस शब्दले परमेश्वरले मात्र गर्न सक्ने, र मानिसहरूलाई परमेश्वरको भयमा पार्ने शक्तिशाली कार्यहरूलाई जनाउँछ तपाईंले अघिल्लो खण्डहरूमा चमत्कारहरू को लागि प्रयोग गर्दै आएको शब्दनै प्रयोग गर्नुहोस्। </w:t>
      </w:r>
      <w:r>
        <w:rPr>
          <w:lang w:val="ne_NP" w:bidi="ne_NP"/>
        </w:rPr>
        <w:t>चमत्कारको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सिकाउँदै गर्दा आफ्ना चेलाहरूलाई </w:t>
      </w:r>
      <w:r>
        <w:rPr>
          <w:b/>
          <w:lang w:val="ne_NP" w:bidi="ne_NP"/>
        </w:rPr>
        <w:t>डुङ्गा</w:t>
      </w:r>
      <w:r>
        <w:rPr>
          <w:lang w:val="ne_NP" w:bidi="ne_NP"/>
        </w:rPr>
        <w:t xml:space="preserve"> नजिकै राख्न निर्देशन दिनुभयो। येशूले माग्नुभएको </w:t>
      </w:r>
      <w:r>
        <w:rPr>
          <w:lang w:val="ne_NP" w:bidi="ne_NP"/>
        </w:rPr>
        <w:t>डुङ्गा</w:t>
      </w:r>
      <w:r>
        <w:rPr>
          <w:lang w:val="ne_NP" w:bidi="ne_NP"/>
        </w:rPr>
        <w:t xml:space="preserve"> लगभग ८ मिटर लामो र २ १/२ मिटर चौडाईको थियो। यो लगभग १ १/४ मिटर गहिरो थियो। त्यो आकारको डुङ्गामा आरामसँग तेह्र जना अटाउन सक्थ्यो।</w:t>
      </w:r>
    </w:p>
    <w:p>
      <w:pPr/>
      <w:r>
        <w:rPr>
          <w:lang w:val="ne_NP" w:bidi="ne_NP"/>
        </w:rPr>
      </w:r>
      <w:r>
        <w:rPr>
          <w:lang w:val="ne_NP" w:bidi="ne_NP"/>
        </w:rPr>
        <w:t xml:space="preserve">यहाँ रोक्नुहोस् र समूहको रूपमा </w:t>
      </w:r>
      <w:r>
        <w:rPr>
          <w:lang w:val="ne_NP" w:bidi="ne_NP"/>
        </w:rPr>
        <w:t>डुङ्गाको</w:t>
      </w:r>
      <w:r>
        <w:rPr>
          <w:lang w:val="ne_NP" w:bidi="ne_NP"/>
        </w:rPr>
        <w:t xml:space="preserve"> तस्वीर हेर्नुहोस्। डुङ्गाको आकार देखाउने तरिका छनौट गर्नुहोस्, सायद भुइँमा लट्ठिले आयामहरू कोरेर र मानिसहरूलाई कोरेको रेखाभित्र पस्न आग्रह गरेर। अडियो रोक्‍नुहोस्।</w:t>
      </w:r>
    </w:p>
    <w:p>
      <w:pPr/>
      <w:r>
        <w:rPr>
          <w:lang w:val="ne_NP" w:bidi="ne_NP"/>
        </w:rPr>
      </w:r>
      <w:r>
        <w:rPr>
          <w:lang w:val="ne_NP" w:bidi="ne_NP"/>
        </w:rPr>
        <w:t xml:space="preserve">भीडमा केही मानिसहरू </w:t>
      </w:r>
      <w:r>
        <w:rPr>
          <w:b/>
          <w:lang w:val="ne_NP" w:bidi="ne_NP"/>
        </w:rPr>
        <w:t>अशुद्ध</w:t>
      </w:r>
      <w:r>
        <w:rPr>
          <w:lang w:val="ne_NP" w:bidi="ne_NP"/>
        </w:rPr>
        <w:t xml:space="preserve"> वा </w:t>
      </w:r>
      <w:r>
        <w:rPr>
          <w:b/>
          <w:lang w:val="ne_NP" w:bidi="ne_NP"/>
        </w:rPr>
        <w:t>दुष्ट आत्माहरूले</w:t>
      </w:r>
      <w:r>
        <w:rPr>
          <w:lang w:val="ne_NP" w:bidi="ne_NP"/>
        </w:rPr>
        <w:t xml:space="preserve"> ग्रस्त परेकाहरू थिए। अशुद्ध शब्दले परमेश्वरको सेवाको लागि अयोग्य भएको कुरालाई जनाउँछ। सबै दुष्ट आत्माहरू अशुद्ध छन् किनभने तिनीहरू परमेश्वरको सेवाको लागि अयोग्य छन्। दुष्ट आत्माले आत्मिक प्राणीहरूलाई बुझाउँछ जसले शैतानको एजेन्टहरूको रूपमा सेवा गर्छन् र उसको अधिकार मुनि रहछन्। यी आत्मिक प्राणीहरूसँग मानिसहरूलाई दमन गर्न र उसलाई नियन्त्रण गर्न सक्ने शक्ति छ। हामीले यस कथामा यही भइरहेको देख्छौं। हामी बाइबलबाट जान्छौं कि परमेश्वरले आत्मिक प्राणीहरू सृजना गर्नुभयो तर केही आत्माहरूले उहाँको आज्ञा पालन नगर्न र अशुद्ध वा दुष्ट बन्न रोजे। दुष्ट र परमेश्वरको विरोध गर्ने स्वतन्त्र आत्मालाई जनाउने शब्द छनौट गर्ने प्रयास गर्नुहोस्। यदि त्यहाँ एउटा छ भने तपाईंले स्वतन्त्र आत्मिक प्राणिकोलागि तटस्थ शब्द पनि प्रयोग गर्न सक्नुहुन्छ र "शैतानबाट आएको आत्मा" वा "खराब/दुष्ट आत्मा" जस्ता विशेषणहरू थप्न सक्नुहुन्छ।</w:t>
      </w:r>
    </w:p>
    <w:p>
      <w:pPr/>
      <w:r>
        <w:rPr>
          <w:lang w:val="ne_NP" w:bidi="ne_NP"/>
        </w:rPr>
      </w:r>
      <w:r>
        <w:rPr>
          <w:lang w:val="ne_NP" w:bidi="ne_NP"/>
        </w:rPr>
        <w:t xml:space="preserve">यहाँ रोक्नुहोस् र समूहको रूपमा छलफल गर्नुहोस् कि तपाईं </w:t>
      </w:r>
      <w:r>
        <w:rPr>
          <w:b/>
          <w:lang w:val="ne_NP" w:bidi="ne_NP"/>
        </w:rPr>
        <w:t>दुष्ट आत्माको</w:t>
      </w:r>
      <w:r>
        <w:rPr>
          <w:lang w:val="ne_NP" w:bidi="ne_NP"/>
        </w:rPr>
        <w:t xml:space="preserve"> लागि कुन शब्द वा वाक्यांश प्रयोग गर्नुहुनेछ। थप जानकारीको लागि मुख्य शब्दावलीमा </w:t>
      </w:r>
      <w:r>
        <w:rPr>
          <w:lang w:val="ne_NP" w:bidi="ne_NP"/>
        </w:rPr>
        <w:t>दुष्ट आत्मालाई</w:t>
      </w:r>
      <w:r>
        <w:rPr>
          <w:lang w:val="ne_NP" w:bidi="ne_NP"/>
        </w:rPr>
        <w:t xml:space="preserve"> खोज्नुहोस्। अडियो रोक्‍नुहोस्। </w:t>
      </w:r>
    </w:p>
    <w:p>
      <w:pPr/>
      <w:r>
        <w:rPr>
          <w:lang w:val="ne_NP" w:bidi="ne_NP"/>
        </w:rPr>
      </w:r>
      <w:r>
        <w:rPr>
          <w:lang w:val="ne_NP" w:bidi="ne_NP"/>
        </w:rPr>
        <w:t xml:space="preserve">दुष्ट आत्माहरूले मानिसहरूलाई तल लड्न र येशू </w:t>
      </w:r>
      <w:r>
        <w:rPr>
          <w:b/>
          <w:lang w:val="ne_NP" w:bidi="ne_NP"/>
        </w:rPr>
        <w:t>परमेश्वरको पुत्र</w:t>
      </w:r>
      <w:r>
        <w:rPr>
          <w:lang w:val="ne_NP" w:bidi="ne_NP"/>
        </w:rPr>
        <w:t xml:space="preserve"> हुनुहुन्छ भनेर कराउन बाध्य पारे। यस सन्दर्भमा मर्कूसले येशूको साँचो परमेश्वरसँगको अद्वितीय सम्बन्धलाई वर्णन गर्न "परमेश्वरको पुत्र" शब्दको प्रयोग गर्छन्। "परमेश्वरको पुत्र" शीर्षकले येशू परमेश्वर हुनुहुन्छ र येशू परमेश्वर पितासँग नजिकको सम्बन्धमा हुनुहुन्छ भनेर व्यक्त गर्दछ। यस शब्दले येशू पुरानो नियममा अगमवक्ताहरूले वर्णन गरेका परमेश्वरले नियुक्त गर्नुभएको मुक्तिदाता हुनुहुन्छ भनेर संकेत गर्दछ।</w:t>
      </w:r>
    </w:p>
    <w:p>
      <w:pPr/>
      <w:r>
        <w:rPr>
          <w:lang w:val="ne_NP" w:bidi="ne_NP"/>
        </w:rPr>
      </w:r>
      <w:r>
        <w:rPr>
          <w:lang w:val="ne_NP" w:bidi="ne_NP"/>
        </w:rPr>
        <w:t xml:space="preserve">यहाँ रोक्नुहोस् र समूहको रूपमा छलफल गर्नुहोस् कि तपाईं </w:t>
      </w:r>
      <w:r>
        <w:rPr>
          <w:b/>
          <w:lang w:val="ne_NP" w:bidi="ne_NP"/>
        </w:rPr>
        <w:t>मानिसको पुत्र</w:t>
      </w:r>
      <w:r>
        <w:rPr>
          <w:lang w:val="ne_NP" w:bidi="ne_NP"/>
        </w:rPr>
        <w:t xml:space="preserve"> लागि कुन शब्द वा वाक्यांश प्रयोग गर्नुहुनेछ। थप जानकारीको लागि मुख्य शब्दावलीमा </w:t>
      </w:r>
      <w:r>
        <w:rPr>
          <w:lang w:val="ne_NP" w:bidi="ne_NP"/>
        </w:rPr>
        <w:t>मानिसको पुत्र</w:t>
      </w:r>
      <w:r>
        <w:rPr>
          <w:lang w:val="ne_NP" w:bidi="ne_NP"/>
        </w:rPr>
        <w:t xml:space="preserve"> खोज्नुहोस्।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3:13–19</w:t>
      </w:r>
      <w:r>
        <w:rPr>
          <w:lang w:val="ne_NP" w:bidi="ne_NP"/>
        </w:rPr>
      </w:r>
    </w:p>
    <w:p>
      <w:pPr>
        <w:pStyle w:val="Heading3"/>
      </w:pPr>
      <w:r>
        <w:rPr>
          <w:lang w:val="ne_NP" w:bidi="ne_NP"/>
        </w:rPr>
        <w:t>Step 1</w:t>
      </w:r>
    </w:p>
    <w:p>
      <w:pPr/>
      <w:r>
        <w:rPr>
          <w:lang w:val="ne_NP" w:bidi="ne_NP"/>
        </w:rPr>
      </w:r>
      <w:r>
        <w:rPr>
          <w:lang w:val="ne_NP" w:bidi="ne_NP"/>
        </w:rPr>
        <w:t>यो कदममा, मर्कूस ३:१३–१९ सुन्‍नुहोस् र मनमा राख्‍नुहोस्।</w:t>
      </w:r>
    </w:p>
    <w:p>
      <w:pPr/>
      <w:r>
        <w:rPr>
          <w:lang w:val="ne_NP" w:bidi="ne_NP"/>
        </w:rPr>
      </w:r>
      <w:r>
        <w:rPr>
          <w:lang w:val="ne_NP" w:bidi="ne_NP"/>
        </w:rPr>
        <w:t>सम्भव छ भने मर्कूस ३:१३–१९ को श्रव्य सामग्रीलाई तीन पटक तीन फरक अनुबादहरुमा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३:१३–१९ श्रव्य संस्करण सुन्‍नुहोस्।</w:t>
      </w:r>
    </w:p>
    <w:p>
      <w:pPr/>
      <w:r>
        <w:rPr>
          <w:lang w:val="ne_NP" w:bidi="ne_NP"/>
        </w:rPr>
      </w:r>
      <w:r>
        <w:rPr>
          <w:lang w:val="ne_NP" w:bidi="ne_NP"/>
        </w:rPr>
        <w:t>मर्कूसमा येशूको आफ्ना चेलाहरूसँगको मिशन धेरै महत्त्वपूर्ण छ। मर्कूसको सुरुमा हामी येशूले आफ्ना केही चेलाहरूलाई बोलाएको देख्छौं। यस खण्डमा येशूले आफ्ना बाह्र नजिकका अनुयायीहरूलाई नियुक्त गर्नुहुन्छ जो उहाँसँग जताततै जानेछन् र उहाँसँग नजिकबाट काम गर्नेछन्। पछि, येशूले यी बाह्र अनुयायीहरूलाई आफूले सिकाउँदै आएको सुसमाचार बाँड्नको लागि मिसनमा बाहिर पठाउनुहुनेछ। सुसमाचारले परमेश्वर येशू मार्फत आफ्ना मानिसहरूको हृदयमा शासन गर्न आउनुलाई जनाउँछ। येशूको पुनरुत्थान पछि हामी देख्छौं कि यी चेलाहरू सारा संसारभरि जान्छन्।</w:t>
      </w:r>
    </w:p>
    <w:p>
      <w:pPr/>
      <w:r>
        <w:rPr>
          <w:lang w:val="ne_NP" w:bidi="ne_NP"/>
        </w:rPr>
      </w:r>
      <w:r>
        <w:rPr>
          <w:lang w:val="ne_NP" w:bidi="ne_NP"/>
        </w:rPr>
        <w:t>यो कथा एउटा पहाडको छेउमा घट्छ। बाइबलमा परमेश्वरबाटको प्रकाश पहाडहरूमा भएका छन्। यो सम्भवत गालीलको तालको वरिपरि रहेको पहाड वा डाँडा थियो।</w:t>
      </w:r>
    </w:p>
    <w:p>
      <w:pPr/>
      <w:r>
        <w:rPr>
          <w:lang w:val="ne_NP" w:bidi="ne_NP"/>
        </w:rPr>
      </w:r>
      <w:r>
        <w:rPr>
          <w:lang w:val="ne_NP" w:bidi="ne_NP"/>
        </w:rPr>
        <w:t xml:space="preserve">यहाँ रोक्नुहोस् र तपाईंको समूहलाई गालीलको ताल वरपरका पहाडहरूको तस्वीर देखाउनुहोस्। अडियो रोक्‍नुहोस्। </w:t>
      </w:r>
    </w:p>
    <w:p>
      <w:pPr/>
      <w:r>
        <w:rPr>
          <w:lang w:val="ne_NP" w:bidi="ne_NP"/>
        </w:rPr>
      </w:r>
      <w:r>
        <w:rPr>
          <w:lang w:val="ne_NP" w:bidi="ne_NP"/>
        </w:rPr>
        <w:t>हामी लूकाको सुसमाचारबाट जान्छौं कि येशूले यो महत्त्वपूर्ण निर्णय लिनुअघि पूरै रात प्रार्थना गर्दै बिताउनुभयो। येशू सायद आफ्ना अनुयायीहरूको ठूलो समूहसँग पहाडमा जानुहुन्छ, यद्यपि मर्कूस कति जना मानिसहरू उहाँसँग गए भनेर स्पष्ट छैनन्। येशूले आफ्ना चेलाहरू वा अनुयायीहरूको ठूलो समूहबाट आफूसँग रहन १२ जना मानिसहरूलाई पहाडमा बोलाउनुहुन्छ। केही बाइबल अनुवादहरूमा येशूले आधिकारिक रूपमा यी मानिसहरूलाई "प्रेरितहरू" भन्नुभएको जानकारी यसमा समावेश छ, तर केही अनुवादहरूमा "प्रेरितहरू"नाम समावेश हुँदैन। तपाईंले "प्रेरितहरू" नामलाई समावेश गर्नुहुन्छ वा गर्नु हुन्न, हामी येशूले यी मानिसहरूलाई दिनुभएको निर्देशनहरूबाट जान्छौं कि येशूले यी १२ मानिसहरूलाई नियुक्त गर्दै हुनुहुन्छ र आफ्ना प्रतिनिधिहरूको रूपमा पठाउँदै हुनुहुन्छ। यस समयबाट मर्कूसले तिनीहरूलाई "बाह्र" को विशेष नाम दिन्छन्। अंक १२ महत्वपुर्ण छ। त्यहाँ परमेश्वरले छान्नुभएको मानिसहरू इस्राएलका १२ कुलहरू थिए, तर परमेश्वरका मानिसहरू, इस्राएलीहरू परमेश्वरबाट टाढा भइसकेका थिए। येशूले यो देखाउन प्रयास गर्नुहुन्छ कि उहाँ परमेश्वरका मानिसहरूलाई पुनर्स्थापित गर्न जाँदै हुनुहुन्छ र सम्पूर्ण संसारमा आफ्नो मिशन पूरा गर्न तिनीहरूलाई प्रयोग गर्नुहुनेछ। यो कथा पछि हामी देख्छौं कि येशूले तिनीहरूलाई तिनीहरूको लागि आफूले गरेको मिसनको लागि तयार पार्न थाल्नुहुन्छ।</w:t>
      </w:r>
    </w:p>
    <w:p>
      <w:pPr/>
      <w:r>
        <w:rPr>
          <w:lang w:val="ne_NP" w:bidi="ne_NP"/>
        </w:rPr>
      </w:r>
      <w:r>
        <w:rPr>
          <w:lang w:val="ne_NP" w:bidi="ne_NP"/>
        </w:rPr>
        <w:t xml:space="preserve">यहाँ रोक्नुहोस् र समूहमा यस प्रश्नको छलफल गर्नुहोस्: तपाईंको समुदायका महत्त्वपूर्ण शिक्षकहरूले आफ्ना विशेष विद्यार्थीहरू कसरी छनौट गर्छन्? ती विद्यार्थीहरूले के गर्छन्? अडियो रोक्‍नुहोस्। </w:t>
      </w:r>
    </w:p>
    <w:p>
      <w:pPr/>
      <w:r>
        <w:rPr>
          <w:lang w:val="ne_NP" w:bidi="ne_NP"/>
        </w:rPr>
      </w:r>
      <w:r>
        <w:rPr>
          <w:lang w:val="ne_NP" w:bidi="ne_NP"/>
        </w:rPr>
        <w:t>सिकाउन र भूतहरू वा दुष्ट आत्माहरूलाई आदेश गर्न त्यसले नियन्त्रणमा राखेका मानिसहरूलाई मुक्त गर्न येशूले यी १२ मानिसहरूलाई अख्तियार वा अधिकार दिनुभयो। त्यसपछि मर्कूसले उहाँलाई पछ्याउनकालागि येशूले चुन्नु भएको बाह्र मानिसहरूको नाम लेख्छन्। तपाईंले स्पष्ट रूपमा भन्नु आवश्यक हुन सक्छ कि यी येशूका बाह्र चेलाहरूको नाम हुन्।</w:t>
      </w:r>
    </w:p>
    <w:p>
      <w:pPr/>
      <w:r>
        <w:rPr>
          <w:lang w:val="ne_NP" w:bidi="ne_NP"/>
        </w:rPr>
      </w:r>
      <w:r>
        <w:rPr>
          <w:lang w:val="ne_NP" w:bidi="ne_NP"/>
        </w:rPr>
        <w:t>मर्कूसले हामीलाई किन उहाँले शिमोनलाई दोस्रो नाम पत्रुस दिनुभयो वा किन उहाँले याकूब र यूहन्नालाई गर्जनका पुत्रहरूको नाम दिनुभयो भनेर बताउँदैनन्। हामीलाई यो पनि थाहा छैन कि उहाँले किन लेवीको उल्लेख गर्नुभएन जसको कथा हामीले मर्कूसमा पहिले सुन्छौं। हामी जान्छौं कि पुरानो नियममा थर, वा अन्तिम नाम दिनुको अर्थ परमेश्वरले त्यो व्यक्तिलाई प्रतिज्ञा गर्दै हुनुहुन्छ वा तिनीहरूलाई विशेष कार्य दिँदै हुनुहुन्छ भन्ने हो। पत्रुसको अर्थ "चट्टान" हो। यो हुन सक्छ किनभने पत्रुस समूहको नेता वा प्रवक्ता बन्छन्। "गर्जनका छोराहरू" ले मानिसहरूको एउटा विशेषताको वर्णन गर्न सक्छन्, जस्तै तिनीहरू कहिलेकाँही विषयमा कडा बोल्छन्। अर्को शिमोन चुनिएका छन्, उग्रपन्थी शिमोन। उग्रपन्थीले सम्भवत यस्तो ब्यक्तिलाई जनाउँछ जसमा इस्राएल रोमी नियन्त्रणबाट मुक्त होस भन्ने भावना छ। मर्कूसले यहूदा इस्करियोतीलाई विश्वासघातीको रूपमा वर्णन गर्छन्। यो किनभने तीन वर्ष पछि यहूदा इस्कारियोतले येशूलाई उहाँको शत्रुकहाँ सुम्पेर धोखा दिने छ ताकि येशूको पक्राउ होस।</w:t>
      </w:r>
    </w:p>
    <w:p>
      <w:pPr/>
      <w:r>
        <w:rPr>
          <w:lang w:val="ne_NP" w:bidi="ne_NP"/>
        </w:rPr>
      </w:r>
      <w:r>
        <w:rPr>
          <w:lang w:val="ne_NP" w:bidi="ne_NP"/>
        </w:rPr>
        <w:t xml:space="preserve">यहाँ रोक्नुहोस् र समूहमा यस प्रश्नको छलफल गर्नुहोस्: तपाईंको संस्कृतिमा कसरी नामको प्रयोग गर्दछन्? कसले मानिसहरूलाई तिनीहरूको नाम दिन्छ? एकअर्काको नाम कसले जान्छ? के नामले मानिसहरूको बारेमा केही वर्णन गर्दछ? अडियो रोक्‍नुहोस्। </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३:१३–१९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बनाउनेछन।</w:t>
      </w:r>
    </w:p>
    <w:p>
      <w:pPr/>
      <w:r>
        <w:rPr>
          <w:lang w:val="ne_NP" w:bidi="ne_NP"/>
        </w:rPr>
      </w:r>
      <w:r>
        <w:rPr>
          <w:lang w:val="ne_NP" w:bidi="ne_NP"/>
        </w:rPr>
        <w:t>यस खण्डमा एउटा दृश्य छ।</w:t>
      </w:r>
    </w:p>
    <w:p>
      <w:pPr/>
      <w:r>
        <w:rPr>
          <w:lang w:val="ne_NP" w:bidi="ne_NP"/>
        </w:rPr>
      </w:r>
      <w:r>
        <w:rPr>
          <w:b/>
          <w:lang w:val="ne_NP" w:bidi="ne_NP"/>
        </w:rPr>
        <w:t>पहिलो दृश्यमा:</w:t>
      </w:r>
      <w:r>
        <w:rPr>
          <w:lang w:val="ne_NP" w:bidi="ne_NP"/>
        </w:rPr>
        <w:t xml:space="preserve"> येशू एउटा पहाडमा जानुहुन्छ र आफ्ना अनुयायीहरूको समूहलाई आफूसँग जान बोलाउनुहुन्छ। येशूले आफ्ना १२ चेलाहरूलाई उहाँको प्रतिनिधित्व गर्न छनौट गर्नुहुन्छ र तिनीहरूको नाम बोलाउनुहुन्छ। येशूले तिनीहरूलाई प्रचार गर्न पठाउनुहुन्छ र तिनीहरूलाई भूतहरू भगाउने अधिकार दिनुहुन्छ।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येशूले बोलाउनु भएको १२ चेलाहरू</w:t>
      </w:r>
    </w:p>
    <w:p>
      <w:pPr>
        <w:pStyle w:val="ListBullet"/>
        <w:spacing w:line="240" w:lineRule="auto"/>
        <w:ind w:left="720"/>
      </w:pPr>
      <w:r>
        <w:rPr>
          <w:lang w:val="ne_NP" w:bidi="ne_NP"/>
        </w:rPr>
      </w:r>
      <w:r>
        <w:rPr>
          <w:lang w:val="ne_NP" w:bidi="ne_NP"/>
        </w:rPr>
        <w:t>येशूले बोलाउनुभएका अरूहरू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समूहले येशूलाई उहाँका चेलाहरूको समूहसँग पहाडमा देखाउनुहोस्। सायद त्यहाँ पहाडमा येशूसँग धेरै मानिसहरू छन्। येशूले धेरै मानिसहरूबाट १२ चेलाहरूको नाम बोलाउनुहुन्छ र तिनीहरूलाई उहाँको प्रतिनिधित्व गर्न छनौट गर्नुहुन्छ।</w:t>
      </w:r>
    </w:p>
    <w:p>
      <w:pPr/>
      <w:r>
        <w:rPr>
          <w:lang w:val="ne_NP" w:bidi="ne_NP"/>
        </w:rPr>
      </w:r>
      <w:r>
        <w:rPr>
          <w:lang w:val="ne_NP" w:bidi="ne_NP"/>
        </w:rPr>
        <w:t>केही चेलाहरूका नामका वर्णनकर्ताहरूलाई दृष्यात्मक बनाउनु महत्त्वपूर्ण हुनेछ। उदाहरणको लागि, याकूब र यूहन्नाका दाजुभाइहरूले सिकाउँदा कडा बोल्ने नाटक गर्न सक्छन्।</w:t>
      </w:r>
    </w:p>
    <w:p>
      <w:pPr/>
      <w:r>
        <w:rPr>
          <w:lang w:val="ne_NP" w:bidi="ne_NP"/>
        </w:rPr>
      </w:r>
      <w:r>
        <w:rPr>
          <w:lang w:val="ne_NP" w:bidi="ne_NP"/>
        </w:rPr>
        <w:t>विभिन्न ठाउँमा सिकाउन र मानिसहरूलाई दुष्ट आत्माहरूबाट मुक्त गर्न येशूले दिनुभएको अधिकार प्राप्त १२ प्रेरितहरूलाई देखाउन निश्चित हुनुहोस्।</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३:१३–१९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एउटा दृश्य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येशूले बोलाउनु भएको १२ चेलाहरू</w:t>
      </w:r>
    </w:p>
    <w:p>
      <w:pPr>
        <w:pStyle w:val="ListBullet"/>
        <w:spacing w:line="240" w:lineRule="auto"/>
        <w:ind w:left="720"/>
      </w:pPr>
      <w:r>
        <w:rPr>
          <w:lang w:val="ne_NP" w:bidi="ne_NP"/>
        </w:rPr>
      </w:r>
      <w:r>
        <w:rPr>
          <w:lang w:val="ne_NP" w:bidi="ne_NP"/>
        </w:rPr>
        <w:t>येशूले बोलाउनुभएका अरूहरू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पहाडको छेउमा हिंड्दै हुनुहुन्छ भनेर अभिनय गर्नुहोस्। येशूले आफ्ना चेलाहरूको समूहलाई उहाँकहाँ आउन आग्रह गर्नुहुन्छ। येशूले १२ चेलाहरूलाई उहाँको प्रेरितहरू हुन छनौट गर्नुभयो।</w:t>
      </w:r>
    </w:p>
    <w:p>
      <w:pPr/>
      <w:r>
        <w:rPr>
          <w:lang w:val="ne_NP" w:bidi="ne_NP"/>
        </w:rPr>
      </w:r>
      <w:r>
        <w:rPr>
          <w:lang w:val="ne_NP" w:bidi="ne_NP"/>
        </w:rPr>
        <w:t>नाटकलाई केहि छिन रोक्नुहोस। पत्रुसको भूमिका खेल्ने व्यक्तिलाई सोध्नुहोस्, "तपाईं के महसुस गर्दै हुनुहुन्छ वा के सोच्दै हुनुहुन्छ?" त्यस व्यक्तिले यस्तो जवाफ दिन सक्छ "नम्र"। येशूले छान्नुको लागि म को हु?" वा "निर्धारण गरियो। म येशूलाई गौरवान्वित तुल्याउन चाहन्छु," वा "मैले धेरै सिक्न बाँकी छ।" नाटकलाई जारी राख्नुहोस्।</w:t>
      </w:r>
    </w:p>
    <w:p>
      <w:pPr/>
      <w:r>
        <w:rPr>
          <w:lang w:val="ne_NP" w:bidi="ne_NP"/>
        </w:rPr>
      </w:r>
      <w:r>
        <w:rPr>
          <w:lang w:val="ne_NP" w:bidi="ne_NP"/>
        </w:rPr>
        <w:t xml:space="preserve">येशूले प्रेरितहरूलाई कार्य गर्नको निम्ति दिनुभएको अधिकारको अभिनय गर्नुहोसः तिनीहरू येशू जहाँ जानुहुन्छ त्यहाँ पछ्याउँछनन, येशूले तिनीहरूलाई प्रचार गर्न पठाउनुहुन्छ, र प्रेरितहरूलाई भूतहरू भगाउने अधिकार छ। </w:t>
      </w:r>
    </w:p>
    <w:p>
      <w:pPr/>
      <w:r>
        <w:rPr>
          <w:lang w:val="ne_NP" w:bidi="ne_NP"/>
        </w:rPr>
      </w:r>
      <w:r>
        <w:rPr>
          <w:lang w:val="ne_NP" w:bidi="ne_NP"/>
        </w:rPr>
        <w:t>नाटकलाई केहि छिन रोक्नुहोस। प्रेरितहरू मध्ये एकको भूमिका खेल्ने व्यक्तिलाई सोध्नुहोस्, "तपाईं के महसुस गर्दै हुनुहुन्छ वा के सोच्दै हुनुहुन्छ?" त्यस व्यक्तिले यस्तो जवाफ दिन सक्छ "अचम्म लाग्यो"। वास्तवमा मानिसहरूले मैले सिकाउँदै गरेको कुराहरू सुनिरहेका छन्," वा "अहो" ममा रहेको परमेश्वरको शक्तिले भूतहरू डराउँछन्," वा "डराउँ छ"। मैले पहिले कहिल्यै पनि यस्तो काम गरेको थिइन।"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३:१३–१९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आफ्ना </w:t>
      </w:r>
      <w:r>
        <w:rPr>
          <w:lang w:val="ne_NP" w:bidi="ne_NP"/>
        </w:rPr>
        <w:t>चेलाहरूको</w:t>
      </w:r>
      <w:r>
        <w:rPr>
          <w:lang w:val="ne_NP" w:bidi="ne_NP"/>
        </w:rPr>
        <w:t xml:space="preserve"> समूहसँग पहाडमा हुनुहुन्छ। येशूले </w:t>
      </w:r>
      <w:r>
        <w:rPr>
          <w:b/>
          <w:lang w:val="ne_NP" w:bidi="ne_NP"/>
        </w:rPr>
        <w:t>बाह्र जना नियुक्त गर्नुभयो</w:t>
      </w:r>
      <w:r>
        <w:rPr>
          <w:lang w:val="ne_NP" w:bidi="ne_NP"/>
        </w:rPr>
        <w:t>। यस वाक्यांशले येशूले यी बाह्र मानिसहरूलाई नियुक्त वा छनौट गर्नु धेरै महत्त्वपूर्ण थियो भनेर सोच्नुभएको देखाउँछ। येशूले तिनीहरूलाई काम दिनुभयो, र तिनीहरूको निम्ति उहाँका महत्त्वपूर्ण काम अनुसार वा तिनिहरूको चरित्रलाई देखाउने खालका नाम तिनिहरूलाई दिनुभयो। यस मानिसहरूको समूहलाई जनाउन मर्कूसले "बाह्र" भन्ने विशेष नामको प्रयोग गर्छन्। यो समूह "बाह्र अनुयायीहरू" को समूह हो भनेर तपाईंको श्रोताहरूले बुझ्न तपाईंलाई अर्को संज्ञा चाहिन सक्छ।</w:t>
      </w:r>
    </w:p>
    <w:p>
      <w:pPr/>
      <w:r>
        <w:rPr>
          <w:lang w:val="ne_NP" w:bidi="ne_NP"/>
        </w:rPr>
      </w:r>
      <w:r>
        <w:rPr>
          <w:lang w:val="ne_NP" w:bidi="ne_NP"/>
        </w:rPr>
        <w:t xml:space="preserve">येशूले "बाह्र जना" लाई प्रचार गर्ने र भूतहरू धपाउने </w:t>
      </w:r>
      <w:r>
        <w:rPr>
          <w:b/>
          <w:lang w:val="ne_NP" w:bidi="ne_NP"/>
        </w:rPr>
        <w:t>अधिकार</w:t>
      </w:r>
      <w:r>
        <w:rPr>
          <w:lang w:val="ne_NP" w:bidi="ne_NP"/>
        </w:rPr>
        <w:t xml:space="preserve"> दिनुभयो। अधिकार भन्नाले कसैलाई काम गर्न दिइएको अधिकारलाई जनाउँछ। अब चेलाहरूले येशूको तर्फबाट काम गर्न सक्थे। तपाईंले अघिल्लो खण्डहरूमा अधिकारको लागि प्रयोग गर्नुभएको वाक्यांशको शब्दनै प्रयोग गर्नुहोस्। </w:t>
      </w:r>
      <w:r>
        <w:rPr>
          <w:lang w:val="ne_NP" w:bidi="ne_NP"/>
        </w:rPr>
        <w:t>अधिकारको</w:t>
      </w:r>
      <w:r>
        <w:rPr>
          <w:lang w:val="ne_NP" w:bidi="ne_NP"/>
        </w:rPr>
        <w:t xml:space="preserve"> बारेमा थप जानकारीको लागि मुख्य शब्दावली हेर्नुहोस्।</w:t>
      </w:r>
    </w:p>
    <w:p>
      <w:pPr/>
      <w:r>
        <w:rPr>
          <w:lang w:val="ne_NP" w:bidi="ne_NP"/>
        </w:rPr>
      </w:r>
      <w:r>
        <w:rPr>
          <w:lang w:val="ne_NP" w:bidi="ne_NP"/>
        </w:rPr>
        <w:t xml:space="preserve">रोक्नुहोस् र तपाईंको टोलीसँग छलफल गर्नुहोस्: अधिकारको अर्थ के हो भनेर देखाउन तपाईंले टोलीको दैनिक जीवनबाट एउटा उदाहरण दिन चाहनु हुन्छ भने दिनुहोस। स्थानीय सरकार वा गाउँले जीवनको उदाहरण प्रयोग गर्न उपयोगी हुन सक्छ। सरकारी कर्मचारी केवल एक व्यक्ति मात्र हो। उससँग स्वविवेकले काम गर्न वा कुनैपनि कुरा लागू गर्न सक्ने शक्ति हुँदैन। यदि उहाँले नियमहरू लागू गर्ने प्रयास गर्नुहुन्छ भने पनि मानिसहरूले पालन गर्न वा नगर्न सक्छन्। यद्यपि, जब सरकारले उहाँलाई अधिकार दिन्छ तब उहाँले कानून लागू गर्न सक्नुहुन्छ। अडियो रोक्‍नुहोस्। </w:t>
      </w:r>
    </w:p>
    <w:p>
      <w:pPr/>
      <w:r>
        <w:rPr>
          <w:lang w:val="ne_NP" w:bidi="ne_NP"/>
        </w:rPr>
      </w:r>
      <w:r>
        <w:rPr>
          <w:lang w:val="ne_NP" w:bidi="ne_NP"/>
        </w:rPr>
        <w:t>दुष्ट आत्माले</w:t>
      </w:r>
      <w:r>
        <w:rPr>
          <w:lang w:val="ne_NP" w:bidi="ne_NP"/>
        </w:rPr>
        <w:t xml:space="preserve"> वा </w:t>
      </w:r>
      <w:r>
        <w:rPr>
          <w:b/>
          <w:lang w:val="ne_NP" w:bidi="ne_NP"/>
        </w:rPr>
        <w:t>भुतहरूले</w:t>
      </w:r>
      <w:r>
        <w:rPr>
          <w:lang w:val="ne_NP" w:bidi="ne_NP"/>
        </w:rPr>
        <w:t xml:space="preserve"> आत्मिक प्राणीहरूलाई बुझाउँछ जसले शैतानको एजेन्टहरूको रूपमा सेवा गर्छन् र उसको अधिकार मुनि रहछन्। नयाँ नियममा </w:t>
      </w:r>
      <w:r>
        <w:rPr>
          <w:b/>
          <w:lang w:val="ne_NP" w:bidi="ne_NP"/>
        </w:rPr>
        <w:t>अशुद्ध आत्माहरू</w:t>
      </w:r>
      <w:r>
        <w:rPr>
          <w:lang w:val="ne_NP" w:bidi="ne_NP"/>
        </w:rPr>
        <w:t xml:space="preserve"> र "भूतहरू" दुबैलाई एकअर्काको रूपमा प्रयोग गरिएको छ। यी आत्मिक प्राणीहरूसँग मानिसहरूलाई दमन गर्न र उसलाई नियन्त्रण गर्न सक्ने शक्ति छ। हामीले यस कथामा मानिसहरूलाई यही भइरहेको देख्छौं। हामी बाइबलबाट जान्छौं कि दुष्ट आत्माहरू परमेश्वरले सृजना गर्नुभयो र उहाँको आज्ञा उलङ्घन गर्न रोजे, तर केही भाषाहरूमा यसलाई पर्याप्त रूपमा व्यक्त गर्न सकिने शब्द हुँदैन। तिनीहरूको "दुष्ट आत्मा"ले मृत व्यक्तिको आत्मालाई जनाउन सक्छ जसले मानिसहरूलाई "सताउँछ"। दुष्ट र परमेश्वरको विरोध गर्ने स्वतन्त्र आत्मालाई जनाउने शब्द छनौट गर्ने प्रयास गर्नुहोस्। यदि त्यहाँ एउटा मात्र छ भने तपाईंले स्वतन्त्र आत्मिक प्राणिकोलागि तटस्थ शब्द पनि प्रयोग गर्न सक्नुहुन्छ र "शैतानबाट आएको आत्मा" वा "खराब/दुष्ट आत्मा" जस्ता विशेषणहरू थप्न सक्नुहुन्छ। तपाईंले अघिल्लो खण्डहरूमा भुतको लागि प्रयोग गर्नुभएको शब्दनै प्रयोग गर्नुहोस्। </w:t>
      </w:r>
      <w:r>
        <w:rPr>
          <w:lang w:val="ne_NP" w:bidi="ne_NP"/>
        </w:rPr>
        <w:t>भुतको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तिनीहरूलाई आफ्ना </w:t>
      </w:r>
      <w:r>
        <w:rPr>
          <w:b/>
          <w:lang w:val="ne_NP" w:bidi="ne_NP"/>
        </w:rPr>
        <w:t>प्रेरितहरू</w:t>
      </w:r>
      <w:r>
        <w:rPr>
          <w:lang w:val="ne_NP" w:bidi="ne_NP"/>
        </w:rPr>
        <w:t xml:space="preserve"> भन्नुभयो। केही हस्तलिपिहरूमा यो वाक्यांश नभएकोले यो लूका ६:१३ मा रहेको त्यही कथाबाट आएको हुन सक्छ। येशू आफैले प्रेरितहरूलाई उहाँले छान्नुभएको प्रतिनिधिहरूको रूपमा नियुक्त गर्नुहुन्छ। तिनीहरूको मुख्य कार्यहरू सुसमाचार प्रचार गर्नु, मण्डलीको संस्थापक हुनु, मण्डलीमा आध्यात्मिक अधिकार राख्नु, र येशू मृत्युबाट बौराइनुभएको थियो भन्ने तथ्यलाई साक्षी दिनु। यदि तपाईंको भाषामा "प्रेरित" को लागि स्वीकृत शब्द छ जुन सबैले सजिलैसँग बुझ्न सक्छन् भने तपाईंले यहाँ त्यो शब्द प्रयोग गर्न सक्नुहुन्छ। यद्यपि, यदि तपाईंको श्रोताहरू चर्चमा आवध्द छैनन वा नयाँ विश्वासीहरू हुन् भने तिनीहरूलाई थप ब्याख्याको आवश्यकता पर्न सक्छ, र फरक शब्दावली तिनीहरूको लागि उपयोगी हुन सक्छ। केही सुझावहरू यस प्रकार छन्:</w:t>
      </w:r>
    </w:p>
    <w:p>
      <w:pPr>
        <w:pStyle w:val="ListBullet"/>
        <w:spacing w:line="240" w:lineRule="auto"/>
        <w:ind w:left="720"/>
      </w:pPr>
      <w:r>
        <w:rPr>
          <w:lang w:val="ne_NP" w:bidi="ne_NP"/>
        </w:rPr>
      </w:r>
      <w:r>
        <w:rPr>
          <w:lang w:val="ne_NP" w:bidi="ne_NP"/>
        </w:rPr>
        <w:t>येशू ख्रीष्टका प्रतिनिधिहरू</w:t>
      </w:r>
    </w:p>
    <w:p>
      <w:pPr>
        <w:pStyle w:val="ListBullet"/>
        <w:spacing w:line="240" w:lineRule="auto"/>
        <w:ind w:left="720"/>
      </w:pPr>
      <w:r>
        <w:rPr>
          <w:lang w:val="ne_NP" w:bidi="ne_NP"/>
        </w:rPr>
      </w:r>
      <w:r>
        <w:rPr>
          <w:lang w:val="ne_NP" w:bidi="ne_NP"/>
        </w:rPr>
        <w:t>येशू ख्रीष्टका (विशेष) दूतहरू</w:t>
      </w:r>
    </w:p>
    <w:p>
      <w:pPr>
        <w:pStyle w:val="ListBullet"/>
        <w:spacing w:line="240" w:lineRule="auto"/>
        <w:ind w:left="720"/>
      </w:pPr>
      <w:r>
        <w:rPr>
          <w:lang w:val="ne_NP" w:bidi="ne_NP"/>
        </w:rPr>
      </w:r>
      <w:r>
        <w:rPr>
          <w:lang w:val="ne_NP" w:bidi="ne_NP"/>
        </w:rPr>
        <w:t>येशू ख्रीष्टले पठाएका मानिसहरू</w:t>
      </w:r>
    </w:p>
    <w:p>
      <w:pPr/>
      <w:r>
        <w:rPr>
          <w:lang w:val="ne_NP" w:bidi="ne_NP"/>
        </w:rPr>
      </w:r>
      <w:r>
        <w:rPr>
          <w:lang w:val="ne_NP" w:bidi="ne_NP"/>
        </w:rPr>
        <w:t xml:space="preserve">तापाईंले जुनसुकै शब्द छाने पनि यी मानिसहरू विश्वास र अधिकारमा छन् भनेर प्रयोग गर्नुपर्छ। </w:t>
      </w:r>
      <w:r>
        <w:rPr>
          <w:lang w:val="ne_NP" w:bidi="ne_NP"/>
        </w:rPr>
        <w:t>प्रेरितको</w:t>
      </w:r>
      <w:r>
        <w:rPr>
          <w:lang w:val="ne_NP" w:bidi="ne_NP"/>
        </w:rPr>
        <w:t xml:space="preserve"> बारेमा थप जानकारीको लागि मुख्य शब्दावली हेर्नुहोस्।</w:t>
      </w:r>
    </w:p>
    <w:p>
      <w:pPr/>
      <w:r>
        <w:rPr>
          <w:lang w:val="ne_NP" w:bidi="ne_NP"/>
        </w:rPr>
      </w:r>
      <w:r>
        <w:rPr>
          <w:lang w:val="ne_NP" w:bidi="ne_NP"/>
        </w:rPr>
        <w:t xml:space="preserve">मर्कूसले भन्नुहुन्छ कि येशूले याकूब र यूहन्नालाई </w:t>
      </w:r>
      <w:r>
        <w:rPr>
          <w:b/>
          <w:lang w:val="ne_NP" w:bidi="ne_NP"/>
        </w:rPr>
        <w:t>गर्जनको पुत्रहरू</w:t>
      </w:r>
      <w:r>
        <w:rPr>
          <w:lang w:val="ne_NP" w:bidi="ne_NP"/>
        </w:rPr>
        <w:t xml:space="preserve"> भनेर बोलाउनुभयो। यो येशूले यी दाजुभाइहरूलाई दिनुभएको उपनाम वा अर्को नाम हो।</w:t>
      </w:r>
    </w:p>
    <w:p>
      <w:pPr/>
      <w:r>
        <w:rPr>
          <w:lang w:val="ne_NP" w:bidi="ne_NP"/>
        </w:rPr>
      </w:r>
      <w:r>
        <w:rPr>
          <w:lang w:val="ne_NP" w:bidi="ne_NP"/>
        </w:rPr>
        <w:t xml:space="preserve">येशूले शिमोनलाई दिनुभएको नाम </w:t>
      </w:r>
      <w:r>
        <w:rPr>
          <w:b/>
          <w:lang w:val="ne_NP" w:bidi="ne_NP"/>
        </w:rPr>
        <w:t>उग्रपन्थी</w:t>
      </w:r>
      <w:r>
        <w:rPr>
          <w:lang w:val="ne_NP" w:bidi="ne_NP"/>
        </w:rPr>
        <w:t xml:space="preserve"> सिमोन पनि हो। सायद यसको अर्थ शिमोनले परमेश्वरले मोशा मार्फत दिनुभएको व्यवस्थालाई धेरै मानेर परमेश्वरलाई राम्रोसँग र उत्साहले पालन गर्ने प्रयास गरे। यसले इस्राएल रोमी शासनबाट मुक्त भएको हेर्ने उहाँको उत्कटतालाई पनि जनाउन सक्छ।</w:t>
      </w:r>
    </w:p>
    <w:p>
      <w:pPr/>
      <w:r>
        <w:rPr>
          <w:lang w:val="ne_NP" w:bidi="ne_NP"/>
        </w:rPr>
      </w:r>
      <w:r>
        <w:rPr>
          <w:b/>
          <w:lang w:val="ne_NP" w:bidi="ne_NP"/>
        </w:rPr>
        <w:t>यहूदा इस्करियोतको</w:t>
      </w:r>
      <w:r>
        <w:rPr>
          <w:lang w:val="ne_NP" w:bidi="ne_NP"/>
        </w:rPr>
        <w:t xml:space="preserve"> नामको अर्थ "करियोत गाउँबाट आएको यहूदा" हो।</w:t>
      </w:r>
    </w:p>
    <w:p>
      <w:pPr/>
      <w:r>
        <w:rPr>
          <w:lang w:val="ne_NP" w:bidi="ne_NP"/>
        </w:rPr>
      </w:r>
      <w:r>
        <w:rPr>
          <w:lang w:val="ne_NP" w:bidi="ne_NP"/>
        </w:rPr>
        <w:t xml:space="preserve">रोकिनोहोस र तपाईंको आफ्नो अनुवादमा यी नामहरूको बारेमा कसरी कुरा गर्ने भनेर समूहमा छलफल गर्नुहोस्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पहिला, सम्पूर्ण समूहले खण्डलाई तपाईंको आफ्नै भाषामा बताउन अभ्यास गर्नुपर्छ।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3:20–35</w:t>
      </w:r>
      <w:r>
        <w:rPr>
          <w:lang w:val="ne_NP" w:bidi="ne_NP"/>
        </w:rPr>
      </w:r>
    </w:p>
    <w:p>
      <w:pPr>
        <w:pStyle w:val="Heading3"/>
      </w:pPr>
      <w:r>
        <w:rPr>
          <w:lang w:val="ne_NP" w:bidi="ne_NP"/>
        </w:rPr>
        <w:t>Step 1</w:t>
      </w:r>
    </w:p>
    <w:p>
      <w:pPr/>
      <w:r>
        <w:rPr>
          <w:lang w:val="ne_NP" w:bidi="ne_NP"/>
        </w:rPr>
      </w:r>
      <w:r>
        <w:rPr>
          <w:lang w:val="ne_NP" w:bidi="ne_NP"/>
        </w:rPr>
        <w:t>यो कदममा, मर्कूस ३:२०–३५ सुन्‍नुहोस् र मनमा राख्‍नुहोस्।</w:t>
      </w:r>
    </w:p>
    <w:p>
      <w:pPr/>
      <w:r>
        <w:rPr>
          <w:lang w:val="ne_NP" w:bidi="ne_NP"/>
        </w:rPr>
      </w:r>
      <w:r>
        <w:rPr>
          <w:lang w:val="ne_NP" w:bidi="ne_NP"/>
        </w:rPr>
        <w:t>सम्भव छ भने मर्कूस ३:२०–३५ को श्रव्य सामग्रीलाई तीन पटक तीन फरक अनुबादहरुमा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३:२०–३५ श्रव्य संस्करण सुन्‍नुहोस्।</w:t>
      </w:r>
    </w:p>
    <w:p>
      <w:pPr/>
      <w:r>
        <w:rPr>
          <w:lang w:val="ne_NP" w:bidi="ne_NP"/>
        </w:rPr>
      </w:r>
      <w:r>
        <w:rPr>
          <w:lang w:val="ne_NP" w:bidi="ne_NP"/>
        </w:rPr>
        <w:t>यो कथा कफर्नहुममा रहेको शिमोन र अन्द्रियासको घरमा भएको हुन सक्छ। यो येशूले आफ्ना १२ चेलाहरू नियुक्त गर्नासाथै भएको नहुन पनि सक्छ, तर मर्कूसले येशूको सेवकाईले निम्त्याएको बढ्दो विवादको बारेमा शिक्षादिने एउटा बुँदाको रूपमा यसलाई यहाँ राख्छन्। येशूको परिवार उहाँलाई लैजान चाहन्छ किनभने मानिसहरूले उहाँ पागल हुनुहुन्छ भनेर सोच्छन्। धार्मिक नेताहरू येशू शैतानद्वारा काम गर्नुहुन्छ भनेर भन्छन्। धार्मिक नेताहरू र येशूको परिवार दुबैले येशूलाई आफ्नो काम जारी राख्नबाट रोक्न प्रयास गर्छन्। यस कथाले येशूको वास्तविक विवाद स्वयम शैतानसँगको युद्ध हो भनेर देखाउँछ। मर्कूसले कहिलेकाँही आफुले भन्न चाहेको शिक्षण बुदाँमा ध्यान आकर्षित गर्न कथाहरू भित्र कथाहरू राख्छन्।</w:t>
      </w:r>
    </w:p>
    <w:p>
      <w:pPr/>
      <w:r>
        <w:rPr>
          <w:lang w:val="ne_NP" w:bidi="ne_NP"/>
        </w:rPr>
      </w:r>
      <w:r>
        <w:rPr>
          <w:lang w:val="ne_NP" w:bidi="ne_NP"/>
        </w:rPr>
        <w:t xml:space="preserve">यहाँ रोक्नुहोस् र समूहको रूपमा यस प्रश्नको छलफल गर्नुहोस्: विशेष शिक्षण बुदाँ बनाउन तपाईं कथाहरूलाई कसरी भन्नुहुन्छ? के तपाईं कहिल्यै दुई वा सोभन्दा बढी कथाहरू सुनाएर कुनैकुराको पुष्टि गर्नुहुन्छ? अडियो रोक्‍नुहोस्। </w:t>
      </w:r>
    </w:p>
    <w:p>
      <w:pPr/>
      <w:r>
        <w:rPr>
          <w:lang w:val="ne_NP" w:bidi="ne_NP"/>
        </w:rPr>
      </w:r>
      <w:r>
        <w:rPr>
          <w:lang w:val="ne_NP" w:bidi="ne_NP"/>
        </w:rPr>
        <w:t>कथाको सुरुमा, येशूको परिवार उहाँलाई लैजाने प्रयास गर्न आउँछन्, किनभने उहाँ यति व्यस्त हुनुहुन्छ कि उहाँले खानाको लागि समय पनि पाउन सक्नुहुन्न। "उहाँ पागल हुनुहुन्छ" भन्ने येशूको परिवार हुन वा भीडका अरूहरू हुन् हामीलाई निश्चित छैनौं। "दिमाग खुस्केको" भन्नाले कोही लगभग पूर्ण रूपमा पागल, वा मुर्ख छ।</w:t>
      </w:r>
    </w:p>
    <w:p>
      <w:pPr/>
      <w:r>
        <w:rPr>
          <w:lang w:val="ne_NP" w:bidi="ne_NP"/>
        </w:rPr>
      </w:r>
      <w:r>
        <w:rPr>
          <w:lang w:val="ne_NP" w:bidi="ne_NP"/>
        </w:rPr>
        <w:t xml:space="preserve">यहाँ रोक्नुहोस् र समूहको रूपमा यस प्रश्नको छलफल गर्नुहोस्: तपाईंको संस्कृतिमा तपाईंलाई पागल वा मुर्ख लग्ने मानिसहरूलाई तपाईं के गर्नुहुन्छ? अडियो रोक्‍नुहोस्। </w:t>
      </w:r>
    </w:p>
    <w:p>
      <w:pPr/>
      <w:r>
        <w:rPr>
          <w:lang w:val="ne_NP" w:bidi="ne_NP"/>
        </w:rPr>
      </w:r>
      <w:r>
        <w:rPr>
          <w:lang w:val="ne_NP" w:bidi="ne_NP"/>
        </w:rPr>
        <w:t>येशू प्रसिद्ध हुनुभएकोले धार्मिक व्यवस्थाका शिक्षकका आधिकारिक प्रतिनिधिहरू येशूलाई जाँच गर्न यरूशलेमबाट आउँछन्। यी धार्मिक शिक्षकहरूले येशूलाई बालजिबुल लागेको आरोप लगाउँछन्। बालजिबूल सायद भूतहरूको राजकुमार वा शैतानको अर्को नाम हो। केही अनुवादहरूमा यहाँ शैतानको नाम मात्र प्रयोग गरिएको छ। जब येशूले जवाफ दिनुहुन्छ, उहाँले आफ्नो जवाफमा शैतानको नाम प्रयोग गर्नुहुन्छ। येशूले भन्नुहुन्छ कि आफै विरुद्ध विभाजित राज्य पतन हुनेछ। राज्यले राजाद्वारा शासित कुनै पनि क्षेत्रलाई जनाउँछ। येशूको भनाईको अर्थ यो हो कि यदि कुनै राज्यको शक्ति दुई युद्धरत पक्षहरूमा विभाजित हुन्छ भने त्यो कमजोर हुन्छ र अन्ततः पतन हुन्छ।</w:t>
      </w:r>
    </w:p>
    <w:p>
      <w:pPr/>
      <w:r>
        <w:rPr>
          <w:lang w:val="ne_NP" w:bidi="ne_NP"/>
        </w:rPr>
      </w:r>
      <w:r>
        <w:rPr>
          <w:lang w:val="ne_NP" w:bidi="ne_NP"/>
        </w:rPr>
        <w:t>येशूले एक बलियो मानिसको कथा सुनाएर जवाफ दिनुहुन्छ। उहाँ भन्नुहुन्छ कि झन बलियो व्यक्तिले मात्र बलियो मानिसलाई जित्न सक्छ। उहाँले भन्नुहुन्छ कि उहाँ शैतान भन्दा बलियो हुनुहुन्छ। त्यसपछि येशू पवित्र आत्माको बारेमा कुरा गर्नुहुन्छ, उहाँले आफू पवित्र आत्माले भरिएको, र पवित्र आत्मा शैतानभन्दा बलियो छ भनेर संकेत गर्नुहुन्छ।</w:t>
      </w:r>
    </w:p>
    <w:p>
      <w:pPr/>
      <w:r>
        <w:rPr>
          <w:lang w:val="ne_NP" w:bidi="ne_NP"/>
        </w:rPr>
      </w:r>
      <w:r>
        <w:rPr>
          <w:lang w:val="ne_NP" w:bidi="ne_NP"/>
        </w:rPr>
        <w:t>जब धार्मिक नेताहरूले येशूलाई ईश्वरनिन्दा गरेको र उहाँमा दुष्ट आत्मा छ भनेर आरोप लगाउँछन्, तिनीहरूले येशूमा पवित्र आत्मा छैन, र येशूले भन्नुभएको यो अक्षम्य पाप हो भन्छन। पवित्र आत्माले भरिएको व्यक्ति येशू जोद्वारा भएको परमेश्वरको कामलाई चिननू, को सट्टा येशूलाई दुष्ट भन्नु पाप हो। धार्मिक नेताहरू "अनन्त पापको दोषी" छन तिनीहरू सधैं पापको परिणाम भोग्छन किनभने परमेश्वरले यस पापलाई क्षमा गर्नुहुन्न। यो पाप एकपटक गरिएको कार्य होइन-पवित्र आत्माको काम दुष्ट छ भनेर निरन्तर भन्नेहरूलाई परमेश्वरले क्षमा गर्नुहुन्न।</w:t>
      </w:r>
    </w:p>
    <w:p>
      <w:pPr/>
      <w:r>
        <w:rPr>
          <w:lang w:val="ne_NP" w:bidi="ne_NP"/>
        </w:rPr>
      </w:r>
      <w:r>
        <w:rPr>
          <w:lang w:val="ne_NP" w:bidi="ne_NP"/>
        </w:rPr>
        <w:t xml:space="preserve">यहाँ रोक्नुहोस् र समूहमा यस प्रश्नको छलफल गर्नुहोस्: तपाईंको संस्कृतिमा, परमेश्वरको विरुद्धमा कसैले गर्न सक्ने सबैभन्दा नराम्रो काम के हो? अडियो रोक्‍नुहोस्। </w:t>
      </w:r>
    </w:p>
    <w:p>
      <w:pPr/>
      <w:r>
        <w:rPr>
          <w:lang w:val="ne_NP" w:bidi="ne_NP"/>
        </w:rPr>
      </w:r>
      <w:r>
        <w:rPr>
          <w:lang w:val="ne_NP" w:bidi="ne_NP"/>
        </w:rPr>
        <w:t>यस कथाको बीचमा, हामी फेरि येशूको परिवार उहाँलाई भेट्न र लैजान घर बाहिर पर्खिरहेको देख्छौं। परमेश्वरको वास्तविक परिवार को हो भनेर हामीलाई देखाउन परमेश्वरले भन्नु भएको कुरा गर्नेहरू नै हुन भन्नेकुरालाई अब येशूले शिक्षण बुदाँको रूपमा प्रयोग गर्न सक्नुहुन्छ। येशूलाई थाहा छ कि उहाँकी आमा र दाजुभाइहरू को हुन् भनेर तर उहाँले सोध्नुभएको वास्तविक प्रश्न यो हो, "कस्ता किसिमका मानिसहरू मेरी आमा र दाजुभाइहरू हुन्?" त्यसपछि येशूले यस प्रश्नको जवाफ यसरी ब्याख्या गरेेर दिनुहुन्छ कि उहाँको परिवार जस्तै मानिसहरू ति हुन् जसले परमेश्वरले चाहनु भएको काम गर्छन्।</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३:२०–३५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येशू घरमा हुनुहुन्छ र भीड भेला भएका छन्। उहाँको परिवारले के भइरहेको छ भनेर सुनेका छन्, र तिनीहरू येशूलाई "उहाँ पागल हुनुहुन्छ" भनेर भन्दै लैजान प्रयास गर्न आउँछन।</w:t>
      </w:r>
    </w:p>
    <w:p>
      <w:pPr/>
      <w:r>
        <w:rPr>
          <w:lang w:val="ne_NP" w:bidi="ne_NP"/>
        </w:rPr>
      </w:r>
      <w:r>
        <w:rPr>
          <w:b/>
          <w:lang w:val="ne_NP" w:bidi="ne_NP"/>
        </w:rPr>
        <w:t>दोस्रो दृश्यमा:</w:t>
      </w:r>
      <w:r>
        <w:rPr>
          <w:lang w:val="ne_NP" w:bidi="ne_NP"/>
        </w:rPr>
        <w:t xml:space="preserve"> धार्मिक व्यवस्थाका शिक्षकहरू यरूशलेमबाट आउँछन्, र भन्छन्, "येशूलाई भूत लागेको छ, यसैले उहाँमा भूतहरू भगाउने शक्ति छ।"</w:t>
      </w:r>
    </w:p>
    <w:p>
      <w:pPr/>
      <w:r>
        <w:rPr>
          <w:lang w:val="ne_NP" w:bidi="ne_NP"/>
        </w:rPr>
      </w:r>
      <w:r>
        <w:rPr>
          <w:lang w:val="ne_NP" w:bidi="ne_NP"/>
        </w:rPr>
        <w:t>येशूले जवाफ दिनुहुन्छ, "शैतानले शैतानलाई कसरी धपाउन सक्छ? गृह युद्धले विभाजित राज्य पतन हुनेछ। यदि तपाईं बलियो हुनुहुन्छ भने तपाईंले कसैलाई निकाल्न सक्ने एक मात्र उपाय हो।" बलियो मानिसको घरमा प्रवेश गरेर र उसको माल लुट्न को सक्षम हुनेछ भन्नेकुरालाई उहाँले वर्णन गरेर यस कुरालाई चित्रण गर्नुहुन्छ। यो त त्यो बलवान मानिस भन्दा अझ बलियो मानिसले मात्र गर्न सक्छ, जसले उसलाई बाँधेर उसको घर लुट्न सक्छ।</w:t>
      </w:r>
    </w:p>
    <w:p>
      <w:pPr/>
      <w:r>
        <w:rPr>
          <w:lang w:val="ne_NP" w:bidi="ne_NP"/>
        </w:rPr>
      </w:r>
      <w:r>
        <w:rPr>
          <w:lang w:val="ne_NP" w:bidi="ne_NP"/>
        </w:rPr>
        <w:t>येशूले यस दृश्यलाई यसो भन्दै अन्त्य गर्नुहुन्छ, "पाप र ईश्वरनिन्दा क्षमा गर्न सकिन्छ, तर पवित्र आत्माको निन्दा गर्नेलाई कहिल्यै क्षमा गर्न सकिँदैन यो यस्तो पाप हो जसको परिणाम अनन्त सम्म रहन्छ।"</w:t>
      </w:r>
    </w:p>
    <w:p>
      <w:pPr/>
      <w:r>
        <w:rPr>
          <w:lang w:val="ne_NP" w:bidi="ne_NP"/>
        </w:rPr>
      </w:r>
      <w:r>
        <w:rPr>
          <w:b/>
          <w:lang w:val="ne_NP" w:bidi="ne_NP"/>
        </w:rPr>
        <w:t>तेस्रो दृश्यमा:</w:t>
      </w:r>
      <w:r>
        <w:rPr>
          <w:lang w:val="ne_NP" w:bidi="ne_NP"/>
        </w:rPr>
        <w:t xml:space="preserve"> येशूकी आमा र दाजुभाइहरू आउँछन्। येशूका कम्तिमा दुई भाइहरू थिए (र सायद धेरै) तिनीहरू घर बाहिर उभिन्छन् र येशूलाई बाहिर आएर तिनीहरूसँग कुरा गर्न भन्न कसैलाई भित्र पठाउँछन्। तर येशू सिकाउँदै हुनुहुन्छ, र भीडले उहाँलाई घेरिरहेको छ। उहाँले जवाफ दिनुहुन्छ, "मेरो आमा को हुन् र मेरा दाजुभाइहरू को हुन्? यी मेरी आमा र दाजुभाइहरू हुन् जसले परमेश्वरको इच्छा पूरा गर्छन तिनै मेरी आमा, बहिनी र दाजुभाइ हो।"</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धार्मिक नेताहरू</w:t>
      </w:r>
    </w:p>
    <w:p>
      <w:pPr>
        <w:pStyle w:val="ListBullet"/>
        <w:spacing w:line="240" w:lineRule="auto"/>
        <w:ind w:left="720"/>
      </w:pPr>
      <w:r>
        <w:rPr>
          <w:lang w:val="ne_NP" w:bidi="ne_NP"/>
        </w:rPr>
      </w:r>
      <w:r>
        <w:rPr>
          <w:lang w:val="ne_NP" w:bidi="ne_NP"/>
        </w:rPr>
        <w:t>येशूकी आमा</w:t>
      </w:r>
    </w:p>
    <w:p>
      <w:pPr>
        <w:pStyle w:val="ListBullet"/>
        <w:spacing w:line="240" w:lineRule="auto"/>
        <w:ind w:left="720"/>
      </w:pPr>
      <w:r>
        <w:rPr>
          <w:lang w:val="ne_NP" w:bidi="ne_NP"/>
        </w:rPr>
      </w:r>
      <w:r>
        <w:rPr>
          <w:lang w:val="ne_NP" w:bidi="ne_NP"/>
        </w:rPr>
        <w:t>येशूका दाजुभाइहरू (उहाँसँग कम्तिमा दुई वा सायद बढी थिए)</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कथा "एक पटक" वाक्यांशबाट सुरु हुन्छ। यो कथा येशूले आफ्ना चेलाहरूलाई बोलाउनु भएको कति समय पछिको हो हामीलाई थाहाो छैन।</w:t>
      </w:r>
    </w:p>
    <w:p>
      <w:pPr/>
      <w:r>
        <w:rPr>
          <w:lang w:val="ne_NP" w:bidi="ne_NP"/>
        </w:rPr>
      </w:r>
      <w:r>
        <w:rPr>
          <w:lang w:val="ne_NP" w:bidi="ne_NP"/>
        </w:rPr>
        <w:t>येशू, र यस कथाका विभिन्न पात्रहरू बीचको अन्तरक्रिया, र पात्रहरूप्रति येशूले कस्तो प्रतिक्रिया दिनुभयो भन्नेमा ध्यान दिनुहोस्।</w:t>
      </w:r>
    </w:p>
    <w:p>
      <w:pPr/>
      <w:r>
        <w:rPr>
          <w:lang w:val="ne_NP" w:bidi="ne_NP"/>
        </w:rPr>
      </w:r>
      <w:r>
        <w:rPr>
          <w:lang w:val="ne_NP" w:bidi="ne_NP"/>
        </w:rPr>
        <w:t>पहिलो दृश्यमा येशू आफ्ना चेलाहरूसँग घरमा हुनुहुन्छ, र धेरै मानिसहरू भेला हुन आउँछन्। येशू र उहाँका चेलाहरू यति व्यस्त छन् कि तिनीहरूलाई खाने समय छैन। उहाँको परिवारले उहाँलाई लैजाने प्रयास गर्दछ। येशू पागल हुनुहुन्छ, वा मुर्ख हुनुहुन्छ भनेर कसले भन्छ हामीलाई थाहा छैन।</w:t>
      </w:r>
    </w:p>
    <w:p>
      <w:pPr/>
      <w:r>
        <w:rPr>
          <w:lang w:val="ne_NP" w:bidi="ne_NP"/>
        </w:rPr>
      </w:r>
      <w:r>
        <w:rPr>
          <w:lang w:val="ne_NP" w:bidi="ne_NP"/>
        </w:rPr>
        <w:t xml:space="preserve">दोस्रो दृश्यमा, येशूले दुई कथाहरू भन्नुहुन्छ, वा दुई उदाहरणहरू दिनुहुन्छ। येशूले दिनुभएको दुई उदाहरणहरूमा ध्यान दिनुहोस्। पहिलोमा, शैतान आफ्नै विरुद्धमा विभाजित छ भने कसरी खडा हुन सक्दछ,सक्तैन भनेर वर्णन गर्न उहाँले एउटा राज्य विभाजित भएको वा परिवार दुई भागमा विभाजित भएको कुरालाई वर्णन गर्नुहुन्छ। </w:t>
      </w:r>
    </w:p>
    <w:p>
      <w:pPr/>
      <w:r>
        <w:rPr>
          <w:lang w:val="ne_NP" w:bidi="ne_NP"/>
        </w:rPr>
      </w:r>
      <w:r>
        <w:rPr>
          <w:lang w:val="ne_NP" w:bidi="ne_NP"/>
        </w:rPr>
        <w:t>दोस्रो उदाहरण वा दृष्टान्तमा, येशूले व्याख्या गर्नुहुन्छ कि एउटा बलियो मानिस भन्दा अर्कोकोही अझै शक्तिशाली मानिसले मात्र त्यस बलियो मानिसको घरमा गएर उसलाई बाँधेर र उसको घर लुट्न सक्छ। येशूले यस दृश्यलाई पवित्र आत्माको निन्दा गर्ने शिक्षादिएर अन्त्य गर्नुहुन्छ। येशूले भन्न लाग्नु भएको कुरा धेरै महत्त्वपूर्ण छ भनेर देखाउन उहाँले "म तिमीलाई सत्य भन्दछु" भन्ने वाक्यांशबाट सुरु गर्नुहुन्छ। येशू चाहनुहुन्छ कि मानिसहरू रोकिएर उहाँले के भन्न लाग्नुभएको हो सो सुनुन।</w:t>
      </w:r>
    </w:p>
    <w:p>
      <w:pPr/>
      <w:r>
        <w:rPr>
          <w:lang w:val="ne_NP" w:bidi="ne_NP"/>
        </w:rPr>
      </w:r>
      <w:r>
        <w:rPr>
          <w:lang w:val="ne_NP" w:bidi="ne_NP"/>
        </w:rPr>
        <w:t xml:space="preserve">यहाँ रोक्नुहोस् र समूहमा यस प्रश्नको छलफल गर्नुहोस्: के तपाईंको भाषामा मानिसहरूको ध्यानाकर्षण गराउने वाक्यांश छ? अडियो रोक्‍नुहोस्। </w:t>
      </w:r>
    </w:p>
    <w:p>
      <w:pPr/>
      <w:r>
        <w:rPr>
          <w:lang w:val="ne_NP" w:bidi="ne_NP"/>
        </w:rPr>
      </w:r>
      <w:r>
        <w:rPr>
          <w:lang w:val="ne_NP" w:bidi="ne_NP"/>
        </w:rPr>
        <w:t>येशूले भन्नुहुन्छ कि परमेश्वरले सबै पापलाई क्षमा गर्नुहुन्छ, तर पवित्र आत्माको विरुद्धको निन्दालाई क्षमा गर्नुहुन्न। पाप क्षमा गर्ने वा नगर्ने परमेश्वरनै हुनुहुन्छ भनेर तपाईले स्पष्ट पार्नु पर्ने हुन सक्छ।</w:t>
      </w:r>
    </w:p>
    <w:p>
      <w:pPr/>
      <w:r>
        <w:rPr>
          <w:lang w:val="ne_NP" w:bidi="ne_NP"/>
        </w:rPr>
      </w:r>
      <w:r>
        <w:rPr>
          <w:lang w:val="ne_NP" w:bidi="ne_NP"/>
        </w:rPr>
        <w:t>तेस्रो दृश्यमा, येशूको परिवार येशू र उहाँका चेलाहरू भएको घर बाहिर उभिन आउँछन्। यिनीहरू सम्भवतः येशूकी आमा र कम्तिमा दुईजना भाइहरू हुन्। येशूको परिवारले घर भित्र सन्देश पठाए र येशूलाई तिनीहरूसँग कुरा गर्न आग्रह गरे। जब येशूले उहाँको परिवारले उहाँलाई सोध्दै हुनुहुन्छ भनेर सुन्नुहुन्छ, उहाँले एउटा यस्तो प्रश्न सोध्नुहुन्छ जुन उहाँले मानिसहरूबाट जवाफ पाउने आशा गर्नुहुन्न। उहाँले सोध्नुहुन्छ, "मेरी आमा र दाजुभाइहरू को हुन्?" त्यसपछि उहाँले आफ्नो वरिपरि बसिरहेका मानिसहरूलाई हेर्नुहुन्छ र प्रश्नको जवाफ दिनुहुन्छ। येशूले भन्नुहुन्छ, "मेरी आमा र दाजुभाइहरू यहाँ छन्! परमेश्वरको इच्छा पूरा गर्नेहरू मेरी आमा, बहिनीहरू र दाजुभाइहरू हुन्।"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३:२०–३५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तीन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धार्मिक नेताहरू</w:t>
      </w:r>
    </w:p>
    <w:p>
      <w:pPr>
        <w:pStyle w:val="ListBullet"/>
        <w:spacing w:line="240" w:lineRule="auto"/>
        <w:ind w:left="720"/>
      </w:pPr>
      <w:r>
        <w:rPr>
          <w:lang w:val="ne_NP" w:bidi="ne_NP"/>
        </w:rPr>
      </w:r>
      <w:r>
        <w:rPr>
          <w:lang w:val="ne_NP" w:bidi="ne_NP"/>
        </w:rPr>
        <w:t>येशूकी आमा</w:t>
      </w:r>
    </w:p>
    <w:p>
      <w:pPr>
        <w:pStyle w:val="ListBullet"/>
        <w:spacing w:line="240" w:lineRule="auto"/>
        <w:ind w:left="720"/>
      </w:pPr>
      <w:r>
        <w:rPr>
          <w:lang w:val="ne_NP" w:bidi="ne_NP"/>
        </w:rPr>
      </w:r>
      <w:r>
        <w:rPr>
          <w:lang w:val="ne_NP" w:bidi="ne_NP"/>
        </w:rPr>
        <w:t>येशूका दाजुभाइहरू (उहाँसँग कम्तिमा दुई वा सायद बढी थिए)</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घरमा हुनुहुन्छ र भीड भेला भएका छन् भनेर अभिनय गर्नुहोस्। येशूको परिवारले टाढाबाट के भइरहेको छ भनेर सुन्छन्, त्याहाँ आइपुग्छन्, र भन्छन्, "उहाँ पागल हुनुहुन्छ!"</w:t>
      </w:r>
    </w:p>
    <w:p>
      <w:pPr/>
      <w:r>
        <w:rPr>
          <w:lang w:val="ne_NP" w:bidi="ne_NP"/>
        </w:rPr>
      </w:r>
      <w:r>
        <w:rPr>
          <w:lang w:val="ne_NP" w:bidi="ne_NP"/>
        </w:rPr>
        <w:t>नाटकलाई केहि छिन रोक्नुहोस। येशूको परिवारको भूमिका खेल्नेलाई सोध्नुहोस्, "तपाईं के महसुस गर्दै हुनुहुन्छ वा के सोच्दै हुनुहुन्छ?" व्यक्तिले "हामी बुझ्दैनौं" वा "येशूले उहाँ परमेश्वर हुनुहुन्छ भनेर संकेत गर्नुहुन्छ! जस्ता जवाफ दिन सक्छन्, यसले उहाँलाई धार्मिक नेताहरूसँग समस्यामा पार्नेछ," वा "म येशूसँग हुर्केको छु। सबैले किन उहाँलाई यति ध्यान दिइरहेका छन् भनेर म जान्दिन।" नाटकलाई जारी राख्नुहोस्।</w:t>
      </w:r>
    </w:p>
    <w:p>
      <w:pPr/>
      <w:r>
        <w:rPr>
          <w:lang w:val="ne_NP" w:bidi="ne_NP"/>
        </w:rPr>
      </w:r>
      <w:r>
        <w:rPr>
          <w:lang w:val="ne_NP" w:bidi="ne_NP"/>
        </w:rPr>
        <w:t>धार्मिक नेताहरू आइपुगेर यसो भनेको अभिनय गर्नुहोस "उहाँमा दुष्ट आत्मा छ, यसैले उहाँमा भूतहरू भगाउने शक्ति छ"। येशूले जवाफ दिनुहुन्छ, "शैतानले शैतानलाई कसरी धपाउन सक्छ? गृह युद्धले विभाजित राज्य पतन हुनेछ। यदि तपाईं बलियो हुनुहुन्छ भने तपाईंले कसैलाई निकाल्न सक्ने एक मात्र उपाय हो।" येशूले बलियो मानिसको उदाहरण दिनुहुन्छ।</w:t>
      </w:r>
    </w:p>
    <w:p>
      <w:pPr/>
      <w:r>
        <w:rPr>
          <w:lang w:val="ne_NP" w:bidi="ne_NP"/>
        </w:rPr>
      </w:r>
      <w:r>
        <w:rPr>
          <w:lang w:val="ne_NP" w:bidi="ne_NP"/>
        </w:rPr>
        <w:t>येशूले यसो भन्दै अन्त्य गर्नुहुन्छ, "म तिमीलाई साँचो भन्दछु, सबै पाप र निन्दालाई क्षमा गर्न सकिन्छ, तर पवित्र आत्माको विरुद्धको निन्दा गर्नेलाई कहिल्यै क्षमा गर्न सकिँदैन। यो अनन्तको नतिजा सहितको पाप हो।"</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व्यक्तिले यस्तो जवाफ दिन सक्छ, "ममा दुष्ट आत्मा छ भनेर तिनीहरूलाई जवाफ दिँदैछु," वा "धार्मिक नेताहरूले मलाई दुष्ट आत्मा भएको आरोप लगाउँछन्, त्यसैले तिनीहरूले कुनै न कुनै रुपमा पवित्र आत्माको निन्दा गर्छन्," वा "मैले परमेश्वरको राज्य ल्याउँछु भन्ने सन्देशलाई तिनीहरूले अस्वीकार गर्छन्। परमेश्वरले त्यो पापलाई क्षमा गर्नुहुने छैन।" नाटकलाई जारी राख्नुहोस्।</w:t>
      </w:r>
    </w:p>
    <w:p>
      <w:pPr/>
      <w:r>
        <w:rPr>
          <w:lang w:val="ne_NP" w:bidi="ne_NP"/>
        </w:rPr>
      </w:r>
      <w:r>
        <w:rPr>
          <w:lang w:val="ne_NP" w:bidi="ne_NP"/>
        </w:rPr>
        <w:t>येशूकी आमा र दाजुभाइहरू उहाँलाई भेट्न आउँछन् र उहाँ तिनीहरूसँग कुरा गर्न आउन भनि भनिदिन कसैलाई भित्र पठाउँछन्। उहाँले जवाफ दिनुहुन्छ, "मेरो आमा को हुन् र मेरा दाजुभाइहरू को हुन्? यी मेरी आमा र दाजुभाइहरू हुन्-जसले परमेश्वरको इच्छा पूरा गर्छन तिनै मेरी आमा, बहिनी र दाजुभाइ हो।"</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"अब म मेरो सेवकाई र मेरो बोलावटमा प्रवेश गर्दैछु" जस्ता कुराहरू सुन्न सक्नुहुन्छ, वा "म नासरतमा बसोबास गर्ने सामान्य भाइ वा पुत्र हुनुको सट्टा परमेश्वरको पुत्रको रूपमा मेरो वास्तविक पहिचानमा पूर्ण रूपमा संलग्न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३:२०–३५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भीडले येशू र उहाँका </w:t>
      </w:r>
      <w:r>
        <w:rPr>
          <w:b/>
          <w:lang w:val="ne_NP" w:bidi="ne_NP"/>
        </w:rPr>
        <w:t>चेलाहरू</w:t>
      </w:r>
      <w:r>
        <w:rPr>
          <w:lang w:val="ne_NP" w:bidi="ne_NP"/>
        </w:rPr>
        <w:t xml:space="preserve"> वा नजिकका अनुयायीहरूलाई पछ्याउँछन्। तपाईंले अघिल्लो खण्डहरूमा चेलाको लागि प्रयोग गर्नुभएको शब्दनै प्रयोग गर्नुहोस्। </w:t>
      </w:r>
      <w:r>
        <w:rPr>
          <w:lang w:val="ne_NP" w:bidi="ne_NP"/>
        </w:rPr>
        <w:t>चेलाहरूको</w:t>
      </w:r>
      <w:r>
        <w:rPr>
          <w:lang w:val="ne_NP" w:bidi="ne_NP"/>
        </w:rPr>
        <w:t xml:space="preserve"> बारेमा थप जानकारीको लागि मुख्य शब्दावली हेर्नुहोस्।</w:t>
      </w:r>
    </w:p>
    <w:p>
      <w:pPr/>
      <w:r>
        <w:rPr>
          <w:lang w:val="ne_NP" w:bidi="ne_NP"/>
        </w:rPr>
      </w:r>
      <w:r>
        <w:rPr>
          <w:lang w:val="ne_NP" w:bidi="ne_NP"/>
        </w:rPr>
        <w:t xml:space="preserve">तर </w:t>
      </w:r>
      <w:r>
        <w:rPr>
          <w:b/>
          <w:lang w:val="ne_NP" w:bidi="ne_NP"/>
        </w:rPr>
        <w:t>धार्मिक व्यवस्थाका शिक्षकहरू</w:t>
      </w:r>
      <w:r>
        <w:rPr>
          <w:lang w:val="ne_NP" w:bidi="ne_NP"/>
        </w:rPr>
        <w:t xml:space="preserve"> यरूशलेमबाट आउँछन् र येशूको आलोचना गर्छन्। यी परमेश्वरको व्यवस्थाको व्याख्या गर्ने विज्ञहरू थिए। तपाईंले अघिल्लो खण्डहरूमा धार्मिक व्यवस्थाका शिक्षकहरूको लागि प्रयोग गर्नुभएको शब्द वा वाक्यांश प्रयोग गर्नुहोस्। </w:t>
      </w:r>
      <w:r>
        <w:rPr>
          <w:lang w:val="ne_NP" w:bidi="ne_NP"/>
        </w:rPr>
        <w:t>ब्यवस्थाका शिक्षक</w:t>
      </w:r>
      <w:r>
        <w:rPr>
          <w:lang w:val="ne_NP" w:bidi="ne_NP"/>
        </w:rPr>
        <w:t xml:space="preserve"> बारेमा थप जानकारीको लागि मुख्य शब्दावलीमा हेर्नुहोस।</w:t>
      </w:r>
    </w:p>
    <w:p>
      <w:pPr/>
      <w:r>
        <w:rPr>
          <w:lang w:val="ne_NP" w:bidi="ne_NP"/>
        </w:rPr>
      </w:r>
      <w:r>
        <w:rPr>
          <w:lang w:val="ne_NP" w:bidi="ne_NP"/>
        </w:rPr>
        <w:t xml:space="preserve">धार्मिक नेताहरू येशूलाई </w:t>
      </w:r>
      <w:r>
        <w:rPr>
          <w:b/>
          <w:lang w:val="ne_NP" w:bidi="ne_NP"/>
        </w:rPr>
        <w:t>भूतले पक्रेको</w:t>
      </w:r>
      <w:r>
        <w:rPr>
          <w:lang w:val="ne_NP" w:bidi="ne_NP"/>
        </w:rPr>
        <w:t xml:space="preserve"> छ भनेर भन्छन्। भूतहरूले पक्रनकोलागि मानिसहरूलाई रोज्दछन किनभने तिनीहरू समुदायमा भएका मानिसहरू र तिनीहरूको सम्बन्धलाई नष्ट गर्न चाहन्छन्। जब भूतहरूले मानिसहरूलाई पक्रन्छन, तिनीहरूले तिनीहरूको कार्यलाई नियन्त्रण गर्छन्। तपाईंले अघिल्लो खण्डहरूमा नियन्त्रणको लागि प्रयोग गर्नुभएको शब्दनै प्रयोग गर्नुहोस्। </w:t>
      </w:r>
      <w:r>
        <w:rPr>
          <w:lang w:val="ne_NP" w:bidi="ne_NP"/>
        </w:rPr>
        <w:t>भुतले पक्रेको</w:t>
      </w:r>
      <w:r>
        <w:rPr>
          <w:lang w:val="ne_NP" w:bidi="ne_NP"/>
        </w:rPr>
        <w:t xml:space="preserve"> बारेमा थप जानकारीको लागि मुख्य शब्दावली हेर्नुहोस्।</w:t>
      </w:r>
    </w:p>
    <w:p>
      <w:pPr/>
      <w:r>
        <w:rPr>
          <w:lang w:val="ne_NP" w:bidi="ne_NP"/>
        </w:rPr>
      </w:r>
      <w:r>
        <w:rPr>
          <w:lang w:val="ne_NP" w:bidi="ne_NP"/>
        </w:rPr>
        <w:t xml:space="preserve">धार्मिक नेताहरू येशूले </w:t>
      </w:r>
      <w:r>
        <w:rPr>
          <w:b/>
          <w:lang w:val="ne_NP" w:bidi="ne_NP"/>
        </w:rPr>
        <w:t>भूतहरू</w:t>
      </w:r>
      <w:r>
        <w:rPr>
          <w:lang w:val="ne_NP" w:bidi="ne_NP"/>
        </w:rPr>
        <w:t xml:space="preserve"> भगाउन </w:t>
      </w:r>
      <w:r>
        <w:rPr>
          <w:b/>
          <w:lang w:val="ne_NP" w:bidi="ne_NP"/>
        </w:rPr>
        <w:t>शैतानबाट</w:t>
      </w:r>
      <w:r>
        <w:rPr>
          <w:lang w:val="ne_NP" w:bidi="ne_NP"/>
        </w:rPr>
        <w:t xml:space="preserve"> आफ्नो शक्ति प्राप्त गर्नुहुन्छ भनेर सोच्छन्। शैतान आत्मिक प्राणीको नाम हो, जसलाई परमेश्वरले सृजना गर्नुभयो। उ सबै भूतहरू वा दुष्ट आत्मिक प्राणीहरूको अगुवा हो जसले परमेश्वरको विरुद्धमा विद्रोह गर्ने निर्णय गर्यो। केही अनुवादहरूमा धार्मिक नेताहरूले शैतानको नाम प्रयोगगर्दा बालजिबुल प्रयोग गरेका छन्। तपाईंले अघिल्लो खण्डहरूमा शैतान र भूतहरूको लागि प्रयोग गर्नुभएको शब्द वा वाक्यांश प्रयोग गर्नुहोस्। </w:t>
      </w:r>
      <w:r>
        <w:rPr>
          <w:lang w:val="ne_NP" w:bidi="ne_NP"/>
        </w:rPr>
        <w:t>शैतान</w:t>
      </w:r>
      <w:r>
        <w:rPr>
          <w:lang w:val="ne_NP" w:bidi="ne_NP"/>
        </w:rPr>
        <w:t xml:space="preserve"> र </w:t>
      </w:r>
      <w:r>
        <w:rPr>
          <w:lang w:val="ne_NP" w:bidi="ne_NP"/>
        </w:rPr>
        <w:t>भुतको</w:t>
      </w:r>
      <w:r>
        <w:rPr>
          <w:lang w:val="ne_NP" w:bidi="ne_NP"/>
        </w:rPr>
        <w:t xml:space="preserve"> बारेमा थप जानकारीको लागि मुख्य शब्दावली हेर्नुहोस्।</w:t>
      </w:r>
    </w:p>
    <w:p>
      <w:pPr/>
      <w:r>
        <w:rPr>
          <w:lang w:val="ne_NP" w:bidi="ne_NP"/>
        </w:rPr>
      </w:r>
      <w:r>
        <w:rPr>
          <w:lang w:val="ne_NP" w:bidi="ne_NP"/>
        </w:rPr>
        <w:t xml:space="preserve">यहाँ रोक्नुहोस् र समूहमा छलफल गर्नुहोस् तपाईं बालजिबुल वा शैतान कुन नाम प्रयोग गर्नुहुनेछ। अडियो रोक्‍नुहोस्। </w:t>
      </w:r>
    </w:p>
    <w:p>
      <w:pPr/>
      <w:r>
        <w:rPr>
          <w:lang w:val="ne_NP" w:bidi="ne_NP"/>
        </w:rPr>
      </w:r>
      <w:r>
        <w:rPr>
          <w:lang w:val="ne_NP" w:bidi="ne_NP"/>
        </w:rPr>
        <w:t xml:space="preserve">येशूले भन्नुहुन्छ कि आफै विरुद्ध विभाजित राज्य पतन हुनेछ। यहाँ उल्लेख गरिएको </w:t>
      </w:r>
      <w:r>
        <w:rPr>
          <w:b/>
          <w:lang w:val="ne_NP" w:bidi="ne_NP"/>
        </w:rPr>
        <w:t>राज्य</w:t>
      </w:r>
      <w:r>
        <w:rPr>
          <w:lang w:val="ne_NP" w:bidi="ne_NP"/>
        </w:rPr>
        <w:t xml:space="preserve"> लाई राजनीतिक राज्य भनिन्छ जहाँ शासकले देशको एउटा क्षेत्रमा शासन गर्छन। तपाईंले अघिल्लो खण्डहरूमा राज्यको लागि प्रयोग गर्नुभएको शब्दनै प्रयोग गर्नुहोस्। </w:t>
      </w:r>
      <w:r>
        <w:rPr>
          <w:lang w:val="ne_NP" w:bidi="ne_NP"/>
        </w:rPr>
        <w:t>राज्यको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भन्नुहुन्छ कि सबै </w:t>
      </w:r>
      <w:r>
        <w:rPr>
          <w:b/>
          <w:lang w:val="ne_NP" w:bidi="ne_NP"/>
        </w:rPr>
        <w:t>पाप</w:t>
      </w:r>
      <w:r>
        <w:rPr>
          <w:lang w:val="ne_NP" w:bidi="ne_NP"/>
        </w:rPr>
        <w:t xml:space="preserve"> र </w:t>
      </w:r>
      <w:r>
        <w:rPr>
          <w:b/>
          <w:lang w:val="ne_NP" w:bidi="ne_NP"/>
        </w:rPr>
        <w:t>निन्दालाई</w:t>
      </w:r>
      <w:r>
        <w:rPr>
          <w:lang w:val="ne_NP" w:bidi="ne_NP"/>
        </w:rPr>
        <w:t xml:space="preserve"> क्षमा गर्न सकिन्छ। पापले परमेश्वरको अनाज्ञाकारिताको कार्यलाई जनाउँछ। निश्चित हुनुहोस् कि तपाईंले यहाँ प्रयोग गर्नुभएको शब्दको अर्थ कोही ब्यक्ति धार्मिक कार्य गर्न जस्तैः बिधिगत प्रार्थना गर्न वा केही धार्मिक नियमहरू पालन गर्न असफल भएको होईन। तपाईंले अघिल्लो खण्डहरूमा पापको लागि प्रयोग गर्नुभएको शब्दनै प्रयोग गर्नुहोस्। </w:t>
      </w:r>
      <w:r>
        <w:rPr>
          <w:lang w:val="ne_NP" w:bidi="ne_NP"/>
        </w:rPr>
        <w:t>पाप</w:t>
      </w:r>
      <w:r>
        <w:rPr>
          <w:lang w:val="ne_NP" w:bidi="ne_NP"/>
        </w:rPr>
        <w:t xml:space="preserve">को बारेमा थप जानकारीको लागि मुख्य शब्दावली हेर्नुहोस्। </w:t>
      </w:r>
      <w:r>
        <w:rPr>
          <w:b/>
          <w:lang w:val="ne_NP" w:bidi="ne_NP"/>
        </w:rPr>
        <w:t>ईश्वरनिन्दा</w:t>
      </w:r>
      <w:r>
        <w:rPr>
          <w:lang w:val="ne_NP" w:bidi="ne_NP"/>
        </w:rPr>
        <w:t xml:space="preserve"> भनेको परमेश्वरलाई अनादर गर्नु र उहाँलाई उहाँ जस्तो हो त्यो भन्दा कम राजसी ठान्नु हो।</w:t>
      </w:r>
    </w:p>
    <w:p>
      <w:pPr/>
      <w:r>
        <w:rPr>
          <w:lang w:val="ne_NP" w:bidi="ne_NP"/>
        </w:rPr>
      </w:r>
      <w:r>
        <w:rPr>
          <w:lang w:val="ne_NP" w:bidi="ne_NP"/>
        </w:rPr>
        <w:t xml:space="preserve">यहाँ रोक्नुहोस् र समूहको रूपमा छलफल गर्नुहोस् कि तपाईं </w:t>
      </w:r>
      <w:r>
        <w:rPr>
          <w:b/>
          <w:lang w:val="ne_NP" w:bidi="ne_NP"/>
        </w:rPr>
        <w:t>ईश्वरनिन्दाको</w:t>
      </w:r>
      <w:r>
        <w:rPr>
          <w:lang w:val="ne_NP" w:bidi="ne_NP"/>
        </w:rPr>
        <w:t xml:space="preserve"> लागि कुन शब्द वा वाक्यांश प्रयोग गर्नुहुनेछ। थप जानकारीको लागि मुख्य शब्दावलीमा </w:t>
      </w:r>
      <w:r>
        <w:rPr>
          <w:lang w:val="ne_NP" w:bidi="ne_NP"/>
        </w:rPr>
        <w:t>ईश्वरनिन्दा</w:t>
      </w:r>
      <w:r>
        <w:rPr>
          <w:lang w:val="ne_NP" w:bidi="ne_NP"/>
        </w:rPr>
        <w:t xml:space="preserve"> खोज्नुहोस्। अडियो रोक्‍नुहोस्। </w:t>
      </w:r>
    </w:p>
    <w:p>
      <w:pPr/>
      <w:r>
        <w:rPr>
          <w:lang w:val="ne_NP" w:bidi="ne_NP"/>
        </w:rPr>
      </w:r>
      <w:r>
        <w:rPr>
          <w:b/>
          <w:lang w:val="ne_NP" w:bidi="ne_NP"/>
        </w:rPr>
        <w:t>क्षमामा</w:t>
      </w:r>
      <w:r>
        <w:rPr>
          <w:lang w:val="ne_NP" w:bidi="ne_NP"/>
        </w:rPr>
        <w:t xml:space="preserve"> दुई जना मानिसहरू समावेश हुन्छन्, जसमध्ये एउटाले अर्कोलाई केही गलत गरेको हुन्छ। क्षमामामा, अन्याय परेको व्यक्तिले आफ्नो अधिकारलाई पन्छाउँछ र अर्कोलाई उसले पाउनु पर्ने सँजाय दिँदैन। उ बदला लिँदैन। दुष्ट काम गर्न छोड्ने र परमेश्वरतिर फर्कने सबैलाई परमेश्वरमा क्षमा उपलब्ध छ। त्यसपछि तिनीहरूसँग परमेश्वरको सम्बन्ध पुनर्स्थापित हुन्छ। तपाईंले अघिल्लो खण्डहरूमा क्षमाको लागि प्रयोग गर्नुभएको शब्दनै प्रयोग गर्नुहोस्। </w:t>
      </w:r>
      <w:r>
        <w:rPr>
          <w:lang w:val="ne_NP" w:bidi="ne_NP"/>
        </w:rPr>
        <w:t>क्षमाको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भन्नुहुन्छ कि </w:t>
      </w:r>
      <w:r>
        <w:rPr>
          <w:b/>
          <w:lang w:val="ne_NP" w:bidi="ne_NP"/>
        </w:rPr>
        <w:t>पवित्र आत्माको</w:t>
      </w:r>
      <w:r>
        <w:rPr>
          <w:lang w:val="ne_NP" w:bidi="ne_NP"/>
        </w:rPr>
        <w:t xml:space="preserve"> निन्दा गर्नेलाई क्षमा गरिने छैन। पवित्र आत्माले परमेश्वरको आत्मालाई जनाउँछ। परमेश्वरको आत्माले मानिसहरूलाई केही गर्न सुसज्जित पार्नुहुन्छ। परमेश्वरको आत्माले भरिएको व्यक्तिले परमेश्वरको सन्देश मानिसहरू वा ब्यक्ति कहाँ लान्छ। परमेश्वरको आत्मा भएको व्यक्तिमा ईश्वरीय बुद्धि र अधिकार हुन्छ। नयाँ नियममा "पवित्र" को अवधारणाले परमेश्वरको मानिसहरू वा चिजहरूलाई जनाउँछ जुन कुरा उहाँमा समर्पित गरेको, वा उहाँ जस्तै छन। यसले हामीलाई पवित्र आत्माको विरुद्धमा बोल्नु किन अक्षम्य पाप हुनेछ भनेर बुझ्न मद्दत गर्दछ। तपाईंले अघिल्लो खण्डहरूमा पवित्र आत्माको लागि प्रयोग गर्नुभएको त्यही शब्द यहाँ प्रयोग गर्नुहोस्। </w:t>
      </w:r>
      <w:r>
        <w:rPr>
          <w:lang w:val="ne_NP" w:bidi="ne_NP"/>
        </w:rPr>
        <w:t>पवित्र आत्माको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भन्नुहुन्छ कि उहाँको इच्छा पूरा गर्नेहरू उहाँको </w:t>
      </w:r>
      <w:r>
        <w:rPr>
          <w:b/>
          <w:lang w:val="ne_NP" w:bidi="ne_NP"/>
        </w:rPr>
        <w:t>दाजुभाइ र दिदिबहिनी</w:t>
      </w:r>
      <w:r>
        <w:rPr>
          <w:lang w:val="ne_NP" w:bidi="ne_NP"/>
        </w:rPr>
        <w:t xml:space="preserve"> हुन्। तपाईंको भाषामा "दाजुभाइ" वा "दाजुभाइ र दिदिबहिनी" को लागि एउटा मात्र शब्द हुन सक्छ। यदि हो भने यहाँ एउटा शब्द मात्र प्रयोग गर्नु ठीक 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4:1–20</w:t>
      </w:r>
      <w:r>
        <w:rPr>
          <w:lang w:val="ne_NP" w:bidi="ne_NP"/>
        </w:rPr>
      </w:r>
    </w:p>
    <w:p>
      <w:pPr>
        <w:pStyle w:val="Heading3"/>
      </w:pPr>
      <w:r>
        <w:rPr>
          <w:lang w:val="ne_NP" w:bidi="ne_NP"/>
        </w:rPr>
        <w:t>Step 1</w:t>
      </w:r>
    </w:p>
    <w:p>
      <w:pPr/>
      <w:r>
        <w:rPr>
          <w:lang w:val="ne_NP" w:bidi="ne_NP"/>
        </w:rPr>
      </w:r>
      <w:r>
        <w:rPr>
          <w:lang w:val="ne_NP" w:bidi="ne_NP"/>
        </w:rPr>
        <w:t>मर्कूस ४:१–२० सुन्‍नुहोस् र मनमा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कसलाई यो खण्ड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मर्कूसको अघिल्लो खण्डहरूमा येशू गालीलको समुद्रको किनारमा हिंड्दै र मानिसहरूलाई सिकाउनु भएको कथाहरू पहिलेने तपाईंसँग छ। येशू बसिरहेको ठाँउ कफर्नहुम शहर नजिकै येशूले यो गर्नुहुन्थ्यो। अघिल्लो शिक्षाको समयमा यति धेरै मानिसहरू भेला भएका थिए कि येशू समुद्रीको किनारमा तैरिरहेको डुङ्गामा चढ्नु भयो। येशूले बोल्नु भयो वा सिकाउनु भयो ताकि किनारमा उभिने मानिसहरू देख्न र सुन्न सकून्। येशू पानीमाथि डुङ्गामा हुनुहुँदा मानिसहरूले येशूको कुरा अझ स्पष्ट रूपमा सुन्न सक्थे। येशूले यस खण्डमा पनि त्यही गर्नुहुन्छ। यो खण्ड एक कथात्मक कथा हो। ठूलो समूहलाई येशूले कथा सुनाउनुहुन्छ र त्यसपछि सानो समूहलाई कथा ब्याख्या गर्नुहुन्छ। ब्याख्याको क्रममा येशूले अगमवक्ता यशैयाबाट उद्धरण गर्नुहुन्छ। यो उद्धरण कविता हो।</w:t>
      </w:r>
    </w:p>
    <w:p>
      <w:pPr/>
      <w:r>
        <w:rPr>
          <w:lang w:val="ne_NP" w:bidi="ne_NP"/>
        </w:rPr>
      </w:r>
      <w:r>
        <w:rPr>
          <w:lang w:val="ne_NP" w:bidi="ne_NP"/>
        </w:rPr>
        <w:t xml:space="preserve"> येशूले मानिसहरूलाई सिकाउनु भएको थियो भनेर हामीलाई अघिल्लो खण्डहरूमा भनिएको थियो। यस खण्डमा, हामी येशूले सिकाउनु भएको बेला प्रयोग गर्नुहुने कथाहरू सुन्छौं। मर्कूसको दुई मुख्य शिक्षण खण्डहरू मध्ये यो पहिलो हो। यस वाक्यांशबाट कथा सुरु हुन्छ, "फेरि येशूले सिकाउन थाल्नु भयो।" येशूले पहिले नै धेरै अवसरहरूमा मानिसहरूलाई सिकाउनु भएको छ भनेर यो वाक्यांशले हामीलाई बताउँछ।</w:t>
      </w:r>
    </w:p>
    <w:p>
      <w:pPr/>
      <w:r>
        <w:rPr>
          <w:lang w:val="ne_NP" w:bidi="ne_NP"/>
        </w:rPr>
      </w:r>
      <w:r>
        <w:rPr>
          <w:lang w:val="ne_NP" w:bidi="ne_NP"/>
        </w:rPr>
        <w:t xml:space="preserve">यहाँ रोक्नुहोस् र नक्सामा चिन्ह लगाइएको कफर्नहुम सहित गालीलको समुद्रको नक्सा हेर्नुहोस्। मानिसहरूलाई सिकाउनु भएको बेला येशू बसिरहेको </w:t>
      </w:r>
      <w:r>
        <w:rPr>
          <w:b/>
          <w:lang w:val="ne_NP" w:bidi="ne_NP"/>
        </w:rPr>
        <w:t>डुङ्गा</w:t>
      </w:r>
      <w:r>
        <w:rPr>
          <w:lang w:val="ne_NP" w:bidi="ne_NP"/>
        </w:rPr>
        <w:t xml:space="preserve">को तस्वीर देखाउनुहोस्। अडियो रोक्‍नुहोस्। </w:t>
      </w:r>
    </w:p>
    <w:p>
      <w:pPr/>
      <w:r>
        <w:rPr>
          <w:lang w:val="ne_NP" w:bidi="ne_NP"/>
        </w:rPr>
      </w:r>
      <w:r>
        <w:rPr>
          <w:lang w:val="ne_NP" w:bidi="ne_NP"/>
        </w:rPr>
        <w:t>येशूले सिकाउन सुरु गर्नुहुन्छ। येशूले मानिसहरूलाई दृष्टान्त भनिने सरल कथाहरू सुनाएर सिकाउनुहुन्छ। यो दृष्टान्त येशूले भन्नु भएको विशेष प्रकारको कथा थियो। यो दृष्टान्त परमेश्वरको बारेमा महत्त्वपूर्ण कुरा सिकाउन दैनिक जीवनबाट केही प्रयोग गरिएको कथा थियो। वास्तवमा मानिसहरूले सुन्नलाई प्रयास नगरेसम्म वा यसको अर्थको बारेमा नसोचे सम्म प्राय: दृष्टान्त बुझ्न गाह्रो थियो। जब येशूले एउटा दृष्टान्त भन्नुहुन्छ, तब येशूले मानिसहरूले आफ्नो मनोवृत्ति वा कृयाकलापमा परिवर्तन गर्नेछन् भनेर आशा गर्नुहुन्छ। यस भागमा भएको दृष्टान्तहरूले परमेश्वरको राज्यको रहस्यको बारेमा बताउँछन्। दृष्टान्त बुझ्न सजिलो छैन। किनभने परमेश्वरको राज्यमा मानिसहरूले एउटा तरिकाले काम गर्छन्, जबकि पृथ्वीका मानिसहरूले अर्को तरिकाले काम गर्छन्। यी दृष्टान्त मानिसहरूले ध्यानपूर्वक सुन्नुपर्छ। परमेश्वरको बारेमा कथाले के भन्छ भनेर बुझ्न मानिसहरू "चाहना" हुनुपर्छ। एक पटक कथा बुझिसकेपछि त्यो व्यक्तिले आफ्नो काम गर्ने वा सोच्ने तरिका परिवर्तन गर्न चाहन्छ। वास्तवमा, एउटा व्यक्तिले आफ्नो व्यवहार गर्ने तरिका परिवर्तन गरेपछि उसले दृष्टान्त बुझेको प्रमाणित गर्दछ।</w:t>
      </w:r>
    </w:p>
    <w:p>
      <w:pPr/>
      <w:r>
        <w:rPr>
          <w:lang w:val="ne_NP" w:bidi="ne_NP"/>
        </w:rPr>
      </w:r>
      <w:r>
        <w:rPr>
          <w:lang w:val="ne_NP" w:bidi="ne_NP"/>
        </w:rPr>
        <w:t>येशूले भन्नु भएको पहिलो कथा आफ्नो बीऊ छर्न जाने किसानको बारेमा हो। त्यस समयमा किसानहरूले उनले खनेको खाल्टोमा सिधै बीउ हाल्नुको साटो माटोमाथि छर्थे। धेरै बीउहरूले भरिएको झोला किसानले आफ्नो काँधमा बोक्थे। उ सँगै हिंड्थ्यो र बीउहरू भुइँमा छरिदिन्थ्यो। केही संस्कृतिमा बीउ छर्ने यो तरिका राम्रो होईन। यद्यपि, त्यस समयमा, किसानले पछिबाट बीउहरू माटोभित्र पार्न जोत्थे। हामीले जे सोचेता पनि यो किसान लापरवाह थिएन।</w:t>
      </w:r>
    </w:p>
    <w:p>
      <w:pPr/>
      <w:r>
        <w:rPr>
          <w:lang w:val="ne_NP" w:bidi="ne_NP"/>
        </w:rPr>
      </w:r>
      <w:r>
        <w:rPr>
          <w:lang w:val="ne_NP" w:bidi="ne_NP"/>
        </w:rPr>
        <w:t>यहाँ रोक्नुहोस् र तपाईंको संस्कृतिकमा किसानहरूले कसरी बीउ रोप्छन् र खेतहरू तयारी गर्छन् भनेर छलफल गर्दै अनुवाद टोलीको रूपमा केही समय बिताउनुहोस्। यो दृष्टान्तमा दिइएको भन्दा यो कसरी फरक छ? यो कसरी उस्तै छ? तपाईंको संस्कृतिका असल र खराब किसानहरूको बारेमा कुरा गर्नुहोस्।</w:t>
      </w:r>
    </w:p>
    <w:p>
      <w:pPr/>
      <w:r>
        <w:rPr>
          <w:lang w:val="ne_NP" w:bidi="ne_NP"/>
        </w:rPr>
      </w:r>
      <w:r>
        <w:rPr>
          <w:lang w:val="ne_NP" w:bidi="ne_NP"/>
        </w:rPr>
        <w:t>किसानले बीउ बोक्ने झोलाको प्रकारको फोटो देखाउनुहोस्। अडियो रोक्‍नुहोस्।</w:t>
      </w:r>
    </w:p>
    <w:p>
      <w:pPr/>
      <w:r>
        <w:rPr>
          <w:lang w:val="ne_NP" w:bidi="ne_NP"/>
        </w:rPr>
      </w:r>
      <w:r>
        <w:rPr>
          <w:lang w:val="ne_NP" w:bidi="ne_NP"/>
        </w:rPr>
        <w:t>येशूले बीउ खस्ने ४ ठाउँहरूको बारेमा कथा भन्नुहुन्छ र प्रत्येक ठाउँमा बीउलाई के हुन्छ भनेर येशूले भन्नुहुन्छ। पहिला बीउ कडा बाटोमा खस्छ र बीउ जमिनमुनि पार्न जोत्नु अघि चराहरूले खान्छन्। केही बीउहरू त्यो माटोमा खस्छन् जुन माटोको पातलो तह मुनि चट्टानहरू छन्। त्यसमा बोटबिरुवाहरूले राम्रो जरा बनाउन सक्दैनन्। बीउको तेस्रो भाग त्यो माटोमा खस्छ जस्मा पहिले नै काँडाहरू छन्। यी काँडाहरू अझै उम्रिएका छैनन्, त्यसैले किसानले तिनीहरूलाई देख्दैनन्। काँडाहरू माटोमा छन् भनेर किसानलाई थाहा छैन। अन्तिम बीउ राम्रो माटोमा खस्छ र किसानले छरेको भन्दा ३०, ६०, वा १०० गुणा बढी पुन उत्पादन गर्दछ। त्यो वास्तवमा राम्रो बाली हो।</w:t>
      </w:r>
    </w:p>
    <w:p>
      <w:pPr/>
      <w:r>
        <w:rPr>
          <w:lang w:val="ne_NP" w:bidi="ne_NP"/>
        </w:rPr>
      </w:r>
      <w:r>
        <w:rPr>
          <w:lang w:val="ne_NP" w:bidi="ne_NP"/>
        </w:rPr>
        <w:t>रोक्नुहोस् र प्यालेस्टाइनमा हुने काँडाहरूको तस्वीर देखाउनुहोस्। एउटा तस्बिर वा एउटा खेतमा सबै ४ प्रकारका माटो देखाउने प्यालेस्टाइनको खेतको तस्वीर पनि देखाउनुहोस्। सबै बीउहरू एउटै खेतमा जमिन पर्छ भनेर याद गर्नुहोस्। बीउ छर्न किसान ४ फरक खेतहरूमा जाँदैन। अडियो रोक्‍नुहोस्।</w:t>
      </w:r>
    </w:p>
    <w:p>
      <w:pPr/>
      <w:r>
        <w:rPr>
          <w:lang w:val="ne_NP" w:bidi="ne_NP"/>
        </w:rPr>
      </w:r>
      <w:r>
        <w:rPr>
          <w:lang w:val="ne_NP" w:bidi="ne_NP"/>
        </w:rPr>
        <w:t xml:space="preserve">केही समय पछि, जब येशू र चेलाहरू वरिपरि भेला भएका केही अन्य मानिसहरू सँगै एक्लै थिए, चेलाहरूले येशूलाई त्यस दिन भन्नु भएको कथाहरू बुझाउन आग्रह गरे। यो भीडले छोडेपछि हुन्छ। अब येशू डुङ्गामा हुनुहुन्न। तिनीहरू कहाँ थिए भनेर हामीलाई थाहा छैन। यो उही दिन थियो कि थिएन हामीलाई थाहा छैन </w:t>
      </w:r>
    </w:p>
    <w:p>
      <w:pPr/>
      <w:r>
        <w:rPr>
          <w:lang w:val="ne_NP" w:bidi="ne_NP"/>
        </w:rPr>
      </w:r>
      <w:r>
        <w:rPr>
          <w:lang w:val="ne_NP" w:bidi="ne_NP"/>
        </w:rPr>
        <w:t>केही मानिसहरूले येशूमा विश्वास गर्दैनन् भनेर हामीले अघिल्लो कथाहरूमा देखेका छौ भनि सम्झनुहोस्। चेलाहरूले येशूलाई पछ्याउँछन् र विश्वास गर्छन्। येशूले भन्नुभयो, "तिंमी चेलाहरूलाई परमेश्वरका 'गोप्य कुराहरू' बुझ्न अनुमति छ।" यस कथामा, येशूले गरिरहनु भएको "रहस्यका कुराहरू" ले परमेश्वरले पृथ्वीमा ल्याउनु हुने परमेश्वरको भविष्यको राज्यलाई वर्णन गर्दछ। दृष्टान्त सुन्ने दुई प्रकारका मानिसहरूको बारेमा येशूले वर्णन गर्नुहुन्छ। त्यहाँ तेस्ताहरू छन् जसले सुन्दछन् तर परमेश्वरको राज्यको बारेमा बुझ्न चाहँदैनन्। तिनीहरू बाहिरका हुन् वा तिनिहरू परमेश्वरको राज्यका होईनन्। त्यहाँ तिनीहरू पनि छन् जसले सुन्दछन् र क्षमाको लागि परमेश्वरतिर फर्कन्छन्। तिनीहरू भित्रका हुन् वा तिनिहरू परमेश्वरको राज्यका हुन्।</w:t>
      </w:r>
    </w:p>
    <w:p>
      <w:pPr/>
      <w:r>
        <w:rPr>
          <w:lang w:val="ne_NP" w:bidi="ne_NP"/>
        </w:rPr>
      </w:r>
      <w:r>
        <w:rPr>
          <w:lang w:val="ne_NP" w:bidi="ne_NP"/>
        </w:rPr>
        <w:t>यो भनाई येशूले अगमवक्ता यशैयाबाट उद्धरण गर्नुहुन्छ। यी वाक्यहरू कवितामा छन्। यदि तपाईंको भाषामा कविता शब्द प्रयोग हुदैन भने तपाईं यसलाई साधारण वाक्यहरूमा राख्न सक्नुहुन्छ।</w:t>
      </w:r>
    </w:p>
    <w:p>
      <w:pPr/>
      <w:r>
        <w:rPr>
          <w:lang w:val="ne_NP" w:bidi="ne_NP"/>
        </w:rPr>
      </w:r>
      <w:r>
        <w:rPr>
          <w:lang w:val="ne_NP" w:bidi="ne_NP"/>
        </w:rPr>
        <w:t>रोक्नुहोस् र छलफल गर्नुहोस्: तपाईंको भाषामा कथा भन्नुहोस्। यस कथामा कथा सुन्ने मानिसहरूको लागि चेतावनी छ। कथा भन्नेले कसरी चेतावनी दिन्छ भनेर ध्यानपूर्वक सुन्नुहोस्। यो कथावाचकले कुन प्रकारको भाषा प्रयोग गर्दछ? यसले यशैयाको उद्धरणलाई कसरी अनुवाद गर्ने भनेर निर्णय गर्न तपाईंलाई मद्दत गर्नेछ। अडियो रोक्‍नुहोस्।</w:t>
      </w:r>
    </w:p>
    <w:p>
      <w:pPr/>
      <w:r>
        <w:rPr>
          <w:lang w:val="ne_NP" w:bidi="ne_NP"/>
        </w:rPr>
      </w:r>
      <w:r>
        <w:rPr>
          <w:lang w:val="ne_NP" w:bidi="ne_NP"/>
        </w:rPr>
        <w:t>यस खण्डले यशैयाको नाम प्रयोग गर्दैन। यसको सट्टा, येशूले "धर्मशास्त्र" भन्नुहुन्छ। येशूको दिनको धर्मशास्त्र परमेश्वरले मोशालाई दिनु भएको धार्मिक व्यवस्थाका लेखहरू, थिए जो अगमवक्ताहरूको लेखहरू र परमेश्वरका मानिसहरूको इतिहास मिलेर बनेको थियो। येशूले कुन अगमवक्तालाई उद्धृत गर्दै हुनुहुन्छ भनेर भन्नुहुन्न।</w:t>
      </w:r>
    </w:p>
    <w:p>
      <w:pPr/>
      <w:r>
        <w:rPr>
          <w:lang w:val="ne_NP" w:bidi="ne_NP"/>
        </w:rPr>
      </w:r>
      <w:r>
        <w:rPr>
          <w:lang w:val="ne_NP" w:bidi="ne_NP"/>
        </w:rPr>
        <w:t>येशूले मानिसहरूबाट सत्य लुकाउन दृष्टान्त भन्नुहुन्छ भन्ने जस्तो लाग्छ, तर उहाँले यहाँ भन्नु भएको तेस्तो होइन। येशूले भन्नुहुन्छ कि यशैयाले भनेका कुराहरू हुनेछ, पक्का हुनेछ। बाहिरीका मानिसहरू, वा येशूलाई विश्वास नगर्नेहरूले येशूले भन्नु भएको कुराहरूमा विश्वास गर्नेछैनन्। त्यसैले, येशूले तिनीहरूलाई परमेश्वरको राज्यको रहस्यको बारेमा थप भन्नुहुन्न।</w:t>
      </w:r>
    </w:p>
    <w:p>
      <w:pPr/>
      <w:r>
        <w:rPr>
          <w:lang w:val="ne_NP" w:bidi="ne_NP"/>
        </w:rPr>
      </w:r>
      <w:r>
        <w:rPr>
          <w:lang w:val="ne_NP" w:bidi="ne_NP"/>
        </w:rPr>
        <w:t xml:space="preserve"> सुन्न वा हेर्न चाहनेहरू र सुन्न वा हेर्न नचाहनेहरूको यही विषयवस्तुलाई मर्कूसले पुस्तकभरि दोहोर्याउँछन्।</w:t>
      </w:r>
    </w:p>
    <w:p>
      <w:pPr/>
      <w:r>
        <w:rPr>
          <w:lang w:val="ne_NP" w:bidi="ne_NP"/>
        </w:rPr>
      </w:r>
      <w:r>
        <w:rPr>
          <w:lang w:val="ne_NP" w:bidi="ne_NP"/>
        </w:rPr>
        <w:t>त्यसपछि येशूले यस दृष्टान्त आफ्ना चेलाहरूलाई बुझाउन थाल्नु हुन्छ। कहिलेकाँही येशूको ब्याख्या दृष्टान्त सँग मेल नखाएको जस्तो देखिन्छ। उदाहरणको लागि, यस दृष्टान्त मा, मानिसहरू माटो हुन्, तर येशूको पछिको ब्याख्यामा मानिसहरू किसानले छर्ने बीउ हुन् भनेको जस्तो देखिन्छ। यसको अतिरिक्त, बीउ शब्द एकवचनमा छ, तर मानिसहरूको विचार बहुवचनमा छ। मूल भाषामा बीउ शब्दले पुरुष वा स्त्री जनाउँदैन, तर यस कथामा येशूले तिनीहरूलाई मानिसहरू भनेर उल्लेख गर्नुहुन्छ।</w:t>
      </w:r>
    </w:p>
    <w:p>
      <w:pPr/>
      <w:r>
        <w:rPr>
          <w:lang w:val="ne_NP" w:bidi="ne_NP"/>
        </w:rPr>
      </w:r>
      <w:r>
        <w:rPr>
          <w:lang w:val="ne_NP" w:bidi="ne_NP"/>
        </w:rPr>
        <w:t>रोक्नुहोस् र छलफल गर्नुहोस्: मानिसहरूको प्रतिनिधित्व गर्ने रूख वा बोटबिरुवा वा चट्टान वा जनावर जस्ता वस्तुहरू भएको कथा भन्नुहोस्। कथावाचकलाई ध्यानपूर्वक सुन्नुहोस्। यी वस्तुहरूको बारेमा कुरा गर्दा, के कथावाचकले वस्तुहरू पुरुष वा महिला हुन् भनेर संकेत गर्ने शब्दहरू प्रयोग गर्दछ? अडियो रोक्‍नुहोस्।</w:t>
      </w:r>
    </w:p>
    <w:p>
      <w:pPr/>
      <w:r>
        <w:rPr>
          <w:lang w:val="ne_NP" w:bidi="ne_NP"/>
        </w:rPr>
      </w:r>
      <w:r>
        <w:rPr>
          <w:lang w:val="ne_NP" w:bidi="ne_NP"/>
        </w:rPr>
        <w:t>जब येशूले दृष्टान्त भन्नु भयो, तब उहाँले किसानले कसरी बीउ छर्छ भन्ने बिषयमा कुरा गर्नुभयो। यद्यपि, जब येशूले दृष्टान्त बुझाउनुहुन्छ, येशूले बीउको बारेमा थप कुरा गर्नुहुन्छ र त्यसलाई के भयो भनेर भन्नुहुन्छ।</w:t>
      </w:r>
    </w:p>
    <w:p>
      <w:pPr/>
      <w:r>
        <w:rPr>
          <w:lang w:val="ne_NP" w:bidi="ne_NP"/>
        </w:rPr>
      </w:r>
      <w:r>
        <w:rPr>
          <w:lang w:val="ne_NP" w:bidi="ne_NP"/>
        </w:rPr>
        <w:t>येशूको दृष्टान्तको व्याख्या यसमा भएको साङ्केतिक वर्णन मात्र हो। छर्ने को हो भनेर येशूले ठ्याक्कै व्याख्या गर्नुहुन्न। येशूले किन माटो फरक छ भनेर व्याख्या गर्नुहुन्न। येशूले बाली कस्तो देखिन्छ भनेर व्याख्या गर्नुहुन्न। आध्यात्मिक रूपमा बढ्न आवश्यक पर्ने मसीहीहरूको बारेमा वा परमेश्वरको राज्य सुन्न र स्वीकार गर्ने गैरमसीहीहरूको बारेमा कुरा गर्दै हुनुहुन्छ भनेर येशूले व्याख्या गर्नुहुन्न। प्रायः दृष्टान्तको अर्थ छउटा विशेष परिस्थिति वा समय अवधि भन्दा फराकिलो हुन्छ। यस दृष्टान्त को विशैष अर्थ छ भनेर नमान्नुहोस्, किनभने धर्मशास्त्रले विशेष अर्थ दिँदैन।</w:t>
      </w:r>
    </w:p>
    <w:p>
      <w:pPr/>
      <w:r>
        <w:rPr>
          <w:lang w:val="ne_NP" w:bidi="ne_NP"/>
        </w:rPr>
      </w:r>
      <w:r>
        <w:rPr>
          <w:lang w:val="ne_NP" w:bidi="ne_NP"/>
        </w:rPr>
        <w:t>येशूले भन्नुहुन्छ कि किसानले छर्ने बीउ परमेश्वरको वचन वा परमेश्वरको राज्यको सुसमाचारको सन्देश हो। किसानले परमेश्वरको वचनलाई अन्य मानिसहरूमा लगेर बाली रोप्छ। बाटोमा खस्ने बीउले ती मानिसहरूको प्रतिनिधित्व गर्दछ जसले परमेश्वरको वचन सुन्दछ तर शैतान आउँछ र यसलाई लैजान्छ। बाटोको माटो कडा छ भनेर सम्झनुहोस्। हलो माटो फर्काउन नआउँदासम्म बीउ जमिन माथि पल्टिरहन्छ।</w:t>
      </w:r>
    </w:p>
    <w:p>
      <w:pPr/>
      <w:r>
        <w:rPr>
          <w:lang w:val="ne_NP" w:bidi="ne_NP"/>
        </w:rPr>
      </w:r>
      <w:r>
        <w:rPr>
          <w:lang w:val="ne_NP" w:bidi="ne_NP"/>
        </w:rPr>
        <w:t>चट्टानी माटोले ती मानिसहरूको प्रतिनिधित्व गर्दछ जसले परमेश्वरको वचन आनन्दका साथ सुन्दछ तर माटो मुनि भएको चट्टानहरूको कारण गहिरो जरा बनाउन सक्दैन। चम्किरहेको सूर्यले बिरूवामाथि जस्तो असर पार्छ समस्या वा सतावटले उहि असर पार्छ। राम्रो जरा बिना बोट सुक्छ र मर्छ।</w:t>
      </w:r>
    </w:p>
    <w:p>
      <w:pPr/>
      <w:r>
        <w:rPr>
          <w:lang w:val="ne_NP" w:bidi="ne_NP"/>
        </w:rPr>
      </w:r>
      <w:r>
        <w:rPr>
          <w:lang w:val="ne_NP" w:bidi="ne_NP"/>
        </w:rPr>
        <w:t>काँडाहरू भएको माटोले ती मानिसहरूको प्रतिनिधित्व गर्दछ जसले सुन्दछन् र विश्वास गर्दछन् तर कहिल्यै बाली उत्पादन गर्दैन। जीवनको चिन्ता, धनी हुने इच्छा वा अन्य कुराहरूले मानिसलाई गाँज्दछ जसरी काँडाले असल बिरुवालाई गाँज्दछ। यस्तो बोटले कहिल्यै पनि अन्न उत्पादन गर्दैन।</w:t>
      </w:r>
    </w:p>
    <w:p>
      <w:pPr/>
      <w:r>
        <w:rPr>
          <w:lang w:val="ne_NP" w:bidi="ne_NP"/>
        </w:rPr>
      </w:r>
      <w:r>
        <w:rPr>
          <w:lang w:val="ne_NP" w:bidi="ne_NP"/>
        </w:rPr>
        <w:t>रोक्नुहोस् र छलफल गर्नुहोस्: प्रत्येक ४ प्रकारको माटोको बारेमा र ती प्रत्येक प्रकारको माटोमा बढ्ने बोटबिरुवाहरूलाई के हुन्छ भनेर कुरा गर्नुहोस्। उदाहरणको लागि, जमिनबाट पानी लिन सक्ने जरा नभएको बोटलाई के हुन्छ। अडियो रोक्‍नुहोस्।</w:t>
      </w:r>
    </w:p>
    <w:p>
      <w:pPr/>
      <w:r>
        <w:rPr>
          <w:lang w:val="ne_NP" w:bidi="ne_NP"/>
        </w:rPr>
      </w:r>
      <w:r>
        <w:rPr>
          <w:lang w:val="ne_NP" w:bidi="ne_NP"/>
        </w:rPr>
        <w:t>राम्रो माटोले अविश्वसनीय फसल दिन्छ। यसले ती मानिसहरूको प्रतिनिधित्व गर्दछ जसले सुन्दछन्, विश्वास गर्छन् र अरूलाई भन्दछन् ताकि त्यहाँ ठूलो फसल होस।</w:t>
      </w:r>
    </w:p>
    <w:p>
      <w:pPr/>
      <w:r>
        <w:rPr>
          <w:lang w:val="ne_NP" w:bidi="ne_NP"/>
        </w:rPr>
      </w:r>
      <w:r>
        <w:rPr>
          <w:lang w:val="ne_NP" w:bidi="ne_NP"/>
        </w:rPr>
        <w:t>गहुँको वा अन्य अन्नको भरिलो बालाको तस्वीर देखाउनुहोस्। राम्रो फसल कस्तो देखिन्छ भनेर कुरा गर्नुहोस्। अडियो रोक्‍नुहोस्।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४:१–२०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येशूले गालीलको समुद्रको किनारमा सिकाउँदै हुनुहुन्छ। ठूलो भीड येशूको वरिपरि भेला हुन्छ। येशू डुङ्गामा चढ्नुहुन्छ र किनारको नजिकै डुङ्गामा बस्नुहुन्छ ताकि किनारका मानिसहरूले येशूलाई देख्न र येशूको कुरा सुन्न सकून्। येशूले मानिसहरूलाई दृष्टान्त भन्नुहुन्छ।</w:t>
      </w:r>
    </w:p>
    <w:p>
      <w:pPr/>
      <w:r>
        <w:rPr>
          <w:lang w:val="ne_NP" w:bidi="ne_NP"/>
        </w:rPr>
      </w:r>
      <w:r>
        <w:rPr>
          <w:b/>
          <w:lang w:val="ne_NP" w:bidi="ne_NP"/>
        </w:rPr>
        <w:t>दोस्रो दृश्यमा:</w:t>
      </w:r>
      <w:r>
        <w:rPr>
          <w:lang w:val="ne_NP" w:bidi="ne_NP"/>
        </w:rPr>
        <w:t xml:space="preserve"> येशू र उहाँका चेलाहरू अन्य केही अनुयायीहरूकासाथमा एक्लै एउटा ठाउँमा छन्। चेलाहरूले येशूलाई दृष्टान्तको ब्याख्या गर्न आग्रह गर्छन्। येशूले भन्नुहुन्छ, "तिमीहरूलाई परमेश्वरको बारेमा गहिरो कुराहरू जान्ने क्षमता दिइएको छ। यदि तिमीलाई यो थाहा छैन भने तिमीले अरुकुरा कसरी बुझ्न सक्छौ?" उहाँले किन दृष्टान्त भन्नुहुन्छ भनेर व्याख्या गर्न अगमवक्ता यशैयालाई उद्धृत गर्नुहुन्छ ताकि आत्मिक कुराहरू नसुन्ने मानिसहरूले उहाँलाई बुझ्ने छैनन्।</w:t>
      </w:r>
    </w:p>
    <w:p>
      <w:pPr/>
      <w:r>
        <w:rPr>
          <w:lang w:val="ne_NP" w:bidi="ne_NP"/>
        </w:rPr>
      </w:r>
      <w:r>
        <w:rPr>
          <w:b/>
          <w:lang w:val="ne_NP" w:bidi="ne_NP"/>
        </w:rPr>
        <w:t>तेस्रो दृश्यमा:</w:t>
      </w:r>
      <w:r>
        <w:rPr>
          <w:lang w:val="ne_NP" w:bidi="ne_NP"/>
        </w:rPr>
        <w:t xml:space="preserve"> येशूले दृष्टान्तको अर्थ व्याख्या गर्नुहुन्छ।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दृष्टान्तको व्याख्या सुन्नलाई बस्ने अरूहरू</w:t>
      </w:r>
    </w:p>
    <w:p>
      <w:pPr/>
      <w:r>
        <w:rPr>
          <w:lang w:val="ne_NP" w:bidi="ne_NP"/>
        </w:rPr>
      </w:r>
      <w:r>
        <w:rPr>
          <w:lang w:val="ne_NP" w:bidi="ne_NP"/>
        </w:rPr>
        <w:t>येशूको दृष्टान्तको पात्रहरू यस प्रकार छन्:</w:t>
      </w:r>
    </w:p>
    <w:p>
      <w:pPr>
        <w:pStyle w:val="ListBullet"/>
        <w:spacing w:line="240" w:lineRule="auto"/>
        <w:ind w:left="720"/>
      </w:pPr>
      <w:r>
        <w:rPr>
          <w:lang w:val="ne_NP" w:bidi="ne_NP"/>
        </w:rPr>
      </w:r>
      <w:r>
        <w:rPr>
          <w:lang w:val="ne_NP" w:bidi="ne_NP"/>
        </w:rPr>
        <w:t>किसान</w:t>
      </w:r>
    </w:p>
    <w:p>
      <w:pPr>
        <w:pStyle w:val="ListBullet"/>
        <w:spacing w:line="240" w:lineRule="auto"/>
        <w:ind w:left="720"/>
      </w:pPr>
      <w:r>
        <w:rPr>
          <w:lang w:val="ne_NP" w:bidi="ne_NP"/>
        </w:rPr>
      </w:r>
      <w:r>
        <w:rPr>
          <w:lang w:val="ne_NP" w:bidi="ne_NP"/>
        </w:rPr>
        <w:t>बीउहरू</w:t>
      </w:r>
    </w:p>
    <w:p>
      <w:pPr>
        <w:pStyle w:val="ListBullet"/>
        <w:spacing w:line="240" w:lineRule="auto"/>
        <w:ind w:left="720"/>
      </w:pPr>
      <w:r>
        <w:rPr>
          <w:lang w:val="ne_NP" w:bidi="ne_NP"/>
        </w:rPr>
      </w:r>
      <w:r>
        <w:rPr>
          <w:lang w:val="ne_NP" w:bidi="ne_NP"/>
        </w:rPr>
        <w:t>चार प्रकारको माटो</w:t>
      </w:r>
    </w:p>
    <w:p>
      <w:pPr>
        <w:pStyle w:val="ListBullet"/>
        <w:spacing w:line="240" w:lineRule="auto"/>
        <w:ind w:left="720"/>
      </w:pPr>
      <w:r>
        <w:rPr>
          <w:lang w:val="ne_NP" w:bidi="ne_NP"/>
        </w:rPr>
      </w:r>
      <w:r>
        <w:rPr>
          <w:lang w:val="ne_NP" w:bidi="ne_NP"/>
        </w:rPr>
        <w:t>बीउ खान आउँने चराहरू</w:t>
      </w:r>
    </w:p>
    <w:p>
      <w:pPr>
        <w:pStyle w:val="ListBullet"/>
        <w:spacing w:line="240" w:lineRule="auto"/>
        <w:ind w:left="720"/>
      </w:pPr>
      <w:r>
        <w:rPr>
          <w:lang w:val="ne_NP" w:bidi="ne_NP"/>
        </w:rPr>
      </w:r>
      <w:r>
        <w:rPr>
          <w:lang w:val="ne_NP" w:bidi="ne_NP"/>
        </w:rPr>
        <w:t>४ प्रकारका मानिसहरू जसले परमेश्वरको वचन सुन्दछन्</w:t>
      </w:r>
    </w:p>
    <w:p>
      <w:pPr>
        <w:pStyle w:val="ListBullet"/>
        <w:spacing w:line="240" w:lineRule="auto"/>
        <w:ind w:left="720"/>
      </w:pPr>
      <w:r>
        <w:rPr>
          <w:lang w:val="ne_NP" w:bidi="ne_NP"/>
        </w:rPr>
      </w:r>
      <w:r>
        <w:rPr>
          <w:lang w:val="ne_NP" w:bidi="ne_NP"/>
        </w:rPr>
        <w:t>शैतान</w:t>
      </w:r>
    </w:p>
    <w:p>
      <w:pPr/>
      <w:r>
        <w:rPr>
          <w:lang w:val="ne_NP" w:bidi="ne_NP"/>
        </w:rPr>
      </w:r>
      <w:r>
        <w:rPr>
          <w:lang w:val="ne_NP" w:bidi="ne_NP"/>
        </w:rPr>
        <w:t>पहिलो दृश्यमा, खण्डको सुरुवात "फेरि येशूले तालको किनारमा सिकाउन थाल्नु भयो" भनेर भन्छ। यो ताल गालीलको समुद्र हो र येशू कफर्नहुम नजिकै हुनुहुन्छ। "फेरि एकपटक" शब्दहरूले येशूले यस समय अघि मानिसहरूलाई सिकाउनु भएको छ भनेर संकेत गर्दछ। यद्यपि, यो मर्कुसमा पहिलो पटक हो जसमा हामिले येशूले दिनु भएको वास्तविक शिक्षालाई पाउँछौ। येशूले मानिसहरूलाई दृष्टान्त भन्दै सिकाउनु भयो।</w:t>
      </w:r>
    </w:p>
    <w:p>
      <w:pPr/>
      <w:r>
        <w:rPr>
          <w:lang w:val="ne_NP" w:bidi="ne_NP"/>
        </w:rPr>
      </w:r>
      <w:r>
        <w:rPr>
          <w:lang w:val="ne_NP" w:bidi="ne_NP"/>
        </w:rPr>
        <w:t>भीड धेरै ठूलो भयो। येशू डुङ्गामा चढ्नु भयो र डुङ्गालाई पानीमा बाहिर लैजानु भयो। येशू सिकाउन डुङ्गामा बस्नु भयो। किनारका मानिसहरूले येशूलाई देख्न र येशूलाई सिकाउँदा उहाँको कुरा सुन्न सक्थे।</w:t>
      </w:r>
    </w:p>
    <w:p>
      <w:pPr/>
      <w:r>
        <w:rPr>
          <w:lang w:val="ne_NP" w:bidi="ne_NP"/>
        </w:rPr>
      </w:r>
      <w:r>
        <w:rPr>
          <w:lang w:val="ne_NP" w:bidi="ne_NP"/>
        </w:rPr>
        <w:t xml:space="preserve">रोक्नुहोस् र तालको किनारको नजिकै </w:t>
      </w:r>
      <w:r>
        <w:rPr>
          <w:lang w:val="ne_NP" w:bidi="ne_NP"/>
        </w:rPr>
        <w:t>सानो डुङ्गा</w:t>
      </w:r>
      <w:r>
        <w:rPr>
          <w:lang w:val="ne_NP" w:bidi="ne_NP"/>
        </w:rPr>
        <w:t>मा बसिरहेको मानिसको तस्वीर देखाउनुहोस्। अडियो रोक्‍नुहोस्।</w:t>
      </w:r>
    </w:p>
    <w:p>
      <w:pPr/>
      <w:r>
        <w:rPr>
          <w:lang w:val="ne_NP" w:bidi="ne_NP"/>
        </w:rPr>
      </w:r>
      <w:r>
        <w:rPr>
          <w:lang w:val="ne_NP" w:bidi="ne_NP"/>
        </w:rPr>
        <w:t>येशूले सिकाउन थाल्नु भएपछि, येशूले भन्नु भयो, "सुन्नुहोस्।" मूल भाषामा, यो २ शब्दहरू हुन् जसको अर्थ हेर्नु र सुन्नु हो। यी आदेशदिने शब्दहरू हुन्। तिनीहरू बलियो शब्दहरू हुन् जसले मानिसहरूलाई अति बिशेष निर्देशनहरू दिन्छ। येशूले कथा सुरु गर्नु अघि, येशूले जे भन्न लाग्नु भएको छ सो ध्यानपूर्वक सुन्नु भनेर मानिसहरूलाई भन्नु हुन्छ। यी शब्दहरू प्रयोग गरेर येशूले मानिसहरूलाई भन्नु हुन्छ कि येशूले भन्न लाग्नु भएको कुरा तिनीहरूले सुन्नु वास्तवमै महत्त्वपूर्ण हुनेछ।</w:t>
      </w:r>
    </w:p>
    <w:p>
      <w:pPr/>
      <w:r>
        <w:rPr>
          <w:lang w:val="ne_NP" w:bidi="ne_NP"/>
        </w:rPr>
      </w:r>
      <w:r>
        <w:rPr>
          <w:lang w:val="ne_NP" w:bidi="ne_NP"/>
        </w:rPr>
        <w:t>यहाँ रोक्नुहोस् र छलफल गर्नुहोस्: कसैले समूहलाई सिकाउँदै गरेको कथा भन्नुहोस्। शिक्षकले भनेको कुरामा समूहले होसियार पुर्वक ध्यान देओस भनेर पाठको शुरुको समयमा व्यक्तिले समूहलाई के भन्छ? अडियो रोक्‍नुहोस्।</w:t>
      </w:r>
    </w:p>
    <w:p>
      <w:pPr/>
      <w:r>
        <w:rPr>
          <w:lang w:val="ne_NP" w:bidi="ne_NP"/>
        </w:rPr>
      </w:r>
      <w:r>
        <w:rPr>
          <w:lang w:val="ne_NP" w:bidi="ne_NP"/>
        </w:rPr>
        <w:t>येशूले बीउ छर्न जाने किसानको कथा भन्नुहुन्छ। यहाँ बीउको शब्दको अर्थ केवल एउटा बीउ वा धेरै बीउहरू हुन सक्छ भनेर सम्झनु महत्त्वपूर्ण हुन्छ। यस सन्दर्भमा बीउ शब्दले धेरै बीउहरूलाई प्रतिनिधित्व गर्दछ। किसानले धेरै बीउहरू छरिरहेका छन् भनेर तपाईंले स्पष्ट पार्नु पर्छ।</w:t>
      </w:r>
    </w:p>
    <w:p>
      <w:pPr/>
      <w:r>
        <w:rPr>
          <w:lang w:val="ne_NP" w:bidi="ne_NP"/>
        </w:rPr>
      </w:r>
      <w:r>
        <w:rPr>
          <w:lang w:val="ne_NP" w:bidi="ne_NP"/>
        </w:rPr>
        <w:t>रोक्नुहोस् र कथालाई अभ्यास गर्नुहोस्। बीउलाई प्रतिनिधित्व गर्ने बालुवा जस्ता कुराले भरिएको झोला कसैसँग हुनेछ। यो व्यक्तिले झोलाबाट मुठ्ठीभरि लिएर हिंड्छ र छर्ने चाललाई प्रयोग गर्दछ। बाटो सहितको एउटा क्षेत्र र ३ प्रकारको माटोलाई चिन्ह लगाउनुहोस्। विभिन्न माटोहरू एकअर्काको नजिकै र बाटोको नजिकै छन्। किसानले बीउ छर्ने बेला कसरी केही बीउहरू प्रत्येक ४ क्षेत्रमा खस्छन् भनेर ध्यान दिनुहोस्। किसानले एउटा खेतमा बीउ छर्दै छन्। बीउ छर्ने व्यक्तिले के गरिरहेको छ भनेर वर्णन गर्नकालागि कसैलाई अनुरोध गर्नुहोस। त्यस व्यक्तिलाई माटोको वर्णन गर्न वा बीउ खस्ने क्षेत्रहरू भन्न आग्रह गर्नुहोस्। अडियो रोक्‍नुहोस्।</w:t>
      </w:r>
    </w:p>
    <w:p>
      <w:pPr/>
      <w:r>
        <w:rPr>
          <w:lang w:val="ne_NP" w:bidi="ne_NP"/>
        </w:rPr>
      </w:r>
      <w:r>
        <w:rPr>
          <w:lang w:val="ne_NP" w:bidi="ne_NP"/>
        </w:rPr>
        <w:t>अन्न राम्रो माटोमा खसेको थियो, त्यसले छरेको भन्दा ३०, ६० वा १०० गुणा बढी पुन उत्पादन गर्यो।</w:t>
      </w:r>
    </w:p>
    <w:p>
      <w:pPr/>
      <w:r>
        <w:rPr>
          <w:lang w:val="ne_NP" w:bidi="ne_NP"/>
        </w:rPr>
      </w:r>
      <w:r>
        <w:rPr>
          <w:lang w:val="ne_NP" w:bidi="ne_NP"/>
        </w:rPr>
        <w:t>रोक्नुहोस् र अन्न कसरी बढ्नेछ भनेर हेर्नुहोस्। लठ्ठि, वा ढुङ्गा वा अन्नको बीउहरू पनि भेला गर्नुहोस्। एउटा ढुङ्गा वा अन्नको बीउ तल राख्नुहोस्। छुट्टै थुप्रामा ३० ढुङ्गाहरू राख्नुहोस। एउटा छुट्टै थुप्रामा ६० ढुङ्गाहरू र अर्को थुप्रामा १०० ढुङ्गाहरू राख्नुहोस। त्यो बीउले कसरी पुन: उत्पादन गर्यो भनेर वर्णन गर्न अब टोलीमा काम गर्नुहोस्। अडियो रोक्‍नुहोस्।</w:t>
      </w:r>
    </w:p>
    <w:p>
      <w:pPr/>
      <w:r>
        <w:rPr>
          <w:lang w:val="ne_NP" w:bidi="ne_NP"/>
        </w:rPr>
      </w:r>
      <w:r>
        <w:rPr>
          <w:lang w:val="ne_NP" w:bidi="ne_NP"/>
        </w:rPr>
        <w:t>जब येशूले किसानको बारेको कथा समाप्त गर्नुहुन्छ, तब येशूले मानिसहरूलाई भन्नुहुन्छ, "सुन्ने कान भएका मानिसहरूले सुन्नु पर्छ र बुझ्नु पर्छ।" येशूले मानिसहरूलाई भर्खर सुनेको कुरामा ध्यान दिन भन्नु भएको छ। येशूले तिनीहरूले बुझून् भनेर चाहनु भयो। यस वाक्यमा "सुन्नुहोस्" शब्दको दुई अर्थहरू छन्। पहिलो पटक सुन्नु भनेको केही सुन्ने क्षमता हुनु हो। दोस्रो पटक, “सुन्नुहोस्” शब्दको अर्थ तपाईंले सुन्नु भएको कुराको अर्थ बुझ्नु वा सोच्ने क्षमता राख्नु हो। केही अनुवादहरूले पहिलो शब्दको लागि सुन्नुहोस प्रयोग गर्छन् र दोस्रो पटक ध्यानदिएर सुन्नुहोस शब्द प्रयोग गर्छन्।</w:t>
      </w:r>
    </w:p>
    <w:p>
      <w:pPr/>
      <w:r>
        <w:rPr>
          <w:lang w:val="ne_NP" w:bidi="ne_NP"/>
        </w:rPr>
      </w:r>
      <w:r>
        <w:rPr>
          <w:lang w:val="ne_NP" w:bidi="ne_NP"/>
        </w:rPr>
        <w:t>रोक्नुहोस् र मानिसहरूको समूहको लागि महत्त्वपूर्ण जानकारी भएको व्यक्तिको बारेमा कथा भन्नुहोस्। समूहले ध्यान दिने बनाउन पाठको अन्तमा त्यस व्यक्तिले के भन्छ? उहाँले भन्नु भएको कुराको बारेमा कसरी समूहलाई ध्यानपूर्वक सोच्न बाध्य पार्नु हुन्छ? अडियो रोक्‍नुहोस्।</w:t>
      </w:r>
    </w:p>
    <w:p>
      <w:pPr/>
      <w:r>
        <w:rPr>
          <w:lang w:val="ne_NP" w:bidi="ne_NP"/>
        </w:rPr>
      </w:r>
      <w:r>
        <w:rPr>
          <w:lang w:val="ne_NP" w:bidi="ne_NP"/>
        </w:rPr>
        <w:t xml:space="preserve">दोस्रो दृश्यमा, येशू चेलाहरू र येशूलाई पछ्याउने केही अन्य मानिसहरूसँग एक्लै हुनुहुन्छ। भीड गएको छ। येशू अब तालको छेउमा हुनुहुन्न। येशू र चेलाहरू कहाँ थिए भनेर हामीलाई थाहा छैन। चेलाहरूले येशूले भन्नु भएको कथाहरूको व्याख्या गर्न आग्रह गरे। येशूले भन्नुहुन्छ, तिमीलाई परमेश्वरको राज्यको </w:t>
      </w:r>
      <w:r>
        <w:rPr>
          <w:b/>
          <w:lang w:val="ne_NP" w:bidi="ne_NP"/>
        </w:rPr>
        <w:t>रहस्य बुझ्न अनुमति</w:t>
      </w:r>
      <w:r>
        <w:rPr>
          <w:lang w:val="ne_NP" w:bidi="ne_NP"/>
        </w:rPr>
        <w:t xml:space="preserve"> छ। कसले अनुमति दिन्छ भनेर तपाईंको भाषा बोल्ने मानिसहरूले जान्नु आवश्यक पर्न सक्छ। यस्तो अवस्थामा, तपाईंले भन्न सक्नुहुन्छ, "परमेश्वरले तपाईंलाई परमेश्वरको राज्यको रहस्य बुझ्न अनुमति दिनु भएको छ।" येशूले बोल्दै गर्दा येशूले अगमवक्ता यशैयाको खण्डलाई उद्धृत गर्नुभयो। उद्धरण कविताको रूपमा छ। पहिलो विचारले कामलाई भन्छ। दोस्रो विचारले नकारात्मक परिणाम भन्छ।</w:t>
      </w:r>
    </w:p>
    <w:p>
      <w:pPr/>
      <w:r>
        <w:rPr>
          <w:lang w:val="ne_NP" w:bidi="ne_NP"/>
        </w:rPr>
      </w:r>
      <w:r>
        <w:rPr>
          <w:lang w:val="ne_NP" w:bidi="ne_NP"/>
        </w:rPr>
        <w:t>तिनीहरूले देख्नेछन्। तिनीहरूले सिक्नेछैनन्।</w:t>
      </w:r>
    </w:p>
    <w:p>
      <w:pPr/>
      <w:r>
        <w:rPr>
          <w:lang w:val="ne_NP" w:bidi="ne_NP"/>
        </w:rPr>
      </w:r>
      <w:r>
        <w:rPr>
          <w:lang w:val="ne_NP" w:bidi="ne_NP"/>
        </w:rPr>
        <w:t>तिनीहरूले सुन्नेछन्। तिनीहरूले बुझ्नेछैनन्।</w:t>
      </w:r>
    </w:p>
    <w:p>
      <w:pPr/>
      <w:r>
        <w:rPr>
          <w:lang w:val="ne_NP" w:bidi="ne_NP"/>
        </w:rPr>
      </w:r>
      <w:r>
        <w:rPr>
          <w:lang w:val="ne_NP" w:bidi="ne_NP"/>
        </w:rPr>
        <w:t>यदि तिनीहरूले सुन्दछन् र बुझ्दछन् भने तिनीहरू परमेश्वरतिर फर्कनेछन् र क्षमा प्राप्त गर्नेछन्।</w:t>
      </w:r>
    </w:p>
    <w:p>
      <w:pPr/>
      <w:r>
        <w:rPr>
          <w:lang w:val="ne_NP" w:bidi="ne_NP"/>
        </w:rPr>
      </w:r>
      <w:r>
        <w:rPr>
          <w:lang w:val="ne_NP" w:bidi="ne_NP"/>
        </w:rPr>
        <w:t>रोक्नुहोस् र छलफल गर्नुहोस्: समूहलाई २ टोलीमा विभाजन गर्नुहोस्। एउटा टोलीले सकारात्मक कार्य भन्न लगाउनुहोस्। दोस्रो टोलीले नकारात्मक परिणाम दिन आग्रह गर्नुहोस्। तपाईंले भविष्यवाणीको दुई उदाहरणहरूबाट सुरु गर्न सक्नुहुन्छ। यो सहज रूपमा नआउँदासम्म यसलाई दोहोर्याउनुहोस्। मानिसहरूले यो कसरी भन्छन् भनेर हेर्नलाई सुन्नुहोस्। के तिनीहरूले कविता प्रयोग गर्छन्? के तिनीहरूले नियमित वाक्यहरू प्रयोग गर्छन्? अडियो रोक्‍नुहोस्।</w:t>
      </w:r>
    </w:p>
    <w:p>
      <w:pPr/>
      <w:r>
        <w:rPr>
          <w:lang w:val="ne_NP" w:bidi="ne_NP"/>
        </w:rPr>
      </w:r>
      <w:r>
        <w:rPr>
          <w:lang w:val="ne_NP" w:bidi="ne_NP"/>
        </w:rPr>
        <w:t>दृश्य ३ मा, येशूले कथामा रहेको प्रतीकहरूको व्याख्या गर्नुहुन्छ। येशूले बीउहरू परमेश्वरको वचन वा परमेश्वरको सन्देश हुन् भनेर भन्नुहुन्छ। चराहरूले शैतानको प्रतिनिधित्व गर्छन् जसले परमेश्वरको सन्देश मानिसहरूबाट लुकाउन प्रयास गर्दछ। किसानले बीउ छर्छ। यसले परमेश्वरको सन्देश मानिसहरूलाई भन्नुलाई प्रतिनिधित्व गर्दछ। तपाईंले यसलाई स्पष्ट पार्नु पर्ने हुन सक्छ, "बीउ छर्ने व्यक्ति सुसमाचार प्रचार गर्ने व्यक्ति जस्तै हो।"</w:t>
      </w:r>
    </w:p>
    <w:p>
      <w:pPr/>
      <w:r>
        <w:rPr>
          <w:lang w:val="ne_NP" w:bidi="ne_NP"/>
        </w:rPr>
      </w:r>
      <w:r>
        <w:rPr>
          <w:lang w:val="ne_NP" w:bidi="ne_NP"/>
        </w:rPr>
        <w:t>प्रत्येक माटोले सन्देश सुन्ने फरक प्रकारको व्यक्तिको प्रतिनिधित्व गर्दछ।</w:t>
      </w:r>
    </w:p>
    <w:p>
      <w:pPr/>
      <w:r>
        <w:rPr>
          <w:lang w:val="ne_NP" w:bidi="ne_NP"/>
        </w:rPr>
      </w:r>
      <w:r>
        <w:rPr>
          <w:lang w:val="ne_NP" w:bidi="ne_NP"/>
        </w:rPr>
        <w:t>रोक्नुहोस् र फेरि कथालाई अभ्यास गर्नुहोस्। यस पटक मानिसहरू आउँछन् र विभिन्न माटोको प्रकारमा उभिएका छन्। बीउहरू बढ्दै जाँदा त्यहाँ उभिने मानिसहरूले आफू कस्तो प्रकारको बोट बनेको छ भनेर वर्णन गर्न दिनुहोस। प्रत्येक व्यक्तिले बढ्दै जाँदा उसलाई के हुन्छ भनेर वर्णन गर्नुपर्छ। अडियो रोक्‍नुहोस्।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दृष्टान्तको व्याख्या सुन्नलाई बस्ने अरूहरू</w:t>
      </w:r>
    </w:p>
    <w:p>
      <w:pPr/>
      <w:r>
        <w:rPr>
          <w:lang w:val="ne_NP" w:bidi="ne_NP"/>
        </w:rPr>
      </w:r>
      <w:r>
        <w:rPr>
          <w:lang w:val="ne_NP" w:bidi="ne_NP"/>
        </w:rPr>
        <w:t>येशूको दृष्टान्तको पात्रहरू यस प्रकार छन्:</w:t>
      </w:r>
    </w:p>
    <w:p>
      <w:pPr>
        <w:pStyle w:val="ListBullet"/>
        <w:spacing w:line="240" w:lineRule="auto"/>
        <w:ind w:left="720"/>
      </w:pPr>
      <w:r>
        <w:rPr>
          <w:lang w:val="ne_NP" w:bidi="ne_NP"/>
        </w:rPr>
      </w:r>
      <w:r>
        <w:rPr>
          <w:lang w:val="ne_NP" w:bidi="ne_NP"/>
        </w:rPr>
        <w:t>किसान</w:t>
      </w:r>
    </w:p>
    <w:p>
      <w:pPr>
        <w:pStyle w:val="ListBullet"/>
        <w:spacing w:line="240" w:lineRule="auto"/>
        <w:ind w:left="720"/>
      </w:pPr>
      <w:r>
        <w:rPr>
          <w:lang w:val="ne_NP" w:bidi="ne_NP"/>
        </w:rPr>
      </w:r>
      <w:r>
        <w:rPr>
          <w:lang w:val="ne_NP" w:bidi="ne_NP"/>
        </w:rPr>
        <w:t>बीउहरू</w:t>
      </w:r>
    </w:p>
    <w:p>
      <w:pPr>
        <w:pStyle w:val="ListBullet"/>
        <w:spacing w:line="240" w:lineRule="auto"/>
        <w:ind w:left="720"/>
      </w:pPr>
      <w:r>
        <w:rPr>
          <w:lang w:val="ne_NP" w:bidi="ne_NP"/>
        </w:rPr>
      </w:r>
      <w:r>
        <w:rPr>
          <w:lang w:val="ne_NP" w:bidi="ne_NP"/>
        </w:rPr>
        <w:t>चराहरू आउँछन् र बीउहरू खान्छन्</w:t>
      </w:r>
    </w:p>
    <w:p>
      <w:pPr>
        <w:pStyle w:val="ListBullet"/>
        <w:spacing w:line="240" w:lineRule="auto"/>
        <w:ind w:left="720"/>
      </w:pPr>
      <w:r>
        <w:rPr>
          <w:lang w:val="ne_NP" w:bidi="ne_NP"/>
        </w:rPr>
      </w:r>
      <w:r>
        <w:rPr>
          <w:lang w:val="ne_NP" w:bidi="ne_NP"/>
        </w:rPr>
        <w:t>चार प्रकारको माटो</w:t>
      </w:r>
    </w:p>
    <w:p>
      <w:pPr>
        <w:pStyle w:val="ListBullet"/>
        <w:spacing w:line="240" w:lineRule="auto"/>
        <w:ind w:left="720"/>
      </w:pPr>
      <w:r>
        <w:rPr>
          <w:lang w:val="ne_NP" w:bidi="ne_NP"/>
        </w:rPr>
      </w:r>
      <w:r>
        <w:rPr>
          <w:lang w:val="ne_NP" w:bidi="ne_NP"/>
        </w:rPr>
        <w:t>४ प्रकारका मानिसहरू जसले परमेश्वरको वचन सुन्दछन्</w:t>
      </w:r>
    </w:p>
    <w:p>
      <w:pPr>
        <w:pStyle w:val="ListBullet"/>
        <w:spacing w:line="240" w:lineRule="auto"/>
        <w:ind w:left="720"/>
      </w:pPr>
      <w:r>
        <w:rPr>
          <w:lang w:val="ne_NP" w:bidi="ne_NP"/>
        </w:rPr>
      </w:r>
      <w:r>
        <w:rPr>
          <w:lang w:val="ne_NP" w:bidi="ne_NP"/>
        </w:rPr>
        <w:t>शैतान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दृश्य १ मा, येशूले डुङ्गामा चढ्नुहुन्छ र डुङ्गा गालीलको समुद्रको पानीतिर सर्छ। येशूले किनारमा सुन्ने भीडलाई सिकाउन थाल्नुहुन्छ। येशूले तिनीहरूलाई दृष्टान्त भन्दै सिकाउनुहुन्छ। येशूले तिनीहरूलाई बीउ रोप्न गएको किसानको कथा भन्नुहुन्छ। किसानले त्यसलाई छर्ने बेला केही बीउहरू कडा बाटोमा खस्छन् र चराहरूले तिनीहरूलाई खान्छन्। केही मुनि ढुङ्गा भएको पातलो माटोमा खस्छन्। ती बीउहरू चाँडै बढ्छन्, तर तिनीहरूको गहिरो जरा नभएर घामको मुनि ओईलाउँछन। अन्य बीउहरू सामा भएको माटोमा खस्छन्। सामाहरू बीउहरू सँगै बढ्छन् र तिनीहरूलाई निसासि दिन्छ। ती बीउहरूले बाली उत्पादन गर्दैन। अन्तमा, त्यहाँ राम्रो, उर्वर माटोमा खस्ने बीउहरू छन्। ती बीउहरूको अंकुर, बढ्छ, र रोपेको बीउहरू ३०, ६०, वा १०० गुणा बढी बाली उत्पादन गर्दछ। यो कथा भन्नु भएपछि येशूले भन्नुहुन्छ, "सुन्ने कान भएका मानिसले सुन्नु पर्छ र बुझ्नु पर्छ।"</w:t>
      </w:r>
    </w:p>
    <w:p>
      <w:pPr/>
      <w:r>
        <w:rPr>
          <w:lang w:val="ne_NP" w:bidi="ne_NP"/>
        </w:rPr>
      </w:r>
      <w:r>
        <w:rPr>
          <w:lang w:val="ne_NP" w:bidi="ne_NP"/>
        </w:rPr>
        <w:t>कार्य रोक्नुहोस्: चेलाहरू र भीडको अभिनय गर्नेहरूलाई सोध्नुहोस्, "यस बेला तपाईं के सोच्दै हुनुहुन्छ?" तपाईंले "हामी अलमल्ल छौं," "म यो कथा बुझ्दिन," "मलाई कथा मन पर्य्यो, तर येशूले किन हामीलाई खेतीको बारेमा भन्दै हुनुहुन्छ भनेर मलाई थाहा छैन," "केही मानिसहरू अझै सुन्न चाहन्छन्," वा "म देख्छु, केही मानिसहरू निराश भएका छन् र टाढा जान्छन। येशूको भूमिका खेल्ने कलाकारलाई सोध्नुहोस्, "तपाईंले भन्नु भयो कि जसको कान छ उसले सुन्नु पर्छ र बुझ्नु पर्छ तपाईले भन्नुको अर्थ के थियो?" तपाईंले यस्तो कुराहरू सुन्न सक्नुहुन्छ, "केही मानिसहरूले सुन्नेछन् र खोजी गर्नेछन् भनेर मलाई थाहा थियो, तर अधिकांश मानिसहरूले सुन्नेछैनन् भनेर पनि मलाई थाहा थियो। मैले भन्न लागेको कुरामा ध्यान दिने मानिसहरूलाई आमन्त्रण गर्थे," वा "तिनीहरू पछि मकहाँ आउनेछन् र यस कथाको अर्थ सोध्नेछन् भनेर मैले आशा गरेको थिएँ। नाटकलाई जारी राख्नुहोस्।</w:t>
      </w:r>
    </w:p>
    <w:p>
      <w:pPr/>
      <w:r>
        <w:rPr>
          <w:lang w:val="ne_NP" w:bidi="ne_NP"/>
        </w:rPr>
      </w:r>
      <w:r>
        <w:rPr>
          <w:lang w:val="ne_NP" w:bidi="ne_NP"/>
        </w:rPr>
        <w:t>दृश्य २ मा, येशू आफ्ना चेलाहरू र केही अरूसँग हुनुहुन्छ। तिनीहरूले उहाँलाई दृष्टान्तको अर्थ के हो भनेर सोध्छन्। येशूले जवाफ दिनुहुन्छ, "तिमीलाई परमेश्वरको राज्यको रहस्य बुझ्न अनुमति छ। तर धर्मशास्त्र पूरा हुन सकोस भनेर बाहिरका मानिसहरूसँग बोल्दा म दृष्टान्त प्रयोग गर्छु। धर्मशास्त्रले भन्छ, 'जब तिनीहरूले मैले गरेको कुरा देख्छन् तिनीहरूले केही सिक्नेछैनन्, जब तिनीहरूले मैले भन्न लागेको कुरा सुन्नेछन् तिनीहरूले बुझ्नेछैनन्, अन्यथा तिनीहरू मतिर फर्कनेछन् र क्षमा गरिनेछन्।'</w:t>
      </w:r>
    </w:p>
    <w:p>
      <w:pPr/>
      <w:r>
        <w:rPr>
          <w:lang w:val="ne_NP" w:bidi="ne_NP"/>
        </w:rPr>
      </w:r>
      <w:r>
        <w:rPr>
          <w:lang w:val="ne_NP" w:bidi="ne_NP"/>
        </w:rPr>
        <w:t>कार्य रोक्नुहोस्: चेलाहरू र भीडको भूमिका खेल्नेहरूलाई सोध्नुहोस्, "येशूले यहाँ के भन्न खोज्नु भएको हो भन्ने तपाईंलाई लाग्छ?" तपाईंले यस्तो कुराहरू सुन्न सक्नुहुन्छ, "येशूले यी कथाहरू भन्नु भएको छ ताकि साँच्चै उहाँलाई पछ्याउन चाहने मानिसहरूले बुझ्छन, जबकि साँच्चै उहाँलाई पछ्याउन नचाहने मानिसहरूले बुझ्न सक्दैनन् वा बुझ्न समय पनि लिनेछैनन्, " वा "त्यहाँ भित्रका मानिसहरू र बाहिरीका मानिसहरू छन्।" यदि येशूको अर्थ के हो भनेर केही भ्रम छ भने तपाईं कथाको यस खण्डमा येशूले के गर्दै हुनुहुन्छ भनेर छलफल गर्न तपाई केही समय बिताउन चाहनु हुन्छ होला। नाटकलाई जारी राख्नुहोस्।</w:t>
      </w:r>
    </w:p>
    <w:p>
      <w:pPr/>
      <w:r>
        <w:rPr>
          <w:lang w:val="ne_NP" w:bidi="ne_NP"/>
        </w:rPr>
      </w:r>
      <w:r>
        <w:rPr>
          <w:lang w:val="ne_NP" w:bidi="ne_NP"/>
        </w:rPr>
        <w:t>दृश्य ३ मा, येशूले उहाँको कथाको अर्थ के हो भनेर व्याख्या गर्न थाल्नुहुन्छ। येशूले भन्नुहुन्छ, "यदि तिमीहरूले यो कथा बुझ्न सक्दैनौ भने तिमीहरूले अरू सबै दृष्टान्तको कुरा कसरी बुझ्नेछौ?"</w:t>
      </w:r>
    </w:p>
    <w:p>
      <w:pPr/>
      <w:r>
        <w:rPr>
          <w:lang w:val="ne_NP" w:bidi="ne_NP"/>
        </w:rPr>
      </w:r>
      <w:r>
        <w:rPr>
          <w:lang w:val="ne_NP" w:bidi="ne_NP"/>
        </w:rPr>
        <w:t>येशूले व्याख्या गर्नुहुन्छ कि कथामा किसानले परमेश्वरको सन्देश (वा वचन) मानिसहरू कहाँ लैजाने व्यक्तिको प्रतिनिधित्व गर्दछ, र बीउहरूले परमेश्वरको सन्देशलाई प्रतिनिधित्व गर्दछ। जब बीउहरू कडा बाटोमा खस्छन् र चराहरूले तिनीहरूलाई खान्छन्, ति परमेश्वरको सन्देश सुन्ने मानिसहरू हुन् तर शैतान आउँछ र यसलाई लैजान्छ। मुनि ढुङ्गा भएको पातलो माटोमा खस्ने बीउहरू, जसको बोटबिरुवाहरू घामले डड्दछन यसले सन्देशलाई स्विकार गर्ने तर विश्वासमा गहिरो जरा नभएको मानिसहरूको प्रतिनिधित्व गर्दछ। सताएको बेला तिनीहरू लामो समय टिक्दैनन्।</w:t>
      </w:r>
    </w:p>
    <w:p>
      <w:pPr/>
      <w:r>
        <w:rPr>
          <w:lang w:val="ne_NP" w:bidi="ne_NP"/>
        </w:rPr>
      </w:r>
      <w:r>
        <w:rPr>
          <w:lang w:val="ne_NP" w:bidi="ne_NP"/>
        </w:rPr>
        <w:t>कृयाकलाप रोक्नुहोस्: शैतानलाई सोध्नुहोस्, "तिमीले मानिसहरूबाट परमेश्वरको वचनलाई किन लिन्छौ?" तपाईंले सुन्नसक्नुहुन्छ, "यी मानिसहरू मेरो हुन्। तिनीहरूले मलाई पछ्याउनु पर्छ भन्ने म चाहन्छु। यदि मैले परमेश्वरको वचनलाई टाढा लगेँ भने तिनीहरूले यो सुन्न र बुझ्न सक्नेछैनन्। तिनीहरूले मलाई निरन्तर पछ्याउनेछन्।" बाटोका मानिसहरूलाई सोध्नुहोस्, "तपाईंले बीउ पाउन सक्नु अघिनै बिऊ लगेकोमा तपाईंलाई कस्तो महसुस हुन्छ?" तपाईंले सुन्नसक्नुहुन्छ, "कुन बीउ? चराहरूले बीउ खानु सामान्य हो। म केही पनि हराएको देख्दिन। मलाई चाहिएको कुरा मसँग छ। मलाई यहाँ केही पनि चाहिन।" चट्टानी माटोको क्षेत्रका मानिसहरूलाई सोध्नुहोस्, "तपाईं किन यति चाँडै ढल्नु भयो?" तपाईंले सुन्नसक्नुहुन्छ, "सताएको व्यक्तिलाई म चिन्छु। म वा मेरो परिवारलाई यस्तो हुनेछ भनेर डराउँछु। हामीलाई केही नराम्रो कुरा होस् भन्ने म चाहन्न।" वा, "घर र काममा मेरो धेरै समस्याहरू छन् जसले गर्दा म परमेश्वर र धार्मिक कुराहरूको बारेमा सोच्न सक्दिन। सुरुमा यो सबै राम्रो देखिन्छ तर यसले धेरै समय लिन्छ।" नाटकलाई जारी राख्नुहोस्।</w:t>
      </w:r>
    </w:p>
    <w:p>
      <w:pPr/>
      <w:r>
        <w:rPr>
          <w:lang w:val="ne_NP" w:bidi="ne_NP"/>
        </w:rPr>
      </w:r>
      <w:r>
        <w:rPr>
          <w:lang w:val="ne_NP" w:bidi="ne_NP"/>
        </w:rPr>
        <w:t>सामाको बिचमा खस्ने बीउहरूले परमेश्वरको सन्देश सुन्नेहरूको प्रतिनिधित्व गर्दछ, तर यो जीवनको चिन्ताहरू, बिभिन्न बस्तुहरूको इच्छा र धनको लोभले भरिएको हुन्छ। ती बीउहरूले बाली उत्पादन गर्दैन।</w:t>
      </w:r>
    </w:p>
    <w:p>
      <w:pPr/>
      <w:r>
        <w:rPr>
          <w:lang w:val="ne_NP" w:bidi="ne_NP"/>
        </w:rPr>
      </w:r>
      <w:r>
        <w:rPr>
          <w:lang w:val="ne_NP" w:bidi="ne_NP"/>
        </w:rPr>
        <w:t>कार्य रोक्नुहोस्: बीउको अभिनय गर्ने व्यक्ति वा मानिसहरूलाई सोध्नुहोस्, "तपाईंलाई कस्तो महसुस हुन्छ? तपाईंको जीवन वा तपाईंको बालीलाई कुन कुराले निसास्याईरहेछ? तपाईंले सुन्नसक्नुहुन्छ, "सुन्नुहोस्, मेरो परिवारको लागि मसँग पर्याप्त पैसा छ।" वा, "म समुदायको अगुवा हुँ र त्यसको लागि समय लाग्छ। म समुदायमा मेरो नेतृत्वको पद गुमाउन चाहन्न।" वा, "मेरो आमाबुबाको हेरचाह गर्नु पर्छ र घरमा धेरै बच्चाहरू छन्। मलाई बाहिर जान र परमेश्वरको राज्यको बारेमा अरूलाई भन्नको लागि समय छैन।" नाटकलाई जारी राख्नुहोस्।</w:t>
      </w:r>
    </w:p>
    <w:p>
      <w:pPr/>
      <w:r>
        <w:rPr>
          <w:lang w:val="ne_NP" w:bidi="ne_NP"/>
        </w:rPr>
      </w:r>
      <w:r>
        <w:rPr>
          <w:lang w:val="ne_NP" w:bidi="ne_NP"/>
        </w:rPr>
        <w:t>असल माटोमा खस्ने बीउहरूले परमेश्वरको वचन सुन्ने र परमेश्वरको वचन स्वीकार गर्नेको प्रतिनिधित्व गर्छ। तिनीहरूले रोपेको बालीको ३०, ६० वा १०० गुणा बढी उत्पादन गर्छन्।</w:t>
      </w:r>
    </w:p>
    <w:p>
      <w:pPr/>
      <w:r>
        <w:rPr>
          <w:lang w:val="ne_NP" w:bidi="ne_NP"/>
        </w:rPr>
      </w:r>
      <w:r>
        <w:rPr>
          <w:lang w:val="ne_NP" w:bidi="ne_NP"/>
        </w:rPr>
        <w:t>कार्य रोक्नुहोस्: राम्रो माटोमा भएका मानिसहरूलाई सोध्नुहोस्, "यस्तो बाली प्राप्त गर्न तपाईंले कसरी व्यवस्थापन गर्नुभयो? तपाईंले के गर्नुभयो?" तपाईंले सुन्नसक्नुहुन्छ, "परमेश्वरले मेरो लागि के गर्नु भएको छ भनेर म सबैलाई भन्दछु। परमेश्वर मप्रति यति दयालु हुनुहुन्छ कि मैले अरूलाई सुसमाचार बाँड्नु पर्छ। रहस्यको सबैभन्दा राम्रो कुरा यसलाई सिक्नु र अरूलाई भन्नु हो। परमेश्वरको राज्यको रहस्यको बारेमा मानिसहरूलाई भन्न मलाई मन पर्छ।" वा, "म एउटा भित्रको व्यक्ति हुँ भनेर मलाई महसुस हुन्छ। मेरा मित्र र परिवार मसँगै भित्रका व्यक्ति बनोस् भन्ने म चाहन्छु। मलाई थाहा भएको कुरा तिनीहरूलाई भन्नु पर्छ। तिनीहरू मध्ये केही अझ बढी जान्न चाहन्छन् त्यसैले मलाई थाहा भएको सबै कुरा तिनीहरूलाई भन्छु।" नाटकलाई जारी राख्नुहोस्।</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४:१–२०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येशूले </w:t>
      </w:r>
      <w:r>
        <w:rPr>
          <w:b/>
          <w:lang w:val="ne_NP" w:bidi="ne_NP"/>
        </w:rPr>
        <w:t>गालीलको समुद्र</w:t>
      </w:r>
      <w:r>
        <w:rPr>
          <w:lang w:val="ne_NP" w:bidi="ne_NP"/>
        </w:rPr>
        <w:t xml:space="preserve">को किनारमा सिकाउँदै हुनुहुन्थ्यो। सिकाउने बेला येशू </w:t>
      </w:r>
      <w:r>
        <w:rPr>
          <w:b/>
          <w:lang w:val="ne_NP" w:bidi="ne_NP"/>
        </w:rPr>
        <w:t>डुङ्गामा</w:t>
      </w:r>
      <w:r>
        <w:rPr>
          <w:lang w:val="ne_NP" w:bidi="ne_NP"/>
        </w:rPr>
        <w:t xml:space="preserve"> चढ्नु भयो र किनारको ठीक नजिकै डुङ्गामा बस्नु भयो। तपाईंले पहिले नै </w:t>
      </w:r>
      <w:r>
        <w:rPr>
          <w:b/>
          <w:lang w:val="ne_NP" w:bidi="ne_NP"/>
        </w:rPr>
        <w:t>डुङ्गा</w:t>
      </w:r>
      <w:r>
        <w:rPr>
          <w:lang w:val="ne_NP" w:bidi="ne_NP"/>
        </w:rPr>
        <w:t xml:space="preserve"> र </w:t>
      </w:r>
      <w:r>
        <w:rPr>
          <w:b/>
          <w:lang w:val="ne_NP" w:bidi="ne_NP"/>
        </w:rPr>
        <w:t>गालीलको समुद्रको</w:t>
      </w:r>
      <w:r>
        <w:rPr>
          <w:lang w:val="ne_NP" w:bidi="ne_NP"/>
        </w:rPr>
        <w:t xml:space="preserve"> लागि प्रयोग गर्नुभएको शब्दहरू प्रयोग गर्नुहोस्।</w:t>
      </w:r>
    </w:p>
    <w:p>
      <w:pPr/>
      <w:r>
        <w:rPr>
          <w:lang w:val="ne_NP" w:bidi="ne_NP"/>
        </w:rPr>
      </w:r>
      <w:r>
        <w:rPr>
          <w:lang w:val="ne_NP" w:bidi="ne_NP"/>
        </w:rPr>
        <w:t xml:space="preserve">यहाँ रोक्नुहोस् र तालको नक्सा देखाउनुहोस्। येशूको समयको </w:t>
      </w:r>
      <w:r>
        <w:rPr>
          <w:b/>
          <w:lang w:val="ne_NP" w:bidi="ne_NP"/>
        </w:rPr>
        <w:t>डुङ्गामा</w:t>
      </w:r>
      <w:r>
        <w:rPr>
          <w:lang w:val="ne_NP" w:bidi="ne_NP"/>
        </w:rPr>
        <w:t xml:space="preserve"> बसिरहेको मानिसको तस्वीर देखाउनुहोस्। अडियो रोक्‍नुहोस्।</w:t>
      </w:r>
    </w:p>
    <w:p>
      <w:pPr/>
      <w:r>
        <w:rPr>
          <w:lang w:val="ne_NP" w:bidi="ne_NP"/>
        </w:rPr>
      </w:r>
      <w:r>
        <w:rPr>
          <w:lang w:val="ne_NP" w:bidi="ne_NP"/>
        </w:rPr>
        <w:t xml:space="preserve">येशूले दृष्टान्त प्रयोग गरेर मानिसहरूलाई सिकाउनु भयो। यो </w:t>
      </w:r>
      <w:r>
        <w:rPr>
          <w:b/>
          <w:lang w:val="ne_NP" w:bidi="ne_NP"/>
        </w:rPr>
        <w:t>दृष्टान्त</w:t>
      </w:r>
      <w:r>
        <w:rPr>
          <w:lang w:val="ne_NP" w:bidi="ne_NP"/>
        </w:rPr>
        <w:t xml:space="preserve"> येशूले भन्नु भएको विशेष प्रकारको कथा थियो। परमेश्वरको बारेमा गहिरो कुराहरूको वर्णन गर्न दैनिक प्रयोग गर्ने कुराहरू भन्नुभयो। मानिसहरूले वास्तवमा सुन्ने प्रयास नगरेसम्म दृष्टान्त प्राय: बुझ्न गाह्रो थियो।</w:t>
      </w:r>
    </w:p>
    <w:p>
      <w:pPr/>
      <w:r>
        <w:rPr>
          <w:lang w:val="ne_NP" w:bidi="ne_NP"/>
        </w:rPr>
      </w:r>
      <w:r>
        <w:rPr>
          <w:lang w:val="ne_NP" w:bidi="ne_NP"/>
        </w:rPr>
        <w:t xml:space="preserve">यहाँ रोक्नुहोस् र </w:t>
      </w:r>
      <w:r>
        <w:rPr>
          <w:b/>
          <w:lang w:val="ne_NP" w:bidi="ne_NP"/>
        </w:rPr>
        <w:t>दृष्टान्तको</w:t>
      </w:r>
      <w:r>
        <w:rPr>
          <w:lang w:val="ne_NP" w:bidi="ne_NP"/>
        </w:rPr>
        <w:t xml:space="preserve"> लागि तपाईंले कुन शब्द वा वाक्यांश प्रयोग गर्नुहुनेछ भनेर छलफल गर्नुहोस्। </w:t>
      </w:r>
      <w:r>
        <w:rPr>
          <w:b/>
          <w:lang w:val="ne_NP" w:bidi="ne_NP"/>
        </w:rPr>
        <w:t>दृष्टान्तको</w:t>
      </w:r>
      <w:r>
        <w:rPr>
          <w:lang w:val="ne_NP" w:bidi="ne_NP"/>
        </w:rPr>
        <w:t xml:space="preserve"> बारेमा थप जानकारीको लागि मुख्य शब्दावली हेर्नुहोस्। अडियो रोक्‍नुहोस्। </w:t>
      </w:r>
    </w:p>
    <w:p>
      <w:pPr/>
      <w:r>
        <w:rPr>
          <w:lang w:val="ne_NP" w:bidi="ne_NP"/>
        </w:rPr>
      </w:r>
      <w:r>
        <w:rPr>
          <w:b/>
          <w:lang w:val="ne_NP" w:bidi="ne_NP"/>
        </w:rPr>
        <w:t>बीउ</w:t>
      </w:r>
      <w:r>
        <w:rPr>
          <w:lang w:val="ne_NP" w:bidi="ne_NP"/>
        </w:rPr>
        <w:t xml:space="preserve"> शब्दको मूल भाषामा एकवचनमा छ, तर यसको अर्थ एउटै प्रकारको बोटको धेरै बीउहरू हो।</w:t>
      </w:r>
    </w:p>
    <w:p>
      <w:pPr/>
      <w:r>
        <w:rPr>
          <w:lang w:val="ne_NP" w:bidi="ne_NP"/>
        </w:rPr>
      </w:r>
      <w:r>
        <w:rPr>
          <w:lang w:val="ne_NP" w:bidi="ne_NP"/>
        </w:rPr>
        <w:t xml:space="preserve">यहाँ रोक्नुहोस् र समूहको रूपमा छलफल गर्नुहोस् कि तपाईं </w:t>
      </w:r>
      <w:r>
        <w:rPr>
          <w:b/>
          <w:lang w:val="ne_NP" w:bidi="ne_NP"/>
        </w:rPr>
        <w:t>बिउको</w:t>
      </w:r>
      <w:r>
        <w:rPr>
          <w:lang w:val="ne_NP" w:bidi="ne_NP"/>
        </w:rPr>
        <w:t xml:space="preserve"> लागि कुन शब्द वा वाक्यांश प्रयोग गर्नुहुनेछ। </w:t>
      </w:r>
      <w:r>
        <w:rPr>
          <w:b/>
          <w:lang w:val="ne_NP" w:bidi="ne_NP"/>
        </w:rPr>
        <w:t>बिउको</w:t>
      </w:r>
      <w:r>
        <w:rPr>
          <w:lang w:val="ne_NP" w:bidi="ne_NP"/>
        </w:rPr>
        <w:t xml:space="preserve"> बारेमा थप जानकारीको लागि मुख्य शब्दावली हेर्नुहोस्। अडियो रोक्‍नुहोस्। </w:t>
      </w:r>
    </w:p>
    <w:p>
      <w:pPr/>
      <w:r>
        <w:rPr>
          <w:lang w:val="ne_NP" w:bidi="ne_NP"/>
        </w:rPr>
      </w:r>
      <w:r>
        <w:rPr>
          <w:b/>
          <w:lang w:val="ne_NP" w:bidi="ne_NP"/>
        </w:rPr>
        <w:t>काँडाहरू</w:t>
      </w:r>
      <w:r>
        <w:rPr>
          <w:lang w:val="ne_NP" w:bidi="ne_NP"/>
        </w:rPr>
        <w:t xml:space="preserve"> सामा वा अनावश्यक बोटबिरुवाहरू हुन् जसले बीउहरूलाई बढ्न र बाली उत्पादन गर्नबाट रोक्छ। काँडाहरूको जरा भएको ठाउँमा बढ्ने बोटले बाली उत्पादन गरेन, तर यो मरेन।</w:t>
      </w:r>
    </w:p>
    <w:p>
      <w:pPr/>
      <w:r>
        <w:rPr>
          <w:lang w:val="ne_NP" w:bidi="ne_NP"/>
        </w:rPr>
      </w:r>
      <w:r>
        <w:rPr>
          <w:lang w:val="ne_NP" w:bidi="ne_NP"/>
        </w:rPr>
        <w:t xml:space="preserve">यहाँ रोक्नुहोस् र समूहको रूपमा छलफल गर्नुहोस् कि तपाईं </w:t>
      </w:r>
      <w:r>
        <w:rPr>
          <w:b/>
          <w:lang w:val="ne_NP" w:bidi="ne_NP"/>
        </w:rPr>
        <w:t>काँडाहरूको</w:t>
      </w:r>
      <w:r>
        <w:rPr>
          <w:lang w:val="ne_NP" w:bidi="ne_NP"/>
        </w:rPr>
        <w:t xml:space="preserve"> लागि कुन शब्द वा वाक्यांश प्रयोग गर्नुहुनेछ। अडियो रोक्‍नुहोस्। </w:t>
      </w:r>
    </w:p>
    <w:p>
      <w:pPr/>
      <w:r>
        <w:rPr>
          <w:lang w:val="ne_NP" w:bidi="ne_NP"/>
        </w:rPr>
      </w:r>
      <w:r>
        <w:rPr>
          <w:b/>
          <w:lang w:val="ne_NP" w:bidi="ne_NP"/>
        </w:rPr>
        <w:t>३०, ६०, १००</w:t>
      </w:r>
      <w:r>
        <w:rPr>
          <w:lang w:val="ne_NP" w:bidi="ne_NP"/>
        </w:rPr>
        <w:t xml:space="preserve"> नम्बरहरूले प्रति बोटको अन्नको सङ्ख्यालाई जनाउँछ, यसरी १०० गुणा बाली असम्भव मात्रा होइन भनेर संकेत गर्छ। यी जुन सुकै नम्बरले धेरै राम्रो बालीलाई संकेत गर्दछ। उत्पादन हुने </w:t>
      </w:r>
      <w:r>
        <w:rPr>
          <w:b/>
          <w:lang w:val="ne_NP" w:bidi="ne_NP"/>
        </w:rPr>
        <w:t>फलले</w:t>
      </w:r>
      <w:r>
        <w:rPr>
          <w:lang w:val="ne_NP" w:bidi="ne_NP"/>
        </w:rPr>
        <w:t xml:space="preserve"> डाँठको टाउकोमा उत्पादन हुने अन्नलाई जनाउँछ। किसानले उत्पादन गरेको फल वा अन्न बाली भित्र्याउँछ।</w:t>
      </w:r>
    </w:p>
    <w:p>
      <w:pPr/>
      <w:r>
        <w:rPr>
          <w:lang w:val="ne_NP" w:bidi="ne_NP"/>
        </w:rPr>
      </w:r>
      <w:r>
        <w:rPr>
          <w:lang w:val="ne_NP" w:bidi="ne_NP"/>
        </w:rPr>
        <w:t xml:space="preserve">येशूका नजिकका अनुयायीहरू उहाँको सार्वजनिक सेवकाईको अधिकांश समयमा उहाँसँग थिए, उहाँसँग सबै ठाउँमा यात्रा गर्दथे, उहाँबाट सिक्दै र कहिलेकाँही उहाँले परमेश्वरको राज्यको सुसमाचार प्रचार गर्न र बिरामीहरू निको पार्न पठाउँनुहुन्थ्यो। तपाईंले </w:t>
      </w:r>
      <w:r>
        <w:rPr>
          <w:b/>
          <w:lang w:val="ne_NP" w:bidi="ne_NP"/>
        </w:rPr>
        <w:t>चेलाको</w:t>
      </w:r>
      <w:r>
        <w:rPr>
          <w:lang w:val="ne_NP" w:bidi="ne_NP"/>
        </w:rPr>
        <w:t xml:space="preserve"> लागि प्रयोग गर्दै आएको शब्दनै प्रयोग गर्नुहोस्। </w:t>
      </w:r>
      <w:r>
        <w:rPr>
          <w:b/>
          <w:lang w:val="ne_NP" w:bidi="ne_NP"/>
        </w:rPr>
        <w:t>चेलाहरूको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परमेश्वरको राज्यको </w:t>
      </w:r>
      <w:r>
        <w:rPr>
          <w:b/>
          <w:lang w:val="ne_NP" w:bidi="ne_NP"/>
        </w:rPr>
        <w:t>रहस्यको</w:t>
      </w:r>
      <w:r>
        <w:rPr>
          <w:lang w:val="ne_NP" w:bidi="ne_NP"/>
        </w:rPr>
        <w:t xml:space="preserve"> बारेमा कुरा गर्नुहुन्छ। यस अवस्थामा, रहस्य परमेश्वरको राज्यको बारेमा हो। कसैले कल्पना गरेको वा आशा गरेको कुरा भन्दा राज्य धेरै फरक देखिनेछ। रहस्यको अर्थ के हो भन्ने बुझाई परमेश्वरबाट मात्र आउँछ। यहाँ रहस्य शब्दको अर्थ राम्रो वा खुसी हो।</w:t>
      </w:r>
    </w:p>
    <w:p>
      <w:pPr/>
      <w:r>
        <w:rPr>
          <w:lang w:val="ne_NP" w:bidi="ne_NP"/>
        </w:rPr>
      </w:r>
      <w:r>
        <w:rPr>
          <w:lang w:val="ne_NP" w:bidi="ne_NP"/>
        </w:rPr>
        <w:t xml:space="preserve">मानिसहरूको समूहलाई राजाले शासन गर्ने स्थान राज्य हो। </w:t>
      </w:r>
      <w:r>
        <w:rPr>
          <w:b/>
          <w:lang w:val="ne_NP" w:bidi="ne_NP"/>
        </w:rPr>
        <w:t>परमेश्वरको राज्यले</w:t>
      </w:r>
      <w:r>
        <w:rPr>
          <w:lang w:val="ne_NP" w:bidi="ne_NP"/>
        </w:rPr>
        <w:t xml:space="preserve"> परमेश्वरलाई पछ्याउने सबैलाई जनाउँछ। अहिलेको परमेश्वरको राज्य भनेको मानिसहरूले येशूलाई राजाको रूपमा पछ्याउने, एकअर्कालाई मद्दत गर्ने र येशूको प्रेम अरूलाई फैलाउनुे हो। येशूले परमेश्वरको राज्यको बारेमा कुरा गर्दा मानिसहरूले बुझेनन्। परमेश्वरको राज्य तिनीहरूलाई रहस्यमय जस्तो महसुस भयो। येशूले के भन्दै हुनुहुन्छ भनेर बुझ्न तिनीहरूले वास्तवमा उहाँको कुरा सुन्नु आवश्यक थियो। येशूले परमेश्वरको राज्यको यस रहस्यलाई आफ्ना दृष्टान्त मार्फत व्याख्या गर्नुभयो। तपाईंले अघिल्लो खण्डहरूमा "परमेश्वरको राज्य" को लागि प्रयोग गर्नुभएको वाक्यांश प्रयोग गर्नुहोस्, र </w:t>
      </w:r>
      <w:r>
        <w:rPr>
          <w:b/>
          <w:lang w:val="ne_NP" w:bidi="ne_NP"/>
        </w:rPr>
        <w:t>परमेश्वरको राज्यको</w:t>
      </w:r>
      <w:r>
        <w:rPr>
          <w:lang w:val="ne_NP" w:bidi="ne_NP"/>
        </w:rPr>
        <w:t xml:space="preserve"> बारेमा थप जानकारीको लागि मुख्य शब्दावली हेर्नुहोस्।</w:t>
      </w:r>
    </w:p>
    <w:p>
      <w:pPr/>
      <w:r>
        <w:rPr>
          <w:lang w:val="ne_NP" w:bidi="ne_NP"/>
        </w:rPr>
      </w:r>
      <w:r>
        <w:rPr>
          <w:b/>
          <w:lang w:val="ne_NP" w:bidi="ne_NP"/>
        </w:rPr>
        <w:t>धर्मशास्त्रले</w:t>
      </w:r>
      <w:r>
        <w:rPr>
          <w:lang w:val="ne_NP" w:bidi="ne_NP"/>
        </w:rPr>
        <w:t xml:space="preserve"> कुनै पनि धार्मिक समूहको पवित्र लेखनहरूलाई जनाउँछ। येशूले यो शब्दलाई परमेश्वरले मोशालाई दिनु भएको धार्मिक व्यवस्था र अगमवक्ताहरूको लेखहरू समावेश भएको पुरानो नियमका लेखनहरूलाई जनाउन प्रयोग गर्नुहुन्छ।</w:t>
      </w:r>
    </w:p>
    <w:p>
      <w:pPr/>
      <w:r>
        <w:rPr>
          <w:lang w:val="ne_NP" w:bidi="ne_NP"/>
        </w:rPr>
      </w:r>
      <w:r>
        <w:rPr>
          <w:lang w:val="ne_NP" w:bidi="ne_NP"/>
        </w:rPr>
        <w:t xml:space="preserve">किसानले बीउ छर्छ, जुन </w:t>
      </w:r>
      <w:r>
        <w:rPr>
          <w:b/>
          <w:lang w:val="ne_NP" w:bidi="ne_NP"/>
        </w:rPr>
        <w:t>परमेश्वरको वचन</w:t>
      </w:r>
      <w:r>
        <w:rPr>
          <w:lang w:val="ne_NP" w:bidi="ne_NP"/>
        </w:rPr>
        <w:t xml:space="preserve"> वा परमेश्वरको सन्देश हो। बीउ छर्ने व्यक्तिले परमेश्वरको वचन वा परमेश्वरको सन्देश छर्दै छ भनेर तपाईंले यसलाई स्पष्ट पार्नु पर्ने हुन सक्छ। तपाईंले भन्न सक्नुहुन्छ, "बीउ छर्ने व्यक्ति सुसमाचार प्रचार गर्ने व्यक्ति जस्तै हो।"</w:t>
      </w:r>
    </w:p>
    <w:p>
      <w:pPr/>
      <w:r>
        <w:rPr>
          <w:lang w:val="ne_NP" w:bidi="ne_NP"/>
        </w:rPr>
      </w:r>
      <w:r>
        <w:rPr>
          <w:b/>
          <w:lang w:val="ne_NP" w:bidi="ne_NP"/>
        </w:rPr>
        <w:t>वचनले</w:t>
      </w:r>
      <w:r>
        <w:rPr>
          <w:lang w:val="ne_NP" w:bidi="ne_NP"/>
        </w:rPr>
        <w:t xml:space="preserve"> परमेश्वरको राज्यको शिक्षालाई जनाउँछ। </w:t>
      </w:r>
      <w:r>
        <w:rPr>
          <w:b/>
          <w:lang w:val="ne_NP" w:bidi="ne_NP"/>
        </w:rPr>
        <w:t>शुभ समाचार</w:t>
      </w:r>
      <w:r>
        <w:rPr>
          <w:lang w:val="ne_NP" w:bidi="ne_NP"/>
        </w:rPr>
        <w:t xml:space="preserve"> यो हो कि जब हामी येशूलाई पछ्याउँछौ हामी परमेश्वरको राज्यको हिस्सा हुन्छौ।</w:t>
      </w:r>
    </w:p>
    <w:p>
      <w:pPr/>
      <w:r>
        <w:rPr>
          <w:lang w:val="ne_NP" w:bidi="ne_NP"/>
        </w:rPr>
      </w:r>
      <w:r>
        <w:rPr>
          <w:lang w:val="ne_NP" w:bidi="ne_NP"/>
        </w:rPr>
        <w:t xml:space="preserve">तपाईंले दुष्ट आत्माहरूको अगुवाको लागि प्रयोग गर्नुभएको </w:t>
      </w:r>
      <w:r>
        <w:rPr>
          <w:b/>
          <w:lang w:val="ne_NP" w:bidi="ne_NP"/>
        </w:rPr>
        <w:t>शैतान</w:t>
      </w:r>
      <w:r>
        <w:rPr>
          <w:lang w:val="ne_NP" w:bidi="ne_NP"/>
        </w:rPr>
        <w:t xml:space="preserve"> शब्द प्रयोग गर्नुहोस्। </w:t>
      </w:r>
      <w:r>
        <w:rPr>
          <w:b/>
          <w:lang w:val="ne_NP" w:bidi="ne_NP"/>
        </w:rPr>
        <w:t>शेतानको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4:21–25</w:t>
      </w:r>
      <w:r>
        <w:rPr>
          <w:lang w:val="ne_NP" w:bidi="ne_NP"/>
        </w:rPr>
      </w:r>
    </w:p>
    <w:p>
      <w:pPr>
        <w:pStyle w:val="Heading3"/>
      </w:pPr>
      <w:r>
        <w:rPr>
          <w:lang w:val="ne_NP" w:bidi="ne_NP"/>
        </w:rPr>
        <w:t>Step 1</w:t>
      </w:r>
    </w:p>
    <w:p>
      <w:pPr/>
      <w:r>
        <w:rPr>
          <w:lang w:val="ne_NP" w:bidi="ne_NP"/>
        </w:rPr>
      </w:r>
      <w:r>
        <w:rPr>
          <w:lang w:val="ne_NP" w:bidi="ne_NP"/>
        </w:rPr>
        <w:t>मर्कूस ४:२१–२५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कसलाई यो खण्ड सुन्‍नु आवश्‍यक 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४:२१–२५ श्रव्य संस्करण सुन्‍नुहोस्।</w:t>
      </w:r>
    </w:p>
    <w:p>
      <w:pPr/>
      <w:r>
        <w:rPr>
          <w:lang w:val="ne_NP" w:bidi="ne_NP"/>
        </w:rPr>
      </w:r>
      <w:r>
        <w:rPr>
          <w:lang w:val="ne_NP" w:bidi="ne_NP"/>
        </w:rPr>
        <w:t>चार प्रकारको माटोको दृष्टान्तको अर्थ व्याख्या गरेपछि येशूले शिक्षालाई जारी राख्नुहुन्छ। यो कथात्मक कथा शिक्षाको अर्को भागको हो।</w:t>
      </w:r>
    </w:p>
    <w:p>
      <w:pPr/>
      <w:r>
        <w:rPr>
          <w:lang w:val="ne_NP" w:bidi="ne_NP"/>
        </w:rPr>
      </w:r>
      <w:r>
        <w:rPr>
          <w:lang w:val="ne_NP" w:bidi="ne_NP"/>
        </w:rPr>
        <w:t>यस खण्डमा येशूले जवाफको आवश्यकता नभएका धेरै प्रश्नहरू सोध्नुहुन्छ। यो दृष्टान्त गालीलको समुद्रको किनारमा रहेका मानिसहरूको ठूलो समूहलाई भन्नु भयो वा चेलाहरू र अन्य अनुयायीहरूको सानो समूहलाई भन्नु भयो भनेर हामीलाई थाहा छैन। अघिल्लो खण्डमा येशूले दृष्टान्तको अर्थ व्याख्या गर्दा येशू चेलाहरू र अन्य अनुयायीहरूको सानो समूहसँग एक्लै हुनुहुन्थ्यो।</w:t>
      </w:r>
    </w:p>
    <w:p>
      <w:pPr/>
      <w:r>
        <w:rPr>
          <w:lang w:val="ne_NP" w:bidi="ne_NP"/>
        </w:rPr>
      </w:r>
      <w:r>
        <w:rPr>
          <w:lang w:val="ne_NP" w:bidi="ne_NP"/>
        </w:rPr>
        <w:t>रोक्नुहोस् र अनुवाद टोलीलाई गालीलको समुद्रको नक्सा देखाउनुहोस्। यस कथामा येशू कफर्नहुम नजिकै हुनुहुन्छ। टोलीलाई नक्सामा कफर्नहुम देखाउनुहोस्। अडियो रोक्‍नुहोस्।</w:t>
      </w:r>
    </w:p>
    <w:p>
      <w:pPr/>
      <w:r>
        <w:rPr>
          <w:lang w:val="ne_NP" w:bidi="ne_NP"/>
        </w:rPr>
      </w:r>
      <w:r>
        <w:rPr>
          <w:lang w:val="ne_NP" w:bidi="ne_NP"/>
        </w:rPr>
        <w:t xml:space="preserve">येशूले प्राय: दृष्टान्त प्रयोग गरेर सिकाउनुहुन्छ। </w:t>
      </w:r>
      <w:r>
        <w:rPr>
          <w:b/>
          <w:lang w:val="ne_NP" w:bidi="ne_NP"/>
        </w:rPr>
        <w:t>दृष्टान्त</w:t>
      </w:r>
      <w:r>
        <w:rPr>
          <w:lang w:val="ne_NP" w:bidi="ne_NP"/>
        </w:rPr>
        <w:t xml:space="preserve"> "परमेश्वरको गहिरो अर्थ भएको दैनिक कथाहरू हुन्।" यस भागमा भएको दृष्टान्तहरूले परमेश्वरको राज्यको रहस्यको बारेमा बताउँछन्। यी दृष्टान्त बुझ्न सजिलो छैन।</w:t>
      </w:r>
    </w:p>
    <w:p>
      <w:pPr/>
      <w:r>
        <w:rPr>
          <w:lang w:val="ne_NP" w:bidi="ne_NP"/>
        </w:rPr>
      </w:r>
      <w:r>
        <w:rPr>
          <w:lang w:val="ne_NP" w:bidi="ne_NP"/>
        </w:rPr>
        <w:t>यस दृष्टान्तमा, येशूले परमेश्वरको राज्यको बारेमा व्याख्या गर्दै हुनुहुन्छ। येशूले भन्नुहुन्छ कि अहिले परमेश्वरको राज्यको रहस्यहरू बुझ्न गाह्रो देखिन सक्छ। येशूले तिनीहरूलाई भन्नुहुन्छ कि यदि तिनीहरूले ध्यानपूर्वक सुनिरहे भने रहस्य प्रकट हुनेछ ।</w:t>
      </w:r>
    </w:p>
    <w:p>
      <w:pPr/>
      <w:r>
        <w:rPr>
          <w:lang w:val="ne_NP" w:bidi="ne_NP"/>
        </w:rPr>
      </w:r>
      <w:r>
        <w:rPr>
          <w:lang w:val="ne_NP" w:bidi="ne_NP"/>
        </w:rPr>
        <w:t>यहाँ रोक्नुहोस् र तपाईंको अनुवाद टोलीसँग छलफल गर्नुहोस्: तपाईंको संस्कृतिमा महत्त्वपूर्ण सत्यहरू कसरी सिक्नुहुन्छ? केही मानिसहरूलाई मात्र जान्न राखिएको महत्त्वपूर्ण सत्यहरू कुन हो? तपाईंको संस्कृतिमा महत्त्वपूर्ण कुराहरू सिक्न तपाईंले के गर्नुपर्छ? मानिसहरूले कठिन कुराहरू कसरी बुझ्छन्? यी कुराहरू सिक्न तपाईं कसकहाँ जानुहुन्छ? महत्त्वपूर्ण कुराहरू सिक्न तपाईं कहाँ जानुहुन्छ? राम्रोसँग सिक्न तपाईं कस्तो प्रकारको व्यक्ति हुनुपर्छ? अडियो रोक्‍नुहोस्।</w:t>
      </w:r>
    </w:p>
    <w:p>
      <w:pPr/>
      <w:r>
        <w:rPr>
          <w:lang w:val="ne_NP" w:bidi="ne_NP"/>
        </w:rPr>
      </w:r>
      <w:r>
        <w:rPr>
          <w:lang w:val="ne_NP" w:bidi="ne_NP"/>
        </w:rPr>
        <w:t>भीडले उहाँको कुरा राम्रोसँग सुन्न सकून् भनेर येशू भीडसँग हुनुहुँदा येशू डुङ्गामा बसिरहेको बेला सिकाउँदै हुनुहुन्छ भनेर सम्झनुहोस्।</w:t>
      </w:r>
    </w:p>
    <w:p>
      <w:pPr/>
      <w:r>
        <w:rPr>
          <w:lang w:val="ne_NP" w:bidi="ne_NP"/>
        </w:rPr>
      </w:r>
      <w:r>
        <w:rPr>
          <w:lang w:val="ne_NP" w:bidi="ne_NP"/>
        </w:rPr>
        <w:t xml:space="preserve">रोक्नुहोस् र तालको किनारमा </w:t>
      </w:r>
      <w:r>
        <w:rPr>
          <w:b/>
          <w:lang w:val="ne_NP" w:bidi="ne_NP"/>
        </w:rPr>
        <w:t>डुङ्गामा</w:t>
      </w:r>
      <w:r>
        <w:rPr>
          <w:lang w:val="ne_NP" w:bidi="ne_NP"/>
        </w:rPr>
        <w:t xml:space="preserve"> बसिरहेको मानिसको तस्वीर देखाउनुहोस्। अडियो रोक्‍नुहोस्।</w:t>
      </w:r>
    </w:p>
    <w:p>
      <w:pPr/>
      <w:r>
        <w:rPr>
          <w:lang w:val="ne_NP" w:bidi="ne_NP"/>
        </w:rPr>
      </w:r>
      <w:r>
        <w:rPr>
          <w:lang w:val="ne_NP" w:bidi="ne_NP"/>
        </w:rPr>
        <w:t>येशूले भर्खर भीडलाई चार माटोको दृष्टान्त भन्नुभयो, र उहाँका नजिकका अनुयायीहरूले थप ब्याख्या गर्न बिन्ति गरेका छन्। चेलाहरू र अनुयायीहरूको यस सानो समूहलाई उहाँले भन्नु भएको छ कि तिनीहरूले येशूको कुरा ध्यानपूर्वक सुन्दा र बुझ्न प्रयास गर्दा तिनीहरूले परमेश्वरको राज्यको बारेमा सिक्नेछन्। त्यसपछि येशूले फेरि सिकाउन थाल्नुहुन्छ। येशूले यस खण्डमा परमेश्वरको राज्यको उल्लेख गर्नुहुन्न। यद्यपि, शिक्षा परमेश्वरको राज्यको बारेमा हो।</w:t>
      </w:r>
    </w:p>
    <w:p>
      <w:pPr/>
      <w:r>
        <w:rPr>
          <w:lang w:val="ne_NP" w:bidi="ne_NP"/>
        </w:rPr>
      </w:r>
      <w:r>
        <w:rPr>
          <w:lang w:val="ne_NP" w:bidi="ne_NP"/>
        </w:rPr>
        <w:t>येशूले २ प्रश्न सोधेर यस दृष्टान्त सुरु गर्नुहुन्छ। के कसैले बत्ती पाथि मुनि लुकाउँछ? के कसैले बत्ती ओछ्यान मुनि लुकाउँछ? यो बत्ती माटोले बनेको र फराकिलो कचौरा जस्तै आकारको हुन्थ्यो। यो भद्राक्षको तेलले भरिन्थ्यो र तेलमा एउटा सलेदो त्यसको केहि भाग बाहिर निस्कनेगरि राखिन्थ्यो। यो सलेदो बल्थ्यो।</w:t>
      </w:r>
    </w:p>
    <w:p>
      <w:pPr/>
      <w:r>
        <w:rPr>
          <w:lang w:val="ne_NP" w:bidi="ne_NP"/>
        </w:rPr>
      </w:r>
      <w:r>
        <w:rPr>
          <w:lang w:val="ne_NP" w:bidi="ne_NP"/>
        </w:rPr>
        <w:t>रोक्नुहोस् र पहिलो शताब्दीमा प्रयोग गरिएको सलेदो सहितको बत्तीको तस्वीर देखाउनुहोस्। अडियो रोक्‍नुहोस्।</w:t>
      </w:r>
    </w:p>
    <w:p>
      <w:pPr/>
      <w:r>
        <w:rPr>
          <w:lang w:val="ne_NP" w:bidi="ne_NP"/>
        </w:rPr>
      </w:r>
      <w:r>
        <w:rPr>
          <w:lang w:val="ne_NP" w:bidi="ne_NP"/>
        </w:rPr>
        <w:t>येशूले आफ्ना श्रोताहरूबाट प्रत्येक प्रश्नको जवाफ "होईन" भन्छन् भनेर आशा गर्नुहुन्छ। येशूले बत्ती पाथी मुनि राख्ने दृष्टान्त प्रयोग गर्नुहुन्छ। यो टोकरी वा कन्टेनर हो जसमा लगभग ८ सुक्खा चौथाई वा लिटर अन्न वा फल अट्छ। यो पर्याप्त ठूलो छ कि यसमा आगो लाग्दैन तर बत्ती लुकाउँछ र अन्ततः बत्ती निभाउन सक्छ। त्यसपछि येशूले बत्ती ओछ्यान मुनि राख्ने बारेमा कुरा गर्नुहुन्छ। बलिरहेको बत्ती राख्न ओछ्यान मुनि खाली ठाउँ होस र ओछ्यानमा आगो नलागोस भनेर खाट फ्रेममा हुन्थ्यो। यो ओछ्यान मानिसहरूले खानाको समयमा ढल्कने सोफा पनि हुन सक्छ। येशूले यी प्रश्नहरू विरोधाभास देखाउन प्रयोग गर्नुहुन्छ। बत्तीको उद्देश्य प्रकाश दिनु हो। प्रकाशलाई लुकाउँदा बत्तीको उद्देश्यबाट टाढा रहन्छ। दुई पटक प्रश्न सोधेर येशूले यो महत्त्वपूर्ण छ भनेर देखाउनुहुन्छ।</w:t>
      </w:r>
    </w:p>
    <w:p>
      <w:pPr/>
      <w:r>
        <w:rPr>
          <w:lang w:val="ne_NP" w:bidi="ne_NP"/>
        </w:rPr>
      </w:r>
      <w:r>
        <w:rPr>
          <w:b/>
          <w:lang w:val="ne_NP" w:bidi="ne_NP"/>
        </w:rPr>
        <w:t>पाथि टोकरीको</w:t>
      </w:r>
      <w:r>
        <w:rPr>
          <w:lang w:val="ne_NP" w:bidi="ne_NP"/>
        </w:rPr>
        <w:t xml:space="preserve"> तस्वीर देखाउनुहोस्। भुइँको साधारण ओछ्यानलाई चित्रण गर्न काठको फ्रेममा भएको ओछ्यानको तस्वीर देखाउनुहोस्। स्टूलमा बत्ती राखेको साधारण काठको स्टूलको तस्वीर देखाउनुहोस्। अडियो रोक्‍नुहोस्।</w:t>
      </w:r>
    </w:p>
    <w:p>
      <w:pPr/>
      <w:r>
        <w:rPr>
          <w:lang w:val="ne_NP" w:bidi="ne_NP"/>
        </w:rPr>
      </w:r>
      <w:r>
        <w:rPr>
          <w:lang w:val="ne_NP" w:bidi="ne_NP"/>
        </w:rPr>
        <w:t>धेरै प्रश्नहरू सोधेपछि येशूले व्याख्या गर्नुहुन्छ जसरी सबैले देख्न सकुन भनेर बत्ती खुल्ला हुन्छ यसको अर्थ हो परमेश्वरको राज्यको रहस्यहरू सबैले देख्न खुल्ला हुनेछन्। येशूले "अन्ततः" शब्द प्रयोग गर्नुहुन्छ। यसको अर्थ रहस्यहरू अझै प्रकट भएका छैनन्। तर अन्ततः वा भविष्यमा एक दिन रहस्यहरू प्रकट हुनेछन्। येशूले यस वाक्यमा पुनरावृत्तिको प्रयोग गर्नुहुन्छ। दोहोर्याईले येशूले भनिरहेको बुँदालाई जोड दिन्छ। दोहोर्याउँदा बुझ्न सजिलो हुन्छ।</w:t>
      </w:r>
    </w:p>
    <w:p>
      <w:pPr/>
      <w:r>
        <w:rPr>
          <w:lang w:val="ne_NP" w:bidi="ne_NP"/>
        </w:rPr>
      </w:r>
      <w:r>
        <w:rPr>
          <w:lang w:val="ne_NP" w:bidi="ne_NP"/>
        </w:rPr>
        <w:t>येशूले ४ माटोको दृष्टान्तमा प्रयोग गर्नुभएको जसको सुन्ने कान छ सुनोस भन्ने त्यही वाक्य प्रयोग गर्नुहुन्छ। अर्थ उही हो। येशू मानिसहरूले कथा सुनुन, कथाको अर्थ के हो भनेर बुझुन र कथा सुनेपछि आफ्नो कृयाकलापहरू आवश्यकता अनुसार परिवर्तन गरून भन्ने चाहनुहुन्छ।</w:t>
      </w:r>
    </w:p>
    <w:p>
      <w:pPr/>
      <w:r>
        <w:rPr>
          <w:lang w:val="ne_NP" w:bidi="ne_NP"/>
        </w:rPr>
      </w:r>
      <w:r>
        <w:rPr>
          <w:lang w:val="ne_NP" w:bidi="ne_NP"/>
        </w:rPr>
        <w:t>येशूले परमेश्वरको राज्यको बारेमा निरन्तर सिकाउँनु हुन्छ। येशूले सुन्ने मानिसहरूलाई एउटा प्रतिज्ञा दिनुहुन्छ। जसले सुन्दछ र थप बुझ्न चाहन्छ उसले धेरै बुझ्छ। येशूले भन्नुहुन्छ कि मानिसहरूको समझ बढ्नेछ र मानिसहरूले जति राम्रोसँग सुन्दछन्, त्यतिनै समझ बढ्नेछ। येशूले सुन्ने मानिसहरूलाई चेतावनी पनि दिनुहुन्छ। बुझ्न रुची नभएकाहरूले परमेश्वरको राज्यको हिस्सा हुनबाट झन झन टाढा हुँदै गएको पाउनेछन्। जसले सुन्दैनन् तिनीहरूले केही पनि बुझ्न सक्ने छैनन्। परमेश्वरले तिनीहरूको बुझ्ने क्षमता खोस्नु हुनेछ।</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२ दृश्यहरू छन्।</w:t>
      </w:r>
    </w:p>
    <w:p>
      <w:pPr/>
      <w:r>
        <w:rPr>
          <w:lang w:val="ne_NP" w:bidi="ne_NP"/>
        </w:rPr>
      </w:r>
      <w:r>
        <w:rPr>
          <w:b/>
          <w:lang w:val="ne_NP" w:bidi="ne_NP"/>
        </w:rPr>
        <w:t>पहिलो दृश्य:</w:t>
      </w:r>
      <w:r>
        <w:rPr>
          <w:lang w:val="ne_NP" w:bidi="ne_NP"/>
        </w:rPr>
        <w:t xml:space="preserve"> येशूले बत्तीको बारेमा छोटो दृष्टान्त भन्दै शिक्षालाई जारी राख्नुहुन्छ।</w:t>
      </w:r>
    </w:p>
    <w:p>
      <w:pPr/>
      <w:r>
        <w:rPr>
          <w:lang w:val="ne_NP" w:bidi="ne_NP"/>
        </w:rPr>
      </w:r>
      <w:r>
        <w:rPr>
          <w:b/>
          <w:lang w:val="ne_NP" w:bidi="ne_NP"/>
        </w:rPr>
        <w:t>दोस्रो दृश्य:</w:t>
      </w:r>
      <w:r>
        <w:rPr>
          <w:lang w:val="ne_NP" w:bidi="ne_NP"/>
        </w:rPr>
        <w:t xml:space="preserve"> येशूले दृष्टान्त सुन्नुको महत्त्वलाई व्याख्या गर्नुहुन्छ।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दृष्टान्त सुन्ने समूह।</w:t>
      </w:r>
    </w:p>
    <w:p>
      <w:pPr>
        <w:pStyle w:val="ListBullet"/>
        <w:spacing w:line="240" w:lineRule="auto"/>
        <w:ind w:left="720"/>
      </w:pPr>
      <w:r>
        <w:rPr>
          <w:lang w:val="ne_NP" w:bidi="ne_NP"/>
        </w:rPr>
      </w:r>
      <w:r>
        <w:rPr>
          <w:lang w:val="ne_NP" w:bidi="ne_NP"/>
        </w:rPr>
        <w:t>कसैले बत्ती बाल्छ र यसलाई विभिन्न ठाउँमा राख्छ।</w:t>
      </w:r>
    </w:p>
    <w:p>
      <w:pPr/>
      <w:r>
        <w:rPr>
          <w:lang w:val="ne_NP" w:bidi="ne_NP"/>
        </w:rPr>
      </w:r>
      <w:r>
        <w:rPr>
          <w:lang w:val="ne_NP" w:bidi="ne_NP"/>
        </w:rPr>
        <w:t>दृश्य १ मा, खण्डको सुरुवात समय जनाउने शब्दबाट हुन्छ। केही अनुवादहरूले "त्यसपछि" शब्द प्रयोग गर्छन्। अन्य अनुवादहरूले येशूले "पनि भन्नुभयो" भनेर भन्छन्। येशूले शिक्षालाई जारी राख्नुहुन्छ भनेर संकेत गर्ने केही शब्दबाट खण्डको सुरुवात हुन्छ। यस पटकको शब्दले ४ माटोको दृष्टान्त पछि शिक्षा बिना अवरोध निरन्तर जारी रहन्छ भनेर संकेत गर्दछ।</w:t>
      </w:r>
    </w:p>
    <w:p>
      <w:pPr/>
      <w:r>
        <w:rPr>
          <w:lang w:val="ne_NP" w:bidi="ne_NP"/>
        </w:rPr>
      </w:r>
      <w:r>
        <w:rPr>
          <w:lang w:val="ne_NP" w:bidi="ne_NP"/>
        </w:rPr>
        <w:t>रोक्नुहोस् र छलफल गर्नुहोस्: एकै दिनमा घट्ने घटनाहरूको कथा भन्नुहोस्। व्यक्तिले घटनाहरूलाई कसरी जोड्छ भनेर ध्यानपूर्वक सुन्नुहोस्। पहिलो घटना भन्नु भएपछि व्यक्तिले अर्को घटना कसरी सुरु गर्दछ? अडियो रोक्‍नुहोस्।</w:t>
      </w:r>
    </w:p>
    <w:p>
      <w:pPr/>
      <w:r>
        <w:rPr>
          <w:lang w:val="ne_NP" w:bidi="ne_NP"/>
        </w:rPr>
      </w:r>
      <w:r>
        <w:rPr>
          <w:lang w:val="ne_NP" w:bidi="ne_NP"/>
        </w:rPr>
        <w:t xml:space="preserve">यस खण्डले यस कथाको सेटिङ दिँदैन। त्यसैले, यो शिक्षा चेलाहरू र अन्य अनुयायीहरूको सानो समूहको लागि थियो वा किनारको भीडको लागि थियो भनेर हामीलाई थाहा छैन। दृष्टान्त पछि ठूलो भीडमा शिक्षालाई जारी राख्नु भएकोहुन सक्छ। येशू चेलाहरू र अनुयायीहरूको सानो समूहसँग एक्लै हुनुहुँदा शिक्षालाई जारी राखेको हुन सक्छ। </w:t>
      </w:r>
    </w:p>
    <w:p>
      <w:pPr/>
      <w:r>
        <w:rPr>
          <w:lang w:val="ne_NP" w:bidi="ne_NP"/>
        </w:rPr>
      </w:r>
      <w:r>
        <w:rPr>
          <w:lang w:val="ne_NP" w:bidi="ne_NP"/>
        </w:rPr>
        <w:t>येशूले बत्तीको बारेमा प्रश्नहरू सोधेर सुरु गर्नुहुन्छ जसको सामान्यतया जवाफमा "होइन" भन्ने शब्द हुन्छ। येशूले प्रश्न दुई पटक दोहोर्याउनुहुन्छ। त्यसपछि येशूले मानिसहरूले बत्ती कहाँ राख्नुपर्छ भनेर भन्नुहुन्छ। बत्ती राखिन्थ्यो जसले गर्दा उज्यालो चम्कन्थ्यो र सबैले देख्न सक्थे।</w:t>
      </w:r>
    </w:p>
    <w:p>
      <w:pPr/>
      <w:r>
        <w:rPr>
          <w:lang w:val="ne_NP" w:bidi="ne_NP"/>
        </w:rPr>
      </w:r>
      <w:r>
        <w:rPr>
          <w:lang w:val="ne_NP" w:bidi="ne_NP"/>
        </w:rPr>
        <w:t>बत्तीको बारेमा कुरा गरेपछि येशूले रहस्य वा लुकाइएको कुराहरूको बारेमा कुरा गर्न थाल्नुहुन्छ। जसरी सबैले देख्न सकुन भनेर बत्ती राखिन्छ, त्यसरीनै रहस्यहरू सबैले देख्न सकुन भनेर नर्दाफास हुनेछ। ज्योतिले लुकेका कुराहरूलाई प्रकट गर्नेछ। येशूले बत्तीको अर्थ बताउन शिक्षालाई दुई पटक दोहोर्याउनु हुन्छ। लुकाइएको कुरा प्रकाशमा ल्याइनेछ। हरेक रहस्यलाई प्रकाशमा ल्याइनेछ। दुई कथनहरूको अर्थ एउटै कुरा हो।</w:t>
      </w:r>
    </w:p>
    <w:p>
      <w:pPr/>
      <w:r>
        <w:rPr>
          <w:lang w:val="ne_NP" w:bidi="ne_NP"/>
        </w:rPr>
      </w:r>
      <w:r>
        <w:rPr>
          <w:lang w:val="ne_NP" w:bidi="ne_NP"/>
        </w:rPr>
        <w:t>रोक्नुहोस् र छलफल गर्नुहोस्: महत्त्वपूर्ण शिक्षा भएको कथा भन्नुहोस्। कथावाचकले श्रोताहरूलाई यो महत्त्वपूर्ण छ भनेर कसरी थाहा दिन्छ भनेर ध्यानपूर्वक सुन्नुहोस्। अडियो रोक्‍नुहोस्।</w:t>
      </w:r>
    </w:p>
    <w:p>
      <w:pPr/>
      <w:r>
        <w:rPr>
          <w:lang w:val="ne_NP" w:bidi="ne_NP"/>
        </w:rPr>
      </w:r>
      <w:r>
        <w:rPr>
          <w:lang w:val="ne_NP" w:bidi="ne_NP"/>
        </w:rPr>
        <w:t>त्यसपछि येशूले भन्नुहुन्छ, "कान भएका मानिसहरूले सुन्नु र बुझ्नु पर्छ।" यही वाक्य ४ माटोको दृष्टान्तमा प्रयोग गरिएको थियो। यस बिन्दुमा तपाईंले पहिले प्रयोग गर्नुभएको शब्दहरू प्रयोग गर्नुपर्छ।</w:t>
      </w:r>
    </w:p>
    <w:p>
      <w:pPr/>
      <w:r>
        <w:rPr>
          <w:lang w:val="ne_NP" w:bidi="ne_NP"/>
        </w:rPr>
      </w:r>
      <w:r>
        <w:rPr>
          <w:lang w:val="ne_NP" w:bidi="ne_NP"/>
        </w:rPr>
        <w:t>दृश्य २ मा, येशूले मानिसहरूको कुरा ध्यानपूर्वक सुन्नुको महत्त्वलाई व्याख्या गर्नुहुन्छ। पहिलो, येशूले आज्ञा दिनुहुन्छ। येशूले भन्नुहुन्छ, "तिमीले जे सुन्छौ त्यसमा ध्यान देओ।" आज्ञा भनेको कडा वाक्य हो। व्यक्तिले आज्ञा पालन गर्ने वा अनाज्ञा गर्ने छनौट गर्नुपर्छ।</w:t>
      </w:r>
    </w:p>
    <w:p>
      <w:pPr/>
      <w:r>
        <w:rPr>
          <w:lang w:val="ne_NP" w:bidi="ne_NP"/>
        </w:rPr>
      </w:r>
      <w:r>
        <w:rPr>
          <w:lang w:val="ne_NP" w:bidi="ne_NP"/>
        </w:rPr>
        <w:t>त्यसपछि, येशूले प्रतिज्ञा गर्नुहुन्छ। येशूले भन्नुहुन्छ, "तिमीले जति धेरै सुन्नेछौ, त्यति नै बढी बुझ्नेछौ। यो समझ सुन्नेहरूलाई दिइनेछ।" येशूले यस प्रतिज्ञालाई दोहोर्याउनुहुन्छ।</w:t>
      </w:r>
    </w:p>
    <w:p>
      <w:pPr/>
      <w:r>
        <w:rPr>
          <w:lang w:val="ne_NP" w:bidi="ne_NP"/>
        </w:rPr>
      </w:r>
      <w:r>
        <w:rPr>
          <w:lang w:val="ne_NP" w:bidi="ne_NP"/>
        </w:rPr>
        <w:t>त्यसपछि येशूले चेतावनी दिनुहुन्छ। "यदि तपाईंले सुन्नुहुन्न भने तपाईंको समझ तपाईंबाट खोसिनेछ।"</w:t>
      </w:r>
    </w:p>
    <w:p>
      <w:pPr/>
      <w:r>
        <w:rPr>
          <w:lang w:val="ne_NP" w:bidi="ne_NP"/>
        </w:rPr>
      </w:r>
      <w:r>
        <w:rPr>
          <w:lang w:val="ne_NP" w:bidi="ne_NP"/>
        </w:rPr>
        <w:t>यस शिक्षालाई येशूले कति पटक दोहोर्याउनुहुन्छ भनेर ध्यान दिनुहोस्।</w:t>
      </w:r>
    </w:p>
    <w:p>
      <w:pPr/>
      <w:r>
        <w:rPr>
          <w:lang w:val="ne_NP" w:bidi="ne_NP"/>
        </w:rPr>
      </w:r>
      <w:r>
        <w:rPr>
          <w:lang w:val="ne_NP" w:bidi="ne_NP"/>
        </w:rPr>
        <w:t>अब, समूहले स्टोरीबोर्ड, तयार पार्न, चित्र कोरेर वा बस्तुहरू प्रयोग गरेर यस खण्ड र कार्यलाई दृश्यात्मक बनाउन पर्छ। येशूले बत्ती कहाँ राख्न सकिन्छ भनेर कुरा गर्दा कसैले ती ठाउँहरूमा बत्ती राखेर प्रदर्शन गर्नुपर्छ। कुनै पनि प्रकारको बत्तिले काम गर्नेछ – सानो फ्ल्यासलाइट पनि। होसियार हुनुहोस् यस दृष्टान्त देखाउदा मैनबत्ती वा बलिरहेको कुनै वस्तु प्रयोग नगर्नुहोस्।</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दृष्टान्त सुन्ने समूह</w:t>
      </w:r>
    </w:p>
    <w:p>
      <w:pPr>
        <w:pStyle w:val="ListBullet"/>
        <w:spacing w:line="240" w:lineRule="auto"/>
        <w:ind w:left="720"/>
      </w:pPr>
      <w:r>
        <w:rPr>
          <w:lang w:val="ne_NP" w:bidi="ne_NP"/>
        </w:rPr>
      </w:r>
      <w:r>
        <w:rPr>
          <w:lang w:val="ne_NP" w:bidi="ne_NP"/>
        </w:rPr>
        <w:t>कसैले बत्ती बाल्छ र यसलाई विभिन्न ठाउँमा राख्छ।</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येशूले निरन्तर मानिसहरूलाई सिकाउँनुहुन्छ। येशूले तिनीहरूलाई बत्ती कहाँ राख्ने भनेर धेरै प्रश्नहरू सोध्नुहुन्छ। पहिलो दुई प्रश्नहरूले "होइन" भन्ने जवाफको आशा गर्छन्। जब येशूले प्रश्न सोध्दै गर्दा र समूहले प्रश्नहरूको जवाफ दिँदै गर्दा, कसैले कसैले येशूले भन्नु भएकोकुरालाई प्रदर्शन गर्नुहोस्।</w:t>
      </w:r>
    </w:p>
    <w:p>
      <w:pPr/>
      <w:r>
        <w:rPr>
          <w:lang w:val="ne_NP" w:bidi="ne_NP"/>
        </w:rPr>
      </w:r>
      <w:r>
        <w:rPr>
          <w:lang w:val="ne_NP" w:bidi="ne_NP"/>
        </w:rPr>
        <w:t>कार्य रोक्नुहोस्: बत्ती विभिन्न ठाउँमा राख्ने व्यक्तिलाई सोध्नुहोस्, "तपाईं बत्तीलाई पाथी मुनि किन राख्नुहुन्न?" तपाईंले सुन्नसक्नुहुन्छ, "बत्तीले प्रकाश दिन्छ। बत्तीलाई माथि र बीचमा राख्नुपर्छ जसले गर्दा यसले सम्पूर्ण कोठालाई उज्यालो दिन्छ।" श्रोताहरू मध्ये एकजनालाई सोध्नुहोस्, तपाईंको विचारमा बत्तीले केको प्रतिनिधित्व गर्दछ?" तपाईंले सुन्नसक्नुहुन्छ, "मलाई लाग्छ, बत्ती परमेश्वरको वचन वा परमेश्वरको सन्देश हो जसले हामीबाट लुकाइएको कुनै कुरा बुझ्न हामीलाई मद्दत गर्दछ। जसरी उज्यालोले अन्धकारमा लुकाइएको कुरा देखाउँछ, त्यसरी नै परमेश्वरको वचनले हामीले देखोस् भन्ने चाहनु भएका कुराहरू हामीलाई देखाउँछ।" कार्य पुन: सुरु गर्नुहोस्।</w:t>
      </w:r>
    </w:p>
    <w:p>
      <w:pPr/>
      <w:r>
        <w:rPr>
          <w:lang w:val="ne_NP" w:bidi="ne_NP"/>
        </w:rPr>
      </w:r>
      <w:r>
        <w:rPr>
          <w:lang w:val="ne_NP" w:bidi="ne_NP"/>
        </w:rPr>
        <w:t>येशूले रहस्यहरूलाई प्रकाशमा ल्याइने बारेमा कुरा गरेपछि,</w:t>
      </w:r>
    </w:p>
    <w:p>
      <w:pPr/>
      <w:r>
        <w:rPr>
          <w:lang w:val="ne_NP" w:bidi="ne_NP"/>
        </w:rPr>
      </w:r>
      <w:r>
        <w:rPr>
          <w:lang w:val="ne_NP" w:bidi="ne_NP"/>
        </w:rPr>
        <w:t>कार्य रोक्नुहोस्: समूहलाई सोध्नुहोस्, "येशूले यहाँ कस्तो रहस्यको कुरा गर्नुहुन्छ? प्रकाशमा ल्याउनु पर्ने गोप्य कुराहरू के के हुन्?" तपाईंले "परमेश्वरको बारेमा गहिरो शिक्षा वा गहिरो समझ" वा "परमेश्वरको राज्यको रहस्यहरू," वा "रहस्यहरू के हुन् भनेर मलाई अझै थाहा छैन" जस्ता कुराहरू सुन्नसक्छन्। म सुनीरहन चाहन्छु ताकि रहस्यहरू के हुन् भनेर पत्ता लगाउन सकु।" समूहलाई सोध्नुहोस्, "यस बारेमा तपाईं के सोच्दै हुनुहुन्छ वा महसुस गर्दै हुनुहुन्छ?" तपाईंले "परमेश्वरले उहाँको राज्यको बारेमा थप व्याख्या गर्नुभएकोमा म धेरै सम्मानित महसुस गर्छु" वा "थप सिक्न पाउँदा म धेरै खुसी छु!" जस्ता कुराहरू सुन्नसक्छन्। नाटकलाई जारी राख्नुहोस्।</w:t>
      </w:r>
    </w:p>
    <w:p>
      <w:pPr/>
      <w:r>
        <w:rPr>
          <w:lang w:val="ne_NP" w:bidi="ne_NP"/>
        </w:rPr>
      </w:r>
      <w:r>
        <w:rPr>
          <w:lang w:val="ne_NP" w:bidi="ne_NP"/>
        </w:rPr>
        <w:t>दोस्रो दृश्यमा, येशूको कुरा सुन्नेको भूमिका खेल्ने कलाकारहरूलाई "ध्यानपूर्वक सुन्नुहोस" भन्ने येशूको भनाईको अर्थ के हो सो बझाई अनुसार अभिनय गर्न लगाउनुहोस्। येशूले भन्नुहुन्छ, "जब तिमीले बुझ्छौ तब तिमीलाई धेरै दिइनेछ।"</w:t>
      </w:r>
    </w:p>
    <w:p>
      <w:pPr/>
      <w:r>
        <w:rPr>
          <w:lang w:val="ne_NP" w:bidi="ne_NP"/>
        </w:rPr>
      </w:r>
      <w:r>
        <w:rPr>
          <w:lang w:val="ne_NP" w:bidi="ne_NP"/>
        </w:rPr>
        <w:t>कार्य रोक्नुहोस्: अभिनेता मध्ये एकलाई सोध्नुहोस्, "तिमीलाई थप दिइनेछ भनेर येशूले भन्नुको अर्थ के हो?" तपाईंले सुन्नसक्नुहुन्छ, "मलाई लाग्छ, यसको अर्थ अहिले बुझ्ने भन्दा बढी बुझ्नेछु। र यदि मैले सुनिरहेँ भने म अझ बढी बुझ्नेछु।" श्रोताहरू मध्ये एकलाई सोध्नुहोस्, येशूले भन्नुहुन्छ, "तर यदि तिमीले सुन्दैनौ भने तिमीले बुझेको कुरा पनि तिमीबाट खोसिनेछ" येशूले यो भन्नुको अर्थ के हो? तपाईंले सुन्नसक्नुहुन्छ, "सायद मैले अलिकति बुझेको थिएँ तर अब म केही बुझ्ने छैन। मैले ध्यान दिएर नसुनेकोले मसँग भएको समझ गुमाउनेछु।" समूहलाई सोध्नुहोस्, येशूले भन्नु भएको कुरा ध्यानपूर्वक नसुन्ने केही मानिसहरू को हुन?" तपाईंले सुन्नसक्नुहुन्छ, "मानिसहरू चमत्कारहरू मात्र खोज्छन्" वा "मानिसहरू येशूले भन्नु भएको कुरा सुन्नसक्ने अति धार्मिक छन्। केही मानिसहरूले आफूलाई पहिले नै थाहा छ र अब सिक्न आवश्यक छैन भनेर सोच्छन्। केही मानिसहरू के भइरहेको छ भनेर हेर्न आउँछन् तर सिकाइने कुरामा ध्यान दिँदैनन्।"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४:२१–२५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तपाईंले यस कथा भन्नुहुँदा, कथाले अघिल्लो खण्डलाई पछ्याउँछ भनेर संकेत गर्न समय शब्द प्रयोग गर्नुहोस्। यस खण्डले येशू कहाँ हुनुहुन्छ वा येशूले कसलाई सिकाउँदै हुनुहुन्छ भनेर कुनै विवरण दिँदैन।</w:t>
      </w:r>
    </w:p>
    <w:p>
      <w:pPr/>
      <w:r>
        <w:rPr>
          <w:lang w:val="ne_NP" w:bidi="ne_NP"/>
        </w:rPr>
      </w:r>
      <w:r>
        <w:rPr>
          <w:lang w:val="ne_NP" w:bidi="ne_NP"/>
        </w:rPr>
        <w:t xml:space="preserve">येशूले सोध्नुहुन्छ कि कसैले </w:t>
      </w:r>
      <w:r>
        <w:rPr>
          <w:b/>
          <w:lang w:val="ne_NP" w:bidi="ne_NP"/>
        </w:rPr>
        <w:t>बत्ती</w:t>
      </w:r>
      <w:r>
        <w:rPr>
          <w:lang w:val="ne_NP" w:bidi="ne_NP"/>
        </w:rPr>
        <w:t xml:space="preserve"> </w:t>
      </w:r>
      <w:r>
        <w:rPr>
          <w:b/>
          <w:lang w:val="ne_NP" w:bidi="ne_NP"/>
        </w:rPr>
        <w:t>पाथी</w:t>
      </w:r>
      <w:r>
        <w:rPr>
          <w:lang w:val="ne_NP" w:bidi="ne_NP"/>
        </w:rPr>
        <w:t xml:space="preserve"> मुनि वा </w:t>
      </w:r>
      <w:r>
        <w:rPr>
          <w:b/>
          <w:lang w:val="ne_NP" w:bidi="ne_NP"/>
        </w:rPr>
        <w:t>ओछ्यान</w:t>
      </w:r>
      <w:r>
        <w:rPr>
          <w:lang w:val="ne_NP" w:bidi="ne_NP"/>
        </w:rPr>
        <w:t xml:space="preserve"> मुनि राख्छ। दुबै प्रश्नहरूको जवाफ "होइन" हो। बत्तीलाई सामान्यतया </w:t>
      </w:r>
      <w:r>
        <w:rPr>
          <w:b/>
          <w:lang w:val="ne_NP" w:bidi="ne_NP"/>
        </w:rPr>
        <w:t>सामदानमा</w:t>
      </w:r>
      <w:r>
        <w:rPr>
          <w:lang w:val="ne_NP" w:bidi="ne_NP"/>
        </w:rPr>
        <w:t xml:space="preserve"> राख्ने गर्दछ जसले गर्दा यसले कोठालाई उज्यालो बनाउँछ। यो बत्ती माटोले बनेको र फराकिलो कचौरा जस्तै आकारको हुन्थ्यो। यसलाई भद्राक्षको तेल भरिन्थ्यो र सलेदोलाई (आलसको बिउबाट बनेको) तेलमा राखिन्थ्यो र त्यसको केही भाग बाहिर टाँसिन्थ्यो। यो सलेदो बल्थ्यो। टोकरी वा पाथीले लगभग नौ लिटर सुक्खा नाप अन्न अट्ने कन्टेनरलाई जनाउँछ भनेर सम्झनुहोस्। कन्टेनर कचौरा वा टोकरी हुन सक्छ। ओछ्यान कुनै प्रकारको बेन्च हो सम्भवतः टेबलसँगै भएको बेन्च हो जहाँ तिनीहरूको सँस्कृतिमा खानाको बेला ढल्कन्थे। यस बेन्चको मुनि केही खाली ठाउँ छ।</w:t>
      </w:r>
    </w:p>
    <w:p>
      <w:pPr/>
      <w:r>
        <w:rPr>
          <w:lang w:val="ne_NP" w:bidi="ne_NP"/>
        </w:rPr>
      </w:r>
      <w:r>
        <w:rPr>
          <w:lang w:val="ne_NP" w:bidi="ne_NP"/>
        </w:rPr>
        <w:t>रोक्नुहोस् र बत्ती, पाथी टोकरी, ओछ्यान र सामदानको तस्वीरहरू देखाउनुहोस्। यी प्रत्येक विचारलाई अनुवाद गर्न तपाईंले कुन शब्दहरू प्रयोग गर्नुहुनेछ भनेर छलफल गर्नुहोस्। अडियो रोक्‍नुहोस्।</w:t>
      </w:r>
    </w:p>
    <w:p>
      <w:pPr/>
      <w:r>
        <w:rPr>
          <w:lang w:val="ne_NP" w:bidi="ne_NP"/>
        </w:rPr>
      </w:r>
      <w:r>
        <w:rPr>
          <w:lang w:val="ne_NP" w:bidi="ne_NP"/>
        </w:rPr>
        <w:t>ज्योतिको उद्देश्य लुकाइएको सबै कुरा प्रकट गर्नु हो भनेर येशूले व्याख्या गर्नुहुन्छ। त्यसपछि येशूले ४ माटोको दृष्टान्तमा प्रयोग गर्नुभएको वाक्यांश प्रयोग गर्नुहुन्छ। येशूले भन्नुभयो, "सुन्ने कान भएका मानिसले सुन्नु र बुझ्नु पर्छ।" तपाईंले अघिल्लो अनुवादमा प्रयोग गर्नुभएको शब्दहरू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4:26–34</w:t>
      </w:r>
      <w:r>
        <w:rPr>
          <w:lang w:val="ne_NP" w:bidi="ne_NP"/>
        </w:rPr>
      </w:r>
    </w:p>
    <w:p>
      <w:pPr>
        <w:pStyle w:val="Heading3"/>
      </w:pPr>
      <w:r>
        <w:rPr>
          <w:lang w:val="ne_NP" w:bidi="ne_NP"/>
        </w:rPr>
        <w:t>Step 1</w:t>
      </w:r>
    </w:p>
    <w:p>
      <w:pPr/>
      <w:r>
        <w:rPr>
          <w:lang w:val="ne_NP" w:bidi="ne_NP"/>
        </w:rPr>
      </w:r>
      <w:r>
        <w:rPr>
          <w:lang w:val="ne_NP" w:bidi="ne_NP"/>
        </w:rPr>
        <w:t>मर्कूस ४:२६–३४ सुन्‍नुहोस् र मनमा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कसलाई यो खण्ड सुन्‍नु आवश्‍यक 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४:२६–३४ श्रव्य संस्करण सुन्‍नुहोस्।</w:t>
      </w:r>
    </w:p>
    <w:p>
      <w:pPr/>
      <w:r>
        <w:rPr>
          <w:lang w:val="ne_NP" w:bidi="ne_NP"/>
        </w:rPr>
      </w:r>
      <w:r>
        <w:rPr>
          <w:lang w:val="ne_NP" w:bidi="ne_NP"/>
        </w:rPr>
        <w:t>येशूले दिनु भएको शिक्षालाई जारी राख्ने २ कथात्मक दृष्टान्त यस खण्डमा समावेश छ। यो शिक्षा येशूले गालील समुद्रको नजिकको क्षेत्रमा चमत्कारहरू गर्दाखेरि आउँछ। येशूले कफर्नहुम नजिकै गालील समुद्रको किनारमा शिक्षा दिन सुरु गर्नुभयो। भीडले उहाँको कुरा राम्रोसँग सुन्न सकोस भनेर येशू डुङ्गामा बसिरहेको बेला यो सिकाउँदै हुनुहुन्छ भनेर सम्झनुहोस्।</w:t>
      </w:r>
    </w:p>
    <w:p>
      <w:pPr/>
      <w:r>
        <w:rPr>
          <w:lang w:val="ne_NP" w:bidi="ne_NP"/>
        </w:rPr>
      </w:r>
      <w:r>
        <w:rPr>
          <w:lang w:val="ne_NP" w:bidi="ne_NP"/>
        </w:rPr>
        <w:t>रोक्नुहोस् र अनुवाद टोलीलाई गालीलको समुद्रको नक्सा देखाउनुहोस्। यस कथामा येशू कफर्नहुम नजिकै हुनुहुन्छ। टोलीलाई नक्सामा कफर्नहुम देखाउनुहोस्। अडियो रोक्‍नुहोस्।</w:t>
      </w:r>
    </w:p>
    <w:p>
      <w:pPr/>
      <w:r>
        <w:rPr>
          <w:lang w:val="ne_NP" w:bidi="ne_NP"/>
        </w:rPr>
      </w:r>
      <w:r>
        <w:rPr>
          <w:lang w:val="ne_NP" w:bidi="ne_NP"/>
        </w:rPr>
        <w:t>येशूले यी दुईवटा कथाहरू भन्दा येशू कहाँ हुनुहुन्थ्यो हामीलाई थाहा छैन। येशूले पहिलो दृष्टान्त ४ प्रकारको माटोको व्याख्या गर्न चेलाहरूसँग एक्लै एउटा ठाउँमा जानु भयो। येशूले यी दुई दृष्टान्त सबै मानिसहरूलाई भन्नु भयो वा चेलाहरू र अन्य नजिकका अनुयायीहरूलाई मात्र भन्नु भयो भनेर यस खण्डले भन्दैन।</w:t>
      </w:r>
    </w:p>
    <w:p>
      <w:pPr/>
      <w:r>
        <w:rPr>
          <w:lang w:val="ne_NP" w:bidi="ne_NP"/>
        </w:rPr>
      </w:r>
      <w:r>
        <w:rPr>
          <w:lang w:val="ne_NP" w:bidi="ne_NP"/>
        </w:rPr>
        <w:t xml:space="preserve">येशूले प्राय: दृष्टान्त प्रयोग गरेर सिकाउनुहुन्छ। </w:t>
      </w:r>
      <w:r>
        <w:rPr>
          <w:b/>
          <w:lang w:val="ne_NP" w:bidi="ne_NP"/>
        </w:rPr>
        <w:t>दृष्टान्त</w:t>
      </w:r>
      <w:r>
        <w:rPr>
          <w:lang w:val="ne_NP" w:bidi="ne_NP"/>
        </w:rPr>
        <w:t xml:space="preserve"> "परमेश्वरको गहिरो अर्थ भएको दैनिक कथाहरू हुन्।" यस भागमा भएको दृष्टान्तहरूले परमेश्वरको राज्यको रहस्यको बारेमा बताउँछन्। यी दृष्टान्त बुझ्न सजिलो छैन।</w:t>
      </w:r>
    </w:p>
    <w:p>
      <w:pPr/>
      <w:r>
        <w:rPr>
          <w:lang w:val="ne_NP" w:bidi="ne_NP"/>
        </w:rPr>
      </w:r>
      <w:r>
        <w:rPr>
          <w:lang w:val="ne_NP" w:bidi="ne_NP"/>
        </w:rPr>
        <w:t>रोक्नुहोस् र छलफल गर्नुहोस्: यस समयमा येशूले परमेश्वरको राज्यको बारेको सत्यताहरू सिकाउन दृष्टान्त प्रयोग गर्नुभयो। तपाईंको संस्कृतिले तपाईंको बच्चाहरू र अरूलाई कसरी सत्य सिकाउँछ भन्ने बारेमा कुरा गर्नुहोस्। महत्त्वपूर्ण सत्यलाई चित्रण गर्न तपाईंले आफ्नो संस्कृतिमा प्रयोग गर्नुभएका केही कथाहरू बाँड्नुहोस्। तपाईंले ती कथाहरूलाई कसरी भन्नुहुन्छ भनेर ध्यान दिनुहोस्। ती कथाहरू सुरु गर्न तपाईं कुन शब्द वा वाक्यांशहरू प्रयोग गर्नुहुन्छ? तपाईंका श्रोताहरूले यि सुन्नुपर्ने महत्त्वपूर्ण कथाहरू हुन् भनेर कसरी थाहा पाउँछन्? अडियो रोक्‍नुहोस्।</w:t>
      </w:r>
    </w:p>
    <w:p>
      <w:pPr/>
      <w:r>
        <w:rPr>
          <w:lang w:val="ne_NP" w:bidi="ne_NP"/>
        </w:rPr>
      </w:r>
      <w:r>
        <w:rPr>
          <w:lang w:val="ne_NP" w:bidi="ne_NP"/>
        </w:rPr>
        <w:t>येशूले भन्नु भयो कि परमेश्वरको राज्य किसानले भूमिमा बीउहरू छर्ने जस्तै हो। जब येशूले "परमेश्वरको राज्य" भन्नुभयो, येशूले परमेश्वरले काहिले शासन गर्नुहुनेछ र मानिसहरूको हेरचाह गर्नुहुनेछ भन्ने कुरा गरिरहनु भएको थियो। परमेश्वर तिनीहरूको राजा हुनुहुन्थ्यो। येशूले कुनै देशको बारेमा कुरा गरिरहनु भएको थिएन। येशूले परमेश्वरको राज्यलाई बीउहरू छर्ने कार्यसँग तुलना गर्नुहुन्छ। येशूले परमेश्वरलाई किसानसँग तुलना गर्नुहुन्न।</w:t>
      </w:r>
    </w:p>
    <w:p>
      <w:pPr/>
      <w:r>
        <w:rPr>
          <w:lang w:val="ne_NP" w:bidi="ne_NP"/>
        </w:rPr>
      </w:r>
      <w:r>
        <w:rPr>
          <w:lang w:val="ne_NP" w:bidi="ne_NP"/>
        </w:rPr>
        <w:t>किसानले ४ माटोको दृष्टान्तमा जस्तै बीउहरू रोप्ने उही तरिका प्रयोग गरिरहेको छ। किसानले बीउहरू झोला वा कुनै प्रकारको भाँडोमा राख्थ्यो। किसानले मुट्ठीभरि बीउ निकाल्थ्यो र बीउलाई जमिनमा छर्थ्यो। बीउ शब्द एकवचन शब्द हो तर यस कथामा बीउको शब्दको अर्थ धेरै बीउहरू वा धेरै मात्रामा हो।</w:t>
      </w:r>
    </w:p>
    <w:p>
      <w:pPr/>
      <w:r>
        <w:rPr>
          <w:lang w:val="ne_NP" w:bidi="ne_NP"/>
        </w:rPr>
      </w:r>
      <w:r>
        <w:rPr>
          <w:lang w:val="ne_NP" w:bidi="ne_NP"/>
        </w:rPr>
        <w:t>यहाँ रोक्नुहोस् र किसानले बीउ बोक्ने झोलाको प्रकारको फोटो देखाउनुहोस्। अडियो रोक्‍नुहोस्।</w:t>
      </w:r>
    </w:p>
    <w:p>
      <w:pPr/>
      <w:r>
        <w:rPr>
          <w:lang w:val="ne_NP" w:bidi="ne_NP"/>
        </w:rPr>
      </w:r>
      <w:r>
        <w:rPr>
          <w:lang w:val="ne_NP" w:bidi="ne_NP"/>
        </w:rPr>
        <w:t>छरेको बीउ बोटको रूपमा बढ्छ भनेर येशूले कथामा व्याख्या गर्नुहुन्छ। बीउ र त्यसपछि बोट किसान सुतेको बेला पनि बढ्दै जान्छ। किसान जागा हुँदा पनि बोट बढ्छ। किसान सुतेको बेला पनि बोट बढ्छ। किसानले बिरुवा कसरी बढ्छ भनेर बुझ्दैन।</w:t>
      </w:r>
    </w:p>
    <w:p>
      <w:pPr/>
      <w:r>
        <w:rPr>
          <w:lang w:val="ne_NP" w:bidi="ne_NP"/>
        </w:rPr>
      </w:r>
      <w:r>
        <w:rPr>
          <w:lang w:val="ne_NP" w:bidi="ne_NP"/>
        </w:rPr>
        <w:t>यहाँ रोक्नुहोस् र छलफल गर्नुहोस्: गहुँको बढ्ने ३ चरणहरूको तस्वीरहरू देखाउनुहोस्। तस्वीरहरूले पहिले बोटको अंकुरण देखाउँनेछ, र त्यसपछि अन्नको बाला बनेको हुनु अघि डाँटको तस्वीर र र त्यसपछि डाँटमा गहुँको पूर्ण बाला देखाउनेछ। बोटको बृद्धिको बारेमा कुरा गर्नुहोस्। पहिलो पटक जमिनबाट देखा पर्ने टुसाको वर्णन गर्नुहोस्। बढ्ने डाँठको वर्णन गर्नुहोस्। देखा पर्ने अन्नको बालाको वर्णन गर्नुहोस्। फसलको लागि तयार भएको पाकेको अन्नको वर्णन गर्नुहोस्। तपाईंले आफ्नो अनुवादमा यी शब्हदरू प्रयोग गर्नुहुनेछ। अडियो रोक्‍नुहोस्।</w:t>
      </w:r>
    </w:p>
    <w:p>
      <w:pPr/>
      <w:r>
        <w:rPr>
          <w:lang w:val="ne_NP" w:bidi="ne_NP"/>
        </w:rPr>
      </w:r>
      <w:r>
        <w:rPr>
          <w:lang w:val="ne_NP" w:bidi="ne_NP"/>
        </w:rPr>
        <w:t>अन्ततः अनाज बनेर र फसलको लागि तयार भएको छ। किसानले हँसीया प्रयोग गर्छ र अन्न बाली काट्छ। केही मानिसहरूले काट्ने औजार प्रयोग गर्न चाहनेछन्। जस्तैः मानिसहरूले प्रयोग गर्ने ठूलो खुर्पा। केहीले काट्ने औजारको नाम छोड्न चाहन सक्छन् र किसानले अन्न बाली काट्छ भनेर भन्न सक्छन्।</w:t>
      </w:r>
    </w:p>
    <w:p>
      <w:pPr/>
      <w:r>
        <w:rPr>
          <w:lang w:val="ne_NP" w:bidi="ne_NP"/>
        </w:rPr>
      </w:r>
      <w:r>
        <w:rPr>
          <w:lang w:val="ne_NP" w:bidi="ne_NP"/>
        </w:rPr>
        <w:t>यहाँ रोक्नुहोस् र नयाँ नियमको समयमा प्रयोग गरिएको हँसिाको तस्वीर देखाउनुहोस्। अडियो रोक्‍नुहोस्।</w:t>
      </w:r>
    </w:p>
    <w:p>
      <w:pPr/>
      <w:r>
        <w:rPr>
          <w:lang w:val="ne_NP" w:bidi="ne_NP"/>
        </w:rPr>
      </w:r>
      <w:r>
        <w:rPr>
          <w:lang w:val="ne_NP" w:bidi="ne_NP"/>
        </w:rPr>
        <w:t>यस छोटो साधारण कथामा, येशूले किसानले बीउ रोप्ने र अन्न बाली काट्ने बीचको समयमा के गर्न सक्छ भनेर कुरा गर्नुहुन्न।</w:t>
      </w:r>
    </w:p>
    <w:p>
      <w:pPr/>
      <w:r>
        <w:rPr>
          <w:lang w:val="ne_NP" w:bidi="ne_NP"/>
        </w:rPr>
      </w:r>
      <w:r>
        <w:rPr>
          <w:lang w:val="ne_NP" w:bidi="ne_NP"/>
        </w:rPr>
        <w:t>रोक्‍नुहोस् र छलफल गर्नुहोस्: तपाईंको संस्कृतिका किसानहरूको बारेमा कुरा गर्नुहोस्। बीउ छरेपछि किसानले के गर्छ? अडियो रोक्‍नुहोस्।</w:t>
      </w:r>
    </w:p>
    <w:p>
      <w:pPr/>
      <w:r>
        <w:rPr>
          <w:lang w:val="ne_NP" w:bidi="ne_NP"/>
        </w:rPr>
      </w:r>
      <w:r>
        <w:rPr>
          <w:lang w:val="ne_NP" w:bidi="ne_NP"/>
        </w:rPr>
        <w:t>यस दृष्टान्तको फसलले यहूदी अगमवक्ता योएलको शब्दहरूलाई जनाउँछ उनले फसललाई अन्तको समयमा आउने न्यायसँग तुलना गर्छन्। यी दृष्टान्तहरूले येशूका चेलाहरूलाई फसल निश्चित रूपमा आउनेछ भनेर प्रोत्साहन दिन्छ। फसलमा तिनीहरूको कुनै नियन्त्रण हुँदैन-परमेश्वरको हुन्छ। फसल कसरी आउँछ, यो रहस्यको कुरा हो तर यो आउँछ।</w:t>
      </w:r>
    </w:p>
    <w:p>
      <w:pPr/>
      <w:r>
        <w:rPr>
          <w:lang w:val="ne_NP" w:bidi="ne_NP"/>
        </w:rPr>
      </w:r>
      <w:r>
        <w:rPr>
          <w:lang w:val="ne_NP" w:bidi="ne_NP"/>
        </w:rPr>
        <w:t xml:space="preserve">येशूले जवाफको आवश्यकता नपर्ने २ प्रश्नहरू सोधेर अर्को दृष्टान्त सुरु गर्नुहुन्छ। येशूले कुन कथा भनु भनेर निर्णय गर्न सोचिरहनुको वा येशूले के सोचिरहनु भएको छ भनेर चेलाहरूलाई बताउनु उहाँ गम्भिर सोचमा हुनुहुन्छ जस्तो देखिन्छ। </w:t>
      </w:r>
    </w:p>
    <w:p>
      <w:pPr/>
      <w:r>
        <w:rPr>
          <w:lang w:val="ne_NP" w:bidi="ne_NP"/>
        </w:rPr>
      </w:r>
      <w:r>
        <w:rPr>
          <w:lang w:val="ne_NP" w:bidi="ne_NP"/>
        </w:rPr>
        <w:t>येशूले तिनीहरूलाई रायोको बीउको बारेमा भन्नुहुन्छ। रायोको बीउ धेरै सानो बीउ हो। यद्यपि, रायोको बीउले लगभग ३ देखि ४ मिटर अग्लो झाडी बनाउँछ। यो यस्तो बिरुवा हो जुन मानिसहरूले खान सक्छन् र यो बर्षौं वर्ष बाँच्दछ। यो झाडी यति ठूलो हुन्छ कि चराहरूले झाडीमा गुँड बनाउन सक्छन्। येशूले परमेश्वरको राज्य यो सानो बीउ जस्तै हो भनेर भन्नुहुन्छ।</w:t>
      </w:r>
    </w:p>
    <w:p>
      <w:pPr/>
      <w:r>
        <w:rPr>
          <w:lang w:val="ne_NP" w:bidi="ne_NP"/>
        </w:rPr>
      </w:r>
      <w:r>
        <w:rPr>
          <w:lang w:val="ne_NP" w:bidi="ne_NP"/>
        </w:rPr>
        <w:t>रोक्‍नुहोस् र विभिन्न आकारको बीउको तस्वीर देखाउनुहोस्। एउटा बीउ धेरै सानो हुनुपर्छ। तपाईंको अनुवाद टोलीलाई रायोको बोटको तस्वीर देखाउनुहोस्। यदि तपाईकोमा यस्तो बोट छैन भने बढेर ठूलो बोट हुने सानो बीउको विचारलाई प्रयोग गर्नुहोस्। झाडीमा बनेको चराको गुँडको तस्वीर देखाउनुहोस्। अडियो रोक्‍नुहोस्।</w:t>
      </w:r>
    </w:p>
    <w:p>
      <w:pPr/>
      <w:r>
        <w:rPr>
          <w:lang w:val="ne_NP" w:bidi="ne_NP"/>
        </w:rPr>
      </w:r>
      <w:r>
        <w:rPr>
          <w:lang w:val="ne_NP" w:bidi="ne_NP"/>
        </w:rPr>
        <w:t>त्यसै गरी येशू र उहाँका अनुयायीहरू रायोको बीउ जस्तै थिए। ति मानिसहरूको संख्या धेरै कम थियो। तर पहिलो विश्वासीबाट र परमेश्वरको वचनको बीउ वा परमेश्वरको सन्देश भएकाबाट परमेश्वरको राज्य ठूलो आकारमा बढ्छ। यो असम्भव देखिन्छ, तर अन्तमा परमेश्वरले सबै महिमा पाउनुहुनेछ।</w:t>
      </w:r>
    </w:p>
    <w:p>
      <w:pPr/>
      <w:r>
        <w:rPr>
          <w:lang w:val="ne_NP" w:bidi="ne_NP"/>
        </w:rPr>
      </w:r>
      <w:r>
        <w:rPr>
          <w:lang w:val="ne_NP" w:bidi="ne_NP"/>
        </w:rPr>
        <w:t>यहाँ रोक्‍नुहोस् र तपाईंको संस्कृतिमा बीउ छर्ने र फसल काट्ने बारेमा कसरी बताउँछ भनेर कुरा गर्नुहोस्। यो प्रक्रियालाई वर्णन गर्न तपाईं कुन शब्दहरू प्रयोग गर्नुहुन्छ? तपाईंको संस्कृतिमा फसलको प्रतिफल को र कसको नियन्त्रणमा हुन्छ भनेर विश्वास गर्दछ? तपाईंको क्षेत्रको राम्रो र नराम्रो फसलको बारेमा एक अर्कालाई भन्नुहोस्। अडियो रोक्‍नुहोस्।</w:t>
      </w:r>
    </w:p>
    <w:p>
      <w:pPr/>
      <w:r>
        <w:rPr>
          <w:lang w:val="ne_NP" w:bidi="ne_NP"/>
        </w:rPr>
      </w:r>
      <w:r>
        <w:rPr>
          <w:lang w:val="ne_NP" w:bidi="ne_NP"/>
        </w:rPr>
        <w:t>येशूले मानिसहरूलाई दृष्टान्त भन्दै सिकाउँदै हुनुहुन्थ्यो। जब येशू चेलाहरूसँग एक्लै हुनुहुन्थ्यो, येशूले दृष्टान्तको अर्थ व्याख्या गर्नुभयो।</w:t>
      </w:r>
      <w:r>
        <w:rPr>
          <w:lang w:val="ne_NP" w:bidi="ne_NP"/>
        </w:rPr>
      </w:r>
    </w:p>
    <w:p>
      <w:pPr>
        <w:pStyle w:val="Heading3"/>
      </w:pPr>
      <w:r>
        <w:rPr>
          <w:lang w:val="ne_NP" w:bidi="ne_NP"/>
        </w:rPr>
        <w:t>Step 3</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यस कथालाई दृश्यात्मक बनाउन तपाईंले समूहलाई मद्दत गर्नुहुनेछ। तपाईंले समूहलाई दृश्यहरू, सेटिङ र कथाका पात्रहरू परिभाषित गर्न मद्दत गर्नुहुनेछ।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यस कथामा येशू अझै सिकाउँदै हुनुहुन्छ। येशूले किसानको बारेमा अर्को कथा भन्नुहुन्छ।</w:t>
      </w:r>
    </w:p>
    <w:p>
      <w:pPr/>
      <w:r>
        <w:rPr>
          <w:lang w:val="ne_NP" w:bidi="ne_NP"/>
        </w:rPr>
      </w:r>
      <w:r>
        <w:rPr>
          <w:b/>
          <w:lang w:val="ne_NP" w:bidi="ne_NP"/>
        </w:rPr>
        <w:t>दोस्रो दृश्य:</w:t>
      </w:r>
      <w:r>
        <w:rPr>
          <w:lang w:val="ne_NP" w:bidi="ne_NP"/>
        </w:rPr>
        <w:t xml:space="preserve"> येशूले ठूलो बोट हुने सानो बीउको बारेमा कथा प्रयोग गरेर सिकाउँदै हुनुहुन्छ।</w:t>
      </w:r>
    </w:p>
    <w:p>
      <w:pPr/>
      <w:r>
        <w:rPr>
          <w:lang w:val="ne_NP" w:bidi="ne_NP"/>
        </w:rPr>
      </w:r>
      <w:r>
        <w:rPr>
          <w:b/>
          <w:lang w:val="ne_NP" w:bidi="ne_NP"/>
        </w:rPr>
        <w:t>तेस्रो दृश्य:</w:t>
      </w:r>
      <w:r>
        <w:rPr>
          <w:lang w:val="ne_NP" w:bidi="ne_NP"/>
        </w:rPr>
        <w:t xml:space="preserve"> परमेश्वरको राज्यको यी दुई वर्णनहरू पछि, येशूले मानिसहरूलाई सिकाउन सधैं कथा प्रयोग गर्नुहुन्थ्यो भनेर खण्डले हामीलाई बताउँछ। त्यसपछि येशूले चेलाहरूलाई पछि व्याख्या गर्नुहुन्थ्यो।</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कुरा सुन्नेहरू</w:t>
      </w:r>
    </w:p>
    <w:p>
      <w:pPr>
        <w:pStyle w:val="ListBullet"/>
        <w:spacing w:line="240" w:lineRule="auto"/>
        <w:ind w:left="720"/>
      </w:pPr>
      <w:r>
        <w:rPr>
          <w:lang w:val="ne_NP" w:bidi="ne_NP"/>
        </w:rPr>
      </w:r>
      <w:r>
        <w:rPr>
          <w:lang w:val="ne_NP" w:bidi="ne_NP"/>
        </w:rPr>
        <w:t>किसान</w:t>
      </w:r>
    </w:p>
    <w:p>
      <w:pPr>
        <w:pStyle w:val="ListBullet"/>
        <w:spacing w:line="240" w:lineRule="auto"/>
        <w:ind w:left="720"/>
      </w:pPr>
      <w:r>
        <w:rPr>
          <w:lang w:val="ne_NP" w:bidi="ne_NP"/>
        </w:rPr>
      </w:r>
      <w:r>
        <w:rPr>
          <w:lang w:val="ne_NP" w:bidi="ne_NP"/>
        </w:rPr>
        <w:t>बढ्दो बोट हुने व्यक्ति।</w:t>
      </w:r>
    </w:p>
    <w:p>
      <w:pPr>
        <w:pStyle w:val="ListBullet"/>
        <w:spacing w:line="240" w:lineRule="auto"/>
        <w:ind w:left="720"/>
      </w:pPr>
      <w:r>
        <w:rPr>
          <w:lang w:val="ne_NP" w:bidi="ne_NP"/>
        </w:rPr>
      </w:r>
      <w:r>
        <w:rPr>
          <w:lang w:val="ne_NP" w:bidi="ne_NP"/>
        </w:rPr>
        <w:t>रायोको बीउ</w:t>
      </w:r>
    </w:p>
    <w:p>
      <w:pPr>
        <w:pStyle w:val="ListBullet"/>
        <w:spacing w:line="240" w:lineRule="auto"/>
        <w:ind w:left="720"/>
      </w:pPr>
      <w:r>
        <w:rPr>
          <w:lang w:val="ne_NP" w:bidi="ne_NP"/>
        </w:rPr>
      </w:r>
      <w:r>
        <w:rPr>
          <w:lang w:val="ne_NP" w:bidi="ne_NP"/>
        </w:rPr>
        <w:t>चरा</w:t>
      </w:r>
    </w:p>
    <w:p>
      <w:pPr/>
      <w:r>
        <w:rPr>
          <w:lang w:val="ne_NP" w:bidi="ne_NP"/>
        </w:rPr>
      </w:r>
      <w:r>
        <w:rPr>
          <w:lang w:val="ne_NP" w:bidi="ne_NP"/>
        </w:rPr>
        <w:t xml:space="preserve">यस सत्रमा, समूहमा स्टोरीबोर्ड, चित्र कोरेर वा कुशलता प्रयोग गरेर कथालाई दृश्यात्मक बनाउनु होस र नाटक गर्नुहोस। </w:t>
      </w:r>
    </w:p>
    <w:p>
      <w:pPr/>
      <w:r>
        <w:rPr>
          <w:lang w:val="ne_NP" w:bidi="ne_NP"/>
        </w:rPr>
      </w:r>
      <w:r>
        <w:rPr>
          <w:lang w:val="ne_NP" w:bidi="ne_NP"/>
        </w:rPr>
        <w:t>दृश्य समय शब्दबाट सुरु हुन्छ। यो शब्दले येशूले सिकाउँदै हुनुहुन्छ वा यो कथाले येशूले भन्नु भएको अन्य कथाहरूलाई पछ्याउँछ भनेर संकेत गर्दछ। केही अनुवादहरूले "र" जस्तै साधारण जोड्ने शब्द प्रयोग गर्छन्। अन्य अनुवादहरूले "फेरि " शब्द प्रयोग गर्छन् र अरूले "पनि" शब्द प्रयोग गर्छन्। यी तीन शब्दहरूले येशूले सिकाउँदै हुनुहुन्छ भनेर संकेत गर्दछ।</w:t>
      </w:r>
    </w:p>
    <w:p>
      <w:pPr/>
      <w:r>
        <w:rPr>
          <w:lang w:val="ne_NP" w:bidi="ne_NP"/>
        </w:rPr>
      </w:r>
      <w:r>
        <w:rPr>
          <w:lang w:val="ne_NP" w:bidi="ne_NP"/>
        </w:rPr>
        <w:t>रोक्‍नुहोस् र छलफल गर्नुहोस्: सिकाउने व्यक्तिको बारेमा कथा भन्नुहोस्। त्यो व्यक्तिले सिकाएको कुराको बारेमा कुरा गर्नुहोस्। त्यो व्यक्तिले एउटा शिक्षालाई अर्को शिक्षासँग जोड्न प्रयोग गर्ने शब्दलाई ध्यानपूर्वक सुन्नुहोस्। अडियो रोक्‍नुहोस्।</w:t>
      </w:r>
    </w:p>
    <w:p>
      <w:pPr/>
      <w:r>
        <w:rPr>
          <w:lang w:val="ne_NP" w:bidi="ne_NP"/>
        </w:rPr>
      </w:r>
      <w:r>
        <w:rPr>
          <w:lang w:val="ne_NP" w:bidi="ne_NP"/>
        </w:rPr>
        <w:t>किसानले बीउ छर्ने अभिनय गर्नेछ। त्यसपछि किसान सुत्छ र ब्यूँझन्छ। किसान सुत्छ र ब्यूँझन्छ। यो हुँदा बोट बढ्छ। किसानले बोट बढ्दो देख्छ। किसानले बोट कसरी बढ्दै छ भनेर बुझ्दैन। जब अन्नको फसल तयार हुँन्छ किसानले अन्न काट्छ।</w:t>
      </w:r>
    </w:p>
    <w:p>
      <w:pPr/>
      <w:r>
        <w:rPr>
          <w:lang w:val="ne_NP" w:bidi="ne_NP"/>
        </w:rPr>
      </w:r>
      <w:r>
        <w:rPr>
          <w:lang w:val="ne_NP" w:bidi="ne_NP"/>
        </w:rPr>
        <w:t>रोक्‍नुहोस् र छलफल गर्नुहोस्: बढ्दो चरणहरूमा भएको बोटबिरुवा देखाउनुहोस्। एउटा बिरुवा माटोलाई धकेलेर माथि उठिरहेको हुनेछ। अर्कोमा डाँठ हुन्छ तर अन्न हुँदैन। अर्को बोट फसल काट्नको लागि तयार हुनेछ। समूहलाई प्रत्येक चरणको वृद्धिको वर्णन गर्न लगाउनुहोस्। अडियो रोक्‍नुहोस्।</w:t>
      </w:r>
    </w:p>
    <w:p>
      <w:pPr/>
      <w:r>
        <w:rPr>
          <w:lang w:val="ne_NP" w:bidi="ne_NP"/>
        </w:rPr>
      </w:r>
      <w:r>
        <w:rPr>
          <w:lang w:val="ne_NP" w:bidi="ne_NP"/>
        </w:rPr>
        <w:t>दोस्रो दृष्यमा येशूले जवाफको आवश्यकता नभएका दुई प्रश्नहरू सोध्नुहुन्छ। येशू ठूलो सोचाईमा हुनुहुन्छ जस्तो लाग्छ। येशूले सोचिरहेको कुरा भन्दै हुनुहुन्छ: "परमेश्वरको राज्य के जस्तै हो भनेर हामी भन्न सक्छौं? वा यसलाई वर्णन गर्न हामीले कुन दृष्टान्त प्रयोग गर्नुपर्छ?"</w:t>
      </w:r>
    </w:p>
    <w:p>
      <w:pPr/>
      <w:r>
        <w:rPr>
          <w:lang w:val="ne_NP" w:bidi="ne_NP"/>
        </w:rPr>
      </w:r>
      <w:r>
        <w:rPr>
          <w:lang w:val="ne_NP" w:bidi="ne_NP"/>
        </w:rPr>
        <w:t>रोक्‍नुहोस् र छलफल गर्नुहोस्: कसैले समूहलाई पाठ सिकाउन योजना गरिरहेको एउटा कथा भन्नुहोस्। यो व्यक्तिले कुन पाठ सिकाउने वा कसरी पाठ सिकाउने भनेर निर्णय गर्न प्रयास गरिरहेको छ। यो व्यक्तिले निर्णय गर्ने प्रयास गर्दा के भन्नेमा ध्यान दिनुहोस्। के उसले आफूलाई जवाफको आवश्यकता नभएका प्रश्नहरू सोध्छ? के उसले बयान गर्छ? अडियो रोक्‍नुहोस्।</w:t>
      </w:r>
    </w:p>
    <w:p>
      <w:pPr/>
      <w:r>
        <w:rPr>
          <w:lang w:val="ne_NP" w:bidi="ne_NP"/>
        </w:rPr>
      </w:r>
      <w:r>
        <w:rPr>
          <w:lang w:val="ne_NP" w:bidi="ne_NP"/>
        </w:rPr>
        <w:t>येशूले परमेश्वरको राज्यलाई रायोको बीउसँग तुलना गर्नुहुन्छ जुन वास्तवमा सानो बीउ हो। यो बीउ धेरै ठूलो बोट भएर बढ्छ। बोट यति ठूलो हुन्छ कि चराहरूले बोटको हाँगाहरूमा गुँड बनाउन सक्छन्। यो बोट हो। यो रूख होइन।</w:t>
      </w:r>
    </w:p>
    <w:p>
      <w:pPr/>
      <w:r>
        <w:rPr>
          <w:lang w:val="ne_NP" w:bidi="ne_NP"/>
        </w:rPr>
      </w:r>
      <w:r>
        <w:rPr>
          <w:lang w:val="ne_NP" w:bidi="ne_NP"/>
        </w:rPr>
        <w:t>तेस्रो दृश्यमा, नाटक येशूले मानिसहरूलाई कसरी सिकाउनु भयो भन्ने सामान्य वर्णनतिर सर्छ। येशूले मानिसहरूलाई कथाहरू भन्दै सिकाउनुभयो। येशूले भर्खर भन्नु भएको जस्तै यी कथाहरू थिए। येशूले मानिसहरूलाई कथाहरूको अर्थको व्याख्या गर्नुभएन। येशूले चेलाहरूलाई येशूसँग एक्लै हुँदा कथाहरूको अर्थ व्याख्या गर्नुभयो।</w:t>
      </w:r>
      <w:r>
        <w:rPr>
          <w:lang w:val="ne_NP" w:bidi="ne_NP"/>
        </w:rPr>
      </w:r>
    </w:p>
    <w:p>
      <w:pPr>
        <w:pStyle w:val="Heading3"/>
      </w:pPr>
      <w:r>
        <w:rPr>
          <w:lang w:val="ne_NP" w:bidi="ne_NP"/>
        </w:rPr>
        <w:t>Step 4</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कुरा सुन्नेहरू</w:t>
      </w:r>
    </w:p>
    <w:p>
      <w:pPr>
        <w:pStyle w:val="ListBullet"/>
        <w:spacing w:line="240" w:lineRule="auto"/>
        <w:ind w:left="720"/>
      </w:pPr>
      <w:r>
        <w:rPr>
          <w:lang w:val="ne_NP" w:bidi="ne_NP"/>
        </w:rPr>
      </w:r>
      <w:r>
        <w:rPr>
          <w:lang w:val="ne_NP" w:bidi="ne_NP"/>
        </w:rPr>
        <w:t>किसान</w:t>
      </w:r>
    </w:p>
    <w:p>
      <w:pPr>
        <w:pStyle w:val="ListBullet"/>
        <w:spacing w:line="240" w:lineRule="auto"/>
        <w:ind w:left="720"/>
      </w:pPr>
      <w:r>
        <w:rPr>
          <w:lang w:val="ne_NP" w:bidi="ne_NP"/>
        </w:rPr>
      </w:r>
      <w:r>
        <w:rPr>
          <w:lang w:val="ne_NP" w:bidi="ne_NP"/>
        </w:rPr>
        <w:t>बढ्दो बोट हुने व्यक्ति</w:t>
      </w:r>
    </w:p>
    <w:p>
      <w:pPr>
        <w:pStyle w:val="ListBullet"/>
        <w:spacing w:line="240" w:lineRule="auto"/>
        <w:ind w:left="720"/>
      </w:pPr>
      <w:r>
        <w:rPr>
          <w:lang w:val="ne_NP" w:bidi="ne_NP"/>
        </w:rPr>
      </w:r>
      <w:r>
        <w:rPr>
          <w:lang w:val="ne_NP" w:bidi="ne_NP"/>
        </w:rPr>
        <w:t>रायोको बीउ</w:t>
      </w:r>
    </w:p>
    <w:p>
      <w:pPr>
        <w:pStyle w:val="ListBullet"/>
        <w:spacing w:line="240" w:lineRule="auto"/>
        <w:ind w:left="720"/>
      </w:pPr>
      <w:r>
        <w:rPr>
          <w:lang w:val="ne_NP" w:bidi="ne_NP"/>
        </w:rPr>
      </w:r>
      <w:r>
        <w:rPr>
          <w:lang w:val="ne_NP" w:bidi="ne_NP"/>
        </w:rPr>
        <w:t>चरा</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येशूले आफ्नो बीउ छर्ने किसानको बारेमा कथा भन्नुहुन्छ। किसान सुतिरहेको बेला पनि बीउ बोटको रुपमा बढ्छ।</w:t>
      </w:r>
    </w:p>
    <w:p>
      <w:pPr/>
      <w:r>
        <w:rPr>
          <w:lang w:val="ne_NP" w:bidi="ne_NP"/>
        </w:rPr>
      </w:r>
      <w:r>
        <w:rPr>
          <w:lang w:val="ne_NP" w:bidi="ne_NP"/>
        </w:rPr>
        <w:t>कार्य रोक्‍नुहोस्: किसानको भूमिका खेल्ने कलाकारलाई बीउ बढ्नको लागि के गरिरहेको छ भनेर वर्णन गर्न भन्नुहोस्। तपाईंले "केही गर्दैन" जस्तै कुराहरू सुन्न सक्नुहुन्छ। मैले बीउ रोप्नको लागि खेत तयार गरे। एक पटक बीउ जमिनमा छरेपछि म बोट बढ्ने पर्खाईमा हुन्छु। यदि वर्षा भयो भने त्यो राम्रो हो तर म वर्षा वा घामलाई नियन्त्रण गर्न सक्दिन। रातको समयमा पनि बोट बढ्छ जस्तो देखिन्छ यो मेरो लागि आश्चर्यजनक हुन्छ।" नाटकलाई जारी राख्नुहोस्।</w:t>
      </w:r>
    </w:p>
    <w:p>
      <w:pPr/>
      <w:r>
        <w:rPr>
          <w:lang w:val="ne_NP" w:bidi="ne_NP"/>
        </w:rPr>
      </w:r>
      <w:r>
        <w:rPr>
          <w:lang w:val="ne_NP" w:bidi="ne_NP"/>
        </w:rPr>
        <w:t>येशूले फसल काट्न सुरु गर्ने किसानको वर्णन गर्नुभए जस्तै</w:t>
      </w:r>
    </w:p>
    <w:p>
      <w:pPr/>
      <w:r>
        <w:rPr>
          <w:lang w:val="ne_NP" w:bidi="ne_NP"/>
        </w:rPr>
      </w:r>
      <w:r>
        <w:rPr>
          <w:lang w:val="ne_NP" w:bidi="ne_NP"/>
        </w:rPr>
        <w:t>नाटक रोक्‍नुहोस्: किसानको भूमिका खेल्ने कलाकारलाई सोध्नुहोस्, "अब तपाईंको जिम्मेवारी के हो?" तपाईंले "अन्न जम्मा गर्ने" वा "फसलको लागि धन्यवाद हुनु" जस्तै कुराहरू सुन्न सक्नुहुन्छ। नाटकलाई जारी राख्नुहोस्।</w:t>
      </w:r>
    </w:p>
    <w:p>
      <w:pPr/>
      <w:r>
        <w:rPr>
          <w:lang w:val="ne_NP" w:bidi="ne_NP"/>
        </w:rPr>
      </w:r>
      <w:r>
        <w:rPr>
          <w:lang w:val="ne_NP" w:bidi="ne_NP"/>
        </w:rPr>
        <w:t>दोस्रो दृश्यमा, येशूले रायोको बीउको वर्णन गर्नुहुन्छ, जुन सानो बीउको रूपमा सुरु हुन्छ र ठूलो हाँगाहरू भएको ठूलो बोट हुन्छ।</w:t>
      </w:r>
    </w:p>
    <w:p>
      <w:pPr/>
      <w:r>
        <w:rPr>
          <w:lang w:val="ne_NP" w:bidi="ne_NP"/>
        </w:rPr>
      </w:r>
      <w:r>
        <w:rPr>
          <w:lang w:val="ne_NP" w:bidi="ne_NP"/>
        </w:rPr>
        <w:t>नाटक रोक्‍नुहोस्: बीउको अभिनय गर्ने कलाकारलाई तिनीहरूले ठूलो बोट बढाउन के गरे भनेर सोध्नुहोस्। तपाईंले "म जे हुनु पर्ने थियो त्यहि छु" वा "मलाई कसरी यो भयो भनेर मलाई थाहा छैन" जस्तै कुराहरू सुन्न सक्नुहुन्छ। मलाई रोप्नु आवश्यक थियो-मसँग ठूलो बोट हुने क्षमता छ।" चराहरूलाई सोध्नुहोस्, "तपाईं किन यस बोटमा गुँड बनाउँदै हुनुहुन्छ?" तपाईंले सुन्न सक्नुहुन्छ, "यो गुँडको लागि राम्रो ठाउँ हो। हाँगाहरू बलियो हुन्छन्। त्यहाँ राम्रो छाया हुन्छ। गुँड सुरक्षित महसुस हुन्छ। हाम्रो बच्चा चराहरूको लागि जीवन सुरु गर्नको लागि यो राम्रो ठाउँ हो।" नाटकलाई जारी राख्नुहोस्।</w:t>
      </w:r>
    </w:p>
    <w:p>
      <w:pPr/>
      <w:r>
        <w:rPr>
          <w:lang w:val="ne_NP" w:bidi="ne_NP"/>
        </w:rPr>
      </w:r>
      <w:r>
        <w:rPr>
          <w:lang w:val="ne_NP" w:bidi="ne_NP"/>
        </w:rPr>
        <w:t>दृश्य ३ मा, येशूले सधैं दृष्टान्त मार्फत सिकाउनु भयो र जब उहाँ आफ्ना चेलाहरूसँग एक्लै हुनुहुन्थ्यो तब उहाँले तिनीहरूलाई व्याख्या गर्नुहुन्थ्यो।</w:t>
      </w:r>
    </w:p>
    <w:p>
      <w:pPr/>
      <w:r>
        <w:rPr>
          <w:lang w:val="ne_NP" w:bidi="ne_NP"/>
        </w:rPr>
      </w:r>
      <w:r>
        <w:rPr>
          <w:lang w:val="ne_NP" w:bidi="ne_NP"/>
        </w:rPr>
        <w:t>नाटक रोक्‍नुहोस्: येशूलाई सोध्नुहोस्, "तपाईंले भीडलाई किन कथाको व्याख्या गर्नुभएन?" तपाईंले यस्ता कुराहरू सुन्न सक्नुहुन्छ, "मैले दृष्टान्तमा बोल्थे ताकि वास्तवमा सुनिरहेका मानिसहरूले मात्र बुझ्न सकून्" वा "मानिसहरू मकहाँ आएर मलाई व्याख्या गर्न सोध्नेछन् भन्ने आशामा मैले दृष्टान्तमा बोल्थे।" नाटकलाई जारी राख्नुहोस्।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येशूले यस खण्डमा </w:t>
      </w:r>
      <w:r>
        <w:rPr>
          <w:b/>
          <w:lang w:val="ne_NP" w:bidi="ne_NP"/>
        </w:rPr>
        <w:t>परमेश्वरको राज्यको</w:t>
      </w:r>
      <w:r>
        <w:rPr>
          <w:lang w:val="ne_NP" w:bidi="ne_NP"/>
        </w:rPr>
        <w:t xml:space="preserve"> बारेमा कुरा गर्नुहुन्छ। मुख्य शब्दावलीमा </w:t>
      </w:r>
      <w:r>
        <w:rPr>
          <w:lang w:val="ne_NP" w:bidi="ne_NP"/>
        </w:rPr>
        <w:t>परमेश्वरको राज्यको</w:t>
      </w:r>
      <w:r>
        <w:rPr>
          <w:lang w:val="ne_NP" w:bidi="ne_NP"/>
        </w:rPr>
        <w:t xml:space="preserve"> बारेमा छलफल गरिएको छ। तपाईंले बीउ र छर्ने व्यक्तिको बारेमा अघिल्लो दृष्टान्तमा प्रयोग गर्नुभएकै शब्द यहाँ प्रयोग गर्नुहोस्।</w:t>
      </w:r>
    </w:p>
    <w:p>
      <w:pPr/>
      <w:r>
        <w:rPr>
          <w:lang w:val="ne_NP" w:bidi="ne_NP"/>
        </w:rPr>
      </w:r>
      <w:r>
        <w:rPr>
          <w:lang w:val="ne_NP" w:bidi="ne_NP"/>
        </w:rPr>
        <w:t xml:space="preserve">येशूले किसानले </w:t>
      </w:r>
      <w:r>
        <w:rPr>
          <w:b/>
          <w:lang w:val="ne_NP" w:bidi="ne_NP"/>
        </w:rPr>
        <w:t>जमिनमा बीउ छर्छ</w:t>
      </w:r>
      <w:r>
        <w:rPr>
          <w:lang w:val="ne_NP" w:bidi="ne_NP"/>
        </w:rPr>
        <w:t xml:space="preserve"> भनेर भन्नुहुन्छ। यसले बीउ छर्ने वा रोप्ने प्रक्रियामा बीउ फ्याँक्नुलाई जनाउँछ। यो बीउ कुनै पनि जमिनमा त्यतिकै, रोपिँदैन तर तयार गरिएको खेतको माटोमा रोप्छ। यस प्रक्रियाको लागि तपाईंले चार माटोको दृष्टान्तमा प्रयोग गर्नुभएको वर्णन प्रयोग गर्नुहोस्।</w:t>
      </w:r>
    </w:p>
    <w:p>
      <w:pPr/>
      <w:r>
        <w:rPr>
          <w:lang w:val="ne_NP" w:bidi="ne_NP"/>
        </w:rPr>
      </w:r>
      <w:r>
        <w:rPr>
          <w:lang w:val="ne_NP" w:bidi="ne_NP"/>
        </w:rPr>
        <w:t xml:space="preserve">जब येशू आफ्ना </w:t>
      </w:r>
      <w:r>
        <w:rPr>
          <w:b/>
          <w:lang w:val="ne_NP" w:bidi="ne_NP"/>
        </w:rPr>
        <w:t>चेलाहरूसँग</w:t>
      </w:r>
      <w:r>
        <w:rPr>
          <w:lang w:val="ne_NP" w:bidi="ne_NP"/>
        </w:rPr>
        <w:t xml:space="preserve"> एक्लै हुनुहुन्थ्यो, उहाँले तिनीहरूलाई सबै कुरा व्याख्या गर्नुभयो। मुख्य शब्दावलीमा </w:t>
      </w:r>
      <w:r>
        <w:rPr>
          <w:lang w:val="ne_NP" w:bidi="ne_NP"/>
        </w:rPr>
        <w:t>चेलाको</w:t>
      </w:r>
      <w:r>
        <w:rPr>
          <w:lang w:val="ne_NP" w:bidi="ne_NP"/>
        </w:rPr>
        <w:t xml:space="preserve"> बारेमा छलफल गरिएको छ। तपाईंले चेलाको लागि प्रयोग गर्दै आएको शब्दनै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4:35–41</w:t>
      </w:r>
      <w:r>
        <w:rPr>
          <w:lang w:val="ne_NP" w:bidi="ne_NP"/>
        </w:rPr>
      </w:r>
    </w:p>
    <w:p>
      <w:pPr>
        <w:pStyle w:val="Heading3"/>
      </w:pPr>
      <w:r>
        <w:rPr>
          <w:lang w:val="ne_NP" w:bidi="ne_NP"/>
        </w:rPr>
        <w:t>Step 1</w:t>
      </w:r>
    </w:p>
    <w:p>
      <w:pPr/>
      <w:r>
        <w:rPr>
          <w:lang w:val="ne_NP" w:bidi="ne_NP"/>
        </w:rPr>
      </w:r>
      <w:r>
        <w:rPr>
          <w:lang w:val="ne_NP" w:bidi="ne_NP"/>
        </w:rPr>
        <w:t>मर्कूस ४:३५–४१ सुन्नुहोस् र यसलाई मनमा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कसलाई यो खण्ड सुन्‍नु आवश्‍यक 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४:३५–४१ श्रव्य संस्करण सुन्‍नुहोस्।</w:t>
      </w:r>
    </w:p>
    <w:p>
      <w:pPr/>
      <w:r>
        <w:rPr>
          <w:lang w:val="ne_NP" w:bidi="ne_NP"/>
        </w:rPr>
      </w:r>
      <w:r>
        <w:rPr>
          <w:lang w:val="ne_NP" w:bidi="ne_NP"/>
        </w:rPr>
        <w:t>४ वटा कथाहरूको समूहमा यो पहिलो हो जुन सम्भवतः प्रकृति, दुष्टता र मृत्युमाथि येशूको शक्तिलाई चित्रण गर्नकालागी हो। येशूले मृत्यु र विनाश भएको ठाउँमा जीवन ल्याउनुहुन्छ। यो येशूले गालीलको समुद्रमा आँधीलाई शान्त गर्नुभएको बारेको कथात्मक कथा हो।</w:t>
      </w:r>
    </w:p>
    <w:p>
      <w:pPr/>
      <w:r>
        <w:rPr>
          <w:lang w:val="ne_NP" w:bidi="ne_NP"/>
        </w:rPr>
      </w:r>
      <w:r>
        <w:rPr>
          <w:lang w:val="ne_NP" w:bidi="ne_NP"/>
        </w:rPr>
        <w:t>यो कथा सुरु हुँदा साँझ हुनलागेको छ। यो लगभग अँध्यारो हुने समय हो। येशूले दिनभर परमेश्वरको राज्यको बारेमा सिकाउँदै हुनुहुन्छ। त्यहाँ उहाँ दिन भर बसिरहनु भएको छ ताकि किनारमा भएको ठूलो भीडले येशूको शिक्षाबाट सुनुन र येशूलाई चिनुन भनेर येशू पहिले नै डुङ्गामा बसिरहनु भएको छ। येशूले आफ्ना चेलाहरूलाई भन्नुहुन्छ, "गालीलको समुद्रको अर्को किनारमा जाँऊ।" येशूका चेलाहरू उहाँ सँग डुङ्गामा चढ्छन्। येशू बसिरहेको डुङ्गा लगभग ८ मिटर लामो र २ १/२ मिटर चौडाईको थियो। यो लगभग १ १/४ मिटर गहिरो थियो। डुङ्गालाई मार्गदर्शन गर्ने व्यक्तिको लागि पछाडि सिट हुन्थ्यो। त्यो आकारको डुङ्गामा आरामसँग तेह्र जना अटाउन सक्थ्यो। चेलाहरू येशू बसिरहेको डुङ्गामा चढ्छन्। तिनीहरूले किनारालाई छोडेर ताल पार गर्न सुरु गर्छन्। येशूको कुरा सुन्ने भीडलाई किनारमा छोडिएको थियो। यस क्षेत्रमा भएका अन्य डुङ्गाहरूले येशू र चेलाहरू चढेको डुङ्गालाई पछ्याए।</w:t>
      </w:r>
    </w:p>
    <w:p>
      <w:pPr/>
      <w:r>
        <w:rPr>
          <w:lang w:val="ne_NP" w:bidi="ne_NP"/>
        </w:rPr>
      </w:r>
      <w:r>
        <w:rPr>
          <w:lang w:val="ne_NP" w:bidi="ne_NP"/>
        </w:rPr>
        <w:t xml:space="preserve">रोक्‍नुहोस् र तपाईंको अनुवाद टोलीलाई तालको नक्सा देखाउनुहोस्। तिनीहरूलाई येशूले दिनभर सिकाइरहनु भएको कफर्नहुम देखाउनुहोस्, र त्यसपछि डेकापोलिसको क्षेत्र देखाउनुहोस्, जहाँ डुङ्गाको यात्रा अन्त हुनेछ । डेकापोलिस अर्को देश वा क्षेत्र हो जुन फरक सरकारद्वारा शासित छ। यसको अर्थ डुङ्गा तालको सबै भन्दा फराकिलो भाग पार गर्नेछ भनेर ध्यान दिनुहोस्। तालको सबैभन्दा फराकिलो भाग लगभग ८ माइल वा १३ किलोमिटर चौडा छ। प्यालेस्टाइनको पहिलो शताब्दीको </w:t>
      </w:r>
      <w:r>
        <w:rPr>
          <w:b/>
          <w:lang w:val="ne_NP" w:bidi="ne_NP"/>
        </w:rPr>
        <w:t>डुङ्गाको</w:t>
      </w:r>
      <w:r>
        <w:rPr>
          <w:lang w:val="ne_NP" w:bidi="ne_NP"/>
        </w:rPr>
        <w:t xml:space="preserve"> तस्वीर देखाउनुहोस्। रेकर्डिङ रोक्‍नुहोस्।</w:t>
      </w:r>
    </w:p>
    <w:p>
      <w:pPr/>
      <w:r>
        <w:rPr>
          <w:lang w:val="ne_NP" w:bidi="ne_NP"/>
        </w:rPr>
      </w:r>
      <w:r>
        <w:rPr>
          <w:lang w:val="ne_NP" w:bidi="ne_NP"/>
        </w:rPr>
        <w:t>रातको कुनै समयमा आँधी आउँछ। डुङ्गा किनारबाट कति टाढा थियो भनेर हामीलाई थाहा छैन। गालीलको समुद्र ५० मिटर वा १५० फिट भन्दा बढी गहिरो छ। यो आँधी आउँदा अँध्यारो थियो। गालीलको समुद्र अग्लो पहाडहरूले घेरिएको छ, र दक्षिणपश्चिमबाट हिंसात्मक बतास प्रवेश गर्न सक्छन् जसले गर्दा हिंसात्मक आँधी आउन सक्छ।</w:t>
      </w:r>
    </w:p>
    <w:p>
      <w:pPr/>
      <w:r>
        <w:rPr>
          <w:lang w:val="ne_NP" w:bidi="ne_NP"/>
        </w:rPr>
      </w:r>
      <w:r>
        <w:rPr>
          <w:lang w:val="ne_NP" w:bidi="ne_NP"/>
        </w:rPr>
        <w:t>रोक्‍नुहोस् र किनारको नजिकै रहेका उच्च पहाडहरू देखाएर गालीलको समुद्रको तस्वीर देखाउनुहोस्। रेकर्डिङ रोक्‍नुहोस्।</w:t>
      </w:r>
    </w:p>
    <w:p>
      <w:pPr/>
      <w:r>
        <w:rPr>
          <w:lang w:val="ne_NP" w:bidi="ne_NP"/>
        </w:rPr>
      </w:r>
      <w:r>
        <w:rPr>
          <w:lang w:val="ne_NP" w:bidi="ne_NP"/>
        </w:rPr>
        <w:t>हावा प्राय: बिहान वा रातको भन्दा सधैं दिउँसो कडा हुन्छ, त्यसैले माछा मार्ने सामान्यतया रातमा हुन्छ। जब साँझमा आँधी बढ्छ, यो धेरै खतरनाक हुन्छ। येशूका धेरै चेलाहरू माछा मार्ने ब्यक्तिहरू थिए, त्यसैले तिनीहरूले आँधीको खतरालाई बुझे।</w:t>
      </w:r>
    </w:p>
    <w:p>
      <w:pPr/>
      <w:r>
        <w:rPr>
          <w:lang w:val="ne_NP" w:bidi="ne_NP"/>
        </w:rPr>
      </w:r>
      <w:r>
        <w:rPr>
          <w:lang w:val="ne_NP" w:bidi="ne_NP"/>
        </w:rPr>
        <w:t>रोक्‍नुहोस् र छलफल गर्नुहोस्: तपाईंको आँधी कस्तो प्रकारको छ र मानिसहरूले कसरी प्रतिक्रिया गर्छन् भनेर वर्णन गर्नुहोस्। बलियो बतासलाई वर्णन गर्न प्रयोग हुने शब्दहरू सुन्नुहोस्। हावाले कस्तो प्रकारको आवाज बनाउँछ? मानिसहरूले हावाको हल्लालाई कसरी वर्णन गर्छन्? तपाईंको क्षेत्रको तालहरूको वर्णन गर्नुहोस्। तपाईंको स्थानीय ताल कति गहिरो छ? ताल कति ठूलो छ? मानिसहरूले कहिले र कसरी माछा मार्छन् भनेर कुरा गर्नुहोस्। रेकर्डिङ रोक्‍नुहोस्।</w:t>
      </w:r>
    </w:p>
    <w:p>
      <w:pPr/>
      <w:r>
        <w:rPr>
          <w:lang w:val="ne_NP" w:bidi="ne_NP"/>
        </w:rPr>
      </w:r>
      <w:r>
        <w:rPr>
          <w:lang w:val="ne_NP" w:bidi="ne_NP"/>
        </w:rPr>
        <w:t>जब आँधी आउँछ, हावा यति तिब्र हुन्छ कि यसले ठूलो छालहरूलाई उडाउँछ। डुङ्गाको छेउबाट पानी बग्छ र डुङ्गा पानीले भरिन थाल्छ। डुङ्गा झन्नै डुब्न लागेको थियो वा पानीमा तल जाँदै थियो। येशूसँग भएको कम्तिमा ४ चेलाहरू माछा मार्ने मानिसहरू थिए जसले आफ्नो जीवनभर यस तालमा माछा मार्ने गर्थे। यी मछुवाहरू गालीलको समुद्री आँधीको जानकार थिए। यद्यपि, यी मछुवाहरू र अन्य चेलाहरू यस आँधीले डराएका थिए। यी सबैले डुङ्गा डूब्दै छ भन्ने सोचे र तिनीहरू डुब्न लागेको थिए।</w:t>
      </w:r>
    </w:p>
    <w:p>
      <w:pPr/>
      <w:r>
        <w:rPr>
          <w:lang w:val="ne_NP" w:bidi="ne_NP"/>
        </w:rPr>
      </w:r>
      <w:r>
        <w:rPr>
          <w:lang w:val="ne_NP" w:bidi="ne_NP"/>
        </w:rPr>
        <w:t>रोक्‍नुहोस् र छलफल गर्नुहोस्: एउटा कथा भन्नुहोस् जसमा मानिसहरू कुनै कुराबाट धेरै डराउँथे। कथा अघि बढ्दै जाँदा, तिनीहरूको डर र डर कसरी बढ्छ भन्ने बारेमा कुरा गर्नुहोस्। कथावाचकले यस डरलाई वर्णन गर्न प्रयोग गर्ने शब्दहरूलाई ध्यान दिनुहोस्। अडियो रोक्‍नुहोस्।</w:t>
      </w:r>
    </w:p>
    <w:p>
      <w:pPr/>
      <w:r>
        <w:rPr>
          <w:lang w:val="ne_NP" w:bidi="ne_NP"/>
        </w:rPr>
      </w:r>
      <w:r>
        <w:rPr>
          <w:lang w:val="ne_NP" w:bidi="ne_NP"/>
        </w:rPr>
        <w:t>यस बेला येशू डुङ्गाको पछाडि सुत्दै हुनुहुन्छ भनेर कथाले हामीलाई बताउँछ। येशूको टाउको तकियामा छ। येशू आँधी सुरु हुनु अघि सुत्नु भयो र येशू अझै सुत्दै हुनुहुन्छ। डुङ्गाको पछाडि सामान्यतया सानो प्लेटफर्म वा डुङ्गालाई मार्गदर्शन गर्ने व्यक्तिको लागि उचालेको सिट थियो। यो व्यक्ति बस्नको लागि सामान्यतया तकिया थियो। येशू सुत्दै हुनुहुन्थ्यो। आँधीले येशूलाई ब्यूँझाउँदैन। किनभने येशू त्यो सिटमा सुत्दै हुनुहुन्छ, डुङ्गाको मुनि रहेको पानीले येशूलाई ब्यूँझाउँदैन।</w:t>
      </w:r>
    </w:p>
    <w:p>
      <w:pPr/>
      <w:r>
        <w:rPr>
          <w:lang w:val="ne_NP" w:bidi="ne_NP"/>
        </w:rPr>
      </w:r>
      <w:r>
        <w:rPr>
          <w:lang w:val="ne_NP" w:bidi="ne_NP"/>
        </w:rPr>
        <w:t>रोक्‍नुहोस् र छलफल गर्नुहोस्: फेरि डुङ्गाको तस्वीर देखाउनुहोस्। डुङ्गाको अगिल्लो भाग र डुङ्गाको पछिल्लो भागको बारेमा कुरा गर्नुहोस्। के तपाईंको भाषामा डुङ्गाको यी भागहरूको लागि विशेष शब्दहरू छन्? के सबैले ति शब्दहरू बुझ्छन्? येशू चेलाहरूसँग डुङ्गामा हुनुहुन्छ तर येशू डुङ्गाको पछाडि पट्टी तकियामा वा तकियामा टाउको लगायर सुत्दै हुनुहुन्छ भनेर सबैले बुझ्ने शब्दहरू प्रयोग गर्नुहोस्। अडियो रोक्‍नुहोस्।</w:t>
      </w:r>
    </w:p>
    <w:p>
      <w:pPr/>
      <w:r>
        <w:rPr>
          <w:lang w:val="ne_NP" w:bidi="ne_NP"/>
        </w:rPr>
      </w:r>
      <w:r>
        <w:rPr>
          <w:lang w:val="ne_NP" w:bidi="ne_NP"/>
        </w:rPr>
        <w:t>चेलाहरू डरमा थिए। तिनीहरूले येशूलाई ब्यूँझाए। तिनीहरूले येशूतिर चिच्याए। तिनीहरूले भने, "गुरू, हामी डुब्न गइरहेका छौं भन्ने कुराको तपाईंलाई मतलब छैन?" गुरू मानिसहरूलाई परमेश्वरको वचन सिकाउने अधिकार भएको व्यक्तिको लागि प्रयोग हुने आदरणीय शब्द हो। चेलाहरूले सोधेको प्रश्न जवाफको आशा नगर्ने प्रश्नहरू मध्ये एक हो। तिनीहरूले येशूलाई मद्दतको लागि बिन्ती गरिरहेका छन्। केही मानिसहरूले भन्थे, "गुरू, हामी डुब्न लागेको छौं र तपाईंलाई यसको वास्ता छैन।"</w:t>
      </w:r>
    </w:p>
    <w:p>
      <w:pPr/>
      <w:r>
        <w:rPr>
          <w:lang w:val="ne_NP" w:bidi="ne_NP"/>
        </w:rPr>
      </w:r>
      <w:r>
        <w:rPr>
          <w:lang w:val="ne_NP" w:bidi="ne_NP"/>
        </w:rPr>
        <w:t>रोक्‍नुहोस् र छलफल गर्नुहोस्: आफू मर्न लागेको छौ भनेर सोच्ने मानिसहरूको समूहको बारेमा कथा भन्नुहोस्। मानिसहरूले बोलेको तरिका सुन्नुहोस्। आवाजको भाव सुन्नुहोस्। अडियो रोक्‍नुहोस्।</w:t>
      </w:r>
    </w:p>
    <w:p>
      <w:pPr/>
      <w:r>
        <w:rPr>
          <w:lang w:val="ne_NP" w:bidi="ne_NP"/>
        </w:rPr>
      </w:r>
      <w:r>
        <w:rPr>
          <w:lang w:val="ne_NP" w:bidi="ne_NP"/>
        </w:rPr>
        <w:t>येशू ब्यूँझनु भयो र आँधीसँग बुल्नु भयो। येशूले हावालाई हप्काउनुभयो। हप्काउनु कडा शब्द हो। हप्काउनु भनेको धम्किको विचार सहित आज्ञा दिनु हो। यो हावासँग बोल्ने कडा तरिका हो। येशूले छालहरूसँग पनि कुरा गर्नुभयो। हावाले हल्ला मच्चाउँछ। येशूले हावालाई शान्त हुन भन्नुभयो। केही अनुवादहरूले "चुप लाग" र अरूले "शान्त बस" भन्छन्। छालहरू अग्ला थिए र डुङ्गामा खस्दै थिए। येशूले भन्नुभयो, "शान्त हो।" तुरुन्तै हावा रोकियो र मौन भयो र पानी शान्त भयो।</w:t>
      </w:r>
    </w:p>
    <w:p>
      <w:pPr/>
      <w:r>
        <w:rPr>
          <w:lang w:val="ne_NP" w:bidi="ne_NP"/>
        </w:rPr>
      </w:r>
      <w:r>
        <w:rPr>
          <w:lang w:val="ne_NP" w:bidi="ne_NP"/>
        </w:rPr>
        <w:t>त्यसपछि येशूले आफ्ना चेलाहरूसँग बोल्नुहुन्छ। तिनीहरूले भर्खरै परमेश्वरको राज्यको बारेमा पूरा दिन भरि सुनेका थिए भनेर सम्झनुहोस्। येशूले तिनीहरूलाई राज्यको गहिरो रहस्यको व्याख्या गर्नुभएको छ। बिपत्तिको समयमा भरोसागर्नुले एउटा साँचो चेलालाई देखाउँछ। येशूले सोध्नुभयो, "तिमीहरू किन डराउँछौ? के तिमीहरुलाई अझै विश्वास छैन?" विश्वासको अर्थ कसैमा बिस्वास गर्नु वा कसैलाई भरोसा गर्नु हो। येशूले भन्दै हुनुहुन्छ, "तिमीहरूले अझै मलाई विश्वास गर्दैनौ?" वा "तिमीलाई रक्षा गर्ने मेरो क्षमतामा तिमीलाई विश्वास छैन?"</w:t>
      </w:r>
    </w:p>
    <w:p>
      <w:pPr/>
      <w:r>
        <w:rPr>
          <w:lang w:val="ne_NP" w:bidi="ne_NP"/>
        </w:rPr>
      </w:r>
      <w:r>
        <w:rPr>
          <w:lang w:val="ne_NP" w:bidi="ne_NP"/>
        </w:rPr>
        <w:t>यस बेला चेलाहरू आँधीको बेला भन्दा बढी डराएका छन्। अब तिनीहरू बिल्कुल डराएका छन्। तिनीहरूले एक अर्कालाई हेरे। येशू को हो भनेर तिनीहरूले एक अर्कालाई सोध्छन्। हावा र छालहरूले पनि येशूको आज्ञा पालन गर्छन् भनेर तिनीहरूले भर्खरै देखेका छन्।</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४:३५–४१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कथामा तीन दृश्यहरू छन्।</w:t>
      </w:r>
    </w:p>
    <w:p>
      <w:pPr/>
      <w:r>
        <w:rPr>
          <w:lang w:val="ne_NP" w:bidi="ne_NP"/>
        </w:rPr>
      </w:r>
      <w:r>
        <w:rPr>
          <w:b/>
          <w:lang w:val="ne_NP" w:bidi="ne_NP"/>
        </w:rPr>
        <w:t>पहिलो दृश्य:</w:t>
      </w:r>
      <w:r>
        <w:rPr>
          <w:lang w:val="ne_NP" w:bidi="ne_NP"/>
        </w:rPr>
        <w:t xml:space="preserve"> येशू र चेलाहरू गालीलको समुद्र पार गर्न थाल्छन्।</w:t>
      </w:r>
    </w:p>
    <w:p>
      <w:pPr/>
      <w:r>
        <w:rPr>
          <w:lang w:val="ne_NP" w:bidi="ne_NP"/>
        </w:rPr>
      </w:r>
      <w:r>
        <w:rPr>
          <w:b/>
          <w:lang w:val="ne_NP" w:bidi="ne_NP"/>
        </w:rPr>
        <w:t>दोस्रो दृश्य:</w:t>
      </w:r>
      <w:r>
        <w:rPr>
          <w:lang w:val="ne_NP" w:bidi="ne_NP"/>
        </w:rPr>
        <w:t xml:space="preserve"> कडा हावाको आँधी अचानक देखा पर्छ। चेलाहरू आफू मर्नेछौ भनेर डराएका छन्।</w:t>
      </w:r>
    </w:p>
    <w:p>
      <w:pPr/>
      <w:r>
        <w:rPr>
          <w:lang w:val="ne_NP" w:bidi="ne_NP"/>
        </w:rPr>
      </w:r>
      <w:r>
        <w:rPr>
          <w:b/>
          <w:lang w:val="ne_NP" w:bidi="ne_NP"/>
        </w:rPr>
        <w:t>तेस्रो दृश्य:</w:t>
      </w:r>
      <w:r>
        <w:rPr>
          <w:lang w:val="ne_NP" w:bidi="ne_NP"/>
        </w:rPr>
        <w:t xml:space="preserve"> चेलाहरूले येशूलाई ब्यूँझाउँछन्। येशूले हावा र छालहरूलाई शान्त गर्नुहुन्छ। येशू वास्तवमा को हो भनेर चेलाहरू अचम्म हुन्छन्।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अन्य डुङ्गाहरू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हावा</w:t>
      </w:r>
    </w:p>
    <w:p>
      <w:pPr>
        <w:pStyle w:val="ListBullet"/>
        <w:spacing w:line="240" w:lineRule="auto"/>
        <w:ind w:left="720"/>
      </w:pPr>
      <w:r>
        <w:rPr>
          <w:lang w:val="ne_NP" w:bidi="ne_NP"/>
        </w:rPr>
      </w:r>
      <w:r>
        <w:rPr>
          <w:lang w:val="ne_NP" w:bidi="ne_NP"/>
        </w:rPr>
        <w:t>छालहरू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येशूले दिनभर सिकाउँदै हुनुहुन्छ। येशू किनारको ठीक नजिकै डुङ्गामा बसिरहेको हुनुहुन्छ। येशूले चेलाहरूलाई भन्नुहुन्छ, "तालको अर्को किनारमा जाँऊ।" चेलाहरू येशूसँग डुङ्गामा चढ्छन्। यो साँझ वा अँध्यारो हुने बेला हो। नजिकै अन्य डुङ्गाहरू छन्। यी डुङ्गाहरूले येशू र चेलाहरू बसिरहेको डुङ्गालाई पछ्याउँछन्। भीडको मुख्य भाग पछाडि किनारमा बसिरहेको छ।</w:t>
      </w:r>
    </w:p>
    <w:p>
      <w:pPr/>
      <w:r>
        <w:rPr>
          <w:lang w:val="ne_NP" w:bidi="ne_NP"/>
        </w:rPr>
      </w:r>
      <w:r>
        <w:rPr>
          <w:lang w:val="ne_NP" w:bidi="ne_NP"/>
        </w:rPr>
        <w:t>डुङ्गा कफर्नहुम नजिकैबाट बहन सुरु हुन्छ। डुङ्गा तालको सबैभन्दा फराकिलो भाग पार गरेर डेकापोलिस तिर गएको छ। डेकापोलिस तालको अर्को किनारमा रहेको ग्रीक क्षेत्र हो। यस क्षेत्रमा फरक सरकार छ। कफर्नहुम अवस्थित क्षेत्र र डेकापोलिस दुबैमा रोमी सरकार छ।</w:t>
      </w:r>
    </w:p>
    <w:p>
      <w:pPr/>
      <w:r>
        <w:rPr>
          <w:lang w:val="ne_NP" w:bidi="ne_NP"/>
        </w:rPr>
      </w:r>
      <w:r>
        <w:rPr>
          <w:lang w:val="ne_NP" w:bidi="ne_NP"/>
        </w:rPr>
        <w:t>रोक्‍नुहोस् र तपाईंको अनुवादकहरूलाई फेरि डुङ्गाको फोटो देखाउनुहोस् र डुङ्गाको आकार देखाउने तरिका रोज्‍नुहोस्। उदाहरणको लागि, तपाईंले लठ्ठिले जमिनमा आयामहरू कोर्न सक्नुहुन्छ। वा तपाईंले लठ्ठीहरू राखेर डुङ्गाको रूपरेखा देखाउन सक्नुहुन्छ। १३ जना मानिसहरूलाई कोरेको लाइन भित्र पाईला चाल्न भन्नुहोस्। डुङ्गाको अगाडि र पछाडि कुनहो पहिचान गर्नुहोस्। डुङ्गालाई मार्गदर्शन गर्ने मानिसले प्रयोग गर्ने सिटमा सुत्न येशू डुङ्गाको पछाडि जानुहुन्थ्यो। येशूले डुङ्गालाई मार्गदर्शन गर्ने व्यक्ति बसिरहेको तकियामा आफ्नो टाउको राख्नुहुन्छ। रेकर्डिङ रोक्‍नुहोस्।</w:t>
      </w:r>
    </w:p>
    <w:p>
      <w:pPr/>
      <w:r>
        <w:rPr>
          <w:lang w:val="ne_NP" w:bidi="ne_NP"/>
        </w:rPr>
      </w:r>
      <w:r>
        <w:rPr>
          <w:lang w:val="ne_NP" w:bidi="ne_NP"/>
        </w:rPr>
        <w:t>दृश्य २ मा, अचानक कडा आँधी आउँछ। यो एउटा आँधिबेहारी हो। यस आँधीलाई वर्णन गर्न आँधी वा चक्रवात वा टाइफन जस्तै विशेष प्रकारको आँधीलाई वर्णन गर्ने शब्दहरू हुनुहुन्न। आँधी बलियो छ। हावा यति कडा छ कि यसले ठूलो छालहरू बनाउँछ। छालहरू यति ठूलो हुन्छन् कि तिनीहरू डुङ्गाको किनारसम्म आउँछ र डुङ्गामा पानी पस्छ। डुङ्गा पानीले भरिन थाल्छ। डुङ्गाहरू पानीमा तैरिरहेका छन्। जब पानी डुङ्गा भित्र जान्छ वा डुङ्गा पानीले भरिन्छ, डुङ्गा डूब्छ।</w:t>
      </w:r>
    </w:p>
    <w:p>
      <w:pPr/>
      <w:r>
        <w:rPr>
          <w:lang w:val="ne_NP" w:bidi="ne_NP"/>
        </w:rPr>
      </w:r>
      <w:r>
        <w:rPr>
          <w:lang w:val="ne_NP" w:bidi="ne_NP"/>
        </w:rPr>
        <w:t>रोक्‍नुहोस् र समूहमा यो गतिविधि गर्नुहोस्: ठूलो बेसिन वा पानीको बाल्टिन लिनुहोस्। पानीको माथि एक कप वा कचौरा राख्नुहोस्। कचौरा तैरिरहेको छ भन्नेकुरामा ध्यान दिनुहोस्। अब बिस्तारै कचौरामा केही पानी खन्यानुहोस्। कचौरा पानीले भरिएको बेला कचौरा तल पानीमा जान्छ भनेर ध्यान दिनुहोस्। जब कचौरा पानीले भरिएको हुन्छ, कचौरा डूब्छ। अडियो रोक्‍नुहोस्।</w:t>
      </w:r>
    </w:p>
    <w:p>
      <w:pPr/>
      <w:r>
        <w:rPr>
          <w:lang w:val="ne_NP" w:bidi="ne_NP"/>
        </w:rPr>
      </w:r>
      <w:r>
        <w:rPr>
          <w:lang w:val="ne_NP" w:bidi="ne_NP"/>
        </w:rPr>
        <w:t>चेलाहरू मर्नेछौ भनेर डराएका छन्। येशू निदाउनु भएको छ। चेलाहरूले येशूलाई ब्यूँझाउँछन्। चेलाहरू चिच्याई रहेका छन्। चेलाहरू चिच्याईरहेको र तिनीहरूले प्रयोग गरेको शब्दहरूद्वारा, चेलाहरू वास्तवमा डराएका छन् भनेर हामी देख्छौं। तिनीहरू यति डराएका छन् कि तिनीहरू शान्त र विनम्र भएर बोल्न सक्दैनन्। चेलाहरू भन्छन्, "गुरू, हामी डुब्न गइरहेका छौं भन्ने कुराको तपाईंलाई मतलब छैन?" चेलाहरूले प्रयोग गर्ने शब्दहरू साँच्चै कडा शब्दहरू हुन्।</w:t>
      </w:r>
    </w:p>
    <w:p>
      <w:pPr/>
      <w:r>
        <w:rPr>
          <w:lang w:val="ne_NP" w:bidi="ne_NP"/>
        </w:rPr>
      </w:r>
      <w:r>
        <w:rPr>
          <w:lang w:val="ne_NP" w:bidi="ne_NP"/>
        </w:rPr>
        <w:t>दृश्य ३ मा, येशू ब्यूँझ्नुहुन्छ। येशूले हावालाई हप्काउनुहुन्छ। हप्काउनु कडा शब्द हो जुन आज्ञा हो तर धम्की पनि हो। येशूले हावा र छालहरूलाई भन्नुहुन्छ, "चुप लाग, शान्त हो।" तुरुन्तै हावा रोकिन्छ र पानी शान्त हुन्छ र सहज र शान्त हुन्छ।</w:t>
      </w:r>
    </w:p>
    <w:p>
      <w:pPr/>
      <w:r>
        <w:rPr>
          <w:lang w:val="ne_NP" w:bidi="ne_NP"/>
        </w:rPr>
      </w:r>
      <w:r>
        <w:rPr>
          <w:lang w:val="ne_NP" w:bidi="ne_NP"/>
        </w:rPr>
        <w:t>रोक्‍नुहोस् र छलफल गर्नुहोस्: येशूले बोलेर हावा र पानीलाई शान्त गर्नुहुन्छ। कलाकारहरूले प्रयोग गर्न सक्ने कुनै पनि इशाराहरूलाई ध्यान दिनुहोस्, जस्तै रोक्‍ने चाल देखाउन हातलाई माथि थामि राख्नुस। हावा र पानीले येशूको आवाज सुन्छन् भनेर सबैले बुझ्छन् भन्नेकुरा निश्चित गर्नुहोस्। समूहमा यो गतिविधि गर्नुहोस्: बाल्टिन वा ठूलो कचौरामा पानी राख्नुहोस्। ठूलो छालहरूको माथि सेतो टोपी नआउँदासम्म पानीलाई हल्लाउन चम्चा वा केही प्रयोग गर्नुहोस्। त्यसपछि चम्चा पानीबाट बाहिर निकाल्नु होस्। पानी फेरि स्थिर हुन समय लाग्छ भनेर ध्यान दिनुहोस्। कथामा, यो कार्य अचानक वा तुरुन्तै हुन्छ। येशूले "शान्त हो" भन्नुभयो तब पानी तुरुन्तै शान्त थियो। रेकर्डिङ रोक्‍नुहोस्।</w:t>
      </w:r>
    </w:p>
    <w:p>
      <w:pPr/>
      <w:r>
        <w:rPr>
          <w:lang w:val="ne_NP" w:bidi="ne_NP"/>
        </w:rPr>
      </w:r>
      <w:r>
        <w:rPr>
          <w:lang w:val="ne_NP" w:bidi="ne_NP"/>
        </w:rPr>
        <w:t>येशूले हावा र पानीलाई शान्त गर्नुभएपछि, येशूले चेलाहरूलाई तिनीहरू किन डराएका हौ भनेर सोध्नुहुन्छ। कहिले विश्वास गर्छौ भनेर येशूले चेलाहरूलाई सोध्नुहुन्छ। यि दुई प्रस्नहरू जवाफको आवश्यकता नपर्ने वा अपेक्षा नगर्ने प्रश्नहरू हुन्। यसलाई अर्को तरिकाले भन्दा "नडराओ" भनेर भन्नु हो। अहिले सम्म तिमीहरूले ममाथि विश्वास गरि सक्नु पर्ने।"</w:t>
      </w:r>
    </w:p>
    <w:p>
      <w:pPr/>
      <w:r>
        <w:rPr>
          <w:lang w:val="ne_NP" w:bidi="ne_NP"/>
        </w:rPr>
      </w:r>
      <w:r>
        <w:rPr>
          <w:lang w:val="ne_NP" w:bidi="ne_NP"/>
        </w:rPr>
        <w:t>रोक्‍नुहोस् र छलफल गर्नुहोस्: यसमा तपाईंलाई मद्दत गर्नकालागि स्वयमसेवकलाई समयमै भन्नुहोस। कोठाको बीचमा एउटा कुर्सी राख्नुहोस् र स्वयंसेवकलाई सोध्नुहोस्, "यो कुर्सी अस्तित्वमा छ भनेर तपाईं विश्वास गर्नुहुन्छ? के तपाईं विश्वास गर्नुहुन्छ कि यो कुर्सी हो? के तपाईं विश्वास गर्नुहुन्छ कि यो कुर्सी तपाईंलाई थाम्न सक्ने जति बलियो छ?" सहयोगीले यी सबै प्रश्नहरूको जवाफ "हो" भन्नुपर्छ। त्यसपछि सोध्नुहोस्, "मलाई थाहा छ तपाईं थकित हुनुहुन्छ, त्यसैले यहाँ बस्नको लागि यो कुर्सी छ।" सहयोगीले कुर्सीमा बस्न अस्वीकार गर्नुपर्छ। यसलाई धेरै पटक गर्नुहोस्, स्वयंसेवकले कुर्सी छ भनेर जानेतापनि र आफूलाई समाल्न पर्याप्त बलियो छ भनेर विश्वास गरेतापनि किन कुर्सीमा नबसेको भनेर सोध्नुहोस्। समुहलाई व्याख्या गर्नुहोस् कि यो विश्वास के हो भन्ने कुराको एउटा उदाहरण हो -केबल आफ्नो दिमागमा विश्वास गर्नु मात्र होइन, त्यो बिश्वास अनुसार काम गर्नु हो। रेकर्डिङ रोक्‍नुहोस्।</w:t>
      </w:r>
    </w:p>
    <w:p>
      <w:pPr/>
      <w:r>
        <w:rPr>
          <w:lang w:val="ne_NP" w:bidi="ne_NP"/>
        </w:rPr>
      </w:r>
      <w:r>
        <w:rPr>
          <w:lang w:val="ne_NP" w:bidi="ne_NP"/>
        </w:rPr>
        <w:t>रोक्‍नुहोस् र छलफल गर्नुहोस्: तपाईंको भाषाले यस्ता प्रश्नहरू कसरी देखाउँछ जस्को उत्तर त छ तर ठूलो स्वरमा भनिएको छैन। रेकर्डिङ रोक्‍नुहोस्।</w:t>
      </w:r>
    </w:p>
    <w:p>
      <w:pPr/>
      <w:r>
        <w:rPr>
          <w:lang w:val="ne_NP" w:bidi="ne_NP"/>
        </w:rPr>
      </w:r>
      <w:r>
        <w:rPr>
          <w:lang w:val="ne_NP" w:bidi="ne_NP"/>
        </w:rPr>
        <w:t>जब येशूले यी प्रश्नहरू सोध्नुहुन्छ चेलाहरू एकदमै डराउँछन्। यसको अर्थ तिनीहरू आँधीको बेला भन्दा बढी डराएका थिए। तिनीहरू एक अर्कातिर फर्केर एक अर्कालाई सोध्छन्, "यो मानिस को हो? हावा र छालहरूले पनि उहाँको आज्ञा पालन गर्छन्?" जवाफको आवश्यकता नपर्ने प्रश्नहरू मध्ये यो एउटा हो, तर यस प्रश्नको जवाफ छ। जवाफ तपाईंको हृदयमा भनिएको छ, ठूलो स्वरमा होइन। येशू "ख्रीष्ट, परमेश्वरको पुत्र" हुनुहुन्छ भन्ने जवाफ हो। चेलाहरूले येशूलाई नामबाट चिन्थे। अब तिनीहरूले येशू वास्तवमा को हो भनेर बुझ्न प्रयास गरिरहेका छन्। भर्खरै परमेश्वरले मात्र गर्न सक्ने कुरा तिनीहरूले देखेका छन्। तपाईंको भाषामा, यस प्रश्नले आश्चर्य र अचम्म व्यक्त गर्नुपर्छ। परमेश्वरले मात्र गर्न सक्ने कुरा येशूले गर्न सक्नुभयो भनेर चेलाहरूले सोधिरहेका छन्। तिनीहरूले भन्न सक्थे, "येशू अद्भुत हुनुहुन्छ। हावा र छालहरूले येशूको आज्ञाहरू पालन गरे।"</w:t>
      </w:r>
    </w:p>
    <w:p>
      <w:pPr/>
      <w:r>
        <w:rPr>
          <w:lang w:val="ne_NP" w:bidi="ne_NP"/>
        </w:rPr>
      </w:r>
      <w:r>
        <w:rPr>
          <w:lang w:val="ne_NP" w:bidi="ne_NP"/>
        </w:rPr>
        <w:t>यहाँ रोक्‍नुहोस् र समूहको रूपमा छलफल तपाईंको भाषाले यस्ता प्रश्नहरूलाई कसरी देखाउँछ जस्को उत्तर छ तर जवाफ ठूलो स्वरमा भनिएको छैन? रेकर्डिङ रोक्‍नुहोस्।</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४:३५–४१ श्रव्य संस्करण सुन्‍नुहोस्।</w:t>
      </w:r>
    </w:p>
    <w:p>
      <w:pPr/>
      <w:r>
        <w:rPr>
          <w:lang w:val="ne_NP" w:bidi="ne_NP"/>
        </w:rPr>
      </w:r>
      <w:r>
        <w:rPr>
          <w:lang w:val="ne_NP" w:bidi="ne_NP"/>
        </w:rPr>
        <w:t>यस सत्रमा, टोलीले कथालाई नाटकीय बनाउनेछ।</w:t>
      </w:r>
    </w:p>
    <w:p>
      <w:pPr/>
      <w:r>
        <w:rPr>
          <w:lang w:val="ne_NP" w:bidi="ne_NP"/>
        </w:rPr>
      </w:r>
      <w:r>
        <w:rPr>
          <w:lang w:val="ne_NP" w:bidi="ne_NP"/>
        </w:rPr>
        <w:t>यस कथामा तीन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भीड</w:t>
      </w:r>
    </w:p>
    <w:p>
      <w:pPr>
        <w:pStyle w:val="ListBullet"/>
        <w:spacing w:line="240" w:lineRule="auto"/>
        <w:ind w:left="720"/>
      </w:pPr>
      <w:r>
        <w:rPr>
          <w:lang w:val="ne_NP" w:bidi="ne_NP"/>
        </w:rPr>
      </w:r>
      <w:r>
        <w:rPr>
          <w:lang w:val="ne_NP" w:bidi="ne_NP"/>
        </w:rPr>
        <w:t>अन्य डुङ्गाहरू</w:t>
      </w:r>
    </w:p>
    <w:p>
      <w:pPr>
        <w:pStyle w:val="ListBullet"/>
        <w:spacing w:line="240" w:lineRule="auto"/>
        <w:ind w:left="720"/>
      </w:pPr>
      <w:r>
        <w:rPr>
          <w:lang w:val="ne_NP" w:bidi="ne_NP"/>
        </w:rPr>
      </w:r>
      <w:r>
        <w:rPr>
          <w:lang w:val="ne_NP" w:bidi="ne_NP"/>
        </w:rPr>
        <w:t>हावा</w:t>
      </w:r>
    </w:p>
    <w:p>
      <w:pPr>
        <w:pStyle w:val="ListBullet"/>
        <w:spacing w:line="240" w:lineRule="auto"/>
        <w:ind w:left="720"/>
      </w:pPr>
      <w:r>
        <w:rPr>
          <w:lang w:val="ne_NP" w:bidi="ne_NP"/>
        </w:rPr>
      </w:r>
      <w:r>
        <w:rPr>
          <w:lang w:val="ne_NP" w:bidi="ne_NP"/>
        </w:rPr>
        <w:t>छालहरू</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 डुङ्गामा बसिरहेको हुनुहुन्छ। यो सुर्यास्त हुनेबेलाको हो। येशूले दिनभर सिकाउँदै हुनुहुन्छ। येशूले चेलाहरूलाई भन्नुहुन्छ, "तालको अर्को किनारमा जाँऊ।" चेलाहरू येशूसँग डुङ्गामा चढ्छन्। तिनीहरूले तालको अर्को किनार तिर यात्रा गर्नछन्। केही अन्य डुङ्गाहरूले तिनीहरूलाई पछ्याउँछन्। भीड किनारमा बसिरहेको छ।</w:t>
      </w:r>
    </w:p>
    <w:p>
      <w:pPr/>
      <w:r>
        <w:rPr>
          <w:lang w:val="ne_NP" w:bidi="ne_NP"/>
        </w:rPr>
      </w:r>
      <w:r>
        <w:rPr>
          <w:lang w:val="ne_NP" w:bidi="ne_NP"/>
        </w:rPr>
        <w:t>नाटक रोक्‍नुहोस्: भीडमा भएको कसैलाई सोध्नुहोस्, "आज तपाईंले के सिक्नुभयो?" तपाईंले सुन्न सक्नुहुन्छ, "मैले केही साँच्चै रोचक कथाहरू सुने। तिनीहरूको अर्थ के हो भनेर मैले पत्ता लगाउनु पर्छ। कथाहरूको पछाडि कुनै अर्थ छ जस्तो देखिन्छ तर यसको अर्थ के हो भनेर म निश्चित छैन। मैले येशूको कुरा अलि बढी सुन्न आवश्यक छ।" येशूलाई सोध्नुहोस्, "अहिले तपाईंलाई कस्तो महसुस भइरहेको छ?" तपाईंले सुन्न सक्नुहुन्छ, "म धेरै थकित छु। यो राम्रो दिन भएको छ। भीडले सुनिरहेको जस्तो देखियो। केही मानिसहरूले बुझे भन्ने म आशा गर्छु। केही मानिसहरूले अझ बढी सुन्न चाहनेछन् भन्ने म आशा गर्छु।" चेलाहरूलाई सोध्नुहोस्, "तपाईं किन ताल पार गर्दै हुनुहुन्छ?" तपाईंले सुन्न सक्नुहुन्छ, "मलाई थाहा छैन। येशू जान चाहनुहुन्छ र येशू जहाँ जान चाहनुहुन्छ म उहाँसगँ त्यहाँ जान्छु। जे भएपनि यो सुन्दर साँझ हो र एक्लै वा हामी र येशू मात्र तालमा हुनु र भिड हांमी देखि धेरै टाढा हुनु एउटा महत्वपुर्ण समय हो।" नाटकलाई जारी राख्नुहोस्।</w:t>
      </w:r>
    </w:p>
    <w:p>
      <w:pPr/>
      <w:r>
        <w:rPr>
          <w:lang w:val="ne_NP" w:bidi="ne_NP"/>
        </w:rPr>
      </w:r>
      <w:r>
        <w:rPr>
          <w:lang w:val="ne_NP" w:bidi="ne_NP"/>
        </w:rPr>
        <w:t>दोस्रो दृश्यमा, कुनै बेला रातको समयमा, अचानक आँधी आउँछ। आँधी प्रचण्ड छ। हावा तेज छ। हावाले ठूलो छालहरू बनाउँछ। छालहरू डुङ्गामा ठोकिन्छन र डुङ्गामा पानी पस्छ। डुङ्गा पानीले भरिन थाल्छ। चेलाहरू डराएका छन्, तिनीहरू डुब्न लागेको छन्। डुङ्गा डूब्न लागेको छ भनेर चेलाहरू विश्वास गर्छन्।</w:t>
      </w:r>
    </w:p>
    <w:p>
      <w:pPr/>
      <w:r>
        <w:rPr>
          <w:lang w:val="ne_NP" w:bidi="ne_NP"/>
        </w:rPr>
      </w:r>
      <w:r>
        <w:rPr>
          <w:lang w:val="ne_NP" w:bidi="ne_NP"/>
        </w:rPr>
        <w:t>नाटक रोक्‍नुहोस्: चेलाहरूलाई सोध्नुहोस्, "तपाईं किन यति डराउनुहुन्छ?" तपाईंले सुन्न सक्नुहुन्छ, "डुङ्गा पानीले भरिएको छ। आँधी र हावाको कारणले, हामी कहाँ छौं भनेर मलाई थाहा छैन। किनार जानकोलागि कुन बाटो नजिकै छ भनेर मलाई थाहा छैन। मैले मेरो सम्पूर्ण जीवनमा कहिल्यै यस्तो आँधी देखेको थिइन। म सानोदेखि नै मेरो बुबासँग माछा मार्दै आएको छु र मैले आँधी देखेको छु तर यस्तो कहिल्यै देखिन। डुङ्गा पानीले भरिएको छ। हामी पानी छिटो निकाल्न सक्दैनौ। किन येशूले हामीलाई मद्दत गर्नुहुन्न?" नाटकलाई जारी राख्नुहोस्।</w:t>
      </w:r>
    </w:p>
    <w:p>
      <w:pPr/>
      <w:r>
        <w:rPr>
          <w:lang w:val="ne_NP" w:bidi="ne_NP"/>
        </w:rPr>
      </w:r>
      <w:r>
        <w:rPr>
          <w:lang w:val="ne_NP" w:bidi="ne_NP"/>
        </w:rPr>
        <w:t xml:space="preserve"> आँधीको बेला, येशू निदाउनु हुन्छ र अझै सुत्दै हुनुहुन्छ। येशू आँधी सुरु हुनु अघि सुत्नु भयो। येशू डुङ्गाको पछाडि पट्टि हुनुहुन्छ। येशूको टाउको तकियामा छ। चेलाहरूले येशूलाई ब्यूँझाउँछन्। चेलाहरू येशूलाई कराउँछन्, "गुरू, हामी डुब्न लागेको छौं। के तपाईंलाई वास्ता छैन?"</w:t>
      </w:r>
    </w:p>
    <w:p>
      <w:pPr/>
      <w:r>
        <w:rPr>
          <w:lang w:val="ne_NP" w:bidi="ne_NP"/>
        </w:rPr>
      </w:r>
      <w:r>
        <w:rPr>
          <w:lang w:val="ne_NP" w:bidi="ne_NP"/>
        </w:rPr>
        <w:t>नाटक रोक्‍नुहोस्: चेलाहरूलाई सोध्नुहोस्, "अहिले तपाईंलाई कस्तो महसुस भइरहेको छ?" तपाईंले सुन्न सक्नुहुन्छ, "म डराएको छु। मेरो जिवन भरीनै कहिल्यै यस्तो खालको डर भएको थिएन। मलाई लाग्छ कि आज राती म मर्नेछ। येशू यस आँधीमा कसरी सुत्न सक्नुहुन्छ भनेर म बुझ्दिन। के येशूले हाम्रो बारेमा वास्ता गर्नुहुन्न? येशूले वास्ता गर्नुहुन्छ भनेर मैले सोचे तर अब म निश्चित छैन।" येशूलाई सोध्नुहोस्, "तपाईंलाई वास्ता छैन भनेर चेलाहरूले भनेको सुनेपछि तपाईंलाई कस्तो महसुस हुन्छ?" तपाईंले सुन्न सक्नुहुन्छ, "जब यो सुन्छु म दुखी हुन्छु। उनिहरूले मलाई विश्वास गर्न सिकिरहेको छन, म तिनीहरूको हेरचाह गर्नेछु भनेर विश्वास गर्न सिकिरहेका छन भनेर मैले आशा गरिरहेको थिए, तिनीहरू आँधीदेखि डराएका छन् भनेर म बुझ्छु। यो प्रकारको बोलिले तिनीहरूको डरलाई देखाउँछ। तर आज मैले भनेको कथाहरूबाट तिनीहरूले केही सिके जस्तो देखिन्छ।" नाटकलाई जारी राख्नुहोस्।</w:t>
      </w:r>
    </w:p>
    <w:p>
      <w:pPr/>
      <w:r>
        <w:rPr>
          <w:lang w:val="ne_NP" w:bidi="ne_NP"/>
        </w:rPr>
      </w:r>
      <w:r>
        <w:rPr>
          <w:lang w:val="ne_NP" w:bidi="ne_NP"/>
        </w:rPr>
        <w:t>दृश्य ३ मा, येशूले हावा र छालहरूलाई शान्त हुन आज्ञा गर्नुहुन्छ। हावा र छालहरूले तुरुन्तै येशूको आज्ञा पालन गर्छन्। एकैपटक सबै कुरा शान्त र स्थिर हुन्छ। त्यसपछि येशूले चेलाहरूलाई तिनीहरू किन डराएका भनेर सोध्नुहुन्छ। येशूले चेलाहरूलाई कहिले उहाँलाई विश्वास गर्छौ भनेर सोध्नुहुन्छ। येशूले यी प्रश्नहरू सोध्नुभएपछि, चेलाहरू आँधीको बेला भन्दा बढी डराएका छन्। चेलाहरूले एक अर्कालाई हेरे र एक अर्कालाई सोध्छन्, "येशू को हो? हावा र छालहरूले पनि यशूको आज्ञा पालन गर्छन्"</w:t>
      </w:r>
    </w:p>
    <w:p>
      <w:pPr/>
      <w:r>
        <w:rPr>
          <w:lang w:val="ne_NP" w:bidi="ne_NP"/>
        </w:rPr>
      </w:r>
      <w:r>
        <w:rPr>
          <w:lang w:val="ne_NP" w:bidi="ne_NP"/>
        </w:rPr>
        <w:t>नाटक रोक्‍नुहोस्: चेलाहरूलाई सोध्नुहोस्, "अहिले तपाईं किन यति डराउनुहुन्छ?" खतरा समाप्त भएको छ। आँधी रोकिएको छ।" तपाईंले सुन्न सक्नुहुन्छ, "येशूले भर्खरै हावासँग कुरा गर्नुभयो र यो रोकियो! मैले कहिल्यै यस्तो कुरा देखेको थिइन। येशूले छालहरूसँग भर्खरै कुरा गर्नुभयो र तिनीहरू रोकिए। हावा र छालहरूले येशूको आवाज सुन्छन् भन्नेकुरा कसरी सम्भव छ। यो परमेश्वरले मात्र गर्न सक्ने कुरा हो जस्तै देखिन्छ। के येशू परमेश्वर हुनुहुन्छ? मैले भर्खरै मेरो आफ्नै आँखाले देखेको कुरा बुझ्दिन। येशू कसरी परमेश्वर हुन सक्नुहुन्छ? भर्खरै भएको घटनाकोलागि अरू के ब्याख्या हुन सक्छ? येशू को हो? मलाई थाहा छ जस्तो लाग्थ्यो तर अब मलाई थाहा छैन। मैले अझ बढी सिक्नु आवश्यक छ। मैले अरूसँग कुरा गर्न र तिनीहरूले के सोचिरहेको छ भनेर बुझ्न आवश्यक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४:३५–४१ श्रव्य संस्करण सुन्‍नुहोस्।</w:t>
      </w:r>
    </w:p>
    <w:p>
      <w:pPr/>
      <w:r>
        <w:rPr>
          <w:lang w:val="ne_NP" w:bidi="ne_NP"/>
        </w:rPr>
      </w:r>
      <w:r>
        <w:rPr>
          <w:lang w:val="ne_NP" w:bidi="ne_NP"/>
        </w:rPr>
        <w:t xml:space="preserve">येशूले गालीलको समुद्रको छेउमा सिकाउँदै हुनुहुन्थ्यो। येशू डुङ्गामा बसिरहनु भएको थियो। येशूले चेलाहरूलाई भन्नुहुन्छ, "तालको अर्को किनारमा जाँऊ।" चेलाहरू येशूसँग डुङ्गामा चढे। तपाईंले अघिल्लो खण्डहरूमा प्रयोग गर्नुभएको </w:t>
      </w:r>
      <w:r>
        <w:rPr>
          <w:lang w:val="ne_NP" w:bidi="ne_NP"/>
        </w:rPr>
        <w:t>गालीलको समुद्र,</w:t>
      </w:r>
      <w:r>
        <w:rPr>
          <w:lang w:val="ne_NP" w:bidi="ne_NP"/>
        </w:rPr>
        <w:t xml:space="preserve"> </w:t>
      </w:r>
      <w:r>
        <w:rPr>
          <w:lang w:val="ne_NP" w:bidi="ne_NP"/>
        </w:rPr>
        <w:t>डुङ्गा</w:t>
      </w:r>
      <w:r>
        <w:rPr>
          <w:lang w:val="ne_NP" w:bidi="ne_NP"/>
        </w:rPr>
        <w:t xml:space="preserve"> र </w:t>
      </w:r>
      <w:r>
        <w:rPr>
          <w:b/>
          <w:lang w:val="ne_NP" w:bidi="ne_NP"/>
        </w:rPr>
        <w:t>चेलाको</w:t>
      </w:r>
      <w:r>
        <w:rPr>
          <w:lang w:val="ne_NP" w:bidi="ne_NP"/>
        </w:rPr>
        <w:t xml:space="preserve"> लागि त्यही शब्दहरू प्रयोग गर्नुहोस्। मुख्य शब्दावलीमा </w:t>
      </w:r>
      <w:r>
        <w:rPr>
          <w:lang w:val="ne_NP" w:bidi="ne_NP"/>
        </w:rPr>
        <w:t>चेलाको</w:t>
      </w:r>
      <w:r>
        <w:rPr>
          <w:lang w:val="ne_NP" w:bidi="ne_NP"/>
        </w:rPr>
        <w:t xml:space="preserve"> बारेमा छलफल गरिएको छ।</w:t>
      </w:r>
    </w:p>
    <w:p>
      <w:pPr/>
      <w:r>
        <w:rPr>
          <w:lang w:val="ne_NP" w:bidi="ne_NP"/>
        </w:rPr>
      </w:r>
      <w:r>
        <w:rPr>
          <w:lang w:val="ne_NP" w:bidi="ne_NP"/>
        </w:rPr>
        <w:t>गालीलको समुद्रमा आएको आँधीको चक्रवात जस्तै विशेष नाम छैन। आँधीको लागि सामान्य शब्द प्रयोग गर्नुहोस् र हावालाई धेरै तिब्र छ भनेर वर्णन गर्नुहोस् कि यसले उच्च छालहरू उत्पादन गर्दछ।</w:t>
      </w:r>
    </w:p>
    <w:p>
      <w:pPr/>
      <w:r>
        <w:rPr>
          <w:lang w:val="ne_NP" w:bidi="ne_NP"/>
        </w:rPr>
      </w:r>
      <w:r>
        <w:rPr>
          <w:b/>
          <w:lang w:val="ne_NP" w:bidi="ne_NP"/>
        </w:rPr>
        <w:t>गुरू</w:t>
      </w:r>
      <w:r>
        <w:rPr>
          <w:lang w:val="ne_NP" w:bidi="ne_NP"/>
        </w:rPr>
        <w:t xml:space="preserve"> भनेको येशूका अनुयायीहरूले उहाँ परमेश्वरको कुराहरूको शिक्षक हुनुहुन्छ र उहाँसँग उहाँलाई पछ्याउने र उहाँको शिक्षाहरू सुन्ने चेला/विद्यार्थीहरू छन भनेर देखाउन प्रयोग गर्नुभएको आदरणीय रूप हो। यस कथालाई अन्य सुसमाचारको संस्करणहरूमा, उहाँलाई अन्य उपाधिहरू दिइएको थियो, जस्तै "प्रभु/मालिक" मर्कूसको उपाधि अलि कम महत्त्वपूर्ण र आदरणीय छ, सम्भवतः यसले त्यस बेला येशूसँगको अनुयायीहरूको निरासा देखाउँछ। विद्यालय शिक्षकलाई मात्र जनाउने शब्द प्रयोग नगर्ने कुरामा निश्चित हुनुहोस्।</w:t>
      </w:r>
    </w:p>
    <w:p>
      <w:pPr/>
      <w:r>
        <w:rPr>
          <w:lang w:val="ne_NP" w:bidi="ne_NP"/>
        </w:rPr>
      </w:r>
      <w:r>
        <w:rPr>
          <w:lang w:val="ne_NP" w:bidi="ne_NP"/>
        </w:rPr>
        <w:t xml:space="preserve">यहाँ रोक्‍नुहोस् र यस खण्डमा तपाईंले प्रयोग गर्ने </w:t>
      </w:r>
      <w:r>
        <w:rPr>
          <w:b/>
          <w:lang w:val="ne_NP" w:bidi="ne_NP"/>
        </w:rPr>
        <w:t>शिक्षकको</w:t>
      </w:r>
      <w:r>
        <w:rPr>
          <w:lang w:val="ne_NP" w:bidi="ne_NP"/>
        </w:rPr>
        <w:t xml:space="preserve"> लागि शब्दको छलफल गर्नुहोस्। मुख्य शब्दावलीमा </w:t>
      </w:r>
      <w:r>
        <w:rPr>
          <w:lang w:val="ne_NP" w:bidi="ne_NP"/>
        </w:rPr>
        <w:t>शिक्षक</w:t>
      </w:r>
      <w:r>
        <w:rPr>
          <w:lang w:val="ne_NP" w:bidi="ne_NP"/>
        </w:rPr>
        <w:t xml:space="preserve"> छ भनेर सम्झनुहोस्। अडियो रोक्‍नुहोस्। </w:t>
      </w:r>
    </w:p>
    <w:p>
      <w:pPr/>
      <w:r>
        <w:rPr>
          <w:lang w:val="ne_NP" w:bidi="ne_NP"/>
        </w:rPr>
      </w:r>
      <w:r>
        <w:rPr>
          <w:lang w:val="ne_NP" w:bidi="ne_NP"/>
        </w:rPr>
        <w:t>"</w:t>
      </w:r>
      <w:r>
        <w:rPr>
          <w:b/>
          <w:lang w:val="ne_NP" w:bidi="ne_NP"/>
        </w:rPr>
        <w:t>... हामी डुब्न गइरहेका छौं</w:t>
      </w:r>
      <w:r>
        <w:rPr>
          <w:lang w:val="ne_NP" w:bidi="ne_NP"/>
        </w:rPr>
        <w:t>" - ग्रीकमा यस वाक्यांशले "हामी मर्दै छौं" भनेर भन्छन् र सायद यसको अर्थ तिनीहरू मर्न लागेको छन् भनेर तिनीहरू विश्वास गर्छन्।</w:t>
      </w:r>
    </w:p>
    <w:p>
      <w:pPr/>
      <w:r>
        <w:rPr>
          <w:lang w:val="ne_NP" w:bidi="ne_NP"/>
        </w:rPr>
      </w:r>
      <w:r>
        <w:rPr>
          <w:b/>
          <w:lang w:val="ne_NP" w:bidi="ne_NP"/>
        </w:rPr>
        <w:t>"शान्त हो</w:t>
      </w:r>
      <w:r>
        <w:rPr>
          <w:lang w:val="ne_NP" w:bidi="ne_NP"/>
        </w:rPr>
        <w:t xml:space="preserve">" शब्द पशुको मुखको लागि प्रयोगहुने मोहला शब्दबाट आएको हो। यसको अर्थ मुखलाई चुप लागाउन बन्द गर्नु हो। येशूले आँधीलाई </w:t>
      </w:r>
      <w:r>
        <w:rPr>
          <w:b/>
          <w:lang w:val="ne_NP" w:bidi="ne_NP"/>
        </w:rPr>
        <w:t>हप्काउनु</w:t>
      </w:r>
      <w:r>
        <w:rPr>
          <w:lang w:val="ne_NP" w:bidi="ne_NP"/>
        </w:rPr>
        <w:t>भयो, उहाँले आँधीलाई कडा आज्ञा गर्नुभयो। यस कथामा आँधीलाई हप्काउन र चुप लागाउन प्रयोग गरेको क्रियाहरूनै अन्य कथाहरूमा भूतहरूलाई पनि हप्काउन र चुप लगाउन उहिनै क्रियाहरू प्रयोग भएका छन्। तपाईंसँग पनि हप्काउन र केही कुरालाई चुप पार्नकालागि स्वभाविक अभिव्यक्ति हुन सक्छ। तपाईंको भाषामा उपयुक्त र वर्णनात्मक वाक्यांश प्रयोग गर्नुहोस्। तपाईंले आफ्नो भाषामा निर्जिव वस्तुलाई हप्काउन सक्नुहुन्न होला। यदि हो भने येशूको अधिकारलाई संकेत गर्ने आज्ञा प्रयोग गर्नुहोस्, जस्तै "उहाँले आँधीलाई रोक्न कडा आज्ञा गर्नुभयो।"</w:t>
      </w:r>
    </w:p>
    <w:p>
      <w:pPr/>
      <w:r>
        <w:rPr>
          <w:lang w:val="ne_NP" w:bidi="ne_NP"/>
        </w:rPr>
      </w:r>
      <w:r>
        <w:rPr>
          <w:lang w:val="ne_NP" w:bidi="ne_NP"/>
        </w:rPr>
        <w:t xml:space="preserve">तपाईंको भाषामा </w:t>
      </w:r>
      <w:r>
        <w:rPr>
          <w:b/>
          <w:lang w:val="ne_NP" w:bidi="ne_NP"/>
        </w:rPr>
        <w:t>डरको</w:t>
      </w:r>
      <w:r>
        <w:rPr>
          <w:lang w:val="ne_NP" w:bidi="ne_NP"/>
        </w:rPr>
        <w:t xml:space="preserve"> लागि स्वभाविक अभिव्यक्ति हुन सक्छ (उदाहरणको लागि, "तपाईंको मुटु काँप्छ, तपाईंको कलेजो काम्छ")। यदि यस्तै हो भने तपाईंले यसलाई यहाँ प्रयोग गर्न सक्नुहुन्छ।</w:t>
      </w:r>
    </w:p>
    <w:p>
      <w:pPr/>
      <w:r>
        <w:rPr>
          <w:lang w:val="ne_NP" w:bidi="ne_NP"/>
        </w:rPr>
      </w:r>
      <w:r>
        <w:rPr>
          <w:b/>
          <w:lang w:val="ne_NP" w:bidi="ne_NP"/>
        </w:rPr>
        <w:t>विश्वास</w:t>
      </w:r>
      <w:r>
        <w:rPr>
          <w:lang w:val="ne_NP" w:bidi="ne_NP"/>
        </w:rPr>
        <w:t xml:space="preserve"> वा </w:t>
      </w:r>
      <w:r>
        <w:rPr>
          <w:b/>
          <w:lang w:val="ne_NP" w:bidi="ne_NP"/>
        </w:rPr>
        <w:t>भरोसाले</w:t>
      </w:r>
      <w:r>
        <w:rPr>
          <w:lang w:val="ne_NP" w:bidi="ne_NP"/>
        </w:rPr>
        <w:t xml:space="preserve"> परमेश्वरको प्रतिज्ञाप्रति मानिसको प्रतिक्रियालाई वर्णन गर्दछ। यसले सायद मानसिक सहमति भन्दा बढी परमेश्वरमा विश्वास/भरोसा राख्नुलाई बुझाउँछ। यस अवस्थामा अनुयायीहरूले येशूलाई आफै विश्वास गर्नुपर्छ। तपाईंले अघिल्लो खण्डहरूमा </w:t>
      </w:r>
      <w:r>
        <w:rPr>
          <w:b/>
          <w:lang w:val="ne_NP" w:bidi="ne_NP"/>
        </w:rPr>
        <w:t>विश्वासको</w:t>
      </w:r>
      <w:r>
        <w:rPr>
          <w:lang w:val="ne_NP" w:bidi="ne_NP"/>
        </w:rPr>
        <w:t xml:space="preserve"> लागि प्रयोग गर्नुभएको शब्द प्रयोग गर्नुहोस्, र मुख्य शब्दावलीमा </w:t>
      </w:r>
      <w:r>
        <w:rPr>
          <w:lang w:val="ne_NP" w:bidi="ne_NP"/>
        </w:rPr>
        <w:t>विश्वास</w:t>
      </w:r>
      <w:r>
        <w:rPr>
          <w:lang w:val="ne_NP" w:bidi="ne_NP"/>
        </w:rPr>
        <w:t xml:space="preserve"> छ भनेर सम्झनुहोस्।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5:1–20</w:t>
      </w:r>
      <w:r>
        <w:rPr>
          <w:lang w:val="ne_NP" w:bidi="ne_NP"/>
        </w:rPr>
      </w:r>
    </w:p>
    <w:p>
      <w:pPr>
        <w:pStyle w:val="Heading3"/>
      </w:pPr>
      <w:r>
        <w:rPr>
          <w:lang w:val="ne_NP" w:bidi="ne_NP"/>
        </w:rPr>
        <w:t>Step 1</w:t>
      </w:r>
    </w:p>
    <w:p>
      <w:pPr/>
      <w:r>
        <w:rPr>
          <w:lang w:val="ne_NP" w:bidi="ne_NP"/>
        </w:rPr>
      </w:r>
      <w:r>
        <w:rPr>
          <w:lang w:val="ne_NP" w:bidi="ne_NP"/>
        </w:rPr>
        <w:t>मर्कूस ५:१–२० सुन्नुहोस् र यसलाई मनमा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कसलाई यो खण्ड सुन्‍नु आवश्‍यक 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५:१–२० श्रव्य संस्करण सुन्‍नुहोस्।</w:t>
      </w:r>
    </w:p>
    <w:p>
      <w:pPr/>
      <w:r>
        <w:rPr>
          <w:lang w:val="ne_NP" w:bidi="ne_NP"/>
        </w:rPr>
      </w:r>
      <w:r>
        <w:rPr>
          <w:lang w:val="ne_NP" w:bidi="ne_NP"/>
        </w:rPr>
        <w:t>मर्कूसको पुस्तकमा यो दोस्रो कथा हो जसले प्राकृतिक प्रकोप, भूतहरू र मृत्यु जस्तै विनाशकारी शक्तिहरूमाथि येशूको शक्ति देखाउँछ। यो खण्डले येशूको सबै दुष्ट शक्तिहरू सहित सबै कुरामाथि, अधिकार छ भनेर देखाउँछ। यस खण्डमा यति धेरै विवरण छन् कि यसले हामीलाई देखाउँछ कि यो वास्तवमा यो आफै देख्ने कसैले भनेको हुनुपर्छ । अघिल्लो कथामा, येशूसँग भएको चेलाहरूले भर्खरै आँधी अनुभव गरेका थिए र येशूले आँधीलाई शान्त पार्नुभयो। आँधी रातको समयमा आयो। अब यो अर्को दिनको बिहान हो। यो येशूले भूत लागेको मानिससँग भेट गर्नुभएको कथात्मक कथा हो।</w:t>
      </w:r>
    </w:p>
    <w:p>
      <w:pPr/>
      <w:r>
        <w:rPr>
          <w:lang w:val="ne_NP" w:bidi="ne_NP"/>
        </w:rPr>
      </w:r>
      <w:r>
        <w:rPr>
          <w:lang w:val="ne_NP" w:bidi="ne_NP"/>
        </w:rPr>
        <w:t>आँधी पछिको बिहान, डुङ्गा तालको अर्को किनारमा रहेको छ, जुन ठाउँ वास्तवमा अर्को देश हो। येशू र चेलाहरू त्यो डुङ्गामा थिए। यस खण्डले येशू र चेलाहरूको बारेमा बताउन "तिनीहरू" शब्द प्रयोग गर्दछ। येशू र चेलाहरू आइपुगे भनेर तपाईं भन्न सक्नुहुन्छ।</w:t>
      </w:r>
    </w:p>
    <w:p>
      <w:pPr/>
      <w:r>
        <w:rPr>
          <w:lang w:val="ne_NP" w:bidi="ne_NP"/>
        </w:rPr>
      </w:r>
      <w:r>
        <w:rPr>
          <w:lang w:val="ne_NP" w:bidi="ne_NP"/>
        </w:rPr>
        <w:t>रोक्‍नुहोस् र कफर्नहुम चिन्ह लगाइएको गालीलको समुद्रको नक्सा देखाउनुहोस्। यस नक्साले गेरासेनीसको भूमि र डेकापोलिस क्षेत्र पनि देखाउनुपर्छ। रेकर्डिङ रोक्‍नुहोस्।</w:t>
      </w:r>
    </w:p>
    <w:p>
      <w:pPr/>
      <w:r>
        <w:rPr>
          <w:lang w:val="ne_NP" w:bidi="ne_NP"/>
        </w:rPr>
      </w:r>
      <w:r>
        <w:rPr>
          <w:lang w:val="ne_NP" w:bidi="ne_NP"/>
        </w:rPr>
        <w:t>यस समयमा, रोमी सरकारले भुमिलाई फरक फरक शासक भएको देशहरूमा विभाजित गरेको थियो। गालीलको समुद्रको पूर्वी किनारमा डेकापोलिस भनिने देश थियो, जुन ग्रीक क्षेत्रको हो। कथाको अन्तमा देखा पर्ने डेकापोलिस शब्दको अर्थ "१० शहरहरू" हो। शहरहरू मध्ये एउटा गेरासा हो। डुङ्गा गेरासेनी क्षेत्रमा अवस्थित छ। गेरासेनीहरू यहूदी मानिसहरू थिएनन्। परमेश्वरले मोशालाई दिनु भएको व्यवस्थाहरू तिनीहरूले पालन गरेनन्। गेरासेनीहरूले परमेश्वरको आराधना गरेनन्।</w:t>
      </w:r>
    </w:p>
    <w:p>
      <w:pPr/>
      <w:r>
        <w:rPr>
          <w:lang w:val="ne_NP" w:bidi="ne_NP"/>
        </w:rPr>
      </w:r>
      <w:r>
        <w:rPr>
          <w:lang w:val="ne_NP" w:bidi="ne_NP"/>
        </w:rPr>
        <w:t xml:space="preserve"> येशू र चेलाहरू पुग्नेबेला तिनीहरू किनार छेउका पहाडहरू भएको क्षेत्रमा थिए। यी पहाडहरूमा गुफाहरू थिए। यी गुफाहरू </w:t>
      </w:r>
      <w:r>
        <w:rPr>
          <w:b/>
          <w:lang w:val="ne_NP" w:bidi="ne_NP"/>
        </w:rPr>
        <w:t>दफन गुफाहरू</w:t>
      </w:r>
      <w:r>
        <w:rPr>
          <w:lang w:val="ne_NP" w:bidi="ne_NP"/>
        </w:rPr>
        <w:t xml:space="preserve"> थिए जहाँ स्थानीय गाउँलेहरूले मृत शरीरहरू राख्थे। यस क्षेत्रलाई चिहान वा चिहानहरू भनिन्थ्यो किनभने मरेका मानिसहरू गुफाहरूमा गाडिएका थिए। देशको यस भागमा भएको पहाडहरूमा धेरै गुफाहरू थिए किनभने चट्टान नरम थियो। गुफाहरू प्राकृतिक वा मानिस-निर्मित हुन सक्थे र प्राय: यति ठूला थिए कि तिनीहरूलाई थेग्न भित्र खामोहरू आवश्यक थियो; त्यसैले, गुफाहरू मानिसहरूलाई आश्रय दिन पर्याप्त ठूला थिए। केही गुफाहरूको छेउमा साना क्षेत्रहरू थिए जहाँको गुफाहरूलाई चिहानको रूपमा प्रयोग गरिन्थ्यो र मरेका शरीरहरू राखिन्थ्यो। यस खण्डले भन्छ कि त्यो मानिस चिहानमा वा चिहानहरूमा बस्थे। त्यो मानिसले यी गुफाहरूलाई सुत्ने ठाउँको रूपमा प्रयोग गरिरहेको थियो। त्यो मानिस जमिनमा खनेको चिहानहरूमा गएको थिएन।</w:t>
      </w:r>
    </w:p>
    <w:p>
      <w:pPr/>
      <w:r>
        <w:rPr>
          <w:lang w:val="ne_NP" w:bidi="ne_NP"/>
        </w:rPr>
      </w:r>
      <w:r>
        <w:rPr>
          <w:lang w:val="ne_NP" w:bidi="ne_NP"/>
        </w:rPr>
        <w:t>यहाँ रोक्‍नुहोस् र तपाईंको टोलीलाई चट्टानहरूमा भएको गुफाहरूको तस्वीर देखाउनुहोस्। रेकर्डिङ रोक्‍नुहोस्।</w:t>
      </w:r>
    </w:p>
    <w:p>
      <w:pPr/>
      <w:r>
        <w:rPr>
          <w:lang w:val="ne_NP" w:bidi="ne_NP"/>
        </w:rPr>
      </w:r>
      <w:r>
        <w:rPr>
          <w:lang w:val="ne_NP" w:bidi="ne_NP"/>
        </w:rPr>
        <w:t>येशू डुङ्गाबाट बाहिर निस्कनुहुँदा, चिहानमा बस्ने, भित्र अशुद्ध आत्मा भएको मानिस येशूलाई भेट्न आउँछ। "अशुद्ध" को अर्थ कुनै कुरा परमेश्वरको सेवाकोलागि अयोग्य र परमेश्वरको आराधना गर्न नसक्ने ब्यक्ति हो। मानिसहरूले मरेकाहरूलाई गुफाहरूमा गाड्ने क्षेत्रमा त्यो मानिस छ त्यसैले यो क्षेत्र यहूदी मानिसहरूको लागि पनि अशुद्ध छ। त्यो मानिस आफै अशुद्ध छ किनभने उसमा दुष्ट आत्माहरू छन्। पहाडको छेउमा भएको सुँगुरहरू अशुद्ध पशुहरू हुन्। यो कथा "अशुद्ध" कुराहरूले भरिएको छ।</w:t>
      </w:r>
    </w:p>
    <w:p>
      <w:pPr/>
      <w:r>
        <w:rPr>
          <w:lang w:val="ne_NP" w:bidi="ne_NP"/>
        </w:rPr>
      </w:r>
      <w:r>
        <w:rPr>
          <w:lang w:val="ne_NP" w:bidi="ne_NP"/>
        </w:rPr>
        <w:t>दुष्ट वा अशुद्ध आत्मा चिहानमा बसे र चिहानमा बस्ने मानिसलाई नियन्त्रण गरे। जब भूतहरूले मानिसहरूलाई पक्रन्छन, तिनीहरूले तिनीहरूको कार्यलाई नियन्त्रण गर्छन्। कथाको यस भागमा दुष्ट आत्माको लागि भएको शब्द एकवचनमा छ। मूल भाषामा भएको यस पाठमा, यसलाई वास्तवमा "अशुद्ध आत्मा" भनिन्छ। सबै दुष्ट आत्माहरू अशुद्ध छन् किनभने तिनीहरू परमेश्वरको सेवाको लागि अयोग्य छन्। मर्कूसको पुस्तकमा पहिले नै येशूले दुष्ट आत्माहरू लागेका मानिसहरूलाई निको पार्नु भएको छ। तपाईंले पहिले दुष्ट वा अशुद्ध आत्मालाई वर्णन गर्न प्रयोग गर्नुभएको शब्दनै प्रयोग गर्नुहुनेछ।</w:t>
      </w:r>
    </w:p>
    <w:p>
      <w:pPr/>
      <w:r>
        <w:rPr>
          <w:lang w:val="ne_NP" w:bidi="ne_NP"/>
        </w:rPr>
      </w:r>
      <w:r>
        <w:rPr>
          <w:lang w:val="ne_NP" w:bidi="ne_NP"/>
        </w:rPr>
        <w:t>तालमूड परम्परागत यहूदी इतिहास र व्यवस्थाको पुस्तक हो। यस पुस्तकले पागल वा मुर्ख मानिसहरूको चार विशेषताहरूलाई सूचीबद्ध गर्दछ:</w:t>
      </w:r>
    </w:p>
    <w:p>
      <w:pPr>
        <w:pStyle w:val="ListBullet"/>
        <w:spacing w:line="240" w:lineRule="auto"/>
        <w:ind w:left="720"/>
      </w:pPr>
      <w:r>
        <w:rPr>
          <w:lang w:val="ne_NP" w:bidi="ne_NP"/>
        </w:rPr>
      </w:r>
      <w:r>
        <w:rPr>
          <w:lang w:val="ne_NP" w:bidi="ne_NP"/>
        </w:rPr>
        <w:t>राती वरिपरि हिंड्नु</w:t>
      </w:r>
    </w:p>
    <w:p>
      <w:pPr>
        <w:pStyle w:val="ListBullet"/>
        <w:spacing w:line="240" w:lineRule="auto"/>
        <w:ind w:left="720"/>
      </w:pPr>
      <w:r>
        <w:rPr>
          <w:lang w:val="ne_NP" w:bidi="ne_NP"/>
        </w:rPr>
      </w:r>
      <w:r>
        <w:rPr>
          <w:lang w:val="ne_NP" w:bidi="ne_NP"/>
        </w:rPr>
        <w:t>रात चिहानमा बिताउनु</w:t>
      </w:r>
    </w:p>
    <w:p>
      <w:pPr>
        <w:pStyle w:val="ListBullet"/>
        <w:spacing w:line="240" w:lineRule="auto"/>
        <w:ind w:left="720"/>
      </w:pPr>
      <w:r>
        <w:rPr>
          <w:lang w:val="ne_NP" w:bidi="ne_NP"/>
        </w:rPr>
      </w:r>
      <w:r>
        <w:rPr>
          <w:lang w:val="ne_NP" w:bidi="ne_NP"/>
        </w:rPr>
        <w:t xml:space="preserve"> लुगा च्यात्नु</w:t>
      </w:r>
    </w:p>
    <w:p>
      <w:pPr>
        <w:pStyle w:val="ListBullet"/>
        <w:spacing w:line="240" w:lineRule="auto"/>
        <w:ind w:left="720"/>
      </w:pPr>
      <w:r>
        <w:rPr>
          <w:lang w:val="ne_NP" w:bidi="ne_NP"/>
        </w:rPr>
      </w:r>
      <w:r>
        <w:rPr>
          <w:lang w:val="ne_NP" w:bidi="ne_NP"/>
        </w:rPr>
        <w:t xml:space="preserve"> सम्पत्तिलाई नास गर्नु।</w:t>
      </w:r>
    </w:p>
    <w:p>
      <w:pPr/>
      <w:r>
        <w:rPr>
          <w:lang w:val="ne_NP" w:bidi="ne_NP"/>
        </w:rPr>
      </w:r>
      <w:r>
        <w:rPr>
          <w:lang w:val="ne_NP" w:bidi="ne_NP"/>
        </w:rPr>
        <w:t>त्यो मानिसले यी चार विशेषताहरू देखायो। पागल मानिसहरूसँग व्यवहार गर्ने सामान्य अभ्यास भनेको तिनीहरूबाट आफूलाई जोगाउन तिनीहरूलाई बाँध्नु थियो। आत्माहरूले यस मानिसलाई यति बलियो बनायो कि उसले आफ्नो साङ्लाहरू भाँच्‍यो। यो खण्डले हामीलाई बताउँछ कि यो मानिस दिन रात पहाडहरूको वरिपरि चिच्याएर दगुर्थ्यो। विचार गर्दा यो मानिस कहिल्यै सुतेन। कथाले हामीलाई येशूलाई भेट्नु अघिको यो मानिस र उसको जीवनको बलियो वर्णन गर्दछ।</w:t>
      </w:r>
    </w:p>
    <w:p>
      <w:pPr/>
      <w:r>
        <w:rPr>
          <w:lang w:val="ne_NP" w:bidi="ne_NP"/>
        </w:rPr>
      </w:r>
      <w:r>
        <w:rPr>
          <w:lang w:val="ne_NP" w:bidi="ne_NP"/>
        </w:rPr>
        <w:t>रोक्‍नुहोस् र मानिसले व्यक्तिलाई बाँध्न प्रयोग गर्ने साङ्ला भएको तस्वीर देखाउनुहोस्। रेकर्डिङ रोक्‍नुहोस्।</w:t>
      </w:r>
    </w:p>
    <w:p>
      <w:pPr/>
      <w:r>
        <w:rPr>
          <w:lang w:val="ne_NP" w:bidi="ne_NP"/>
        </w:rPr>
      </w:r>
      <w:r>
        <w:rPr>
          <w:lang w:val="ne_NP" w:bidi="ne_NP"/>
        </w:rPr>
        <w:t>त्यो मानिस येशूकहाँ दगुरे र येशूको अगाडि निहुरे। कसैको अगाडि दण्डवत गर्नु त्यो व्यक्तिलाई आदर देखाउने तरिका हो। त्यो मानिस साँच्चै ठूलो स्वरमा चिच्याईरहेको छ वा चिच्याईरहेको छ वा चिच्याउँदै छ।</w:t>
      </w:r>
    </w:p>
    <w:p>
      <w:pPr/>
      <w:r>
        <w:rPr>
          <w:lang w:val="ne_NP" w:bidi="ne_NP"/>
        </w:rPr>
      </w:r>
      <w:r>
        <w:rPr>
          <w:lang w:val="ne_NP" w:bidi="ne_NP"/>
        </w:rPr>
        <w:t>रोक्‍नुहोस् र छलफल गर्नुहोस्: नियन्त्रण बाहिर भएको धेरै ठूलो स्वरमा कराउँने वा बोल्ने व्यक्तिको बारेमा कथा भन्नुहोस्। कथा भन्नेले यो व्यक्तिको बोलीलाई कसरी वर्णन गर्दछ भनेर ध्यानपूर्वक सुन्नुहोस्। केही मानिसहरूले शब्द चित्रहरू प्रयोग गर्छन् जस्तै उसको आवाजको उच्च स्वरमा चिच्याउने, जबकि अरूले त्यो मानिसले सक्नेजति ठूलो स्वरमा बोलिरहेको थियो भनेर भन्न सक्छन्। रेकर्डिङ रोक्‍नुहोस्।</w:t>
      </w:r>
    </w:p>
    <w:p>
      <w:pPr/>
      <w:r>
        <w:rPr>
          <w:lang w:val="ne_NP" w:bidi="ne_NP"/>
        </w:rPr>
      </w:r>
      <w:r>
        <w:rPr>
          <w:lang w:val="ne_NP" w:bidi="ne_NP"/>
        </w:rPr>
        <w:t>त्यो मानिसले येशूसँग कुरा गर्न थाल्छ। त्यो मानिसले येशूलाई सोध्छ किन उहाँले मानिसलाई हस्तक्षेप गरिरहनु भएको छ। दुष्ट आत्मा बोलिरहेको छ। दुष्ट आत्माले साँच्चै भनिरहेको छ, "तपाईले किन म दुष्ट आत्मालाई हस्तक्षेप गर्नुहुन्छ?" येशूले अर्को दुष्ट आत्मालाई निकाल्दा तपाईंले मर्कूसमा पहिले नै यो वाक्यांश प्रयोग गर्नुभएको छ। त्यो मानिसले येशूलाई उपाधिले बोलाउँछ। त्यो मानिसले "येशू, सबैभन्दा उच्च परमेश्वरको पुत्र" भनेर भन्छ। तपाईंले मर्कूसमा पहिले परमेश्वरको पुत्र शब्द प्रयोग गर्नुभएको छ। यहाँ त्यही शब्दहरू प्रयोग गर्नुहोस्। "सबैभन्दा उच्च परमेश्वर" भनेको परमेश्वर अन्य देवताहरू भन्दा ठूलो र शक्तिशाली हुनुहुन्छ भनेर भन्ने तरिका हो। यो धर्मशास्त्रमा धेरै पटक देखा पर्ने नाम हो।</w:t>
      </w:r>
    </w:p>
    <w:p>
      <w:pPr/>
      <w:r>
        <w:rPr>
          <w:lang w:val="ne_NP" w:bidi="ne_NP"/>
        </w:rPr>
      </w:r>
      <w:r>
        <w:rPr>
          <w:lang w:val="ne_NP" w:bidi="ne_NP"/>
        </w:rPr>
        <w:t>रोक्‍नुहोस् र छलफल गर्नुहोस्: गाउँमा हुर्किने मानिसको बारेमा कथा भन्नुहोस्। तपाईंले यो मानिसको बारेमा कुरा गर्दा, उहाँको पिता र हजुरबुबाको बारेमा कुरा गर्नुहोस्। यो मानिसलाई गाउँबाट आएको र फार्ममा काम गरेको रूपमा पनि वर्णन गर्नुहोस्। उसको निम्ति प्रयोग गर्न सकिने कुनै पनि नामहरू सुन्नुहोस्। कथा भन्नेले यो मानिस फलानोको पुत्र हो भनेर भन्न सक्छ। कथा भन्नेले यो मानिस गाउँको छोरा हो भनेर पनि भन्न सक्छ। कथा भन्नेले यो मानिसलाई वर्णन गर्न कुन शब्दहरू प्रयोग गर्दछ? रेकर्डिङ रोक्‍नुहोस्।</w:t>
      </w:r>
    </w:p>
    <w:p>
      <w:pPr/>
      <w:r>
        <w:rPr>
          <w:lang w:val="ne_NP" w:bidi="ne_NP"/>
        </w:rPr>
      </w:r>
      <w:r>
        <w:rPr>
          <w:lang w:val="ne_NP" w:bidi="ne_NP"/>
        </w:rPr>
        <w:t>येशूले पहिले नै अशुद्ध आत्मालाई त्यो मानिसलाई छोड्न भन्नुभएको छ। यसको अर्थ यो मानिस येशूतिर दगुर्नु अघि र अशुद्ध आत्माले बोल्न थाल्नु अघि, येशूले अशुद्ध आत्मालाई त्यस मानिसलाई छोड्न आज्ञा गर्नुभएको थियो। यस कथामा भएको शब्दहरूले यो कार्य पहिले नै भएको थियो भनेर स्पष्ट गर्दछ।</w:t>
      </w:r>
    </w:p>
    <w:p>
      <w:pPr/>
      <w:r>
        <w:rPr>
          <w:lang w:val="ne_NP" w:bidi="ne_NP"/>
        </w:rPr>
      </w:r>
      <w:r>
        <w:rPr>
          <w:lang w:val="ne_NP" w:bidi="ne_NP"/>
        </w:rPr>
        <w:t>येशूले भूतको नाम सोध्नुहुन्छ। यो प्रश्नको जवाफबाट, यो मानिसमा धेरै भूतहरू छन् भनेर हामी बुझ्छौं। भूतहरूले दिएको नाम "फौज" भनेको ६००० भन्दा बढी सैनिकहरूको समूहको लागि रोमी नाम हो। यस समयमा रोमीहरूले त्यो क्षेत्रलाई उपनिवेश बनाए वा जिते, त्यसैले तिनीहरूले प्रयोग गरेको "फौज" नाम अर्थपूर्ण थियो त्यसैले यस क्षेत्रमा भएको सबैले यो शब्द बुझे। त्यो मानिसमा कति वटा अशुद्ध आत्माहरू थिए भनेर हामीलाई थाहा छैन। यदि मानिसहरूलाई फौज शब्द थाहा छैन भने तपाईंले "धेरै" वा "धेरै मात्रामा" जस्तै अन्य शब्दहरू वा शीर्षकहरू प्रयोग गर्न सक्नुहुन्छ। उदाहरणको लागि, त्यो मानिसले भन्न सक्थ्यो, "मेरो नाम धेरै हो।"</w:t>
      </w:r>
    </w:p>
    <w:p>
      <w:pPr/>
      <w:r>
        <w:rPr>
          <w:lang w:val="ne_NP" w:bidi="ne_NP"/>
        </w:rPr>
      </w:r>
      <w:r>
        <w:rPr>
          <w:lang w:val="ne_NP" w:bidi="ne_NP"/>
        </w:rPr>
        <w:t xml:space="preserve">बाइबलीय समयमा भूतहरू निकाल्ने व्यक्तिले प्राय: दुष्ट आत्माहरूलाई अब उसो समस्या पैदा गर्न नसकोस भनेर मानिसहरूदेखि टाढा रहेको ठाउँमा धपाउँथे। यही कारणले गर्दा दुष्ट आत्माहरूले टाढाको ठाउँमा नपठाउन अनुरोध गरेको हुनसक्छ। उनिहरूले येशूले पनि त्यही गर्नुहुनेछ भनेर अनुमान गरेका थिए। </w:t>
      </w:r>
    </w:p>
    <w:p>
      <w:pPr/>
      <w:r>
        <w:rPr>
          <w:lang w:val="ne_NP" w:bidi="ne_NP"/>
        </w:rPr>
      </w:r>
      <w:r>
        <w:rPr>
          <w:lang w:val="ne_NP" w:bidi="ne_NP"/>
        </w:rPr>
        <w:t>रोक्‍नुहोस् र छलफल गर्नुहोस्: तपाईंको संस्कृतिमा भएका मानिसहरूले सामान्यतया तिनीहरूमा भूत लागेको छ भनेर कसरी देखाउँछन्? तपाईंको संस्कृतिमा भएको मानिसहरूले पागल वा भूत भएको मानिसहरूलाई कसरी प्रतिक्रिया जनाउँछन्? रेकर्डिङ रोक्‍नुहोस्।</w:t>
      </w:r>
    </w:p>
    <w:p>
      <w:pPr/>
      <w:r>
        <w:rPr>
          <w:lang w:val="ne_NP" w:bidi="ne_NP"/>
        </w:rPr>
      </w:r>
      <w:r>
        <w:rPr>
          <w:lang w:val="ne_NP" w:bidi="ne_NP"/>
        </w:rPr>
        <w:t>दुष्ट आत्माहरूले फेरि येशूलाई बिन्ती गरे, तिनीहरूलाई टाढाको ठाउँमा नपठाउनुहोस्। दुष्ट आत्माहरूले गरेको सबै कुराहरूबाट तिनीहरू जाने ठाउँमा छ भन्नेकुरालाई ध्यान दिनुहोस्। त्यो मानिसमा बस्ने प्रश्न नै उठ्दैन। येशूले त्यस मानिसलाई छोड्न आज्ञा गर्नुभएको छ। दुष्ट आत्माहरूलाई तिनीहरूले त्यस मानिसलाई छोड्नुपर्छ भनेर थाहा छ। अन्तमा, दुष्ट आत्माहरूले सुँगुरहरूकहाँ जान अनुमति माग्छन्। येशूले दुष्ट आत्माहरूलाई त्यो मानिसलाई छोडेर नजिकैको पहाडको छेउमा भएको सुँगुरहरूकहाँ जान अनुमति दिनुहुन्छ।</w:t>
      </w:r>
    </w:p>
    <w:p>
      <w:pPr/>
      <w:r>
        <w:rPr>
          <w:lang w:val="ne_NP" w:bidi="ne_NP"/>
        </w:rPr>
      </w:r>
      <w:r>
        <w:rPr>
          <w:lang w:val="ne_NP" w:bidi="ne_NP"/>
        </w:rPr>
        <w:t>रोक्‍नुहोस् र सुँगुरहरूको तस्वीर देखाउनुहोस्। रेकर्डिङ रोक्‍नुहोस्।</w:t>
      </w:r>
    </w:p>
    <w:p>
      <w:pPr/>
      <w:r>
        <w:rPr>
          <w:lang w:val="ne_NP" w:bidi="ne_NP"/>
        </w:rPr>
      </w:r>
      <w:r>
        <w:rPr>
          <w:lang w:val="ne_NP" w:bidi="ne_NP"/>
        </w:rPr>
        <w:t>बाइबलको पाठले सुँगुरहरू किन नष्ट गरियो भनेर व्याख्या गर्दैन। यद्यपि, दुष्ट आत्माहरूले मानिसहरूलाई नष्ट गर्न चाहन्छ भनेर हामी बाइबलको अन्य भागहरूबाट जान्दछौ। त्यो मानिस भित्र ठूलो सङ्ख्यामा दुष्ट आत्माहरू छ भन्ने स्पष्ट तस्वीर हामीसँग छ - त्यहाँ पहाडको छेउमा २००० सुँगुरहरू थिए! सुँगुरहरू भिरालो पहाडबाट तल पानितिर दौडे र सबै सुँगुरहरू पानीमा डुबे वा मरे।</w:t>
      </w:r>
    </w:p>
    <w:p>
      <w:pPr/>
      <w:r>
        <w:rPr>
          <w:lang w:val="ne_NP" w:bidi="ne_NP"/>
        </w:rPr>
      </w:r>
      <w:r>
        <w:rPr>
          <w:lang w:val="ne_NP" w:bidi="ne_NP"/>
        </w:rPr>
        <w:t>सुँगुर गोठालाहरू स्थानीय शहरमा जान्छन् र मानिसहरूलाई के भयो भनेर भन्छन्। गोठालाहरू भनेको सुँगुरहरूलाई रखवाली गर्ने, सुँगुरहरूलाई दाना र पानी पाउन सक्ने ठाउँमा छन र सुँगुरहरूलाई कुनै हानि नोक्सानि छैन भनेर निश्चित गर्ने मानिसहरू हुन्। सुँगुरहरूका गोठालाहरू भेडाका गोठाला जस्तै थिए, तर तिनीहरूले सुँगुरहरूको हेरचाह गरिरहेका थिए। यहूदी मानिसहरूको लागि सुँगुरहरू अशुद्ध पशुहरू थिए। यहूदीहरूलाई मासु खान वा सुँगुरहरूसँग काम गर्न अनुमति थिएन। यो क्षेत्र गैर यहूदी क्षेत्र हो। सुँगुरहरू स्थानीय मानिसहरूको कमाई थियो। सुँगुरहरू डुब्दा गाउँलेले ठूलो रकम गुमाए। जब नजिकको शहरबाट आएका मानिसहरू किनारमा आउँछन्, तिनीहरूले त्यो मानिसमा वास्तविक परिवर्तन देख्छन्। मानिसहरूले सुँगुरहरूलाई के भयो भनेर सुन्छन्। मानिसहरू डराएका थिए। मानिसहरूले येशूलाई त्यो क्षेत्र छोड्न आग्रह गरे।</w:t>
      </w:r>
    </w:p>
    <w:p>
      <w:pPr/>
      <w:r>
        <w:rPr>
          <w:lang w:val="ne_NP" w:bidi="ne_NP"/>
        </w:rPr>
      </w:r>
      <w:r>
        <w:rPr>
          <w:lang w:val="ne_NP" w:bidi="ne_NP"/>
        </w:rPr>
        <w:t>निको भएको मानिसले येशूसँग जान आग्रह गर्दा येशू डुङ्गामा चढ्दै हुनुहुन्थ्यो। येशूले भन्नुभयो, "होइन।" येशूले त्यो मानिसलाई येशू र चेलाहरूसँग जान अनुमति दिनुभएन। बरु, येशूले त्यो मानिसलाई घर गएर प्रभुले वा परमेश्वरले उसको लागि गर्नुभएको कुराहरू उसको सम्पूर्ण परिवारसँग बाँड्न भन्नुभयो। केही अनुवादहरूले त्यो मानिसले अन्य मानिसहरूलाई बाँड्नुपर्छ र अन्य अनुवादहरूले उसले मित्रहरूलाई बाँड्नुपर्छ भनेर भन्छन्। येशूले त्यो मानिसलाई परमेश्वरले उसलाई कसरी दया देखाउनुभयो भनेर पनि भन्नु भन्नुभयो। "दया" को अर्थ पीडित व्यक्तिप्रति करूणा देखाउनु वा दया देखाउनु हो। जब भूतहरूले उसलाई पक्रे तब त्यो मानिस पीडामा परिरहेको थियो। यहाँ प्रभु शब्दले परमेश्वरलाई जनाउँछ। येशूले यो मानिसको लागि परमेश्वरले गर्नुभएको कुराहरू मानिसहरूलाई भन्नुपर्छ भनेर भन्दै हुनुहुन्छ। त्यो मानिसले यशूले भनेको भन्दा बढी गर्यो। त्यो मानिस वरिपरिको सम्पूर्ण क्षेत्रमा गए। यस क्षेत्रलाई "डेकापोलिस" भनिन्छ, जसको अर्थ "दस शहरहरू" हो। त्यो मानिसले यशूले उसको लागि गर्नुभएको कुराहरू सबैलाई भने। सुन्ने सबै अचम्मित भए।</w:t>
      </w:r>
    </w:p>
    <w:p>
      <w:pPr/>
      <w:r>
        <w:rPr>
          <w:lang w:val="ne_NP" w:bidi="ne_NP"/>
        </w:rPr>
      </w:r>
      <w:r>
        <w:rPr>
          <w:lang w:val="ne_NP" w:bidi="ne_NP"/>
        </w:rPr>
        <w:t xml:space="preserve">किनभने यो कथा यहूदी मातृभूमि भन्दा बाहिर को हो, यसले पछिल्लो समयमा मानिसहरूले सबै राष्ट्रहरूमा येशूको मिसनलाई बाँड्नेछन् भन्ने तथ्यको जग बसाल्छ। </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५:१–२०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w:t>
      </w:r>
    </w:p>
    <w:p>
      <w:pPr/>
      <w:r>
        <w:rPr>
          <w:lang w:val="ne_NP" w:bidi="ne_NP"/>
        </w:rPr>
      </w:r>
      <w:r>
        <w:rPr>
          <w:lang w:val="ne_NP" w:bidi="ne_NP"/>
        </w:rPr>
        <w:t xml:space="preserve"> यस खण्डमा ५ वटा दृश्यहरू छन्।</w:t>
      </w:r>
    </w:p>
    <w:p>
      <w:pPr/>
      <w:r>
        <w:rPr>
          <w:lang w:val="ne_NP" w:bidi="ne_NP"/>
        </w:rPr>
      </w:r>
      <w:r>
        <w:rPr>
          <w:b/>
          <w:lang w:val="ne_NP" w:bidi="ne_NP"/>
        </w:rPr>
        <w:t>पहिलो दृश्य:</w:t>
      </w:r>
      <w:r>
        <w:rPr>
          <w:lang w:val="ne_NP" w:bidi="ne_NP"/>
        </w:rPr>
        <w:t xml:space="preserve"> येशू र उहाँका चेलाहरू ठूलो तालको अर्को किनारमा आउँछन्। दुष्ट आत्माहरू भएको मानिसले तिनीहरूलाई भेट्छ। त्यो मानिसको वर्णन गरिएको छ।</w:t>
      </w:r>
    </w:p>
    <w:p>
      <w:pPr/>
      <w:r>
        <w:rPr>
          <w:lang w:val="ne_NP" w:bidi="ne_NP"/>
        </w:rPr>
      </w:r>
      <w:r>
        <w:rPr>
          <w:b/>
          <w:lang w:val="ne_NP" w:bidi="ne_NP"/>
        </w:rPr>
        <w:t>दोस्रो दृश्य:</w:t>
      </w:r>
      <w:r>
        <w:rPr>
          <w:lang w:val="ne_NP" w:bidi="ne_NP"/>
        </w:rPr>
        <w:t xml:space="preserve"> भूत भएको मानिसले येशूलाई टाढाबाट देख्छ र उहाँलाई भेट्न दगुर्छ। आत्माहरूले येशूसँग कुरा गर्छन्।</w:t>
      </w:r>
    </w:p>
    <w:p>
      <w:pPr/>
      <w:r>
        <w:rPr>
          <w:lang w:val="ne_NP" w:bidi="ne_NP"/>
        </w:rPr>
      </w:r>
      <w:r>
        <w:rPr>
          <w:b/>
          <w:lang w:val="ne_NP" w:bidi="ne_NP"/>
        </w:rPr>
        <w:t>तेस्रो दृश्य:</w:t>
      </w:r>
      <w:r>
        <w:rPr>
          <w:lang w:val="ne_NP" w:bidi="ne_NP"/>
        </w:rPr>
        <w:t xml:space="preserve"> दुष्ट आत्माहरूले येशूलाई नजिकैको केही सुँगुरहरूमा जान अनुमति दिन आग्रह गर्छन्। सुँगुरहरू पागल हुन्छन्, तालमा हामफाल्दै पानीमा डुब्छन्।</w:t>
      </w:r>
    </w:p>
    <w:p>
      <w:pPr/>
      <w:r>
        <w:rPr>
          <w:lang w:val="ne_NP" w:bidi="ne_NP"/>
        </w:rPr>
      </w:r>
      <w:r>
        <w:rPr>
          <w:b/>
          <w:lang w:val="ne_NP" w:bidi="ne_NP"/>
        </w:rPr>
        <w:t>चौथो दृश्य:</w:t>
      </w:r>
      <w:r>
        <w:rPr>
          <w:lang w:val="ne_NP" w:bidi="ne_NP"/>
        </w:rPr>
        <w:t xml:space="preserve"> गोठालाहरूले के भयो भनेर देख्छन्। तिनीहरू नजिकको शहरमा जान्छन् र तिनीहरूले देखेको कुरा सबैलाई भन्छन्। मानिसहरू डराएका छन् र येशूलाई त्यस ठाउँ छोड्न आग्रह गर्छन्।</w:t>
      </w:r>
    </w:p>
    <w:p>
      <w:pPr/>
      <w:r>
        <w:rPr>
          <w:lang w:val="ne_NP" w:bidi="ne_NP"/>
        </w:rPr>
      </w:r>
      <w:r>
        <w:rPr>
          <w:b/>
          <w:lang w:val="ne_NP" w:bidi="ne_NP"/>
        </w:rPr>
        <w:t>पाँचौ दृश्य:</w:t>
      </w:r>
      <w:r>
        <w:rPr>
          <w:lang w:val="ne_NP" w:bidi="ne_NP"/>
        </w:rPr>
        <w:t xml:space="preserve"> येशू तालको अर्को किनारमा फर्कन फेरि डुङ्गामा चढ्नुहुन्छ। भूत लागेको मानिसले उहाँसँग जान सक्छु कि भनेर येशूलाई सोध्छ। येशूले भन्नुहुन्छ, "होइन, तिम्रो परिवारमा फर्केर जाऊ र परमेश्वरले तिम्रोलागि गर्नुभएको सबै कुरा र उहाँ कति दयालु हुनुहुन्छ भनेर तिनीहरूलाई भन्।" त्यो मानिस जान्छ र येशूले उसको लागि गर्नुभएको कुराहरू त्यो क्षेत्रमा भएको सबैलाई भन्छ। सबै अचम्ममा परेका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भूत लागेको मानिस</w:t>
      </w:r>
    </w:p>
    <w:p>
      <w:pPr>
        <w:pStyle w:val="ListBullet"/>
        <w:spacing w:line="240" w:lineRule="auto"/>
        <w:ind w:left="720"/>
      </w:pPr>
      <w:r>
        <w:rPr>
          <w:lang w:val="ne_NP" w:bidi="ne_NP"/>
        </w:rPr>
      </w:r>
      <w:r>
        <w:rPr>
          <w:lang w:val="ne_NP" w:bidi="ne_NP"/>
        </w:rPr>
        <w:t>त्यो मानिसमा भएको दुष्ट आत्माहरू</w:t>
      </w:r>
    </w:p>
    <w:p>
      <w:pPr>
        <w:pStyle w:val="ListBullet"/>
        <w:spacing w:line="240" w:lineRule="auto"/>
        <w:ind w:left="720"/>
      </w:pPr>
      <w:r>
        <w:rPr>
          <w:lang w:val="ne_NP" w:bidi="ne_NP"/>
        </w:rPr>
      </w:r>
      <w:r>
        <w:rPr>
          <w:lang w:val="ne_NP" w:bidi="ne_NP"/>
        </w:rPr>
        <w:t>सुँगुरहरू (२,००० सुँगुरहरू)</w:t>
      </w:r>
    </w:p>
    <w:p>
      <w:pPr>
        <w:pStyle w:val="ListBullet"/>
        <w:spacing w:line="240" w:lineRule="auto"/>
        <w:ind w:left="720"/>
      </w:pPr>
      <w:r>
        <w:rPr>
          <w:lang w:val="ne_NP" w:bidi="ne_NP"/>
        </w:rPr>
      </w:r>
      <w:r>
        <w:rPr>
          <w:lang w:val="ne_NP" w:bidi="ne_NP"/>
        </w:rPr>
        <w:t>सुँगुरहरूलाई हेरिरहेका गोठालाहरू</w:t>
      </w:r>
    </w:p>
    <w:p>
      <w:pPr>
        <w:pStyle w:val="ListBullet"/>
        <w:spacing w:line="240" w:lineRule="auto"/>
        <w:ind w:left="720"/>
      </w:pPr>
      <w:r>
        <w:rPr>
          <w:lang w:val="ne_NP" w:bidi="ne_NP"/>
        </w:rPr>
      </w:r>
      <w:r>
        <w:rPr>
          <w:lang w:val="ne_NP" w:bidi="ne_NP"/>
        </w:rPr>
        <w:t>के भयो भनेर हेर्नलाई नजिकको शहरबाट आयका मानिसहरू</w:t>
      </w:r>
    </w:p>
    <w:p>
      <w:pPr/>
      <w:r>
        <w:rPr>
          <w:lang w:val="ne_NP" w:bidi="ne_NP"/>
        </w:rPr>
      </w:r>
      <w:r>
        <w:rPr>
          <w:lang w:val="ne_NP" w:bidi="ne_NP"/>
        </w:rPr>
        <w:t>पहिलो दृश्यमा, येशू र चेलाहरू तालको अर्को किनारमा आउँछन्। यो आँधी आएको रातको पछिको बिहानको हो। "आओ हामी तालको अर्को किनारतिर जाँउ" भनेर येशूले भन्नु भएको बेला येशू जान लाग्नु भएको ठाउँ यही थियो। डुङ्गा आउँदा अशुद्ध आत्मा भएको मानिस तिनीहरूलाई अभिवादन गर्न आउँछ।</w:t>
      </w:r>
    </w:p>
    <w:p>
      <w:pPr/>
      <w:r>
        <w:rPr>
          <w:lang w:val="ne_NP" w:bidi="ne_NP"/>
        </w:rPr>
      </w:r>
      <w:r>
        <w:rPr>
          <w:lang w:val="ne_NP" w:bidi="ne_NP"/>
        </w:rPr>
        <w:t xml:space="preserve"> कथा भन्नेले दुष्ट आत्माहरू बासगरेको मानिसको वर्णन गर्दा कथाको अभिनय कार्य रोकिन्छ। त्यो मानिस चिहानमा बस्छ। ताल नजिकै भएको पहाडहरूको गुफाहरूमा मरेका मानिसहरू गाडिएका छन्। त्यो मानिस सुत्न ती गुफाहरूमा पनि जान्छ। हामीलाई त्यो मानिसको बारेमा यी कुराहरू मर्कूसले भन्नुहुन्छ।</w:t>
      </w:r>
    </w:p>
    <w:p>
      <w:pPr>
        <w:pStyle w:val="ListBullet"/>
        <w:spacing w:line="240" w:lineRule="auto"/>
        <w:ind w:left="720"/>
      </w:pPr>
      <w:r>
        <w:rPr>
          <w:lang w:val="ne_NP" w:bidi="ne_NP"/>
        </w:rPr>
      </w:r>
      <w:r>
        <w:rPr>
          <w:lang w:val="ne_NP" w:bidi="ne_NP"/>
        </w:rPr>
        <w:t>उसलाई दुष्ट वा अशुद्ध आत्माहरू लागेको छ।</w:t>
      </w:r>
    </w:p>
    <w:p>
      <w:pPr>
        <w:pStyle w:val="ListBullet"/>
        <w:spacing w:line="240" w:lineRule="auto"/>
        <w:ind w:left="720"/>
      </w:pPr>
      <w:r>
        <w:rPr>
          <w:lang w:val="ne_NP" w:bidi="ne_NP"/>
        </w:rPr>
      </w:r>
      <w:r>
        <w:rPr>
          <w:lang w:val="ne_NP" w:bidi="ne_NP"/>
        </w:rPr>
        <w:t>उ दफनगर्ने गुफाहरूमा बस्छ।</w:t>
      </w:r>
    </w:p>
    <w:p>
      <w:pPr>
        <w:pStyle w:val="ListBullet"/>
        <w:spacing w:line="240" w:lineRule="auto"/>
        <w:ind w:left="720"/>
      </w:pPr>
      <w:r>
        <w:rPr>
          <w:lang w:val="ne_NP" w:bidi="ne_NP"/>
        </w:rPr>
      </w:r>
      <w:r>
        <w:rPr>
          <w:lang w:val="ne_NP" w:bidi="ne_NP"/>
        </w:rPr>
        <w:t>उ यति बलियो छ कि कसैले साङ्लाले बाँधेर पनि उसलाई रोक्न सक्दैन।</w:t>
      </w:r>
    </w:p>
    <w:p>
      <w:pPr>
        <w:pStyle w:val="ListBullet"/>
        <w:spacing w:line="240" w:lineRule="auto"/>
        <w:ind w:left="720"/>
      </w:pPr>
      <w:r>
        <w:rPr>
          <w:lang w:val="ne_NP" w:bidi="ne_NP"/>
        </w:rPr>
      </w:r>
      <w:r>
        <w:rPr>
          <w:lang w:val="ne_NP" w:bidi="ne_NP"/>
        </w:rPr>
        <w:t>उसले आफैलाई धारिलो ढुङ्गाले काट्छ।</w:t>
      </w:r>
    </w:p>
    <w:p>
      <w:pPr>
        <w:pStyle w:val="ListBullet"/>
        <w:spacing w:line="240" w:lineRule="auto"/>
        <w:ind w:left="720"/>
      </w:pPr>
      <w:r>
        <w:rPr>
          <w:lang w:val="ne_NP" w:bidi="ne_NP"/>
        </w:rPr>
      </w:r>
      <w:r>
        <w:rPr>
          <w:lang w:val="ne_NP" w:bidi="ne_NP"/>
        </w:rPr>
        <w:t>उ ठूलो स्वरमा कराउँदै वा चिच्याउँदै पहाडहरू तिर दिन रात घुम्छ।</w:t>
      </w:r>
    </w:p>
    <w:p>
      <w:pPr>
        <w:pStyle w:val="ListBullet"/>
        <w:spacing w:line="240" w:lineRule="auto"/>
        <w:ind w:left="720"/>
      </w:pPr>
      <w:r>
        <w:rPr>
          <w:lang w:val="ne_NP" w:bidi="ne_NP"/>
        </w:rPr>
      </w:r>
      <w:r>
        <w:rPr>
          <w:lang w:val="ne_NP" w:bidi="ne_NP"/>
        </w:rPr>
        <w:t>कथाको अन्तमा, त्यो मानिसले लुगा लगाएको छ भनेर गाउँलेहरूले देख्छन्। यसको अर्थ येशू आउनु हुँदा त्यो मानिसले लुगा लगाएको थिएन।</w:t>
      </w:r>
    </w:p>
    <w:p>
      <w:pPr/>
      <w:r>
        <w:rPr>
          <w:lang w:val="ne_NP" w:bidi="ne_NP"/>
        </w:rPr>
      </w:r>
      <w:r>
        <w:rPr>
          <w:lang w:val="ne_NP" w:bidi="ne_NP"/>
        </w:rPr>
        <w:t>यस जानकारीले हामीलाई यो मानिसको जीवन कति दयनीय थियो भनेर बताउँछ।</w:t>
      </w:r>
    </w:p>
    <w:p>
      <w:pPr/>
      <w:r>
        <w:rPr>
          <w:lang w:val="ne_NP" w:bidi="ne_NP"/>
        </w:rPr>
      </w:r>
      <w:r>
        <w:rPr>
          <w:lang w:val="ne_NP" w:bidi="ne_NP"/>
        </w:rPr>
        <w:t>दोस्रो दृश्यमा, अशुद्ध आत्मा लागेको मानिसले येशूलाई देख्छ र येशूतिर दगुर्छ। त्यो मानिसले येशूको अगाडि निहुरिन्छ। त्यो मानिस कराउँछ र चिच्याउँछ। यी ठूला स्वर, अप्रिय आवाजहरू हुन्। सामान्य दिमागका मानिसहरूले यस्ता आवाजहरू निकाल्दैनन्। त्यो मानिसले येशूलाई सोध्छ किन उहाँले दुष्ट आत्माहरूलाई हस्तक्षेप गरिरहनु भएको छ। त्यो मानिसले येशूलाई "अति उच्च परमेश्वरको पुत्र" भनेर बोलाउँछ। त्यो मानिसले येशूलाई आफुलाई यातना दिएको आरोप लगाउँछ। यहाँबाट, हामी सिक्छौं कि येशूले पहिले नै त्यो मानिसबाट दुष्ट आत्मालाई निस्कन आज्ञा गर्नुभएको छ।</w:t>
      </w:r>
    </w:p>
    <w:p>
      <w:pPr/>
      <w:r>
        <w:rPr>
          <w:lang w:val="ne_NP" w:bidi="ne_NP"/>
        </w:rPr>
      </w:r>
      <w:r>
        <w:rPr>
          <w:lang w:val="ne_NP" w:bidi="ne_NP"/>
        </w:rPr>
        <w:t>यस दृश्यको कठिनाई भनेको पहिलो घटनाहरूको क्रम देखाउनु हो। येशूले त्यो मानिसलाई देख्नुहुन्छ र आत्माहरूलाई त्यो मानिसलाई छोड्न आज्ञा गर्नुहुन्छ। त्यो मानिस येशूकहाँ दगुर्छ र येशूको अगाडि निहुरिन्छ। त्यो मानिसले येशूलाई अति उच्च परमेश्वरको पुत्र भनेर बोलाउँछ।</w:t>
      </w:r>
    </w:p>
    <w:p>
      <w:pPr/>
      <w:r>
        <w:rPr>
          <w:lang w:val="ne_NP" w:bidi="ne_NP"/>
        </w:rPr>
      </w:r>
      <w:r>
        <w:rPr>
          <w:lang w:val="ne_NP" w:bidi="ne_NP"/>
        </w:rPr>
        <w:t>रोक्‍नुहोस् र छलफल गर्नुहोस्: पहिले नै भएको घटना समावेश कथा भन्नुहोस्। कथा भन्नेले कथा भन्नु भन्दा अघिनै घटना भएको थियो भनेर श्रोताहरूलाई कसरी स्पष्ट पार्छन्? रेकर्डिङ रोक्‍नुहोस्।</w:t>
      </w:r>
    </w:p>
    <w:p>
      <w:pPr/>
      <w:r>
        <w:rPr>
          <w:lang w:val="ne_NP" w:bidi="ne_NP"/>
        </w:rPr>
      </w:r>
      <w:r>
        <w:rPr>
          <w:lang w:val="ne_NP" w:bidi="ne_NP"/>
        </w:rPr>
        <w:t>अब कथाको लागि घटनाहरूको क्रम बनाउनुहोस। घटनाहरूको क्रम बताउनु अभ्यास गर्नुहोस् ताकि येशूले त्यस मानिसलाई छोड्न दुष्ट आत्माहरूलाई भन्नुहुन्छ भन्नेकुरा सबैलाई स्पष्ट होस्।</w:t>
      </w:r>
    </w:p>
    <w:p>
      <w:pPr/>
      <w:r>
        <w:rPr>
          <w:lang w:val="ne_NP" w:bidi="ne_NP"/>
        </w:rPr>
      </w:r>
      <w:r>
        <w:rPr>
          <w:lang w:val="ne_NP" w:bidi="ne_NP"/>
        </w:rPr>
        <w:t>येशूले भूत लागेको मानिसलाई उसको नाम सोध्नुहुन्छ। त्यो मानिसले भन्छ, "मेरो नाम फौज हो।" यस समयमा, सैनिकहरूको फौजमा लगभग ६००० सैनिकहरू हुन्छन् भनेर सबै मानिसहरूलाई थाहा थियो। फौज नामको अर्थ त्यो मानिस भित्र धेरै भूतहरू थिए। यसको अर्थ त्यो मानिसमा ६००० भूतहरू थिए भन्ने होइन। आज अधिकांश संस्कृतिहरूमा, मानिसहरूलाई फौज शब्दको अर्थ के हो भनेर थाहा छैन। त्यो मानिसलाई उचित नाम "धेरै" राख्नु ठीक हुन्छ। यस प्रकारको नामले त्यो मानिसमा धेरै आत्माहरू बस्छन् भनेर संकेत गर्दछ। तपाईंले रोज्नु भएको शब्दको अर्थ धेरै हुनेछ र तपाईंको भाषामा नामको रूपमा प्रयोग गर्न सकिने शब्द हुनेछ।</w:t>
      </w:r>
    </w:p>
    <w:p>
      <w:pPr/>
      <w:r>
        <w:rPr>
          <w:lang w:val="ne_NP" w:bidi="ne_NP"/>
        </w:rPr>
      </w:r>
      <w:r>
        <w:rPr>
          <w:lang w:val="ne_NP" w:bidi="ne_NP"/>
        </w:rPr>
        <w:t>कथामा सबै क्रियाकलाप तालको नजिकै हुन्छ। चिहानी गुफा सहितका पहाडहरू तालको नजिकै छन्। येशू भर्खरै किनारमा भएको डुङ्गाबाट बाहिर निस्कनु भएको छ। सुँगुरहरू तालको नजिकै पहाडतिर छन्। सुँगुरहरू तालमा खस्छन् र डुब्छन्।</w:t>
      </w:r>
    </w:p>
    <w:p>
      <w:pPr/>
      <w:r>
        <w:rPr>
          <w:lang w:val="ne_NP" w:bidi="ne_NP"/>
        </w:rPr>
      </w:r>
      <w:r>
        <w:rPr>
          <w:lang w:val="ne_NP" w:bidi="ne_NP"/>
        </w:rPr>
        <w:t>तेस्रो दृश्यमा, हामी पानीको नजिकैको पहाडमा सुँगुरहरूको ठूलो बथान छ भनेर सिक्छौं। दुष्ट आत्माहरूले येशूलाई सुँगुरहरूमा जान अनुमति माग्छन्। येशूले तिनीहरूलाई अनुमति दिनुहुन्छ-उहाँले आत्माहरूलाई सुँगुरहरूमा पठाउनुहुन्न तर तिनीहरूलाई सुँगुरहरूमा जान अनुमति दिनुहुन्छ। कथा अभिनय गर्दा, सावधान रहनुहोस् कि येशूले आत्माहरूलाई सुँगुरहरूकहाँ जान आज्ञा गर्नुभएको इशाराहरू वा हातको चालहरूबाट देखाउनु हुँदैन। येशूले त्यो मानिसलाई छोड्न आत्माहरूलाई आज्ञा गर्नुभयो। येशूले आत्माहरूलाई सुँगुरहरूमा जान अनुमति दिनुभयो। जब आत्माहरू सुँगुरहरूमा पस्छन्, सुँगुरहरू दगुर्छन् वा खेतको भिरालोबाट तल झर्छन, भिरबाट खस्छन् र तालमा डुब्छन्। कथाले सुँगुरहरूलाई के भयो भनेर वर्णन गर्न कडा एक्शन शब्दहरू प्रयोग गर्दछ। सुँगुरहरू पहाडबाट तल दगुरेको मात्र थिएनन्। सुँगुरहरू हतारमा पहाडबाट तल दगुरे वा पहाडबाट तल हामफाले। यसको अर्थ तिनीहरू यति छिटो गइरहेका थिए कि तिनीहरू चट्टानको किनारमा पुग्दा तिनीहरू पानीमै खसे र डुबे।</w:t>
      </w:r>
    </w:p>
    <w:p>
      <w:pPr/>
      <w:r>
        <w:rPr>
          <w:lang w:val="ne_NP" w:bidi="ne_NP"/>
        </w:rPr>
      </w:r>
      <w:r>
        <w:rPr>
          <w:lang w:val="ne_NP" w:bidi="ne_NP"/>
        </w:rPr>
        <w:t>चौथो दृश्यमा, गोठालाहरूले सुँगुरहरूलाई के भयो सो हेर्छन र शहरका मानिसहरूलाई जम्मा गर्न नजिकको शहरमा जान्छन्। त्यसपछि शहरका मानिसहरू तालको किनारमा आउँछन् र येशूले पहिले भूतले ग्रस्त भएको मानिससँग कुरा गर्नुभएको देख्छन्, जुन मानिस अब लुगा लगाएको शान्त र ठिक दिमागमा छ। शहरका मानिसहरूले सुँगुरहरूलाई के भएको थियो भनेर गोठालाहरूको बर्णन पनि सुन्छन्। शहरका मानिसहरू डराएका छन्। शहरका मानिसहरूले येशूलाई त्याहाँबाट जान आग्रह गरे वा बिन्ती गरे वा येशूलाई अनुरोध गरे। यी शब्दहरूले बिन्ति भन्दा पनि धेरै शक्तिशाली अर्थ बोकेका छन्। तिनिहरूले बुझ्न नसक्ने कुराहरू देखे र डराए। तिनीहरूले येशू टाढा जाउन भन्ने चाहन्थे।</w:t>
      </w:r>
    </w:p>
    <w:p>
      <w:pPr/>
      <w:r>
        <w:rPr>
          <w:lang w:val="ne_NP" w:bidi="ne_NP"/>
        </w:rPr>
      </w:r>
      <w:r>
        <w:rPr>
          <w:lang w:val="ne_NP" w:bidi="ne_NP"/>
        </w:rPr>
        <w:t>पाँचौ दृश्यमा, येशू त्यस ठाउँ छोड्न राजी हुनुहुन्छ। येशू किनारबाट फर्केर डुङ्गामा चढ्नुभयो र फेरि ताल पार गर्न लाग्नुभयो। निको भएको मानिसले येशूसँग जान अनुरोध गर्दछ। येशूले भन्नुहुन्छ, "तिमी परिवारमा जाऊ र परमेश्वरले तिम्रालागि गर्नुभएको सबै कुरा र परमेश्वर कति दयालु हुनुहुन्छ भनेर तिनीहरूलाई भन।"</w:t>
      </w:r>
    </w:p>
    <w:p>
      <w:pPr/>
      <w:r>
        <w:rPr>
          <w:lang w:val="ne_NP" w:bidi="ne_NP"/>
        </w:rPr>
      </w:r>
      <w:r>
        <w:rPr>
          <w:lang w:val="ne_NP" w:bidi="ne_NP"/>
        </w:rPr>
        <w:t>येशू त्याहाँवाट निस्कनुभएपछि त्यो मानिस त्यस क्षेत्रका शहरहरूमा जान्छ र येशूले उस्कालागि के गर्नुभयो भनेर बताउँछ र मानिसहरू उसले भनेको कुरा सुनेर छक्क पर्छन। त्यो क्षेत्रमा दस शहरहरू थिए। यस क्षेत्रको नाम "डेकापोलिस" थियो, जसको अर्थ "दस शहरहरू" हो। त्यो मानिस वास्तवमा कति शहरहरू भ्रमण गर्न गयो भनेर हामीलाई थाहा छैन। त्यो मानिसले यशूले उसको लागि के गर्नुभएको थियो भनेर सबैलाई बतायो।</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५:१–२०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५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भूत लागेको मानिस</w:t>
      </w:r>
    </w:p>
    <w:p>
      <w:pPr>
        <w:pStyle w:val="ListBullet"/>
        <w:spacing w:line="240" w:lineRule="auto"/>
        <w:ind w:left="720"/>
      </w:pPr>
      <w:r>
        <w:rPr>
          <w:lang w:val="ne_NP" w:bidi="ne_NP"/>
        </w:rPr>
      </w:r>
      <w:r>
        <w:rPr>
          <w:lang w:val="ne_NP" w:bidi="ne_NP"/>
        </w:rPr>
        <w:t>त्यो मानिसमा भएको दुष्ट आत्माहरू</w:t>
      </w:r>
    </w:p>
    <w:p>
      <w:pPr>
        <w:pStyle w:val="ListBullet"/>
        <w:spacing w:line="240" w:lineRule="auto"/>
        <w:ind w:left="720"/>
      </w:pPr>
      <w:r>
        <w:rPr>
          <w:lang w:val="ne_NP" w:bidi="ne_NP"/>
        </w:rPr>
      </w:r>
      <w:r>
        <w:rPr>
          <w:lang w:val="ne_NP" w:bidi="ne_NP"/>
        </w:rPr>
        <w:t>सुँगुरहरू (२,००० सुँगुरहरू)</w:t>
      </w:r>
    </w:p>
    <w:p>
      <w:pPr>
        <w:pStyle w:val="ListBullet"/>
        <w:spacing w:line="240" w:lineRule="auto"/>
        <w:ind w:left="720"/>
      </w:pPr>
      <w:r>
        <w:rPr>
          <w:lang w:val="ne_NP" w:bidi="ne_NP"/>
        </w:rPr>
      </w:r>
      <w:r>
        <w:rPr>
          <w:lang w:val="ne_NP" w:bidi="ne_NP"/>
        </w:rPr>
        <w:t>सुँगुरहरूलाई हेरिरहेको गोठालाहरू</w:t>
      </w:r>
    </w:p>
    <w:p>
      <w:pPr>
        <w:pStyle w:val="ListBullet"/>
        <w:spacing w:line="240" w:lineRule="auto"/>
        <w:ind w:left="720"/>
      </w:pPr>
      <w:r>
        <w:rPr>
          <w:lang w:val="ne_NP" w:bidi="ne_NP"/>
        </w:rPr>
      </w:r>
      <w:r>
        <w:rPr>
          <w:lang w:val="ne_NP" w:bidi="ne_NP"/>
        </w:rPr>
        <w:t>के भयो भनेर हेर्न नजिकको शहरबाट आएका मानिसहरू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 र चेलाहरू तालको अर्को किनारमा आइपुग्छन्। यो रातभरको आँधी पछिको बिहान हो। दुष्ट आत्मा लागेको मानिस येशूलाई भेट्न दगुर्छ।</w:t>
      </w:r>
    </w:p>
    <w:p>
      <w:pPr/>
      <w:r>
        <w:rPr>
          <w:lang w:val="ne_NP" w:bidi="ne_NP"/>
        </w:rPr>
      </w:r>
      <w:r>
        <w:rPr>
          <w:lang w:val="ne_NP" w:bidi="ne_NP"/>
        </w:rPr>
        <w:t>यो नाटकलाई रोक्‍नुहोस्: चेलाहरूलाई सोध्नुहोस्, "तपाईंले यस मानिसलाई देख्दा तपाईंको मनमा के बिचार आउँछ?" तपाईंले सुन्नसक्नुहुन्छ, "त्यो गरीब मानिस दयनीय देखिन्छ। उसको जीवन दयनीय हुनुपर्छ। म यहाँबाटै उसको शरीरका घाउहरू देख्न सक्छु। यसरी जिउनु कति दर्दनाक हुन्छ। म आशा गर्छु येशूले दुष्ट आत्माहरू लागेको त्यो अर्को मानिसलाई मद्दत गरे जस्तै उसलाई पनि मद्दत गर्न सकून्। त्यो मानिसलाई सोध्नुहोस्, "तपाईं किन येशूतिर दगुर्दै हुनुहुन्छ?" तपाईंले सुन्न सक्नुहुन्छ, "येशूले दुष्ट आत्माहरूलाई निस्कन भन्दै् हुनुहुन्छ। तिनीहरूले छोडेर जाऊन् भन्ने म चाहन्छु। म नियन्त्रण बाहिर छु, म निराश छु, म पूर्ण रूपमा बरबाद भएको छु, म एक्लै छु, म बहिष्कृत छु, म भुतको सिकार भएको छु" वा "म आफूलाई नियन्त्रण गर्न सक्दिन"। वा त्यो मानिसको सट्टामा आत्माहरूले जवाफ दिन सक्छन्, "येशूले हामीलाई छोड् भन्नु हुँदैछ।" येशूले हामीलाई कहाँ पठाउदै हुनुहुन्छ? हामी यस क्षेत्रमा बस्न चाहन्छौ।" येशूलाई सोध्नुहोस्, "तपाईंले यस मानिसलाई देख्दा तपाईंलाई कस्तो महसुस भइरहेको छ?" तपाईंले सुन्नसक्नुहुन्छ, "मलाई त्यस मानिसप्रति दया लाग्छ" वा "आत्माहरूप्रति रिस उठ्छ किनभने तिनीहरूले यस मानिसलाई नष्ट गरिरहेका छन्।" नाटकलाई जारी राख्नुहोस्।</w:t>
      </w:r>
    </w:p>
    <w:p>
      <w:pPr/>
      <w:r>
        <w:rPr>
          <w:lang w:val="ne_NP" w:bidi="ne_NP"/>
        </w:rPr>
      </w:r>
      <w:r>
        <w:rPr>
          <w:lang w:val="ne_NP" w:bidi="ne_NP"/>
        </w:rPr>
        <w:t>दोस्रो दृश्यमा, त्यो मानिस येशूकहाँ आउँछ र येशूको अघि दण्डवत गर्दछ। त्यसपछि येशू र आत्माहरूको बिचमा कुराकानी हुन्छ। आत्माहरू कराइरहेका र चिच्याइरहेका हुन्छन। आत्माहरूले तिनीहरूलाई यातना नदिन येशूलाई बिन्ती गर्छन्। यस उदाहरणमा, आत्माहरूलाई यातना दिनु भनेको तिनीहरूलाई टाढाको ठाउँमा पठाउनु हो। तिनीहरू त्यहि क्षेत्रमा बस्न चाहन्छन्। येशूले त्यस मानिसलाई सोध्नुहुन्छ, "तेरो नाम के हो?" त्यो मानिसले भन्छ, "मेरो नाम धेरै हो।" वा, "मेरो नाम फौज हो।" आत्माहरूले त्यो क्षेत्रमा रहन पाउँ भनि बिन्ती गर्छन्।</w:t>
      </w:r>
    </w:p>
    <w:p>
      <w:pPr/>
      <w:r>
        <w:rPr>
          <w:lang w:val="ne_NP" w:bidi="ne_NP"/>
        </w:rPr>
      </w:r>
      <w:r>
        <w:rPr>
          <w:lang w:val="ne_NP" w:bidi="ne_NP"/>
        </w:rPr>
        <w:t>अभिनयलाई रोक्‍नुहोस्। आत्माहरूलाई सोध्नुहोस्, "तिमीहरू किन यहाँबाट जान चाहँदैनौ?" तपाईंले सुन्नसक्नुहुन्छ, "हामीले यहाँ घर पाएका छौं। यहाँ आरामदायक छ। यहाँ मानिसहरूले परमेश्वरको आराधना गर्दैनन्। तर हामीले येशूको आज्ञा पालन गर्नुपर्छ। त्यसैले हामी येशूलाई यहाँ बस्न दिनुहोस् भनेर बिन्ती गरिरहेका छौं। येशू आउनु अघि यो धेरै सहज थियो। येशूले किन आउन पर्यो र हामी र हाम्रो घरलाई विचलित गर्नुपर्यो?" चेलाहरूलाई सोध्नुहोस्, "तपाईंले यो कुराकानी सुनेर तपाईं के बिचार गर्दै हुनुहुन्छ?" तपाईंले सुन्नसक्नुहुन्छ, "यो आश्चर्यजनक छ! आत्माहरूले येशूको आज्ञा पालन गर्नुपर्छ वा येशूले तिनीहरूलाई जहाँ पठाउनुहुन्छ त्यहाँ जानुपर्छ भनेर भन्दै गरेको जस्तो लाग्छ। के यसको अर्थ येशूको दुष्ट आत्माहरूमाथि शक्ति छ भन्ने हो? येशूले त्यो अर्को मानिसलाई निको पार्नु भयो भनेर मलाई थाहा छ। तर यसबाट सबै दुष्ट आत्माहरूले येशूले भन्नु भएको कुरा गर्नुपर्छ भने जस्तो देखिन्छ। नाटकलाई जारी राख्नुहोस्।</w:t>
      </w:r>
    </w:p>
    <w:p>
      <w:pPr/>
      <w:r>
        <w:rPr>
          <w:lang w:val="ne_NP" w:bidi="ne_NP"/>
        </w:rPr>
      </w:r>
      <w:r>
        <w:rPr>
          <w:lang w:val="ne_NP" w:bidi="ne_NP"/>
        </w:rPr>
        <w:t>तेस्रो दृश्यमा, दुष्ट आत्माहरूले सुँगुरहरूकहाँ जान अनुमति माग्छन्। येशूले अनुमति दिनुहुन्छ। एक पटक दुष्ट आत्माहरू सुँगुरहरूमा प्रवेश गरेपछि सुँगुरहरू पहाडबाट तल दगुर्छन् र भिरबाट पानीमा खस्छन् र डुब्छन्। गोठालाहरूले यो देख्छन् र के भयो भनेर मानिसहरूलाई बताउन नजिकको शहरमा दगुर्छन्।</w:t>
      </w:r>
    </w:p>
    <w:p>
      <w:pPr/>
      <w:r>
        <w:rPr>
          <w:lang w:val="ne_NP" w:bidi="ne_NP"/>
        </w:rPr>
      </w:r>
      <w:r>
        <w:rPr>
          <w:lang w:val="ne_NP" w:bidi="ne_NP"/>
        </w:rPr>
        <w:t>अभिनयलाई रोक्‍नुहोस्। गोठालाहरूको भूमिका खेल्ने कलाकारहरूलाई सोध्नुहोस्, "तपाईं कस्तो महसुस गर्दै हुनुहुन्छ?" तपाईंले यस्ता कुराहरू सुन्नसक्नुहुन्छ, "हाम्रो सबै पैसा नष्ट भएको छ," "हाम्रो जीविका गएको छ," "डराएको छु," "रिसाएको छु," "भ्रममा परेको छु" वा "हामीले भर्खरै देखेको कुरा के हो भनेर बुझ्दैनौं।" नाटकलाई जारी राख्नुहोस्।</w:t>
      </w:r>
    </w:p>
    <w:p>
      <w:pPr/>
      <w:r>
        <w:rPr>
          <w:lang w:val="ne_NP" w:bidi="ne_NP"/>
        </w:rPr>
      </w:r>
      <w:r>
        <w:rPr>
          <w:lang w:val="ne_NP" w:bidi="ne_NP"/>
        </w:rPr>
        <w:t>चौथो दृश्यमा, जब शहरवासीहरूको भीड आइपुग्छ, उनीहरूले पहिले भूतप्रेतले ग्रस्त भएको मानिसलाई अब सामान्य अवस्थामा र लुगा लगाएको अवस्थामा देख्छन्। तिनीहरूले गोठालाहरूको कुरा सुन्छन्, जसले सुँगुरहरूलाई के भएको थियो भनेर बताइरहेका छन्। तिनीहरू डराएका छन्।</w:t>
      </w:r>
    </w:p>
    <w:p>
      <w:pPr/>
      <w:r>
        <w:rPr>
          <w:lang w:val="ne_NP" w:bidi="ne_NP"/>
        </w:rPr>
      </w:r>
      <w:r>
        <w:rPr>
          <w:lang w:val="ne_NP" w:bidi="ne_NP"/>
        </w:rPr>
        <w:t>अभिनयलाई रोक्‍नुहोस्। भूत लागेको मानिसको भूमिका खेल्ने कलाकारलाई सोध्नुहोस्, "अहिले तपाईंलाई कस्तो महसुस भइरहेको छ?" तपाईंले "म निको भएको छु," "म मेरो सही दिमागमा छु," "म आभारी छु" वा "अब म लज्जित छैन" जस्ता कुराहरू सुन्नसक्नुहुन्छ। अब शहरको भीडको भूमिका खेल्नेहरूलाई सोध्नुहोस्, "तपाईंलाई कस्तो महसुस भइरहेको छ?" "डराएको" "अल्मलिएको" "अलि रिसाएको," वा "हामीे यशूलाई हाम्रो वरिपरि चाहँदैनौ" भन्ने शब्दहरू सुन्नुहोस्। चेलाहरूलाई सोध्नुहोस्, "अहिले तपाईंलाई कस्तो महसुस भइरहेको छ?" तपाईंले सुन्नसक्नुहुन्छ, "मानिसहरू किन रिसाएका र डराएका छन् भनेर म बुझ्दिन। अब यो मानिस पक्का निको भएको छ। सुँगुरहरू अशुद्ध हुन्, त्यसैले तिनीहरूलाई गुमाउँदा मानिसहरू दुःखी हुनु आवश्यक छैन। येशूलाई सोध्नुहोस्, "अहिले तपाईंलाई कस्तो महसुस भइरहेको छ?" तपाईंले सुन्नसक्नुहुन्छ, “यो मानिस अब परमेश्वरले चाहनुभएको जस्तो जीवन जिउनेछ।” मैले उसलाई मद्दत गर्न सकें भनेर साँच्चै खुसी छु। मैले तिनीहरूलाई पनि मद्दत गर्न सक्छु भनेर ति मानिसहरूले बुझेनन भन्ने कुराले मलाई दुखी बनाउँछ। सायद म फर्केपछि तिनीहरूले मेरो सहायतालाई स्वीकार गर्नेछन्।" नाटकलाई जारी राख्नुहोस्।</w:t>
      </w:r>
    </w:p>
    <w:p>
      <w:pPr/>
      <w:r>
        <w:rPr>
          <w:lang w:val="ne_NP" w:bidi="ne_NP"/>
        </w:rPr>
      </w:r>
      <w:r>
        <w:rPr>
          <w:lang w:val="ne_NP" w:bidi="ne_NP"/>
        </w:rPr>
        <w:t>पाँचौ दृश्यमा, येशू डुङ्गामा प्रवेश गर्दा, त्यो मानिसले येशूसँग जान बिन्ती गर्दछ। येशूले भन्नुहुन्छ, "होइन, तिमि आफ्नै घर परिवारमा जाउ। परमेश्वरले तिम्रालागि के गर्नुभएको छ र तिमिप्रति उहाँले कस्तो कृपा गर्नुभयो तिनीहरूलाई भनिदेऊ।"</w:t>
      </w:r>
    </w:p>
    <w:p>
      <w:pPr/>
      <w:r>
        <w:rPr>
          <w:lang w:val="ne_NP" w:bidi="ne_NP"/>
        </w:rPr>
      </w:r>
      <w:r>
        <w:rPr>
          <w:lang w:val="ne_NP" w:bidi="ne_NP"/>
        </w:rPr>
        <w:t>अभिनयलाई रोक्‍नुहोस्। येशूको भूमिका खेल्ने कलाकारलाई सोध्नुहोस्, "तपाईंलाई कस्तो महसुस भइरहेको छ?" तपाईंले यस्ता कुराहरू सुन्न सक्नुहुन्छ, "मानिसहरूले मलाई टाढा जान आग्रह गरिरहेकाले म दुखी छु," "सन्तुष्ट छु किनभने मैले गर्न आएको काम पूरा गरे," "त्यो मानिसलाई उसको गृहक्षेत्रमा फिर्ता पठाउने सोचमा छु," वा "मानिस पुनर्स्थापित भएकोमा खुशी छु।" त्यो मानिसलाई सोध्नुहोस्, "अहिले तपाईंलाई कस्तो महसुस भइरहेको छ?" तपाईंले सुन्नसक्नुहुन्छ, "म फेरि ठिक हुन पाएकोमा धेरै खुसी छु। म अरू सामान्य मानिसहरू जस्तै मेरो वरिपरिका कुराहरु हेर्न, देख्न, सुन्न र महसुस गर्न सक्छु। म येशूसँग जान चाहन्थे। म येशूसँग बढी समय बिताउन चाहन्छु। येशूले मलाई निको पार्नु भयो। तर म मेरै परिवारमा गएको येशू चाहनु हुन्छ। फेरि मेरो परिवारलाई भेट्नु राम्रो हुनेछ। मैले मेरो परिवारसँग राम्रो सम्बन्ध राख्न सक्छु। त्यो कुराले म धेरै खुसी छु। मलाई के भयो भनेर सबैलाई बताउन चाहन्छु।" नाटकलाई जारी राख्नुहोस्।</w:t>
      </w:r>
    </w:p>
    <w:p>
      <w:pPr/>
      <w:r>
        <w:rPr>
          <w:lang w:val="ne_NP" w:bidi="ne_NP"/>
        </w:rPr>
      </w:r>
      <w:r>
        <w:rPr>
          <w:lang w:val="ne_NP" w:bidi="ne_NP"/>
        </w:rPr>
        <w:t xml:space="preserve"> येशूले उसको लागि के गर्नुभएको छ भनेर त्यो मानिसले सबैलाई बताउँछ, र यो कुरा सुन्नेहरू सबै छक्क पर्छन।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५:१–२० श्रव्य संस्करण सुन्‍नुहोस्।</w:t>
      </w:r>
    </w:p>
    <w:p>
      <w:pPr/>
      <w:r>
        <w:rPr>
          <w:lang w:val="ne_NP" w:bidi="ne_NP"/>
        </w:rPr>
      </w:r>
      <w:r>
        <w:rPr>
          <w:lang w:val="ne_NP" w:bidi="ne_NP"/>
        </w:rPr>
        <w:t xml:space="preserve">बिहान आँधीपछि, तिनीहरू </w:t>
      </w:r>
      <w:r>
        <w:rPr>
          <w:b/>
          <w:lang w:val="ne_NP" w:bidi="ne_NP"/>
        </w:rPr>
        <w:t>गेरासेनी</w:t>
      </w:r>
      <w:r>
        <w:rPr>
          <w:lang w:val="ne_NP" w:bidi="ne_NP"/>
        </w:rPr>
        <w:t xml:space="preserve"> क्षेत्रमा आइपुगे। "तिनीहरू" शब्दले येशू र </w:t>
      </w:r>
      <w:r>
        <w:rPr>
          <w:b/>
          <w:lang w:val="ne_NP" w:bidi="ne_NP"/>
        </w:rPr>
        <w:t>चेलाहरूलाई</w:t>
      </w:r>
      <w:r>
        <w:rPr>
          <w:lang w:val="ne_NP" w:bidi="ne_NP"/>
        </w:rPr>
        <w:t xml:space="preserve"> जनाउँछ। गेरासेनीहरूको क्षेत्र </w:t>
      </w:r>
      <w:r>
        <w:rPr>
          <w:b/>
          <w:lang w:val="ne_NP" w:bidi="ne_NP"/>
        </w:rPr>
        <w:t>गालील समुद्रको</w:t>
      </w:r>
      <w:r>
        <w:rPr>
          <w:lang w:val="ne_NP" w:bidi="ne_NP"/>
        </w:rPr>
        <w:t xml:space="preserve"> पूर्वी किनारमा भएको क्षेत्र हो। यो कहाँ थियो भनेर हामीलाई पक्का थाहा छैन, तर नक्साले सबैभन्दा सम्भावित ठाउँलाई देखाउँछ। विभिन्न संस्करणहरूले यो नामलाई फरक तरिकाले उल्लेख गर्छन।</w:t>
      </w:r>
    </w:p>
    <w:p>
      <w:pPr/>
      <w:r>
        <w:rPr>
          <w:lang w:val="ne_NP" w:bidi="ne_NP"/>
        </w:rPr>
      </w:r>
      <w:r>
        <w:rPr>
          <w:lang w:val="ne_NP" w:bidi="ne_NP"/>
        </w:rPr>
        <w:t>रोक्‍नुहोस् र अनुवादकहरूलाई यो क्षेत्र नक्सामा कहाँ छ भनेर देखाउनुहोस्। अडियो रोक्‍नुहोस्।</w:t>
      </w:r>
    </w:p>
    <w:p>
      <w:pPr/>
      <w:r>
        <w:rPr>
          <w:lang w:val="ne_NP" w:bidi="ne_NP"/>
        </w:rPr>
      </w:r>
      <w:r>
        <w:rPr>
          <w:lang w:val="ne_NP" w:bidi="ne_NP"/>
        </w:rPr>
        <w:t xml:space="preserve">त्यो मानिसलाई </w:t>
      </w:r>
      <w:r>
        <w:rPr>
          <w:b/>
          <w:lang w:val="ne_NP" w:bidi="ne_NP"/>
        </w:rPr>
        <w:t>दुष्ट आत्मा</w:t>
      </w:r>
      <w:r>
        <w:rPr>
          <w:lang w:val="ne_NP" w:bidi="ne_NP"/>
        </w:rPr>
        <w:t xml:space="preserve"> वा </w:t>
      </w:r>
      <w:r>
        <w:rPr>
          <w:b/>
          <w:lang w:val="ne_NP" w:bidi="ne_NP"/>
        </w:rPr>
        <w:t>अशुद्ध आत्मा</w:t>
      </w:r>
      <w:r>
        <w:rPr>
          <w:lang w:val="ne_NP" w:bidi="ne_NP"/>
        </w:rPr>
        <w:t xml:space="preserve"> </w:t>
      </w:r>
      <w:r>
        <w:rPr>
          <w:b/>
          <w:lang w:val="ne_NP" w:bidi="ne_NP"/>
        </w:rPr>
        <w:t>लागेको</w:t>
      </w:r>
      <w:r>
        <w:rPr>
          <w:lang w:val="ne_NP" w:bidi="ne_NP"/>
        </w:rPr>
        <w:t xml:space="preserve"> थियो। मुख्य शब्दावलीमा </w:t>
      </w:r>
      <w:r>
        <w:rPr>
          <w:b/>
          <w:lang w:val="ne_NP" w:bidi="ne_NP"/>
        </w:rPr>
        <w:t>दुष्ट आत्माको</w:t>
      </w:r>
      <w:r>
        <w:rPr>
          <w:lang w:val="ne_NP" w:bidi="ne_NP"/>
        </w:rPr>
        <w:t xml:space="preserve"> बारेमा छलफल गरिएको छ। "लागेको" भन्नाले दुष्ट आत्मा मानिस भित्र बसेको हुन्छ र त्यसले मानिसको सोच र कृयाकलापहरूलाई नियन्त्रण गरेको हुन्छ भन्ने अर्थ हुन्छ। तपाईंले अघिल्लो खण्डहरूमा प्रयोग गर्नुभएको दुष्ट आत्माको लागि त्यही शब्द प्रयोग गर्नुहोस्।</w:t>
      </w:r>
    </w:p>
    <w:p>
      <w:pPr/>
      <w:r>
        <w:rPr>
          <w:lang w:val="ne_NP" w:bidi="ne_NP"/>
        </w:rPr>
      </w:r>
      <w:r>
        <w:rPr>
          <w:lang w:val="ne_NP" w:bidi="ne_NP"/>
        </w:rPr>
        <w:t xml:space="preserve">यो मानिस आयो र </w:t>
      </w:r>
      <w:r>
        <w:rPr>
          <w:b/>
          <w:lang w:val="ne_NP" w:bidi="ne_NP"/>
        </w:rPr>
        <w:t>येशूलाई दण्डवत गर्यो</w:t>
      </w:r>
      <w:r>
        <w:rPr>
          <w:lang w:val="ne_NP" w:bidi="ne_NP"/>
        </w:rPr>
        <w:t>। त्यस मानिसमा भएको आत्माहरूले तिनीहरूमाथि येशूको अधिकार छ भन्नेकुरालाई तिनीहरूले देखाइरहेका थिए। कसैको अघि दण्डवत गर्नु भनेको त्यो व्यक्तिलाई आदर देखाउनु हो।</w:t>
      </w:r>
    </w:p>
    <w:p>
      <w:pPr/>
      <w:r>
        <w:rPr>
          <w:lang w:val="ne_NP" w:bidi="ne_NP"/>
        </w:rPr>
      </w:r>
      <w:r>
        <w:rPr>
          <w:lang w:val="ne_NP" w:bidi="ne_NP"/>
        </w:rPr>
        <w:t>र तिनीहरूले भने, "</w:t>
      </w:r>
      <w:r>
        <w:rPr>
          <w:b/>
          <w:lang w:val="ne_NP" w:bidi="ne_NP"/>
        </w:rPr>
        <w:t>तपाईंले हामीलाई किन दुख दिदैहुनुहुन्छ</w:t>
      </w:r>
      <w:r>
        <w:rPr>
          <w:lang w:val="ne_NP" w:bidi="ne_NP"/>
        </w:rPr>
        <w:t>?" दुष्ट आत्माहरूले आफूलाई प्रतिरक्षा गर्न प्रयास गरिरहेका छन्। यो उनीहरू अचानक येशू स्वयम्‌को सामुन्ने परेपछि देखाएको प्रतिक्रिया हो। यस वाक्यांशको लागि पनि अघिल्लो खण्डमा येशूले दुष्ट आत्मालाई निकाल्न प्रयोग गर्नुभएको शब्दावली नै प्रयोग गर्नुहोस्।</w:t>
      </w:r>
    </w:p>
    <w:p>
      <w:pPr/>
      <w:r>
        <w:rPr>
          <w:lang w:val="ne_NP" w:bidi="ne_NP"/>
        </w:rPr>
      </w:r>
      <w:r>
        <w:rPr>
          <w:lang w:val="ne_NP" w:bidi="ne_NP"/>
        </w:rPr>
        <w:t xml:space="preserve">तिनीहरूले येशूलाई </w:t>
      </w:r>
      <w:r>
        <w:rPr>
          <w:b/>
          <w:lang w:val="ne_NP" w:bidi="ne_NP"/>
        </w:rPr>
        <w:t>सर्वोच्च परमेश्वरको छोरा</w:t>
      </w:r>
      <w:r>
        <w:rPr>
          <w:lang w:val="ne_NP" w:bidi="ne_NP"/>
        </w:rPr>
        <w:t xml:space="preserve"> भने। </w:t>
      </w:r>
      <w:r>
        <w:rPr>
          <w:b/>
          <w:lang w:val="ne_NP" w:bidi="ne_NP"/>
        </w:rPr>
        <w:t>परमेश्वरको छोराको</w:t>
      </w:r>
      <w:r>
        <w:rPr>
          <w:lang w:val="ne_NP" w:bidi="ne_NP"/>
        </w:rPr>
        <w:t xml:space="preserve"> बारेमा थप जानकारीको लागि मुख्य शब्दावलीलाई हेर्नुहोस्। तपाईंले परमेश्वरको छोराको लागि पहिले प्रयोग गर्नुभएको शब्दहरूनै प्रयोग गर्नुहोस्।</w:t>
      </w:r>
    </w:p>
    <w:p>
      <w:pPr/>
      <w:r>
        <w:rPr>
          <w:lang w:val="ne_NP" w:bidi="ne_NP"/>
        </w:rPr>
      </w:r>
      <w:r>
        <w:rPr>
          <w:b/>
          <w:lang w:val="ne_NP" w:bidi="ne_NP"/>
        </w:rPr>
        <w:t>सर्वोच्च परमेश्वर</w:t>
      </w:r>
      <w:r>
        <w:rPr>
          <w:lang w:val="ne_NP" w:bidi="ne_NP"/>
        </w:rPr>
        <w:t xml:space="preserve"> शब्द परमेश्वरको लागि यहूदी उपाधि थियो जसले उहाँ कुनै अन्य देवता भन्दा ठूलो र शक्तिशाली हुनुहुन्छ भनेर देखाउँछ। यस "उच्च" शब्दको शाब्दिक अनुवादले शारीरिक आकारलाई मात्र जनाउँदैन भनेर निश्चित गर्नुहोस्। तपाईंले यस शब्दलाई यो प्रकारले अनुवाद गर्न सक्नुहुन्छः "सबैभन्दा महान" वा "सबैभन्दा शक्तिशाली" परमेश्वर।</w:t>
      </w:r>
    </w:p>
    <w:p>
      <w:pPr/>
      <w:r>
        <w:rPr>
          <w:lang w:val="ne_NP" w:bidi="ne_NP"/>
        </w:rPr>
      </w:r>
      <w:r>
        <w:rPr>
          <w:lang w:val="ne_NP" w:bidi="ne_NP"/>
        </w:rPr>
        <w:t xml:space="preserve">यहाँ रोक्नुहोस् र तपाईंले </w:t>
      </w:r>
      <w:r>
        <w:rPr>
          <w:b/>
          <w:lang w:val="ne_NP" w:bidi="ne_NP"/>
        </w:rPr>
        <w:t>सर्वोच्च परमेश्वर</w:t>
      </w:r>
      <w:r>
        <w:rPr>
          <w:lang w:val="ne_NP" w:bidi="ne_NP"/>
        </w:rPr>
        <w:t xml:space="preserve"> का लागि कुन शब्द वा वाक्यांश प्रयोग गर्नुहुनेछ सो समूहमा छलफल गर्नुहोस्। अडियो रोक्‍नुहोस्। </w:t>
      </w:r>
    </w:p>
    <w:p>
      <w:pPr/>
      <w:r>
        <w:rPr>
          <w:lang w:val="ne_NP" w:bidi="ne_NP"/>
        </w:rPr>
      </w:r>
      <w:r>
        <w:rPr>
          <w:b/>
          <w:lang w:val="ne_NP" w:bidi="ne_NP"/>
        </w:rPr>
        <w:t>फौज</w:t>
      </w:r>
      <w:r>
        <w:rPr>
          <w:lang w:val="ne_NP" w:bidi="ne_NP"/>
        </w:rPr>
        <w:t xml:space="preserve"> भनेको ६८२६ रोमी सैनिकहरूलाई जनाउने सैन्य शब्द हो। यो रोमी शब्द हो। संसारको त्यो क्षेत्रका मानिसहरू रोमी फौजसँग परिचित थिए र तिनीहरूलाई देखेका पनि थिए। यो त्यो नाम हो जुन दुष्ट आत्माहरूले येशूलाई दिन्छन्। धेरै बाइबल विद्वानहरूका अनुशार नाम भन्दा पनि यस मानिस भित्र धेरै दुष्ट आत्माहरू थिए भन्ने कुरा बढि महत्वपूर्ण छ। एउटा अंग्रेजी अनुवादले "फौज" नामलाई सबैले बुझ्न सक्ने गरि "धेरै" भनेर परिवर्तन गरेको छ। तपाईंका श्रोताहरूले दुष्ट आत्माहरूको धेरै नामहरू छन् भनेर नसोचुन भनेर सावधान रहनुहोस्।</w:t>
      </w:r>
    </w:p>
    <w:p>
      <w:pPr/>
      <w:r>
        <w:rPr>
          <w:lang w:val="ne_NP" w:bidi="ne_NP"/>
        </w:rPr>
      </w:r>
      <w:r>
        <w:rPr>
          <w:lang w:val="ne_NP" w:bidi="ne_NP"/>
        </w:rPr>
        <w:t xml:space="preserve">यहाँ रोक्‍नुहोस् र समूहको रूपमा छलफल गर्नुहोस् कि तपाईंले </w:t>
      </w:r>
      <w:r>
        <w:rPr>
          <w:b/>
          <w:lang w:val="ne_NP" w:bidi="ne_NP"/>
        </w:rPr>
        <w:t>फौजको</w:t>
      </w:r>
      <w:r>
        <w:rPr>
          <w:lang w:val="ne_NP" w:bidi="ne_NP"/>
        </w:rPr>
        <w:t xml:space="preserve"> लागि कुन शब्द वा वाक्यांश प्रयोग गर्नुहुनेछ। अडियो रोक्‍नुहोस्। </w:t>
      </w:r>
    </w:p>
    <w:p>
      <w:pPr/>
      <w:r>
        <w:rPr>
          <w:lang w:val="ne_NP" w:bidi="ne_NP"/>
        </w:rPr>
      </w:r>
      <w:r>
        <w:rPr>
          <w:lang w:val="ne_NP" w:bidi="ne_NP"/>
        </w:rPr>
        <w:t xml:space="preserve">येशूले त्यो मानिसलाई निको पार्नु भएपछि, गाउँलेहरू येशू र निको भएका मानिसलाई हेर्न आउँछन्, र उनीहरूले त्यो मानिस निको भएको देख्छन्। त्यसपछि, तिनीहरूले येशूलाई त्यस ठाउँ छोड्न आग्रह गर्छन्। र त्यो मानिसले येशूसँग जानपाउँ भनि बिन्ति गर्दछ। तर येशूले त्यस मानिसलाई भन्नुहुन्छ, "होइन, तिम्रो घरमा जाऊ र </w:t>
      </w:r>
      <w:r>
        <w:rPr>
          <w:b/>
          <w:lang w:val="ne_NP" w:bidi="ne_NP"/>
        </w:rPr>
        <w:t>प्रभुले</w:t>
      </w:r>
      <w:r>
        <w:rPr>
          <w:lang w:val="ne_NP" w:bidi="ne_NP"/>
        </w:rPr>
        <w:t xml:space="preserve"> तिम्रोलागि गर्नुभएको सबै कुरा तिनीहरूलाई बताऊ। प्रभुले पिता परमेश्वरलाई जनाउनुहुन्छ। परमेश्वर दयाको स्रोत हुनुहुन्छ। तपाईंले अघिल्लो खण्डहरूमा प्रयोग गर्नुभएको त्यही शब्द प्रभुको लागि प्रयोग गर्नुहोस्, र मुख्य शब्दावलीमा </w:t>
      </w:r>
      <w:r>
        <w:rPr>
          <w:b/>
          <w:lang w:val="ne_NP" w:bidi="ne_NP"/>
        </w:rPr>
        <w:t>प्रभु</w:t>
      </w:r>
      <w:r>
        <w:rPr>
          <w:lang w:val="ne_NP" w:bidi="ne_NP"/>
        </w:rPr>
        <w:t xml:space="preserve"> छ भनेर सम्झनुहोस्। </w:t>
      </w:r>
      <w:r>
        <w:rPr>
          <w:b/>
          <w:lang w:val="ne_NP" w:bidi="ne_NP"/>
        </w:rPr>
        <w:t>दया</w:t>
      </w:r>
      <w:r>
        <w:rPr>
          <w:lang w:val="ne_NP" w:bidi="ne_NP"/>
        </w:rPr>
        <w:t xml:space="preserve"> भनेको पीडित व्यक्तिलाई करूणा देखाउनु वा दया देखाउनु हो। </w:t>
      </w:r>
      <w:r>
        <w:rPr>
          <w:b/>
          <w:lang w:val="ne_NP" w:bidi="ne_NP"/>
        </w:rPr>
        <w:t>दयाको</w:t>
      </w:r>
      <w:r>
        <w:rPr>
          <w:lang w:val="ne_NP" w:bidi="ne_NP"/>
        </w:rPr>
        <w:t xml:space="preserve"> बारेमा मुख्य शब्दावलीमा छलफल गरिएको छ।</w:t>
      </w:r>
    </w:p>
    <w:p>
      <w:pPr/>
      <w:r>
        <w:rPr>
          <w:lang w:val="ne_NP" w:bidi="ne_NP"/>
        </w:rPr>
      </w:r>
      <w:r>
        <w:rPr>
          <w:lang w:val="ne_NP" w:bidi="ne_NP"/>
        </w:rPr>
        <w:t xml:space="preserve">येशूले त्यस मानिसलाई घर गएर आफ्नो </w:t>
      </w:r>
      <w:r>
        <w:rPr>
          <w:b/>
          <w:lang w:val="ne_NP" w:bidi="ne_NP"/>
        </w:rPr>
        <w:t>घर परिवार</w:t>
      </w:r>
      <w:r>
        <w:rPr>
          <w:lang w:val="ne_NP" w:bidi="ne_NP"/>
        </w:rPr>
        <w:t xml:space="preserve"> वा परिवारलाई बताउन भन्नुहुन्छ। यसले परिवारका सदस्यहरू वा नोकरहरू सहित घरमा बसोबास गर्ने मानिसहरूलाई जनाउँछ। यी त्यस्ता मानिसहरू हुन् जसलाई तपाईंसँग कुनै न कुनै प्रकारको सम्बन्ध वा आत्मियता हुन्छ, उनिहरूप्रति तपाईंको जिम्मेवारी पनि हुन्छ। </w:t>
      </w:r>
      <w:r>
        <w:rPr>
          <w:b/>
          <w:lang w:val="ne_NP" w:bidi="ne_NP"/>
        </w:rPr>
        <w:t>घरपरिवार</w:t>
      </w:r>
      <w:r>
        <w:rPr>
          <w:lang w:val="ne_NP" w:bidi="ne_NP"/>
        </w:rPr>
        <w:t xml:space="preserve"> शब्दको बारेमा थप जानकारीको लागि मुख्य शब्दावली हेर्नुहोस्।</w:t>
      </w:r>
    </w:p>
    <w:p>
      <w:pPr/>
      <w:r>
        <w:rPr>
          <w:lang w:val="ne_NP" w:bidi="ne_NP"/>
        </w:rPr>
      </w:r>
      <w:r>
        <w:rPr>
          <w:lang w:val="ne_NP" w:bidi="ne_NP"/>
        </w:rPr>
        <w:t xml:space="preserve">यहाँ रोक्‍नुहोस् र समूहको रूपमा छलफल गर्नुहोस् कि तपाईंले </w:t>
      </w:r>
      <w:r>
        <w:rPr>
          <w:b/>
          <w:lang w:val="ne_NP" w:bidi="ne_NP"/>
        </w:rPr>
        <w:t>घरपरिवारको</w:t>
      </w:r>
      <w:r>
        <w:rPr>
          <w:lang w:val="ne_NP" w:bidi="ne_NP"/>
        </w:rPr>
        <w:t xml:space="preserve"> लागि कुन शब्द वा वाक्यांश प्रयोग गर्नुहुनेछ। अडियो रोक्‍नुहोस्। </w:t>
      </w:r>
    </w:p>
    <w:p>
      <w:pPr/>
      <w:r>
        <w:rPr>
          <w:lang w:val="ne_NP" w:bidi="ne_NP"/>
        </w:rPr>
      </w:r>
      <w:r>
        <w:rPr>
          <w:lang w:val="ne_NP" w:bidi="ne_NP"/>
        </w:rPr>
        <w:t xml:space="preserve">त्यसैले त्यो मानिसले यात्रा सुरू गर्यो र </w:t>
      </w:r>
      <w:r>
        <w:rPr>
          <w:b/>
          <w:lang w:val="ne_NP" w:bidi="ne_NP"/>
        </w:rPr>
        <w:t>डेकापोलिस</w:t>
      </w:r>
      <w:r>
        <w:rPr>
          <w:lang w:val="ne_NP" w:bidi="ne_NP"/>
        </w:rPr>
        <w:t xml:space="preserve"> घुम्न गयो। </w:t>
      </w:r>
      <w:r>
        <w:rPr>
          <w:b/>
          <w:lang w:val="ne_NP" w:bidi="ne_NP"/>
        </w:rPr>
        <w:t>डेकापोलिस</w:t>
      </w:r>
      <w:r>
        <w:rPr>
          <w:lang w:val="ne_NP" w:bidi="ne_NP"/>
        </w:rPr>
        <w:t xml:space="preserve"> ग्रीक शब्द हो जसको अर्थ १० शहरहरू हो। सायद त्यो मानिस आफैं प्रत्येक शहरमा गएन, तर यी १० शहरहरू रहेको क्षेत्रमा गए।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कस्को खण्डको संस्करण हो भनेर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5:21–34</w:t>
      </w:r>
      <w:r>
        <w:rPr>
          <w:lang w:val="ne_NP" w:bidi="ne_NP"/>
        </w:rPr>
      </w:r>
    </w:p>
    <w:p>
      <w:pPr>
        <w:pStyle w:val="Heading3"/>
      </w:pPr>
      <w:r>
        <w:rPr>
          <w:lang w:val="ne_NP" w:bidi="ne_NP"/>
        </w:rPr>
        <w:t>Step 1</w:t>
      </w:r>
    </w:p>
    <w:p>
      <w:pPr/>
      <w:r>
        <w:rPr>
          <w:lang w:val="ne_NP" w:bidi="ne_NP"/>
        </w:rPr>
      </w:r>
      <w:r>
        <w:rPr>
          <w:lang w:val="ne_NP" w:bidi="ne_NP"/>
        </w:rPr>
        <w:t>मर्कूस ५:२१–३४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 यो कथा सुन्‍नु आवश्यक पर्ने कोहि ब्यक्ति चिन्नुहुन्छ?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५:२१–३४ श्रव्य संस्करण सुन्‍नुहोस्।</w:t>
      </w:r>
    </w:p>
    <w:p>
      <w:pPr/>
      <w:r>
        <w:rPr>
          <w:lang w:val="ne_NP" w:bidi="ne_NP"/>
        </w:rPr>
      </w:r>
      <w:r>
        <w:rPr>
          <w:lang w:val="ne_NP" w:bidi="ne_NP"/>
        </w:rPr>
        <w:t>येशूले दुष्ट आत्माले ग्रस्त मानिसलाई निको पारेपछि, उनलाई गेरासेनीहरूको क्षेत्र छोड्न भनियो। उहाँ र उहाँका चेलाहरू डुङ्गामा फर्कि आए, फेरि ताल पार गरेर कफर्नहुम क्षेत्रमा फर्के, जहाँ उनीहरूले अघिल्लो साँझ छोडेर आएका थिए। येशू भूत लागेको मानिससँग भएको बेलामा चेलाहरूको नाम उल्लेख गरिएको छैन। चेलाहरू आँधीको समयमा डुङ्गामा थिए। चेलाहरू कफर्नहुम फर्केपछि येशूसँग डुङ्गामा हुन्छन्। मर्कूसमा भएका यी कथाहरूको समयको सन्दर्भमा, येशूले दिनभर सिकाउनु भयो, रातको समयमा ठूलो आँधी आएको बेला ताल पार गर्नु भयो, बिहान अर्को किनारमा पुग्नु भयो र भूतहरूलाई निकाल्नु भयो, र तब, पछि त्यही दिनमा फर्केर कफर्नहुममा पुग्नु भयो। येशूले कफर्नहुम छोडेको २४ घण्टा भएको थिएन। यो येशू कफर्नहुम फर्केपछि भएका अर्का घटनाहरूको कथात्मक विवरण हो।</w:t>
      </w:r>
    </w:p>
    <w:p>
      <w:pPr/>
      <w:r>
        <w:rPr>
          <w:lang w:val="ne_NP" w:bidi="ne_NP"/>
        </w:rPr>
      </w:r>
      <w:r>
        <w:rPr>
          <w:lang w:val="ne_NP" w:bidi="ne_NP"/>
        </w:rPr>
        <w:t>रोक्नुहोस्, र येशू भूत लागेको मानिससँग रहनु भएको क्षेत्रको नक्सा तपाईंका अनुवादकहरूलाई देखाउनुहोस्, र उहाँ अहिले कफर्नहूमको किनारमा हुनुहुन्छ भनेर पनि देखाउनुहोस्। रेकर्डिङ रोक्‍नुहोस्।</w:t>
      </w:r>
    </w:p>
    <w:p>
      <w:pPr/>
      <w:r>
        <w:rPr>
          <w:lang w:val="ne_NP" w:bidi="ne_NP"/>
        </w:rPr>
      </w:r>
      <w:r>
        <w:rPr>
          <w:lang w:val="ne_NP" w:bidi="ne_NP"/>
        </w:rPr>
        <w:t>मर्कूसले कथाहरू भित्र कथाहरू बताउन मन पराउँछन्। यो कथा याइरसले येशूलाई आफ्नो छोरीलाई निको पार्न आग्रह गरेर सुरु हुन्छ, र येशूले याइरसको छोरीलाई निको पारेपछि समाप्त हुन्छ। याइरसको घरतर्फ जाँदै गर्दा, येशूले ती स्त्रीलाई भेट्नुहुन्छ, जसको कथा येशूले याइरसकी छोरीलाई निको पार्ने ठूलो कथाभित्रको सानो कथा हो। यो मर्कूसको कथा सुनाउने विशेष तरिका हो- उसलाई एउटा कथाका घटनाहरूलाई अर्को कथामा के हुन्छ भनेर प्रकास पार्न मन पर्छ। रक्तस्राव भएको स्त्रीले येशूलाई छोई। रगत बगिरहेको कारणले उनी अशुद्ध थिइन् तापनि उनले येशूलाई अशुद्ध बनाइनन्। यसको सट्टा, येशूले उसलाई निको पार्नु भयो र उसलाई शुद्ध बनाउनु भयो। येशूले याइरसको मरेकी छोरीलाई छुनुभयो। छोरी मरेर अशुद्ध भए पनि, त्यसले येशूलाई अशुद्ध बनाएन। बरू, येशूले उसलाई छोएर र जीवित पारेर शुद्ध बनाउनु भयो। हामीले अघिल्ला कथाहरूमा येशूले प्रकृतिमाथि (आँधी) र दुष्ट र अशुद्ध आत्माहरूमाथि शक्ति देखाउनुभएको छ भनेर देख्यौं। अब हामीले रोग र मृत्युमाथि येशूको शक्ति छ भनेर देख्नेछौ।</w:t>
      </w:r>
    </w:p>
    <w:p>
      <w:pPr/>
      <w:r>
        <w:rPr>
          <w:lang w:val="ne_NP" w:bidi="ne_NP"/>
        </w:rPr>
      </w:r>
      <w:r>
        <w:rPr>
          <w:lang w:val="ne_NP" w:bidi="ne_NP"/>
        </w:rPr>
        <w:t>यस कथाले याइरस र स्त्री दुबैको येशूमा बलियो विश्वास भएको देखाउँछ। येशूले छोएरै छोरीलाई निको पार्न सक्नुहुन्छ भनेर याइरसले विश्वास गर्छन्। ती स्त्रीलाई येशूलाई छोए निको हुन्छु भन्ने यति धेरै विश्वास थियो कि आफूले छुँदा अरूलाई अशुद्ध बनाउने भए पनि उ साहस गरेर भीड पार गर्दै गईन। अधिकांश बाइबल विद्वानहरू विश्वास गर्छन् कि महिलाको रक्तस्राव एउटा यस्तो समस्या थियो जुन कहिलेकाहीं महिलाहरूलाई हुने गर्छ, तर यो रोग यति गम्भीर थियो कि उनी सायद पीडामा थिइन् र धेरै थकित थिइन्। बाइबलको संस्कृतिमा, यस रोगले स्त्रीलाई अशुद्ध वा परमेश्वरको सेवाको लागि अयोग्य बनायो। उनीहरूलाई छोएकोमा मानिसहरू उनीसँग रिसाउन सक्छन् किनभने उनले तिनीहरूलाई पनि अशुद्ध बनाउँछिन्।</w:t>
      </w:r>
    </w:p>
    <w:p>
      <w:pPr/>
      <w:r>
        <w:rPr>
          <w:lang w:val="ne_NP" w:bidi="ne_NP"/>
        </w:rPr>
      </w:r>
      <w:r>
        <w:rPr>
          <w:lang w:val="ne_NP" w:bidi="ne_NP"/>
        </w:rPr>
        <w:t>रोक्‍नुहोस् र अनुवादकको टोलीको रूपमा तपाईंको संस्कृतिमा "अशुद्धता" सम्बन्धी रीतिरिवाजहरूको बारेमा छलफल गर्नुहोस्। के तपाईंको संस्कृतिमा "अशुद्ध" भएका मानिसहरू छन्, जसको अर्थ "परमेश्वरको सेवा गर्न वा समुदायमा रहन अयोग्य" हुन्छन्? बाइबलिय संस्कृतिमा "अशुद्ध" मानिसहरू समुदायको पूर्ण हिस्सा बन्न असमर्थ थिए। तिनीहरू बहिष्कृत भएका थिए। कुन कुराले तपाईंको समुदायमा कसैलाई अशुद्ध वा बहिष्कृत बनाउँछ? तपाईंको समुदायमा बहिष्कृत व्यक्तिहरूको बारेमा मानिसहरूले कसरी महसुस गर्छन् र व्यवहार गर्छन्? रेकर्डिङ रोक्‍नुहोस्।</w:t>
      </w:r>
    </w:p>
    <w:p>
      <w:pPr/>
      <w:r>
        <w:rPr>
          <w:lang w:val="ne_NP" w:bidi="ne_NP"/>
        </w:rPr>
      </w:r>
      <w:r>
        <w:rPr>
          <w:lang w:val="ne_NP" w:bidi="ne_NP"/>
        </w:rPr>
        <w:t>येशू तालको किनारमा पुग्नुहुन्छ, तर भीड येशूको वरिपरि कति चाँडो जम्मा भयो भनेर मर्कूसले हामीलाई बताउँदैन, यो भीड येशू किनारमा पुगेपछि तुरुन्तै जम्मा भयो वा केही समयपछि मात्र भयो।</w:t>
      </w:r>
    </w:p>
    <w:p>
      <w:pPr/>
      <w:r>
        <w:rPr>
          <w:lang w:val="ne_NP" w:bidi="ne_NP"/>
        </w:rPr>
      </w:r>
      <w:r>
        <w:rPr>
          <w:lang w:val="ne_NP" w:bidi="ne_NP"/>
        </w:rPr>
        <w:t>येशू डुङ्गाबाट बाहिर निस्केपछि र भीडले येशूलाई घेरेको बेला याइरस नाम गरेको मानिस आउँछ। याइरस स्थानीय यहूदी प्रार्थना गर्ने स्थान सभाघरका अगुवा हुन्। प्रत्येक सभाघरमा सामान्यतया नेतृत्व गर्ने एल्डरहरूको समूह हुन्थ्यो। मानिसहरूले वृद्धहरूको समूहबाट एक जना मुख्य एल्डर नियुक्त गरे। आराधना र शिक्षालाई मुख्य एल्डरले निर्देशन गर्थे। यी मानिसहरू मूलतः प्रशासक थिए, धर्मशास्त्रका शिक्षक भने थिएनन्, तर तिनीहरू धेरै प्रभावशाली थिए र समुदायका मानिसहरूले तिनीहरूलाई आदर गर्थे। याइरस सम्भवतः सभाघरका अग्रजमध्ये एक हुन्, तर प्रमुख अग्रज भने होइनन् जसलाई सम्पूर्ण जिम्मेवारी र अधिकार हुन्छ, तर यसबारेमा मर्कूसले कुनै विवरण दिएका छैनन्।</w:t>
      </w:r>
    </w:p>
    <w:p>
      <w:pPr/>
      <w:r>
        <w:rPr>
          <w:lang w:val="ne_NP" w:bidi="ne_NP"/>
        </w:rPr>
      </w:r>
      <w:r>
        <w:rPr>
          <w:lang w:val="ne_NP" w:bidi="ne_NP"/>
        </w:rPr>
        <w:t>याइरस येशूको गोडामा पर्छन्। यसको अर्थ याइरसले येशूको अगाडि घुँडा टेके र अनुहार जमिनमा झुकाए। यसको अर्थ उनी दुर्घटनावस लडे भन्ने होइन। यस प्रकारले दण्डवत गर्नु भनेको उच्च पदमा रहेका व्यक्तिलाई सम्मान र आदर देखाउने एउटा तरिका थियो। याइरस येशूको खुट्टामा ढोग्छन् भन्नाले याइरसको व्यवहारमा केही जरुरीपनाको संकेत गर्दछ। हामी देख्छौं कि याइरस छिटो आउँछन्, येशूको खुट्टामा ढोग्छन् र बिन्ती गर्छन् र आग्रह गर्छन् कि येशू आएर याइरसको बिरामी र मर्न लागेको छोरीमाथि आफ्ना हातहरू राखून्। क्रियाशब्दहरूले देखाउँछ कि याइरसले आफ्नी छोरी चाँडै मर्नेछिन् भनेर सोचिरहेका छन्। याइरसले येशू छिटो आऊन् र केटीलाई निको पार्न आफ्ना हात राखून् भन्ने चाहन्छन्।</w:t>
      </w:r>
    </w:p>
    <w:p>
      <w:pPr/>
      <w:r>
        <w:rPr>
          <w:lang w:val="ne_NP" w:bidi="ne_NP"/>
        </w:rPr>
      </w:r>
      <w:r>
        <w:rPr>
          <w:lang w:val="ne_NP" w:bidi="ne_NP"/>
        </w:rPr>
        <w:t>येशू याइरसको घरमा जान सहमत हुनुहुन्छ। तिनीहरू कफर्नहुमको सडकहरूबाट हिंडेर घरजान थाल्छन,। यस समयमा कफर्नहुम जस्ता शहरहरूको सडकहरू साँघुरो थिए। हामीसँग येशू, याइरस, १२ चेलाहरू र भीड छन् जुन सबैजना साँघुरो सडकहरूबाट हिंड्छन्। मर्कूस भन्छन् कि भीड येशूको वरिपरि जम्मा हुँदै थियो। र भीडमा एक महिला पनि थिइन्। यस कथनले कथालाई कथाभित्रबाट सुरु गर्दछ।</w:t>
      </w:r>
    </w:p>
    <w:p>
      <w:pPr/>
      <w:r>
        <w:rPr>
          <w:lang w:val="ne_NP" w:bidi="ne_NP"/>
        </w:rPr>
      </w:r>
      <w:r>
        <w:rPr>
          <w:lang w:val="ne_NP" w:bidi="ne_NP"/>
        </w:rPr>
        <w:t>रोक्‍नुहोस् र कफर्नहुमको सडकहरूको तस्वीर देखाउनुहोस्। रेकर्डिङ रोक्‍नुहोस्।</w:t>
      </w:r>
    </w:p>
    <w:p>
      <w:pPr/>
      <w:r>
        <w:rPr>
          <w:lang w:val="ne_NP" w:bidi="ne_NP"/>
        </w:rPr>
      </w:r>
      <w:r>
        <w:rPr>
          <w:lang w:val="ne_NP" w:bidi="ne_NP"/>
        </w:rPr>
        <w:t>जब मर्कूसले महिलाको वर्णन गर्छन्, तब उनले शब्दहरू प्रयोग गर्छन् जसले महिलाको समस्या वर्षौंदेखि कसरी नराम्रो हुँदै गएको छ भनेर देखाउँछन्।</w:t>
      </w:r>
    </w:p>
    <w:p>
      <w:pPr/>
      <w:r>
        <w:rPr>
          <w:lang w:val="ne_NP" w:bidi="ne_NP"/>
        </w:rPr>
      </w:r>
      <w:r>
        <w:rPr>
          <w:lang w:val="ne_NP" w:bidi="ne_NP"/>
        </w:rPr>
        <w:t>रोक्नुहोस् र दीर्घकालीन रोगबाट पीडित भएका कसैको कथा सुनाउनुहोस्। यो रोग वर्षौंसम्म रहन्छ र प्रत्येक वर्ष व्यक्तिको हालत अघिल्लो वर्षको भन्दा खराब हुन्छ। कथाकारले व्यक्तिको अवस्था कसरी नराम्रो हुँदै गएको छ भनेर देखाउन प्रयोग गर्ने भाषालाई ध्यान दिनुहोस्। रेकर्डिङ रोक्‍नुहोस्।</w:t>
      </w:r>
    </w:p>
    <w:p>
      <w:pPr/>
      <w:r>
        <w:rPr>
          <w:lang w:val="ne_NP" w:bidi="ne_NP"/>
        </w:rPr>
      </w:r>
      <w:r>
        <w:rPr>
          <w:lang w:val="ne_NP" w:bidi="ne_NP"/>
        </w:rPr>
        <w:t>मर्कूसले १२ वर्षसम्म निरन्तर रक्तस्राव भएको महिलाको जीवनको वर्णन गर्दछन्। यो रक्तस्राव महिलाको गर्भको हो। मर्कूसले डाक्टरहरूको बारेमा बताउँछन् तर उनले महिलाको दैनिक जीवनको वर्णन गर्दैनन्। मर्कूसका श्रोताहरूले, जो धार्मिक व्यवस्था जान्दथे, मासिक धर्मको रगत वा गर्भबाट बग्ने रगत अशुद्ध मानिन्थ्यो भन्ने कुरा बुझेका थिए। मर्कूसले यो जानकारीलाई कथामा राखेनन्। तर, धार्मिक व्यवस्था अनुसार, यो स्त्री अशुद्ध थिइन्, र उनले जोसुकै वा जे पनि छोइन् त्यो अशुद्ध हुन्थ्यो। त्यसैले, उनी दैनिक जीवनमा धेरै अलग्गिएको र एक्लै थिइन्। महिलाले येशूलाई छुन भीडबाट अघि बढ्ने निर्णय गर्दा कफर्नहुमका सबै पुरुषहरू उनीसँग रिसाउने जोखिम उठाइन्। येशूकहाँ जाँदै गर्दा उनले छोएका प्रत्येक व्यक्ति अशुद्ध भए।</w:t>
      </w:r>
    </w:p>
    <w:p>
      <w:pPr/>
      <w:r>
        <w:rPr>
          <w:lang w:val="ne_NP" w:bidi="ne_NP"/>
        </w:rPr>
      </w:r>
      <w:r>
        <w:rPr>
          <w:lang w:val="ne_NP" w:bidi="ne_NP"/>
        </w:rPr>
        <w:t>रोक्नुहोस् र एक महिलाको दीर्घकालीन रक्तस्राव वा मासिक धर्मसम्बन्धी समस्याबारे कथा भन्नुहोस्। कथाकारले समस्याको वर्णन गर्न यस्तो भाषा प्रयोग गर्नेछ, जुन पुरुष, महिला र बच्चाहरू सुन्ने कुनै पनि समूहका लागि उपयुक्त हुनेछ। प्रयोग गरिएको भाषा सुन्नेहरू सबैलाई स्वीकार्य होस। प्रयोग गरिएका शब्दहरू र समस्याको वर्णन गर्ने तरिकामा ध्यान दिनुहोस्। रेकर्डिङ रोक्‍नुहोस्।</w:t>
      </w:r>
    </w:p>
    <w:p>
      <w:pPr/>
      <w:r>
        <w:rPr>
          <w:lang w:val="ne_NP" w:bidi="ne_NP"/>
        </w:rPr>
      </w:r>
      <w:r>
        <w:rPr>
          <w:lang w:val="ne_NP" w:bidi="ne_NP"/>
        </w:rPr>
        <w:t>महिलाले हात अगाडि बढाएर येशूको वस्त्रलाई छोइन्। पाठले भनेको छ, "रक्तस्राव तुरुन्तै रोकियो, र उनले आफ्नो शरीरमा आफू निको भएको महसुस गर्न सकिन्।" हामीलाई यस अभिव्यक्तिको मूल भाषाले पूर्ण निको भएको बताउँछ र पछि येशूले स्थायीरुपमा निको भएको कुरा स्पष्ट गर्नुहुन्छ। येशूले भन्नुभयो, "निरन्तर पूर्ण रुपमा निको हुनुहोस्।" पूर्ण रूपमा निको हुनुको अर्थ दीर्घकालीन रक्तस्रावका सबै प्रभावहरू पूर्ण रूपमा समाप्त हुनु हो। पूर्ण रूपमा निको हुनुको अर्थ येशूले महिलालाई शारीरिक र आत्मिक दुबै निको पार्नु हो।</w:t>
      </w:r>
    </w:p>
    <w:p>
      <w:pPr/>
      <w:r>
        <w:rPr>
          <w:lang w:val="ne_NP" w:bidi="ne_NP"/>
        </w:rPr>
      </w:r>
      <w:r>
        <w:rPr>
          <w:lang w:val="ne_NP" w:bidi="ne_NP"/>
        </w:rPr>
        <w:t>येशूले आफूबाट शक्ति जाँदै गरेको महसुस गर्नुभयो र रोक्नुभयो र सोध्नुभयो, "मेरो वस्त्रलाई कसले छोयो?" येशूबाट बाहिरिएको यो शक्ति निको पार्ने वा चमत्कार गर्ने शक्ति थियो। यो येशूको शारीरिक शक्ति थिएन। केही अनुवादहरूले भनेका छन् कि येशूको शरीरबाट निको पार्ने शक्ति बाहिर गएर महिलालाई निको पार्यो। चेलाहरूको प्रतिक्रियाले येशूले यस्तो प्रश्न सोध्नु भएको देख्दा तिनीहरू आश्चर्यचकित परेको देखाउँछ। मानिसहरू वरिपरि थिए। मानिसहरूले धक्का दिदै येशूसँग नजिक हुन प्रयास गरिरहेका थिए। सडकहरू साँघुरो थिए। अवश्य पनि मानिसहरूले येशूलाई छोइरहेका थिए। चेलाहरूले एउटा प्रश्न सोध्छन् जसको जवाफ आवस्यक छैन। यस प्रश्नलाई सकारात्मक रूपमा भन्न सकिन्छ, "तपाईंले 'मलाई कसले छोयो?' भनेर सोध्नु अनौठो लाग्छ।" येशूले भन्नुहुन्छ, "मलाई कसले छोयो?" येशूको भनाईको अर्थ, "मेरो वस्त्रलाई छोएर निको हुने को हो?"</w:t>
      </w:r>
    </w:p>
    <w:p>
      <w:pPr/>
      <w:r>
        <w:rPr>
          <w:lang w:val="ne_NP" w:bidi="ne_NP"/>
        </w:rPr>
      </w:r>
      <w:r>
        <w:rPr>
          <w:lang w:val="ne_NP" w:bidi="ne_NP"/>
        </w:rPr>
        <w:t>येशूले आफ्नो लुगा छोएको व्यक्तिलाई खोजिरहनुभयो। कथाले भनेको छ कि महिला डराएकी थिइन् तर महिला किन डराएकी थिइन् भनेर हामीलाई बताउँदैन। आफूलाई भर्खरै भएको सबै कुरा थाहा पाउँदा महिला काम्दै थिइन्। महिला आइन र येशूको अगाडि घुँडा टेकिन्। यो आकस्मिक रुपमा ठेस लागेर लड्ने र ठोकिने घटना थिएन। महिलाले आफ्नो आदर प्रकट गर्न निहुरिन्। महिलाले जानाजानी येशूको अगाडि घुँडा टेकेर आफ्नो अनुहार जमिनतिर झुकाइन्। महिलाले येशूलाई सम्पूर्ण सत्य बताइन्। यसको अर्थ उनले येशूलाई आफ्नो बिरामी, उपचारका लागि उनले के-कस्ता प्रयास गरिन् र येशूको पहिरनलाई किन छुने निर्णय गरिन् भन्ने बारेमा बताइन्। महिलाले बोलि सकेपछि येशूले भन्नुभयो, "छोरी, तिम्रो विश्वासले तिमीलाई निको पारेको छ। शान्तिसँग जाऊ।" येशूको भनाइको अर्थ महिला येशूको छोरी हुन् भन्ने होइन। येशूले महिलाप्रति आफ्नो वास्ता देखाउन छोरी शब्द प्रयोग गर्नुहुन्छ, र महिलालाई पनि आश्वस्त पार्न यो शब्द प्रयोग गर्नुहुन्छ। यदि तपाईंको भाषामा छोरी भन्न सक्नुहुन्न भने, तपाईंले सांस्कृतिक रूपमा उपयुक्त शब्दहरू प्रयोग गर्न सक्नुहुन्छ, जस्तै "राम्री महिला" वा "मेरो सानी महिला"। जब येशूले "तिम्रो विश्वास" भन्नुभयो, येशूले महिलाको यो विश्वासको कुरा गर्नुभएको थियो कि येशूले उनलाई निको पार्न सक्नुहुन्छ, वा महिलाको यो भरोसाको कुरा गर्नुभएको थियो कि येशूले उनलाई निको पार्नुहुनेछ।</w:t>
      </w:r>
    </w:p>
    <w:p>
      <w:pPr/>
      <w:r>
        <w:rPr>
          <w:lang w:val="ne_NP" w:bidi="ne_NP"/>
        </w:rPr>
      </w:r>
      <w:r>
        <w:rPr>
          <w:lang w:val="ne_NP" w:bidi="ne_NP"/>
        </w:rPr>
        <w:t>येशूले महिलालाई शान्तिसँग जान भन्नुहुन्छ। उनको पीडाको समय समाप्त भएको छ। येशूले महिलालाई पूर्ण रूपमा निको भएको बताउनु भएको छ। यो रक्तस्राव समस्या समाप्त भएको छ। यो रक्तस्राव समस्या उनलाई फेरि हुने छैन। आवश्यक परेमा, तपाईंले यस्तो भन्न सक्नुहुन्छ, «तपाईंको रोग फेरि फर्कने सम्भावना छैन»</w:t>
      </w:r>
    </w:p>
    <w:p>
      <w:pPr/>
      <w:r>
        <w:rPr>
          <w:lang w:val="ne_NP" w:bidi="ne_NP"/>
        </w:rPr>
      </w:r>
      <w:r>
        <w:rPr>
          <w:lang w:val="ne_NP" w:bidi="ne_NP"/>
        </w:rPr>
        <w:t>यस कथाले पूर्ण रूपमा निको हुने कुरालाई देखाउँछ!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५:२१–३४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w:t>
      </w:r>
    </w:p>
    <w:p>
      <w:pPr/>
      <w:r>
        <w:rPr>
          <w:lang w:val="ne_NP" w:bidi="ne_NP"/>
        </w:rPr>
      </w:r>
      <w:r>
        <w:rPr>
          <w:lang w:val="ne_NP" w:bidi="ne_NP"/>
        </w:rPr>
        <w:t>यस भागमा ४ वटा दृश्यहरु छन्।</w:t>
      </w:r>
    </w:p>
    <w:p>
      <w:pPr/>
      <w:r>
        <w:rPr>
          <w:lang w:val="ne_NP" w:bidi="ne_NP"/>
        </w:rPr>
      </w:r>
      <w:r>
        <w:rPr>
          <w:b/>
          <w:lang w:val="ne_NP" w:bidi="ne_NP"/>
        </w:rPr>
        <w:t>पहिलो दृश्य:</w:t>
      </w:r>
      <w:r>
        <w:rPr>
          <w:lang w:val="ne_NP" w:bidi="ne_NP"/>
        </w:rPr>
        <w:t xml:space="preserve"> फेरि ताल पार गरेपछि, येशू डुङ्गाबाट बाहिर निस्कनुभए पछि सभाघरका एक शासक आउँछन् र येशूलाई आफ्नी बिरामी छोरीमाथि हात राखिदिउन भनेर बिन्ती गर्छन्, ताकि उनी बाँच्न सकुन।</w:t>
      </w:r>
    </w:p>
    <w:p>
      <w:pPr/>
      <w:r>
        <w:rPr>
          <w:lang w:val="ne_NP" w:bidi="ne_NP"/>
        </w:rPr>
      </w:r>
      <w:r>
        <w:rPr>
          <w:b/>
          <w:lang w:val="ne_NP" w:bidi="ne_NP"/>
        </w:rPr>
        <w:t>दोस्रो दृश्य:</w:t>
      </w:r>
      <w:r>
        <w:rPr>
          <w:lang w:val="ne_NP" w:bidi="ne_NP"/>
        </w:rPr>
        <w:t xml:space="preserve"> येशू, उहाँका चेलाहरू, याइरस र भीड सबै कफर्नहुमको बाटो भएर हिंडिरहेका छन्। १२ वर्षदेखि रगत बहने समस्या भएकि बिरामी महिला भीडमा छिन्।</w:t>
      </w:r>
    </w:p>
    <w:p>
      <w:pPr/>
      <w:r>
        <w:rPr>
          <w:lang w:val="ne_NP" w:bidi="ne_NP"/>
        </w:rPr>
      </w:r>
      <w:r>
        <w:rPr>
          <w:b/>
          <w:lang w:val="ne_NP" w:bidi="ne_NP"/>
        </w:rPr>
        <w:t>तेस्रो दृश्य:</w:t>
      </w:r>
      <w:r>
        <w:rPr>
          <w:lang w:val="ne_NP" w:bidi="ne_NP"/>
        </w:rPr>
        <w:t xml:space="preserve"> महिला पछाडिबाट भीडबाट आउँछिन् र येशूको लुगालाई छुन्छिन्। उनी तुरुन्तै निको हुन्छिन्। येशूले निको पार्ने शक्तिले उहाँलाई छोडेको अनुभव गर्नुहुन्छ र उहाँलाई कसले छोयो भनेर हेर्न रोकिनु हुन्छ।</w:t>
      </w:r>
    </w:p>
    <w:p>
      <w:pPr/>
      <w:r>
        <w:rPr>
          <w:lang w:val="ne_NP" w:bidi="ne_NP"/>
        </w:rPr>
      </w:r>
      <w:r>
        <w:rPr>
          <w:b/>
          <w:lang w:val="ne_NP" w:bidi="ne_NP"/>
        </w:rPr>
        <w:t>चौथो दृश्य:</w:t>
      </w:r>
      <w:r>
        <w:rPr>
          <w:lang w:val="ne_NP" w:bidi="ne_NP"/>
        </w:rPr>
        <w:t xml:space="preserve"> महिला अगाडि आउँछिन् र येशूलाई आफ्नो कथा सुनाउँछिन्। येशूले भन्नुहुन्छ, "किनभने तिमीले मलाई विश्वास गर्छ्यौ त्यसैले तिमी निको भएकी छ्यौ। तिम्रो पीडाको समय समाप्त भएको छ। शान्तिसँग जाऊ।"</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याइरस</w:t>
      </w:r>
    </w:p>
    <w:p>
      <w:pPr>
        <w:pStyle w:val="ListBullet"/>
        <w:spacing w:line="240" w:lineRule="auto"/>
        <w:ind w:left="720"/>
      </w:pPr>
      <w:r>
        <w:rPr>
          <w:lang w:val="ne_NP" w:bidi="ne_NP"/>
        </w:rPr>
      </w:r>
      <w:r>
        <w:rPr>
          <w:lang w:val="ne_NP" w:bidi="ne_NP"/>
        </w:rPr>
        <w:t>महिला</w:t>
      </w:r>
    </w:p>
    <w:p>
      <w:pPr/>
      <w:r>
        <w:rPr>
          <w:lang w:val="ne_NP" w:bidi="ne_NP"/>
        </w:rPr>
      </w:r>
      <w:r>
        <w:rPr>
          <w:lang w:val="ne_NP" w:bidi="ne_NP"/>
        </w:rPr>
        <w:t>पहिलो दृश्यमा, येशू र चेलाहरू तालको अर्को छेउबाट कफर्नहुम फर्के, जहाँ येशूले एक व्यक्तिलाई दुष्ट आत्माहरूबाट निको पारेका थिए। अघिल्लो साँझ तिनीहरूले कफर्नहुम छोडेको २४ घण्टा भएको थिएन। भीड येशूको वरिपरि जम्मा हुन्छन्। सभाघरका नेता याइरस भीडको बीचबाट आउँछन् र येशूको खुट्टामा पर्छन्। याइरसले येशूलाई आउन र याइरसकी मर्नै लागेको छोरीमाथि येशूका हात राखिदिन भनेर बिन्ती गरे। येशू जान सहमत हुनुभयो। येशू, याइरस, चेलाहरू र भीड सबै याइरसको घरतिर जान थाल्छन्। तिनीहरू कफर्नहुमको सडकहरू भएर जान्छन्। कफर्नहुमको सडकहरू धेरै साँघुरा थिए।</w:t>
      </w:r>
    </w:p>
    <w:p>
      <w:pPr/>
      <w:r>
        <w:rPr>
          <w:lang w:val="ne_NP" w:bidi="ne_NP"/>
        </w:rPr>
      </w:r>
      <w:r>
        <w:rPr>
          <w:lang w:val="ne_NP" w:bidi="ne_NP"/>
        </w:rPr>
        <w:t>रोक्नु र छलफल गर्नुहोस्: तपाईंले याइरसको अभिनय गर्दा, अभिनय शब्दहरू रोज्नुहोस् जसले याइरस हतारमा छन् भनेर संकेत गरोस। याइरसको छोरी मर्नै लागेकि छिन्। याइरसले येशू अब आऊन् भन्ने चाहन्छन्। याइरसले येशूलाई आउन र याइरसको छोरीमाथि हात राखिदिन भनेर बिन्ती गर्छ। याइरस येशूको गोडामा पर्छन्। यसले संकेत गर्दछ कि याइरस बिस्तारै र मर्यादाका साथ हिँडेर झुक्नुको सट्टा छिटो आएर घुँडा टेके। रेकर्डिङ रोक्‍नुहोस्।</w:t>
      </w:r>
    </w:p>
    <w:p>
      <w:pPr/>
      <w:r>
        <w:rPr>
          <w:lang w:val="ne_NP" w:bidi="ne_NP"/>
        </w:rPr>
      </w:r>
      <w:r>
        <w:rPr>
          <w:lang w:val="ne_NP" w:bidi="ne_NP"/>
        </w:rPr>
        <w:t>दृश्य दुईमा येशू, याइरस, चेलाहरू र भीड सडकतिर हिंडिरहेका छन्। भीडमा एक महिला छिन्। मर्कूसले हामीलाई यस महिलाको रोगको बारेमा बताउँछन्। मूल कथाका शब्दहरूले हामीलाई बताउँछन् कि उनले निरन्तर सोचिरहेकी थिइन् कि निको हुनका लागि येशूलाई छुनु पर्छ। कथा वर्तमानको कृयाकलापबाट विगतको सोच र कार्यहरूमा जान्छ र पुनः वर्तमानको कृयाकलापमा फर्किन्छ। मर्कुसले उनको जीवन र रोगको वर्णन गर्छ। मर्कुसले विभिन्न डाक्टरहरूको हातमा परेको उनको दुखाइ र पीडाको वर्णन गर्छन। उनीले डाक्टरहरू कहाँ गएर आफ्नो सबै पैसा खर्च गरिन र अब उनीसँग पैसा छैन भनेर मर्कूसले हामिलाई बताउँछन। यस महिलाले येशूको बारेमा सुनेकी छिन् भनेर मर्कूसले हामीलाई बताउँछन्। येशूको वस्त्र छुने उनको निर्णयको बारेमा मर्कूसले हामीलाई बताउँछन्। उनी पछाडिबाट येशूको नजिक पुगिन भनेर मर्कूसले हामीलाई बताउँछन्। मर्कूसले यस रोगले महिलालाई अशुद्ध बनाउँछ भनेर हामीलाई भन्दैन। यो तथ्य त्यो संस्कृतिमा राम्रोसँग बुझेका थिए।</w:t>
      </w:r>
    </w:p>
    <w:p>
      <w:pPr/>
      <w:r>
        <w:rPr>
          <w:lang w:val="ne_NP" w:bidi="ne_NP"/>
        </w:rPr>
      </w:r>
      <w:r>
        <w:rPr>
          <w:lang w:val="ne_NP" w:bidi="ne_NP"/>
        </w:rPr>
        <w:t xml:space="preserve"> जबसम्म तपाईंले उनले विगतमा गरेका काम र अहिले गरिरहेका निर्णयहरू बीच सहज र स्वाभाविक रूपमा जोड्न सक्नुहुन्न तव सम्म कथाको यो भागलाई रोक्नुहोस् र अभ्यास गर्नुहोस्। रेकर्डिङ रोक्‍नुहोस्।</w:t>
      </w:r>
    </w:p>
    <w:p>
      <w:pPr/>
      <w:r>
        <w:rPr>
          <w:lang w:val="ne_NP" w:bidi="ne_NP"/>
        </w:rPr>
      </w:r>
      <w:r>
        <w:rPr>
          <w:lang w:val="ne_NP" w:bidi="ne_NP"/>
        </w:rPr>
        <w:t>महिलाको रोग भनेको गर्भासयबाट निरन्तर रक्तस्राव हुनु हो। सामान्यतया यो प्रत्येक महिनामा केही दिनसम्म हुन्छ। यस महिलाको रगत बहन रोकिएन।</w:t>
      </w:r>
    </w:p>
    <w:p>
      <w:pPr/>
      <w:r>
        <w:rPr>
          <w:lang w:val="ne_NP" w:bidi="ne_NP"/>
        </w:rPr>
      </w:r>
      <w:r>
        <w:rPr>
          <w:lang w:val="ne_NP" w:bidi="ne_NP"/>
        </w:rPr>
        <w:t>रोक्नुहोस् र छलफल गर्नुहोस्: प्रत्येक संस्कृतिमा यस रक्तस्रावको वर्णन गर्ने आफ्नै तरिका हुन्छ। यसबारे पुरुष र महिला, वृद्ध र युवा सबैको उपस्थितिमा कुरा गर्न सकिन्छ, ताकि प्रयोग गरिएको शब्दावलीले कसैलाई पनि अपमानित वा असहज महसुस नगराओस्। समूहको रूपमा कुरा गर्नुहोस् र यस रक्तस्रावको वर्णन गर्न कुन शब्दहरू प्रयोग गर्नुहुनेछ भनेर निर्णय गर्नुहोस् ताकि सबैले कथा सुन्न सकुन्। रेकर्डिङ रोक्‍नुहोस्।</w:t>
      </w:r>
    </w:p>
    <w:p>
      <w:pPr/>
      <w:r>
        <w:rPr>
          <w:lang w:val="ne_NP" w:bidi="ne_NP"/>
        </w:rPr>
      </w:r>
      <w:r>
        <w:rPr>
          <w:lang w:val="ne_NP" w:bidi="ne_NP"/>
        </w:rPr>
        <w:t>मर्कूसले यस दृश्यको वर्णन गरे जस्तै, हामी कल्पना गर्न सक्छौं कि भीडमा रहेका सबैले येशूलाई हेर्ने प्रयास गरिरहेका छन् र येशूसँग नजिक हुने काम गरिरहेका छन्। कसैले पनि यस महिलालाई ध्यान दिँदैनन्। सबैको आँखा येशू हिंड्दै गरेको समूहको अगाडि तिर फर्किएका छन्। महिला पछाडिबाट पुग्छिन्। उनी भीडको बीचबाट कसैले उनलाई नदेखोस् वा नचिनोस् भन्ने गरी आफ्नो बाटो बनाउनु पेरेको छ। उनी बाटोमा आफूले छुने सबैलाई अशुद्ध बनाइरहेकी छिन् भन्ने उनलाई थाहा छ। यदि तिनीहरूले उनलाई चिने भने तिनीहरू सबै उनीसँग धेरै रिसाउनेछन्।</w:t>
      </w:r>
    </w:p>
    <w:p>
      <w:pPr/>
      <w:r>
        <w:rPr>
          <w:lang w:val="ne_NP" w:bidi="ne_NP"/>
        </w:rPr>
      </w:r>
      <w:r>
        <w:rPr>
          <w:lang w:val="ne_NP" w:bidi="ne_NP"/>
        </w:rPr>
        <w:t>तेस्रो दृश्यमा, महिला येशूको बाहिरी वस्त्रलाई छुन सक्ने गरी नजिक पुग्छिन्। यस वस्त्रको कुनाहरूमा लुगाको फेर हुन्थे। महिलाले सायद एउटा फेरलाई छोएको हुन सक्छ। महिलाले बाहिरी वस्त्रको फेर वा तल्लो किनारलाई छोएकी हुन सक्छिन्।</w:t>
      </w:r>
    </w:p>
    <w:p>
      <w:pPr/>
      <w:r>
        <w:rPr>
          <w:lang w:val="ne_NP" w:bidi="ne_NP"/>
        </w:rPr>
      </w:r>
      <w:r>
        <w:rPr>
          <w:lang w:val="ne_NP" w:bidi="ne_NP"/>
        </w:rPr>
        <w:t>रोक्नुहोस् र यी लुगाको फेरको तस्वीर देखाउनुहोस्। रेकर्डिङ रोक्‍नुहोस्।</w:t>
      </w:r>
    </w:p>
    <w:p>
      <w:pPr/>
      <w:r>
        <w:rPr>
          <w:lang w:val="ne_NP" w:bidi="ne_NP"/>
        </w:rPr>
      </w:r>
      <w:r>
        <w:rPr>
          <w:lang w:val="ne_NP" w:bidi="ne_NP"/>
        </w:rPr>
        <w:t>जब महिलाले लुगा वा बाहिरी वस्त्रलाई छुन्छिन्, तब उनले तुरुन्तै आफ्नो शरीरमा परिवर्तन महसुस गर्छिन्। उनलाई आफू निको भएको छ भनेर थाहापाइन्। त्यही क्षणमा, येशूले उहाँबाट निको पार्ने शक्ति बाहिर जाँदै गरेको महसुस गर्नुहुन्छ। येशू रोकिनुहुन्छ र सोध्नुहुन्छ, "मलाई कसले छोयो?" चेलाहरूले यस्तो प्रश्न सुनेर अचम्मित हुन्छन्। उनिहरूले सबै मानिसहरूले धकेलाधकेल गर्दै र एक अर्कालाई ठेल्दै येशूको नजिक हुन प्रयास गरिरहेको देख्छन्। अवश्य पनि कसैले येशूलाई छुइरहेको छ। तर येशूले उहाँबाट निको पार्ने शक्ति गएको महसुस गर्नुभएको छ। निको हुनको लागि कसैले येशूलाई छुएको छ भनेर येशूलाई थाहा छ। येशूले उक्त व्यक्तिलाई खोजिरहनु भएको छ।</w:t>
      </w:r>
    </w:p>
    <w:p>
      <w:pPr/>
      <w:r>
        <w:rPr>
          <w:lang w:val="ne_NP" w:bidi="ne_NP"/>
        </w:rPr>
      </w:r>
      <w:r>
        <w:rPr>
          <w:lang w:val="ne_NP" w:bidi="ne_NP"/>
        </w:rPr>
        <w:t>रोक्नुहोस् र छलफल गर्नुहोस्: येशूले उहाँबाट शक्ति बाहिर जाँदै गरेको महसुस गर्नुभयो। यो निको पार्ने शक्ति थियो। येशूले आफ्नो सबै शक्ति वा बल गुमाउनुभएन। येशूसँग अझै शक्ति थियो। तपाईंले यसको बारेमा कसरी भन्नुहुनेछ भनेर छलफल गर्नुहोस्। रेकर्डिङ रोक्‍नुहोस्।</w:t>
      </w:r>
    </w:p>
    <w:p>
      <w:pPr/>
      <w:r>
        <w:rPr>
          <w:lang w:val="ne_NP" w:bidi="ne_NP"/>
        </w:rPr>
      </w:r>
      <w:r>
        <w:rPr>
          <w:lang w:val="ne_NP" w:bidi="ne_NP"/>
        </w:rPr>
        <w:t>दृश्य ४ मा, येशूले उनलाई खोजिरहनु भएको छ भनेर महिलाले महसुस गर्छिन्। अब यो महिला डराएकी छिन्। यस महिलाले उनलाई के भयो भन्ने कुरा बुझेर काम्दै छिन्। यो महिला अगाडि आउँछिन् र आफ्नो घुँडा टेकेर येशूको अगाडि ढोग्छिन। फेरि, यो ठक्कर खाने र लड्ने कुरा होइन। यो जानीबुझेरै येशूको अगाडि घुँडा टेक्छिन्। येशूको अगाडि आफ्नो घुँडा टेकेर महिलाले येशू प्रति आफ्नो आदर देखाउँछिन्। महिलाले येशूलाई आफ्नो कथा सुनाउँछिन्। उनले येशूलाई सम्पूर्ण सत्य वा उनलाई भएको सबै कुरा बताउँछिन्। यस क्षणमा, मर्कूसले याइरसको उल्लेख गर्दैनन् तर यो भइरहेको बेला याइरस येशूको नजिकै उभिएका छन् भनेर हामीले पछि सिक्छौं। महिलाले कति लामो समय सम्म कुरा गरिन भनेर हामीलाई थाहा छैन। येशूले महिलालाई रोक्नुहुन्न तर महिलालाई उनको कथा बताउन दिनुहुन्छ। याइरस येशूको छेउमा पर्खिरहेका हुन्छन्। जब महिलाले कुरा समाप्त गर्छिन, येशूले महिलालाई कोमल वा दयालु शब्दहरू प्रयोग गर्नुहुन्छ। येशूले "छोरी" भन्नुहुन्छ। केही संस्कृतिहरूमा तपाईंले अर्को उपयुक्त शब्द प्रयोग गर्नुपर्ने हुन सक्छ, जस्तै "प्रिय महिला" वा "मेरो सानी महिला।" येशूले भन्नुहुन्छ, "तिम्रो विश्वासले तिमीलाई निको बनाएको छ। तिम्रो पीडाको समय समाप्त भएको छ। शान्तिसँग जाऊ।"</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५:२१–३४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याइरस</w:t>
      </w:r>
    </w:p>
    <w:p>
      <w:pPr>
        <w:pStyle w:val="ListBullet"/>
        <w:spacing w:line="240" w:lineRule="auto"/>
        <w:ind w:left="720"/>
      </w:pPr>
      <w:r>
        <w:rPr>
          <w:lang w:val="ne_NP" w:bidi="ne_NP"/>
        </w:rPr>
      </w:r>
      <w:r>
        <w:rPr>
          <w:lang w:val="ne_NP" w:bidi="ne_NP"/>
        </w:rPr>
        <w:t>महिला</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टोलीले पहिलो पटक कथालाई अभिनय गर्दा, कथाको अन्तरालमा ध्यान दिनुहोस्। कथा तालको किनारमा सुरु हुन्छ, जहाँ याइरसले येशूलाई आफ्नी छोरीलाई निको पार्न आउन बिन्ती गर्छन। येशू सहमत हुनुहुन्छ, र येशू याइरससँग हिंड्नुहुन्छ, मानिसहरूको भीडले तिनीहरूलाई पछ्याउँछन्।</w:t>
      </w:r>
    </w:p>
    <w:p>
      <w:pPr/>
      <w:r>
        <w:rPr>
          <w:lang w:val="ne_NP" w:bidi="ne_NP"/>
        </w:rPr>
      </w:r>
      <w:r>
        <w:rPr>
          <w:lang w:val="ne_NP" w:bidi="ne_NP"/>
        </w:rPr>
        <w:t>टोलीले यो कथालाई दोस्रो पटक अभिनय गर्दा, तिनीहरूलाई केही निश्चित ठाउँहरूमा रोक्नुहोस्।</w:t>
      </w:r>
    </w:p>
    <w:p>
      <w:pPr/>
      <w:r>
        <w:rPr>
          <w:lang w:val="ne_NP" w:bidi="ne_NP"/>
        </w:rPr>
      </w:r>
      <w:r>
        <w:rPr>
          <w:lang w:val="ne_NP" w:bidi="ne_NP"/>
        </w:rPr>
        <w:t>पहिलो दृश्यमा, येशू र चेलाहरू कफर्नहुम फर्केर जाँदा कथा सुरु हुन्छ। भीड आउँछ र येशूलाई घेर्छ। त्यसपछि याइरस आउँछन् र येशूको अगाडि घुँडा टेक्छन। याइरसले येशूलाई आफ्नो मर्न लागेको छोरीमाथि हात राखिदिन बिन्ती गर्छ ताकि ऊ बाँच्न सकोस्।</w:t>
      </w:r>
    </w:p>
    <w:p>
      <w:pPr/>
      <w:r>
        <w:rPr>
          <w:lang w:val="ne_NP" w:bidi="ne_NP"/>
        </w:rPr>
      </w:r>
      <w:r>
        <w:rPr>
          <w:lang w:val="ne_NP" w:bidi="ne_NP"/>
        </w:rPr>
        <w:t>अभिनयलाई रोक्‍नुहोस्। याइरसलाई सोध्नुहोस्, "तपाईंलाई कस्तो महसुस भइरहेको छ?" तपाईंले "हताश छु," "म मेरी छोरीलाई माया गर्छु" वा "म मेरी छोरीको लागि जे गर्न पनि तयार छु" भन्ने जस्ता कुरा सुन्न सक्नुहुन्छ। मलाई थाहा छ अधिकांश धार्मिक नेताहरूले येशूलाई मन पराउँदैनन्, तर यदि उहाँले मेरी छोरीलाई निको पार्न सक्नुहुन्छ भने, म नेताहरूको रिस सहन तयार छु। मेरी छोरी मेरो लागि सबैथोक हुन।" नाटकलाई जारी राख्नुहोस्।</w:t>
      </w:r>
    </w:p>
    <w:p>
      <w:pPr/>
      <w:r>
        <w:rPr>
          <w:lang w:val="ne_NP" w:bidi="ne_NP"/>
        </w:rPr>
      </w:r>
      <w:r>
        <w:rPr>
          <w:lang w:val="ne_NP" w:bidi="ne_NP"/>
        </w:rPr>
        <w:t>दृश्य दुईमा येशू, याइरस, चेलाहरू र भीड सबै याइरसको घरतिर जान थाल्छन्। तिनीहरू कफर्नहुमको साँघुरो सडकहरू भएर हिंड्दै छन्। भीडमा एक महिला छिन् जसले १२ वर्षभन्दा बढी समयदेखि रक्तस्राव समस्याबाट पीडित छिन्। उनले येशूको बारेमा सुनेकी छिन् र "यदि मैले उहाँको वस्त्रलाई छुन सके भने म निको हुनेछु।" भनेर उनले मनमनै सोचिन्। साँघुरो सडकमा भीडले येशूलाई धकेल्छ। महिलाले यस भीडको बीचमा आफ्नो बाटो बनाउँछिन्।</w:t>
      </w:r>
    </w:p>
    <w:p>
      <w:pPr/>
      <w:r>
        <w:rPr>
          <w:lang w:val="ne_NP" w:bidi="ne_NP"/>
        </w:rPr>
      </w:r>
      <w:r>
        <w:rPr>
          <w:lang w:val="ne_NP" w:bidi="ne_NP"/>
        </w:rPr>
        <w:t>अभिनयलाई रोक्‍नुहोस्। महिलालाई सोध्नुहोस्, "तपाईंलाई कस्तो महसुस भइरहेको छ?" तपाईंले "हताश छु", "थकित छु, मलाई १२ वर्षदेखि रक्तस्राव भइरहेको छ भन्ने जस्ता कुरा सुन्न सक्नुहुन्छ। मैले डाक्टरहरूमा खर्च गर्न मेरो सबै पैसा सकें र मसँग केही पनि बाँकी छैन। मैले एक एक उपचारको प्रयास गरे तर कुनै कुराले काम गरेन। अब मेरो हालत धेरै नराम्रो छ।" वा, "दृढनिश्चय छु - रोगको कारण भीडको नजरमा मलाई अशुद्ध बनाएको छ, तापनि भीडको बीचमा जान तयार छु।" महिलालाई सोध्नुहोस्, "तपाईं किन येशूकहाँ जान चाहनुहुन्छ?" तपाईंले सुन्नसक्नुहुन्छ, "मैले येशूको बारेमा र येशूले अरू मानिसहरूलाई कसरी निको पार्नु भएको छ भनेर सुनेको छु। म एउटी महिलालाई चिन्छु जसलाई ज्वरो आएको थियो र येशूले उनलाई निको पार्नु भएको थियो जसले गर्दा उनी तुरुन्तै उठेर भीडलाई खाना खुवाउन सकिन्। म निको हुन चाहन्छु। यदि मैले उहाँको लुगा छुने गरी नजिक जान सके भने येशूले मलाई मद्दत गर्न सक्नुहुन्छ भन्ने लाग्छ। नाटकलाई जारी राख्नुहोस्।</w:t>
      </w:r>
    </w:p>
    <w:p>
      <w:pPr/>
      <w:r>
        <w:rPr>
          <w:lang w:val="ne_NP" w:bidi="ne_NP"/>
        </w:rPr>
      </w:r>
      <w:r>
        <w:rPr>
          <w:lang w:val="ne_NP" w:bidi="ne_NP"/>
        </w:rPr>
        <w:t>तेस्रो दृश्यमा, महिलाले भीडको बीचमा आफ्नो बाटो बनाउँछिन् र येशूको बाहिरी वस्त्रलाई छुन्छिन्। उनले तुरुन्तै आफ्नो शरीरमा आफू निको भएको महसुस गर्छिन्।</w:t>
      </w:r>
    </w:p>
    <w:p>
      <w:pPr/>
      <w:r>
        <w:rPr>
          <w:lang w:val="ne_NP" w:bidi="ne_NP"/>
        </w:rPr>
      </w:r>
      <w:r>
        <w:rPr>
          <w:lang w:val="ne_NP" w:bidi="ne_NP"/>
        </w:rPr>
        <w:t>अभिनयलाई रोक्‍नुहोस्। महिलालाई सोध्नुहोस्, "तपाईंलाई कस्तो महसुस भइरहेको छ?" तपाईंले "राहत पाएको छु," "आनन्दित छु" वा "उत्साहित छु" भन्ने जस्ता कुरा सुन्न सक्नुहुन्छ। म मेरो शरीरमा परिवर्तनको महसुस गर्न सक्छु। मेरो मुटु सामान्य रूपमा धडकिरहेको छ। हेर, मेरो छाला सामान्य रंगको छ। अचानक मलाई केहि गर्ने शक्ति मिलेको जस्तो अनुभव हुन्छ। मैले धेरै वर्षदेखि यस्तो महसुस गरेको छैन!" नाटकलाई जारी राख्नुहोस्।</w:t>
      </w:r>
    </w:p>
    <w:p>
      <w:pPr/>
      <w:r>
        <w:rPr>
          <w:lang w:val="ne_NP" w:bidi="ne_NP"/>
        </w:rPr>
      </w:r>
      <w:r>
        <w:rPr>
          <w:lang w:val="ne_NP" w:bidi="ne_NP"/>
        </w:rPr>
        <w:t>महिलाले येशूलाई छुनासाथ येशूले उहाँबाट निको पार्ने शक्ति बाहिर गएको महसुस गर्नुहुन्छ। कसैले निको हुनको लागि येशूलाई छुएको छ भनेर येशूलाई थाहा छ। येशूले आफ्ना चेलाहरूलाई सोध्नुहुन्छ, "मेरो वस्त्र कसले छुयो?"</w:t>
      </w:r>
    </w:p>
    <w:p>
      <w:pPr/>
      <w:r>
        <w:rPr>
          <w:lang w:val="ne_NP" w:bidi="ne_NP"/>
        </w:rPr>
      </w:r>
      <w:r>
        <w:rPr>
          <w:lang w:val="ne_NP" w:bidi="ne_NP"/>
        </w:rPr>
        <w:t>उहाँका चेलाहरूले जवाफ दिन्छन्, " हेर्नुहोस त भीडले तपाईंलाई वरिपरिबाट ठेलीरहेको छ! 'मलाई कसले छुयो?' भनेर तपाईंले कसरी सोध्न सक्नुहुन्छ?"</w:t>
      </w:r>
    </w:p>
    <w:p>
      <w:pPr/>
      <w:r>
        <w:rPr>
          <w:lang w:val="ne_NP" w:bidi="ne_NP"/>
        </w:rPr>
      </w:r>
      <w:r>
        <w:rPr>
          <w:lang w:val="ne_NP" w:bidi="ne_NP"/>
        </w:rPr>
        <w:t>अभिनयलाई रोक्‍नुहोस्। चेलाहरूलाई सोध्नुहोस्, "यतिखेर तपाईंलाई येशूको बारेमा कस्तो महसुस भइरहेको छ?" तपाईंले सुन्नसक्नुहुन्छ, "म बुझ्दिन। हेर्नुहोस्, यी सबै मानिसहरूले ठेल्दै र धकेल्दै येशूको नजिक जान प्रयास गरिरहेका छन्। तिनीहरूले हामीलाई तलतिर धकेल्न लागेका छन्। पक्कै पनि मानिसहरूले येशूलाई छुइरहेका छन्। येशूले किन यस्तो प्रश्न सोध्नुहुन्छ? यसको कुनै अर्थ छैन।" वा, "म थकित छु। म लामो यात्राबाट आइपुगेको छु, मेरो वरिपरि भीडले हलचल गरिरहेको छ, र अब येशूले एउटा प्रश्न सोध्दै हुनुहुन्छ जुन मलाई हास्यास्पद लाग्छ।" येशूलाई सोध्नुहोस्, "अहिले तपाईंलाई कस्तो महसुस भइरहेको छ?" तपाईंले यस्तो कुरा सुन्नसक्नुहुन्छ, "मलाई थाहा छ मैले कसैलाई निको पारेको छु र म चाहन्छु कि तिनीहरूले आफूलाई देखाऊन्। मलाई यो व्यक्तिले अहिले के भयो भन्ने कुरा राम्रोसँग बुझोस् भन्ने कुरा सुनिश्चित गर्न आवश्यक छ। पूर्ण रूपमा निको होस् भन्ने म चाहन्छु। मैले यस व्यक्तिलाई समुदायमा पुन: स्थापित गर्न आवश्यक छ।" नाटकलाई जारी राख्नुहोस्।</w:t>
      </w:r>
    </w:p>
    <w:p>
      <w:pPr/>
      <w:r>
        <w:rPr>
          <w:lang w:val="ne_NP" w:bidi="ne_NP"/>
        </w:rPr>
      </w:r>
      <w:r>
        <w:rPr>
          <w:lang w:val="ne_NP" w:bidi="ne_NP"/>
        </w:rPr>
        <w:t>चौथो दृश्यमा, येशूले वरिपरि हेर्नुहुन्छ। डरले थरथर काम्दै गरेकी महिला आउँछिन् र येशूको खुट्टामा लड्छिन्। उनले उहाँलाई के गरेकी छिन् भनेर बताउँछिन्। महिलाले येशूलाई आफ्नो सम्पूर्ण कथा सुनाउँछिन्। याइरस येशूको नजिकै उभिएका छन् र महिला कुरा गरिरहेकी छन्।</w:t>
      </w:r>
    </w:p>
    <w:p>
      <w:pPr/>
      <w:r>
        <w:rPr>
          <w:lang w:val="ne_NP" w:bidi="ne_NP"/>
        </w:rPr>
      </w:r>
      <w:r>
        <w:rPr>
          <w:lang w:val="ne_NP" w:bidi="ne_NP"/>
        </w:rPr>
        <w:t>अभिनयलाई रोक्‍नुहोस्। महिलालाई सोध्नुहोस्, "तपाईं किन डराउनुहुन्छ?" तपाईंले यस्तो कुरा सुन्नसक्नुहुन्छ, "म अशुद्ध थिएँ र मैले पवित्र मानिसलाई छुएँ। मैले भर्खरै मात्र भीडको बीचमा हिंडेर धेरै मानिसहरूलाई छोएको छु। तिनीहरू सबै मसँग धेरै रिसाउनेछन् किनभने मैले तिनीहरू सबैलाई अशुद्ध बनाएँ। मैले उहाँलाई छुँदा र उहाँलाई अशुद्ध बनाउँदा येशूले कसरी प्रतिक्रिया गर्नुहुनेछ भनेर मलाई थाहा छैन। म आशा गर्छु, येशू मसँग धेरै रिसाउनुहुन्न।" वा, "म येशूको वस्त्र छुने योजना बनाउँदै थिएँ र कसैले नदेखोस् भनेर जान चाहन्थेँ।" म येशूलाई छोएको स्वीकार गर्नुपर्ने हुन सक्छ भन्ने कुरा मलाई थाहा थिएन। तर यो गर्नु उचित छ किनभने मलाई थाहा छ म निको भएको छु।" नाटकलाई जारी राख्नुहोस्।</w:t>
      </w:r>
    </w:p>
    <w:p>
      <w:pPr/>
      <w:r>
        <w:rPr>
          <w:lang w:val="ne_NP" w:bidi="ne_NP"/>
        </w:rPr>
      </w:r>
      <w:r>
        <w:rPr>
          <w:lang w:val="ne_NP" w:bidi="ne_NP"/>
        </w:rPr>
        <w:t>येशूले महिलालाई भन्नुहुन्छ, "छोरी, तिम्रो विश्वासले तिमीलाई निको बनाएको छ। शान्तिसित जाऊ, तिम्रो पीडा समाप्त भएको छ।"</w:t>
      </w:r>
    </w:p>
    <w:p>
      <w:pPr/>
      <w:r>
        <w:rPr>
          <w:lang w:val="ne_NP" w:bidi="ne_NP"/>
        </w:rPr>
      </w:r>
      <w:r>
        <w:rPr>
          <w:lang w:val="ne_NP" w:bidi="ne_NP"/>
        </w:rPr>
        <w:t>अभिनयलाई रोक्‍नुहोस्। येशूलाई सोध्नुहोस्, "तपाईंलाई कस्तो महसुस भइरहेको छ?" तपाईंले "महिलाको विश्वासको बारेमा खुसी छु" वा "म उनलाई छोरी भनेर बोलाउन पाउँदा खुसी छु" भन्ने कुरा सुन्न सक्नुहुन्छ। उनीमा विश्वास थियो र मलाई छुन आएकोमा म अत्यन्तै खुसी छु। मलाई दुःख लाग्छ कि यी अन्य सबै मानिसहरूसँग उनको जस्तो विश्वास छैन। नजिक पर्न प्रयास गरिरहेका कसैसँग पनि निको हुने आस्था छैन। महिलालाई कस्तो महसुस भइरहेको छ भनेर सोध्नुहोस्। तपाईंले "राहत पाएँ," "आनन्दित भए" वा "मलाई यस्तै महसुस भयो—मलाई 'छोरी' भनियो, र सबै कुरा सही भएको जस्तो लाग्यो" भन्ने कुरा सुन्न सक्नुहुन्छ। याइरसलाई सोध्नुहोस्, "अहिले तपाईंलाई कस्तो महसुस भइरहेको छ? तपाईंले सुन्नसक्नुहुन्छ, "म धेरै निराश र डराएको छु। मेरी छोरी धेरै बिरामी छिन्। हामीले हतार गर्नुपर्छ, अन्यथा हामी त्यहाँ पुग्नु अघि उनी मर्नेछिन्। यो महिला १२ वर्षदेखि बिरामी छिन्। म उनलाई चिन्छु। सबैलाई थाहा छ कि हामी उनीबाट टाढा रहनुपर्छ, नत्र अशुद्ध हुन्छौं। अब हामी उनलाई कुरा सुन्न किन रोक्नु पर्यो भनेर मलाई थाहा छैन। म येशूलाई तानेर मेरो घरतिर दौडिन चाहन्छु। हामी जानुपर्छ, अन्यथा ढिला हुनेछ।" नाटकलाई जारी राख्नुहोस्।</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५:२१–३४ श्रव्य संस्करण सुन्‍नुहोस्।</w:t>
      </w:r>
    </w:p>
    <w:p>
      <w:pPr/>
      <w:r>
        <w:rPr>
          <w:lang w:val="ne_NP" w:bidi="ne_NP"/>
        </w:rPr>
      </w:r>
      <w:r>
        <w:rPr>
          <w:lang w:val="ne_NP" w:bidi="ne_NP"/>
        </w:rPr>
        <w:t xml:space="preserve">याइरस </w:t>
      </w:r>
      <w:r>
        <w:rPr>
          <w:b/>
          <w:lang w:val="ne_NP" w:bidi="ne_NP"/>
        </w:rPr>
        <w:t>सभाघरको</w:t>
      </w:r>
      <w:r>
        <w:rPr>
          <w:lang w:val="ne_NP" w:bidi="ne_NP"/>
        </w:rPr>
        <w:t xml:space="preserve"> नेता थिए। मुख्य शब्दावलीमा </w:t>
      </w:r>
      <w:r>
        <w:rPr>
          <w:b/>
          <w:lang w:val="ne_NP" w:bidi="ne_NP"/>
        </w:rPr>
        <w:t>सभाघरको</w:t>
      </w:r>
      <w:r>
        <w:rPr>
          <w:lang w:val="ne_NP" w:bidi="ne_NP"/>
        </w:rPr>
        <w:t xml:space="preserve"> बारेमा छलफल गरिएको छ। तपाईंले पहिले प्रयोग गर्नुभएको शब्द प्रयोग गर्नुहोस्। सभाघरको शासक वा नेतामध्ये एकको रूपमा, याइरस धर्मग्रन्थहरू सिकाउन र पढ्न जिम्मेवार व्यक्तिहरूमध्ये एक थिए। केही मानिसहरूले यस भूमिकालाई वर्णन गर्न 'वरिष्ठ' शब्द प्रयोग गर्छन्।</w:t>
      </w:r>
    </w:p>
    <w:p>
      <w:pPr/>
      <w:r>
        <w:rPr>
          <w:lang w:val="ne_NP" w:bidi="ne_NP"/>
        </w:rPr>
      </w:r>
      <w:r>
        <w:rPr>
          <w:lang w:val="ne_NP" w:bidi="ne_NP"/>
        </w:rPr>
        <w:t xml:space="preserve">पहिले </w:t>
      </w:r>
      <w:r>
        <w:rPr>
          <w:b/>
          <w:lang w:val="ne_NP" w:bidi="ne_NP"/>
        </w:rPr>
        <w:t>गालीलको समुद्र</w:t>
      </w:r>
      <w:r>
        <w:rPr>
          <w:lang w:val="ne_NP" w:bidi="ne_NP"/>
        </w:rPr>
        <w:t xml:space="preserve"> र </w:t>
      </w:r>
      <w:r>
        <w:rPr>
          <w:b/>
          <w:lang w:val="ne_NP" w:bidi="ne_NP"/>
        </w:rPr>
        <w:t>डुङ्गा</w:t>
      </w:r>
      <w:r>
        <w:rPr>
          <w:lang w:val="ne_NP" w:bidi="ne_NP"/>
        </w:rPr>
        <w:t xml:space="preserve">का लागि प्रयोग गरेकै शब्द प्रयोग गर्नुहोस्। तपाईंले पहिले </w:t>
      </w:r>
      <w:r>
        <w:rPr>
          <w:b/>
          <w:lang w:val="ne_NP" w:bidi="ne_NP"/>
        </w:rPr>
        <w:t>चेलाको</w:t>
      </w:r>
      <w:r>
        <w:rPr>
          <w:lang w:val="ne_NP" w:bidi="ne_NP"/>
        </w:rPr>
        <w:t xml:space="preserve"> लागि प्रयोग गर्नुभएको शब्द नै प्रयोग गर्नुहोस्। प्रमुख शब्दावलीमा </w:t>
      </w:r>
      <w:r>
        <w:rPr>
          <w:b/>
          <w:lang w:val="ne_NP" w:bidi="ne_NP"/>
        </w:rPr>
        <w:t>गालीलको समुद्र</w:t>
      </w:r>
      <w:r>
        <w:rPr>
          <w:lang w:val="ne_NP" w:bidi="ne_NP"/>
        </w:rPr>
        <w:t xml:space="preserve"> , </w:t>
      </w:r>
      <w:r>
        <w:rPr>
          <w:b/>
          <w:lang w:val="ne_NP" w:bidi="ne_NP"/>
        </w:rPr>
        <w:t>डुङ्गा</w:t>
      </w:r>
      <w:r>
        <w:rPr>
          <w:lang w:val="ne_NP" w:bidi="ne_NP"/>
        </w:rPr>
        <w:t xml:space="preserve"> र </w:t>
      </w:r>
      <w:r>
        <w:rPr>
          <w:b/>
          <w:lang w:val="ne_NP" w:bidi="ne_NP"/>
        </w:rPr>
        <w:t>चेला</w:t>
      </w:r>
      <w:r>
        <w:rPr>
          <w:lang w:val="ne_NP" w:bidi="ne_NP"/>
        </w:rPr>
        <w:t xml:space="preserve"> सबै पाउन सकिन्छ।</w:t>
      </w:r>
    </w:p>
    <w:p>
      <w:pPr/>
      <w:r>
        <w:rPr>
          <w:lang w:val="ne_NP" w:bidi="ne_NP"/>
        </w:rPr>
      </w:r>
      <w:r>
        <w:rPr>
          <w:lang w:val="ne_NP" w:bidi="ne_NP"/>
        </w:rPr>
        <w:t xml:space="preserve">याइरस र येशूले </w:t>
      </w:r>
      <w:r>
        <w:rPr>
          <w:b/>
          <w:lang w:val="ne_NP" w:bidi="ne_NP"/>
        </w:rPr>
        <w:t>निको पार्नु</w:t>
      </w:r>
      <w:r>
        <w:rPr>
          <w:lang w:val="ne_NP" w:bidi="ne_NP"/>
        </w:rPr>
        <w:t xml:space="preserve"> भन्ने शब्द प्रयोग गरेर महिलालाई निको भएको बताउँदा यसको ठूलो अर्थ हुन्छ। यसको अर्थ शारीरिक मात्र नभई आत्मिक रूपमा पनि निको हुनु, वा पूरै वा सम्पूर्ण रूपमा नोको हुनु भन्ने हुन सक्छ।</w:t>
      </w:r>
    </w:p>
    <w:p>
      <w:pPr/>
      <w:r>
        <w:rPr>
          <w:lang w:val="ne_NP" w:bidi="ne_NP"/>
        </w:rPr>
      </w:r>
      <w:r>
        <w:rPr>
          <w:lang w:val="ne_NP" w:bidi="ne_NP"/>
        </w:rPr>
        <w:t xml:space="preserve">महिलाले छोएको </w:t>
      </w:r>
      <w:r>
        <w:rPr>
          <w:b/>
          <w:lang w:val="ne_NP" w:bidi="ne_NP"/>
        </w:rPr>
        <w:t>लुगा</w:t>
      </w:r>
      <w:r>
        <w:rPr>
          <w:lang w:val="ne_NP" w:bidi="ne_NP"/>
        </w:rPr>
        <w:t xml:space="preserve"> कुनै पनि प्रकारको कपडा हुन सक्थ्यो, तर यस अवस्थामा यो सम्भवतः मुख्य लुगामाथि लगाइने बाहिरी कपडा थियो। सामान्यतया यो भेडाको ऊनबाट बनेको लगभग चौगाकार ठूलो कपडाको टुक्राबाट बनेको थियो। यसलाई व्यक्तिको वरिपरि बेरेको र काँधको वरिपरि बाँधिएको थियो। प्राय: मानिसहरूले यसलाई रातको समयमा ओड्नेको रूपमा प्रयोग गर्थे, र आवश्यकता नभएको बेला तिनीहरूले यसलाई अलग्गै राख्थे। सायद यस वस्त्रको तल्लो भागमा झुम्काहरू थिए।</w:t>
      </w:r>
    </w:p>
    <w:p>
      <w:pPr/>
      <w:r>
        <w:rPr>
          <w:lang w:val="ne_NP" w:bidi="ne_NP"/>
        </w:rPr>
      </w:r>
      <w:r>
        <w:rPr>
          <w:lang w:val="ne_NP" w:bidi="ne_NP"/>
        </w:rPr>
        <w:t xml:space="preserve">यहाँ रोक्नुहोस् र तपाईंको टोलीलाई बाग्लो र झुन्डिएको धागोको तस्वीर देखाउनुहोस्। </w:t>
      </w:r>
      <w:r>
        <w:rPr>
          <w:b/>
          <w:lang w:val="ne_NP" w:bidi="ne_NP"/>
        </w:rPr>
        <w:t>लुगा</w:t>
      </w:r>
      <w:r>
        <w:rPr>
          <w:lang w:val="ne_NP" w:bidi="ne_NP"/>
        </w:rPr>
        <w:t xml:space="preserve"> प्रमुख शब्दावलीमा छ। रेकर्डिङ रोक्‍नुहोस्।</w:t>
      </w:r>
    </w:p>
    <w:p>
      <w:pPr/>
      <w:r>
        <w:rPr>
          <w:lang w:val="ne_NP" w:bidi="ne_NP"/>
        </w:rPr>
      </w:r>
      <w:r>
        <w:rPr>
          <w:lang w:val="ne_NP" w:bidi="ne_NP"/>
        </w:rPr>
        <w:t>महिलाले येशूको वस्त्रलाई छोइन्। येशूले उहाँबाट निको हुने शक्ति बाहिर जाँदै गरेको महसुस गर्नुभयो। अनुवादले येशूले आफूलाई छोएको महसुस गर्नुभएन भन्ने कुरा संकेत गरेको छ भनेर सुनिश्चित गर्नुहोस्। येशूले निको पार्ने शक्ति आफूबाट बाहिरिएको महसुस गर्नुभयो।</w:t>
      </w:r>
    </w:p>
    <w:p>
      <w:pPr/>
      <w:r>
        <w:rPr>
          <w:lang w:val="ne_NP" w:bidi="ne_NP"/>
        </w:rPr>
      </w:r>
      <w:r>
        <w:rPr>
          <w:lang w:val="ne_NP" w:bidi="ne_NP"/>
        </w:rPr>
        <w:t>महिलाको चङ्गाइ तुरुन्तै र पूर्ण रूपमा हुन्छ। उनले आफ्नो शरीरमा परिवर्तनको महसुस गर्न सकिन।</w:t>
      </w:r>
    </w:p>
    <w:p>
      <w:pPr/>
      <w:r>
        <w:rPr>
          <w:lang w:val="ne_NP" w:bidi="ne_NP"/>
        </w:rPr>
      </w:r>
      <w:r>
        <w:rPr>
          <w:lang w:val="ne_NP" w:bidi="ne_NP"/>
        </w:rPr>
        <w:t xml:space="preserve">येशूले महिलालाई उनको </w:t>
      </w:r>
      <w:r>
        <w:rPr>
          <w:b/>
          <w:lang w:val="ne_NP" w:bidi="ne_NP"/>
        </w:rPr>
        <w:t>विश्वासले</w:t>
      </w:r>
      <w:r>
        <w:rPr>
          <w:lang w:val="ne_NP" w:bidi="ne_NP"/>
        </w:rPr>
        <w:t xml:space="preserve"> उनलाई निको पारेको वा पूर्ण बनाएको छ भनेर भन्नुभयो। यस "विश्वास" ले परमेश्वरको प्रतिज्ञाप्रति मानिसहरूको प्रतिक्रियाको वर्णन गर्दछ। यो परमेश्वरमा तपाईंको विश्वास वा भरोसा राख्ने बारेमा हो। यस अवस्थामा, महिलाले येशू स्वयममा भरोसा गरिन्। मुख्य शब्दावलीमा </w:t>
      </w:r>
      <w:r>
        <w:rPr>
          <w:b/>
          <w:lang w:val="ne_NP" w:bidi="ne_NP"/>
        </w:rPr>
        <w:t>विश्वासको</w:t>
      </w:r>
      <w:r>
        <w:rPr>
          <w:lang w:val="ne_NP" w:bidi="ne_NP"/>
        </w:rPr>
        <w:t xml:space="preserve"> बारेमा छलफल गरिएको छ। तपाईंले अन्य खण्डहरूमा विश्वासको लागि प्रयोग गर्नुभएको शब्द प्रयोग गर्नुहोस्।</w:t>
      </w:r>
    </w:p>
    <w:p>
      <w:pPr/>
      <w:r>
        <w:rPr>
          <w:lang w:val="ne_NP" w:bidi="ne_NP"/>
        </w:rPr>
      </w:r>
      <w:r>
        <w:rPr>
          <w:lang w:val="ne_NP" w:bidi="ne_NP"/>
        </w:rPr>
        <w:t>शिक्षण सामाग्री: स्वयंसेवकलाई समय अघि नै यसमा तपाईंलाई सहयोग गर्न अनुरोध गर्नुहोस्। पारदर्शी गिलास लिनुहोस् र यसलाई सफा पानीले भर्नुहोस्। सबैले गिलास सफा पानीले भरिएको देख्न सक्छन भन्ने कुराको सुनिश्चित गर्नुहोस्। तपाईंको स्वयंसेवकलाई छान्नुहोस् र उक्त व्यक्तिलाई यो एक गिलास पानी हो कि होइन भनेर सोध्नुहोस्। पानी सफा र पिउन उपयुक्त छ कि छैन भनेर सोध्नुहोस्। स्वयंसेवकलाई तिर्खाएको छ कि छैन भनेर सोध्नुहोस्। स्वयंसेवकलाई पानी पिउँदा तिर्खा मेट्न सहायता मिल्छ कि मिल्दैन भनेर सोध्नुहोस्। स्वयंसेवकले प्रत्येक प्रश्नको जवाफ "हो" भनेर दिनुपर्छ। त्यसपछि स्वयंसेवकलाई पानी पिउन आग्रह गर्नुहोस्। स्वयंसेवकले पानी पिउन अस्वीकार गर्नेछिन। प्रश्नहरूलाई फेरि एक पटक ध्यानपूर्वक हेर्नुहोस् र त्यसपछि स्वयंसेवकलाई पानी पिउन भन्नुहोस्। स्वयंसेवकले पानी पिउन अस्वीकार गर्नेछ। समूहलाई व्याख्या गर्नुहोस् कि यो विश्वासको के हो भन्ने बारेमा एउटा उदाहरण हो। यदि त्यो व्यक्तिले पानी पिउँदैन भने उसलाई पानीमा साँच्चै विश्वास हुन्न वा पानी सफा छ र तिर्खा मेट्न सक्छ भनेर विश्वास छैन। रेकर्डिङ रोक्‍नुहोस्।</w:t>
      </w:r>
    </w:p>
    <w:p>
      <w:pPr/>
      <w:r>
        <w:rPr>
          <w:lang w:val="ne_NP" w:bidi="ne_NP"/>
        </w:rPr>
      </w:r>
      <w:r>
        <w:rPr>
          <w:b/>
          <w:lang w:val="ne_NP" w:bidi="ne_NP"/>
        </w:rPr>
        <w:t>शान्तिसँग जाऊ</w:t>
      </w:r>
      <w:r>
        <w:rPr>
          <w:lang w:val="ne_NP" w:bidi="ne_NP"/>
        </w:rPr>
        <w:t xml:space="preserve"> भन्ने परम्परागत बिदाई हो, तर यहाँ येशूले यसलाई महिलाको पुर्ण निको भएको कुरा व्याख्या गर्न प्रयोग गर्नुहुन्छ जसमा उनको मुक्तिमा पाइने गहिरो शान्ति समावेश छ। तपाईंको भाषामा यो देखाउने विशेष तरिका हुन सक्छ र केही संस्कृतिहरू (विशेष गरी मुस्लिम संस्कृतिहरू) बिदाईको समयमा शान्तिपूर्ण आशीष दिन सक्छन्। केही भाषाहरूले "भित्र मिठो कुरा लिएर जाऊ" वा "हृदयको शान्तिका साथ जाऊ" प्रयोग गरेका छन्।</w:t>
      </w:r>
    </w:p>
    <w:p>
      <w:pPr/>
      <w:r>
        <w:rPr>
          <w:lang w:val="ne_NP" w:bidi="ne_NP"/>
        </w:rPr>
      </w:r>
      <w:r>
        <w:rPr>
          <w:lang w:val="ne_NP" w:bidi="ne_NP"/>
        </w:rPr>
        <w:t xml:space="preserve">येशूले महिलालाई ढुक्क पार्न </w:t>
      </w:r>
      <w:r>
        <w:rPr>
          <w:b/>
          <w:lang w:val="ne_NP" w:bidi="ne_NP"/>
        </w:rPr>
        <w:t>छोरी</w:t>
      </w:r>
      <w:r>
        <w:rPr>
          <w:lang w:val="ne_NP" w:bidi="ne_NP"/>
        </w:rPr>
        <w:t xml:space="preserve"> भन्नुहुन्छ, किनभने महिला डराएकी थिइन्। केही संस्कृतिहरूमा, </w:t>
      </w:r>
      <w:r>
        <w:rPr>
          <w:b/>
          <w:lang w:val="ne_NP" w:bidi="ne_NP"/>
        </w:rPr>
        <w:t>छोरी</w:t>
      </w:r>
      <w:r>
        <w:rPr>
          <w:lang w:val="ne_NP" w:bidi="ne_NP"/>
        </w:rPr>
        <w:t xml:space="preserve"> शब्द प्रयोग गर्न सकिँदैन किनभने यसको अर्थ जैविक बच्चा मात्र हुन्छ। येशूले यहाँ देखाएको जस्तै प्रकारको स्नेह देखाउने शब्द प्रयोग गर्नुहोस्। अन्य अनुवादका उदाहरणहरूमा "मेरी सानी महिला" जस्ता वाक्यांशहरू समावेश छन्।</w:t>
      </w:r>
    </w:p>
    <w:p>
      <w:pPr/>
      <w:r>
        <w:rPr>
          <w:lang w:val="ne_NP" w:bidi="ne_NP"/>
        </w:rPr>
      </w:r>
      <w:r>
        <w:rPr>
          <w:b/>
          <w:lang w:val="ne_NP" w:bidi="ne_NP"/>
        </w:rPr>
        <w:t>तपाईंको पीडा सकियो</w:t>
      </w:r>
      <w:r>
        <w:rPr>
          <w:lang w:val="ne_NP" w:bidi="ne_NP"/>
        </w:rPr>
        <w:t>, यसको अनुवाद "तपाईंको पीडा पछि पूर्ण हुनेछ" भन्ने शब्दमा पनि गरिएको छ। ग्रीक भाषाको वाक्यांशले दुष्ट शक्तिहरूबाट शारीरिक निको पार्ने वा आत्मिक निको पार्ने कुरालाई जनाउँछ। येशूले उनलाई बताउन चाहनुहुन्छ, कि उनको निको स्थायी छ र उहाँले उनलाई आत्मिक मुक्ति दिनुहुन्छ, र निको भएर उनलाई समुदायमा पुन: स्थापित गर्छ, किनभने यसले उनलाई फेरि शुद्ध बनाउँछ।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5:35–43</w:t>
      </w:r>
      <w:r>
        <w:rPr>
          <w:lang w:val="ne_NP" w:bidi="ne_NP"/>
        </w:rPr>
      </w:r>
    </w:p>
    <w:p>
      <w:pPr>
        <w:pStyle w:val="Heading3"/>
      </w:pPr>
      <w:r>
        <w:rPr>
          <w:lang w:val="ne_NP" w:bidi="ne_NP"/>
        </w:rPr>
        <w:t>Step 1</w:t>
      </w:r>
    </w:p>
    <w:p>
      <w:pPr/>
      <w:r>
        <w:rPr>
          <w:lang w:val="ne_NP" w:bidi="ne_NP"/>
        </w:rPr>
      </w:r>
      <w:r>
        <w:rPr>
          <w:lang w:val="ne_NP" w:bidi="ne_NP"/>
        </w:rPr>
        <w:t>यस चरणमा, मर्कूस ५:३५–४३ सुन्नुहोस् र यसलाई आफ्नो हृदयमा राख्नुहोस्।</w:t>
      </w:r>
    </w:p>
    <w:p>
      <w:pPr/>
      <w:r>
        <w:rPr>
          <w:lang w:val="ne_NP" w:bidi="ne_NP"/>
        </w:rPr>
      </w:r>
      <w:r>
        <w:rPr>
          <w:lang w:val="ne_NP" w:bidi="ne_NP"/>
        </w:rPr>
        <w:t>सम्भव भएमा मर्कूस ५:३५–४३ को श्रव्य संस्करण तीन पटक तीन फरक अनुवादहरूमा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५:३५–४३ श्रव्य संस्करण सुन्‍नुहोस्।</w:t>
      </w:r>
    </w:p>
    <w:p>
      <w:pPr/>
      <w:r>
        <w:rPr>
          <w:lang w:val="ne_NP" w:bidi="ne_NP"/>
        </w:rPr>
      </w:r>
      <w:r>
        <w:rPr>
          <w:lang w:val="ne_NP" w:bidi="ne_NP"/>
        </w:rPr>
        <w:t xml:space="preserve">यो कथाले याइरस र याइरसको बिरामी छोरीको कथालाई निरन्तरा दिन्छ। याइरसको छोरीलाई उनको रोगबाट निको पार्न येशूले आफ्नो हात राख्न याइरसको घरतर्फ जाँदै हुनुहुन्थ्यो। याइरस येशूकहाँ आउँदा उनको छोरी धेरै बिरामी र मर्न लागेकी थिइन्। येशू याइरसको घर जाने बाटोमा उहाँले निको पारेको महिलाको कुरा सुन्न रोकिनुभयो। येशूले उनीसँग कुरा गर्न रोकिनु भन्दा अघिनै महिला निको भैसकेकी थिइन्। यो कथा अर्को भागको कथात्मक विवरण हो। </w:t>
      </w:r>
    </w:p>
    <w:p>
      <w:pPr/>
      <w:r>
        <w:rPr>
          <w:lang w:val="ne_NP" w:bidi="ne_NP"/>
        </w:rPr>
      </w:r>
      <w:r>
        <w:rPr>
          <w:lang w:val="ne_NP" w:bidi="ne_NP"/>
        </w:rPr>
        <w:t>रोक्नुहोस् र कफर्नहुम चिन्ह लगाइएको गालीलको समुद्रको नक्सा देखाउनुहोस्। कफर्नहुमको साँघुरो सडकहरूको तस्वीर देखाउनुहोस्। रेकर्डिङ रोक्‍नुहोस्।</w:t>
      </w:r>
    </w:p>
    <w:p>
      <w:pPr/>
      <w:r>
        <w:rPr>
          <w:lang w:val="ne_NP" w:bidi="ne_NP"/>
        </w:rPr>
      </w:r>
      <w:r>
        <w:rPr>
          <w:lang w:val="ne_NP" w:bidi="ne_NP"/>
        </w:rPr>
        <w:t>केही पुरुषहरू याइरसको घरबाट आउँदा येशू निको भएकी महिलासँग अझै कुरा गरिरहनु भएको थियो। ती मानिसहरूले याइरससँग कुरा गरे र याइरसलाई उनकी छोरी मरेको समाचार दिए। मानिसहरूले भने, "तपाईंको छोरी मरेकी छ। अब तपाईंले गुरुलाई कष्ट दिनु पर्दैन।" यी मानिसहरू नोकरहरू वा परिवारका सदस्य वा मित्र थिए कि थिएनन् भनेर हामीलाई थाहा छैन। मानिसहरू याइरसलाई यो सन्देश दिन आएका थिए। ति मानिसहरूले विश्वास गर्छन् कि यस समयमा येशूले केही गर्न सक्नुहुन्न। याइरस येशूसँग बस्नु वा येशूलाई घरमा ल्याउन पर्ने कुनै आवश्यकता छैन।</w:t>
      </w:r>
    </w:p>
    <w:p>
      <w:pPr/>
      <w:r>
        <w:rPr>
          <w:lang w:val="ne_NP" w:bidi="ne_NP"/>
        </w:rPr>
      </w:r>
      <w:r>
        <w:rPr>
          <w:lang w:val="ne_NP" w:bidi="ne_NP"/>
        </w:rPr>
        <w:t>मानिसहरूले येशूलाई "गुरू" भने। यो शब्द परमेश्वरको वचन सिकाउने वा मानिसहरूलाई परमेश्वरको बारेमा सिकाउने अधिकार भएको मानिसको लागि आदरणीय उपाधि हो।</w:t>
      </w:r>
    </w:p>
    <w:p>
      <w:pPr/>
      <w:r>
        <w:rPr>
          <w:lang w:val="ne_NP" w:bidi="ne_NP"/>
        </w:rPr>
      </w:r>
      <w:r>
        <w:rPr>
          <w:lang w:val="ne_NP" w:bidi="ne_NP"/>
        </w:rPr>
        <w:t xml:space="preserve"> येशूले मानिसहरूले याइरससँग कुरा गरिरहेको सुनुभयो। यसको अर्थ याइरस येशूले महिलासँग कुरा गरिरहेको ठाउँको नजिकै उभिएका थिए। येशूले महिलासँग कुरा गर्दै गर्दा पनि ति मानिसहरूले याइरसलाई भनिरहेका कुरा सुन्न सक्नु भयो।</w:t>
      </w:r>
    </w:p>
    <w:p>
      <w:pPr/>
      <w:r>
        <w:rPr>
          <w:lang w:val="ne_NP" w:bidi="ne_NP"/>
        </w:rPr>
      </w:r>
      <w:r>
        <w:rPr>
          <w:lang w:val="ne_NP" w:bidi="ne_NP"/>
        </w:rPr>
        <w:t>येशूले मानिसहरूलाई रोक्नु भयो र याइरसलाई भन्नुभयो। ‘नडराउनुहोस्।’ विश्वास गर्नुहोस्।" त्यसपछि येशूले भीडलाई रोक्नुहुन्छ। येशूले भीडलाई येशू र याइरससँगै शहरहुदै हिंड्न दिनु भएन। येशू आफ्ना ९ चेलाहरूसँगै भीडमा बस्नु भयो। येशूले याइरससँगै तीन चेलाहरूलाई लिएर याइरसको घर जानुभयो। ३ चेलाहरू पत्रुस, याकूब र यूहन्ना थिए र यूहन्ना चाहिँ याकूबको कान्छो भाइ थिए। येशूले याइरसलाई विश्वास गर भन्नु भएको छ। यस समयमा लाग्छ कि याइरसले साँच्चै विश्वास गरेका छन् किनभने याइरस येशूसँगै घरतिर जान्छ। यस समयमा येशूले के गर्न सक्नुहुन्छ भनेर याइरसलाई थाहा छैन। याइरसको छोरी मरेकी छिन। याइरसले येशूले केही गर्न सक्नुहुन्छ भनेर केहि आशा सम्हालेर राखेको हुनुपर्छ।</w:t>
      </w:r>
    </w:p>
    <w:p>
      <w:pPr/>
      <w:r>
        <w:rPr>
          <w:lang w:val="ne_NP" w:bidi="ne_NP"/>
        </w:rPr>
      </w:r>
      <w:r>
        <w:rPr>
          <w:lang w:val="ne_NP" w:bidi="ne_NP"/>
        </w:rPr>
        <w:t>रोक्नुहोस् र छलफल गर्नुहोस्: एउटा कथा सुनाउनुहोस् जसमा कसैले समुदायका मानिसहरूलाई असम्भव जस्तो लाग्ने कुरा विश्वास गर्न आग्रह गर्छ। मानिसहरूले कसरी प्रतिक्रिया गर्छन्? तिनीहरूले विश्वास गर्छन् भन्ने तपाईंलाई देखाउनका लागि कुन शब्द वा कामहरू गर्छन्? रेकर्डिङ रोक्‍नुहोस्।</w:t>
      </w:r>
    </w:p>
    <w:p>
      <w:pPr/>
      <w:r>
        <w:rPr>
          <w:lang w:val="ne_NP" w:bidi="ne_NP"/>
        </w:rPr>
      </w:r>
      <w:r>
        <w:rPr>
          <w:lang w:val="ne_NP" w:bidi="ne_NP"/>
        </w:rPr>
        <w:t>जब तिनीहरू याइरसको घरमा पुगे, तिनीहरूले मानिसहरू रोइरहेका देखे र मानिसहरू विलाप गरिरहेको सुने। त्यहाँ धेरै भ्रम र उत्तेजना थियो। मानिसहरू विलाप गरिरहेका थिए वा शोक वा ठूलो दुःख व्यक्त गर्ने लामो र ठूलो स्वरमा कराइरहेका थिए। गम्भीर नोक्सान वा कसैको मृत्यु जस्ता घटनाहरू हुँदाझैं मानिसहरू शोक गरिरहेका थिए, वा दुख व्यक्त गरिरहेका थिए। यो सबै आवाज र होहल्लागर्ने मानिसहरू पेशेवर शोक गर्नेहरू थिए। जब कोही मरेपछि सबैभन्दा गरीब परिवारले पनि पेशेवर शोककर्तालाई काममा लगाउँथे। कसैको मृत्यु भएको घरमा जाने पेशेवर शोककर्ताहरूलाई रुन र कराउनजस्ता शोकका चिन्हहरू देखाउनका लागि निश्चित रकम दिइन्थ्यो। याइरस सभाघरको महत्त्वपूर्ण नेता थिए। याइरससँग धेरै पेशेवर शोकगर्नेहरू हुन्थे। पेशेवर शोकगर्नेहरू वास्तवमा दुखी थिएनन्। तिनीहरूले यस केटीको मृत्युमा दुखी र शोक परेको जस्तो व्यवहार गरिरहेका थिए। तिनीहरूलाई यस प्रकारले अभिनय गर्न रकम दिइएको थियो।</w:t>
      </w:r>
    </w:p>
    <w:p>
      <w:pPr/>
      <w:r>
        <w:rPr>
          <w:lang w:val="ne_NP" w:bidi="ne_NP"/>
        </w:rPr>
      </w:r>
      <w:r>
        <w:rPr>
          <w:lang w:val="ne_NP" w:bidi="ne_NP"/>
        </w:rPr>
        <w:t>रोक्नुहोस् र छलफल गर्नुहोस्: कोही मरेपछि तपाईंको समुदायमा के हुन्छ भन्ने बारेमा कुरा गर्नुहोस्। परिवारले कसरी शोक गर्छ? परिवारले पालन गर्नुपर्ने रीतिरिवाजहरू के के हुन्? शोकमा परेका परिवारलाई सहयोग गर्न समुदायले के गर्छन्? के तपाईं शोकगर्नेहरूको रोवाईलाई वर्णन गर्न कुनै विशेष शब्दहरू प्रयोग गर्नुहुन्छ? रेकर्डिङ रोक्‍नुहोस्।</w:t>
      </w:r>
    </w:p>
    <w:p>
      <w:pPr/>
      <w:r>
        <w:rPr>
          <w:lang w:val="ne_NP" w:bidi="ne_NP"/>
        </w:rPr>
      </w:r>
      <w:r>
        <w:rPr>
          <w:lang w:val="ne_NP" w:bidi="ne_NP"/>
        </w:rPr>
        <w:t>पेशेवर शोकगर्नेहरू जम्मा हुने ठाउँमा येशू जानुभयो। यशूले पेशेवर शोकगर्नेहरूलाई सोध्नुभयो, 'तिमीहरू किन यस्तो ठूलो होहल्ला र विलाप गरिरहेका छौ?' येशूले भन्नुभयो, "बच्चा मरेको छैन। उनी सुतिरहेकी छिन्।" जब येशूले केटी सुतेकी छिन् भन्नुभयो, भीडले येशूलाईे हेरेर हाँसे। यो केटी १२ वर्षकी छिन्। जब तपाईंले "बच्चा" शब्दलाई अनुवाद गर्नुहुन्छ, तब १२ वर्षीया केटीको लागि उपयुक्त शब्द प्रयोग गर्नुहोस्। हामी कथाको अन्त्यसम्म मात्र उनी १२ वर्षकी छिन् भन्ने कुरा थाहा पाउँछौं, तर पनि यो केटीको बारेमा कुरा गर्दा १२ वर्षकी केटीका लागि उपयुक्त शब्दहरू प्रयोग गर्नुपर्छ।</w:t>
      </w:r>
    </w:p>
    <w:p>
      <w:pPr/>
      <w:r>
        <w:rPr>
          <w:lang w:val="ne_NP" w:bidi="ne_NP"/>
        </w:rPr>
      </w:r>
      <w:r>
        <w:rPr>
          <w:lang w:val="ne_NP" w:bidi="ne_NP"/>
        </w:rPr>
        <w:t>येशूले प्राय: मरेका व्यक्तिहरूलाइ केवल सुतेको मात्र हो भन्नुभयो। येशूले मरेको तर फेरि जीवित हुने व्यक्तिको लागि सुतेको शब्द प्रयोग गर्नुभयो। केटी साँच्चै मरेकी थिइन्, र शोकगर्नेहरूको भीडले उनी मरेकी छिन् भनेर थाहा पाए। तिनीहरूले सोचे कि येशूले केटी केवल सुतेकी छिन् भन्नुभएको हो। यस कारणले शोकगर्नेहरू हाँसे। जब पेशेवर शोकगर्नेहरू हाँस्थे तिनीहरूले येशूको गिल्ला गरिरहेका थिए वा येशूलाई खिल्ली उडाईरहेका थिए। यो रमाइलो कुरा देखेर हाँस्नु मात्र थिएन। तिनीहरूलाई केटी मरेकी छिन् भनेर थाहा थियो। येशूलाई केटी मरेकी छिन् भन्ने पनि थाहा थियो। येशूलाई केटी फेरि जीवित हुन गइरहेकी छिन् भन्ने पनि थाहा थियो।</w:t>
      </w:r>
    </w:p>
    <w:p>
      <w:pPr/>
      <w:r>
        <w:rPr>
          <w:lang w:val="ne_NP" w:bidi="ne_NP"/>
        </w:rPr>
      </w:r>
      <w:r>
        <w:rPr>
          <w:lang w:val="ne_NP" w:bidi="ne_NP"/>
        </w:rPr>
        <w:t>रोक्नुहोस् र छलफल गर्नुहोस्: मुख्य पात्रले मानिसहरूलाई अनौठो लाग्ने केहि गरेका वा भनेका एउटा कथा भन्नुहोस्। तिनीहरूले उक्त व्यक्तिलाई हाँस्न वा गिल्ला गर्न वा खिल्ली उडाउन शुरु गर्छन्। कथा भन्नेले हँसाइलाई वर्णन गर्न प्रयोग गर्ने शब्दहरूमा ध्यान दिनुहोस्। रेकर्डिङ रोक्‍नुहोस्।</w:t>
      </w:r>
    </w:p>
    <w:p>
      <w:pPr/>
      <w:r>
        <w:rPr>
          <w:lang w:val="ne_NP" w:bidi="ne_NP"/>
        </w:rPr>
      </w:r>
      <w:r>
        <w:rPr>
          <w:lang w:val="ne_NP" w:bidi="ne_NP"/>
        </w:rPr>
        <w:t>येशूले सबै पेशेवर शोकगर्नेहरूलाई घर छोड भन्नुभयो। त्यसपछि येशूले पत्रुस, याकूब, यूहन्ना, केटीको आमा र बुबालाई लिएर जहाँ केटी सुतेकी थिइन्, त्यो कोठामा जानुभयो। याइरस केटीको पिता हुन्। यो केटी कति समय देखि मरेकी छिन् भन्ने हामीलाई थाहा छैन। याइरसले येशूलाई लिन घर छोडेपछि उनी मरिन। उनको शरीर र उनको गाड्नको लागि ठाँउ तयार गर्न पर्याप्त समय थियो। यस संस्कृति र समयमा, सामान्यतया व्यक्ति मरेको दिनमै गाडिन्थ्यो।</w:t>
      </w:r>
    </w:p>
    <w:p>
      <w:pPr/>
      <w:r>
        <w:rPr>
          <w:lang w:val="ne_NP" w:bidi="ne_NP"/>
        </w:rPr>
      </w:r>
      <w:r>
        <w:rPr>
          <w:lang w:val="ne_NP" w:bidi="ne_NP"/>
        </w:rPr>
        <w:t>येशू मरेकी केटी सुतेकी ओछ्यानको छेउमा जानुभयो। येशूले केटीको हात समात्नुभयो। धार्मिक व्यवस्थाले भनेको थियो कि मरेको व्यक्तिलाई छुँदा त्यो व्यक्ति अशुद्ध हुन्छ। येशूलाई व्यवस्था थाहा थियो। याइरसलाई व्यवस्था थाहा थियो। येशूले व्यवस्था अनुसार आफूलाई अशुद्ध बनाउने भए पनि मरेकी केटीको हात समात्नु भयो।</w:t>
      </w:r>
    </w:p>
    <w:p>
      <w:pPr/>
      <w:r>
        <w:rPr>
          <w:lang w:val="ne_NP" w:bidi="ne_NP"/>
        </w:rPr>
      </w:r>
      <w:r>
        <w:rPr>
          <w:lang w:val="ne_NP" w:bidi="ne_NP"/>
        </w:rPr>
        <w:t>येशूले मरेकी केटीसँग आफ्नो भाषा, अर्थात् येशू र यो केटीले घरमा बोल्ने भाषा प्रयोग गरेर कुरा गर्नुभयो। येशूले भन्नुभयो, "तलिथा कुमी।" कथा सुनाउँदा यी नै शब्दहरू प्रयोग गर्नुहोस्। त्यसपछि मर्कूसले दुई शब्दहरूको अनुवाद वा दुई शब्दहरूको अर्थ दिन्छन। येशूले भन्नुभएको थियो, "सानी केटी, उठ।" "तलिथा" शब्दलाई अनुवाद गर्दा, १२ वर्षकी केटीको लागि उपयुक्त शब्द प्रयोग गर्न निश्चित गर्नुहोस्। उठ् भनेको एउटा आज्ञा हो। यसलाई "खडा होउ" भन्ने रूपमा पनि अनुवाद गर्न सकिन्छ। केटी तुरुन्तै उभिइन र वरिपरि हिंड्न थालिन। मर्कूसले हामीलाई केटी १२ वर्षकी हुन् भनेर बताउँछ।</w:t>
      </w:r>
    </w:p>
    <w:p>
      <w:pPr/>
      <w:r>
        <w:rPr>
          <w:lang w:val="ne_NP" w:bidi="ne_NP"/>
        </w:rPr>
      </w:r>
      <w:r>
        <w:rPr>
          <w:lang w:val="ne_NP" w:bidi="ne_NP"/>
        </w:rPr>
        <w:t>याइरस र केटीको आमा अत्यन्तै खुसीले भरिएका थिए। यो डर र श्रद्धासँग मिसिएको आश्चर्यको भावना हो। तिनीहरू धेरै खुसी थिए। तिनीहरू पुरै अचम्ममा परे। तिनीहरूलाई थाहा थियो कि तिनीहरूको बच्चा मरेकी थिइन र अब उनी कोठाको वरिपरि हिंड्दैछिन। येशूले तिनीहरूलाई के भयो सो कसैलाई नभन्नू भनेर कडा आज्ञाहरू दिनुभयो। त्यसपछि येशूले केटीलाई केही खान दिन भन्नुभयो।</w:t>
      </w:r>
    </w:p>
    <w:p>
      <w:pPr/>
      <w:r>
        <w:rPr>
          <w:lang w:val="ne_NP" w:bidi="ne_NP"/>
        </w:rPr>
      </w:r>
      <w:r>
        <w:rPr>
          <w:lang w:val="ne_NP" w:bidi="ne_NP"/>
        </w:rPr>
        <w:t>रक्तस्राव भएको महिला र मरेकी केटीको दुवै कथाहरू हेर्दा, मर्कूसले हामीलाई ति महिला १२ वर्षसम्म बिरामी वा रक्तस्रावी भएकी थिइन् भनेर बताउँछ। सायद महिला आफ्नो जीवनको लगभग १/३ समय अशुद्ध र एक्लोपनमा रहेकी थिइन्। अहिले मरेकी केटी १२ वर्षकी छिन। उनी जवान महिलाको रूपमा आफ्नो जीवन सुरु गर्न तयार छिन। येशूले यी दुबै महिलाहरूलाई निको पार्नुहुन्छ र येशूसँग रोग र मृत्युमाथि शक्ति छ भनेर देखाउनुहुन्छ।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५:३५–४३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बनाउनेछन्।</w:t>
      </w:r>
    </w:p>
    <w:p>
      <w:pPr/>
      <w:r>
        <w:rPr>
          <w:lang w:val="ne_NP" w:bidi="ne_NP"/>
        </w:rPr>
      </w:r>
      <w:r>
        <w:rPr>
          <w:lang w:val="ne_NP" w:bidi="ne_NP"/>
        </w:rPr>
        <w:t>यस खण्डमा ३ दृश्यहरू छन्।</w:t>
      </w:r>
    </w:p>
    <w:p>
      <w:pPr/>
      <w:r>
        <w:rPr>
          <w:lang w:val="ne_NP" w:bidi="ne_NP"/>
        </w:rPr>
      </w:r>
      <w:r>
        <w:rPr>
          <w:b/>
          <w:lang w:val="ne_NP" w:bidi="ne_NP"/>
        </w:rPr>
        <w:t>पहिलो दृश्य:</w:t>
      </w:r>
      <w:r>
        <w:rPr>
          <w:lang w:val="ne_NP" w:bidi="ne_NP"/>
        </w:rPr>
        <w:t xml:space="preserve"> दूतहरू याइरसलाई उनकी छोरी मरेकी छिन् भनेर बताउन आउँछन्। येशूले याइरसलाई विश्वास गर भन्नुहुन्छ। तिनीहरू याइरसको घरमा जान्छन्।</w:t>
      </w:r>
    </w:p>
    <w:p>
      <w:pPr/>
      <w:r>
        <w:rPr>
          <w:lang w:val="ne_NP" w:bidi="ne_NP"/>
        </w:rPr>
      </w:r>
      <w:r>
        <w:rPr>
          <w:b/>
          <w:lang w:val="ne_NP" w:bidi="ne_NP"/>
        </w:rPr>
        <w:t>दोस्रो दृश्य:</w:t>
      </w:r>
      <w:r>
        <w:rPr>
          <w:lang w:val="ne_NP" w:bidi="ne_NP"/>
        </w:rPr>
        <w:t xml:space="preserve"> जब तिनीहरू याइरसको घरमा आइपुग्छन्, तिनीहरूले शोकगर्नेहरूलाई रोइरहेका र विलाप गरिरहेका देख्छन्। येशूले भन्नुहुन्छ, "यो सबै होहल्ला किन? बच्चा मरेकी छैन, उनी केवल सुतेकी छिन।" तर मानिसहरूले उहाँलाई हेरर हाँस्छन्।</w:t>
      </w:r>
    </w:p>
    <w:p>
      <w:pPr/>
      <w:r>
        <w:rPr>
          <w:lang w:val="ne_NP" w:bidi="ne_NP"/>
        </w:rPr>
      </w:r>
      <w:r>
        <w:rPr>
          <w:b/>
          <w:lang w:val="ne_NP" w:bidi="ne_NP"/>
        </w:rPr>
        <w:t>तेस्रो दृश्य:</w:t>
      </w:r>
      <w:r>
        <w:rPr>
          <w:lang w:val="ne_NP" w:bidi="ne_NP"/>
        </w:rPr>
        <w:t xml:space="preserve"> येशूले केटीको आमा याइरस र उनका तीन चेलाहरूलाई लिएर केटी सुतेकी कोठामा जानुहुन्छ। येशूले केटीलाई फेरि जीवित पार्नुहुन्छ र उनको आमाबुबालाई उनलाई खाना दिन भन्नुहुन्छ।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याइरस</w:t>
      </w:r>
    </w:p>
    <w:p>
      <w:pPr>
        <w:pStyle w:val="ListBullet"/>
        <w:spacing w:line="240" w:lineRule="auto"/>
        <w:ind w:left="720"/>
      </w:pPr>
      <w:r>
        <w:rPr>
          <w:lang w:val="ne_NP" w:bidi="ne_NP"/>
        </w:rPr>
      </w:r>
      <w:r>
        <w:rPr>
          <w:lang w:val="ne_NP" w:bidi="ne_NP"/>
        </w:rPr>
        <w:t>भीडहरू</w:t>
      </w:r>
    </w:p>
    <w:p>
      <w:pPr>
        <w:pStyle w:val="ListBullet"/>
        <w:spacing w:line="240" w:lineRule="auto"/>
        <w:ind w:left="720"/>
      </w:pPr>
      <w:r>
        <w:rPr>
          <w:lang w:val="ne_NP" w:bidi="ne_NP"/>
        </w:rPr>
      </w:r>
      <w:r>
        <w:rPr>
          <w:lang w:val="ne_NP" w:bidi="ne_NP"/>
        </w:rPr>
        <w:t>महिला</w:t>
      </w:r>
    </w:p>
    <w:p>
      <w:pPr>
        <w:pStyle w:val="ListBullet"/>
        <w:spacing w:line="240" w:lineRule="auto"/>
        <w:ind w:left="720"/>
      </w:pPr>
      <w:r>
        <w:rPr>
          <w:lang w:val="ne_NP" w:bidi="ne_NP"/>
        </w:rPr>
      </w:r>
      <w:r>
        <w:rPr>
          <w:lang w:val="ne_NP" w:bidi="ne_NP"/>
        </w:rPr>
        <w:t>याइरसको घरका दूतहरू</w:t>
      </w:r>
    </w:p>
    <w:p>
      <w:pPr>
        <w:pStyle w:val="ListBullet"/>
        <w:spacing w:line="240" w:lineRule="auto"/>
        <w:ind w:left="720"/>
      </w:pPr>
      <w:r>
        <w:rPr>
          <w:lang w:val="ne_NP" w:bidi="ne_NP"/>
        </w:rPr>
      </w:r>
      <w:r>
        <w:rPr>
          <w:lang w:val="ne_NP" w:bidi="ne_NP"/>
        </w:rPr>
        <w:t>याइरसको छोरीको मृत्युमा शोक गरिरहेका मानिसहरू</w:t>
      </w:r>
    </w:p>
    <w:p>
      <w:pPr>
        <w:pStyle w:val="ListBullet"/>
        <w:spacing w:line="240" w:lineRule="auto"/>
        <w:ind w:left="720"/>
      </w:pPr>
      <w:r>
        <w:rPr>
          <w:lang w:val="ne_NP" w:bidi="ne_NP"/>
        </w:rPr>
      </w:r>
      <w:r>
        <w:rPr>
          <w:lang w:val="ne_NP" w:bidi="ne_NP"/>
        </w:rPr>
        <w:t>आमा</w:t>
      </w:r>
    </w:p>
    <w:p>
      <w:pPr>
        <w:pStyle w:val="ListBullet"/>
        <w:spacing w:line="240" w:lineRule="auto"/>
        <w:ind w:left="720"/>
      </w:pPr>
      <w:r>
        <w:rPr>
          <w:lang w:val="ne_NP" w:bidi="ne_NP"/>
        </w:rPr>
      </w:r>
      <w:r>
        <w:rPr>
          <w:lang w:val="ne_NP" w:bidi="ne_NP"/>
        </w:rPr>
        <w:t>केटी</w:t>
      </w:r>
    </w:p>
    <w:p>
      <w:pPr>
        <w:pStyle w:val="ListBullet"/>
        <w:spacing w:line="240" w:lineRule="auto"/>
        <w:ind w:left="720"/>
      </w:pPr>
      <w:r>
        <w:rPr>
          <w:lang w:val="ne_NP" w:bidi="ne_NP"/>
        </w:rPr>
      </w:r>
      <w:r>
        <w:rPr>
          <w:lang w:val="ne_NP" w:bidi="ne_NP"/>
        </w:rPr>
        <w:t>येशूका तीन चेलाहरू (पत्रुस, याकूब र यूहन्ना)</w:t>
      </w:r>
    </w:p>
    <w:p>
      <w:pPr/>
      <w:r>
        <w:rPr>
          <w:lang w:val="ne_NP" w:bidi="ne_NP"/>
        </w:rPr>
      </w:r>
      <w:r>
        <w:rPr>
          <w:lang w:val="ne_NP" w:bidi="ne_NP"/>
        </w:rPr>
        <w:t>पहिलो दृश्य अझै कफर्नहुम शहरको साँघुरो सडकमा अवस्थित छ। येशूले भर्खरै निको भएकी महिलासँग कुरा गर्नुहुन्छ। येशूले महिलासँग कुरा गरिरहँदा, केही मानिसहरू याइरसको घरबाट आउँछन्। मानिसहरूले याइरसलाई उनकी छोरी मरेकी छिन् भनेर बताउँछन्। मानिसहरूले याइरसलाई अब गुरूलाई कष्ट नदिन भन्छन्।</w:t>
      </w:r>
    </w:p>
    <w:p>
      <w:pPr/>
      <w:r>
        <w:rPr>
          <w:lang w:val="ne_NP" w:bidi="ne_NP"/>
        </w:rPr>
      </w:r>
      <w:r>
        <w:rPr>
          <w:lang w:val="ne_NP" w:bidi="ne_NP"/>
        </w:rPr>
        <w:t>येशूले मानिसहरूको कुरा सुन्नुहुन्छ।</w:t>
      </w:r>
    </w:p>
    <w:p>
      <w:pPr/>
      <w:r>
        <w:rPr>
          <w:lang w:val="ne_NP" w:bidi="ne_NP"/>
        </w:rPr>
      </w:r>
      <w:r>
        <w:rPr>
          <w:lang w:val="ne_NP" w:bidi="ne_NP"/>
        </w:rPr>
        <w:t>रोक्नुहोस् र यो दृश्यलाई अभ्यास गर्नुहोस्। येशूले महिला र दूतहरूको कुरा सुन्न सक्नु भयो भन्ने कुरा प्रत्येक व्यक्तिको बसाइबाट बुझ्नुहोस्। येशूले महिलासँग कुरा गर्नुहुन्छ। महिला येशूको अगाडि आफ्नो घुँडा टेकेकी छिन। याइरस येशूको नजिकै उभिएका छन्। मानिसहरू याइरससँग कुरा गर्न आउँछन्। येशूले मानिसहरूको कुरा सुन्नुहुन्छ। येशूले याइरससँग कुरा गर्नुहुन्छ। रेकर्डिङ रोक्‍नुहोस्।</w:t>
      </w:r>
    </w:p>
    <w:p>
      <w:pPr/>
      <w:r>
        <w:rPr>
          <w:lang w:val="ne_NP" w:bidi="ne_NP"/>
        </w:rPr>
      </w:r>
      <w:r>
        <w:rPr>
          <w:lang w:val="ne_NP" w:bidi="ne_NP"/>
        </w:rPr>
        <w:t>येशूले याइरसलाई येशूमा विश्वास गर भन्नुहुन्छ। येशूले के गर्ने योजना छ भनेर येशूले भन्नुभएको छैन। त्यसपछि येशूले भीडलाई सडकमा बसाउनु हुन्छ। येशूले ९ चेलाहरूलाई भीडमै छोड्नुहुन्छ। येशूले पत्रुस, याकूब र यूहन्नालाई लिएर याइरससँग याइरसको घरतिर हिंड्नुहुन्छ।</w:t>
      </w:r>
    </w:p>
    <w:p>
      <w:pPr/>
      <w:r>
        <w:rPr>
          <w:lang w:val="ne_NP" w:bidi="ne_NP"/>
        </w:rPr>
      </w:r>
      <w:r>
        <w:rPr>
          <w:lang w:val="ne_NP" w:bidi="ne_NP"/>
        </w:rPr>
        <w:t>दोस्रो दृश्यमा, येशू याइरसको घरमा आइपुग्नुहुन्छ। याइरस महत्त्वपूर्ण मानिस थिए, त्यसैले सायद याइरसको ठूलो घर थियो, जसमा ढोका र चोक थियो। पेशेवर शोकगर्नेहरू गेटभित्रको खुला ठाउँमा हुन्थे तर घर भित्र हुँदैनथे। येशू र याइरसले होहल्ला देख्न र सुन्न सक्छन्। पेशेवर शोकगर्नेहरू रोइरहेका र विलाप गरिरहेका छन्। विलाप भनेको ठूलो शोक व्यक्त गर्न ठूलो स्वरमा कराउनु हो। येशू चोकमा प्रवेश गर्नुहुन्छ र शोकगर्नेहरूलाई तिनीहरू किन रोइरहेका र विलाप गरिरहेका छन् भनेर सोध्नुहुन्छ। त्यसपछि येशूले भन्नुहुन्छ, "केटी मरेकी छैन। केटी सुतेकी छिन्। जब पेशेवर शोकगर्नेहरूले येशूबाट केटी सुतेकी छिन् भन्ने कुरा सुन्छन्, पेशेवर शोकगर्नेहरूको भीडले ठट्टा र उपहास गर्दै हाँस्न थाल्छन्। तिनीहरूलाई केटी मरेकी छिन् भनेर थाहा भएकोले तिनीहरूले येशू मूर्ख हुनुहुन्छ भने जस्तो व्यवहार गर्छन्। येशूले तिनीहरू सबैलाई घर छोड्न आज्ञा गर्नुहुन्छ।</w:t>
      </w:r>
    </w:p>
    <w:p>
      <w:pPr/>
      <w:r>
        <w:rPr>
          <w:lang w:val="ne_NP" w:bidi="ne_NP"/>
        </w:rPr>
      </w:r>
      <w:r>
        <w:rPr>
          <w:lang w:val="ne_NP" w:bidi="ne_NP"/>
        </w:rPr>
        <w:t>रोक्नुहोस् र छलफल गर्नुहोस्: कसैले अरू सबैलाई मूर्खता वा पागल देखिने कुरा बताउने कथा भन्नुहोस्। तिनीहरू सबै यो कुरा भन्ने व्यक्तिलाई हेरर हाँस्छन्। तिनीहरू व्यक्तिलाई खिल्ली गर्ने तरिकाले हाँस्दै छन्। हाँसो सुन्नुहोस्। हाँसोको वर्णन गर्नुहोस्। तपाईंले यो हाँस्ने तरिकालाई वर्णन गर्न कुन शब्दहरू प्रयोग गर्दै हुनुहुन्छ? रेकर्डिङ रोक्‍नुहोस्।</w:t>
      </w:r>
    </w:p>
    <w:p>
      <w:pPr/>
      <w:r>
        <w:rPr>
          <w:lang w:val="ne_NP" w:bidi="ne_NP"/>
        </w:rPr>
      </w:r>
      <w:r>
        <w:rPr>
          <w:lang w:val="ne_NP" w:bidi="ne_NP"/>
        </w:rPr>
        <w:t>पेशेवर शोकगर्नेहरू गएपछि तेस्रो दृश्य सुरु हुन्छ। येशूले याइरस र केटीको आमा साथै पत्रुस, याकूब र यूहन्नालाई लिएर घर भित्र जानुहुन्छ। तिनीहरू सबै मरेकी केटी सुतेकी ओछ्यानको कोठामा जान्छन्। यो ओछ्यान भुइँको डस्ना हुन सक्छ वा यो भुइँबाट माथि उठेको फ्रेममा हुन सक्छ। येशू केटीकहाँ जानु हुन्छ र उनको हात समात्नुहुन्छ। येशूले भन्नुहुन्छ, "तलिथा कुमी।" यी दुई शब्दहरू यस क्षेत्रका मानिसहरूले घरमा बोल्ने भाषा हुन्। यो केटीले आफ्नो घरमा आफ्नी आमासँग यहि भषामा कुरा गर्थिन्। यो व्यापारिक भाषा होइन। त्यसपछि मर्कूसले यी दुई शब्दहरूको अनुवाद गर्छन। येशूले भन्नुभएको थियो, "सानी केटी, म तपाईंलाई भन्छु, उठ।" १२ वर्षकी केटीलाई भन्नुपर्दा ‘सानी केटी’ भन्ने उपयुक्त शब्द प्रयोग गर्ने निश्चित गर्नुहोस्। "उठ" भनेको शब्द आदेश हो। कुमिको अर्थ उठ्नु पनि हो। केटी फेरि जीवित भइन् र उभिइन्। कार्य तुरुन्त हुन्छ। उनी बिस्तारै ब्यूँझिँनन्। येशूले उनलाई उभिनु भन्नुभएको बेला उनी तुरुन्तै उभिइन्। उनी कोठाको वरिपरि हिंड्न थालिन्। मर्कुसले हामीलाई उनी १२ वर्षकी छिन् भनेर बताउँछन। उनी १२ वर्षकी भएकीले, उनलाई वर्णन गर्न प्रयोग गरिएका सबै शब्दहरू १२ वर्षकी व्यक्तिको लागि उपयुक्त शब्दहरूनै हुन् भन्ने कुरा सुनिश्चित गर्नुपर्छ।</w:t>
      </w:r>
    </w:p>
    <w:p>
      <w:pPr/>
      <w:r>
        <w:rPr>
          <w:lang w:val="ne_NP" w:bidi="ne_NP"/>
        </w:rPr>
      </w:r>
      <w:r>
        <w:rPr>
          <w:lang w:val="ne_NP" w:bidi="ne_NP"/>
        </w:rPr>
        <w:t>तिनीहरू अचम्मित र खुशीले ओत-प्रोत भए। यसको मतलव कोठामा भएका सबै मानिसहरू पनि। यिनीहरु याइरस, आमा, पत्रुस, याकूब र यूहन्ना थिए। यसको अर्थ तिनीहरूमा अचम्मित हुनुमा डर र आशंकाको मिश्रण थियो।</w:t>
      </w:r>
    </w:p>
    <w:p>
      <w:pPr/>
      <w:r>
        <w:rPr>
          <w:lang w:val="ne_NP" w:bidi="ne_NP"/>
        </w:rPr>
      </w:r>
      <w:r>
        <w:rPr>
          <w:lang w:val="ne_NP" w:bidi="ne_NP"/>
        </w:rPr>
        <w:t>रोक्नुहोस् र छलफल गर्नुहोस्: चमत्कारको कथा भन्नुहोस्। चमत्कार देख्ने मानिसहरूले कसरी प्रतिक्रिया गरे भन्ने बारेमा कुरा गर्नुहोस्। तिनीहरूको भावनालाई वर्णन गर्न प्रयोग गरिने शब्द वा वाक्यांशहरू ध्यानपूर्वक सुन्नुहोस्। तपाईंले मानिसहरूले महसुस गरिरहेका अचम्मित हुनु, डर र आशंकालाई वर्णन गर्ने विशेष तरिका हुन सक्छ। रेकर्डिङ रोक्‍नुहोस्।</w:t>
      </w:r>
    </w:p>
    <w:p>
      <w:pPr/>
      <w:r>
        <w:rPr>
          <w:lang w:val="ne_NP" w:bidi="ne_NP"/>
        </w:rPr>
      </w:r>
      <w:r>
        <w:rPr>
          <w:lang w:val="ne_NP" w:bidi="ne_NP"/>
        </w:rPr>
        <w:t>येशूले तिनीहरूलाई कसैलाई पनि नभन्नु भनेर कडा आदेश दिनुभयो। केटीलाई केहि खान पनि दिनु भनेर येशूले तिनीहरूलाई भन्नुभयो।</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५:३५–४३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कथामा ३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याइरस</w:t>
      </w:r>
    </w:p>
    <w:p>
      <w:pPr>
        <w:pStyle w:val="ListBullet"/>
        <w:spacing w:line="240" w:lineRule="auto"/>
        <w:ind w:left="720"/>
      </w:pPr>
      <w:r>
        <w:rPr>
          <w:lang w:val="ne_NP" w:bidi="ne_NP"/>
        </w:rPr>
      </w:r>
      <w:r>
        <w:rPr>
          <w:lang w:val="ne_NP" w:bidi="ne_NP"/>
        </w:rPr>
        <w:t>भीडहरू</w:t>
      </w:r>
    </w:p>
    <w:p>
      <w:pPr>
        <w:pStyle w:val="ListBullet"/>
        <w:spacing w:line="240" w:lineRule="auto"/>
        <w:ind w:left="720"/>
      </w:pPr>
      <w:r>
        <w:rPr>
          <w:lang w:val="ne_NP" w:bidi="ne_NP"/>
        </w:rPr>
      </w:r>
      <w:r>
        <w:rPr>
          <w:lang w:val="ne_NP" w:bidi="ne_NP"/>
        </w:rPr>
        <w:t>महिला</w:t>
      </w:r>
    </w:p>
    <w:p>
      <w:pPr>
        <w:pStyle w:val="ListBullet"/>
        <w:spacing w:line="240" w:lineRule="auto"/>
        <w:ind w:left="720"/>
      </w:pPr>
      <w:r>
        <w:rPr>
          <w:lang w:val="ne_NP" w:bidi="ne_NP"/>
        </w:rPr>
      </w:r>
      <w:r>
        <w:rPr>
          <w:lang w:val="ne_NP" w:bidi="ne_NP"/>
        </w:rPr>
        <w:t>याइरसको घरका दूतहरू</w:t>
      </w:r>
    </w:p>
    <w:p>
      <w:pPr>
        <w:pStyle w:val="ListBullet"/>
        <w:spacing w:line="240" w:lineRule="auto"/>
        <w:ind w:left="720"/>
      </w:pPr>
      <w:r>
        <w:rPr>
          <w:lang w:val="ne_NP" w:bidi="ne_NP"/>
        </w:rPr>
      </w:r>
      <w:r>
        <w:rPr>
          <w:lang w:val="ne_NP" w:bidi="ne_NP"/>
        </w:rPr>
        <w:t>याइरसको छोरीको मृत्युमा शोक गरिरहेका मानिसहरू</w:t>
      </w:r>
    </w:p>
    <w:p>
      <w:pPr>
        <w:pStyle w:val="ListBullet"/>
        <w:spacing w:line="240" w:lineRule="auto"/>
        <w:ind w:left="720"/>
      </w:pPr>
      <w:r>
        <w:rPr>
          <w:lang w:val="ne_NP" w:bidi="ne_NP"/>
        </w:rPr>
      </w:r>
      <w:r>
        <w:rPr>
          <w:lang w:val="ne_NP" w:bidi="ne_NP"/>
        </w:rPr>
        <w:t>आमा</w:t>
      </w:r>
    </w:p>
    <w:p>
      <w:pPr>
        <w:pStyle w:val="ListBullet"/>
        <w:spacing w:line="240" w:lineRule="auto"/>
        <w:ind w:left="720"/>
      </w:pPr>
      <w:r>
        <w:rPr>
          <w:lang w:val="ne_NP" w:bidi="ne_NP"/>
        </w:rPr>
      </w:r>
      <w:r>
        <w:rPr>
          <w:lang w:val="ne_NP" w:bidi="ne_NP"/>
        </w:rPr>
        <w:t>केटी</w:t>
      </w:r>
    </w:p>
    <w:p>
      <w:pPr>
        <w:pStyle w:val="ListBullet"/>
        <w:spacing w:line="240" w:lineRule="auto"/>
        <w:ind w:left="720"/>
      </w:pPr>
      <w:r>
        <w:rPr>
          <w:lang w:val="ne_NP" w:bidi="ne_NP"/>
        </w:rPr>
      </w:r>
      <w:r>
        <w:rPr>
          <w:lang w:val="ne_NP" w:bidi="ne_NP"/>
        </w:rPr>
        <w:t>येशूका तीन चेलाहरू (पत्रुस, याकूब र यूहन्ना)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दृश्यमा, येशू सडकमा रोकिनु हुन्छ र निको भएकी महिलासँग कुरा गर्नुहुन्छ। उनले येशूलाई आफ्नो बिरामीको कथा सुनाउँछिन्। याइरस येशूले ति महिलासँगको काम सकाएर आफ्नि धेरै बिरामी छोरी भएकी घरमा आउनुहुन्छ भनेर पर्खिरहेका छन्।</w:t>
      </w:r>
    </w:p>
    <w:p>
      <w:pPr/>
      <w:r>
        <w:rPr>
          <w:lang w:val="ne_NP" w:bidi="ne_NP"/>
        </w:rPr>
      </w:r>
      <w:r>
        <w:rPr>
          <w:lang w:val="ne_NP" w:bidi="ne_NP"/>
        </w:rPr>
        <w:t>अभिनय रोक्नुहोस्: याइरसलाई सोध्नुहोस्, "अहिले तपाईंलाई कस्तो महसुस भइरहेको छ?" तपाईंले ‘चिन्तित छु’, ‘मेरी छोरीको बारेमा चिन्तित छु' वा ‘येशूले यो महिलासँग किन आफ्नो समय खेर फाल्दै हुनुहुन्छ भनेर सोच्दै छु’ भन्ने कुरा सुन्न सक्नुहुन्छ। नाटकलाई जारी राख्नुहोस्।</w:t>
      </w:r>
    </w:p>
    <w:p>
      <w:pPr/>
      <w:r>
        <w:rPr>
          <w:lang w:val="ne_NP" w:bidi="ne_NP"/>
        </w:rPr>
      </w:r>
      <w:r>
        <w:rPr>
          <w:lang w:val="ne_NP" w:bidi="ne_NP"/>
        </w:rPr>
        <w:t>येशू अझै महिलासँग कुरा गरिरहनु भएको बेला याइरसको घरबाट दूतहरू आइपुग्छन् र भन्छन्, “तपाईंको छोरी मरेकी छिन्, अब गुरुलाई थप कष्ट दिनु आवश्यक छैन।”</w:t>
      </w:r>
    </w:p>
    <w:p>
      <w:pPr/>
      <w:r>
        <w:rPr>
          <w:lang w:val="ne_NP" w:bidi="ne_NP"/>
        </w:rPr>
      </w:r>
      <w:r>
        <w:rPr>
          <w:lang w:val="ne_NP" w:bidi="ne_NP"/>
        </w:rPr>
        <w:t>अभिनय रोक्नुहोस्: याइरसलाई सोध्नुहोस्, "अहिले तपाईंलाई कस्तो महसुस भइरहेको छ?" तपाईंले यस्तो कुरा सुन्न सक्नुहुन्छ, "म यसलाई विश्वास गर्नै सक्दिन। किन येशूले यो महिलासँग कुरा गर्न रोक्नुभयो? उनी १२ वर्षदेखि बिरामी छिन्। यो कुरा पर्खन सकिन्थ्यो! यदि हामी अघि बढिरहेका भए, येशूले उनलाई हात राख्नका लागि समयमै त्यहाँ पुग्न सक्थ्यौं होला। मेरी छोरी मरेकी छिन्! म कसरी यो सहन सक्छु?" नाटकलाई जारी राख्नुहोस्।</w:t>
      </w:r>
    </w:p>
    <w:p>
      <w:pPr/>
      <w:r>
        <w:rPr>
          <w:lang w:val="ne_NP" w:bidi="ne_NP"/>
        </w:rPr>
      </w:r>
      <w:r>
        <w:rPr>
          <w:lang w:val="ne_NP" w:bidi="ne_NP"/>
        </w:rPr>
        <w:t xml:space="preserve"> दूतहरूले याइरसको छोरी मरेकी छिन् भनेको येशूले सुन्नुहुन्छ। येशूले याइरसलाई भन्नुहुन्छ, "डराउनु हुँदैन, विश्वास मात्र गर्नुहोस्।"</w:t>
      </w:r>
    </w:p>
    <w:p>
      <w:pPr/>
      <w:r>
        <w:rPr>
          <w:lang w:val="ne_NP" w:bidi="ne_NP"/>
        </w:rPr>
      </w:r>
      <w:r>
        <w:rPr>
          <w:lang w:val="ne_NP" w:bidi="ne_NP"/>
        </w:rPr>
        <w:t>अभिनयलाई रोक्‍नुहोस्। याइरसको भूमिका खेल्ने कलाकारलाई सोध्नुहोस्, "अहिले तपाईंलाई कस्तो महसुस भइरहेको छ?" तपाईंले "दुखी भए," विस्थापित भए" वा "येशूको शब्दहरूले भ्रममा परे" जस्ता कुरा सुन्न सक्नुहुन्छ। जब येशूले विश्वास राख भन्नुहुन्छ यसको अर्थ के हो? उनी मरेकी छिन्। येशूले के गर्न सक्नुहुन्छ?" "म येशूसँग जानेछु र हेर्ने छु। सायद येशूलाई मलाई थाहा नभएको केही कुरा थाहा छ। नाटकलाई जारी राख्नुहोस्।</w:t>
      </w:r>
    </w:p>
    <w:p>
      <w:pPr/>
      <w:r>
        <w:rPr>
          <w:lang w:val="ne_NP" w:bidi="ne_NP"/>
        </w:rPr>
      </w:r>
      <w:r>
        <w:rPr>
          <w:lang w:val="ne_NP" w:bidi="ne_NP"/>
        </w:rPr>
        <w:t>दृश्य २ मा, येशू र याइरसले घरमा आइपुग्दा भीडभाड देख्छन् र विलाप गरिरहेको सुन्छन्। येशूले शोकगर्नेहरूलाई सोध्नुहुन्छ, "तपाईंहरू किन यो सबै हल्ला गरिरहनु भएको छ?" येशूले शोकगर्नेहरूलाई केटी मरेकी छैन तर सुतेकी मात्र छ भनेर बताउनुहुन्छ। भीडले उहाँलाई हेरेर हाँस्छ।</w:t>
      </w:r>
    </w:p>
    <w:p>
      <w:pPr/>
      <w:r>
        <w:rPr>
          <w:lang w:val="ne_NP" w:bidi="ne_NP"/>
        </w:rPr>
      </w:r>
      <w:r>
        <w:rPr>
          <w:lang w:val="ne_NP" w:bidi="ne_NP"/>
        </w:rPr>
        <w:t>अभिनयलाई रोक्‍नुहोस्। भीडलाई सोध्नुहोस्, "तपाईं किन हाँस्दै हुनुहुन्छ?" तपाईंले यस्तो कुरा सुन्न सक्नुहुन्छ, “हामीलाई थाहा छ कि केटी मरेकी छिन्, र येशूले उनी सुतेकी मात्र छिन् भनेर सोच्नु भएकोमा हामी विश्वास गर्दैनौं,” “येशूले आफूलाई के ठान्नुहुन्छ?” येशूले उनलाई देख्नु भएको पनि छैन। उनी सुतेकी छिन् भनेर येशूले कसरी थाहा पाउन सक्नुहुन्छ। हामी सबैलाई थाहा छ उनी मरेकी छिन्।" नाटकलाई जारी राख्नुहोस्।</w:t>
      </w:r>
    </w:p>
    <w:p>
      <w:pPr/>
      <w:r>
        <w:rPr>
          <w:lang w:val="ne_NP" w:bidi="ne_NP"/>
        </w:rPr>
      </w:r>
      <w:r>
        <w:rPr>
          <w:lang w:val="ne_NP" w:bidi="ne_NP"/>
        </w:rPr>
        <w:t>दृश्य ३ मा, येशूले सबै पेशेवर शोकगर्नेहरूलाई छोड्नुहुन्छ। त्यसपछि येशूले केटीको आमा, याइरस, पत्रुस, याकूब र यूहन्नालाई लिएर जानुहुन्छ र तिनीहरू सबै केटी सुतेकी कोठामा जान्छन्। येशू पुग्नुहुन्छ र मरेकी केटीको हात समात्नुहुन्छ र "तलिथा, कुमी" भन्नुहुन्छ, जसको अर्थ "सानी केटी, उठ।" तुरुन्तै उनी उभिन्छिन् र वरिपरि हिंड्छिन्।</w:t>
      </w:r>
    </w:p>
    <w:p>
      <w:pPr/>
      <w:r>
        <w:rPr>
          <w:lang w:val="ne_NP" w:bidi="ne_NP"/>
        </w:rPr>
      </w:r>
      <w:r>
        <w:rPr>
          <w:lang w:val="ne_NP" w:bidi="ne_NP"/>
        </w:rPr>
        <w:t>अभिनयलाई रोक्‍नुहोस्। आमा र बुबालाई सोध्नुहोस्, "अहिले तपाईंलाई कस्तो महसुस भइरहेको छ?" तपाईंले "हामी खुशीले ओत-प्रोत भएका छौं," "हामी अचम्मित छौं," "हाम्रो छोरी जीवित छिन् भनेर हामी अत्यन्तै खुसी छौं" वा "अब हामी विश्वास गर्छौं" जस्ता कुरा सुन्न सक्नुहुन्छ। यो कसरी हुन सक्छ? मलाई थाहा छ उनी मरेकी थिइन्, तर यहाँ उनी फेरि जीवित छिन्। यो चमत्कार हो!" पत्रुस, याकूब र यूहन्नालाई सोध्नुहोस्, "अहिले तपाईंलाई कस्तो महसुस भइरहेको छ?" तपाईंले सुन्न सक्नुहुन्छ, "अचम्ममा परेका छौ।" अति आश्चर्य जब हावा र पानीले येशूको आज्ञा पालन गरे, मैले सोचेँ कि हामीले सबै कुरा देखिसकेका थियौं। यो झन् धेरै अचम्मको छ! येशूले यी कुराहरू कसरी गर्न सक्नुहुन्छ? येशू साँच्चै को हुनुहुन्छ भनेर म बुझ्दिन, तर म थप जान्न चाहन्छु।" नाटकलाई जारी राख्नुहोस्।</w:t>
      </w:r>
    </w:p>
    <w:p>
      <w:pPr/>
      <w:r>
        <w:rPr>
          <w:lang w:val="ne_NP" w:bidi="ne_NP"/>
        </w:rPr>
      </w:r>
      <w:r>
        <w:rPr>
          <w:lang w:val="ne_NP" w:bidi="ne_NP"/>
        </w:rPr>
        <w:t>अन्तमा, येशूले कोठामा भएकाहरूलाई के भयो भनेर कसैलाई नबताउनु र केटीलाई केही खान दिनु भनेर आज्ञा दिनुहुन्छ। अभिनय पछि, टोलीलाई सोध्नुहोस्, "के भएको थियो भनेर कसैलाई पनि नबताउन येशूले आदेश दिनुभएको किन होला, तपाईंलाई के लाग्छ?" तपाईंले 'उहाँले आफ्नो वास्तविकता देखाउने समय आएको थिएन' वा 'उहाँ सानी केटीको लागि चिन्तित हुनुहुन्थ्यो' जस्ता कुरा सुन्न सक्नुहुन्छ। उहाँले चाहनुहुन्न कि उनी मानिसहरूले हेर्न चाहने कुनै वस्तु बनून्, र उहाँले यो पनि चाहनुहुन्न कि उनी मरेकी र अहिले जीवित छिन् भन्ने तथ्यले उनको भविष्यलाई आकार देओस।</w:t>
      </w:r>
    </w:p>
    <w:p>
      <w:pPr/>
      <w:r>
        <w:rPr>
          <w:lang w:val="ne_NP" w:bidi="ne_NP"/>
        </w:rPr>
      </w:r>
      <w:r>
        <w:rPr>
          <w:lang w:val="ne_NP" w:bidi="ne_NP"/>
        </w:rPr>
        <w:t>येशूले तिनीहरूलाई उनिलाई केही खान दिनू भनेर किन भन्नुभएको थियो भनेर सोध्नुहोस्। तपाईंले यस्तो कुरा सुन्न सक्नुहुन्छ, "उहाँले उनलाई जीवित पार्ने कुरामा मात्र चिन्ता गर्नुभएको थिएन, तर उनको आवश्यकताहरूको बारेमा पनि चिन्तित हुनुहुन्थ्यो - उनी भोकाइन्" वा "सायद उहाँले उनी साँच्चै जीवित छिन् र भूत होइनन् भनेर प्रमाणित गर्न चाहन्थे।"</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५:३५–४३ श्रव्य संस्करण सुन्‍नुहोस्।</w:t>
      </w:r>
    </w:p>
    <w:p>
      <w:pPr/>
      <w:r>
        <w:rPr>
          <w:lang w:val="ne_NP" w:bidi="ne_NP"/>
        </w:rPr>
      </w:r>
      <w:r>
        <w:rPr>
          <w:lang w:val="ne_NP" w:bidi="ne_NP"/>
        </w:rPr>
        <w:t xml:space="preserve">तपाईंले प्रयोग गरिरहनु भएको </w:t>
      </w:r>
      <w:r>
        <w:rPr>
          <w:lang w:val="ne_NP" w:bidi="ne_NP"/>
        </w:rPr>
        <w:t>सभाघर</w:t>
      </w:r>
      <w:r>
        <w:rPr>
          <w:lang w:val="ne_NP" w:bidi="ne_NP"/>
        </w:rPr>
        <w:t xml:space="preserve">, </w:t>
      </w:r>
      <w:r>
        <w:rPr>
          <w:b/>
          <w:lang w:val="ne_NP" w:bidi="ne_NP"/>
        </w:rPr>
        <w:t>शासक</w:t>
      </w:r>
      <w:r>
        <w:rPr>
          <w:lang w:val="ne_NP" w:bidi="ne_NP"/>
        </w:rPr>
        <w:t xml:space="preserve">, वा </w:t>
      </w:r>
      <w:r>
        <w:rPr>
          <w:lang w:val="ne_NP" w:bidi="ne_NP"/>
        </w:rPr>
        <w:t>सभाघरको नेता</w:t>
      </w:r>
      <w:r>
        <w:rPr>
          <w:lang w:val="ne_NP" w:bidi="ne_NP"/>
        </w:rPr>
        <w:t>का लागि त्यही शब्दहरू प्रयोग गर्नुहोस्।</w:t>
      </w:r>
    </w:p>
    <w:p>
      <w:pPr/>
      <w:r>
        <w:rPr>
          <w:lang w:val="ne_NP" w:bidi="ne_NP"/>
        </w:rPr>
      </w:r>
      <w:r>
        <w:rPr>
          <w:lang w:val="ne_NP" w:bidi="ne_NP"/>
        </w:rPr>
        <w:t xml:space="preserve">दूतहरूले येशूलाई </w:t>
      </w:r>
      <w:r>
        <w:rPr>
          <w:lang w:val="ne_NP" w:bidi="ne_NP"/>
        </w:rPr>
        <w:t>गुरू</w:t>
      </w:r>
      <w:r>
        <w:rPr>
          <w:lang w:val="ne_NP" w:bidi="ne_NP"/>
        </w:rPr>
        <w:t xml:space="preserve"> भने। यो एक आदरणीय सम्बोधन हो जसले देखाउँछ कि येशू परमेश्वरका कुराहरूको शिक्षक हुनुहुन्थ्यो र उहाँसँग उहाँलाई पछ्याउने र उहाँको शिक्षाहरू सुन्ने चेला/विद्यार्थीहरू थिए। स्कूलशिक्षकलाई मात्र जनाउने शब्द प्रयोग नगर्ने कुरामा निश्चित गर्नुहोस्। तपाईंले आँधीलाई शान्त पार्ने कथामा प्रयोग गरेको शब्द प्रयोग गर्नुहोस्।</w:t>
      </w:r>
    </w:p>
    <w:p>
      <w:pPr/>
      <w:r>
        <w:rPr>
          <w:lang w:val="ne_NP" w:bidi="ne_NP"/>
        </w:rPr>
      </w:r>
      <w:r>
        <w:rPr>
          <w:lang w:val="ne_NP" w:bidi="ne_NP"/>
        </w:rPr>
        <w:t xml:space="preserve"> दूतहरूले याइरसलाई येशूलाई कष्ट नदिन भनेर बताएको येशूले </w:t>
      </w:r>
      <w:r>
        <w:rPr>
          <w:b/>
          <w:lang w:val="ne_NP" w:bidi="ne_NP"/>
        </w:rPr>
        <w:t>सुन्नु भयो</w:t>
      </w:r>
      <w:r>
        <w:rPr>
          <w:lang w:val="ne_NP" w:bidi="ne_NP"/>
        </w:rPr>
        <w:t>। येशूले सन्देशलाई वेवास्ता गर्नु भयो भनेर केही अनुवादहरूले भन्छन्, किनभने वास्तवमा त्यस्तै भएको थियो। वास्तवमा येशूले दूतहरू याइरससँग कुरा गरिरहेकै बेला तिनीहरूलाई रोक्नुभयो।</w:t>
      </w:r>
    </w:p>
    <w:p>
      <w:pPr/>
      <w:r>
        <w:rPr>
          <w:lang w:val="ne_NP" w:bidi="ne_NP"/>
        </w:rPr>
      </w:r>
      <w:r>
        <w:rPr>
          <w:lang w:val="ne_NP" w:bidi="ne_NP"/>
        </w:rPr>
        <w:t xml:space="preserve">येशूले याइरसलाई भन्नुभयो, "डराउनु पर्दैन, विश्वास मात्र गर्नुहोस्।" </w:t>
      </w:r>
      <w:r>
        <w:rPr>
          <w:b/>
          <w:lang w:val="ne_NP" w:bidi="ne_NP"/>
        </w:rPr>
        <w:t>विश्वास</w:t>
      </w:r>
      <w:r>
        <w:rPr>
          <w:lang w:val="ne_NP" w:bidi="ne_NP"/>
        </w:rPr>
        <w:t xml:space="preserve"> वा </w:t>
      </w:r>
      <w:r>
        <w:rPr>
          <w:b/>
          <w:lang w:val="ne_NP" w:bidi="ne_NP"/>
        </w:rPr>
        <w:t>आस्था</w:t>
      </w:r>
      <w:r>
        <w:rPr>
          <w:lang w:val="ne_NP" w:bidi="ne_NP"/>
        </w:rPr>
        <w:t xml:space="preserve"> परमेश्वरको प्रतिज्ञाप्रति मानिसहरूको प्रतिक्रियालाई वर्णन गर्दछ। यो परमेश्वरमा तपाईंको भरोसा राख्ने बारेमा हो। यस अवस्थामा, येशूले याइरसलाई उहाँमा विश्वास गर्न भन्नुभएको थियो। याइरस येशूसँग घरमा गए। याइरसले येशूलाई पेशेवर शोकगर्नेहरूलाई पठाउन अनुमति दिए। यी कार्यहरूबाट याइरसले येशूले केही गर्न जाँदै हुनुहुन्छ भनेर विश्वास गर्छन् भनेर देखाउँछ। याइरसलाई येशूले के गर्नुहुनेछ भनेर थाहा छैन। विश्वास वा विश्वास गर्नका लागि त्यही शब्द प्रयोग गर्नुहोस् जुन तपाईंले प्रयोग गर्नुभएको छ। मुख्य शब्दावलीमा </w:t>
      </w:r>
      <w:r>
        <w:rPr>
          <w:lang w:val="ne_NP" w:bidi="ne_NP"/>
        </w:rPr>
        <w:t>विश्वासको</w:t>
      </w:r>
      <w:r>
        <w:rPr>
          <w:lang w:val="ne_NP" w:bidi="ne_NP"/>
        </w:rPr>
        <w:t xml:space="preserve"> बारेमा छलफल गरिएको छ।</w:t>
      </w:r>
    </w:p>
    <w:p>
      <w:pPr/>
      <w:r>
        <w:rPr>
          <w:lang w:val="ne_NP" w:bidi="ne_NP"/>
        </w:rPr>
      </w:r>
      <w:r>
        <w:rPr>
          <w:lang w:val="ne_NP" w:bidi="ne_NP"/>
        </w:rPr>
        <w:t xml:space="preserve">जब येशू याइरसको घरमा आइपुग्नुभयो, शोकगर्नेहरू </w:t>
      </w:r>
      <w:r>
        <w:rPr>
          <w:b/>
          <w:lang w:val="ne_NP" w:bidi="ne_NP"/>
        </w:rPr>
        <w:t>विलाप गरिरहेका</w:t>
      </w:r>
      <w:r>
        <w:rPr>
          <w:lang w:val="ne_NP" w:bidi="ne_NP"/>
        </w:rPr>
        <w:t xml:space="preserve"> थिए। "विलाप गर्नु" भनेर प्रयोग गरिएको शब्द त्यो भाषामा विलाप वा रोएको आवाज जस्तै देखिन्छ। यदि तपाईंको भाषामा ठूलो स्वरमा रोएको बारेमा कुरा गर्ने यस्तै तरिका छ जुन वास्तवमा रोइरहेको जस्तो लाग्छ, तपाईं यसलाई यहाँ प्रयोग गर्न सक्नुहुन्छ।</w:t>
      </w:r>
    </w:p>
    <w:p>
      <w:pPr/>
      <w:r>
        <w:rPr>
          <w:lang w:val="ne_NP" w:bidi="ne_NP"/>
        </w:rPr>
      </w:r>
      <w:r>
        <w:rPr>
          <w:lang w:val="ne_NP" w:bidi="ne_NP"/>
        </w:rPr>
        <w:t xml:space="preserve">ती दिनहरूमा, जब कोही मरेपछि मानिसहरूले पेशेवर यहूदी </w:t>
      </w:r>
      <w:r>
        <w:rPr>
          <w:b/>
          <w:lang w:val="ne_NP" w:bidi="ne_NP"/>
        </w:rPr>
        <w:t>शोकगर्नेहरूलाई</w:t>
      </w:r>
      <w:r>
        <w:rPr>
          <w:lang w:val="ne_NP" w:bidi="ne_NP"/>
        </w:rPr>
        <w:t xml:space="preserve"> काममा लगाउँथे। व्यक्ति जति बढी प्रभावशाली वा धनी थियो, त्यति नै बढी शोकगर्नेहरूलाई काममा लगाउने आशा गरिन्थ्यो। जसले धेरै मानिसहरूलाई काममा राख्नुपर्ने अवस्था हुन्छ ति आराधना गर्ने स्थलका अगुवालाई नै प्रभावशाली मानिन्थ्यो। पेशेवर शोकगर्नेहरूले गीत र ताली बजाउँदा नृत्य गर्थे, र चिहान नजिकिदै जाँदा तिनीहरूको शोक प्रदर्शन झन झन तिब्र हुदै जान्थ्यो। येशू घरमा आइपुग्दा त्यहाँ ठूलो कोलाहल थियो। तर शोकगर्नेहरूले छिट्टै रुन छोडेर येशूलाई हेर्दै हाँस्न थाले। तिनीहरू साँच्चै दुखी थिएनन्, तर केवल दुखी भएको नाटक गरिरहेका थिए।</w:t>
      </w:r>
    </w:p>
    <w:p>
      <w:pPr/>
      <w:r>
        <w:rPr>
          <w:lang w:val="ne_NP" w:bidi="ne_NP"/>
        </w:rPr>
      </w:r>
      <w:r>
        <w:rPr>
          <w:b/>
          <w:lang w:val="ne_NP" w:bidi="ne_NP"/>
        </w:rPr>
        <w:t>भीडले उहाँलाई हेरेर हाँसे</w:t>
      </w:r>
      <w:r>
        <w:rPr>
          <w:lang w:val="ne_NP" w:bidi="ne_NP"/>
        </w:rPr>
        <w:t xml:space="preserve"> भन्ने कुरालाई केही भाषाहरूमा फरक रूपमा अनुवाद गर्न आवश्यक पर्न सक्छ। दर्शकहरूले बुझ्नुपर्छ कि मानिसहरू हाँसिरहेका थिए किनभने तिनीहरूले येशूले केटी मरेकी होइन, केवल सुतेकी थिइन् भनेको कुरा पागलपन ठाने। यो एक किसिमको येशूलाई उपहास, तिरस्कार र मजाकको हाँसो थियो। यो त्यो प्रकारको हाँसो थिएन, जुन रमाइलो कुरा सुनेपछि आउँछ।</w:t>
      </w:r>
    </w:p>
    <w:p>
      <w:pPr/>
      <w:r>
        <w:rPr>
          <w:lang w:val="ne_NP" w:bidi="ne_NP"/>
        </w:rPr>
      </w:r>
      <w:r>
        <w:rPr>
          <w:b/>
          <w:lang w:val="ne_NP" w:bidi="ne_NP"/>
        </w:rPr>
        <w:t>उहाँले सबैलाई बाहिर जान लगाउनु भयो</w:t>
      </w:r>
      <w:r>
        <w:rPr>
          <w:lang w:val="ne_NP" w:bidi="ne_NP"/>
        </w:rPr>
        <w:t>,भन्ने कुरा कडा आदेश हो, जसले उहाँले तिनीहरूलाई बलपूर्वक घरबाट बाहिर निकाल्नुभयो भन्ने संकेत गर्छ।</w:t>
      </w:r>
    </w:p>
    <w:p>
      <w:pPr/>
      <w:r>
        <w:rPr>
          <w:lang w:val="ne_NP" w:bidi="ne_NP"/>
        </w:rPr>
      </w:r>
      <w:r>
        <w:rPr>
          <w:b/>
          <w:lang w:val="ne_NP" w:bidi="ne_NP"/>
        </w:rPr>
        <w:t>येशूले तिनीहरूलाई कडा आदेश दिनुभयो</w:t>
      </w:r>
      <w:r>
        <w:rPr>
          <w:lang w:val="ne_NP" w:bidi="ne_NP"/>
        </w:rPr>
        <w:t>, जुन कडा आदेश हो र यसलाई त्यसरी नै अनुवाद गर्नुपर्छ।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6:1–6</w:t>
      </w:r>
      <w:r>
        <w:rPr>
          <w:lang w:val="ne_NP" w:bidi="ne_NP"/>
        </w:rPr>
      </w:r>
    </w:p>
    <w:p>
      <w:pPr>
        <w:pStyle w:val="Heading3"/>
      </w:pPr>
      <w:r>
        <w:rPr>
          <w:lang w:val="ne_NP" w:bidi="ne_NP"/>
        </w:rPr>
        <w:t>Step 1</w:t>
      </w:r>
    </w:p>
    <w:p>
      <w:pPr/>
      <w:r>
        <w:rPr>
          <w:lang w:val="ne_NP" w:bidi="ne_NP"/>
        </w:rPr>
      </w:r>
      <w:r>
        <w:rPr>
          <w:lang w:val="ne_NP" w:bidi="ne_NP"/>
        </w:rPr>
        <w:t>मर्कूस ६:१–६क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६:१–६क को श्रव्य संस्करण सुन्‍नुहोस्।</w:t>
      </w:r>
    </w:p>
    <w:p>
      <w:pPr/>
      <w:r>
        <w:rPr>
          <w:lang w:val="ne_NP" w:bidi="ne_NP"/>
        </w:rPr>
      </w:r>
      <w:r>
        <w:rPr>
          <w:lang w:val="ne_NP" w:bidi="ne_NP"/>
        </w:rPr>
        <w:t>यस कथामा येशूले अद्भुत चमत्कारहरू गर्नुभएको छ र उहाँ प्रसिद्ध हुँदै जानुभएको छ। तर, मार्कूस फेरि येशूलाई मानिसहरूले अस्वीकार गरेको विषयमा थप कुरा गर्न थाल्छन। मर्कूसको अघिल्लो खण्डमा, हामी धार्मिक नेताहरूले येशूको विरुद्धमा षड्यन्त्र गरिरहेका देख्छौं। यो कथा येशूले याइरसको छोरीलाई मरेकाबाट ब्यूँताएपछि आफ्नो सेवकाईमा भएको अर्को घटनाको कथात्मक विवरण हो।</w:t>
      </w:r>
    </w:p>
    <w:p>
      <w:pPr/>
      <w:r>
        <w:rPr>
          <w:lang w:val="ne_NP" w:bidi="ne_NP"/>
        </w:rPr>
      </w:r>
      <w:r>
        <w:rPr>
          <w:lang w:val="ne_NP" w:bidi="ne_NP"/>
        </w:rPr>
        <w:t>यस कथामा, येशू आफ्नो गृहनगरमा फर्कनुहुन्छ। यद्यपि यो उल्लेख गरिएको छैन, तर बाइबलका विद्वानहरू विश्वास गर्छन् कि यो कुराले नासरतलाई जनाउँछ। गृहनगर भनेको जन्मिएको वा हुर्केको शहर, गाउँ वा ठाउँ हो। येशू बेथलेहेममा जन्मिनुभएको थियो, तर मरियम र यूसुफ नासरतमा फर्केर गए र येशू नासरतमा हुर्कनुभयो। मानिसहरूले नासरतलाई येशूको गृहनगरको रूपमा लिन्थे।</w:t>
      </w:r>
    </w:p>
    <w:p>
      <w:pPr/>
      <w:r>
        <w:rPr>
          <w:lang w:val="ne_NP" w:bidi="ne_NP"/>
        </w:rPr>
      </w:r>
      <w:r>
        <w:rPr>
          <w:lang w:val="ne_NP" w:bidi="ne_NP"/>
        </w:rPr>
        <w:t>यहाँ रोक्नुहोस् र तपाईंको टोलीलाई नासरत, गालीलको समुद्र र कफर्नहुम चिन्ह लगाइएको नक्सा देखाउनुहोस्। कफर्नहुम र नासरतको बीचको सामान्य बाटोलाई चिन्ह लगाउनुपर्छ। रेकर्डिङ रोक्‍नुहोस्।</w:t>
      </w:r>
    </w:p>
    <w:p>
      <w:pPr/>
      <w:r>
        <w:rPr>
          <w:lang w:val="ne_NP" w:bidi="ne_NP"/>
        </w:rPr>
      </w:r>
      <w:r>
        <w:rPr>
          <w:lang w:val="ne_NP" w:bidi="ne_NP"/>
        </w:rPr>
        <w:t>चेलाहरू येशूसँग नासरतमा गए। येशूले १२ जनालाई चेला हुनकोलागि आग्रह गर्नुभएको थियो। सामान्यतया धर्मशास्त्रले चेलाहरू त्यहाँ थिए, भनेको अर्थ १२ छानिएका मानिसहरू त्यहाँ थिए भनेको हो। कहिलेकाँही येशूले आफूसँग १२ भन्दा कम व्यक्तिलाई लैजानुहुन्छ। हामीले याइरसको कथामा येशूले तीन जना चेलाहरूलाई आफूसँग लिएर याइरसको घरमा जानुभएको देख्यौं। सायद १२ जना सबै येशूसँग नासरतमा गए।</w:t>
      </w:r>
    </w:p>
    <w:p>
      <w:pPr/>
      <w:r>
        <w:rPr>
          <w:lang w:val="ne_NP" w:bidi="ne_NP"/>
        </w:rPr>
      </w:r>
      <w:r>
        <w:rPr>
          <w:lang w:val="ne_NP" w:bidi="ne_NP"/>
        </w:rPr>
        <w:t xml:space="preserve"> येशूले प्रसिद्ध शिक्षकको रूपमा प्राय: विश्रामको दिनमा सभाघरमा वा यहूदी प्रार्थना गर्ने ठाउँमा सिकाउनुभयो। विश्रामको दिन यहूदीको विश्राम र आराधनाको दिन थियो। यस दिन नासरतमा, मानिसहरू उहाँको शिक्षाबाट "अचम्मित भए" तर सकारात्मक तरिकाले होइन। यो आश्चर्य आक्रोशसँग मिसिएको थियो। एउटा साधरण व्यक्तिसँग पनि यस्तो बुद्धि र शक्ति हुन सक्छ भन्ने कुराले उनीहरू असन्तुष्ट वा अपमानित भएका थिए। बुद्धिले आत्मिक कुराहरूको बुझाइलाई जनाउँछ जुन अध्ययनबाट आउँदैन।</w:t>
      </w:r>
    </w:p>
    <w:p>
      <w:pPr/>
      <w:r>
        <w:rPr>
          <w:lang w:val="ne_NP" w:bidi="ne_NP"/>
        </w:rPr>
      </w:r>
      <w:r>
        <w:rPr>
          <w:lang w:val="ne_NP" w:bidi="ne_NP"/>
        </w:rPr>
        <w:t>मानिसहरूले यस्ता प्रश्नहरूको शृङ्खला सोध्छन् जसको जवाफ दिन आवश्यक हुँदैन। यी प्रश्नहरू सकारात्मक भनाईको रुपमा बताउन सकिन्छ। उदाहरणको लागि, "येशूले यो बुद्धि कहाँबाट पाउनुभयो?" यसलाई "येशूसँग यस्तो बुद्धि नहुनु पर्ने" भनेर भन्न सकिन्थ्यो। येशू केवल सिकर्मि हुनुहुन्छ।" वा, "येशूले यो बुद्धि कसरी प्राप्त गर्नुभयो भनेर हामीलाई थाहा छैन। येशू केवल सिकर्मि हुनुहुन्छ।" नासरतमा हुर्किएको एक साधारण सिकर्मी येशूमा सामान्यतया यस्तो बुद्धि र चमत्कार गर्ने शक्ति हुन सक्दैन भनेर मानिसहरूले यस्ता प्रश्नहरू सोधेर भनिरहेका छन्।</w:t>
      </w:r>
    </w:p>
    <w:p>
      <w:pPr/>
      <w:r>
        <w:rPr>
          <w:lang w:val="ne_NP" w:bidi="ne_NP"/>
        </w:rPr>
      </w:r>
      <w:r>
        <w:rPr>
          <w:lang w:val="ne_NP" w:bidi="ne_NP"/>
        </w:rPr>
        <w:t>रोक्नुहोस् र छलफल गर्नुहोस्: समुदाय छोडेर प्रसिद्ध व्यक्ति भएर फर्किएको कुनै एउटा ब्यक्तिको कथा सुनाउनुहोस्। समुदायका मानिसहरूलाई यो व्यक्ति त्यहाँ बसेको बेलाको सम्झना छ। तिनीहरूले आफ्ना बीचमा हुर्किरहेको देखेको व्यक्ति समुदायमा फेरि फर्किँदा उसको बारेमा समुदायले कस्तो महसुस गर्ला? समुदायले गरेको स्वागतलाई कथा बताउनेले कसरी वर्णन गर्छन् भनेर ध्यानपूर्वक सुन्नुहोस्। रेकर्डिङ रोक्‍नुहोस्।</w:t>
      </w:r>
    </w:p>
    <w:p>
      <w:pPr/>
      <w:r>
        <w:rPr>
          <w:lang w:val="ne_NP" w:bidi="ne_NP"/>
        </w:rPr>
      </w:r>
      <w:r>
        <w:rPr>
          <w:lang w:val="ne_NP" w:bidi="ne_NP"/>
        </w:rPr>
        <w:t>मानिसहरूले येशूलाई "यो मानिस" भनेर उल्लेख गर्छन्। यो अनादर वा अस्वीकृति देखाउने तरिका हो। तिनीहरूले येशूलाई चिन्थे। यो प्रकारको कुराले तिनीहरूले येशूलाई गुरूको रूपमा स्वीकार गर्दैनन् भनेर देखाउँछन्।</w:t>
      </w:r>
    </w:p>
    <w:p>
      <w:pPr/>
      <w:r>
        <w:rPr>
          <w:lang w:val="ne_NP" w:bidi="ne_NP"/>
        </w:rPr>
      </w:r>
      <w:r>
        <w:rPr>
          <w:lang w:val="ne_NP" w:bidi="ne_NP"/>
        </w:rPr>
        <w:t>रोक्नुहोस् र छलफल गर्नुहोस्: समुदायले मन नपराउने कुनै ब्यक्तिको कथा सुनाउनुहोस्। कथा बताउनेले उक्त व्यक्तिलाई कसरी वर्णन गर्छ भनेर ध्यानपूर्वक सुन्नुहोस्। रेकर्डिङ रोक्‍नुहोस्।</w:t>
      </w:r>
    </w:p>
    <w:p>
      <w:pPr/>
      <w:r>
        <w:rPr>
          <w:lang w:val="ne_NP" w:bidi="ne_NP"/>
        </w:rPr>
      </w:r>
      <w:r>
        <w:rPr>
          <w:lang w:val="ne_NP" w:bidi="ne_NP"/>
        </w:rPr>
        <w:t>अर्को कुरा, तिनीहरूले येशू केवल सिकर्मी, सामान्य कारीगर हुनुहुन्छ भनेर उहाँको पृष्ठभूमिको बारेमा कुरा गर्छन्।</w:t>
      </w:r>
    </w:p>
    <w:p>
      <w:pPr/>
      <w:r>
        <w:rPr>
          <w:lang w:val="ne_NP" w:bidi="ne_NP"/>
        </w:rPr>
      </w:r>
      <w:r>
        <w:rPr>
          <w:lang w:val="ne_NP" w:bidi="ne_NP"/>
        </w:rPr>
        <w:t>सिकर्मी शब्दले हातले काम गर्ने सबै प्रकारका मानिसहरूलाई जनाउन सक्छ, जस्तैः डकर्मी (ईट्टासँग काम गर्ने व्यक्ति), लोहार (फलाम वा धातुबाट काम गर्ने व्यक्ति), जहाज निर्माता (जहाज बनाउने व्यक्ति), वा मूर्तिकार (ढुङ्गा वा काठबाट कुराहरू कुँदिने व्यक्ति) नासरतका मानिसहरूले येशूलाई सिकर्मी योसेफको छोराको रूपमा सोचे। येशूले योसेफबाट यो काम सिकेका हुन सक्छन्। सामान्यतया यहूदी मानिसहरूले कडा परिश्रम गर्नेहरूलाई सम्मान गर्थे।</w:t>
      </w:r>
    </w:p>
    <w:p>
      <w:pPr/>
      <w:r>
        <w:rPr>
          <w:lang w:val="ne_NP" w:bidi="ne_NP"/>
        </w:rPr>
      </w:r>
      <w:r>
        <w:rPr>
          <w:lang w:val="ne_NP" w:bidi="ne_NP"/>
        </w:rPr>
        <w:t>त्यसपछि मानिसहरूले येशूलाई मरियमको छोराको रूपमा उल्लेख गर्छन्। चाहे उसको बुबाको मृत्यू भैसकेको भएता पनि यहूदीहरूले सामान्यतया उसको छोरा भनेर सम्बोधन गर्थे। यो प्रकारले येशूको बारेमा कुरा गर्दा उनीहरू येशूलाई अवैध सन्तान मान्थे वा येशू विवाह नभएका आमा र बुबाबाट जन्मिएको कुरा विश्वास गर्थे भन्ने देखाउन सक्छ।</w:t>
      </w:r>
    </w:p>
    <w:p>
      <w:pPr/>
      <w:r>
        <w:rPr>
          <w:lang w:val="ne_NP" w:bidi="ne_NP"/>
        </w:rPr>
      </w:r>
      <w:r>
        <w:rPr>
          <w:lang w:val="ne_NP" w:bidi="ne_NP"/>
        </w:rPr>
        <w:t>रोक्नुहोस् र छलफल गर्नुहोस्: तपाईंको समुदायले गरीब ब्यक्ति र जीविकाका लागि कडा मेहनत गर्ने व्यक्तिलाई कस्तो महसुस गर्छ? तपाईंको समुदायले अवैध हुन सक्ने व्यक्तिको बारेमा कस्तो महसुस गर्छ? रेकर्डिङ रोक्‍नुहोस्।</w:t>
      </w:r>
    </w:p>
    <w:p>
      <w:pPr/>
      <w:r>
        <w:rPr>
          <w:lang w:val="ne_NP" w:bidi="ne_NP"/>
        </w:rPr>
      </w:r>
      <w:r>
        <w:rPr>
          <w:lang w:val="ne_NP" w:bidi="ne_NP"/>
        </w:rPr>
        <w:t>यस खण्डले येशूका ४ भाइहरूको नाम सूचीबद्ध गर्दछ। यी ४ भाइहरू येशूभन्दा कान्छा छन्। येशू मरियमको जेठा छोरा हुनुहुन्थ्यो। बहिनीहरूको नाम छैन। बहिनीहरू येशूभन्दा कान्छी छिन्। तिनीहरू त्यहाँ मानिसहरूसँग बस्छन् भन्नेकुराले दिदीबहिनीहरू विवाहित छन् भन्ने संकेत गर्न सक्छ। येशूले आफ्नो सार्वजनिक सेवकाई सुरु गर्दा ३० वर्षको हुनुहुन्थ्यो। त्यसैले, येशूका भाइ वा बहिनीहरू सायद विवाह गर्ने उमेर पुगेका थिए। मानिसहरूले भनिरहेका छन्, येशूको परिवार ‘यहाँ तिनीहरूसँगै छन्’ किनभने तिनीहरूले येशू को हुन् भनेर र येशूको परिवारलाई पनि चिन्छन्। तिनीहरू सोच्दछन् कि येशूले यसरी बुद्धिमत्ताका साथ बोल्नका लागि आवश्यक शिक्षा र तालिम पाउनुभएको छैन।</w:t>
      </w:r>
    </w:p>
    <w:p>
      <w:pPr/>
      <w:r>
        <w:rPr>
          <w:lang w:val="ne_NP" w:bidi="ne_NP"/>
        </w:rPr>
      </w:r>
      <w:r>
        <w:rPr>
          <w:lang w:val="ne_NP" w:bidi="ne_NP"/>
        </w:rPr>
        <w:t>रोक्नुहोस् र छलफल गर्नुहोस्: धेरै भाइहरू र बहिनीहरू भएका ठूला परिवारहरूको बारेमा कुरा गर्नुहोस्। जेठा भाइ वा जेठी बहिनीको लागि कुन शब्दहरू प्रयोग गर्नुहुन्छ? कान्छा भाइहरू र बहिनीहरूको लागि कुन शब्दहरू प्रयोग गर्नुहुन्छ? रेकर्डिङ रोक्‍नुहोस्।</w:t>
      </w:r>
    </w:p>
    <w:p>
      <w:pPr/>
      <w:r>
        <w:rPr>
          <w:lang w:val="ne_NP" w:bidi="ne_NP"/>
        </w:rPr>
      </w:r>
      <w:r>
        <w:rPr>
          <w:lang w:val="ne_NP" w:bidi="ne_NP"/>
        </w:rPr>
        <w:t>नासरतका मानिसहरू आक्रोसित भए। यसको अर्थ मानिसहरू येशूसँग दुखीत र रिसाएका थिए। येशूले यस प्रकारले आउँनु र सिकाउनु भएको कुराले मानिसहरू रिसाएका र छक्क परेका थिए। मानिसहरूले येशूमा विश्वास गर्न छोडे।</w:t>
      </w:r>
    </w:p>
    <w:p>
      <w:pPr/>
      <w:r>
        <w:rPr>
          <w:lang w:val="ne_NP" w:bidi="ne_NP"/>
        </w:rPr>
      </w:r>
      <w:r>
        <w:rPr>
          <w:lang w:val="ne_NP" w:bidi="ne_NP"/>
        </w:rPr>
        <w:t>रोक्नुहोस् र छलफल गर्नुहोस्: गाउँ छोडेर पछि गाउँमा फर्किएको कुनै ब्यक्तिको कथा सुनाउनुहोस्। मानिसहरूले यस व्यक्तिमा भएको परिवर्तनहरूलाई बुझेनन्। अब यस व्यक्तिको व्यवहार वा कुरा गर्ने तरिका मानिसहरूलाई मन परेन। यस व्यक्तिलाई वर्णन गर्न प्रयोग गरिने शब्दहरू सुन्नुहोस्। रेकर्डिङ रोक्‍नुहोस्।</w:t>
      </w:r>
    </w:p>
    <w:p>
      <w:pPr/>
      <w:r>
        <w:rPr>
          <w:lang w:val="ne_NP" w:bidi="ne_NP"/>
        </w:rPr>
      </w:r>
      <w:r>
        <w:rPr>
          <w:lang w:val="ne_NP" w:bidi="ne_NP"/>
        </w:rPr>
        <w:t xml:space="preserve"> त्यस समयमा समुदायहरूले प्राय: अगमवक्ताहरू, वा तिनीहरूसँग राम्रो चिनजान भएका वा तिनै समुदायका मानिसहरूलाई अस्वीकार गर्ने गर्थे भनेर येशूले आफ्ना भनाईकासाथ जवाफ दिनुहुन्छ। येशूले भन्नुहुन्छ, "अगमवक्तालाई आफ्नो गृहनगरबाहेक सबै ठाउँमा सम्मान गरिन्छ।" येशूको अर्थ अन्य ठाउँहरूका मानिसहरूले अगमवक्ताको शिक्षालाई स्वीकार गर्नेछन् र सुन्छन्। तर आफ्नो गृहनगर वा आफ्नो परिवारमा सामान्यतया अगमवक्तालाई अस्वीकार गरिन्छ। मानिसहरूले उहाँको कुरा सुन्न अस्वीकार गर्छन्। फलस्वरूप, येशूले त्यहाँ धेरै चमत्कारहरू गर्नुहुन्न, किनभने उहाँले सक्नुहुन्न भनेर होइन-हामीलाई थाहा छ येशूसँग शक्ति छ-तर उहाँले त्यसो नगर्ने निर्णय गर्नुहुन्छ। येशूले नासरत छोड्नु अघि केही बिरामीहरूलाई निको पार्नुभयो।</w:t>
      </w:r>
    </w:p>
    <w:p>
      <w:pPr/>
      <w:r>
        <w:rPr>
          <w:lang w:val="ne_NP" w:bidi="ne_NP"/>
        </w:rPr>
      </w:r>
      <w:r>
        <w:rPr>
          <w:lang w:val="ne_NP" w:bidi="ne_NP"/>
        </w:rPr>
        <w:t>यो कथा फेरि "आश्चर्य"मा अन्त्य हुन्छ। यद्यपि यो फरक शब्द हो, यसले नकारात्मक प्रतिक्रियालाई पनि संकेत गर्दछ। मानिसहरूले अझै पनि उहाँमा विश्वास नगरेकोमा येशू आश्चर्यचकित हुनुहुन्छ वा निराश हुनुहुन्छ।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६:१–६क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त्यसपछि समूहले यस भागलाई दृश्यात्मक बनाउनेछ।</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येशू जुन देशमा हुनहुन्थ्यो त्यसको एउटा भाग कफर्नहुमलाई छोडेर नासरत जानुहुन्छ। पहिलो दृश्य त्यहाँ उहाँको यात्रा छ।</w:t>
      </w:r>
    </w:p>
    <w:p>
      <w:pPr/>
      <w:r>
        <w:rPr>
          <w:lang w:val="ne_NP" w:bidi="ne_NP"/>
        </w:rPr>
      </w:r>
      <w:r>
        <w:rPr>
          <w:b/>
          <w:lang w:val="ne_NP" w:bidi="ne_NP"/>
        </w:rPr>
        <w:t>दोस्रो दृश्यमा:</w:t>
      </w:r>
      <w:r>
        <w:rPr>
          <w:lang w:val="ne_NP" w:bidi="ne_NP"/>
        </w:rPr>
        <w:t xml:space="preserve"> विश्रामको दिनमा येशूले सभाघरमा सिकाउनुहुन्छ। मानिसहरू अचम्ममा परेका छन्। र मानिसहरूले उहाँमा विश्वास गर्न अस्वीकार गर्छन्।</w:t>
      </w:r>
    </w:p>
    <w:p>
      <w:pPr/>
      <w:r>
        <w:rPr>
          <w:lang w:val="ne_NP" w:bidi="ne_NP"/>
        </w:rPr>
      </w:r>
      <w:r>
        <w:rPr>
          <w:b/>
          <w:lang w:val="ne_NP" w:bidi="ne_NP"/>
        </w:rPr>
        <w:t>तेस्रो दृश्यमा:</w:t>
      </w:r>
      <w:r>
        <w:rPr>
          <w:lang w:val="ne_NP" w:bidi="ne_NP"/>
        </w:rPr>
        <w:t xml:space="preserve"> येशूले भन्नुहुन्छ, "अगमवक्तालाई आफ्नो शहरमा आफ्नै नातेदार र आफ्नो परिवारका बीचमा बाहेक सबै ठाउँमा सम्मान गरिन्छ।" मानिसहरूको अविश्वासलाई देखेर येशू अचम्ममा पर्नु भएको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नासरतबाट आएका सभाघरका पुरुषहरू</w:t>
      </w:r>
    </w:p>
    <w:p>
      <w:pPr>
        <w:pStyle w:val="ListBullet"/>
        <w:spacing w:line="240" w:lineRule="auto"/>
        <w:ind w:left="720"/>
      </w:pPr>
      <w:r>
        <w:rPr>
          <w:lang w:val="ne_NP" w:bidi="ne_NP"/>
        </w:rPr>
      </w:r>
      <w:r>
        <w:rPr>
          <w:lang w:val="ne_NP" w:bidi="ne_NP"/>
        </w:rPr>
        <w:t>निको भएका केही बिरामी मानिसहरू</w:t>
      </w:r>
    </w:p>
    <w:p>
      <w:pPr/>
      <w:r>
        <w:rPr>
          <w:lang w:val="ne_NP" w:bidi="ne_NP"/>
        </w:rPr>
      </w:r>
      <w:r>
        <w:rPr>
          <w:lang w:val="ne_NP" w:bidi="ne_NP"/>
        </w:rPr>
        <w:t xml:space="preserve"> समुहगत रुपमा, खण्डको सेटिङका यी भागहरूमा ध्यान दिनुहोस्: पहिलो दृश्य येशूले कफर्नहुम छोडेर नासरत फर्किएकोबाट सुरु हुन्छ। धर्मशास्त्रले भन्छ येशूले त्यहाँ छोड्नुभयो, वा त्यो ठाउँ छोड्नुभयो। यसको अर्थ याइरसको छोरीलाई मरेकाबाट ब्यूँताएपछि, येशूले याइरसको घर छोड्नुभयो वा कफर्नहुम छोडेर नासरत फर्कन जानुभयो।</w:t>
      </w:r>
    </w:p>
    <w:p>
      <w:pPr/>
      <w:r>
        <w:rPr>
          <w:lang w:val="ne_NP" w:bidi="ne_NP"/>
        </w:rPr>
      </w:r>
      <w:r>
        <w:rPr>
          <w:lang w:val="ne_NP" w:bidi="ne_NP"/>
        </w:rPr>
        <w:t>रोक्नुहोस् र छलफल गर्नुहोस्: एउटा भएको घटनाको कथा सुनाउनुहोस्। त्यसपछि मुख्य पात्रले त्यो ठाउँ छोड्छ र कथा जारी राख्न अरू कतै जान्छ। कथा वाचकले कथालाई कसरी जोड्छन सुन्नुहोस्। रेकर्डिङ रोक्‍नुहोस्।</w:t>
      </w:r>
    </w:p>
    <w:p>
      <w:pPr/>
      <w:r>
        <w:rPr>
          <w:lang w:val="ne_NP" w:bidi="ne_NP"/>
        </w:rPr>
      </w:r>
      <w:r>
        <w:rPr>
          <w:lang w:val="ne_NP" w:bidi="ne_NP"/>
        </w:rPr>
        <w:t>दृश्य १ मा, येशूले कफर्नहुम छोड्नुहुन्छ र नासरत जानुहुन्छ। चेलाहरू येशूसँग यात्रा गर्छन्। नासरत येशूको गृहनगर हो। यसको अर्थ येशू नासरतमा हुर्कनुभयो। येशूको परिवार नासरतमा बसोबास गर्छन।</w:t>
      </w:r>
    </w:p>
    <w:p>
      <w:pPr/>
      <w:r>
        <w:rPr>
          <w:lang w:val="ne_NP" w:bidi="ne_NP"/>
        </w:rPr>
      </w:r>
      <w:r>
        <w:rPr>
          <w:lang w:val="ne_NP" w:bidi="ne_NP"/>
        </w:rPr>
        <w:t>दृश्य २ मा, येशू विश्रामको दिनमा सभाघरमा जानुहुन्छ र सिकाउन सुरु गर्नुहुन्छ। नासरतका मानिसहरू अचम्मित भएका छन्। यो राम्रो भावना होइन। मानिसहरू नकारात्मक तरिकाले अचम्मित भएका छन्। मानिसहरूले प्रश्न गर्छन् कि सिकर्मी येशूमा यस्तो सिकाउने बुद्धि र चमत्कार गर्ने शक्ति कसरी हुन सक्छ। सभाघरका मानिसहरू येशूको बारेमा नकारात्मक तरिकाले कुरा गर्छन्। तिनीहरूले येशू र उहाँको परिवारको बारेमा अनेक प्रश्नहरू सोध्छन्, जस्तै "के यो सिकर्मी होइन?" यस प्रश्नको जवाफ छैन, वा यस मामलामा जवाफ पहिले नै थाहा छ। यस खण्डमा यस्ता धेरै प्रकारका प्रश्नहरू छन्। तपाईंको भाषामा उत्तरको आवश्यकता नपर्ने यस्ता प्रश्नहरूलाई सकारात्मक भनाइको रूपमा प्रस्तुत गर्नुपर्ने हुन सक्छ। उदाहरणको लागि, "येशू सिकर्मी हुनुहुन्छ" भनेर तपाईंले सरल रूपमा भन्न सक्नुहुन्छ, यी प्रश्नहरू मानिसहरूलाइ येशूले जस्तै सिकाउन परमेश्वरबाट बुद्धि प्राप्त गर्न सकिन्छ भन्ने कुरा तिनिहरू सोच्दैनन् भनेर बाताउने एउटा तरिका हो। तिनीहरूले येशूका भाइहरू र बहिनीहरूको बारेमा कुरा गर्छन्। तिनीहरूले येशूको आमा मरियमको बारेमा कुरा गर्छन्। यी सबै कुरामा तिनीहरूले येशूलाई सम्मान गर्दैनन् भनेर देखाउँछन्। तिनीहरूले येशूमा विश्वास गर्न अस्वीकार गर्छन्।</w:t>
      </w:r>
    </w:p>
    <w:p>
      <w:pPr/>
      <w:r>
        <w:rPr>
          <w:lang w:val="ne_NP" w:bidi="ne_NP"/>
        </w:rPr>
      </w:r>
      <w:r>
        <w:rPr>
          <w:lang w:val="ne_NP" w:bidi="ne_NP"/>
        </w:rPr>
        <w:t>दृश्य ३ मा, येशूले कुरा गर्नुहुन्छ। येशूले मानिसहरूलाई भन्नुहुन्छ, "अगमवक्तालाई आफ्नो गृहनगर र आफ्नो नातेदार र परिवारका बीचमा बाहेक सबै ठाउँमा सम्मान गरिन्छ।" येशूको मतलब अन्य ठाउँहरूमा मानिसहरू शिक्षा सुन्न र त्यसबाट सिक्न इच्छुक हुन्छन्। यहाँ नासरतमा, येशूले परमेश्वरको सन्देश दिनु भएको हो भन्ने कुरालाई स्वीकार गर्न मानिसहरूले अस्वीकार गर्छन्। मानिसहरूले येशूले चमत्कार गर्न सक्नुहुन्छ भन्ने कुरामा विश्वास गर्न अस्वीकार गर्छन्।</w:t>
      </w:r>
    </w:p>
    <w:p>
      <w:pPr/>
      <w:r>
        <w:rPr>
          <w:lang w:val="ne_NP" w:bidi="ne_NP"/>
        </w:rPr>
      </w:r>
      <w:r>
        <w:rPr>
          <w:lang w:val="ne_NP" w:bidi="ne_NP"/>
        </w:rPr>
        <w:t>यस अविश्वासको कारणले, येशूले केही बिरामी मानिसहरूलाई मात्र निको पार्नुभयो। येशूले नासरतमा धेरै चमत्कारहरू गर्नुभएन। मानिसहरूको अविश्वासमा येशू अचम्मित हुनुहुन्छ। यस अचम्मित शब्दको नकारात्मक अर्थ पनि छ। येशू तिनीहरूको अविश्वासबाट दुखीत हुनुहुन्थ्यो।</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६:१–६क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कथामा ३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नासरतबाट आएका सभाघरका पुरुषहरू</w:t>
      </w:r>
    </w:p>
    <w:p>
      <w:pPr>
        <w:pStyle w:val="ListBullet"/>
        <w:spacing w:line="240" w:lineRule="auto"/>
        <w:ind w:left="720"/>
      </w:pPr>
      <w:r>
        <w:rPr>
          <w:lang w:val="ne_NP" w:bidi="ne_NP"/>
        </w:rPr>
      </w:r>
      <w:r>
        <w:rPr>
          <w:lang w:val="ne_NP" w:bidi="ne_NP"/>
        </w:rPr>
        <w:t>निको भएका केही बिरामी मानिसहरू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दृश्य १ मा, येशू र उहाँका चेलाहरू कफर्नहुमबाट नासरत फर्किरहेका छन्। नासरत येशूको गृहनगर हो।</w:t>
      </w:r>
    </w:p>
    <w:p>
      <w:pPr/>
      <w:r>
        <w:rPr>
          <w:lang w:val="ne_NP" w:bidi="ne_NP"/>
        </w:rPr>
      </w:r>
      <w:r>
        <w:rPr>
          <w:lang w:val="ne_NP" w:bidi="ne_NP"/>
        </w:rPr>
        <w:t>दृश्य २ मा, विश्रामको दिनमा येशू सभाघरमा जानुहुन्छ र सिकाउन सुरु गर्नुहुन्छ। येशूले सिकाउँदै गरेको कुराबाट मानिसहरू अचम्मित भएका छन्। तिनीहरूले सोध्छन्, "येशूले यस्तो चमत्कार गर्न यो सबै बुद्धि र शक्ति कसरी प्राप्त गर्नुभयो?"</w:t>
      </w:r>
    </w:p>
    <w:p>
      <w:pPr/>
      <w:r>
        <w:rPr>
          <w:lang w:val="ne_NP" w:bidi="ne_NP"/>
        </w:rPr>
      </w:r>
      <w:r>
        <w:rPr>
          <w:lang w:val="ne_NP" w:bidi="ne_NP"/>
        </w:rPr>
        <w:t>अभिनय रोक्नुहोस्: मानिसहरूलाई सोध्नुहोस्, "यसमा तपाईं किन अचम्मित हुनुहुन्छ? तपाईंलाई कस्तो महसुस भइरहेको छ?" तपाईंले यस्तो कुरा सुन्न सक्नुहुन्छ, "म येशूलाई बच्चै देखि नै चिन्छु। येशूसँग गुरूको लागि चाहिने विशेष निर्देशन थिएन। येशू केवल सिकर्मी हुनुहुन्छ। यशूले हामीलाई आत्मिक कुराहरूको बारेमा सिकाउने बुद्धि उहाँसँग कसरी हुन सक्छ?" "चमत्कार गर्ने शक्ति कहाँबाट आउँछ भन्ने कुरा मलाई थाहा छैन। म येशूलाई चिन्छु। म उहाँका भाइहरू र बहिनीहरूलाई चिन्छु। म उहाँको आमा मरियमलाई चिन्छु। येशू विशेष हुनुहुन्न। यसको कुनै अर्थ छैन।" "सिकर्मी येशूले हामीलाई परमेश्वरको बारेमा सिकाउन प्रयास गर्नुभएको कुरा मलाई आपत्तिजनक लाग्छ।" नाटकलाई जारी राख्नुहोस्।</w:t>
      </w:r>
    </w:p>
    <w:p>
      <w:pPr/>
      <w:r>
        <w:rPr>
          <w:lang w:val="ne_NP" w:bidi="ne_NP"/>
        </w:rPr>
      </w:r>
      <w:r>
        <w:rPr>
          <w:lang w:val="ne_NP" w:bidi="ne_NP"/>
        </w:rPr>
        <w:t>मानिसहरूले येशूलाई खिल्ली गर्न थाल्छन्, "उहाँ सिकर्मी मात्र हुनुहुन्छ- यो मरियमको छोरा, र याकूब, यूसुफ, यहूदा र सिमोनको दाजु हो। उहाँका बहिनीहरू यहाँ हाम्रो बीचमा बसोबास गर्छन्।"</w:t>
      </w:r>
    </w:p>
    <w:p>
      <w:pPr/>
      <w:r>
        <w:rPr>
          <w:lang w:val="ne_NP" w:bidi="ne_NP"/>
        </w:rPr>
      </w:r>
      <w:r>
        <w:rPr>
          <w:lang w:val="ne_NP" w:bidi="ne_NP"/>
        </w:rPr>
        <w:t>अभिनय रोक्नुहोस्: ठट्टा गर्नेहरूलाई सोध्नुहोस्, "अहिले तपाईंलाई कस्तो महसुस भइरहेको छ?" तपाईंले यस्ता कुरा सुन्न सक्नुहुन्छ, "हामी आक्रोसित छौं" वा "हामी येशूमा विशेष शक्ति छ भन्ने कुरा विश्वास गर्दैनौं।" वा, "येशूले घरमा आएर हामीलाई सिकाउन सुरु गर्ने आँट कसरी गर्नुभयो। हामीलाई थाहा छ कि उनी धार्मिक गुरू जत्तिकै शिक्षित छैनन्। येशूले भन्नुभएको कुनै कुरामा म विश्वास गर्नेछैन।" नाटकलाई जारी राख्नुहोस्।</w:t>
      </w:r>
    </w:p>
    <w:p>
      <w:pPr/>
      <w:r>
        <w:rPr>
          <w:lang w:val="ne_NP" w:bidi="ne_NP"/>
        </w:rPr>
      </w:r>
      <w:r>
        <w:rPr>
          <w:lang w:val="ne_NP" w:bidi="ne_NP"/>
        </w:rPr>
        <w:t>दृश्य ३ मा, येशूले भन्नुहुन्छ, "अगमवक्तालाई आफ्नो गृहनगर, आफ्नो नातेदारहरू र आफ्नो परिवारमा बाहेक सबै ठाउँमा सम्मान गरिन्छ।" मानिसहरूको अविश्वासमा उहाँ अचम्मित हुनुहुन्छ।</w:t>
      </w:r>
    </w:p>
    <w:p>
      <w:pPr/>
      <w:r>
        <w:rPr>
          <w:lang w:val="ne_NP" w:bidi="ne_NP"/>
        </w:rPr>
      </w:r>
      <w:r>
        <w:rPr>
          <w:lang w:val="ne_NP" w:bidi="ne_NP"/>
        </w:rPr>
        <w:t>येशूलाई सोध्नुहोस्, "तपाईंलाई कस्तो महसुस भइरहेको छ?" तपाईंले "दुखी छु," "रिसाएको छु" वा "तिनीहरूको अविश्वासमा अचम्मित भए" जस्ता कुरा सुन्न सक्नुहुन्छ। मैले मेरा मानिसहरूलाई परमेश्वरको राज्यको बारेमा सिकाउन सक्छु भन्ने आशा गरेको थिए, तर तिनीहरूले मेरो कुरा सुनेन। तिनीहरूका हृदय कठोर छन्। यसले मलाई साँच्चै दुखी र निराश बनाउँछ।" नाटकलाई जारी राख्नुहोस्।</w:t>
      </w:r>
    </w:p>
    <w:p>
      <w:pPr/>
      <w:r>
        <w:rPr>
          <w:lang w:val="ne_NP" w:bidi="ne_NP"/>
        </w:rPr>
      </w:r>
      <w:r>
        <w:rPr>
          <w:lang w:val="ne_NP" w:bidi="ne_NP"/>
        </w:rPr>
        <w:t>येशूले केही बिरामी मानिसहरूलाई मात्र निको पार्नुभयो। मानिसहरूको अविश्वासमा येशू अचम्मित हुनुभयो।</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६:१–६क को श्रव्य संस्करण सुन्‍नुहोस्।</w:t>
      </w:r>
    </w:p>
    <w:p>
      <w:pPr/>
      <w:r>
        <w:rPr>
          <w:lang w:val="ne_NP" w:bidi="ne_NP"/>
        </w:rPr>
      </w:r>
      <w:r>
        <w:rPr>
          <w:lang w:val="ne_NP" w:bidi="ne_NP"/>
        </w:rPr>
        <w:t xml:space="preserve">येशूले </w:t>
      </w:r>
      <w:r>
        <w:rPr>
          <w:lang w:val="ne_NP" w:bidi="ne_NP"/>
        </w:rPr>
        <w:t>कफर्नहुम</w:t>
      </w:r>
      <w:r>
        <w:rPr>
          <w:lang w:val="ne_NP" w:bidi="ne_NP"/>
        </w:rPr>
        <w:t xml:space="preserve"> छोड्नु भयो र </w:t>
      </w:r>
      <w:r>
        <w:rPr>
          <w:lang w:val="ne_NP" w:bidi="ne_NP"/>
        </w:rPr>
        <w:t>नासरत</w:t>
      </w:r>
      <w:r>
        <w:rPr>
          <w:lang w:val="ne_NP" w:bidi="ne_NP"/>
        </w:rPr>
        <w:t xml:space="preserve"> जानुभयो। येशूले </w:t>
      </w:r>
      <w:r>
        <w:rPr>
          <w:b/>
          <w:lang w:val="ne_NP" w:bidi="ne_NP"/>
        </w:rPr>
        <w:t>चेलाहरूलाई</w:t>
      </w:r>
      <w:r>
        <w:rPr>
          <w:lang w:val="ne_NP" w:bidi="ne_NP"/>
        </w:rPr>
        <w:t xml:space="preserve"> आफूसँग लैजानुभयो। </w:t>
      </w:r>
      <w:r>
        <w:rPr>
          <w:b/>
          <w:lang w:val="ne_NP" w:bidi="ne_NP"/>
        </w:rPr>
        <w:t>विश्रामको</w:t>
      </w:r>
      <w:r>
        <w:rPr>
          <w:lang w:val="ne_NP" w:bidi="ne_NP"/>
        </w:rPr>
        <w:t xml:space="preserve"> दिनमा येशू </w:t>
      </w:r>
      <w:r>
        <w:rPr>
          <w:b/>
          <w:lang w:val="ne_NP" w:bidi="ne_NP"/>
        </w:rPr>
        <w:t>सभाघरमा</w:t>
      </w:r>
      <w:r>
        <w:rPr>
          <w:lang w:val="ne_NP" w:bidi="ne_NP"/>
        </w:rPr>
        <w:t xml:space="preserve"> जानुभयो। </w:t>
      </w:r>
      <w:r>
        <w:rPr>
          <w:lang w:val="ne_NP" w:bidi="ne_NP"/>
        </w:rPr>
        <w:t>चेलाहरू</w:t>
      </w:r>
      <w:r>
        <w:rPr>
          <w:lang w:val="ne_NP" w:bidi="ne_NP"/>
        </w:rPr>
        <w:t xml:space="preserve">, </w:t>
      </w:r>
      <w:r>
        <w:rPr>
          <w:lang w:val="ne_NP" w:bidi="ne_NP"/>
        </w:rPr>
        <w:t>विश्राम</w:t>
      </w:r>
      <w:r>
        <w:rPr>
          <w:lang w:val="ne_NP" w:bidi="ne_NP"/>
        </w:rPr>
        <w:t xml:space="preserve"> र </w:t>
      </w:r>
      <w:r>
        <w:rPr>
          <w:lang w:val="ne_NP" w:bidi="ne_NP"/>
        </w:rPr>
        <w:t>सभाघर</w:t>
      </w:r>
      <w:r>
        <w:rPr>
          <w:lang w:val="ne_NP" w:bidi="ne_NP"/>
        </w:rPr>
        <w:t>को लागि त्यही शब्द प्रयोग गर्नुहोस् जुन तपाईंले अघिल्लो खण्डहरूमा प्रयोग गर्नुभयो। यी प्रत्येक शब्दलाई मुख्य शब्दावलीमा छलफल गरिएको छ।</w:t>
      </w:r>
    </w:p>
    <w:p>
      <w:pPr/>
      <w:r>
        <w:rPr>
          <w:lang w:val="ne_NP" w:bidi="ne_NP"/>
        </w:rPr>
      </w:r>
      <w:r>
        <w:rPr>
          <w:lang w:val="ne_NP" w:bidi="ne_NP"/>
        </w:rPr>
        <w:t xml:space="preserve">यस कथामा भएको </w:t>
      </w:r>
      <w:r>
        <w:rPr>
          <w:b/>
          <w:lang w:val="ne_NP" w:bidi="ne_NP"/>
        </w:rPr>
        <w:t>अचम्मित</w:t>
      </w:r>
      <w:r>
        <w:rPr>
          <w:lang w:val="ne_NP" w:bidi="ne_NP"/>
        </w:rPr>
        <w:t xml:space="preserve"> भन्ने दुई फरक शब्दहरू दुबैको नकारात्मक अर्थ छन्। शारिरिक श्रमगर्ने पृष्ठभूमि भएको येशू जस्तो व्यक्तिले यस्तो अधिकारका साथ कुरा गर्न सक्छ भन्ने कुराले मानिसहरू अचम्मित भए। र कथाको अन्तमा, मानिसहरूले अझै उहाँमा विश्वास नगरेकोमा येशू अचम्मित हुनुभयो। मानिसहरूले “अचम्मित” भन्ने शब्दलाई अप्रिय रूपमा आश्चर्यचकित भएको कुरा व्यक्त गर्न प्रयोग गर्छन्।</w:t>
      </w:r>
    </w:p>
    <w:p>
      <w:pPr/>
      <w:r>
        <w:rPr>
          <w:lang w:val="ne_NP" w:bidi="ne_NP"/>
        </w:rPr>
      </w:r>
      <w:r>
        <w:rPr>
          <w:lang w:val="ne_NP" w:bidi="ne_NP"/>
        </w:rPr>
        <w:t xml:space="preserve">मानिसहरू येशूको </w:t>
      </w:r>
      <w:r>
        <w:rPr>
          <w:b/>
          <w:lang w:val="ne_NP" w:bidi="ne_NP"/>
        </w:rPr>
        <w:t>बुद्धिमा</w:t>
      </w:r>
      <w:r>
        <w:rPr>
          <w:lang w:val="ne_NP" w:bidi="ne_NP"/>
        </w:rPr>
        <w:t xml:space="preserve"> अचम्मित भए। बुद्धिमा "सत्य कुराहरू सोच्नु र राम्रो कुराहरू गर्नु" भन्ने विचारहरू समावेश छन्। परमेश्वरले मात्र कुनै ब्यक्तिलाइ बुद्धिमान बनाउन सक्नुहुन्छ।</w:t>
      </w:r>
    </w:p>
    <w:p>
      <w:pPr/>
      <w:r>
        <w:rPr>
          <w:lang w:val="ne_NP" w:bidi="ne_NP"/>
        </w:rPr>
      </w:r>
      <w:r>
        <w:rPr>
          <w:lang w:val="ne_NP" w:bidi="ne_NP"/>
        </w:rPr>
        <w:t xml:space="preserve">यहाँ रोक्नुहोस् र तपाईं </w:t>
      </w:r>
      <w:r>
        <w:rPr>
          <w:b/>
          <w:lang w:val="ne_NP" w:bidi="ne_NP"/>
        </w:rPr>
        <w:t>बुद्धिको</w:t>
      </w:r>
      <w:r>
        <w:rPr>
          <w:lang w:val="ne_NP" w:bidi="ne_NP"/>
        </w:rPr>
        <w:t xml:space="preserve"> बारेमा कसरी कुरा गर्नुहुनेछ भन्ने बारेमा छलफल गर्नुहोस्। </w:t>
      </w:r>
      <w:r>
        <w:rPr>
          <w:lang w:val="ne_NP" w:bidi="ne_NP"/>
        </w:rPr>
        <w:t>बुद्धि</w:t>
      </w:r>
      <w:r>
        <w:rPr>
          <w:lang w:val="ne_NP" w:bidi="ne_NP"/>
        </w:rPr>
        <w:t xml:space="preserve"> मुख्य शब्दावलीमा छ। अडियो रोक्‍नुहोस्। </w:t>
      </w:r>
    </w:p>
    <w:p>
      <w:pPr/>
      <w:r>
        <w:rPr>
          <w:lang w:val="ne_NP" w:bidi="ne_NP"/>
        </w:rPr>
      </w:r>
      <w:r>
        <w:rPr>
          <w:lang w:val="ne_NP" w:bidi="ne_NP"/>
        </w:rPr>
        <w:t xml:space="preserve">येशूले भन्नुहुन्छ कि </w:t>
      </w:r>
      <w:r>
        <w:rPr>
          <w:b/>
          <w:lang w:val="ne_NP" w:bidi="ne_NP"/>
        </w:rPr>
        <w:t>अगमवक्तालाई</w:t>
      </w:r>
      <w:r>
        <w:rPr>
          <w:lang w:val="ne_NP" w:bidi="ne_NP"/>
        </w:rPr>
        <w:t xml:space="preserve"> आफ्नो गृहनगरमा सम्मान गरिदैन। </w:t>
      </w:r>
      <w:r>
        <w:rPr>
          <w:lang w:val="ne_NP" w:bidi="ne_NP"/>
        </w:rPr>
        <w:t>अगमवक्ताको</w:t>
      </w:r>
      <w:r>
        <w:rPr>
          <w:lang w:val="ne_NP" w:bidi="ne_NP"/>
        </w:rPr>
        <w:t xml:space="preserve"> लागि यस्तो शब्द रोज्नुहोस् जसले अगमवक्ताको भूमिकालाई पर्याप्त रूपमा वर्णन गर्दछ। अगमवक्ता:</w:t>
      </w:r>
    </w:p>
    <w:p>
      <w:pPr>
        <w:pStyle w:val="ListBullet"/>
        <w:spacing w:line="240" w:lineRule="auto"/>
        <w:ind w:left="720"/>
      </w:pPr>
      <w:r>
        <w:rPr>
          <w:lang w:val="ne_NP" w:bidi="ne_NP"/>
        </w:rPr>
      </w:r>
      <w:r>
        <w:rPr>
          <w:lang w:val="ne_NP" w:bidi="ne_NP"/>
        </w:rPr>
        <w:t>जसले परमेश्वरबाट बोलावट र सन्देश प्राप्त गर्छ</w:t>
      </w:r>
    </w:p>
    <w:p>
      <w:pPr>
        <w:pStyle w:val="ListBullet"/>
        <w:spacing w:line="240" w:lineRule="auto"/>
        <w:ind w:left="720"/>
      </w:pPr>
      <w:r>
        <w:rPr>
          <w:lang w:val="ne_NP" w:bidi="ne_NP"/>
        </w:rPr>
      </w:r>
      <w:r>
        <w:rPr>
          <w:lang w:val="ne_NP" w:bidi="ne_NP"/>
        </w:rPr>
        <w:t xml:space="preserve"> परमेश्वरको सन्देश लिएर मानिसहरूलाई दिन्छ। </w:t>
      </w:r>
    </w:p>
    <w:p>
      <w:pPr>
        <w:pStyle w:val="ListBullet"/>
        <w:spacing w:line="240" w:lineRule="auto"/>
        <w:ind w:left="720"/>
      </w:pPr>
      <w:r>
        <w:rPr>
          <w:lang w:val="ne_NP" w:bidi="ne_NP"/>
        </w:rPr>
      </w:r>
      <w:r>
        <w:rPr>
          <w:lang w:val="ne_NP" w:bidi="ne_NP"/>
        </w:rPr>
        <w:t>हामी जान्दछौकी उसको सबैभन्दा महत्त्वपूर्ण काम मानिसहरूलाई परमेश्वरको वचन वा सन्देश ल्याउनु हो</w:t>
      </w:r>
    </w:p>
    <w:p>
      <w:pPr/>
      <w:r>
        <w:rPr>
          <w:lang w:val="ne_NP" w:bidi="ne_NP"/>
        </w:rPr>
      </w:r>
      <w:r>
        <w:rPr>
          <w:lang w:val="ne_NP" w:bidi="ne_NP"/>
        </w:rPr>
        <w:t>अगमवक्तालाई सम्मान गर्नुको अर्थ सन्देश सुन्न र अगमवक्ताको सन्देश स्वीकार गर्नु हो। नासरतका मानिसहरूले येशूलाई सम्मान गरेनन्। अगमवक्ताको लागि त्यही शब्द प्रयोग गर्नुहोस् जुन तपाईंले अघिल्लो खण्डहरूमा प्रयोग गर्नुभयो।</w:t>
      </w:r>
    </w:p>
    <w:p>
      <w:pPr/>
      <w:r>
        <w:rPr>
          <w:lang w:val="ne_NP" w:bidi="ne_NP"/>
        </w:rPr>
      </w:r>
      <w:r>
        <w:rPr>
          <w:lang w:val="ne_NP" w:bidi="ne_NP"/>
        </w:rPr>
        <w:t xml:space="preserve">येशूले नासरतमा धेरै </w:t>
      </w:r>
      <w:r>
        <w:rPr>
          <w:b/>
          <w:lang w:val="ne_NP" w:bidi="ne_NP"/>
        </w:rPr>
        <w:t>चमत्कारहरू</w:t>
      </w:r>
      <w:r>
        <w:rPr>
          <w:lang w:val="ne_NP" w:bidi="ne_NP"/>
        </w:rPr>
        <w:t xml:space="preserve"> नगर्ने छनोट गर्नुभयो। यस शब्दले परमेश्वरले मात्र गर्न सक्ने, र मानिसहरूलाई परमेश्वरको भयमा पार्ने शक्तिशाली कार्यहरूलाई जनाउँछ, </w:t>
      </w:r>
    </w:p>
    <w:p>
      <w:pPr/>
      <w:r>
        <w:rPr>
          <w:lang w:val="ne_NP" w:bidi="ne_NP"/>
        </w:rPr>
      </w:r>
      <w:r>
        <w:rPr>
          <w:lang w:val="ne_NP" w:bidi="ne_NP"/>
        </w:rPr>
        <w:t xml:space="preserve">यहाँ रोक्नुहोस् र तपाईं </w:t>
      </w:r>
      <w:r>
        <w:rPr>
          <w:b/>
          <w:lang w:val="ne_NP" w:bidi="ne_NP"/>
        </w:rPr>
        <w:t>चमत्कार</w:t>
      </w:r>
      <w:r>
        <w:rPr>
          <w:lang w:val="ne_NP" w:bidi="ne_NP"/>
        </w:rPr>
        <w:t xml:space="preserve">को बारेमा कसरी कुरा गर्नुहुनेछ भन्ने बारेमा छलफल गर्नुहोस्। </w:t>
      </w:r>
      <w:r>
        <w:rPr>
          <w:lang w:val="ne_NP" w:bidi="ne_NP"/>
        </w:rPr>
        <w:t>चमत्कारहरू</w:t>
      </w:r>
      <w:r>
        <w:rPr>
          <w:lang w:val="ne_NP" w:bidi="ne_NP"/>
        </w:rPr>
        <w:t xml:space="preserve"> मुख्य शब्दावलीमा छन्।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6:6–13</w:t>
      </w:r>
      <w:r>
        <w:rPr>
          <w:lang w:val="ne_NP" w:bidi="ne_NP"/>
        </w:rPr>
      </w:r>
    </w:p>
    <w:p>
      <w:pPr>
        <w:pStyle w:val="Heading3"/>
      </w:pPr>
      <w:r>
        <w:rPr>
          <w:lang w:val="ne_NP" w:bidi="ne_NP"/>
        </w:rPr>
        <w:t>Step 1</w:t>
      </w:r>
    </w:p>
    <w:p>
      <w:pPr/>
      <w:r>
        <w:rPr>
          <w:lang w:val="ne_NP" w:bidi="ne_NP"/>
        </w:rPr>
      </w:r>
      <w:r>
        <w:rPr>
          <w:lang w:val="ne_NP" w:bidi="ne_NP"/>
        </w:rPr>
        <w:t>मर्कूस ६:६ख-१३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येशूलाई आफ्नो गृहनगर नासरतमा अस्वीकार गरिएको थियो। येशू मानिसहरूलाई सिकाउन गाउँ गाउँमा यात्रा गर्न थाल्नुभयो। यी गाउँहरू नासरतको वरिपरि थिए। यो तेस्रो पटक मर्कूसले हामीलाई येशू मानिसहरूलाई सिकाउन गाउँ गाउँमा यात्रा गर्नुभएको कुरा बताउँछ। त्यसपछि येशूले चेलाहरूलाई गाउँहरूमा पठाउनुहुन्छ। यो कथा येशूले चेलाहरूलाई के गर्न भन्नुभएको छ भन्नेकुराको कथात्मक विवरण हो।</w:t>
      </w:r>
    </w:p>
    <w:p>
      <w:pPr/>
      <w:r>
        <w:rPr>
          <w:lang w:val="ne_NP" w:bidi="ne_NP"/>
        </w:rPr>
      </w:r>
      <w:r>
        <w:rPr>
          <w:lang w:val="ne_NP" w:bidi="ne_NP"/>
        </w:rPr>
        <w:t>रोक्नुहोस् र नासरत चिन्ह लगाइएको नक्सा देखाउनुहोस्। टोलीलाई यो बुझ्न मद्दत गर्नुहोस् कि येशू नासरतको वरिपरि रहेका गाउँहरूमा जानुभएको थियो। रेकर्डिङ रोक्‍नुहोस्।</w:t>
      </w:r>
    </w:p>
    <w:p>
      <w:pPr/>
      <w:r>
        <w:rPr>
          <w:lang w:val="ne_NP" w:bidi="ne_NP"/>
        </w:rPr>
      </w:r>
      <w:r>
        <w:rPr>
          <w:lang w:val="ne_NP" w:bidi="ne_NP"/>
        </w:rPr>
        <w:t>यो कथा यहाँ सुरु हुन्छ, तर वास्तवमा बप्तिस्मा दिने यूहन्नाको बारेमा चेलाहरू फर्किएर सबै कुराको रिपोर्ट गर्न आउँदा अर्को कथामा समाप्त हुन्छ।</w:t>
      </w:r>
    </w:p>
    <w:p>
      <w:pPr/>
      <w:r>
        <w:rPr>
          <w:lang w:val="ne_NP" w:bidi="ne_NP"/>
        </w:rPr>
      </w:r>
      <w:r>
        <w:rPr>
          <w:lang w:val="ne_NP" w:bidi="ne_NP"/>
        </w:rPr>
        <w:t xml:space="preserve">चेलाहरू येशूसँग केही समयदेखि छन्। चेलाहरूले येशूले मानिसहरूबाट दुष्ट आत्माहरूलाई निकाल्दै गरेको देख्छन्। चेलाहरूले येशूले मानिसहरूलाई दिनुभएको शिक्षा सुनेका छन्। चेलाहरूले धेरै चमत्कारहरू देखेका छन्। अब येशूले तिनीहरूलाई दुष्ट वा अशुद्ध आत्माहरूलाई भगाउन शक्तिकासाथ पठाउनुहुन्छ। तिनीहरूले येशूले गरेको देखेको कुरा गर्नुपर्छ। </w:t>
      </w:r>
    </w:p>
    <w:p>
      <w:pPr/>
      <w:r>
        <w:rPr>
          <w:lang w:val="ne_NP" w:bidi="ne_NP"/>
        </w:rPr>
      </w:r>
      <w:r>
        <w:rPr>
          <w:lang w:val="ne_NP" w:bidi="ne_NP"/>
        </w:rPr>
        <w:t>येशूले आफ्ना चेलाहरूलाई पठाउनुभयो, येशूले तिनीहरूलाई दुष्ट आत्माहरूमाथि अधिकार दिनुभयो। यहूदी संस्कृतिमा, मानिसहरूले प्रतिनिधिलाई काम गर्न वा सन्देश दिन आफ्नो अधिकार र शक्ति दिन सक्थे। एकैपटकमा दुई प्रतिनिधिहरू पठाउनु अझ राम्रो थियो। मोशाले दिएको यहूदी व्यवस्थाले हामीलाई दुई साक्षीहरूको गवाही वैध छ भनेर बताउँछ।</w:t>
      </w:r>
    </w:p>
    <w:p>
      <w:pPr/>
      <w:r>
        <w:rPr>
          <w:lang w:val="ne_NP" w:bidi="ne_NP"/>
        </w:rPr>
      </w:r>
      <w:r>
        <w:rPr>
          <w:lang w:val="ne_NP" w:bidi="ne_NP"/>
        </w:rPr>
        <w:t>येशूले आफ्ना चेलाहरूलाई कुनै खाना, पैसा वा अतिरिक्त लुगा आफूसँग नलैजानु भन्नुभयो। यो सबै समयकालागि सबै मानिसहरूको लागि आदेश होइन, तर यो परिस्थितिको लागि मात्र आदेश हो। तिनीहरूले आफ्नो जुत्ता र हिंड्नकालागि लट्ठी सहित आफूले लगाएको लुगा मात्र लान सक्थे। मानिसहरूले पहाडहरू जस्ता कठिन ठाउँहरूमा जानलाई मद्दतकालागि र जंगली पशुहरूबाट सुरक्षाका लागि लट्ठी प्रयोग गर्थे। चेलाहरूलाई अरू फेर्ने लुगा, खाना वा पैसा लिन अनुमति थिएन। चेलाहरूलाई यात्राकोलागि झोला लैजान अनुमति थिएन।</w:t>
      </w:r>
    </w:p>
    <w:p>
      <w:pPr/>
      <w:r>
        <w:rPr>
          <w:lang w:val="ne_NP" w:bidi="ne_NP"/>
        </w:rPr>
      </w:r>
      <w:r>
        <w:rPr>
          <w:lang w:val="ne_NP" w:bidi="ne_NP"/>
        </w:rPr>
        <w:t>रोक्नुहोस् र पहिलो शताब्दीमा लगाइएको जुत्ताका प्रकारहरूको तस्वीर देखाउनुहोस्। यात्रीको झोलाको तस्वीर देखाउनुहोस्। पहिलो शताब्दीमा प्रयोग गरिने लट्टीको तस्वीर देखाउनुहोस्। पहिलो शताब्दीका केही सिक्काहरूको तस्वीर देखाउनुहोस्। पहिलो शताब्दीमा मानिसले जस्तो प्रकारको पोशाक लगाउँथे, त्यसको तस्वीर देखाउनुहोस्। रेकर्डिङ रोक्‍नुहोस्।</w:t>
      </w:r>
    </w:p>
    <w:p>
      <w:pPr/>
      <w:r>
        <w:rPr>
          <w:lang w:val="ne_NP" w:bidi="ne_NP"/>
        </w:rPr>
      </w:r>
      <w:r>
        <w:rPr>
          <w:lang w:val="ne_NP" w:bidi="ne_NP"/>
        </w:rPr>
        <w:t>येशूले तिनीहरूलाई गाउँमा पाउनालाई स्वागतगर्ने पहिलो घरमा बस्न भन्नुभयो। तिनीहरू गाउँमा हुँदा सम्पूर्ण समय यस घरमा बस्नुपर्थ्यो। त्यही गाउँमा बस्दा तिनीहरूले अर्को घरमा बस्नलाई सर्न सक्दैनथे। येशूले चेलाहरूलाई सामान्यतया धार्मिक गुरुहरूले गर्ने काम भन्दा फरक गर्न भन्नुभएको थियो। सामान्यतया धार्मिक गुरुहरू घर घर जान्थे र सकेसम्म धेरै मानिसहरूबाट सकेसम्म धेरै कुरा लिँन्थे।</w:t>
      </w:r>
    </w:p>
    <w:p>
      <w:pPr/>
      <w:r>
        <w:rPr>
          <w:lang w:val="ne_NP" w:bidi="ne_NP"/>
        </w:rPr>
      </w:r>
      <w:r>
        <w:rPr>
          <w:lang w:val="ne_NP" w:bidi="ne_NP"/>
        </w:rPr>
        <w:t>रोक्नुहोस् र समूहमा छलफल गर्नुहोस्: धार्मिक नेताहरूले तपाईंको संस्कृतिका मानिसहरूसँग कसरी कुराकानी गर्छन्? के तिनीहरूले यात्रा गर्छन्, र यात्रा गर्दा तिनीहरूले के गर्छन्? रेकर्डिङ रोक्‍नुहोस्।</w:t>
      </w:r>
    </w:p>
    <w:p>
      <w:pPr/>
      <w:r>
        <w:rPr>
          <w:lang w:val="ne_NP" w:bidi="ne_NP"/>
        </w:rPr>
      </w:r>
      <w:r>
        <w:rPr>
          <w:lang w:val="ne_NP" w:bidi="ne_NP"/>
        </w:rPr>
        <w:t>चेलाहरूले आफुसँग केही नलगिकन परमेश्वरले दिने खाना र आश्रयमा भर पर्नुपर्थ्यो। गाउँमा कसैले तिनीहरूलाई सुत्नको लागि ठाउँ दिनु पर्‍थ्यो। गाउँमा कसैले तिनीहरूलाई खाना प्रस्ताव गर्नुपर्थ्यो। चेलाहरूसँग खाना वा बस्नकालागि तिर्ने कुनै उपाय थिएन।</w:t>
      </w:r>
    </w:p>
    <w:p>
      <w:pPr/>
      <w:r>
        <w:rPr>
          <w:lang w:val="ne_NP" w:bidi="ne_NP"/>
        </w:rPr>
      </w:r>
      <w:r>
        <w:rPr>
          <w:lang w:val="ne_NP" w:bidi="ne_NP"/>
        </w:rPr>
        <w:t>त्यसपछि येशूले तिनीहरूलाई कसैले सत्कार गर्ने वा खाना र आश्रय दिने प्रस्ताव गर्दैनन् भने के गर्नुपर्छ भन्ने बारेमा निर्देशन दिनुभयो। तिनीहरूले गाउँ छोड्नुपर्थ्यो र गाउँ छोड्दा आफ्नो गोडाको धूलो टकटकाएर जानु पर्थ्यो। त्यस समयमा परमेश्वरको आराधना गर्ने व्यक्तिले कुनै मूर्तिपूजक ठाउँको भ्रमण गर्दा आफ्नो खुट्टाको धूलो टकटकाउनु पर्ने रीति थियो। यो कार्य शुद्ध वा सफा नभएको कुनै चिजबाट छुटकारा पाउने एउटा चिन्ह हो। येशूले चेलाहरूलाई आफ्नो खुट्टाको धूलो टकटकाउने काम सार्वजनिक रूपमा देखाएर गर्न भन्नुहुन्छ। यसले गाउँवासीहरूलाई भन्दछ कि तिनीहरूले परमेश्वरको सन्देशलाई अस्वीकार गरेका छन् र अब परमेश्वरलाई जवाफ दिनुपर्छ। यो धूलो टकटकटउने कुरा मानिसहरूलाई सार्वजनिक रुपमा चेतावनी वा साक्षीको रूपमा थियो।</w:t>
      </w:r>
    </w:p>
    <w:p>
      <w:pPr/>
      <w:r>
        <w:rPr>
          <w:lang w:val="ne_NP" w:bidi="ne_NP"/>
        </w:rPr>
      </w:r>
      <w:r>
        <w:rPr>
          <w:lang w:val="ne_NP" w:bidi="ne_NP"/>
        </w:rPr>
        <w:t>मर्कूसको सुसमाचारमा अघिल्लो घटनाहरूका सङ्केतहरू जस्तै, समय बित्तै जाँदा येशू झन् झन् अस्वीकार गरिनेछ भन्ने कुरा हामीलाई थाहा छ। येशूले आफ्ना चेलाहरूलाई सम्झाउनुहुन्छ कि तिनीहरू अस्वीकार हुन सक्छन् र यदि यसो भयो भने तिनीहरूले आफ्नो खुट्टाको धूलो टकटक्याउनु पर्छ। यहूदी मानिसहरूले बिस्वास गर्थे कि विदेशी भूमिहरू प्रदूषित हुन्छन् किनभने यी परमेश्वरले चुनेको मानिसहरूको भूमि होइनन्, त्यसैले यहूदी यात्रीहरूले यात्रापछि आफूलाई शुद्ध गर्न चाहन्थे। परमेश्वरको मिशनलाई अस्वीकार गर्नेहरूले परमेश्वर स्वयं र आफ्नो निर्णयको परिणामको सामना गर्नुपर्नेछ भनेर चेलाहरूले देखाउनुपर्थ्यो। येशूका चेलाहरू धेरै हदसम्म येशू जस्तै छन्, तिनीहरूको शिक्षाले देखाउँछ कि येशू मार्फत परमेश्वरलाई पछ्याउन चाहने को हो र न चाहने को हो भन्नेकुरा प्रकट गर्दछ।</w:t>
      </w:r>
    </w:p>
    <w:p>
      <w:pPr/>
      <w:r>
        <w:rPr>
          <w:lang w:val="ne_NP" w:bidi="ne_NP"/>
        </w:rPr>
      </w:r>
      <w:r>
        <w:rPr>
          <w:lang w:val="ne_NP" w:bidi="ne_NP"/>
        </w:rPr>
        <w:t>रोक्नुहोस् र समूहमा छलफल गर्नुहोस्: गाउँमा आउने एक यात्रीको कथा सुनाउनुहोस्। गाउँका मानिसहरूले यस यात्रीलाई सत्कार गर्दैनन्। यात्रीले गाउँ छोड्दा के गर्छ? रेकर्डिङ रोक्‍नुहोस्।</w:t>
      </w:r>
    </w:p>
    <w:p>
      <w:pPr/>
      <w:r>
        <w:rPr>
          <w:lang w:val="ne_NP" w:bidi="ne_NP"/>
        </w:rPr>
      </w:r>
      <w:r>
        <w:rPr>
          <w:lang w:val="ne_NP" w:bidi="ne_NP"/>
        </w:rPr>
        <w:t>चेलाहरू येशूले भन्नुभएको जस्तै अन्य गाउँहरूमा गए। चेलाहरूले भेट्ने सबैलाई आफ्नो पापबाट पश्चात्ताप गर्न र परमेश्वरतिर फर्कन भने। पश्चात्ताप गर्नुको अर्थ आफूले गरेको पापको लागि दुख व्यक्त गर्नु र फेरि त्यो पाप दोहोर्याउने छैन भन्ने भाकल गर्नु हो। पश्चात्ताप एउटा शक्तिशाली शब्द हो। यदि एउटा व्यक्तिले साँच्चै पश्चात्ताप गर्छ भने त्यो व्यक्तिले फेरि पापपूर्ण कार्य नदोहोर्याउने प्रयास गर्नेछ।</w:t>
      </w:r>
    </w:p>
    <w:p>
      <w:pPr/>
      <w:r>
        <w:rPr>
          <w:lang w:val="ne_NP" w:bidi="ne_NP"/>
        </w:rPr>
      </w:r>
      <w:r>
        <w:rPr>
          <w:lang w:val="ne_NP" w:bidi="ne_NP"/>
        </w:rPr>
        <w:t>चेलाहरूले भूतहरूलाई भगाउँथे। केही अनुवादहरूले "जबरजस्ती निकाले" भनेर भन्छन र अरूले "भूतहरूलाई भगाए" भनेर भन्छन। जब चेलाहरूले भूतहरूलाई बाहिर निस्कन आदेश दिए, तब ती भूतहरूसँग कुनै विकल्प नै थिएन। भूतहरूले व्यक्तिलाई छोड्नुपर्थ्यो। येशूले चेलाहरूलाई भूतहरूलाई भगाउने अधिकार दिनुभएको छ। जब चेलाहरूले भूतहरूलाई निस्कन भन्दछन्, तब चेलाहरूले येशूले चेलाहरूलाई दिएको शक्ति प्रयोग गरिरहेका हुन्छन्। भूतहरूले त्यो शक्तिको आज्ञा माने र व्यक्तिलाई छोडे।</w:t>
      </w:r>
    </w:p>
    <w:p>
      <w:pPr/>
      <w:r>
        <w:rPr>
          <w:lang w:val="ne_NP" w:bidi="ne_NP"/>
        </w:rPr>
      </w:r>
      <w:r>
        <w:rPr>
          <w:lang w:val="ne_NP" w:bidi="ne_NP"/>
        </w:rPr>
        <w:t>चेलाहरूले बिरामी मानिसहरूलाई अभिषेक गर्न जैतुनको तेल प्रयोग गर्थे। जैतुनको तेल प्राय: औषधीको रूपमा प्रयोग गरिन्थ्यो। जैतुनको तेल सामान्य रूपमा खाना पकाउन, औषधीको रूपमा र बत्तीमा बाल्न प्रयोग गरिन्थ्यो। सबैसँग जैतुनको तेल थियो। कसैलाई अभिषेक गर्नका लागि चेलाहरूले त्यस व्यक्तिलाई केही थोपा तेल लगाउँथे। यो परमेश्वरले त्यस व्यक्तिलाई आशीष दिइरहनु भएको छ भन्ने र परमेश्वरले त्यस व्यक्तिलाई निको पार्दै हुनुहुन्छ भन्ने कुराको प्रतीक थियो। यस अभिषेकपछि, धेरै बिरामी मानिसहरू निको भए, वा राम्रो भए, वा अब बिरामी रहेनन्।</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६:६ख-१३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येशूले नासरत छोड्नुहुन्छ र गाउँहरूमा सिकाउनुहुन्छ।</w:t>
      </w:r>
    </w:p>
    <w:p>
      <w:pPr/>
      <w:r>
        <w:rPr>
          <w:lang w:val="ne_NP" w:bidi="ne_NP"/>
        </w:rPr>
      </w:r>
      <w:r>
        <w:rPr>
          <w:b/>
          <w:lang w:val="ne_NP" w:bidi="ne_NP"/>
        </w:rPr>
        <w:t>दोस्रो दृश्यमा:</w:t>
      </w:r>
      <w:r>
        <w:rPr>
          <w:lang w:val="ne_NP" w:bidi="ne_NP"/>
        </w:rPr>
        <w:t xml:space="preserve"> येशूले चेलाहरूलाई गाउँहरूमा पठाउनुहुन्छ र चेलाहरूलाई भूतहरूलाई भगाउने शक्ति दिनुहुन्छ। येशूले चेलाहरूलाई तिनीहरूको यात्राको लागि निर्देशन दिनुहुन्छ।</w:t>
      </w:r>
    </w:p>
    <w:p>
      <w:pPr/>
      <w:r>
        <w:rPr>
          <w:lang w:val="ne_NP" w:bidi="ne_NP"/>
        </w:rPr>
      </w:r>
      <w:r>
        <w:rPr>
          <w:b/>
          <w:lang w:val="ne_NP" w:bidi="ne_NP"/>
        </w:rPr>
        <w:t>तेस्रो दृश्यमा:</w:t>
      </w:r>
      <w:r>
        <w:rPr>
          <w:lang w:val="ne_NP" w:bidi="ne_NP"/>
        </w:rPr>
        <w:t xml:space="preserve"> चेलाहरू बाहिर जान्छन् र भेट्ने सबैलाई आफ्नो पापबाट पश्चात्ताप गर्न र परमेश्वरतिर फर्क भन्दछन्। तिनीहरूले धेरै भूतहरूलाई निकाल्छन् र धेरै बिरामी मानिसहरूलाई निको पार्छन्।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१२ चेलाहरू</w:t>
      </w:r>
    </w:p>
    <w:p>
      <w:pPr>
        <w:pStyle w:val="ListBullet"/>
        <w:spacing w:line="240" w:lineRule="auto"/>
        <w:ind w:left="720"/>
      </w:pPr>
      <w:r>
        <w:rPr>
          <w:lang w:val="ne_NP" w:bidi="ne_NP"/>
        </w:rPr>
      </w:r>
      <w:r>
        <w:rPr>
          <w:lang w:val="ne_NP" w:bidi="ne_NP"/>
        </w:rPr>
        <w:t>चेलाहरूलाई आफ्नो घरमा बोलाउने मानिसहरू</w:t>
      </w:r>
    </w:p>
    <w:p>
      <w:pPr>
        <w:pStyle w:val="ListBullet"/>
        <w:spacing w:line="240" w:lineRule="auto"/>
        <w:ind w:left="720"/>
      </w:pPr>
      <w:r>
        <w:rPr>
          <w:lang w:val="ne_NP" w:bidi="ne_NP"/>
        </w:rPr>
      </w:r>
      <w:r>
        <w:rPr>
          <w:lang w:val="ne_NP" w:bidi="ne_NP"/>
        </w:rPr>
        <w:t>चेलाहरूलाई स्वागत गर्न अस्वीकार गर्ने मानिसहरू</w:t>
      </w:r>
    </w:p>
    <w:p>
      <w:pPr>
        <w:pStyle w:val="ListBullet"/>
        <w:spacing w:line="240" w:lineRule="auto"/>
        <w:ind w:left="720"/>
      </w:pPr>
      <w:r>
        <w:rPr>
          <w:lang w:val="ne_NP" w:bidi="ne_NP"/>
        </w:rPr>
      </w:r>
      <w:r>
        <w:rPr>
          <w:lang w:val="ne_NP" w:bidi="ne_NP"/>
        </w:rPr>
        <w:t>निको भएका बिरामी मानिसहरू</w:t>
      </w:r>
    </w:p>
    <w:p>
      <w:pPr>
        <w:pStyle w:val="ListBullet"/>
        <w:spacing w:line="240" w:lineRule="auto"/>
        <w:ind w:left="720"/>
      </w:pPr>
      <w:r>
        <w:rPr>
          <w:lang w:val="ne_NP" w:bidi="ne_NP"/>
        </w:rPr>
      </w:r>
      <w:r>
        <w:rPr>
          <w:lang w:val="ne_NP" w:bidi="ne_NP"/>
        </w:rPr>
        <w:t>भूतहरूलागेकोबाट निको भएका मानिसहरू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यस गतिविधिलाई समूहमा गर्न प्रयास गर्नुहोस्: कुनै किसिमको कार्य मार्फत पश्चात्तापको अर्थ देखाउने एउटा तरिका पत्ता लगाउनुहोस्। व्यक्तिको एक छेउमा पापको प्रतिनिधित्व गर्ने केही कुरा राख्नुहोस र अर्को छेउमा परमेश्वरको प्रतिनिधित्व गर्ने केही कुरा राख्नुहोस भन्ने यो एउटा सुझाव हुन सक्छ। त्यो व्यक्तिले पापको सामना गर्न थाल्नेछ। त्यसपछि यो व्यक्तिले फर्कने छ र परमेश्वरको सामना गर्नेछ। उसको पछाडि पट्टि पापका वस्तु हुनेछ। प्रत्येक पटक तपाईंले "पश्चात्ताप गर्नुहोस्" भन्नुहुन्छ, तपाईंले यो शारीरिक घुमाउने चाल गरेर पापबाट टाढा र परमेश्वरतिर फर्कन सक्नुहुन्छ। अर्को कार्य भनेको व्यक्तिले पापको बारेमा कुरा गर्दा आफ्नो हात भुइँतिर देखाउनु हो। त्यसपछि फर्कनुहोस् र परमेश्वरतिर फर्कनुभएको प्रतिनिधित्व गर्न हातहरू आकाशतिर देखाउनुहोस्। यस कार्यले व्यक्तिको पिठ्युँ पापबाट फर्काउँछ। तपाईंको टोलीले पश्चात्तापको दृश्य प्रतिनिधित्व गर्ने अन्य कुन कृयाकलापहरूलाई सुझाव दिन सक्छ? रेकर्डिङ रोक्‍नुहोस्।</w:t>
      </w:r>
    </w:p>
    <w:p>
      <w:pPr/>
      <w:r>
        <w:rPr>
          <w:lang w:val="ne_NP" w:bidi="ne_NP"/>
        </w:rPr>
      </w:r>
      <w:r>
        <w:rPr>
          <w:lang w:val="ne_NP" w:bidi="ne_NP"/>
        </w:rPr>
        <w:t>पहिलो दृश्यमा, येशूले नासरत छोड्नुभएको छ र मानिसहरूलाई सिकाउन गाउँ गाउँमा जानुहुन्छ। यी गाउँहरू नासरतको वरिपरि छन्।</w:t>
      </w:r>
    </w:p>
    <w:p>
      <w:pPr/>
      <w:r>
        <w:rPr>
          <w:lang w:val="ne_NP" w:bidi="ne_NP"/>
        </w:rPr>
      </w:r>
      <w:r>
        <w:rPr>
          <w:lang w:val="ne_NP" w:bidi="ne_NP"/>
        </w:rPr>
        <w:t>दोस्रो दृश्यमा, येशूले आफ्ना बाह्र चेलाहरूलाई आफूकहाँ बोलाउनुहुन्छ, जसको अर्थ उहाँले विशेष गरी बाह्र चेलाहरूसँग कुरा गर्नुभयो। येशूले आफ्ना १२ चेलाहरूलाई दुई दुई गरी पठाउनुहुन्छ। उदाहरणको लागि, दुई जना मानिसहरू एक दिशामा गए, र दुई जना अर्को दिशामा गए। येशूले चेलाहरूलाई भूतहरू वा दुष्ट आत्माहरूलाई भगाउन शक्ति दिनुहुन्छ।</w:t>
      </w:r>
    </w:p>
    <w:p>
      <w:pPr/>
      <w:r>
        <w:rPr>
          <w:lang w:val="ne_NP" w:bidi="ne_NP"/>
        </w:rPr>
      </w:r>
      <w:r>
        <w:rPr>
          <w:lang w:val="ne_NP" w:bidi="ne_NP"/>
        </w:rPr>
        <w:t>येशूले आफ्ना चेलाहरूलाई दुई जनाको जोडी बनेर निस्कनु अघि निर्देशन दिनुहुन्छ। पहिला, उहाँले चेलाहरूलाई भन्नुहुन्छ, कि तिनीहरूले हिंड्न प्रयोगहुने लट्टीबाहेक केही पनि लैजानु हुँदैन। तिनीहरूले फेर्ने लुगा, खाना वा पैसा लान सक्दैनन्। तिनीहरूले यात्रिले प्रयोग गर्ने झोला लैजान सक्दैनन्। तिनीहरूले आफ्नो जुत्ता लगाउन सक्छन्। जब तिनीहरू कुनै गाउँमा पुग्छन्, तिनीहरूलाई आमन्त्रण गर्ने पहिलो व्यक्तिको घरमा बस्न भनिएको छ। तिनीहरू गाउँमा रहँदासम्म त्यसै घरमा बस्नुपर्नेछ।</w:t>
      </w:r>
    </w:p>
    <w:p>
      <w:pPr/>
      <w:r>
        <w:rPr>
          <w:lang w:val="ne_NP" w:bidi="ne_NP"/>
        </w:rPr>
      </w:r>
      <w:r>
        <w:rPr>
          <w:lang w:val="ne_NP" w:bidi="ne_NP"/>
        </w:rPr>
        <w:t>यदि तिनीहरू कुनै गाउँमा जान्छन् र कसैले तिनीहरूलाई बस्नको लागि ठाउँ दिँदैनन् र कोही तिनीहरूको कुरा सुन्न इच्छुक छैनन् भने चेलाहरूले त्यो गाउँलाई छोड्नुपर्छ र आफ्नो खुट्टाको धूलो टकटकाउनुपर्छ। यो गर्नु प्रतीकात्मक कार्य हो जसले मानिसहरूले परमेश्वरको बारेमा सुन्न अस्वीकार गरेका छन् र अब परमेश्वरले यसकोलागि तिनीहरूको न्याय गर्नुहुनेछ। यो कार्य परमेश्वरले मानिसहरूलाई दण्ड दिनुहुनेछ भन्ने कुराको साक्षी हो किनभने तिनीहरूले चेलाहरू र तिनीहरूको पश्चात्तापको सन्देशलाई स्वीकार गरेनन्।</w:t>
      </w:r>
    </w:p>
    <w:p>
      <w:pPr/>
      <w:r>
        <w:rPr>
          <w:lang w:val="ne_NP" w:bidi="ne_NP"/>
        </w:rPr>
      </w:r>
      <w:r>
        <w:rPr>
          <w:lang w:val="ne_NP" w:bidi="ne_NP"/>
        </w:rPr>
        <w:t>अन्तिम दृश्यमा, चेलाहरू बाहिर जान्छन् र येशूले भन्नुभएको जस्तै गर्छन्। तिनीहरू गाउँ गाउँमा जान्छन्। तिनीहरूले भूतहरूलाई भगाउछन्। चेलाहरूले बिरामी मानिसहरूलाई जैतुनको तेलले अभिषेक गर्छन् र बिरामी मानिसहरूलाई निको पार्छन्।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६:६ख-१३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१२ चेलाहरू</w:t>
      </w:r>
    </w:p>
    <w:p>
      <w:pPr>
        <w:pStyle w:val="ListBullet"/>
        <w:spacing w:line="240" w:lineRule="auto"/>
        <w:ind w:left="720"/>
      </w:pPr>
      <w:r>
        <w:rPr>
          <w:lang w:val="ne_NP" w:bidi="ne_NP"/>
        </w:rPr>
      </w:r>
      <w:r>
        <w:rPr>
          <w:lang w:val="ne_NP" w:bidi="ne_NP"/>
        </w:rPr>
        <w:t>चेलाहरूलाई आफ्नो घरमा बोलाउने मानिसहरू</w:t>
      </w:r>
    </w:p>
    <w:p>
      <w:pPr>
        <w:pStyle w:val="ListBullet"/>
        <w:spacing w:line="240" w:lineRule="auto"/>
        <w:ind w:left="720"/>
      </w:pPr>
      <w:r>
        <w:rPr>
          <w:lang w:val="ne_NP" w:bidi="ne_NP"/>
        </w:rPr>
      </w:r>
      <w:r>
        <w:rPr>
          <w:lang w:val="ne_NP" w:bidi="ne_NP"/>
        </w:rPr>
        <w:t>चेलाहरूलाई स्वागत गर्न अस्वीकार गर्ने मानिसहरू</w:t>
      </w:r>
    </w:p>
    <w:p>
      <w:pPr>
        <w:pStyle w:val="ListBullet"/>
        <w:spacing w:line="240" w:lineRule="auto"/>
        <w:ind w:left="720"/>
      </w:pPr>
      <w:r>
        <w:rPr>
          <w:lang w:val="ne_NP" w:bidi="ne_NP"/>
        </w:rPr>
      </w:r>
      <w:r>
        <w:rPr>
          <w:lang w:val="ne_NP" w:bidi="ne_NP"/>
        </w:rPr>
        <w:t>निको भएका बिरामी मानिसहरू</w:t>
      </w:r>
    </w:p>
    <w:p>
      <w:pPr>
        <w:pStyle w:val="ListBullet"/>
        <w:spacing w:line="240" w:lineRule="auto"/>
        <w:ind w:left="720"/>
      </w:pPr>
      <w:r>
        <w:rPr>
          <w:lang w:val="ne_NP" w:bidi="ne_NP"/>
        </w:rPr>
      </w:r>
      <w:r>
        <w:rPr>
          <w:lang w:val="ne_NP" w:bidi="ne_NP"/>
        </w:rPr>
        <w:t>भूतहरूलागेकोबाट निको भएका मानिसहरू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येशूले नासरत छोड्नुहुन्छ र मानिसहरूलाई सिकाउन वरपरका गाउँहरूमा जानुहुन्छ।</w:t>
      </w:r>
    </w:p>
    <w:p>
      <w:pPr/>
      <w:r>
        <w:rPr>
          <w:lang w:val="ne_NP" w:bidi="ne_NP"/>
        </w:rPr>
      </w:r>
      <w:r>
        <w:rPr>
          <w:lang w:val="ne_NP" w:bidi="ne_NP"/>
        </w:rPr>
        <w:t>अभिनय रोक्नुहोस्: येशूलाई सोध्नुहोस्, "यी गाउँहरूको बारेमा तपाईंलाई कस्तो महसुस भइरहेको छ?" तपाईंले सुन्न सक्नुहुन्छ, "गाउँका मानिसहरूले परमेश्वरको राज्यको बारेमा शिक्षा सुनिरहेका छन् भन्ने कुराले म खुसी छु। यी मानिसहरूको लागि आशा छ।" नाटकलाई जारी राख्नुहोस्।</w:t>
      </w:r>
    </w:p>
    <w:p>
      <w:pPr/>
      <w:r>
        <w:rPr>
          <w:lang w:val="ne_NP" w:bidi="ne_NP"/>
        </w:rPr>
      </w:r>
      <w:r>
        <w:rPr>
          <w:lang w:val="ne_NP" w:bidi="ne_NP"/>
        </w:rPr>
        <w:t>दोस्रो दृश्यमा, येशूले आफ्ना चेलाहरूलाई भेला गर्नुहुन्छ। उहाँले तिनीहरूलाई तिनीहरूले के गर्न गइरहेका छन् भन्ने कुरा व्याख्या गर्न थाल्नुहुन्छ। तिनीहरू दुईजना वा जोडीमा गाउँहरूमा जान्छन्। येशूले चेलाहरूलाई दुष्ट आत्माहरूलाई भगाउन अधिकार दिनुहुन्छ। येशूले तिनीहरूलाई आफ्नो यात्रामा केही पनि लैजानु हुँदैन भन्नुहुन्छ।</w:t>
      </w:r>
    </w:p>
    <w:p>
      <w:pPr/>
      <w:r>
        <w:rPr>
          <w:lang w:val="ne_NP" w:bidi="ne_NP"/>
        </w:rPr>
      </w:r>
      <w:r>
        <w:rPr>
          <w:lang w:val="ne_NP" w:bidi="ne_NP"/>
        </w:rPr>
        <w:t>अभिनय रोक्नुहोस्: चेलाहरूलाई सोध्नुहोस्, "तपाईंलाई कस्तो महसुस भइरहेको छ? तपाईं के सोचिरहनु भएको छ?" तपाईंले "हामी दुष्ट आत्माहरूलाई भगाउने अधिकार पाउँदा उत्साहित छौं," केहीकुरा बिनै बाहिर निस्किरहेकोमा हामी अलि डराएका छौं" वा डरपोक छौ" "येशूको निर्देशनहरूले हामी अलमलमा छौं" भन्ने कुरा सुन्न सक्नुहुन्छ। वा, "कुनै पैसा वा खाना बिना जानु अनौठो लाग्दो छ। म आशा गर्छु, गाउँमा कसैले न कसैले हामीलाई खानेकुरा र बस्न ठाउँ दिनेछन्। नाटकलाई जारी राख्नुहोस्।</w:t>
      </w:r>
    </w:p>
    <w:p>
      <w:pPr/>
      <w:r>
        <w:rPr>
          <w:lang w:val="ne_NP" w:bidi="ne_NP"/>
        </w:rPr>
      </w:r>
      <w:r>
        <w:rPr>
          <w:lang w:val="ne_NP" w:bidi="ne_NP"/>
        </w:rPr>
        <w:t>येशूले भन्नुहुन्छ, "तिमी जहाँ जान्छौ, शहर नछोड्दासम्म त्यसै घरमा बस्नु।" यदि कुनै ठाउँले तपाईंलाई स्वागत गर्न अस्वीकार गर्छ भने तपाईंले त्यसलाई छोड्दा आफ्नो खुट्टाको धूलो टकटकाउनुहोस्। तिमीले ती मानिसहरूलाई तिनीहरूको भाग्यमा छोडेका छौ।</w:t>
      </w:r>
    </w:p>
    <w:p>
      <w:pPr/>
      <w:r>
        <w:rPr>
          <w:lang w:val="ne_NP" w:bidi="ne_NP"/>
        </w:rPr>
      </w:r>
      <w:r>
        <w:rPr>
          <w:lang w:val="ne_NP" w:bidi="ne_NP"/>
        </w:rPr>
        <w:t>अभिनय रोक्नुहोस्: चेलाहरूलाई सोध्नुहोस्, "येशूले यस्तो कुरा भन्नुभएको छ भन्ने तपाईंलाई किन लाग्छ?" तपाईंले "उहाँले उहाँलाई स्वीकार गर्ने र उहाँको सन्देशलाई स्वागत गर्ने मानिसहरूलाई खोजिरहनुभएको छ," "उहाँले कसैलाई उहाँको अनुसरण गर्न बाध्य पार्नुहुन्न" वा "उहाँले उहाँलाई अस्वीकार गर्ने मानिसहरूले आफ्नो भाग्यको बारेमा आफ्नो निर्णय गरिसकेका छन् भन्ने कुरा देखाउनुहुन्छ" वा "धूलो टकटकाउँदा यी मानिसहरूले परमेश्वरलाई अस्वीकार गरिरहेका छन् भन्ने देखिन्छ। यो शक्तिशाली प्रतीक हो र म आशा गर्छु यसले तिनीहरूको मन परिवर्तन गराउनेछ र हाम्रा कुरा सुन्ने छन्। नाटकलाई जारी राख्नुहोस्।</w:t>
      </w:r>
    </w:p>
    <w:p>
      <w:pPr/>
      <w:r>
        <w:rPr>
          <w:lang w:val="ne_NP" w:bidi="ne_NP"/>
        </w:rPr>
      </w:r>
      <w:r>
        <w:rPr>
          <w:lang w:val="ne_NP" w:bidi="ne_NP"/>
        </w:rPr>
        <w:t>तेस्रो दृश्यमा, चेलाहरू बाहिर जान्छन् र मानिसहरूलाई आफ्नो पापबाट पश्चात्ताप गर्न र परमेश्वरतिर फर्कन भन्दछन्। तिनीहरूले भूतहरूलाई भगाउँछन् र धेरै बिरामी मानिसहरूलाई निको पार्छन्।</w:t>
      </w:r>
    </w:p>
    <w:p>
      <w:pPr/>
      <w:r>
        <w:rPr>
          <w:lang w:val="ne_NP" w:bidi="ne_NP"/>
        </w:rPr>
      </w:r>
      <w:r>
        <w:rPr>
          <w:lang w:val="ne_NP" w:bidi="ne_NP"/>
        </w:rPr>
        <w:t>अभिनय रोक्नुहोस्: चेलाहरूलाई सोध्नुहोस्, "अहिले तपाईंलाई कस्तो महसुस भइरहेको छ?" तपाईंले यस्तो कुरा सुन्न सक्नुहुन्छ, "म सफलताको महसुस गर्छु। ती भूतहरूले येशूको आज्ञा पालन गरे जस्तै हाम्रो आज्ञा पालन गरे। किनभने येशूले हामीलाई तिनीहरूलाई भगाउन शक्ति दिनुभयो" वा "केही मानिसहरूले आफ्नो पापबाट पश्चात्ताप गरिरहेका छन् र परमेश्वरतिर फर्किरहेका छन् भन्ने कुरामा म धेरै खुसी छु। यो हामी सबैको लागि धेरै महत्त्वपूर्ण छ" वा "हामी यस सेवकाईमा येशूसँगै सामेल हुन सक्दा उत्साहित छौं। नाटकलाई जारी राख्नुहोस्।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b/>
          <w:lang w:val="ne_NP" w:bidi="ne_NP"/>
        </w:rPr>
        <w:t>बाह्रले</w:t>
      </w:r>
      <w:r>
        <w:rPr>
          <w:lang w:val="ne_NP" w:bidi="ne_NP"/>
        </w:rPr>
        <w:t xml:space="preserve"> येशूका नजिकको १२ चेलाहरूलाई जनाउँछ। तिनीहरूलाई प्राय: समूहको नामको रूपमा "बाह्र" भनिन्छ।</w:t>
      </w:r>
    </w:p>
    <w:p>
      <w:pPr/>
      <w:r>
        <w:rPr>
          <w:lang w:val="ne_NP" w:bidi="ne_NP"/>
        </w:rPr>
      </w:r>
      <w:r>
        <w:rPr>
          <w:lang w:val="ne_NP" w:bidi="ne_NP"/>
        </w:rPr>
        <w:t xml:space="preserve">येशूले चेलाहरूलाई </w:t>
      </w:r>
      <w:r>
        <w:rPr>
          <w:b/>
          <w:lang w:val="ne_NP" w:bidi="ne_NP"/>
        </w:rPr>
        <w:t>भूतहरू</w:t>
      </w:r>
      <w:r>
        <w:rPr>
          <w:lang w:val="ne_NP" w:bidi="ne_NP"/>
        </w:rPr>
        <w:t xml:space="preserve"> वा </w:t>
      </w:r>
      <w:r>
        <w:rPr>
          <w:b/>
          <w:lang w:val="ne_NP" w:bidi="ne_NP"/>
        </w:rPr>
        <w:t>अशुद्ध आत्माहरू</w:t>
      </w:r>
      <w:r>
        <w:rPr>
          <w:lang w:val="ne_NP" w:bidi="ne_NP"/>
        </w:rPr>
        <w:t xml:space="preserve">लाई भगाउने शक्ति दिनुभयो। तपाईंले भूतहरू वा अशुद्ध आत्माहरूको लागि प्रयोग गरिरहनु भएको शब्दनै प्रयोग गर्नुहोस्। मुख्य शब्दावलीमा </w:t>
      </w:r>
      <w:r>
        <w:rPr>
          <w:b/>
          <w:lang w:val="ne_NP" w:bidi="ne_NP"/>
        </w:rPr>
        <w:t>भूतहरू</w:t>
      </w:r>
      <w:r>
        <w:rPr>
          <w:lang w:val="ne_NP" w:bidi="ne_NP"/>
        </w:rPr>
        <w:t>/</w:t>
      </w:r>
      <w:r>
        <w:rPr>
          <w:b/>
          <w:lang w:val="ne_NP" w:bidi="ne_NP"/>
        </w:rPr>
        <w:t>अशुद्ध आत्मा</w:t>
      </w:r>
      <w:r>
        <w:rPr>
          <w:lang w:val="ne_NP" w:bidi="ne_NP"/>
        </w:rPr>
        <w:t>हरूको बारेमा छलफल गरिएको छ।</w:t>
      </w:r>
    </w:p>
    <w:p>
      <w:pPr/>
      <w:r>
        <w:rPr>
          <w:lang w:val="ne_NP" w:bidi="ne_NP"/>
        </w:rPr>
      </w:r>
      <w:r>
        <w:rPr>
          <w:lang w:val="ne_NP" w:bidi="ne_NP"/>
        </w:rPr>
        <w:t>येशूले भन्नुभएको कुराहरूको बारेमा भन्दा, के तिनीहरूले ग्रहण गर्न सक्छन र के ग्रहण गर्न सक्दैनन् भन्ने कुरा तपाईंको भाषाले कसरी काम गर्छ भन्ने कुरामा ध्यान दिनुहोस्। यी वस्तुहरूलाई सबैभन्दा स्वभाविक क्रममा राख्नुहोस्। उदाहरणको लागि, तपाईंले तिनीहरूले ग्रहण गर्ने सबै कुरालाई वाक्यको सुरूमा वा अन्तमा एकसाथ राख्न सक्नुहुन्छ।</w:t>
      </w:r>
    </w:p>
    <w:p>
      <w:pPr/>
      <w:r>
        <w:rPr>
          <w:lang w:val="ne_NP" w:bidi="ne_NP"/>
        </w:rPr>
      </w:r>
      <w:r>
        <w:rPr>
          <w:lang w:val="ne_NP" w:bidi="ne_NP"/>
        </w:rPr>
        <w:t>रोक्नुहोस् र फेरि लट्टी, झोला, पैसा, जुत्ता र लुगाको तस्वीरहरू देखाउनुहोस्। जब तपाईंले स्टाफ, झोला, पैसा, जुत्ता र लुगाको बारेमा कुरा गर्नुहुन्छ, तब अनुवाद टोलीलाई प्रत्येक कुराको तस्वीरहरू देखाउनुहोस्। रेकर्डिङ रोक्‍नुहोस्।</w:t>
      </w:r>
    </w:p>
    <w:p>
      <w:pPr/>
      <w:r>
        <w:rPr>
          <w:lang w:val="ne_NP" w:bidi="ne_NP"/>
        </w:rPr>
      </w:r>
      <w:r>
        <w:rPr>
          <w:lang w:val="ne_NP" w:bidi="ne_NP"/>
        </w:rPr>
        <w:t xml:space="preserve">पश्चात्ताप येशूको मुख्य शिक्षाहरू मध्ये एक थियो। यस कथामा, चेलाहरूले मानिसहरूलाई </w:t>
      </w:r>
      <w:r>
        <w:rPr>
          <w:b/>
          <w:lang w:val="ne_NP" w:bidi="ne_NP"/>
        </w:rPr>
        <w:t>पश्चात्ताप</w:t>
      </w:r>
      <w:r>
        <w:rPr>
          <w:lang w:val="ne_NP" w:bidi="ne_NP"/>
        </w:rPr>
        <w:t xml:space="preserve"> गर्न वा आफ्नो पापबाट फर्कन र परमेश्वरतिर फर्कन भन्दछन्। तपाईंले अघिल्लो खण्डहरूमा पश्चात्तापको लागि प्रयोग गर्नुभएको शब्दनै प्रयोग गर्नुहोस्, र मुख्य शब्दावलीमा </w:t>
      </w:r>
      <w:r>
        <w:rPr>
          <w:b/>
          <w:lang w:val="ne_NP" w:bidi="ne_NP"/>
        </w:rPr>
        <w:t>पश्चात्तापको</w:t>
      </w:r>
      <w:r>
        <w:rPr>
          <w:lang w:val="ne_NP" w:bidi="ne_NP"/>
        </w:rPr>
        <w:t xml:space="preserve"> बारेमा छलफल गरिएको छ भन्ने कुरा सम्झनुहोस्।</w:t>
      </w:r>
    </w:p>
    <w:p>
      <w:pPr/>
      <w:r>
        <w:rPr>
          <w:lang w:val="ne_NP" w:bidi="ne_NP"/>
        </w:rPr>
      </w:r>
      <w:r>
        <w:rPr>
          <w:lang w:val="ne_NP" w:bidi="ne_NP"/>
        </w:rPr>
        <w:t xml:space="preserve">चेलाहरूले बिरामी मानिसहरूलाई तेलले </w:t>
      </w:r>
      <w:r>
        <w:rPr>
          <w:b/>
          <w:lang w:val="ne_NP" w:bidi="ne_NP"/>
        </w:rPr>
        <w:t>अभिषेक</w:t>
      </w:r>
      <w:r>
        <w:rPr>
          <w:lang w:val="ne_NP" w:bidi="ne_NP"/>
        </w:rPr>
        <w:t xml:space="preserve"> गरे। जैतुनको तेल औषधीको रूपमा प्रयोग गरिन्थ्यो, र यस कथामा उद्देश्यहरू मध्य यो एउटा हो। तेल परमेश्वरको उपस्थिति र अनुग्रहको प्रतीक हो। सायद मानिसहरूले शरीरको एउटा भागमा चिन्हको रुपमा तेलको सानो भाग दल्थे। तेल दल्ने सम्भावित ठाउँ टाउकोनै हुन्थ्यो। </w:t>
      </w:r>
    </w:p>
    <w:p>
      <w:pPr/>
      <w:r>
        <w:rPr>
          <w:lang w:val="ne_NP" w:bidi="ne_NP"/>
        </w:rPr>
      </w:r>
      <w:r>
        <w:rPr>
          <w:lang w:val="ne_NP" w:bidi="ne_NP"/>
        </w:rPr>
        <w:t xml:space="preserve">यहाँ रोक्नुहोस् र तपाईं बिरामी मानिसहरूलाई तेलले </w:t>
      </w:r>
      <w:r>
        <w:rPr>
          <w:b/>
          <w:lang w:val="ne_NP" w:bidi="ne_NP"/>
        </w:rPr>
        <w:t>अभिषेक</w:t>
      </w:r>
      <w:r>
        <w:rPr>
          <w:lang w:val="ne_NP" w:bidi="ne_NP"/>
        </w:rPr>
        <w:t xml:space="preserve"> गर्ने बारेमा कसरी कुरा गर्नुहुनेछ भन्ने बारेमा छलफल गर्नुहोस्। मुख्य शब्दावलीमा </w:t>
      </w:r>
      <w:r>
        <w:rPr>
          <w:b/>
          <w:lang w:val="ne_NP" w:bidi="ne_NP"/>
        </w:rPr>
        <w:t>अभिषेक</w:t>
      </w:r>
      <w:r>
        <w:rPr>
          <w:lang w:val="ne_NP" w:bidi="ne_NP"/>
        </w:rPr>
        <w:t xml:space="preserve">को बारेमा छलफल गरिएको छ।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6:14–29</w:t>
      </w:r>
      <w:r>
        <w:rPr>
          <w:lang w:val="ne_NP" w:bidi="ne_NP"/>
        </w:rPr>
      </w:r>
    </w:p>
    <w:p>
      <w:pPr>
        <w:pStyle w:val="Heading3"/>
      </w:pPr>
      <w:r>
        <w:rPr>
          <w:lang w:val="ne_NP" w:bidi="ne_NP"/>
        </w:rPr>
        <w:t>Step 1</w:t>
      </w:r>
    </w:p>
    <w:p>
      <w:pPr/>
      <w:r>
        <w:rPr>
          <w:lang w:val="ne_NP" w:bidi="ne_NP"/>
        </w:rPr>
      </w:r>
      <w:r>
        <w:rPr>
          <w:lang w:val="ne_NP" w:bidi="ne_NP"/>
        </w:rPr>
        <w:t>मर्कूस ६:१४–२९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६:१४–२९ को श्रव्य संस्करण सुन्‍नुहोस्।</w:t>
      </w:r>
    </w:p>
    <w:p>
      <w:pPr/>
      <w:r>
        <w:rPr>
          <w:lang w:val="ne_NP" w:bidi="ne_NP"/>
        </w:rPr>
      </w:r>
      <w:r>
        <w:rPr>
          <w:lang w:val="ne_NP" w:bidi="ne_NP"/>
        </w:rPr>
        <w:t>के तपाईंले मर्कूसका पहिलाका कथाहरूबाट बप्तिस्मा दिने यूहन्नालाई सम्झनुभयो?</w:t>
      </w:r>
    </w:p>
    <w:p>
      <w:pPr/>
      <w:r>
        <w:rPr>
          <w:lang w:val="ne_NP" w:bidi="ne_NP"/>
        </w:rPr>
      </w:r>
      <w:r>
        <w:rPr>
          <w:lang w:val="ne_NP" w:bidi="ne_NP"/>
        </w:rPr>
        <w:t>यहाँ रोक्नुहोस् र अनुवाद टोलीसँगै तपाईंलाई बप्तिस्मा दिने यूहन्नाको बारेमा थाहा भएका कुरालाई एकसाथ सम्झनुहोस्। रेकर्डिङ रोक्‍नुहोस्।</w:t>
      </w:r>
    </w:p>
    <w:p>
      <w:pPr/>
      <w:r>
        <w:rPr>
          <w:lang w:val="ne_NP" w:bidi="ne_NP"/>
        </w:rPr>
      </w:r>
      <w:r>
        <w:rPr>
          <w:lang w:val="ne_NP" w:bidi="ne_NP"/>
        </w:rPr>
        <w:t>मर्कूसले चेलाहरूलाई प्रचार गर्न पठाउने कथालाई बिचमै रोक्दै यूहन्ना बप्तिस्टको मृत्युको कथा प्रस्तुत गर्छन्। यो बप्तिस्मा दिने यूहन्नाको मृत्युको कथात्मक विवरण हो।</w:t>
      </w:r>
    </w:p>
    <w:p>
      <w:pPr/>
      <w:r>
        <w:rPr>
          <w:lang w:val="ne_NP" w:bidi="ne_NP"/>
        </w:rPr>
      </w:r>
      <w:r>
        <w:rPr>
          <w:lang w:val="ne_NP" w:bidi="ne_NP"/>
        </w:rPr>
        <w:t>हेरोद एन्टिपस गालीलको क्षेत्रका शासक हुन्। हेरोद एन्टिपास महान हेरोदका छोरा हुन्, जो येशू जन्मदा यहूदियाका सबै ठाउँका शासक थिए। त्यस समयमा यस क्षेत्रमा शासन गर्न हेरोद एन्टिपासलाई रोमी सरकारले शासकको रूपमा नियुक्त गरे। हेरोद एन्टिपले यहूदीहरूको धार्मिक व्यवस्था पालन गरेनन्। मर्कूसले हेरोदलाई राजाको रूपमा उल्लेख गर्छन्। यद्यपि, हेरोद राजा थिएनन्। हेरोद एन्टिपसले यहूदी क्षेत्रको लगभग १/४ भागमा शासन गरे। रोक्नुहोस् र हेरोदले शासन गरेका गालीलको क्षेत्रको नक्सा देखाउनुहोस्। रेकर्डिङ रोक्‍नुहोस्।</w:t>
      </w:r>
    </w:p>
    <w:p>
      <w:pPr/>
      <w:r>
        <w:rPr>
          <w:lang w:val="ne_NP" w:bidi="ne_NP"/>
        </w:rPr>
      </w:r>
      <w:r>
        <w:rPr>
          <w:lang w:val="ne_NP" w:bidi="ne_NP"/>
        </w:rPr>
        <w:t>मर्कूसले यहाँ बप्तिस्मा दिने यूहन्नाको कथा राख्छन् किनभने अब हेरोदले येशू र येशूले सिकाएको र गरेका धेरै कुराहरूको बारेमा उनले सुनेका छन्। हेरोदलाई यस बेलासम्म येशूको बारेमा धेरै कुरा थाहा थिएन।</w:t>
      </w:r>
    </w:p>
    <w:p>
      <w:pPr/>
      <w:r>
        <w:rPr>
          <w:lang w:val="ne_NP" w:bidi="ne_NP"/>
        </w:rPr>
      </w:r>
      <w:r>
        <w:rPr>
          <w:lang w:val="ne_NP" w:bidi="ne_NP"/>
        </w:rPr>
        <w:t>यस कथाको पहिलो भाग हेरोदले येशूका बारेमा सुनेर हेरोदले सुनेका कुराहरूमा हेरोदको प्रतिक्रियाबाट सुरु हुन्छ। त्यसपछि कथा हेरोदले येशूको बारेमा सुन्न अघिका घटनाहरूमा परिवर्तन हुन्छ। मर्कूसले हामीलाई बप्तिस्मा दिने यूहन्नाको पक्राउ र मृत्युको बारेमा बताउँछन्।</w:t>
      </w:r>
    </w:p>
    <w:p>
      <w:pPr/>
      <w:r>
        <w:rPr>
          <w:lang w:val="ne_NP" w:bidi="ne_NP"/>
        </w:rPr>
      </w:r>
      <w:r>
        <w:rPr>
          <w:lang w:val="ne_NP" w:bidi="ne_NP"/>
        </w:rPr>
        <w:t>मानिसहरूले येशूको बारेमा कुरा गरिरहेका छन्। हेरोदले बप्तिस्मा दिने यूहन्नालाई मारेका थिए। कतिले येशू मरेकाहरूबाट बौरी उठाइएका बप्तिस्मा दिने यूहन्ना हुनुहुन्छ भन्ने सोचे। यूहन्नाले कहिल्यै कुनै चमत्कार गरेनन्। यूहन्नाले मानिसहरूसँग पश्चात्ताप गर्न वा आफ्नो पापबाट फर्कन र परमेश्वरतिर फर्कन र बप्तिस्मा लिने बारेमा मात्र कुरा गरे। अरु मानिसहरूले येशू फर्किएका एलिया अगमवक्ता नै हुनुपर्छ भन्ने सोचे। एलिया इस्राएलका सबैभन्दा ठूलो अगमवक्ताहरू मध्ये एक थिए। एलिया यो कथा भन्दा सयौं वर्ष अघि बाँचेका थिए। केही मानिसहरूले एलिया फर्किएका छन् र चमत्कारहरू गरिरहेका छन् भन्ने सोचिरहेका थिए। केही मानिसहरूले येशू विगतमा परमेश्वरले पठाएका केही अगमवक्ताहरू जस्तै अगमवक्ता हुनुहुन्थ्यो भन्ने सोचे।</w:t>
      </w:r>
    </w:p>
    <w:p>
      <w:pPr/>
      <w:r>
        <w:rPr>
          <w:lang w:val="ne_NP" w:bidi="ne_NP"/>
        </w:rPr>
      </w:r>
      <w:r>
        <w:rPr>
          <w:lang w:val="ne_NP" w:bidi="ne_NP"/>
        </w:rPr>
        <w:t>अगमवक्ता त्यो व्यक्ति हो जसले मानिसहरूलाई परमेश्वरको सन्देश ल्याउँछ। अगमवक्ताले परमेश्वरबाट बोलावट र सन्देश प्राप्त गर्छन्, परमेश्वरको सन्देश मानिसहरूलाई लैजान्छन्, र उसको सबैभन्दा महत्त्वपूर्ण काम मानिसहरूकहाँ परमेश्वरको वचन वा सन्देश ल्याउनु हो भन्ने कुरा जान्दछन्। यसको अर्थ मानिसहरूले येशू को हो भनेर पत्ता लगाउन प्रयास गरिरहेका थिए। मानिसहरूले भनिरहेका कुरा सुनेर हेरोदले येशू बप्तिस्मा दिने यूहन्ना नै जीवित भएर फर्किएको हुनुपर्छ भन्ने सोचे। यहुदीहरूमा एउटा सामान्य धारणा थियो कि पुनर्जीवित भएको कुनै व्यक्ति तिमीलाई न्याय गर्न आउँछ, त्यसैले हेरोद डराएका थिए कि यूहन्ना पुनर्जीवित भएका छन् र उनले गरेको हत्याको लागि उनलाई न्याय गरिनेछ।</w:t>
      </w:r>
    </w:p>
    <w:p>
      <w:pPr/>
      <w:r>
        <w:rPr>
          <w:lang w:val="ne_NP" w:bidi="ne_NP"/>
        </w:rPr>
      </w:r>
      <w:r>
        <w:rPr>
          <w:lang w:val="ne_NP" w:bidi="ne_NP"/>
        </w:rPr>
        <w:t>अब कथा परिवर्तन हुन्छ र हामीलाई बप्तिस्मा दिने यूहन्नालाई के भयो भन्ने कुरा बताउँछ। बप्तिस्मा दिने यूहन्ना येशूको आफन्त थिए। यूहन्नाले मानिसहरूले आफ्नो पापबाट पश्चात्ताप गर्नुपर्छ भन्ने प्रचार गरिरहेका थिए। यूहन्नाले परमेश्वरलाई पछ्याउन चाहने धेरै मानिसहरूलाई बप्तिस्मा दिए। यूहन्ना धेरै साहसी थिए र उनले मानिसहरूलाई उनीहरूले गलत काम वा पाप गरिरहेका बेला प्रत्यक्ष रूपमा बताउँथे।</w:t>
      </w:r>
    </w:p>
    <w:p>
      <w:pPr/>
      <w:r>
        <w:rPr>
          <w:lang w:val="ne_NP" w:bidi="ne_NP"/>
        </w:rPr>
      </w:r>
      <w:r>
        <w:rPr>
          <w:lang w:val="ne_NP" w:bidi="ne_NP"/>
        </w:rPr>
        <w:t>यूहन्नाले इस्राएलको त्यो क्षेत्रका शासक हेरोदले पाप गरिरहेका छन् भनेर साहसका साथ भने। हेरोदले आफ्नो भाइको पत्नी हेरोदियासँग विवाह गरे। यो कुराले परमेश्वरले मोशालाई दिएको यहूदी धार्मिक व्यवस्थालाई अति स्पष्ट रूपमा भङ्ग गरिरहेको थियो। हेरोदले आफ्नी पत्नी हेरोदियालाई खुशी पार्न यूहन्नालाई पक्राउ गरे र जेलमा हाले। हेरोदियासको यूहन्नासँग घृणा थियो। द्वेष भनेको कसैसँग गुनासोको कारण कसै विरुद्ध हुने तिब्र शत्रुताको भावना हो। उनको हेरोदसँग विवाहले परमेश्वरको व्यवस्था भङ्ग गरेको भन्ने यूहन्नाले गरेको कुरा हेरोदियालाई मन परेन। तर हेरोदले यूहन्ना राम्रो वा धर्मी र पवित्र मानिस हुन् भन्ने सोचे। धर्मी भन्नुको अर्थ यूहन्नाले परमेश्वरको मापदण्ड अनुसार सही काम गर्छन्। पवित्र व्यक्ति भनेको परमेश्वरको सेवा गर्न अलग गरिएको व्यक्ति हो। पवित्र व्यक्ति पापरहित हुँदैन तर उसले आफूलाई नैतिक रूपमा शुद्ध र शफा राख्छ। हेरोदले यूहन्नालाई चोट पुर्याउन डराएका थिए। वास्तवमा हेरोदले यूहन्नाको कुरा सुन्न मन पराउँथे। हेरोदले यूहन्नाको रक्षा गरे।</w:t>
      </w:r>
    </w:p>
    <w:p>
      <w:pPr/>
      <w:r>
        <w:rPr>
          <w:lang w:val="ne_NP" w:bidi="ne_NP"/>
        </w:rPr>
      </w:r>
      <w:r>
        <w:rPr>
          <w:lang w:val="ne_NP" w:bidi="ne_NP"/>
        </w:rPr>
        <w:t xml:space="preserve">यद्यपि, हेरोदिया रिसाइन् र यूहन्नालाई मार्न चाहन्थिइन्। एक रात हेरोदको जन्मदिन मनाउने ठूलो भोज वा चाडमा हेरोदियाले यूहन्नालाई मार्ने मौका पाइन्। हेरोदियाकी छोरीले भोजको लागि नाचिन्। हेरोद र हेरोदिया धेरै अनैतिकका थिए भनेर चिनिन्थ्यो, र धेरै मानिसहरूको अगाडि यसरी एउटी युवती नृत्य गर्नु कुनै अचम्मको कुरा थिएन। अतिथिहरूमा उच्च सरकारी अधिकारीहरू, सैन्य कमान्डरहरू र यस क्षेत्रका अग्रणी वा महत्त्वपूर्ण नागरिकहरू थिए। सामान्यतया छोरीले आफ्नो परिवारका सदस्य नभएका यी पुरुषहरूको अगाडि यस्तो तरिकाले नाच्दैनथे। छोरीको नाच सायद एउटा प्रकारको नृत्य थियो जुन महिलाले पुरुषको अगाडि गर्न अनुचित थियो। पार्टीमा रहेका सबै जना उनको नृत्यबाट खुसी थिए। हेरोदले छोरीले चाहेको कुनै पनि कुरा दिने प्रस्ताव राखे। उसले उनलाई "आधा राज्य" वा आफूले शासन गरेको भूमिको आधा भाग दिने प्रस्ताव गरे। हेरोदले </w:t>
      </w:r>
      <w:r>
        <w:rPr>
          <w:b/>
          <w:lang w:val="ne_NP" w:bidi="ne_NP"/>
        </w:rPr>
        <w:t>शपथ</w:t>
      </w:r>
      <w:r>
        <w:rPr>
          <w:lang w:val="ne_NP" w:bidi="ne_NP"/>
        </w:rPr>
        <w:t xml:space="preserve"> लिए, जसको अर्थ उनले गम्भीर प्रतिज्ञा गरे की यदि उनले यो कुरा पालन गरेनन् भने परमेश्वरले उनलाई यसका लागि दण्ड दिन सक्नुहुनेछ भन्ने कुरा बताउँछ। हेरोदले सबै पाहुनाहरूको अगाडि यो शपथ खाए। हेरोदसँग आफ्नो राज्यको केही भाग दिने अधिकार थिएन। रोमीहरूले मात्र त्यो गर्न सक्थे। किनभने यो पार्टी हेरोदको जन्मदिनको पार्टी थियो, यसको अर्थ हेरोदले यो भाकल गर्दा हेरोद सायद मातेका थिए। मातेको हुनु भनेको तपाईंले सेवन गरेको रक्सीको नियन्त्रणमा हुनु हो। तपाईं मातेको वा रक्सीले तपाईंको कृयाकलापलाई नियन्त्रण गरेको बेला राम्रो निर्णय लिनुहुन्न।</w:t>
      </w:r>
    </w:p>
    <w:p>
      <w:pPr/>
      <w:r>
        <w:rPr>
          <w:lang w:val="ne_NP" w:bidi="ne_NP"/>
        </w:rPr>
      </w:r>
      <w:r>
        <w:rPr>
          <w:lang w:val="ne_NP" w:bidi="ne_NP"/>
        </w:rPr>
        <w:t>छोरीलाई थाहा थियो कि हेरोदले साँच्चिक्कै "आधा राज्य" भन्नु भएको थिएन तर उनले धेरै ठूलो वा महत्त्वपूर्ण कुरा माग्न सक्छिन्। छोरीले आफ्नी आमा हेरोदियासँग के गर्ने भनेर सोधिन्, र हेरोदियाले केटीलाई यूहन्नाको टाउको थालमा माग भनिन्। थालीको तस्वीर देखाउनुहोस्।</w:t>
      </w:r>
    </w:p>
    <w:p>
      <w:pPr/>
      <w:r>
        <w:rPr>
          <w:lang w:val="ne_NP" w:bidi="ne_NP"/>
        </w:rPr>
      </w:r>
      <w:r>
        <w:rPr>
          <w:lang w:val="ne_NP" w:bidi="ne_NP"/>
        </w:rPr>
        <w:t>रेकर्डिङ रोक्‍नुहोस्।</w:t>
      </w:r>
    </w:p>
    <w:p>
      <w:pPr/>
      <w:r>
        <w:rPr>
          <w:lang w:val="ne_NP" w:bidi="ne_NP"/>
        </w:rPr>
      </w:r>
      <w:r>
        <w:rPr>
          <w:lang w:val="ne_NP" w:bidi="ne_NP"/>
        </w:rPr>
        <w:t>हेरोद यस कारणले धेरै, धेरै दुखी थिए। किनभने हेरोदले भोजमा सबै पाहुनाहरूको अगाडि आफ्नो प्रतिज्ञा वा शपथ लिएका थिए, त्यसैले हेरोदले छोरीलाई आफ्नो इच्छा दिन अस्वीकार गर्न सक्दैनथे। हेरोदले मृत्युदण्ड दिने व्यक्ति वा सैनिकलाई तरवारले यूहन्नाको टाउको काट्न पठाए। सैनिकले भोजमा जोनको टाउको थालमा ल्यायो। छोरीले टाउको लिएर आमाकहाँ लगिन्। हेरोदले यो गर्नुपर्थ्यो—यदि उनले आफ्नो प्रतिज्ञा पूरा नगरेको भए, उनले लज्जित हुनुपर्थ्यो। यूहन्नाका चेलाहरू यूहन्नाप्रतिको आदरको कारण उनको शरीरलाई लगेर चिहानमा गाड्न आएका थिए। चिहान सायद गुफा थियो। सामान्य रूपमा चिहानको ठाउँ गुफा थियो। चिहानको तस्वीर देखाउनुहोस्।</w:t>
      </w:r>
    </w:p>
    <w:p>
      <w:pPr/>
      <w:r>
        <w:rPr>
          <w:lang w:val="ne_NP" w:bidi="ne_NP"/>
        </w:rPr>
      </w:r>
      <w:r>
        <w:rPr>
          <w:b/>
          <w:lang w:val="ne_NP" w:bidi="ne_NP"/>
        </w:rPr>
        <w:t>यो रेकर्डिङको अन्त्य हो।</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६:१४–२९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भागमा ४ वटा दृश्यहरु छन् ।</w:t>
      </w:r>
    </w:p>
    <w:p>
      <w:pPr/>
      <w:r>
        <w:rPr>
          <w:lang w:val="ne_NP" w:bidi="ne_NP"/>
        </w:rPr>
      </w:r>
      <w:r>
        <w:rPr>
          <w:b/>
          <w:lang w:val="ne_NP" w:bidi="ne_NP"/>
        </w:rPr>
        <w:t>पहिलो दृश्यले</w:t>
      </w:r>
      <w:r>
        <w:rPr>
          <w:lang w:val="ne_NP" w:bidi="ne_NP"/>
        </w:rPr>
        <w:t xml:space="preserve"> यस कथाको पृष्ठभूमि प्रदान गर्छ। धेरै मानिसहरूले येशूको बारेमा कुरा गरिरहेका छन्, र राजा हेरोदले येशूको बारेमा सुन्छन्।</w:t>
      </w:r>
    </w:p>
    <w:p>
      <w:pPr/>
      <w:r>
        <w:rPr>
          <w:lang w:val="ne_NP" w:bidi="ne_NP"/>
        </w:rPr>
      </w:r>
      <w:r>
        <w:rPr>
          <w:lang w:val="ne_NP" w:bidi="ne_NP"/>
        </w:rPr>
        <w:t>यो पहिलो दृश्य अर्को तीन दृश्यहरू पछि हुन्छ। यो विगतमा भएको कथा बताउनु अघि दिइएको पृष्ठभूमि हो। दृश्य दुई, तीन र चौथो पछि दृश्य एक हुन्छ भन्ने कुरा व्याख्या गर्न कथामा स्पष्ट रूपमा चिन्हहरू राख्न सक्नुहुन्छ।</w:t>
      </w:r>
    </w:p>
    <w:p>
      <w:pPr/>
      <w:r>
        <w:rPr>
          <w:lang w:val="ne_NP" w:bidi="ne_NP"/>
        </w:rPr>
      </w:r>
      <w:r>
        <w:rPr>
          <w:b/>
          <w:lang w:val="ne_NP" w:bidi="ne_NP"/>
        </w:rPr>
        <w:t>दोस्रो दृश्यले</w:t>
      </w:r>
      <w:r>
        <w:rPr>
          <w:lang w:val="ne_NP" w:bidi="ne_NP"/>
        </w:rPr>
        <w:t xml:space="preserve"> हेरोदले यूहन्नालाई किन मारेको भनेर वर्णन गर्दछ।</w:t>
      </w:r>
    </w:p>
    <w:p>
      <w:pPr/>
      <w:r>
        <w:rPr>
          <w:lang w:val="ne_NP" w:bidi="ne_NP"/>
        </w:rPr>
      </w:r>
      <w:r>
        <w:rPr>
          <w:b/>
          <w:lang w:val="ne_NP" w:bidi="ne_NP"/>
        </w:rPr>
        <w:t>तेस्रो दृश्यले</w:t>
      </w:r>
      <w:r>
        <w:rPr>
          <w:lang w:val="ne_NP" w:bidi="ne_NP"/>
        </w:rPr>
        <w:t xml:space="preserve"> हेरोदको जन्मदिनको ठूलो भोजको वर्णन गर्दछ।</w:t>
      </w:r>
    </w:p>
    <w:p>
      <w:pPr/>
      <w:r>
        <w:rPr>
          <w:lang w:val="ne_NP" w:bidi="ne_NP"/>
        </w:rPr>
      </w:r>
      <w:r>
        <w:rPr>
          <w:b/>
          <w:lang w:val="ne_NP" w:bidi="ne_NP"/>
        </w:rPr>
        <w:t>चौथो दृश्यले</w:t>
      </w:r>
      <w:r>
        <w:rPr>
          <w:lang w:val="ne_NP" w:bidi="ne_NP"/>
        </w:rPr>
        <w:t xml:space="preserve"> बप्तिस्मा दिने यूहन्नाको वास्तविक मृत्यु र गाड्ने कुरा बताउँछ।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राजा हेरोद</w:t>
      </w:r>
    </w:p>
    <w:p>
      <w:pPr>
        <w:pStyle w:val="ListBullet"/>
        <w:spacing w:line="240" w:lineRule="auto"/>
        <w:ind w:left="720"/>
      </w:pPr>
      <w:r>
        <w:rPr>
          <w:lang w:val="ne_NP" w:bidi="ne_NP"/>
        </w:rPr>
      </w:r>
      <w:r>
        <w:rPr>
          <w:lang w:val="ne_NP" w:bidi="ne_NP"/>
        </w:rPr>
        <w:t>येशूको बारेमा कुरा गरिरहेका मानिसहरू</w:t>
      </w:r>
    </w:p>
    <w:p>
      <w:pPr>
        <w:pStyle w:val="ListBullet"/>
        <w:spacing w:line="240" w:lineRule="auto"/>
        <w:ind w:left="720"/>
      </w:pPr>
      <w:r>
        <w:rPr>
          <w:lang w:val="ne_NP" w:bidi="ne_NP"/>
        </w:rPr>
      </w:r>
      <w:r>
        <w:rPr>
          <w:lang w:val="ne_NP" w:bidi="ne_NP"/>
        </w:rPr>
        <w:t xml:space="preserve">बप्तिस्मा दिने यूहन्ना </w:t>
      </w:r>
    </w:p>
    <w:p>
      <w:pPr>
        <w:pStyle w:val="ListBullet"/>
        <w:spacing w:line="240" w:lineRule="auto"/>
        <w:ind w:left="720"/>
      </w:pPr>
      <w:r>
        <w:rPr>
          <w:lang w:val="ne_NP" w:bidi="ne_NP"/>
        </w:rPr>
      </w:r>
      <w:r>
        <w:rPr>
          <w:lang w:val="ne_NP" w:bidi="ne_NP"/>
        </w:rPr>
        <w:t>हेरोदले यूहन्नालाई कैद गर्न पठाएका सैनिकहरू</w:t>
      </w:r>
    </w:p>
    <w:p>
      <w:pPr>
        <w:pStyle w:val="ListBullet"/>
        <w:spacing w:line="240" w:lineRule="auto"/>
        <w:ind w:left="720"/>
      </w:pPr>
      <w:r>
        <w:rPr>
          <w:lang w:val="ne_NP" w:bidi="ne_NP"/>
        </w:rPr>
      </w:r>
      <w:r>
        <w:rPr>
          <w:lang w:val="ne_NP" w:bidi="ne_NP"/>
        </w:rPr>
        <w:t>हेरोदिया</w:t>
      </w:r>
    </w:p>
    <w:p>
      <w:pPr>
        <w:pStyle w:val="ListBullet"/>
        <w:spacing w:line="240" w:lineRule="auto"/>
        <w:ind w:left="720"/>
      </w:pPr>
      <w:r>
        <w:rPr>
          <w:lang w:val="ne_NP" w:bidi="ne_NP"/>
        </w:rPr>
      </w:r>
      <w:r>
        <w:rPr>
          <w:lang w:val="ne_NP" w:bidi="ne_NP"/>
        </w:rPr>
        <w:t>हेरोदका पाहुनाहरू (जसमा उच्च सरकारी अधिकारीहरू, सैन्य अधिकारीहरू र गालीलका अग्रणी नागरिकहरू थिए)</w:t>
      </w:r>
    </w:p>
    <w:p>
      <w:pPr>
        <w:pStyle w:val="ListBullet"/>
        <w:spacing w:line="240" w:lineRule="auto"/>
        <w:ind w:left="720"/>
      </w:pPr>
      <w:r>
        <w:rPr>
          <w:lang w:val="ne_NP" w:bidi="ne_NP"/>
        </w:rPr>
      </w:r>
      <w:r>
        <w:rPr>
          <w:lang w:val="ne_NP" w:bidi="ne_NP"/>
        </w:rPr>
        <w:t>हेरोदियाकी छोरी</w:t>
      </w:r>
    </w:p>
    <w:p>
      <w:pPr>
        <w:pStyle w:val="ListBullet"/>
        <w:spacing w:line="240" w:lineRule="auto"/>
        <w:ind w:left="720"/>
      </w:pPr>
      <w:r>
        <w:rPr>
          <w:lang w:val="ne_NP" w:bidi="ne_NP"/>
        </w:rPr>
      </w:r>
      <w:r>
        <w:rPr>
          <w:lang w:val="ne_NP" w:bidi="ne_NP"/>
        </w:rPr>
        <w:t>मृत्युदण्ड दिने</w:t>
      </w:r>
    </w:p>
    <w:p>
      <w:pPr>
        <w:pStyle w:val="ListBullet"/>
        <w:spacing w:line="240" w:lineRule="auto"/>
        <w:ind w:left="720"/>
      </w:pPr>
      <w:r>
        <w:rPr>
          <w:lang w:val="ne_NP" w:bidi="ne_NP"/>
        </w:rPr>
      </w:r>
      <w:r>
        <w:rPr>
          <w:lang w:val="ne_NP" w:bidi="ne_NP"/>
        </w:rPr>
        <w:t>यूहन्नाका चेलाहरू</w:t>
      </w:r>
    </w:p>
    <w:p>
      <w:pPr/>
      <w:r>
        <w:rPr>
          <w:lang w:val="ne_NP" w:bidi="ne_NP"/>
        </w:rPr>
      </w:r>
      <w:r>
        <w:rPr>
          <w:lang w:val="ne_NP" w:bidi="ne_NP"/>
        </w:rPr>
        <w:t>समूहको रूपमा, खण्डको सेटिङका यी भागहरूमा ध्यान दिनुहोस्: कथालाई अभिनय गर्न थाल्नु अघि, मानिसहरूले घटनाहरूको क्रम बुझ्न कथा कसरी बताउने भन्ने बारेमा कुरा गर्नुहोस्। यस कथाको सुरुवात वास्तवमा यूहन्नाको मृत्यु पछि हुन्छ। हेरोदले येशू र मानिसहरूले येशूको बारेमा भनिरहेका कुराहरू सुन्छन्। हेरोद सहित धेरैले येशू साँच्चै बप्तिस्मा दिने यूहन्ना हुनुहुन्छ भन्ने सोच्छन्। त्यसपछि मर्कूसले हामीलाई यूहन्ना कसरी मरे भन्ने कथा बताउँछन्।</w:t>
      </w:r>
    </w:p>
    <w:p>
      <w:pPr/>
      <w:r>
        <w:rPr>
          <w:lang w:val="ne_NP" w:bidi="ne_NP"/>
        </w:rPr>
      </w:r>
      <w:r>
        <w:rPr>
          <w:lang w:val="ne_NP" w:bidi="ne_NP"/>
        </w:rPr>
        <w:t>यहाँ रोक्नुहोस् र कथा सुनाउनुहोस्। कथाको पहिलो भाग अहिले भइरहेको कुरासँग सम्बन्धित छ। यो विवाह वा नयाँ घर जस्ता खुसीको कथा हुन सक्छ वा यो दुखद कथा हुन सक्छ। अहिले के भइरहेको छ भन्ने बताएपछि, कथाकार पछाडि जानेछन् र यस भन्दा अघि भएका घटनाहरूको बारेमा बताउनेछन्। कथा बताउनेले विगतमा के भयो भन्ने कुरा बताउँदा अतिनै ध्यान दिनुहोस्। रेकर्डिङ रोक्‍नुहोस्।</w:t>
      </w:r>
    </w:p>
    <w:p>
      <w:pPr/>
      <w:r>
        <w:rPr>
          <w:lang w:val="ne_NP" w:bidi="ne_NP"/>
        </w:rPr>
      </w:r>
      <w:r>
        <w:rPr>
          <w:lang w:val="ne_NP" w:bidi="ne_NP"/>
        </w:rPr>
        <w:t>पहिलो दृश्यले येशूको बारेमा हेरोद एन्टिपासले कसरी सुन्छन् भन्ने बारेमा बताउँछ। येशूले केही समयदेखि अहिलेसम्म शिक्षा दिने र निको पार्नेकाम गरिरहनु भएको छ। मानिसहरूले येशू को हो भनेर पत्ता लगाउन प्रयास गरिरहेका छन्। कतिले येशू बप्तिस्मा दिने यूहन्ना हुनुहुन्छ भन्ने सोच्छन्। अरूले येशू फर्केका एलिया अगमवक्ता हुनुहुन्छ भन्ने सोच्छन्। अरूले येशू अर्को अगमवक्ता हुनुहुन्छ भन्ने सोच्छन्। हेरोदले यी कुराहरू सुन्छन्। हेरोदले येशू बप्तिस्मा दिने यूहन्ना हुनुपर्छ भन्ने सोच्छन्।</w:t>
      </w:r>
    </w:p>
    <w:p>
      <w:pPr/>
      <w:r>
        <w:rPr>
          <w:lang w:val="ne_NP" w:bidi="ne_NP"/>
        </w:rPr>
      </w:r>
      <w:r>
        <w:rPr>
          <w:lang w:val="ne_NP" w:bidi="ne_NP"/>
        </w:rPr>
        <w:t>दोस्रो दृश्यले हेरोदियासँग हेरोदको विवाहको पृष्ठभूमिको वर्णन गर्दछ। हेरोदियाले हेरोदको भाइसँग विवाह गरिसकेकी थिइन्। धार्मिक व्यवस्थाले कुनै पनि मानिसलाई जीवित रहेका आफ्नो भाइकी पत्नीसँग विवाह गर्न अनुमति दिँदैनथ्यो। हेरोदले परमेश्वरको व्यवस्था भङ्ग गरिरहेका छन् भन्ने कुरा यूहन्नाले हेरोदलाई बताए। यूहन्नले भनेको यो कुराले गर्दा हेरोदियाले बप्तिस्मा दिने यूहन्नालाई घृणा गरिन्। हेरोदियाले यूहन्नालाई मारेको हेर्न चाहन्थिन्। हेरोदले हेरोदियालाई खुसी पार्न यूहन्नालाई पक्राउ गरेर जेलमा हालेका थिए। हेरोदले यूहन्नालाई सम्मान गरे र यूहन्नाको कुरा सुने। हेरोदले यूहन्ना धर्मी व्यक्ति हुन् भन्ने सोचे। हेरोदले यूहन्ना पवित्र मानिस हुन् भन्ने सोचे। हेरोदले यूहन्नाको रक्षा गरे। यूहन्नाले हेरोदलाई धेरै असहज बनाएतापनि हेरोदले यूहन्नाको कुरा सुन्न मन पराउँथे।</w:t>
      </w:r>
    </w:p>
    <w:p>
      <w:pPr/>
      <w:r>
        <w:rPr>
          <w:lang w:val="ne_NP" w:bidi="ne_NP"/>
        </w:rPr>
      </w:r>
      <w:r>
        <w:rPr>
          <w:lang w:val="ne_NP" w:bidi="ne_NP"/>
        </w:rPr>
        <w:t>तेस्रो दृश्य दरबारमा जन्मदिनको पार्टी र पाहुनाहरूको साथ हुन्छ। हेरोदले सरकारी अधिकारीहरू र सैन्य अधिकारीहरू सहित सबै अग्रणी मानिसहरूलाई भोजमा आमन्त्रण गर्छन्। हेरोदियाकी छोरीले राजा र राजाका सबै पाहुनाहरूको अगाडि नाच्छिन्। तिनीहरू सबै उनको नृत्यबाट खुसी हुन्छन्। हेरोदले उनलाई आफ्नो आधा राज्यसम्मको कुनै पनि कुरा दिने प्रतिज्ञा गर्छन्। हेरोदले यसलाई भाकल वा शपथ बनाउँछन्, जसको अर्थ हेरोदले आफूले प्रतिज्ञा गरेझै गर्नुपर्छ। पछिबाट उनले आफूले मागेको कुरा नदिने निर्णय गर्न सक्दैन। छोरी बाहिर गइन र आफ्नी आमालाई के माग्नु पर्छ भनेर सोध्थिन्। यसको अर्थ नृत्य वा प्रतिज्ञाको बेला आमा पार्टीको कोठामा थिइनन् भन्ने हो । हेरोदियाले जवाफ दिन्छिन्, "बप्तिस्मा दिने यूहन्नाको टाउको माग।"</w:t>
      </w:r>
    </w:p>
    <w:p>
      <w:pPr/>
      <w:r>
        <w:rPr>
          <w:lang w:val="ne_NP" w:bidi="ne_NP"/>
        </w:rPr>
      </w:r>
      <w:r>
        <w:rPr>
          <w:lang w:val="ne_NP" w:bidi="ne_NP"/>
        </w:rPr>
        <w:t>चौथो दृश्यमा, हेरोदियाकी छोरी राजाकहाँ हतार गरेर फर्किन्छिन् र बप्तिस्मा दिने यूहन्नाको टाउको थालमा माग्छिन्। राजाले तुरुन्तै आफ्नो प्रतिज्ञा पूरा गर्छन् किनभने उनले आफ्ना पाहुनाहरूको अगाडि प्रतिज्ञा गरेका थिए र अब उनको कुरा अस्वीकार गर्न सक्दैनन्। हेरोदले मृत्युदण्ड दिनेलाई जेलमा पठाउँछन्। मृत्युदण्ड दिने व्यक्ति जेलमा जान्छ, जेलमा यूहन्नाको टाउको काट्छ, टाउकोलाई थालमा ल्याउँछ, र हेरोदियाकी छोरीलाई दिन्छ। हेरोदियाकी छोरीले टाउको सहितको थाल आफ्नी आमाकहाँ लैजान्छिन्। यो सबै भोज चलिरहेको बेला हुन्छ।</w:t>
      </w:r>
    </w:p>
    <w:p>
      <w:pPr/>
      <w:r>
        <w:rPr>
          <w:lang w:val="ne_NP" w:bidi="ne_NP"/>
        </w:rPr>
      </w:r>
      <w:r>
        <w:rPr>
          <w:lang w:val="ne_NP" w:bidi="ne_NP"/>
        </w:rPr>
        <w:t>यूहन्नाका चेलाहरूले के भयो भन्ने कुरा सुन्छन्। यूहन्नाका चेलाहरू आउँछन् र यूहन्नाको शरीर लिन्छन् र यसलाई चिहानमा गाड्छन्।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p>
    <w:p>
      <w:pPr/>
      <w:r>
        <w:rPr>
          <w:lang w:val="ne_NP" w:bidi="ne_NP"/>
        </w:rPr>
      </w:r>
      <w:r>
        <w:rPr>
          <w:b/>
          <w:lang w:val="ne_NP" w:bidi="ne_NP"/>
        </w:rPr>
        <w:t>यो रेकर्डिङको अन्त्य हो।</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६:१४–२९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राजा हेरोद</w:t>
      </w:r>
    </w:p>
    <w:p>
      <w:pPr>
        <w:pStyle w:val="ListBullet"/>
        <w:spacing w:line="240" w:lineRule="auto"/>
        <w:ind w:left="720"/>
      </w:pPr>
      <w:r>
        <w:rPr>
          <w:lang w:val="ne_NP" w:bidi="ne_NP"/>
        </w:rPr>
      </w:r>
      <w:r>
        <w:rPr>
          <w:lang w:val="ne_NP" w:bidi="ne_NP"/>
        </w:rPr>
        <w:t>येशूको बारेमा कुरा गरिरहेका मानिसहरू</w:t>
      </w:r>
    </w:p>
    <w:p>
      <w:pPr>
        <w:pStyle w:val="ListBullet"/>
        <w:spacing w:line="240" w:lineRule="auto"/>
        <w:ind w:left="720"/>
      </w:pPr>
      <w:r>
        <w:rPr>
          <w:lang w:val="ne_NP" w:bidi="ne_NP"/>
        </w:rPr>
      </w:r>
      <w:r>
        <w:rPr>
          <w:lang w:val="ne_NP" w:bidi="ne_NP"/>
        </w:rPr>
        <w:t xml:space="preserve">बप्तिस्मा दिने यूहन्ना </w:t>
      </w:r>
    </w:p>
    <w:p>
      <w:pPr>
        <w:pStyle w:val="ListBullet"/>
        <w:spacing w:line="240" w:lineRule="auto"/>
        <w:ind w:left="720"/>
      </w:pPr>
      <w:r>
        <w:rPr>
          <w:lang w:val="ne_NP" w:bidi="ne_NP"/>
        </w:rPr>
      </w:r>
      <w:r>
        <w:rPr>
          <w:lang w:val="ne_NP" w:bidi="ne_NP"/>
        </w:rPr>
        <w:t>हेरोदले यूहन्नालाई कैद गर्न पठाएका सैनिकहरू</w:t>
      </w:r>
    </w:p>
    <w:p>
      <w:pPr>
        <w:pStyle w:val="ListBullet"/>
        <w:spacing w:line="240" w:lineRule="auto"/>
        <w:ind w:left="720"/>
      </w:pPr>
      <w:r>
        <w:rPr>
          <w:lang w:val="ne_NP" w:bidi="ne_NP"/>
        </w:rPr>
      </w:r>
      <w:r>
        <w:rPr>
          <w:lang w:val="ne_NP" w:bidi="ne_NP"/>
        </w:rPr>
        <w:t>हेरोदिया</w:t>
      </w:r>
    </w:p>
    <w:p>
      <w:pPr>
        <w:pStyle w:val="ListBullet"/>
        <w:spacing w:line="240" w:lineRule="auto"/>
        <w:ind w:left="720"/>
      </w:pPr>
      <w:r>
        <w:rPr>
          <w:lang w:val="ne_NP" w:bidi="ne_NP"/>
        </w:rPr>
      </w:r>
      <w:r>
        <w:rPr>
          <w:lang w:val="ne_NP" w:bidi="ne_NP"/>
        </w:rPr>
        <w:t>हेरोदका पाहुनाहरू (जसमा उच्च सरकारी अधिकारीहरू, सैन्य अधिकारीहरू र गालीलका अग्रणी नागरिकहरू थिए)</w:t>
      </w:r>
    </w:p>
    <w:p>
      <w:pPr>
        <w:pStyle w:val="ListBullet"/>
        <w:spacing w:line="240" w:lineRule="auto"/>
        <w:ind w:left="720"/>
      </w:pPr>
      <w:r>
        <w:rPr>
          <w:lang w:val="ne_NP" w:bidi="ne_NP"/>
        </w:rPr>
      </w:r>
      <w:r>
        <w:rPr>
          <w:lang w:val="ne_NP" w:bidi="ne_NP"/>
        </w:rPr>
        <w:t>हेरोदियाकी छोरी</w:t>
      </w:r>
    </w:p>
    <w:p>
      <w:pPr>
        <w:pStyle w:val="ListBullet"/>
        <w:spacing w:line="240" w:lineRule="auto"/>
        <w:ind w:left="720"/>
      </w:pPr>
      <w:r>
        <w:rPr>
          <w:lang w:val="ne_NP" w:bidi="ne_NP"/>
        </w:rPr>
      </w:r>
      <w:r>
        <w:rPr>
          <w:lang w:val="ne_NP" w:bidi="ne_NP"/>
        </w:rPr>
        <w:t>मृत्युदण्ड दिने</w:t>
      </w:r>
    </w:p>
    <w:p>
      <w:pPr>
        <w:pStyle w:val="ListBullet"/>
        <w:spacing w:line="240" w:lineRule="auto"/>
        <w:ind w:left="720"/>
      </w:pPr>
      <w:r>
        <w:rPr>
          <w:lang w:val="ne_NP" w:bidi="ne_NP"/>
        </w:rPr>
      </w:r>
      <w:r>
        <w:rPr>
          <w:lang w:val="ne_NP" w:bidi="ne_NP"/>
        </w:rPr>
        <w:t>यूहन्नाका चेलाहरू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 अर्कालाई मद्दत गर्नुहोस्। 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रोक्नुहोस् र पात्र खेल्ने व्यक्तिलाई सोध्नुहोस् "तपाईं के महसुस गर्दै हुनुहुन्छ वा के सोचिरहनु भएको छ?" पात्र निभाउने व्यक्तिले यदि आफू त्यो पात्र भएको भए कस्तो महसुस गर्थे वा सोच्थे भन्ने जवाफ दिनुपर्छ। त्यसपछि नाटकलाई फेरि सुरु गर्नुहोस्। 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 xml:space="preserve">पहिलो दृश्यमा, कथा सुरु हुँदा, हेरोदले येशूको बारेमा सुन्छन्। मानिसहरूले भन्छन्, "सायद येशू एलिया वा बप्तिस्मा दिने यूहन्ना वा अन्य कुनै अगमवक्ता हुनुहुन्छ।" तर हेरोदले येशू बप्तिस्मा दिने यूहन्ना हुनुहुन्छ भन्ने कुरा सोच्न थाल्छन्। </w:t>
      </w:r>
      <w:r>
        <w:rPr>
          <w:b/>
          <w:lang w:val="ne_NP" w:bidi="ne_NP"/>
        </w:rPr>
        <w:t>अभिनय रोक्नुहोस्</w:t>
      </w:r>
      <w:r>
        <w:rPr>
          <w:lang w:val="ne_NP" w:bidi="ne_NP"/>
        </w:rPr>
        <w:t>। हेरोदलाई सोध्नुहोस्, "अहिले तपाईंलाई कस्तो महसुस भइरहेको छ?" तपाईंले यस्तो कुरा सुन्न सक्नुहुन्छ, "म अलमल्लमा परेको छु। यूहन्ना कसरी जीवित हुन सक्थे?" वा "म डराएको छु। यदि यो व्यक्ति साँच्चै यूहन्ना हो भने के हुन्छ?" वा "मैले यूहन्नाको हत्या गराउन लगाएकोमा म दुखी छु।" कार्य पुन: सुरु गर्नुहोस्।</w:t>
      </w:r>
    </w:p>
    <w:p>
      <w:pPr/>
      <w:r>
        <w:rPr>
          <w:lang w:val="ne_NP" w:bidi="ne_NP"/>
        </w:rPr>
      </w:r>
      <w:r>
        <w:rPr>
          <w:lang w:val="ne_NP" w:bidi="ne_NP"/>
        </w:rPr>
        <w:t xml:space="preserve">दोस्रो दृश्यमा, हेरोदले यूहन्नालाई पक्राउ गरेर कैद गर्न सैनिकहरू पठाएका थिए। यूहन्नाले हेरोदलाई आफ्नो भाइ फिलिपकी पत्नीसँग विवाह गर्नु परमेश्वरको व्यवस्थाहरूको विरुद्धमा छ भन्ने कुरा बताउँदै थिए। यस महिलाको नाम हेरोदिया थियो। हेरोदियाको यूहन्नासँग घृणा थियो र उनले उनलाई मार्न चाहन्थिन्। </w:t>
      </w:r>
      <w:r>
        <w:rPr>
          <w:b/>
          <w:lang w:val="ne_NP" w:bidi="ne_NP"/>
        </w:rPr>
        <w:t>अभिनय रोक्नुहोस्।</w:t>
      </w:r>
      <w:r>
        <w:rPr>
          <w:lang w:val="ne_NP" w:bidi="ne_NP"/>
        </w:rPr>
        <w:t xml:space="preserve"> हेरोदियालाई सोध्नुहोस्, "तपाईंलाई कस्तो महसुस भइरहेको छ?" तपाईंले "म यूहन्नासँग रिसाएको छु," "म यूहन्नालाई घृणा गर्छु" वा "म पापमा बाँचेको छु भन्ने कुरा यूहन्नाले मानिसहरूलाई बताउने कसरी हिम्मत गर्छन्! म राजाको पत्नी हुँ। म चाहेको कुरा गर्न सक्छु! ती धार्मिक व्यवस्थाहरू पुरानो छन्। अब हामी रोमी व्यवस्था अन्तर्गत रहन्छौ। यूहन्नाले यस्तो कुरा गर्न रोक्नु पर्छ।" नाटकलाई जारी राख्नुहोस्।</w:t>
      </w:r>
    </w:p>
    <w:p>
      <w:pPr/>
      <w:r>
        <w:rPr>
          <w:lang w:val="ne_NP" w:bidi="ne_NP"/>
        </w:rPr>
      </w:r>
      <w:r>
        <w:rPr>
          <w:lang w:val="ne_NP" w:bidi="ne_NP"/>
        </w:rPr>
        <w:t xml:space="preserve">हेरोदले यूहन्नालाई सम्मान गरे। हेरोदलाई यूहन्ना राम्रो र पवित्र मानिस हुन् भन्ने थाहा थियो। हेरोदले यूहन्नासँग कुरा गर्दा हेरोदले विचलित हुन्थे तापनि हेरोदले यूहन्नाको रक्षा गरे। </w:t>
      </w:r>
      <w:r>
        <w:rPr>
          <w:b/>
          <w:lang w:val="ne_NP" w:bidi="ne_NP"/>
        </w:rPr>
        <w:t>अभिनय रोक्नुहोस्:</w:t>
      </w:r>
      <w:r>
        <w:rPr>
          <w:lang w:val="ne_NP" w:bidi="ne_NP"/>
        </w:rPr>
        <w:t xml:space="preserve"> हेरोदलाई सोध्नुहोस्, "यूहन्नाले तपाईंलाई किन विचलित गर्छन् वा तपाईंलाई असहज बनाउँछन्?" तपाईंले सुन्न सक्नुहुन्छ, "यूहन्ना पवित्र मानिस हुन्। यूहन्नाले परमेश्वरको बारेमा कुरा गर्छन्। यूहन्नाले मलाई परमेश्वरको बारेमा सिकेको कुराहरूको सम्झना गराउँछन् तर अब उसो यस्तो गर्दिन। मैले परमेश्वरको आज्ञा पालन गरेको परमेश्वर चाहनुहुन्छ भन्ने कुरा यूहन्नाले मलाई सम्झाउँछन। मैले रोमी व्यवस्थाहरू पालन गर्ने निर्णय गरेको छु। यूहन्नाले परमेश्वरलाई सबै कुरा भन्दा माथि राख्छन्। यूहन्नाले मलाई बिचारगर्नु भनेर चुनौती दिन्छन्।" नाटकलाई जारी राख्नुहोस्।</w:t>
      </w:r>
    </w:p>
    <w:p>
      <w:pPr/>
      <w:r>
        <w:rPr>
          <w:lang w:val="ne_NP" w:bidi="ne_NP"/>
        </w:rPr>
      </w:r>
      <w:r>
        <w:rPr>
          <w:lang w:val="ne_NP" w:bidi="ne_NP"/>
        </w:rPr>
        <w:t xml:space="preserve">तेस्रो दृश्यमा, हामीसँग हेरोदको जन्मदिन छ। हेरोदले सरकारी अधिकारीहरू, सेना अधिकारीहरू र गालीलका अग्रणी नागरिकहरूसँग पार्टी गरे। हेरोदियाकी छोरीले हेरोद र सबै पुरुष पाहुनाहरूको अगाडि नाचिन्। हेरोदले भने, "तिमिलाई मन पर्ने कुनै पनि कुरा मसँग माग र म तिमीलाई यो दिनेछु। म तिमीले जे मागेपनि दिनेछु मेरो राज्यको आधा राज्यनै मागेपनि दिनेछु।" हेरोदले यो भनाई भाकल वा शपथको रूपमा गरे, जसको अर्थ हेरोदले पछि आफ्नो मन परिवर्तन गर्न सक्दैनथे। </w:t>
      </w:r>
      <w:r>
        <w:rPr>
          <w:b/>
          <w:lang w:val="ne_NP" w:bidi="ne_NP"/>
        </w:rPr>
        <w:t>अभिनय रोक्नुहोस्।</w:t>
      </w:r>
      <w:r>
        <w:rPr>
          <w:lang w:val="ne_NP" w:bidi="ne_NP"/>
        </w:rPr>
        <w:t xml:space="preserve"> हेरोदलाई सोध्नुहोस्, "किन हेरोदियाकी छोरीले मागेको सबै कुरा दिने प्रतिज्ञा गर्नु भएको छ?" तपाईंले यस्तो कुरा सुन्न सक्नुहुन्छ, "उनको नृत्यबाट म धेरै खुसी थिए। म उनीसँग धेरै खुसी थिए" वा "म मेरो उदारता देखाउन चाहन्थे" वा "म मेरा पाहुनाहरूलाई प्रभावित गर्न चाहन्थे"। वा "उनी राम्रो केटी हुन्। म उनी खुसी होऊन् भन्ने चाहन्छु।" नाटकलाई जारी राख्नुहोस्।</w:t>
      </w:r>
    </w:p>
    <w:p>
      <w:pPr/>
      <w:r>
        <w:rPr>
          <w:lang w:val="ne_NP" w:bidi="ne_NP"/>
        </w:rPr>
      </w:r>
      <w:r>
        <w:rPr>
          <w:lang w:val="ne_NP" w:bidi="ne_NP"/>
        </w:rPr>
        <w:t>छोरीले आफ्नी आमालाई के माग्नु पर्छ भनेर सोधिन्, र उनकी आमाले उनलाई "बप्तिस्मा दिने यूहन्नाको टाउको माग गर" भनेर भनिन्। अभिनय रोक्नुहोस्: हेरोदियालाई सोध्नुहोस्, "तपाईंले आफ्नी छोरीलाई यूहन्नाको टाउको माग्न भन्दै गर्दा तपाईंलाई कस्तो महसुस भइरहेको छ?" तपाईंले सुन्न सक्नुहुन्छ, "खुसी छु अन्तमा, म त्यो समस्या सृजना गर्नेबाट छुटकारा पाउन सक्छु। उ हेरोदसँग कुरा गरिरहन्छ र हेरोदले उहाँको कुरा सुन्छन्। उसले हेरोदलाई मलाई छोड्न र मलाई छोडपत्र दिन मनाउने छ। मैले यूहन्नाबाट छुटकारा पाउन यो मौकाको उपयोग गर्नुपर्छ।" नाटकलाई जारी राख्नुहोस्।</w:t>
      </w:r>
    </w:p>
    <w:p>
      <w:pPr/>
      <w:r>
        <w:rPr>
          <w:lang w:val="ne_NP" w:bidi="ne_NP"/>
        </w:rPr>
      </w:r>
      <w:r>
        <w:rPr>
          <w:lang w:val="ne_NP" w:bidi="ne_NP"/>
        </w:rPr>
        <w:t xml:space="preserve">हेरोदियाकी छोरी राजाकहाँ हतारले गईन र भनीन, "मलाई अहिले नै बप्तिस्मा दिने यूहन्नाको टाउको थालमा चाहिन्छ।" </w:t>
      </w:r>
      <w:r>
        <w:rPr>
          <w:b/>
          <w:lang w:val="ne_NP" w:bidi="ne_NP"/>
        </w:rPr>
        <w:t>अभिनय रोक्नुहोस्।</w:t>
      </w:r>
      <w:r>
        <w:rPr>
          <w:lang w:val="ne_NP" w:bidi="ne_NP"/>
        </w:rPr>
        <w:t xml:space="preserve"> हेरोदलाई सोध्नुहोस्, "तपाईंलाई कस्तो महसुस भइरहेको छ?" तपाईंले "मैले प्रतिज्ञा गरेकोमा अफसोस छ" वा "म धेरै दुखी छु किनभने म उनको अनुरोध अस्वीकार गर्न सक्दिन" भन्ने कुरा सुन्न सक्नुहुन्छ। नाटकलाई जारी राख्नुहोस्।</w:t>
      </w:r>
    </w:p>
    <w:p>
      <w:pPr/>
      <w:r>
        <w:rPr>
          <w:lang w:val="ne_NP" w:bidi="ne_NP"/>
        </w:rPr>
      </w:r>
      <w:r>
        <w:rPr>
          <w:lang w:val="ne_NP" w:bidi="ne_NP"/>
        </w:rPr>
        <w:t xml:space="preserve">चौथो दृश्यमा, हेरोदले तुरुन्तै मृत्युदण्ड दिने व्यक्तिलाई यूहन्नाको टाउको काट्न र उहाँकहाँ ल्याउन पठाए। हेरोदले यूहन्नाको टाउको थालमा ल्याए र केटीलाई दिए। </w:t>
      </w:r>
      <w:r>
        <w:rPr>
          <w:b/>
          <w:lang w:val="ne_NP" w:bidi="ne_NP"/>
        </w:rPr>
        <w:t>अभिनय रोक्नुहोस्।</w:t>
      </w:r>
      <w:r>
        <w:rPr>
          <w:lang w:val="ne_NP" w:bidi="ne_NP"/>
        </w:rPr>
        <w:t xml:space="preserve"> हेरोदकी पत्नी हेरोदियालाई सोध्नुहोस्, "तपाईंलाई कस्तो महसुस भइरहेको छ?" तपाईंले यस्तो कुरा सुन्न सक्नुहुन्छ, "म विजयी भएको महसुस गर्छु। म जिते," "म धेरै खुसी छु" वा "म यूहन्नालाई मरेको हेर्न चाहन्थे। म खुसी छु। त्यो समस्या सृजना गर्ने अन्तमा मेरो जीवनबाट बाहिर छ। अब म शान्तिमा बाँच्न सक्छु।" नाटकलाई जारी राख्नुहोस्।</w:t>
      </w:r>
    </w:p>
    <w:p>
      <w:pPr/>
      <w:r>
        <w:rPr>
          <w:lang w:val="ne_NP" w:bidi="ne_NP"/>
        </w:rPr>
      </w:r>
      <w:r>
        <w:rPr>
          <w:lang w:val="ne_NP" w:bidi="ne_NP"/>
        </w:rPr>
        <w:t>जब यूहन्नाका चेलाहरूले के भयो भन्नेकुरा सुने तब उहाँको शरीर लिन आए र उहाँलाई चिहानमा गाडे। यूहन्नाका चेलाहरूलाई सोध्नुहोस्, "तपाईंलाई कस्तो महसुस भइरहेको छ?" तपाईंले "धेरै दुखी छौं, हामी ध्वस्त भएका छौं" वा "यो किन भयो भन्ने कुरा हामी बुझ्दैनौ" भन्ने कुरा सुन्न सक्नुहुन्छ। यूहन्ना राम्रो मानिस थिए जसले परमेश्वरको इच्छा गरिरहेका थिए। उहाँलाई यो किन भयो? म बुझ्दिन। मलाई थाहा छ यूहन्नाले निरन्तर परमेश्वरको सेवा गरे। म पनि त्यही गर्नेछु।" नाटकलाई जारी राख्नुहोस्।</w:t>
      </w:r>
    </w:p>
    <w:p>
      <w:pPr/>
      <w:r>
        <w:rPr>
          <w:lang w:val="ne_NP" w:bidi="ne_NP"/>
        </w:rPr>
      </w:r>
      <w:r>
        <w:rPr>
          <w:b/>
          <w:lang w:val="ne_NP" w:bidi="ne_NP"/>
        </w:rPr>
        <w:t>यो रेकर्डिङको अन्त्य हो।</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६:१४–२९ को श्रव्य संस्करण सुन्‍नुहोस्।</w:t>
      </w:r>
    </w:p>
    <w:p>
      <w:pPr/>
      <w:r>
        <w:rPr>
          <w:lang w:val="ne_NP" w:bidi="ne_NP"/>
        </w:rPr>
      </w:r>
      <w:r>
        <w:rPr>
          <w:lang w:val="ne_NP" w:bidi="ne_NP"/>
        </w:rPr>
        <w:t xml:space="preserve">येशूको बारेमा कुरा गरिरहेका मानिसहरूले येशू </w:t>
      </w:r>
      <w:r>
        <w:rPr>
          <w:b/>
          <w:lang w:val="ne_NP" w:bidi="ne_NP"/>
        </w:rPr>
        <w:t>अगमवक्ता</w:t>
      </w:r>
      <w:r>
        <w:rPr>
          <w:lang w:val="ne_NP" w:bidi="ne_NP"/>
        </w:rPr>
        <w:t xml:space="preserve"> हुन सक्छ भन्ने सोचे। तपाईंले अगमवक्ताको लागि पहिले नै प्रयोग गर्नुभएको शब्द नै प्रयोग गर्नुहोस्। मुख्य शब्दावलीमा </w:t>
      </w:r>
      <w:r>
        <w:rPr>
          <w:b/>
          <w:lang w:val="ne_NP" w:bidi="ne_NP"/>
        </w:rPr>
        <w:t>अगमवक्ताको</w:t>
      </w:r>
      <w:r>
        <w:rPr>
          <w:lang w:val="ne_NP" w:bidi="ne_NP"/>
        </w:rPr>
        <w:t xml:space="preserve"> बारेमा छलफल गरिएको छ।</w:t>
      </w:r>
    </w:p>
    <w:p>
      <w:pPr/>
      <w:r>
        <w:rPr>
          <w:lang w:val="ne_NP" w:bidi="ne_NP"/>
        </w:rPr>
      </w:r>
      <w:r>
        <w:rPr>
          <w:lang w:val="ne_NP" w:bidi="ne_NP"/>
        </w:rPr>
        <w:t xml:space="preserve">हेरोदले बप्तिस्मा दिने यूहन्ना धर्मी र पवित्र मानिस हुन् भन्ने कुरा विश्वास गरे। पुरानो नियममा धार्मिकताको अवधारणा परमेश्वर र मानिसहरू बीचको सम्बन्धमा वा मानिस र मानिसको बीचको सम्बन्धमा आधारित छ। </w:t>
      </w:r>
      <w:r>
        <w:rPr>
          <w:b/>
          <w:lang w:val="ne_NP" w:bidi="ne_NP"/>
        </w:rPr>
        <w:t>धार्मिकताले</w:t>
      </w:r>
      <w:r>
        <w:rPr>
          <w:lang w:val="ne_NP" w:bidi="ne_NP"/>
        </w:rPr>
        <w:t xml:space="preserve"> </w:t>
      </w:r>
      <w:r>
        <w:rPr>
          <w:b/>
          <w:lang w:val="ne_NP" w:bidi="ne_NP"/>
        </w:rPr>
        <w:t>पवित्रता,</w:t>
      </w:r>
      <w:r>
        <w:rPr>
          <w:lang w:val="ne_NP" w:bidi="ne_NP"/>
        </w:rPr>
        <w:t xml:space="preserve"> ठिक सम्बन्ध र दोषी नभएको कुरालाई जनाउँछ।</w:t>
      </w:r>
    </w:p>
    <w:p>
      <w:pPr/>
      <w:r>
        <w:rPr>
          <w:lang w:val="ne_NP" w:bidi="ne_NP"/>
        </w:rPr>
      </w:r>
      <w:r>
        <w:rPr>
          <w:lang w:val="ne_NP" w:bidi="ne_NP"/>
        </w:rPr>
        <w:t>तपाईंले आफ्नो अनुवादमा धार्मिकताको अवधारणालाई यहि तरिकाले वर्णन गर्नुपर्छ। उदाहरणको लागि, तपाईंले धार्मिकतालाई परमेश्वरसँगको सही सम्बन्धको रूपमा वर्णन गर्न सक्नुहुन्छ। तपाईंले यसलाई कानूनी शब्दावलीमा निर्दोष/र्दोष रहित भनेर वर्णन गर्न सक्नुहुन्छ। यी अवधारणाहरूलाई वर्णन गर्ने अन्य तरिकाहरू यस प्रकार छन्:</w:t>
      </w:r>
    </w:p>
    <w:p>
      <w:pPr>
        <w:pStyle w:val="ListBullet"/>
        <w:spacing w:line="240" w:lineRule="auto"/>
        <w:ind w:left="720"/>
      </w:pPr>
      <w:r>
        <w:rPr>
          <w:lang w:val="ne_NP" w:bidi="ne_NP"/>
        </w:rPr>
      </w:r>
      <w:r>
        <w:rPr>
          <w:lang w:val="ne_NP" w:bidi="ne_NP"/>
        </w:rPr>
        <w:t>परमेश्वरको दृष्टिमा सही हुनु</w:t>
      </w:r>
    </w:p>
    <w:p>
      <w:pPr>
        <w:pStyle w:val="ListBullet"/>
        <w:spacing w:line="240" w:lineRule="auto"/>
        <w:ind w:left="720"/>
      </w:pPr>
      <w:r>
        <w:rPr>
          <w:lang w:val="ne_NP" w:bidi="ne_NP"/>
        </w:rPr>
      </w:r>
      <w:r>
        <w:rPr>
          <w:lang w:val="ne_NP" w:bidi="ne_NP"/>
        </w:rPr>
        <w:t>परमेश्वरसँग सही प्रकारले रहुनु</w:t>
      </w:r>
    </w:p>
    <w:p>
      <w:pPr>
        <w:pStyle w:val="ListBullet"/>
        <w:spacing w:line="240" w:lineRule="auto"/>
        <w:ind w:left="720"/>
      </w:pPr>
      <w:r>
        <w:rPr>
          <w:lang w:val="ne_NP" w:bidi="ne_NP"/>
        </w:rPr>
      </w:r>
      <w:r>
        <w:rPr>
          <w:lang w:val="ne_NP" w:bidi="ne_NP"/>
        </w:rPr>
        <w:t>परमेश्वरले स्वीकार गर्नुभएको</w:t>
      </w:r>
    </w:p>
    <w:p>
      <w:pPr/>
      <w:r>
        <w:rPr>
          <w:lang w:val="ne_NP" w:bidi="ne_NP"/>
        </w:rPr>
      </w:r>
      <w:r>
        <w:rPr>
          <w:lang w:val="ne_NP" w:bidi="ne_NP"/>
        </w:rPr>
        <w:t>तपाईंका श्रोताहरूसँग धार्मिकताको अवधारणालाई वर्णन गर्ने विशेष भाषा पनि हुन सक्छ, जस्तै सीधा हृदय हुनु, सीधा हुनु, निर्दोष/निर्दोष हुनु, परमेश्वरको बाटोमा हिंड्नु आदि ... तपाईंले यस अनुवादको लागि उपयुक्त शब्द रोज्दा यी कुराहरूलाई ध्यानमा राख्नुहोस्। बाइबलमा मानिसहरू एक्लै वा पर्याप्त राम्रो कामहरू गरेर कहिल्यै धर्मी हुन सक्दैनन् भन्ने कुरा याद गर्नुहोस्। "धार्मिकता" को लागि तपाईंको शब्द वा वाक्यांश असल कार्यहरू गर्नमा आधारित हुनुहुन्न।</w:t>
      </w:r>
    </w:p>
    <w:p>
      <w:pPr/>
      <w:r>
        <w:rPr>
          <w:lang w:val="ne_NP" w:bidi="ne_NP"/>
        </w:rPr>
      </w:r>
      <w:r>
        <w:rPr>
          <w:lang w:val="ne_NP" w:bidi="ne_NP"/>
        </w:rPr>
        <w:t xml:space="preserve">सिकाउने उपकरण: यो महत्त्वपूर्ण मुख्य शब्द भएकोले, यसमा केही समय बिताउनुहोस्। तपाईंले संस्कृतिमा कुनै प्रकारको उपयुक्त तुलना पाउन सक्नुहुन्छ। उदाहरणको लागि, तपाईले कुनै चिज भाँचिएको र प्रयोग गर्न नसकिने भएको तुलना प्रयोग गर्न सक्नुहुन्छ। एक पटक टुटेपछि यसलाई मर्मत गर्ने कुनै पनि तरिका हुँदैन ताकि यसलाई पूर्ण रूपमा प्रयोग गर्न सकिने अवस्थामा पुन स्थापित गर्न सक्छ। (सायद यो माटोको भाँडो, ह्रेड, धनुष र बाण, आदि हुन सक्छ... सायद यो बाँड बाँण हुन सक्छ जसले अब चिन्हलाई प्रहार गर्न सक्दैन।) </w:t>
      </w:r>
      <w:r>
        <w:rPr>
          <w:b/>
          <w:lang w:val="ne_NP" w:bidi="ne_NP"/>
        </w:rPr>
        <w:t>धार्मिकता</w:t>
      </w:r>
      <w:r>
        <w:rPr>
          <w:lang w:val="ne_NP" w:bidi="ne_NP"/>
        </w:rPr>
        <w:t xml:space="preserve"> भनेको परमेश्वरले पुनर्स्थापित गर्न नसक्ने कुराहरू पुनर्स्थापित गर्नुहुन्छ भन्ने अवधारणा हो। उहाँले वस्तुलाई मर्मत मात्र गर्नुहुन्न, तर यो कहिल्यै फुटेको थिएन झैं फेरि यसको उद्देश्य अनुरुप उपयोगी बनाउनुहुन्छ। तपाईंको सहभागीहरूलाई जोडीमा नाटक गरेर "धार्मिकता" लाई "देखाउन" आग्रह पनि गर्न सक्नुहुन्छ। समूहले आफूले देखेको कुरामा छलफल गर्न सक्छन र यदि अभिनयले अवधारणालाई सही रूपमा देखाउँछ भने निर्धारण गर्न सक्छन। यदि हो भने तपाईं "धार्मिकता" लाई वर्णन गर्ने उपयुक्त तरिका पत्ता लगाउन यी कृयाकलाप लाई प्रयोग गर्न सक्नुहुन्छ। तपाईंले अघिल्लो खण्डहरूमा धर्मी भन्ने शब्द प्रयोग गर्नुहोस्, र मुख्य शब्दावलीमा </w:t>
      </w:r>
      <w:r>
        <w:rPr>
          <w:b/>
          <w:lang w:val="ne_NP" w:bidi="ne_NP"/>
        </w:rPr>
        <w:t>धार्मिकताको</w:t>
      </w:r>
      <w:r>
        <w:rPr>
          <w:lang w:val="ne_NP" w:bidi="ne_NP"/>
        </w:rPr>
        <w:t xml:space="preserve"> बारेमा छलफल गरिएको छ भन्ने कुरा याद गर्नुहोस्। रेकर्डिङ रोक्‍नुहोस्।</w:t>
      </w:r>
    </w:p>
    <w:p>
      <w:pPr/>
      <w:r>
        <w:rPr>
          <w:lang w:val="ne_NP" w:bidi="ne_NP"/>
        </w:rPr>
      </w:r>
      <w:r>
        <w:rPr>
          <w:b/>
          <w:lang w:val="ne_NP" w:bidi="ne_NP"/>
        </w:rPr>
        <w:t>पवित्र</w:t>
      </w:r>
      <w:r>
        <w:rPr>
          <w:lang w:val="ne_NP" w:bidi="ne_NP"/>
        </w:rPr>
        <w:t xml:space="preserve"> वा </w:t>
      </w:r>
      <w:r>
        <w:rPr>
          <w:b/>
          <w:lang w:val="ne_NP" w:bidi="ne_NP"/>
        </w:rPr>
        <w:t>पवित्रता</w:t>
      </w:r>
      <w:r>
        <w:rPr>
          <w:lang w:val="ne_NP" w:bidi="ne_NP"/>
        </w:rPr>
        <w:t xml:space="preserve"> शब्दले सामान्य कुराबाट अलग हुनु र शुद्ध कुरामा समर्पित हुने कुरालाई जनाउँछ। "पवित्र" ले परमेश्वर स्वयम्लाई जनाउँछ, यसले उहाँ उहाँको सृजनाभन्दा फरक हुनुहुन्छ र नैतिक रूपमा सिद्ध हुनुहुन्छ भन्ने कुरा संकेत गर्दछ। यसले उहाँको महिमा र शक्तिलाई जनाउँछ। मुख्य शब्दावलीमा </w:t>
      </w:r>
      <w:r>
        <w:rPr>
          <w:b/>
          <w:lang w:val="ne_NP" w:bidi="ne_NP"/>
        </w:rPr>
        <w:t>पवित्र</w:t>
      </w:r>
      <w:r>
        <w:rPr>
          <w:lang w:val="ne_NP" w:bidi="ne_NP"/>
        </w:rPr>
        <w:t>को बारेमा छलफल गरिएको छ।</w:t>
      </w:r>
    </w:p>
    <w:p>
      <w:pPr/>
      <w:r>
        <w:rPr>
          <w:lang w:val="ne_NP" w:bidi="ne_NP"/>
        </w:rPr>
      </w:r>
      <w:r>
        <w:rPr>
          <w:lang w:val="ne_NP" w:bidi="ne_NP"/>
        </w:rPr>
        <w:t xml:space="preserve">हेरोदले ठूलो भोज गरे। </w:t>
      </w:r>
      <w:r>
        <w:rPr>
          <w:b/>
          <w:lang w:val="ne_NP" w:bidi="ne_NP"/>
        </w:rPr>
        <w:t>भोज</w:t>
      </w:r>
      <w:r>
        <w:rPr>
          <w:lang w:val="ne_NP" w:bidi="ne_NP"/>
        </w:rPr>
        <w:t xml:space="preserve"> भनेको औपचारिक रात्रिभोज हो जसमा मानिसहरूलाई विशेष गरी आमन्त्रण गरिन्छ।</w:t>
      </w:r>
    </w:p>
    <w:p>
      <w:pPr/>
      <w:r>
        <w:rPr>
          <w:lang w:val="ne_NP" w:bidi="ne_NP"/>
        </w:rPr>
      </w:r>
      <w:r>
        <w:rPr>
          <w:lang w:val="ne_NP" w:bidi="ne_NP"/>
        </w:rPr>
        <w:t xml:space="preserve">केही संस्कृतिहरूमा व्यक्तिको जन्मेको दिनलाई </w:t>
      </w:r>
      <w:r>
        <w:rPr>
          <w:b/>
          <w:lang w:val="ne_NP" w:bidi="ne_NP"/>
        </w:rPr>
        <w:t>जन्म दिवसको</w:t>
      </w:r>
      <w:r>
        <w:rPr>
          <w:lang w:val="ne_NP" w:bidi="ne_NP"/>
        </w:rPr>
        <w:t xml:space="preserve"> रुपमा मनाउँछन्।</w:t>
      </w:r>
    </w:p>
    <w:p>
      <w:pPr/>
      <w:r>
        <w:rPr>
          <w:lang w:val="ne_NP" w:bidi="ne_NP"/>
        </w:rPr>
      </w:r>
      <w:r>
        <w:rPr>
          <w:lang w:val="ne_NP" w:bidi="ne_NP"/>
        </w:rPr>
        <w:t xml:space="preserve">हेरोदले धेरै उच्च अधिकारीहरू, सैन्य कमान्डरहरू र अग्रणी मानिसहरूलाई आफ्नो जन्मदिनको भोजमा आमन्त्रण गरे। </w:t>
      </w:r>
      <w:r>
        <w:rPr>
          <w:b/>
          <w:lang w:val="ne_NP" w:bidi="ne_NP"/>
        </w:rPr>
        <w:t>उच्च अधिकारीहरू</w:t>
      </w:r>
      <w:r>
        <w:rPr>
          <w:lang w:val="ne_NP" w:bidi="ne_NP"/>
        </w:rPr>
        <w:t xml:space="preserve"> भन्नाले त्यस क्षेत्रमा शासन गर्न सहयोग गर्ने आधिकारिक जिम्मेवारी भएको मुख्य पुरुष वा महत्त्वपूर्ण मानिसहरूलाई जनाउँछन्। १००० सैनिकहरूको जिम्मा लिने मानिसहरूको लागि </w:t>
      </w:r>
      <w:r>
        <w:rPr>
          <w:b/>
          <w:lang w:val="ne_NP" w:bidi="ne_NP"/>
        </w:rPr>
        <w:t>सैन्य कमान्डरहरू</w:t>
      </w:r>
      <w:r>
        <w:rPr>
          <w:lang w:val="ne_NP" w:bidi="ne_NP"/>
        </w:rPr>
        <w:t xml:space="preserve"> शब्द प्रयोग गरे तब यसको अर्थ कुनै पनि उच्च पदमा भएको सेना नेतालाई जनाउँछ। </w:t>
      </w:r>
      <w:r>
        <w:rPr>
          <w:b/>
          <w:lang w:val="ne_NP" w:bidi="ne_NP"/>
        </w:rPr>
        <w:t>गालीलका प्रमुख मानिसहरू</w:t>
      </w:r>
      <w:r>
        <w:rPr>
          <w:lang w:val="ne_NP" w:bidi="ne_NP"/>
        </w:rPr>
        <w:t xml:space="preserve"> ति महत्त्वपूर्ण मानिसहरू हुन् जसलाई सबैले चिन्छन् र धेरै वर्षदेखि महत्त्वपूर्ण छन्।</w:t>
      </w:r>
    </w:p>
    <w:p>
      <w:pPr/>
      <w:r>
        <w:rPr>
          <w:lang w:val="ne_NP" w:bidi="ne_NP"/>
        </w:rPr>
      </w:r>
      <w:r>
        <w:rPr>
          <w:lang w:val="ne_NP" w:bidi="ne_NP"/>
        </w:rPr>
        <w:t xml:space="preserve">हेरोदियाले थालमा यूहन्नाको टाउको मागिन्। </w:t>
      </w:r>
      <w:r>
        <w:rPr>
          <w:b/>
          <w:lang w:val="ne_NP" w:bidi="ne_NP"/>
        </w:rPr>
        <w:t>थाली</w:t>
      </w:r>
      <w:r>
        <w:rPr>
          <w:lang w:val="ne_NP" w:bidi="ne_NP"/>
        </w:rPr>
        <w:t xml:space="preserve"> भनेको ठूलो भोज वा भोजमा खानाको लागि ठूलो फ्यात्त परेको थाली हो। यो माटोबाट बनेको पनि हुन सक्छ, तर यो सायद चाँदी वा सुनले बनेको थियो।</w:t>
      </w:r>
    </w:p>
    <w:p>
      <w:pPr/>
      <w:r>
        <w:rPr>
          <w:lang w:val="ne_NP" w:bidi="ne_NP"/>
        </w:rPr>
      </w:r>
      <w:r>
        <w:rPr>
          <w:lang w:val="ne_NP" w:bidi="ne_NP"/>
        </w:rPr>
        <w:t>थालीको तस्वीर देखाउनुहोस्। अडियो रोक्‍नुहोस्।</w:t>
      </w:r>
    </w:p>
    <w:p>
      <w:pPr/>
      <w:r>
        <w:rPr>
          <w:lang w:val="ne_NP" w:bidi="ne_NP"/>
        </w:rPr>
      </w:r>
      <w:r>
        <w:rPr>
          <w:lang w:val="ne_NP" w:bidi="ne_NP"/>
        </w:rPr>
        <w:t xml:space="preserve">हेरोदले एउटा गम्भीर </w:t>
      </w:r>
      <w:r>
        <w:rPr>
          <w:b/>
          <w:lang w:val="ne_NP" w:bidi="ne_NP"/>
        </w:rPr>
        <w:t>शपथ</w:t>
      </w:r>
      <w:r>
        <w:rPr>
          <w:lang w:val="ne_NP" w:bidi="ne_NP"/>
        </w:rPr>
        <w:t xml:space="preserve"> गरे, जुन धेरै गम्भीर प्रतिज्ञा हो जसमा यो गर्ने व्यक्तिले यदि यसलाई पालन गरेन भने परमेश्वरले तिनीहरूलाई दण्ड दिन सक्नुहुन्छ भन्ने कुरा बताउँछ।</w:t>
      </w:r>
    </w:p>
    <w:p>
      <w:pPr/>
      <w:r>
        <w:rPr>
          <w:lang w:val="ne_NP" w:bidi="ne_NP"/>
        </w:rPr>
      </w:r>
      <w:r>
        <w:rPr>
          <w:lang w:val="ne_NP" w:bidi="ne_NP"/>
        </w:rPr>
        <w:t xml:space="preserve">यहाँ रोक्नुहोस् र तपाईंले शपथको लागि कुन शब्द प्रयोग गर्नुहुनेछ भन्ने बारेमा छलफल गर्नुहोस्। थप जानकारीको लागि मुख्य शब्दावलीमा </w:t>
      </w:r>
      <w:r>
        <w:rPr>
          <w:b/>
          <w:lang w:val="ne_NP" w:bidi="ne_NP"/>
        </w:rPr>
        <w:t>शपथ</w:t>
      </w:r>
      <w:r>
        <w:rPr>
          <w:lang w:val="ne_NP" w:bidi="ne_NP"/>
        </w:rPr>
        <w:t xml:space="preserve"> हेर्नुहोस। अडियो रोक्‍नुहोस्। </w:t>
      </w:r>
    </w:p>
    <w:p>
      <w:pPr/>
      <w:r>
        <w:rPr>
          <w:lang w:val="ne_NP" w:bidi="ne_NP"/>
        </w:rPr>
      </w:r>
      <w:r>
        <w:rPr>
          <w:lang w:val="ne_NP" w:bidi="ne_NP"/>
        </w:rPr>
        <w:t xml:space="preserve">हेरोदियाकी छोरीले बप्तिस्मा दिने यूहन्नाको टाउको माग्दा हेरोद </w:t>
      </w:r>
      <w:r>
        <w:rPr>
          <w:b/>
          <w:lang w:val="ne_NP" w:bidi="ne_NP"/>
        </w:rPr>
        <w:t>गहिरो शोक</w:t>
      </w:r>
      <w:r>
        <w:rPr>
          <w:lang w:val="ne_NP" w:bidi="ne_NP"/>
        </w:rPr>
        <w:t xml:space="preserve"> वा धेरै उदास भए।</w:t>
      </w:r>
    </w:p>
    <w:p>
      <w:pPr/>
      <w:r>
        <w:rPr>
          <w:lang w:val="ne_NP" w:bidi="ne_NP"/>
        </w:rPr>
      </w:r>
      <w:r>
        <w:rPr>
          <w:lang w:val="ne_NP" w:bidi="ne_NP"/>
        </w:rPr>
        <w:t xml:space="preserve">यूहन्नाका चेलाहरूले उहाँको शरीरलाई </w:t>
      </w:r>
      <w:r>
        <w:rPr>
          <w:b/>
          <w:lang w:val="ne_NP" w:bidi="ne_NP"/>
        </w:rPr>
        <w:t>चिहानमा</w:t>
      </w:r>
      <w:r>
        <w:rPr>
          <w:lang w:val="ne_NP" w:bidi="ne_NP"/>
        </w:rPr>
        <w:t xml:space="preserve"> राखे। </w:t>
      </w:r>
      <w:r>
        <w:rPr>
          <w:b/>
          <w:lang w:val="ne_NP" w:bidi="ne_NP"/>
        </w:rPr>
        <w:t>चिहान</w:t>
      </w:r>
      <w:r>
        <w:rPr>
          <w:lang w:val="ne_NP" w:bidi="ne_NP"/>
        </w:rPr>
        <w:t xml:space="preserve"> भनेको पहाडको छेउको चट्टानमा कुँदेको गुफा हो। सामान्यतया यो भित्र उभिन मिल्नेगरि ठूलो हुन्थ्यो, जसको एकातिर एउटा शेल्फ हुन्थ्यो जसमा मानिसहरूले कपडाले लपेटेको शरिर राख्न सक्थे। यूहन्नाका चेलाहरू उहाँलाई सम्मान गर्न चाहन्थे, त्यसैले तिनीहरू उहाँको शरीरलाई गाड्न आएका थिए।</w:t>
      </w:r>
    </w:p>
    <w:p>
      <w:pPr/>
      <w:r>
        <w:rPr>
          <w:lang w:val="ne_NP" w:bidi="ne_NP"/>
        </w:rPr>
      </w:r>
      <w:r>
        <w:rPr>
          <w:lang w:val="ne_NP" w:bidi="ne_NP"/>
        </w:rPr>
        <w:t>चिहानको तस्वीर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6:30–44</w:t>
      </w:r>
      <w:r>
        <w:rPr>
          <w:lang w:val="ne_NP" w:bidi="ne_NP"/>
        </w:rPr>
      </w:r>
    </w:p>
    <w:p>
      <w:pPr>
        <w:pStyle w:val="Heading3"/>
      </w:pPr>
      <w:r>
        <w:rPr>
          <w:lang w:val="ne_NP" w:bidi="ne_NP"/>
        </w:rPr>
        <w:t>Step 1</w:t>
      </w:r>
    </w:p>
    <w:p>
      <w:pPr/>
      <w:r>
        <w:rPr>
          <w:lang w:val="ne_NP" w:bidi="ne_NP"/>
        </w:rPr>
      </w:r>
      <w:r>
        <w:rPr>
          <w:lang w:val="ne_NP" w:bidi="ne_NP"/>
        </w:rPr>
        <w:t>मर्कूस ६:३०–४४ सुन्नुहोस् र यसलाई आफ्नो हृदयमा राख्नुहोस्। पाठलाई तीन पटक सुन्नुहोस् (सम्भव छ भने तीन फरक अनुवादहरूमा)। त्यसपछि टोलीले निम्न प्रश्नहरूको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तपाईलाई के मन पर्दैन वा के बुझ्नुहुन्न?</w:t>
      </w:r>
    </w:p>
    <w:p>
      <w:pPr>
        <w:pStyle w:val="ListBullet"/>
        <w:spacing w:line="240" w:lineRule="auto"/>
        <w:ind w:left="720"/>
      </w:pPr>
      <w:r>
        <w:rPr>
          <w:lang w:val="ne_NP" w:bidi="ne_NP"/>
        </w:rPr>
      </w:r>
      <w:r>
        <w:rPr>
          <w:lang w:val="ne_NP" w:bidi="ne_NP"/>
        </w:rPr>
        <w:t>यस कथाले हामीलाई परमेश्वर वा येशूको बारेमा के भन्छ?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तपाईंलाई थाहा छ कसलाई यो कथा सुन्नु आवश्यक छ?</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६:३०–४४ को श्रव्य संस्करण सुन्‍नुहोस्।</w:t>
      </w:r>
    </w:p>
    <w:p>
      <w:pPr/>
      <w:r>
        <w:rPr>
          <w:lang w:val="ne_NP" w:bidi="ne_NP"/>
        </w:rPr>
      </w:r>
      <w:r>
        <w:rPr>
          <w:lang w:val="ne_NP" w:bidi="ne_NP"/>
        </w:rPr>
        <w:t>यो कथा २ २ जनागरी गरि गएका चेलाहरू आफ्नो मिशनबाट फर्केपछि तुरुन्तै घट्छ। यस बिचमा बप्तिस्मा दिने यूहन्नाको मृत्युको विवरण दिएकोले कथाको प्रवाह रोकिएको थियो। चेलाहरू फर्केर आउँछन् र येशूलाई गाउँ गाउँमा जाँदा आफूले गरेका र सिकाएका सबै कुरा सुनाउँछन्। तिनीहरूले रिपोर्ट गरेपछि, येशूले तिनीहरू सबै केही विश्राम गर्न शान्त ठाउँमा जाऊन् भन्ने सुझाव दिनुभयो। त्यो समयसम्म येशू र प्रेरितहरूकहाँ यति धेरै मानिसहरू आउँदै थिए कि तिनीहरूसँग खाना खाने पनि समय थिएन। यो येशूले मानिसहरूको ठूलो भीडलाई कसरी खाना खुवाउनु भयो भन्ने कुराको कथात्मक विवरण हो।</w:t>
      </w:r>
    </w:p>
    <w:p>
      <w:pPr/>
      <w:r>
        <w:rPr>
          <w:lang w:val="ne_NP" w:bidi="ne_NP"/>
        </w:rPr>
      </w:r>
      <w:r>
        <w:rPr>
          <w:lang w:val="ne_NP" w:bidi="ne_NP"/>
        </w:rPr>
        <w:t>यस खण्डमा मर्कूसले बाह्रै चेलाहरूको समूहलाई "प्रेरितहरू" वा "पठाइएका व्यक्तिहरू" भनेर बोलाएको यो पटक मात्र हो। येशू आफैले प्रेरितहरूलाई आफ्नो प्रतिनिधिको रूपमा नियुक्त गर्नुहुन्छ। येशूले तिनीहरूलाई मानिसहरूकहाँ पठाउनु भयो र तिनीहरूलाई भूत भगाउने शक्ति दिनुभयो।</w:t>
      </w:r>
    </w:p>
    <w:p>
      <w:pPr/>
      <w:r>
        <w:rPr>
          <w:lang w:val="ne_NP" w:bidi="ne_NP"/>
        </w:rPr>
      </w:r>
      <w:r>
        <w:rPr>
          <w:lang w:val="ne_NP" w:bidi="ne_NP"/>
        </w:rPr>
        <w:t>यो कथा चारै सुसमाचारमा रेकर्ड गरिएको एक मात्र येशूको चमत्कार हो । स्पष्ट रूपमा प्रारम्भिक मण्डलीले यस घटनालाई धेरै महत्त्वपूर्ण ठानेको थियो, किनभने यो चार पटक रेकर्ड गरिएको छ। विशेष गरी मर्कूसले यस घटनाको बारेमा कुरा गरेर यसको महत्त्व देखाए। उहाँले भोज तयार गर्नु अघि लामो परिचय दिनुभयो र येशू र उहाँका चेलाहरू किन एकान्त ठाउँमा जानु भयो भन्ने कुराको लामो व्याख्या गरे। र यो कथाले प्रभु भोज तर्फ पनि संकेत गर्छ – यसको धेरै जसो शब्दावली मिल्दो जुल्दो छ। दुबै कथाहरूमा येशूले "रोटी लिनुहुन्छ, धन्यवाद दिनुहुन्छ, रोटी तोड्नुहुन्छ" र यो मानिसहरूलाई "दिनुहुन्छ" यस कथाले येशू आवश्यकताहरू पूरा गर्ने र दयाले भरिपूर्ण हुनुहुन्छ भन्ने कुरा देखाउँछ। उहाँसँग प्राकृतिक संसारको अधिकार छ।</w:t>
      </w:r>
    </w:p>
    <w:p>
      <w:pPr/>
      <w:r>
        <w:rPr>
          <w:lang w:val="ne_NP" w:bidi="ne_NP"/>
        </w:rPr>
      </w:r>
      <w:r>
        <w:rPr>
          <w:lang w:val="ne_NP" w:bidi="ne_NP"/>
        </w:rPr>
        <w:t>येशू र उहाँका चेलाहरूले भर्खरै तालको एक कुना पार गरेर बेथसेदा जानुभयो। तिनीहरू शहरमा नगएर कफर्नहुम र बेथसैदाको बीचको कुनै बसोबास नभएको क्षेत्रमा गएका थिए। तिनीहरू डुङ्गामा चढे। किनभने दूरी धेरै टाढा थिएन, मानिसहरू तालको किनार वरिपरि घुमेर तिनीहरूलाई पछ्याउन सक्थे। येशू र चेलाहरू एकान्त ठाउँ वा एक्लो ठाउँमा जाँदै थिए। यसको अर्थ यो एउटा गाउँमा नभएको ठाउँ हो। त्यहाँ कोही पनि बसोबास गर्दैनन्। येशू एक्लै र शान्त रहन चाहन्थे ताकि चेलाहरूले विश्राम गर्न सकून्।</w:t>
      </w:r>
    </w:p>
    <w:p>
      <w:pPr/>
      <w:r>
        <w:rPr>
          <w:lang w:val="ne_NP" w:bidi="ne_NP"/>
        </w:rPr>
      </w:r>
      <w:r>
        <w:rPr>
          <w:lang w:val="ne_NP" w:bidi="ne_NP"/>
        </w:rPr>
        <w:t xml:space="preserve">तालको नक्साको तस्वीर देखाउनुहोस्, र अनुवाद टोलीलाई कफर्नहुम देखि बेथसैदा सम्मको बाटो देखाउनुहोस्। </w:t>
      </w:r>
      <w:r>
        <w:rPr>
          <w:b/>
          <w:lang w:val="ne_NP" w:bidi="ne_NP"/>
        </w:rPr>
        <w:t>पहिलो शताब्दीको डुङ्गा</w:t>
      </w:r>
      <w:r>
        <w:rPr>
          <w:lang w:val="ne_NP" w:bidi="ne_NP"/>
        </w:rPr>
        <w:t xml:space="preserve"> को तस्वीर देखाउनुहोस्। रेकर्डिङ रोक्‍नुहोस्।</w:t>
      </w:r>
    </w:p>
    <w:p>
      <w:pPr/>
      <w:r>
        <w:rPr>
          <w:lang w:val="ne_NP" w:bidi="ne_NP"/>
        </w:rPr>
      </w:r>
      <w:r>
        <w:rPr>
          <w:lang w:val="ne_NP" w:bidi="ne_NP"/>
        </w:rPr>
        <w:t>येशू र चेलाहरू डुङ्गामा चढे। यो अघिल्ला कथाहरूमा तपाईले प्रयोग गर्नुभएको डुङ्गा जस्तै हुनेछ। डुङ्गा १३ जना लैजान सक्ने ठूलो थियो। मानिसहरूले तिनीहरू छोडेर किनारमा दगुरे र येशू र चेलाहरू डुङ्गामा आइपुग्नु अघि त्यहाँ पुगे।</w:t>
      </w:r>
    </w:p>
    <w:p>
      <w:pPr/>
      <w:r>
        <w:rPr>
          <w:lang w:val="ne_NP" w:bidi="ne_NP"/>
        </w:rPr>
      </w:r>
      <w:r>
        <w:rPr>
          <w:lang w:val="ne_NP" w:bidi="ne_NP"/>
        </w:rPr>
        <w:t>येशूलाई यस भीडप्रति दया जाग्यो। करुणा भनेको अरूको पीडाप्रति सहानुभूति वा संवेदनाको भावना हो। त्यो व्यक्तिले पीडित मानिसहरूलाई मद्दत गर्ने तीव्र इच्छाको पनि महसुस गर्छ।</w:t>
      </w:r>
    </w:p>
    <w:p>
      <w:pPr/>
      <w:r>
        <w:rPr>
          <w:lang w:val="ne_NP" w:bidi="ne_NP"/>
        </w:rPr>
      </w:r>
      <w:r>
        <w:rPr>
          <w:lang w:val="ne_NP" w:bidi="ne_NP"/>
        </w:rPr>
        <w:t>रोक्नुहोस् र छलफल गर्नुहोस्: गरीब वा बिरामी वा दुःखद घटनामा घर गुमाएका मानिसहरूको समूहको कथा सुनाउनुहोस्। एक जना व्यक्तिले यी मानिसहरूलाई देख्छ र मद्दत गर्ने इच्छाको महसुस गर्दछ। कथा बताउनेले यस व्यक्तिको भावना र कार्यहरूको वर्णन गरेको कुरा सुन्नुहोस्। उहाँले कुन शब्दहरू प्रयोग गर्नुहुन्छ? रेकर्डिङ रोक्‍नुहोस्।</w:t>
      </w:r>
    </w:p>
    <w:p>
      <w:pPr/>
      <w:r>
        <w:rPr>
          <w:lang w:val="ne_NP" w:bidi="ne_NP"/>
        </w:rPr>
      </w:r>
      <w:r>
        <w:rPr>
          <w:lang w:val="ne_NP" w:bidi="ne_NP"/>
        </w:rPr>
        <w:t>येशूले एकान्त ठाउँमा पछ्याउने मानिसहरूलाई गोठाला बिनाको भेडाहरू जस्तै हो भन्ने सोच्नुभयो। गोठाला बिना भेडाहरू सायद बाँच्न सक्दैनन्। तिनीहरूलाई घाँस र पानी फेला पार्न गोठालो चाहिन्छ। तिनीहरूलाई जंगली पशुहरूबाट सुरक्षा प्रदान गर्न गोठालाको आवश्यकता पर्छ। तिनीहरूलाई रातको बेला आफ्नो आश्रयमा डोर्याउन गोठालाको आवश्यकता पर्छ। येशूले विश्राम गर्ने समयको योजना बनाउनु भएको थियो। तर येशूलाई मानिसहरूप्रति दया आयो र येशूले तिनीहरूलाई गोठालो बिनाको भेडाहरूको रूपमा देख्नुभयो, त्यसैले येशूले मानिसहरूलाई सिकाउन थाल्नुभयो।</w:t>
      </w:r>
    </w:p>
    <w:p>
      <w:pPr/>
      <w:r>
        <w:rPr>
          <w:lang w:val="ne_NP" w:bidi="ne_NP"/>
        </w:rPr>
      </w:r>
      <w:r>
        <w:rPr>
          <w:lang w:val="ne_NP" w:bidi="ne_NP"/>
        </w:rPr>
        <w:t>यो घटना सायद वर्षको वसन्त ऋतुमा भएको थियो किनभने त्याहाँ धेरै घाँस थियो र कथामा हरियो घाँसको उल्लेख छ। इस्राएलमा, वर्षाको मौसम जाडोमा हुन्छ र वसन्त मौसममा हरियो घाँस उपलब्ध हुन्छ। इस्राएलमा गर्मी महिनामा वर्षा हुँदैन र घाँस खैरो हुन्छ।</w:t>
      </w:r>
    </w:p>
    <w:p>
      <w:pPr/>
      <w:r>
        <w:rPr>
          <w:lang w:val="ne_NP" w:bidi="ne_NP"/>
        </w:rPr>
      </w:r>
      <w:r>
        <w:rPr>
          <w:lang w:val="ne_NP" w:bidi="ne_NP"/>
        </w:rPr>
        <w:t>दिन ढल्दै गईरहेको थियो। चेलाहरू येशूकहाँ गएर येशूलाई मानिसहरूलाई पठाइदिन अनुरोध गरे ताकि मानिसहरूले खानाको लागि केही किन्न सकून्। येशूले मानिसहरूलाई टाढा पठाउनुभएन। यसको सट्टा, येशूले चेलाहरूलाई मानिसहरूलाई खाना दिनु भन्नु भयो। येशूले यो आज्ञाको रूपमा भन्नु भयो।</w:t>
      </w:r>
    </w:p>
    <w:p>
      <w:pPr/>
      <w:r>
        <w:rPr>
          <w:lang w:val="ne_NP" w:bidi="ne_NP"/>
        </w:rPr>
      </w:r>
      <w:r>
        <w:rPr>
          <w:lang w:val="ne_NP" w:bidi="ne_NP"/>
        </w:rPr>
        <w:t>चेलाहरूले येशूलाई सबैलाई खाना खुवाउन २०० दिनार लाग्छ भन्ने कुरा बताए जुन लगभग एक वर्षको ज्याला थियो! दीनारी चाँदीको साना सिक्का थिए। मजदुरले एक महिनामा यी २५ चाँदीको सिक्का कमाउन सक्छ। केही अनुवादहरूले भीडलाई खुवाउन चाहिने जति पैसा जुटाउन एक वर्षको ज्याला लाग्ने बताउँछन्।</w:t>
      </w:r>
    </w:p>
    <w:p>
      <w:pPr/>
      <w:r>
        <w:rPr>
          <w:lang w:val="ne_NP" w:bidi="ne_NP"/>
        </w:rPr>
      </w:r>
      <w:r>
        <w:rPr>
          <w:lang w:val="ne_NP" w:bidi="ne_NP"/>
        </w:rPr>
        <w:t>सामान्यतया गाउँहरूमा लगभग २००० मानिसहरू बसोबास गर्थे। यस भीडले गाउँहरूलाई दबाबमा पार्न सक्थ्यो। चेलाहरूसँग खाना किन्न पैसा भएता पनि, गाउँहरूले यस्तो भीडको लागि पर्याप्त खाना पाउन सक्ने थिएनन्।</w:t>
      </w:r>
    </w:p>
    <w:p>
      <w:pPr/>
      <w:r>
        <w:rPr>
          <w:lang w:val="ne_NP" w:bidi="ne_NP"/>
        </w:rPr>
      </w:r>
      <w:r>
        <w:rPr>
          <w:lang w:val="ne_NP" w:bidi="ne_NP"/>
        </w:rPr>
        <w:t>येशूले त्यहाँ कति रोटी छ भनेर सोध्नुभयो। चेलाहरू जाँच गर्न गए र ५ रोटीका टुक्रा र २ माछा लिएर फर्के। रोटी चाक्लो र गोलो हुन्थ्यो। रोटी जौजस्ता अनाजबाट बनाइन्थ्यो। माछा सानो थियो र अघिनै खानाको लागि तयार भएको थियो। यो २ वयस्क व्यक्तिलाई पुग्ने खाना थियो।</w:t>
      </w:r>
    </w:p>
    <w:p>
      <w:pPr/>
      <w:r>
        <w:rPr>
          <w:lang w:val="ne_NP" w:bidi="ne_NP"/>
        </w:rPr>
      </w:r>
      <w:r>
        <w:rPr>
          <w:lang w:val="ne_NP" w:bidi="ne_NP"/>
        </w:rPr>
        <w:t>रोक्नुहोस् र जौको तस्वीर देखाउनुहोस्। एउटा रोटीको तस्वीर देखाउनुहोस्। गालीलको समुद्रको माछाको तस्वीर देखाउनुहोस्। रेकर्डिङ रोक्‍नुहोस्।</w:t>
      </w:r>
    </w:p>
    <w:p>
      <w:pPr/>
      <w:r>
        <w:rPr>
          <w:lang w:val="ne_NP" w:bidi="ne_NP"/>
        </w:rPr>
      </w:r>
      <w:r>
        <w:rPr>
          <w:lang w:val="ne_NP" w:bidi="ne_NP"/>
        </w:rPr>
        <w:t>येशूले चेलाहरूलाई मानिसहरूलाई समूहमा राख्न र बस्न भन्नु भयो। मानिसहरू एउटा समूहमा ५० वा १०० व्यक्तिहरू बसे। नजिकैको गाउँहरूमा मानिसहरूको संख्या २,००० देखि ३,००० थियो, त्यसैले ५,००० पुरुष र थप महिला र बच्चाहरू सहितको यो धेरै ठूलो भीड थियो! येशूले मानिसहरूलाई बस्न भन्नुभयो।</w:t>
      </w:r>
    </w:p>
    <w:p>
      <w:pPr/>
      <w:r>
        <w:rPr>
          <w:lang w:val="ne_NP" w:bidi="ne_NP"/>
        </w:rPr>
      </w:r>
      <w:r>
        <w:rPr>
          <w:lang w:val="ne_NP" w:bidi="ne_NP"/>
        </w:rPr>
        <w:t>येशूले खाना दिनु अघि, यहूदी परिवारका प्रमुखहरूले खाना खानु अघि धन्यवाद दिने सामान्य तरिकामा येशूले धन्यवाद दिनुभयो—फरक यति मात्र थियो कि येशूले यहूदीहरूले तल हेर्ने ठाउँमा स्वर्गतिर "माथि" हेर्नुभयो। येशूले रोटीको लागि परमेश्वरलाई धन्यवाद दिनु भएको थियो। येशूले स्वर्ग वा परमेश्वर बसोबास गर्ने ठाउँतिर हेर्नुभयो। केही अनुवादहरूले "आशीष" शब्द प्रयोग गर्छन्। येशूले खानालाई आशीष दिनुभयो। यहाँ "आशीष" शब्दको अर्थ खानाको लागि धन्यवाद दिनु हो।</w:t>
      </w:r>
    </w:p>
    <w:p>
      <w:pPr/>
      <w:r>
        <w:rPr>
          <w:lang w:val="ne_NP" w:bidi="ne_NP"/>
        </w:rPr>
      </w:r>
      <w:r>
        <w:rPr>
          <w:lang w:val="ne_NP" w:bidi="ne_NP"/>
        </w:rPr>
        <w:t>यहाँ रोक्नुहोस् र टोलीमा छलफल गर्नुहोस्: तपाईंको संस्कृतिमा मानिसहरूले कसरी सार्वजनिक रूपमा परमेश्वरलाई धन्यवाद दिन्छन्? यो येशूले गरेको काम भन्दा कसरी फरक छ? रेकर्डिङ रोक्‍नुहोस्।</w:t>
      </w:r>
    </w:p>
    <w:p>
      <w:pPr/>
      <w:r>
        <w:rPr>
          <w:lang w:val="ne_NP" w:bidi="ne_NP"/>
        </w:rPr>
      </w:r>
      <w:r>
        <w:rPr>
          <w:lang w:val="ne_NP" w:bidi="ne_NP"/>
        </w:rPr>
        <w:t>त्यसपछि चमत्कार भयो। येशूले रोटीलाई टुक्रा पार्न थाल्नुभयो। येशूले मानिसहरूलाई बाड्नकालागि चेलाहरूलाई टुक्रा दिनुभयो। येशूले चेलाहरूलाई रोटी दिईरहनु भयो। त्यहाँ प्रत्येक व्यक्तिसँग खान पुग्ने रोटी थियो। येशूले माछालाई भाग गर्नुभयो र मानिसहरूलाई खान दिनुभयो। सबैले आफूले चाहे जति खाना खाए।</w:t>
      </w:r>
    </w:p>
    <w:p>
      <w:pPr/>
      <w:r>
        <w:rPr>
          <w:lang w:val="ne_NP" w:bidi="ne_NP"/>
        </w:rPr>
      </w:r>
      <w:r>
        <w:rPr>
          <w:lang w:val="ne_NP" w:bidi="ne_NP"/>
        </w:rPr>
        <w:t>रोटीलाई परमेश्वरको उपहारको रूपमा हेरिन्थ्यो, त्यसैले मानिसहरूले खाना खाएपछि सधैं बाँचेको कुरा सङ्कलन गर्थे। चेलाहरूले बाँकी रहेका वस्तुहरूलाई हातले बुनेको टोकरीमा जम्मा गरे, जुन प्रत्येक यहूदी व्यक्तिसँग आफ्नो खाना दिनभर बोक्नका लागि सधैं हुन्थ्यो। चेलाहरूले बाँकी रहेको रोटी र माछाको १२ टोकरीहरू जम्मा गरे।</w:t>
      </w:r>
    </w:p>
    <w:p>
      <w:pPr/>
      <w:r>
        <w:rPr>
          <w:lang w:val="ne_NP" w:bidi="ne_NP"/>
        </w:rPr>
      </w:r>
      <w:r>
        <w:rPr>
          <w:lang w:val="ne_NP" w:bidi="ne_NP"/>
        </w:rPr>
        <w:t>यहाँ रोक्नुहोस् र छलफल गर्नुहोस्: रोटी स्वर्गको उपहार थियो। तपाईंको मानिसहरूको त्यस्तै प्रकारको खाना के के हुन् ? रेकर्डिङ रोक्‍नुहोस्।</w:t>
      </w:r>
    </w:p>
    <w:p>
      <w:pPr/>
      <w:r>
        <w:rPr>
          <w:lang w:val="ne_NP" w:bidi="ne_NP"/>
        </w:rPr>
      </w:r>
      <w:r>
        <w:rPr>
          <w:lang w:val="ne_NP" w:bidi="ne_NP"/>
        </w:rPr>
        <w:t xml:space="preserve">रोक्नुहोस् र छलफल गर्नुहोस्: तपाईंको संस्कृतिमा बाँकी रहेको रोटीको के हुन्छ? हातले बुनेको </w:t>
      </w:r>
      <w:r>
        <w:rPr>
          <w:b/>
          <w:lang w:val="ne_NP" w:bidi="ne_NP"/>
        </w:rPr>
        <w:t>टोकरी</w:t>
      </w:r>
      <w:r>
        <w:rPr>
          <w:lang w:val="ne_NP" w:bidi="ne_NP"/>
        </w:rPr>
        <w:t>को तस्वीर देखाउनुहोस्। रेकर्डिङ रोक्‍नुहोस्।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६:३०–४४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भागमा ४ वटा दृश्यहरु छन् ।</w:t>
      </w:r>
    </w:p>
    <w:p>
      <w:pPr/>
      <w:r>
        <w:rPr>
          <w:lang w:val="ne_NP" w:bidi="ne_NP"/>
        </w:rPr>
      </w:r>
      <w:r>
        <w:rPr>
          <w:b/>
          <w:lang w:val="ne_NP" w:bidi="ne_NP"/>
        </w:rPr>
        <w:t>पहिलो दृश्यमा:</w:t>
      </w:r>
      <w:r>
        <w:rPr>
          <w:lang w:val="ne_NP" w:bidi="ne_NP"/>
        </w:rPr>
        <w:t xml:space="preserve"> चेलाहरू आफ्नो मिशनबाट मानिसहरूकहाँ फर्केर आफूले गरेको र सिकाएको कुराको रिपोर्ट गर्छन्। यस दृश्यमा प्रेरित शब्द प्रयोग गरिएको छ। यति धेरै मानिसहरू येशूकहाँ आए कि येशू र प्रेरितहरूसँग खाना खाने समय थिएन।</w:t>
      </w:r>
    </w:p>
    <w:p>
      <w:pPr/>
      <w:r>
        <w:rPr>
          <w:lang w:val="ne_NP" w:bidi="ne_NP"/>
        </w:rPr>
      </w:r>
      <w:r>
        <w:rPr>
          <w:b/>
          <w:lang w:val="ne_NP" w:bidi="ne_NP"/>
        </w:rPr>
        <w:t>दोस्रो दृश्यमा:</w:t>
      </w:r>
      <w:r>
        <w:rPr>
          <w:lang w:val="ne_NP" w:bidi="ne_NP"/>
        </w:rPr>
        <w:t xml:space="preserve"> येशू र चेलाहरू डुङ्गामा चढेर विश्राम गर्न एक्लो ठाउँमा जान्छन्। मानिसहरू किनारमा तिनीहरूलाई पछ्याउँछन्। येशूले मानिसहरूलाई सिकाउन सुरु गर्नुहुन्छ।</w:t>
      </w:r>
    </w:p>
    <w:p>
      <w:pPr/>
      <w:r>
        <w:rPr>
          <w:lang w:val="ne_NP" w:bidi="ne_NP"/>
        </w:rPr>
      </w:r>
      <w:r>
        <w:rPr>
          <w:b/>
          <w:lang w:val="ne_NP" w:bidi="ne_NP"/>
        </w:rPr>
        <w:t>तेस्रो दृश्यमा:</w:t>
      </w:r>
      <w:r>
        <w:rPr>
          <w:lang w:val="ne_NP" w:bidi="ne_NP"/>
        </w:rPr>
        <w:t xml:space="preserve"> यो दिउँसो ढिल्दै गरेको समय हो। मानिसहरूसँग खाना छैन। येशूले चेलाहरूलाई यि मानिसहरूलाई खाना खुवाउ भन्नुहुन्छ। चेलाहरूले ५ रोटी र २ माछा पाउँछन्।</w:t>
      </w:r>
    </w:p>
    <w:p>
      <w:pPr/>
      <w:r>
        <w:rPr>
          <w:lang w:val="ne_NP" w:bidi="ne_NP"/>
        </w:rPr>
      </w:r>
      <w:r>
        <w:rPr>
          <w:b/>
          <w:lang w:val="ne_NP" w:bidi="ne_NP"/>
        </w:rPr>
        <w:t>चौथो दृश्यमा:</w:t>
      </w:r>
      <w:r>
        <w:rPr>
          <w:lang w:val="ne_NP" w:bidi="ne_NP"/>
        </w:rPr>
        <w:t xml:space="preserve"> येशूले आफ्ना चेलाहरूलाई मानिसहरूलाई घाँसमा समूहमा बस्न भन्नु हुन्छ। येशूले मानिसहरूलाई दिन रोटी लिनुहुन्छ र यसलाई टुक्रा पार्नुहुन्छ। सबैले आफूले चाहे जति खाना खान्छन्। चेलाहरूले त्यहाँ बाँकी रहेको १२ टोकरी रोटी र माछा उठाउँछन। पाँच रोटी र दुई माछाले ५,००० पुरुष र तिनीहरूको परिवारलाई खुवायो।</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१२ चेलाहरू</w:t>
      </w:r>
    </w:p>
    <w:p>
      <w:pPr>
        <w:pStyle w:val="ListBullet"/>
        <w:spacing w:line="240" w:lineRule="auto"/>
        <w:ind w:left="720"/>
      </w:pPr>
      <w:r>
        <w:rPr>
          <w:lang w:val="ne_NP" w:bidi="ne_NP"/>
        </w:rPr>
      </w:r>
      <w:r>
        <w:rPr>
          <w:lang w:val="ne_NP" w:bidi="ne_NP"/>
        </w:rPr>
        <w:t>तिनीहरूलाई पछ्याउने मानिसहरूको भीड।</w:t>
      </w:r>
    </w:p>
    <w:p>
      <w:pPr/>
      <w:r>
        <w:rPr>
          <w:lang w:val="ne_NP" w:bidi="ne_NP"/>
        </w:rPr>
      </w:r>
      <w:r>
        <w:rPr>
          <w:lang w:val="ne_NP" w:bidi="ne_NP"/>
        </w:rPr>
        <w:t>पहिलो दृश्यमा, येशूले भूतहरूलाई भगाउने शक्ति दिएर पठाएको ठाउँको यात्राबाट चेलाहरू फर्के। तिनीहरूले येशूलाई आफूले सिकाएको र गरेको कुराको रिपोर्ट गर्छन्। यस दृश्यमा, मर्कूसले चेलाहरूलाई वर्णन गर्न "प्रेरितहरू" शब्द प्रयोग गर्छन्। येशू रिपोर्टपछि विश्राम गर्न शान्त ठाउँमा जान चाहन्थे। मानिसहरू यति धेरै आउँदै थिए कि येशू र प्रेरितहरूसँग खाना खाने समय थिएन।</w:t>
      </w:r>
    </w:p>
    <w:p>
      <w:pPr/>
      <w:r>
        <w:rPr>
          <w:lang w:val="ne_NP" w:bidi="ne_NP"/>
        </w:rPr>
      </w:r>
      <w:r>
        <w:rPr>
          <w:lang w:val="ne_NP" w:bidi="ne_NP"/>
        </w:rPr>
        <w:t>दोस्रो दृश्यमा, येशू र चेलाहरू डुङ्गामा चढ्छन् र गालीलको समुद्रको कुना पार गर्छन्। तिनीहरू उत्तर तर्फ जाँदै छन् जहाँ कुनै गाउँ छैन। तिनीहरूले येशू र चेलाहरू एक्ला एक्लै हुन सक्ने शान्त ठाउँ खोजिरहेका थिए। डुङ्गामा यात्रा गरिरहेको मानिसहरूको भीडले देख्न सक्थे, त्यसैले तिनीहरू तालको किनारमा पछ्याउँदै अगाडि दौडन सक्षम भए। जब येशू डुङ्गाबाट बाहिर जानुभयो, त्यहाँ मानिसहरूको भीड पर्खिरहेका छन्।</w:t>
      </w:r>
    </w:p>
    <w:p>
      <w:pPr/>
      <w:r>
        <w:rPr>
          <w:lang w:val="ne_NP" w:bidi="ne_NP"/>
        </w:rPr>
      </w:r>
      <w:r>
        <w:rPr>
          <w:lang w:val="ne_NP" w:bidi="ne_NP"/>
        </w:rPr>
        <w:t>येशूलाई यी मानिसहरूप्रति दया थियो। येशूले मानिसहरूलाई गोठाला बिना भेडाहरू जस्तै सोच्नुभयो। येशूले मानिसहरूलाई सिकाउन सुरु गर्नुभयो।</w:t>
      </w:r>
    </w:p>
    <w:p>
      <w:pPr/>
      <w:r>
        <w:rPr>
          <w:lang w:val="ne_NP" w:bidi="ne_NP"/>
        </w:rPr>
      </w:r>
      <w:r>
        <w:rPr>
          <w:lang w:val="ne_NP" w:bidi="ne_NP"/>
        </w:rPr>
        <w:t>तेस्रो दृश्यमा, येशूले दिनभर भीडलाई सिकाउँदै हुनुहुन्छ र यो अबेर हुँदै गएको छ। चेलाहरू येशूकहाँ आउँछन् र येशूलाई भीडलाई पठाउन अनुरोध गर्छन् ताकि तिनीहरूले खाना पाउन सकून्। त्यसैले येशूले चेलाहरूलाई भन्नुहुन्छ, "तमीहरूले नै यी मानिसहरूलाई खुवाउ।"</w:t>
      </w:r>
    </w:p>
    <w:p>
      <w:pPr/>
      <w:r>
        <w:rPr>
          <w:lang w:val="ne_NP" w:bidi="ne_NP"/>
        </w:rPr>
      </w:r>
      <w:r>
        <w:rPr>
          <w:lang w:val="ne_NP" w:bidi="ne_NP"/>
        </w:rPr>
        <w:t>चेलाहरूले जवाफ दिन्छन्, "हामीसँग तिनीहरूलाई खुवाउने केही छैन।" चेलाहरूले भन्छन् छन् कि सबै मानिसहरूलाई खुवाउन पुग्ने खाना किन्न एक वर्षको ज्याला चाहिन्छ। येशूले चेलाहरूलाई कति खाना उपलब्ध छ भन्ने कुरा पत्ता लगाउन पठाउनुभयो। चेलाहरू भीडमा जान्छन्। चेलाहरूले पाँच रोटी र दुई माछा पाउँछन् र यि रोटी र माछा येशूकहाँ ल्याउँछन्।</w:t>
      </w:r>
    </w:p>
    <w:p>
      <w:pPr/>
      <w:r>
        <w:rPr>
          <w:lang w:val="ne_NP" w:bidi="ne_NP"/>
        </w:rPr>
      </w:r>
      <w:r>
        <w:rPr>
          <w:lang w:val="ne_NP" w:bidi="ne_NP"/>
        </w:rPr>
        <w:t>चौथो दृश्यमा, येशूले आफ्ना चेलाहरूलाई यि मानिसहरूलाई समूहमा राख र बसाउ भन्नुहुन्छ। चेलाहरूले मानिसहरूलाई ५० वा १०० व्यक्तिको समूहमा राख्छन्। येशूले रोटी र माछा लिनुहुन्छ र स्वर्गतिर हेर्नुहुन्छ। येशूले रोटी र माछालाई आशीष दिनुहुन्छ वा रोटी र माछाको लागि धन्यवाद दिनुहुन्छ। येशूले रोटीलाई टुक्रा पार्नुहुन्छ। पहिले उहाँले चेलाहरूलाई रोटी दिनुहुन्छ, र तिनीहरूले यो मानिसहरूलाई बाँड्छन्। त्यसपछि उहाँले माछालाई टुक्रा पार्नुहुन्छ, र चेलाहरूले यसलाई भिडलाई बाड्छन। सबैले आफूले चाहे जति खाना खाएपछि, चेलाहरूले बाँकी रहेको कुरा सङ्कलन गर्छन् र १२ टोकरीहरू भर्छन। पाँच रोटी र दुई माछाले ५,००० पुरुषलाई र तिनीहरूका पत्नी र बच्चाहरूलाई खुवायो।</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६:३०–४४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१२ चेलाहरू</w:t>
      </w:r>
    </w:p>
    <w:p>
      <w:pPr>
        <w:pStyle w:val="ListBullet"/>
        <w:spacing w:line="240" w:lineRule="auto"/>
        <w:ind w:left="720"/>
      </w:pPr>
      <w:r>
        <w:rPr>
          <w:lang w:val="ne_NP" w:bidi="ne_NP"/>
        </w:rPr>
      </w:r>
      <w:r>
        <w:rPr>
          <w:lang w:val="ne_NP" w:bidi="ne_NP"/>
        </w:rPr>
        <w:t>तिनीहरूलाई पछ्याउने मानिसहरूको भीड।</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चेलाहरू आफ्नो गाउँहरूको यात्रापछि येशूकहाँ आउँछन्। अब तिनीहरूले येशूलाई आफूले सिकाएको र गरेको सबै कुराको रिपोर्ट गर्छन्। त्यहाँ धेरै मानिसहरू आउँछन् र जान्छन्, र तिनीहरूसँग खाना खाने समय पनि हुँदैन। येशूले तिनीहरूलाई केही विश्राम गर्न एकान्त ठाउँमा जाउ भन्ने सुझाव दिनुहुन्छ।</w:t>
      </w:r>
    </w:p>
    <w:p>
      <w:pPr/>
      <w:r>
        <w:rPr>
          <w:lang w:val="ne_NP" w:bidi="ne_NP"/>
        </w:rPr>
      </w:r>
      <w:r>
        <w:rPr>
          <w:lang w:val="ne_NP" w:bidi="ne_NP"/>
        </w:rPr>
        <w:t>अभिनयलाई रोक्‍नुहोस्। येशूलाई सोध्नुहोस्, "तपाईंलाई कस्तो महसुस भइरहेको छ?" तपाईंले "म धेरै थकित छु," "म धेरै भोकाएको छु" वा "म भर्खरै पठाएका मेरा चेलाहरूसँग समय बिताउन चाहन्छु" भन्ने कुरा सुन्न सक्नुहुन्छ। वा, म तिनीहरूको रिपोर्टबाट धेरै खुसी छु। म चाहन्छु कि अब हामी सबैलाई विश्राम गर्ने समय होस्। वा, "मैले भर्खरै थाहा पाँएकि मेरो आफन्त यूहन्ना मारिएको छ र म दुखी छु। नाटकलाई जारी राख्नुहोस्।</w:t>
      </w:r>
    </w:p>
    <w:p>
      <w:pPr/>
      <w:r>
        <w:rPr>
          <w:lang w:val="ne_NP" w:bidi="ne_NP"/>
        </w:rPr>
      </w:r>
      <w:r>
        <w:rPr>
          <w:lang w:val="ne_NP" w:bidi="ne_NP"/>
        </w:rPr>
        <w:t>अब प्रेरितहरू वा पठाएका चेलाहरूलाई सोध्नुहोस्, "तपाईंलाई कस्तो महसुस भइरहेको छ?" तपाईंले यस्तो कुरा सुन्न सक्नुहुन्छ, "हामी धेरै थकित छौं, हामी यात्रामा गएका थियौं र अब हामी फर्केका छौं र यहाँ मानिसहरूको ठूलो भीड छ," "हामी येशूसँग समय बिताउन चाहन्थ्यौं र अब यहाँ मानिसहरूको ठूलो भीड छ," वा "हामी बाहिर जाँदा परमेश्वरले गरेका कामले हामी धेरै उत्साहित भयौं र हामी येशूसँग यी कुराहरूलाई बाँड्न चाहन्छौं।" नाटकलाई जारी राख्नुहोस्।</w:t>
      </w:r>
    </w:p>
    <w:p>
      <w:pPr/>
      <w:r>
        <w:rPr>
          <w:lang w:val="ne_NP" w:bidi="ne_NP"/>
        </w:rPr>
      </w:r>
      <w:r>
        <w:rPr>
          <w:lang w:val="ne_NP" w:bidi="ne_NP"/>
        </w:rPr>
        <w:t>दोस्रो दृश्यमा, तिनीहरू डुङ्गामा चढ्छन् र गालीलको समुद्रको कुना पार गर्छन्। तिनिहरू जाँदै गरेको ठाउँ मानिसहरूले देख्छन् र किनारमा दगुर्छन। मानिसहरू येशू र चेलाहरू एकान्त ठाउँमा आइपुग्नु अघि नै पुग्छन्। जब येशू र चेलाहरू त्यहाँ पुग्छन् र येशू डुङ्गाबाट बाहिर निस्कनुहुन्छ, त्यहाँ भीडले तिनीहरूलाई पर्खिरहेको हुन्छ।</w:t>
      </w:r>
    </w:p>
    <w:p>
      <w:pPr/>
      <w:r>
        <w:rPr>
          <w:lang w:val="ne_NP" w:bidi="ne_NP"/>
        </w:rPr>
      </w:r>
      <w:r>
        <w:rPr>
          <w:lang w:val="ne_NP" w:bidi="ne_NP"/>
        </w:rPr>
        <w:t>अभिनयलाई रोक्‍नुहोस्। येशूलाई सोध्नुहोस्, "तपाईंलाई कस्तो महसुस भइरहेको छ?" तपाईंले यस्ता कुराहरू सुन्न सक्नुहुन्छ, "धेरै थकित छु," "मलाई यी मानिसहरूप्रति दया लाग्छ कि कसैले तिनीहरूलाई नेतृत्व गरोस र सिकाओस भनि अगाडि दगुर्दै थिए" वा "यी मानिसहरूलाई नेतृत्व गर्न कोही नभएकोले यि मानिसहरूप्रति मलाई दया जागेको छ," "मलाई थाहा छ हामी थकित छौं तर यी मानिसहरूलाई मेरो मद्दत चाहिन्छ।" मानिसहरूलाई सोध्नुहोस्, "तपाईं किन यस एकान्त ठाउँमा येशूलाई पछ्याउँदै हुनुहुन्छ?" तपाईंले सुन्न सक्नुहुन्छ "म चाहन्छु येशूले मेरी पत्नी वा बच्चालाई निको पारून।" वा, "येशूले यस्तो रोचक कथा सुनाउनुहुन्छ।" म अझ बढी सुन्न चाहन्छु।" वा, "कहिलेकाँही येशूले चमत्कारहरू गर्नुहुन्छ। म आज एउटा कुरा देख्न पाउँछु भन्ने आशा गर्छु।" नाटकलाई जारी राख्नुहोस्।</w:t>
      </w:r>
    </w:p>
    <w:p>
      <w:pPr/>
      <w:r>
        <w:rPr>
          <w:lang w:val="ne_NP" w:bidi="ne_NP"/>
        </w:rPr>
      </w:r>
      <w:r>
        <w:rPr>
          <w:lang w:val="ne_NP" w:bidi="ne_NP"/>
        </w:rPr>
        <w:t>तेस्रो दृश्यमा, येशूले दिनभर मानिसहरूलाई सिकाउनुहुन्छ। दिन ढल्कने बेलामा, चेलाहरू उहाँकहाँ आउँछन् र भन्छन्, "यो दुर्गम ठाउँ हो, अबेर भइरहेको छ, कृपया भीडलाई पठाउनुहोस् ताकि तिनीहरूले केही खानेकुरा किन्न सकून्।"</w:t>
      </w:r>
    </w:p>
    <w:p>
      <w:pPr/>
      <w:r>
        <w:rPr>
          <w:lang w:val="ne_NP" w:bidi="ne_NP"/>
        </w:rPr>
      </w:r>
      <w:r>
        <w:rPr>
          <w:lang w:val="ne_NP" w:bidi="ne_NP"/>
        </w:rPr>
        <w:t>येशूले भन्नुहुन्छ, "तिमीहरूले तिनीहरूलाई खुवाओ।"</w:t>
      </w:r>
    </w:p>
    <w:p>
      <w:pPr/>
      <w:r>
        <w:rPr>
          <w:lang w:val="ne_NP" w:bidi="ne_NP"/>
        </w:rPr>
      </w:r>
      <w:r>
        <w:rPr>
          <w:lang w:val="ne_NP" w:bidi="ne_NP"/>
        </w:rPr>
        <w:t>अभिनयलाई रोक्‍नुहोस्। चेलाहरूलाई सोध्नुहोस्, "तपाईंलाई कस्तो महसुस भइरहेको छ?" तपाईंले "निराश," "भ्रमित भएको," "थकित भएको," र "अब येशूले हामीलाई यी मानिसहरूलाई खुवाएको चाहनुहुन्छ" भन्ने कुरा सुन्न सक्नुहुन्छ। वा, "हामीलाई के गर्ने हामीलाई थाहा छैन, हामीसँग खाना छैन," "हामी तिनीहरूलाई कसरी खुवाउन सक्छौं? हामीसँग खाना किन्न पैसा छैन र यस क्षेत्रमा किन्नलाई कुनै चिज पनि छैन। यी सबै मानिसहरूलाई पुग्ने खाना किन्न एक वर्षको ज्याला लाग्थ्यो।" नाटकलाई जारी राख्नुहोस्।</w:t>
      </w:r>
    </w:p>
    <w:p>
      <w:pPr/>
      <w:r>
        <w:rPr>
          <w:lang w:val="ne_NP" w:bidi="ne_NP"/>
        </w:rPr>
      </w:r>
      <w:r>
        <w:rPr>
          <w:lang w:val="ne_NP" w:bidi="ne_NP"/>
        </w:rPr>
        <w:t>येशूले सोध्नुहुन्छ, "तपाईंसँग कति खानेकुरा छ? जाऊ र पत्ता लगाउ।" चेलाहरू पाँच टुक्रा रोटी र दुई माछा लिएर फर्के। येशूले चेलाहरूलाई मानिसहरूलाई समूहमा बसाउन भन्नुहुन्छ। ५,००० पुरुष र तिनीहरू र तिनीहरूको परिवारको भिड ५० र १०० को समूहमा बस्छन्।</w:t>
      </w:r>
    </w:p>
    <w:p>
      <w:pPr/>
      <w:r>
        <w:rPr>
          <w:lang w:val="ne_NP" w:bidi="ne_NP"/>
        </w:rPr>
      </w:r>
      <w:r>
        <w:rPr>
          <w:lang w:val="ne_NP" w:bidi="ne_NP"/>
        </w:rPr>
        <w:t>अभिनयलाई रोक्‍नुहोस्। मानिसहरूको समूहलाई सोध्नुहोस्, "तपाईंलाई कस्तो महसुस भइरहेको छ?" तपाईंले “भ्रममा परेको” वा “हामी भोकाएका र थकित छौं, तर हामी अझै येशूको शिक्षा सुन्न चाहन्छौं” वा “म अचम्मित छु, तिनीहरूले हामीलाई किन घाँसमा बस्न भनिरहेका छन्।” म आशा गर्छु कि हामिले चाँडै केही खाना पाउन सक्छौं। मैले आफूसँग केही ल्याउने बारेमा सोचेको थिइन।" नाटकलाई जारी राख्नुहोस्।</w:t>
      </w:r>
    </w:p>
    <w:p>
      <w:pPr/>
      <w:r>
        <w:rPr>
          <w:lang w:val="ne_NP" w:bidi="ne_NP"/>
        </w:rPr>
      </w:r>
      <w:r>
        <w:rPr>
          <w:lang w:val="ne_NP" w:bidi="ne_NP"/>
        </w:rPr>
        <w:t>चौथो दृश्यमा, येशूले स्वर्गतिर हेर्नुहुन्छ र ५ रोटी र २ माछालाई आशीष दिनुहुन्छ। येशूले खानाको लागि धन्यवाद दिनुहुन्छ। त्यसपछि येशूले रोटीलाई टुक्रा पार्नुहुन्छ र चेलाहरूलाई दिन सुरु गर्नुहुन्छ। चेलाहरूले मानिसहरूलाई रोटी दिन्छन्। त्याहाँ सबैलाई खान पुग्ने रोटी छ। येशूले माछालाई टुक्रा पार्नुहुन्छ र चेलाहरूलाई टुक्रा दिनुहुन्छ। चेलाहरूले मानिसहरूलाई माछाको टुक्रा दिन्छन्। त्यहाँ सबैलाई खान पुग्ने माछा छ। सबैले आफूले चाहे जति खाना खान्छन्। चेलाहरूले १२ टोकरीहरू भर्न पुग्ने बाँकी रहेको रोटी र माछा उठाउँछन।</w:t>
      </w:r>
    </w:p>
    <w:p>
      <w:pPr/>
      <w:r>
        <w:rPr>
          <w:lang w:val="ne_NP" w:bidi="ne_NP"/>
        </w:rPr>
      </w:r>
      <w:r>
        <w:rPr>
          <w:lang w:val="ne_NP" w:bidi="ne_NP"/>
        </w:rPr>
        <w:t>अभिनय रोक्नुहोस्: चेलाहरूलाई सोध्नुहोस्, "अहिले तपाईंलाई कस्तो महसुस भइरहेको छ?" तपाईंले यस्तो कुरा सुन्न सक्नुहुन्छ, "हामी अचम्मित भएका छौं! मैले कहिल्यै यस्तो कुरा देखेको थिइन। त्यो सबै रोटी कहाँबाट आयो? येशूले मलाई रोटी दिईरहनु भयो!" “हामी अझै थकित छौं, तर हामी परमेश्वरको काम देखेर खुसी छौं” वा “यो कसरी सम्भव हुन्छ कि ५००० पुरुषहरू र तिनीहरूका पत्नीहरू तथा बच्चाहरू सबैलाई पुग्ने खाना थियो?” येशूलाई सोध्नुहोस्, "अहिले तपाईंलाई कस्तो महसुस भइरहेको छ?" तपाईंले सुन्न सक्नुहुन्छ, "आज म सन्तुष्ट छु। मलाई लाग्छ मेरा चेलाहरूले राम्रो पाठ सिके। म आशा गर्छु कि मानिसहरूले पनि केही सिकेको छन्। सायद अब, तिनीहरू घर जान्छन् र हामीले विश्राम गर्ने समय पाउन सक्छौं। हाम्रो लागि विश्राम गर्ने समय हुनु महत्त्वपूर्ण छ।" मानिसहरूलाई सोध्नुहोस्, "अहिले तपाईंले खाना खाएको तपाईंलाई कस्तो महसुस भइरहेको छ?" तपाईंले सुन्न सक्नुहुन्छ, "म भरिएको छु। मलाई थाहा छैन, मैले कहिले यति धेरै खाना खाएको थिएँ। त्यो सबै रोटी कहाँबाट आयो भन्ने कुरा मलाई थाहा छैन। जब म यहाँ पुगेको थिएँ तब मैले कुनै रोटी देखेको थिइनँ र लिन जाने अरू कोही पनि थिएन। म बुझ्दिन। तर रोटी राम्रो थियो र प्रशस्त थियो। मेरा बच्चाहरू आज राति राम्रो सुत्छन किनभने तिनीहरूको पेट भरिएका छन्।" नाटकलाई जारी राख्नुहोस्।</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६:३०–४४ को श्रव्य संस्करण सुन्‍नुहोस्।</w:t>
      </w:r>
    </w:p>
    <w:p>
      <w:pPr/>
      <w:r>
        <w:rPr>
          <w:lang w:val="ne_NP" w:bidi="ne_NP"/>
        </w:rPr>
      </w:r>
      <w:r>
        <w:rPr>
          <w:lang w:val="ne_NP" w:bidi="ne_NP"/>
        </w:rPr>
        <w:t xml:space="preserve">यो कथा मर्कूसमा मात्र छ जहाँ चेलाहरूलाई "प्रेरितहरू" भनिन्छ, जसको अर्थ "पठाइएका व्यक्तिहरू" हो। येशू आफैले </w:t>
      </w:r>
      <w:r>
        <w:rPr>
          <w:b/>
          <w:lang w:val="ne_NP" w:bidi="ne_NP"/>
        </w:rPr>
        <w:t>प्रेरितहरू</w:t>
      </w:r>
      <w:r>
        <w:rPr>
          <w:lang w:val="ne_NP" w:bidi="ne_NP"/>
        </w:rPr>
        <w:t>लाई आफ्नो प्रतिनिधिको रूपमा नियुक्त गर्नुहुन्छ। यदि तपाईंको भाषामा "प्रेरित" को लागि स्वीकार्य कुनै शब्द छ र जुन सबैले बुझ्छन् भने तपाईंले यहाँ त्यो शब्द प्रयोग गर्न सक्नुहुन्छ। यद्यपि, यदि तपाईंको श्रोताहरू मण्डलीमा जाँदैनन् वा नयाँ विश्वासीहरू छन् भने तिनीहरूलाई थप व्याख्या चाहिन सक्छ, र फरक शब्द तिनीहरूलाई उपयोगी हुन सक्छ। केही सुझावहरू यस प्रकार छन्:</w:t>
      </w:r>
    </w:p>
    <w:p>
      <w:pPr>
        <w:pStyle w:val="ListBullet"/>
        <w:spacing w:line="240" w:lineRule="auto"/>
        <w:ind w:left="720"/>
      </w:pPr>
      <w:r>
        <w:rPr>
          <w:lang w:val="ne_NP" w:bidi="ne_NP"/>
        </w:rPr>
      </w:r>
      <w:r>
        <w:rPr>
          <w:lang w:val="ne_NP" w:bidi="ne_NP"/>
        </w:rPr>
        <w:t>येशूका प्रतिनिधिहरू</w:t>
      </w:r>
    </w:p>
    <w:p>
      <w:pPr>
        <w:pStyle w:val="ListBullet"/>
        <w:spacing w:line="240" w:lineRule="auto"/>
        <w:ind w:left="720"/>
      </w:pPr>
      <w:r>
        <w:rPr>
          <w:lang w:val="ne_NP" w:bidi="ne_NP"/>
        </w:rPr>
      </w:r>
      <w:r>
        <w:rPr>
          <w:lang w:val="ne_NP" w:bidi="ne_NP"/>
        </w:rPr>
        <w:t>(विशेष) येशूका दूतहरू</w:t>
      </w:r>
    </w:p>
    <w:p>
      <w:pPr>
        <w:pStyle w:val="ListBullet"/>
        <w:spacing w:line="240" w:lineRule="auto"/>
        <w:ind w:left="720"/>
      </w:pPr>
      <w:r>
        <w:rPr>
          <w:lang w:val="ne_NP" w:bidi="ne_NP"/>
        </w:rPr>
      </w:r>
      <w:r>
        <w:rPr>
          <w:lang w:val="ne_NP" w:bidi="ne_NP"/>
        </w:rPr>
        <w:t>येशूले पठाएका मानिसहरू</w:t>
      </w:r>
    </w:p>
    <w:p>
      <w:pPr/>
      <w:r>
        <w:rPr>
          <w:lang w:val="ne_NP" w:bidi="ne_NP"/>
        </w:rPr>
      </w:r>
      <w:r>
        <w:rPr>
          <w:lang w:val="ne_NP" w:bidi="ne_NP"/>
        </w:rPr>
        <w:t>तापाईंले जुनसुकै शब्द छाने पनि यी मानिसहरू विश्वास र अधिकारमा छन् भनेर प्रयोग गर्नुपर्छ। तपाईंले प्रेरितको पुस्तकमा त्यही शब्द प्रयोग गर्नुहुनेछ।</w:t>
      </w:r>
    </w:p>
    <w:p>
      <w:pPr/>
      <w:r>
        <w:rPr>
          <w:lang w:val="ne_NP" w:bidi="ne_NP"/>
        </w:rPr>
      </w:r>
      <w:r>
        <w:rPr>
          <w:lang w:val="ne_NP" w:bidi="ne_NP"/>
        </w:rPr>
        <w:t xml:space="preserve">रोक्नुहोस् र छलफल गर्नुहोस्: तपाईंले </w:t>
      </w:r>
      <w:r>
        <w:rPr>
          <w:b/>
          <w:lang w:val="ne_NP" w:bidi="ne_NP"/>
        </w:rPr>
        <w:t>प्रेरितहरू</w:t>
      </w:r>
      <w:r>
        <w:rPr>
          <w:lang w:val="ne_NP" w:bidi="ne_NP"/>
        </w:rPr>
        <w:t xml:space="preserve">को लागि कुन शब्द प्रयोग गर्नुहुन्छ? यो शब्द प्राय: प्रेरितको पुस्तकमा र पत्रहरूमा प्रयोग गरिन्छ। तपाईंले रोज्ने शब्दले यी मानिसहरू भरोसा र अधिकार प्राप्त स्थितिमा छन् भन्ने संकेत गर्छ भन्ने कुरा निश्चित गर्नुहोस्। सामान्यतया यो शब्द चेलाहरू र पावलले येशूको स्वर्गारोहण पछि मात्र प्रयोग गर्छन्। </w:t>
      </w:r>
      <w:r>
        <w:rPr>
          <w:lang w:val="ne_NP" w:bidi="ne_NP"/>
        </w:rPr>
        <w:t>प्रेरितहरू</w:t>
      </w:r>
      <w:r>
        <w:rPr>
          <w:lang w:val="ne_NP" w:bidi="ne_NP"/>
        </w:rPr>
        <w:t xml:space="preserve"> मुख्य शब्दावलीमा छन्। रेकर्डिङ रोक्‍नुहोस्।</w:t>
      </w:r>
    </w:p>
    <w:p>
      <w:pPr/>
      <w:r>
        <w:rPr>
          <w:lang w:val="ne_NP" w:bidi="ne_NP"/>
        </w:rPr>
      </w:r>
      <w:r>
        <w:rPr>
          <w:b/>
          <w:lang w:val="ne_NP" w:bidi="ne_NP"/>
        </w:rPr>
        <w:t>चेलाहरू</w:t>
      </w:r>
      <w:r>
        <w:rPr>
          <w:lang w:val="ne_NP" w:bidi="ne_NP"/>
        </w:rPr>
        <w:t xml:space="preserve">, </w:t>
      </w:r>
      <w:r>
        <w:rPr>
          <w:lang w:val="ne_NP" w:bidi="ne_NP"/>
        </w:rPr>
        <w:t>डुङ्गा</w:t>
      </w:r>
      <w:r>
        <w:rPr>
          <w:lang w:val="ne_NP" w:bidi="ne_NP"/>
        </w:rPr>
        <w:t xml:space="preserve"> र </w:t>
      </w:r>
      <w:r>
        <w:rPr>
          <w:lang w:val="ne_NP" w:bidi="ne_NP"/>
        </w:rPr>
        <w:t>गालीलको समुद्रको</w:t>
      </w:r>
      <w:r>
        <w:rPr>
          <w:lang w:val="ne_NP" w:bidi="ne_NP"/>
        </w:rPr>
        <w:t xml:space="preserve"> लागि त्यही शब्द प्रयोग गर्नुहोस् जुन तपाईंले मर्कूसको अरू भागमा प्रयोग गर्दै आउनु भएको छ। मुख्य शब्दावलीमा </w:t>
      </w:r>
      <w:r>
        <w:rPr>
          <w:lang w:val="ne_NP" w:bidi="ne_NP"/>
        </w:rPr>
        <w:t>चेलाको</w:t>
      </w:r>
      <w:r>
        <w:rPr>
          <w:lang w:val="ne_NP" w:bidi="ne_NP"/>
        </w:rPr>
        <w:t xml:space="preserve"> बारेमा छलफल गरिएको छ।</w:t>
      </w:r>
    </w:p>
    <w:p>
      <w:pPr/>
      <w:r>
        <w:rPr>
          <w:lang w:val="ne_NP" w:bidi="ne_NP"/>
        </w:rPr>
      </w:r>
      <w:r>
        <w:rPr>
          <w:lang w:val="ne_NP" w:bidi="ne_NP"/>
        </w:rPr>
        <w:t xml:space="preserve">येशूले </w:t>
      </w:r>
      <w:r>
        <w:rPr>
          <w:b/>
          <w:lang w:val="ne_NP" w:bidi="ne_NP"/>
        </w:rPr>
        <w:t>स्वर्ग</w:t>
      </w:r>
      <w:r>
        <w:rPr>
          <w:lang w:val="ne_NP" w:bidi="ne_NP"/>
        </w:rPr>
        <w:t xml:space="preserve">तिर हेर्नु भयो र रोटीलाई </w:t>
      </w:r>
      <w:r>
        <w:rPr>
          <w:b/>
          <w:lang w:val="ne_NP" w:bidi="ne_NP"/>
        </w:rPr>
        <w:t>आशीष</w:t>
      </w:r>
      <w:r>
        <w:rPr>
          <w:lang w:val="ne_NP" w:bidi="ne_NP"/>
        </w:rPr>
        <w:t xml:space="preserve"> दिनुभयो। यस अवस्थामा, "स्वर्ग" ले परमेश्वर र उहाँका स्वर्गदूतहरू बसोबास गर्ने ठाउँलाई जनाउँछ, जुन सन्दर्भमा भर पर्छ। परमेश्वर बसोबास गर्ने ठाउँ प्राय: आकाश "माथि" भएको मानिन्छ, त्यसैले यस सन्दर्भमा माथि हेर्नुले परमेश्वरलाई प्रार्थना गर्ने एउटा तरिका हुन सक्छ। तपाईंले अघिल्लो खण्डहरूमा प्रयोग गरेको शब्द प्रयोग गर्नुहोस्, र मुख्य शब्दावलीमा </w:t>
      </w:r>
      <w:r>
        <w:rPr>
          <w:lang w:val="ne_NP" w:bidi="ne_NP"/>
        </w:rPr>
        <w:t>स्वर्ग</w:t>
      </w:r>
      <w:r>
        <w:rPr>
          <w:lang w:val="ne_NP" w:bidi="ne_NP"/>
        </w:rPr>
        <w:t>को बारेमा छलफल गरिएको छ भन्ने कुरा याद गर्नुहोस्।</w:t>
      </w:r>
    </w:p>
    <w:p>
      <w:pPr/>
      <w:r>
        <w:rPr>
          <w:lang w:val="ne_NP" w:bidi="ne_NP"/>
        </w:rPr>
      </w:r>
      <w:r>
        <w:rPr>
          <w:lang w:val="ne_NP" w:bidi="ne_NP"/>
        </w:rPr>
        <w:t>यस अवस्थामा, येशूले रोटीलाई विशेष कामका लागि छुट्याउन "आशीष दिनुभयो" ताकि त्यसलाई खान सकियोस्। यद्यपि, यो येशूले खानामा गर्ने जादुई रीति होइन। तपाईंले खानाको लागि धन्यवाद दिनको अर्थ व्यक्त गर्ने सामान्य तरिका प्रयोग गरेर यस गलत बुझाईबाट बच्न सक्नुहुन्छ।</w:t>
      </w:r>
    </w:p>
    <w:p>
      <w:pPr/>
      <w:r>
        <w:rPr>
          <w:lang w:val="ne_NP" w:bidi="ne_NP"/>
        </w:rPr>
      </w:r>
      <w:r>
        <w:rPr>
          <w:lang w:val="ne_NP" w:bidi="ne_NP"/>
        </w:rPr>
        <w:t xml:space="preserve">यहाँ रोक्नुहोस् र समूहमा तपाईंले </w:t>
      </w:r>
      <w:r>
        <w:rPr>
          <w:b/>
          <w:lang w:val="ne_NP" w:bidi="ne_NP"/>
        </w:rPr>
        <w:t>आशीष</w:t>
      </w:r>
      <w:r>
        <w:rPr>
          <w:lang w:val="ne_NP" w:bidi="ne_NP"/>
        </w:rPr>
        <w:t xml:space="preserve">को लागि कुन शब्द प्रयोग गर्नुहुनेछ भन्ने बारेमा छलफल गर्नुहोस्। मुख्य शब्दावलीमा </w:t>
      </w:r>
      <w:r>
        <w:rPr>
          <w:lang w:val="ne_NP" w:bidi="ne_NP"/>
        </w:rPr>
        <w:t>आशीष</w:t>
      </w:r>
      <w:r>
        <w:rPr>
          <w:lang w:val="ne_NP" w:bidi="ne_NP"/>
        </w:rPr>
        <w:t xml:space="preserve">को बारेमा छलफल गरिएको छ। अडियो रोक्‍नुहोस्। </w:t>
      </w:r>
    </w:p>
    <w:p>
      <w:pPr/>
      <w:r>
        <w:rPr>
          <w:lang w:val="ne_NP" w:bidi="ne_NP"/>
        </w:rPr>
      </w:r>
      <w:r>
        <w:rPr>
          <w:lang w:val="ne_NP" w:bidi="ne_NP"/>
        </w:rPr>
        <w:t xml:space="preserve">मानिसहरू माछा र रोटी खाएपछि </w:t>
      </w:r>
      <w:r>
        <w:rPr>
          <w:b/>
          <w:lang w:val="ne_NP" w:bidi="ne_NP"/>
        </w:rPr>
        <w:t>सन्तुष्ट</w:t>
      </w:r>
      <w:r>
        <w:rPr>
          <w:lang w:val="ne_NP" w:bidi="ne_NP"/>
        </w:rPr>
        <w:t xml:space="preserve"> भए। यस "सन्तुष्ट" शब्दको अर्थ हो भरिएको तर खानाले धेरै भरिएको होइन, तर यस्तो अवस्थामा सन्तुष्ट हुनु भनेको भोक नलाग्ने अवस्थामा पुग्नु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6:45–56</w:t>
      </w:r>
      <w:r>
        <w:rPr>
          <w:lang w:val="ne_NP" w:bidi="ne_NP"/>
        </w:rPr>
      </w:r>
    </w:p>
    <w:p>
      <w:pPr>
        <w:pStyle w:val="Heading3"/>
      </w:pPr>
      <w:r>
        <w:rPr>
          <w:lang w:val="ne_NP" w:bidi="ne_NP"/>
        </w:rPr>
        <w:t>Step 1</w:t>
      </w:r>
    </w:p>
    <w:p>
      <w:pPr/>
      <w:r>
        <w:rPr>
          <w:lang w:val="ne_NP" w:bidi="ne_NP"/>
        </w:rPr>
      </w:r>
      <w:r>
        <w:rPr>
          <w:lang w:val="ne_NP" w:bidi="ne_NP"/>
        </w:rPr>
        <w:t>यस चरणमा, मर्कूस ६:४५–५६ सुन्नुहोस् र यसलाई आफ्नो हृदयमा राख्नुहोस्।</w:t>
      </w:r>
    </w:p>
    <w:p>
      <w:pPr/>
      <w:r>
        <w:rPr>
          <w:lang w:val="ne_NP" w:bidi="ne_NP"/>
        </w:rPr>
      </w:r>
      <w:r>
        <w:rPr>
          <w:lang w:val="ne_NP" w:bidi="ne_NP"/>
        </w:rPr>
        <w:t>सम्भव भएमा तीन फरक अनुवादहरूमा मर्कूस ६:४५–५६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६:४५–५६ को श्रव्य संस्करण सुन्‍नुहोस्।</w:t>
      </w:r>
    </w:p>
    <w:p>
      <w:pPr/>
      <w:r>
        <w:rPr>
          <w:lang w:val="ne_NP" w:bidi="ne_NP"/>
        </w:rPr>
      </w:r>
      <w:r>
        <w:rPr>
          <w:lang w:val="ne_NP" w:bidi="ne_NP"/>
        </w:rPr>
        <w:t>यो कथा ठीक अघिल्लो ५,००० जनालाई खुवाउने कथाको निरन्तरता हो। यो मानिसहरूलाई खाना खुवाएपछि ठीक त्यही साँझ भएका घटनाहरूको कथात्मक विवरण हो।</w:t>
      </w:r>
    </w:p>
    <w:p>
      <w:pPr/>
      <w:r>
        <w:rPr>
          <w:lang w:val="ne_NP" w:bidi="ne_NP"/>
        </w:rPr>
      </w:r>
      <w:r>
        <w:rPr>
          <w:lang w:val="ne_NP" w:bidi="ne_NP"/>
        </w:rPr>
        <w:t>रोक्नुहोस् र तपाईंको टोलीलाई गालीलको समुद्रको नक्सा देखाउनुहोस् जसमा बेथसैदा पनि समावेश छ। येशूले ५,००० पुरुष र तिनीहरूको परिवारलाई खुवाउने बेला येशू बेथसैदा नजिकै तर एकान्तमा हुनुहुन्थ्यो। रेकर्डिङ रोक्‍नुहोस्।</w:t>
      </w:r>
    </w:p>
    <w:p>
      <w:pPr/>
      <w:r>
        <w:rPr>
          <w:lang w:val="ne_NP" w:bidi="ne_NP"/>
        </w:rPr>
      </w:r>
      <w:r>
        <w:rPr>
          <w:lang w:val="ne_NP" w:bidi="ne_NP"/>
        </w:rPr>
        <w:t>मानिसहरूले खाना खाएपछि केही भयो जसले गर्दा येशूले आफ्ना चेलाहरूलाई तुरुन्तै त्यहाँबाट जान भन्नुभयो। यूहन्ना ६ अध्यायको यस घटनाको विवरणले हामीलाई बताउँछ कि मानिसहरूले येशूलाई आफ्नो राजा बनाउन जबरजस्ती गर्न चाहन्थे। किन येशूले चेलाहरूलाई तुरुन्तै छोड्न चाहनुभएको थियो भन्ने कुरा मर्कूसले हामीलाई बताउँदैनन्। चेलाहरूले बाँकी रहलपहल बटुलेपछि, येशूले चेलाहरूलाई डुङ्गामा चढाएर बेथसैदा शहरमा पठाउनुभयो। त्यसपछि येशूले भीडलाई घर पठाउनुभयो। त्यसपछि येशू आफैं नजिकैको पहाडहरूमा प्रार्थना गर्न जानुभयो। छिट्टै यी घटनाहरू भए। चेलाहरू विदा भए। भीड गए। त्यसपछि येशूले त्यो ठाउँ छोड्नुभयो।</w:t>
      </w:r>
    </w:p>
    <w:p>
      <w:pPr/>
      <w:r>
        <w:rPr>
          <w:lang w:val="ne_NP" w:bidi="ne_NP"/>
        </w:rPr>
      </w:r>
      <w:r>
        <w:rPr>
          <w:lang w:val="ne_NP" w:bidi="ne_NP"/>
        </w:rPr>
        <w:t>यस कथामा सायद भीडले येशूलाई राजा बन्न दबाव दिने प्रयास गरिरहेका छन्, र येशूले आफ्नो पितालाई प्रार्थना गरेर जवाफ दिनुहुन्छ। येशू प्रार्थना गर्न पहाडहरूमा जानुभयो। पहाडहरू गालीलको समुद्रको उत्तरी छेउ नजिकै छन्। येशू तालको किनार नजिकै हुनुहुन्थ्यो। अब येशू पहाडको छेउमा कतै जानुहुन्छ र एकान्तमा परमेश्वरसँग प्रार्थना गर्नुहुन्छ। येशूले प्रार्थना गर्नु परमेश्वरसँग कुरा गर्नु हो। येशू परमेश्वरसँग कुराकानी गर्नुहुन्थ्यो। प्रार्थना गर्ने शब्द सामान्य शब्द हुन्थ्यो जसको अर्थ परमेश्वरसँग कुराकानी गर्नु वा कुरा गर्नु हो। धन्यवाद भन्न अर्थ लाग्ने वा जादुई शब्दहरूको प्रयोग गर्ने कुनै विशेष शब्द प्रयोग नगर्नुहोस्।</w:t>
      </w:r>
    </w:p>
    <w:p>
      <w:pPr/>
      <w:r>
        <w:rPr>
          <w:lang w:val="ne_NP" w:bidi="ne_NP"/>
        </w:rPr>
      </w:r>
      <w:r>
        <w:rPr>
          <w:lang w:val="ne_NP" w:bidi="ne_NP"/>
        </w:rPr>
        <w:t>रोक्नुहोस् र छलफल गर्नुहोस्: विभिन्न कारणहरूले प्रार्थना गरिरहेका विभिन्न मानिसहरूको कथाहरू सुनाउनुहोस्। तपाईंले विभिन्न प्रकारको प्रार्थना गर्न प्रयोग गर्ने शब्दहरूमा ध्यान दिनुहोस्। रेकर्डिङ रोक्‍नुहोस्।</w:t>
      </w:r>
    </w:p>
    <w:p>
      <w:pPr/>
      <w:r>
        <w:rPr>
          <w:lang w:val="ne_NP" w:bidi="ne_NP"/>
        </w:rPr>
      </w:r>
      <w:r>
        <w:rPr>
          <w:lang w:val="ne_NP" w:bidi="ne_NP"/>
        </w:rPr>
        <w:t>त्यो रातको चौथो घडी, वा बिहान ३ देखि ६ बजेको बीचमा येशू अझै पहाडको छेउमा एक्लै हुनुहुन्थ्यो। येशूले चेलाहरूलाई तालको माथि देख्न सक्नुहुन्थ्यो। हावाले ठूलो छालहरू बनाउँदै थियो। चेलाहरूले डुङ्गा चलाउन साँच्चै संघर्ष गरिरहेका थिए। रोमी सरकारले समयलाई घडी भनिने अवधिहरूमा विभाजित गरे। रातमा ४ घडी हुन्थ्यो र प्रत्येक घडी ३ घण्टाको हुन्थ्यो। चौथो घडी बिहान ३ देखि ६ बजेसम्मको थियो। यस कथामा अझै अँध्यारो छ, त्यसैले यो बिहान ६ बजेभन्दा ३ बजेसँग नजिक हुन सक्छ।</w:t>
      </w:r>
    </w:p>
    <w:p>
      <w:pPr/>
      <w:r>
        <w:rPr>
          <w:lang w:val="ne_NP" w:bidi="ne_NP"/>
        </w:rPr>
      </w:r>
      <w:r>
        <w:rPr>
          <w:lang w:val="ne_NP" w:bidi="ne_NP"/>
        </w:rPr>
        <w:t>रोक्नुहोस् र छलफल गर्नुहोस्: तपाईंको संस्कृतिमा समयलाई कसरी बताउँछन् भन्ने बारेमा कुरा गर्नुहोस्। यो घटना कसैलाई बताउँदा तपाईले कसरी बताउनु हुन्थ्यो? कतिले "करिब बिहान ३ बजे" भन्न सक्छन्, जबकि अरूले "राति अबेर" र केहीले "सूर्य उदाउनु अघि बिहान" भनेर भन्न सक्छन्। रेकर्डिङ रोक्‍नुहोस्।</w:t>
      </w:r>
    </w:p>
    <w:p>
      <w:pPr/>
      <w:r>
        <w:rPr>
          <w:lang w:val="ne_NP" w:bidi="ne_NP"/>
        </w:rPr>
      </w:r>
      <w:r>
        <w:rPr>
          <w:lang w:val="ne_NP" w:bidi="ne_NP"/>
        </w:rPr>
        <w:t>येशू पहाडको छेउमा हुनुहुन्थ्यो। येशूले देख्नुभयो कि चेलाहरू तालमा डुङ्गामा हावा र छालहरूको कारण समस्यामा परेका थिए। येशू पहाडबाट तल ओर्लेर तालमा जान थाल्नुभयो। त्यसपछि येशू पानीमाथि हिंड्दै डुङ्गातिर जानुभयो। येशू सतहमा वा पानीको माथिमा हिड्दैहुनुहुन्थ्यो। येशूले पौडिरहेका थिएनन्। येशूले हिंडिरहने र डुङ्गालाई पार गर्दै जान चाहनुभयो। यद्यपि, चेलाहरूले येशूलाई पानीमा हिंड्दै गरेको देखेर डराए। तिनीहरूले येशू भूत हुनुहुन्छ भन्ने सोचे। प्रत्येक चेलाहरू डराएका थिए।</w:t>
      </w:r>
    </w:p>
    <w:p>
      <w:pPr/>
      <w:r>
        <w:rPr>
          <w:lang w:val="ne_NP" w:bidi="ne_NP"/>
        </w:rPr>
      </w:r>
      <w:r>
        <w:rPr>
          <w:lang w:val="ne_NP" w:bidi="ne_NP"/>
        </w:rPr>
        <w:t>चेलाहरू शारीरिक र भावनात्मक दुबै थकित छन्। तिनीहरूले लामो दिन बिताएका थिए, जुन ५,००० पुरुष र तिनीहरूका परिवारलाई खुवाएको चमत्कार देखेर समाप्त भयो। त्यसपछि तिनीहरू छोटो दुरी यात्रा गर्ने उद्देश्यले डुङ्गामा चढे। आँधी आयो र हावाले डुङ्गालाई उडाउँदै ठूलो छालहरू उठाउँदै थियो। चेलाहरूले डुङ्गा नियन्त्रण गर्न साँच्चै संघर्ष गरिरहेका थिए। यस अघि कसैले पनि पानीमा हिंड्ने व्यक्तिलाई देखेका थिएनन्। त्यस समयमा लोकप्रिय यहूदी अन्धविश्वासहरूका अनुसार पानीका आत्माहरू रातमा आउँथे र विपत्ति ल्याउँथे। त्यसैले जब तिनीहरूले येशूलाई पानीमा हिंड्दै गरेको देख्छन्, तिनीहरूले कुनै किसिमको आत्मा, कहिलेकाहीं मरेको व्यक्तिको आत्मा, अर्थात् भूत देखिरहेका छन् भनेर सोच्छन्।</w:t>
      </w:r>
    </w:p>
    <w:p>
      <w:pPr/>
      <w:r>
        <w:rPr>
          <w:lang w:val="ne_NP" w:bidi="ne_NP"/>
        </w:rPr>
      </w:r>
      <w:r>
        <w:rPr>
          <w:lang w:val="ne_NP" w:bidi="ne_NP"/>
        </w:rPr>
        <w:t>कथामा येशूले डुङ्गाको छेउबाट जाने इच्छा गर्नुभएको कुरा बताउँदा यसको अर्थ के हो भनेर बुझ्न गाह्रो छ। यहाँको भाषाले सम्भवतः देखाउँछ कि येशू वास्तवमा तिनीहरू नजिक जान "चाहनु भएको थियो" ताकि तिनीहरूलाई उहाँ त्यहाँ हुनुहुन्छ भनेर देखाउन सकून्। चेलाहरू डराएका छन् भन्ने अनुभव गरेर येशूले तुरुन्तै कुरा गर्नुभयो। जब येशूले भन्नुहुन्छ, "म हुँ; डराउनु पर्दैन," त्यहाँ उपस्थित मानिसहरूले ठूलो राहत महसुस गरेका हुनुपर्छ। परमेश्वरले आफूलाई "म हुँ" भनेर वर्णन गरेको र उहाँले धेरै पटक "डराउनु पर्दैन" भनेर सान्त्वना दिने शब्दहरू बोल्नु भएको कुरा चेलाहरूले सम्झन्छन्।</w:t>
      </w:r>
    </w:p>
    <w:p>
      <w:pPr/>
      <w:r>
        <w:rPr>
          <w:lang w:val="ne_NP" w:bidi="ne_NP"/>
        </w:rPr>
      </w:r>
      <w:r>
        <w:rPr>
          <w:lang w:val="ne_NP" w:bidi="ne_NP"/>
        </w:rPr>
        <w:t>रोक्नुहोस् र छलफल गर्नुहोस्: संकट वा समस्यामा परेकाहरूलाई सान्त्वना दिने प्रयास गरेको कसैको कथा सुनाउनुहोस्। कथा बताउनेले सान्त्वना दिने कुरा के भन्छन्? व्यक्तिले सान्त्वना दिन के गर्छ? रेकर्डिङ रोक्‍नुहोस्।</w:t>
      </w:r>
    </w:p>
    <w:p>
      <w:pPr/>
      <w:r>
        <w:rPr>
          <w:lang w:val="ne_NP" w:bidi="ne_NP"/>
        </w:rPr>
      </w:r>
      <w:r>
        <w:rPr>
          <w:lang w:val="ne_NP" w:bidi="ne_NP"/>
        </w:rPr>
        <w:t>जब येशू डुङ्गामा जानुभयो, हावा रोकियो। मर्कूसको पुस्तकमा भएका कथाहरू प्राय: एक अर्कामा निर्भर हुन्छन्, र यस कथाले हामीलाई रोटी र माछाको अघिल्लो कथाको सम्झना दिलाउँछ। येशूले रोटी र माछालाई बढाउँदा उहाँ जुटाउने को रूपमा आफ्नो भूमिका देखाउनु भएको कुरा चेलाहरूले पूर्ण रूपमा बुझेका थिएनन्। यदि तिनीहरूले येशू आफै परमेश्वर हुनुहुन्छ भन्ने कुरा बुझेका भए येशू पानीमा हिंड्दा प्रकृति माथि उहाँको शक्ति छ भन्ने कुरा बुझ्ने थिए। तिनीहरू डराएका हुने थिएनन्। तिनीहरूको हृदय "कठोर" वा "अन्धा" थिए। तिनीहरूले येशूलाई बुझेनन वा न त विश्वास गरे न भरोसा गरे। कठोर हृदय भनेको बुझ्न अस्वीकार गर्ने व्यक्तिलाई वर्णन गर्ने तस्वीर शब्द हो।</w:t>
      </w:r>
    </w:p>
    <w:p>
      <w:pPr/>
      <w:r>
        <w:rPr>
          <w:lang w:val="ne_NP" w:bidi="ne_NP"/>
        </w:rPr>
      </w:r>
      <w:r>
        <w:rPr>
          <w:lang w:val="ne_NP" w:bidi="ne_NP"/>
        </w:rPr>
        <w:t>रोक्नुहोस् र छलफल गर्नुहोस्: तपाईंको संस्कृतिमा, यस्ता मानिसहरू हुन सक्छन् जसले जस्तो सुकै चमत्कारहरू देखेर पनि सत्य बुझ्दैनन वा बुझ्न सक्दैनन्। आफ्नो जीवनमा चमत्कार देखेको वा चमत्कार भएको व्यक्तिको कथा सुनाउनुहोस्, तर उक्त व्यक्तिले चमत्कारपछि येशूमा विश्वास गरेन। तपाईंले यस व्यक्तिलाई कसरी वर्णन गर्नुहुन्छ? चमत्कारहरूमा विश्वास नगर्ने व्यक्तिलाई वर्णन गर्न तपाईंले कस्तो प्रकारको वर्णन गर्नुहुन्छ? रेकर्डिङ रोक्‍नुहोस्।</w:t>
      </w:r>
    </w:p>
    <w:p>
      <w:pPr/>
      <w:r>
        <w:rPr>
          <w:lang w:val="ne_NP" w:bidi="ne_NP"/>
        </w:rPr>
      </w:r>
      <w:r>
        <w:rPr>
          <w:lang w:val="ne_NP" w:bidi="ne_NP"/>
        </w:rPr>
        <w:t>जब चेलाहरू डुङ्गामा चढे, उनीहरू उत्तरतर्फ बेथसैदा जाँदै थिए। हावाले चेलाहरूको डुङ्गालाई दक्षिणपश्चिमतर्फ उडाएको थियो, र तिनीहरू गिनेसारेत क्षेत्रमा ओर्लिए। यो क्षेत्र कफर्नहुमको दक्षिणमा पर्छ।</w:t>
      </w:r>
    </w:p>
    <w:p>
      <w:pPr/>
      <w:r>
        <w:rPr>
          <w:lang w:val="ne_NP" w:bidi="ne_NP"/>
        </w:rPr>
      </w:r>
      <w:r>
        <w:rPr>
          <w:lang w:val="ne_NP" w:bidi="ne_NP"/>
        </w:rPr>
        <w:t>रोक्नुहोस् र तपाईंको टोलीलाई गालीलको समुद्रको नक्सा देखाउनुहोस् र बेथसैदाबाट गन्नेसरेट सम्मको बाटो पत्ता लगाउनुहोस्। ध्यान दिनुहोस् कि चेलाहरू दक्षिणतिर गए जुन तपाईंले अंग्रेजी वाक्यांशमा "पार गरे" बाट आशा गरेको जस्तो ताल पार गरेर अर्को किनारमा पुगेनन्। तपाईंले "किनारमा पुग्नु" वा पानी पार गरेर भूमिको अर्को बिन्दुमा पुग्नु" को लागि उपयुक्त शब्द प्रयोग गर्न सक्नुहुन्छ। रेकर्डिङ रोक्‍नुहोस्।</w:t>
      </w:r>
    </w:p>
    <w:p>
      <w:pPr/>
      <w:r>
        <w:rPr>
          <w:lang w:val="ne_NP" w:bidi="ne_NP"/>
        </w:rPr>
      </w:r>
      <w:r>
        <w:rPr>
          <w:lang w:val="ne_NP" w:bidi="ne_NP"/>
        </w:rPr>
        <w:t>गन्नेसरेत क्षेत्रका मानिसहरूले येशूले मानिसहरूलाई निको पार्ने कुरा सुनेका थिए। तिनीहरूले येशूलाई तुरुन्तै चिने। येशू हालै यस क्षेत्रको नजिकै कफर्नहुममा हुनुहुन्थ्यो। गन्नेसरेतका मानिसहरूले अरुहरूले येशूलाई छुन आएको र निको भएकोको कुरा सबै सुनेका थिए। यहीकुरा मानिसहरूले यहाँ चाहन्थे, उनीहरूलाई उहाँलाई छुन अनुमति दिइयोस। यसले मर्कूसमा भएको अन्य निको पार्ने ढाँचालाई पछ्याउँछ, जहाँ मानिसहरूले येशूको निको पार्ने शक्ति छ भन्ने कुरामा भरोसा गरे र यदि तिनीहरूले उहाँलाई छुए भने तिनीहरू निको हुनेछन् भन्ने विश्वासमा उहाँकहाँ आएका थिए। रक्तस्राव भएको महिलाको कथामा जस्तै "निको भएको" शब्द यहाँ प्रयोग गरिएको छ। यो शब्दको अर्थ पूर्णता वा सम्पूर्ण हुनु हो। यसमा शारीरिक र आत्मिक मुक्ति वा निको पार्ने अर्थ समावेश छ।</w:t>
      </w:r>
    </w:p>
    <w:p>
      <w:pPr/>
      <w:r>
        <w:rPr>
          <w:lang w:val="ne_NP" w:bidi="ne_NP"/>
        </w:rPr>
      </w:r>
      <w:r>
        <w:rPr>
          <w:lang w:val="ne_NP" w:bidi="ne_NP"/>
        </w:rPr>
        <w:t>यस पटक गन्नेसरेतमा वरपरका गाउँहरू र ग्रामीण क्षेत्रहरू वा गाउँहरू बाहिरको बजारहरूमा जाने कुरा समावेस थियो। बजार भनेको बजार लाग्ने दिनमा मानिसहरू आफ्नो अन्न वा अरू बेच्न चाहेका वस्तुहरू अरू मानिसहरूलाई बेच्न जम्मा हुने स्थान हो। तिनीहरूले बिरामीलाई ओछ्यान बोके। ओछ्यान स्ट्रेचर वा चकटी जस्तै थियो जसलाई मानिसहरूले कुनाबाट उठाउन र ओछ्यानमा सुतेको बिरामी व्यक्तिलाई बोक्न सक्नेसम्मको बलियो थियो।</w:t>
      </w:r>
    </w:p>
    <w:p>
      <w:pPr/>
      <w:r>
        <w:rPr>
          <w:lang w:val="ne_NP" w:bidi="ne_NP"/>
        </w:rPr>
      </w:r>
      <w:r>
        <w:rPr>
          <w:lang w:val="ne_NP" w:bidi="ne_NP"/>
        </w:rPr>
        <w:t>रोक्नुहोस् र कसैलाई बोकेको ओछ्यानको तस्वीर देखाउनुहोस्। रेकर्डिङ रोक्‍नुहोस्।</w:t>
      </w:r>
    </w:p>
    <w:p>
      <w:pPr/>
      <w:r>
        <w:rPr>
          <w:lang w:val="ne_NP" w:bidi="ne_NP"/>
        </w:rPr>
      </w:r>
      <w:r>
        <w:rPr>
          <w:lang w:val="ne_NP" w:bidi="ne_NP"/>
        </w:rPr>
        <w:t xml:space="preserve"> बिरामी मानिसहरूलाई येशूको वस्त्र छुन अनुमति दिनुहोस् भनेर मानिसहरूले येशूलाई बिन्ती गरे। लुगाको किनारले झुम्कालाई जनाउँछ। यहूदी पुरुषहरूले प्राय: प्रत्येक छेउमा झुम्का भएको बाहिरी वस्त्र लगाउँथे। झुम्काको उद्देश्य उक्त व्यक्तिलाई परमेश्वरको आज्ञाहरू पालन गर्न सम्झाउनु थियो। येशू यहूदी मानिस हुनुहुन्थ्यो, जसको अर्थ येशूले ४ वटा झुम्का भएको पोशाक लगाउनुभएको थियो।</w:t>
      </w:r>
    </w:p>
    <w:p>
      <w:pPr/>
      <w:r>
        <w:rPr>
          <w:lang w:val="ne_NP" w:bidi="ne_NP"/>
        </w:rPr>
      </w:r>
      <w:r>
        <w:rPr>
          <w:lang w:val="ne_NP" w:bidi="ne_NP"/>
        </w:rPr>
        <w:t>रोक्नुहोस् र ४ वटा झुम्का देखिने गरी पहिरन लगाएको यहूदी मानिसको तस्वीर देखाउनुहोस्। रेकर्डिङ रोक्‍नुहोस्।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६:४५–५६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भागमा ४ वटा दृश्यहरु छन् ।</w:t>
      </w:r>
    </w:p>
    <w:p>
      <w:pPr/>
      <w:r>
        <w:rPr>
          <w:lang w:val="ne_NP" w:bidi="ne_NP"/>
        </w:rPr>
      </w:r>
      <w:r>
        <w:rPr>
          <w:b/>
          <w:lang w:val="ne_NP" w:bidi="ne_NP"/>
        </w:rPr>
        <w:t>पहिलो दृश्यमा:</w:t>
      </w:r>
      <w:r>
        <w:rPr>
          <w:lang w:val="ne_NP" w:bidi="ne_NP"/>
        </w:rPr>
        <w:t xml:space="preserve"> मानिसहरूलाई खुवाएको तुरुन्तै येशूले आफ्ना चेलाहरूलाई डुङ्गामा फर्केर ताल पारी जान भन्नुहुन्छ र मानिसहरूलाई घर पठाउँनु हुन्छ। त्यसपछि येशू एकान्तमा प्रार्थना गर्न पहाडहरूमा जानुहुन्छ।</w:t>
      </w:r>
    </w:p>
    <w:p>
      <w:pPr/>
      <w:r>
        <w:rPr>
          <w:lang w:val="ne_NP" w:bidi="ne_NP"/>
        </w:rPr>
      </w:r>
      <w:r>
        <w:rPr>
          <w:b/>
          <w:lang w:val="ne_NP" w:bidi="ne_NP"/>
        </w:rPr>
        <w:t>दोस्रो दृश्यमा:</w:t>
      </w:r>
      <w:r>
        <w:rPr>
          <w:lang w:val="ne_NP" w:bidi="ne_NP"/>
        </w:rPr>
        <w:t xml:space="preserve"> बिहान ३ बजे, येशू डुङ्गामा भएका चेलाहरूकहाँ जान तालको पानीमा हिंड्नुहुन्छ।</w:t>
      </w:r>
    </w:p>
    <w:p>
      <w:pPr/>
      <w:r>
        <w:rPr>
          <w:lang w:val="ne_NP" w:bidi="ne_NP"/>
        </w:rPr>
      </w:r>
      <w:r>
        <w:rPr>
          <w:b/>
          <w:lang w:val="ne_NP" w:bidi="ne_NP"/>
        </w:rPr>
        <w:t>तेस्रो दृश्य:</w:t>
      </w:r>
      <w:r>
        <w:rPr>
          <w:lang w:val="ne_NP" w:bidi="ne_NP"/>
        </w:rPr>
        <w:t xml:space="preserve"> येशूले चेलाहरूसँग कुरा गर्नुहुन्छ, "डराउनु पर्दैन म यहाँ छु।" येशू डुङ्गामा जानुहुन्छ र हावा रोकिन्छ। चेलाहरू अचम्मित भएका छन्।</w:t>
      </w:r>
    </w:p>
    <w:p>
      <w:pPr/>
      <w:r>
        <w:rPr>
          <w:lang w:val="ne_NP" w:bidi="ne_NP"/>
        </w:rPr>
      </w:r>
      <w:r>
        <w:rPr>
          <w:b/>
          <w:lang w:val="ne_NP" w:bidi="ne_NP"/>
        </w:rPr>
        <w:t>चौथो दृश्य:</w:t>
      </w:r>
      <w:r>
        <w:rPr>
          <w:lang w:val="ne_NP" w:bidi="ne_NP"/>
        </w:rPr>
        <w:t xml:space="preserve"> तिनीहरू तालको अर्को छेउमा जान्छन्। तिनीहरू किनारमा पुग्छन् र उकालो चढ्छन्। त्यो क्षेत्रबाट बिरामी मानिसहरू आएका आउँछन, र येशूलाई छुने सबै निको हुन्छन्।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येशूले पठाउनु भएको मानिसहरूको भीड</w:t>
      </w:r>
    </w:p>
    <w:p>
      <w:pPr>
        <w:pStyle w:val="ListBullet"/>
        <w:spacing w:line="240" w:lineRule="auto"/>
        <w:ind w:left="720"/>
      </w:pPr>
      <w:r>
        <w:rPr>
          <w:lang w:val="ne_NP" w:bidi="ne_NP"/>
        </w:rPr>
      </w:r>
      <w:r>
        <w:rPr>
          <w:lang w:val="ne_NP" w:bidi="ne_NP"/>
        </w:rPr>
        <w:t>किनारको अर्को छेउमा येशूलाई चिनेको मानिसहरूको भीड</w:t>
      </w:r>
    </w:p>
    <w:p>
      <w:pPr>
        <w:pStyle w:val="ListBullet"/>
        <w:spacing w:line="240" w:lineRule="auto"/>
        <w:ind w:left="720"/>
      </w:pPr>
      <w:r>
        <w:rPr>
          <w:lang w:val="ne_NP" w:bidi="ne_NP"/>
        </w:rPr>
      </w:r>
      <w:r>
        <w:rPr>
          <w:lang w:val="ne_NP" w:bidi="ne_NP"/>
        </w:rPr>
        <w:t>येशूलाई छुने र निको हुने बिरामी मानिसहरू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यस खण्डको पहिलो शब्द "तत्काल" छ वा कुनै अन्य शब्द वा वाक्यांश छ भनेपनि यसको अर्थ त्यहिनै हो। यो अर्को घटेको घटना हो। अघिल्लो घटनामा मानिसहरूलाई खुवाएको र येशूले चेलाहरूलाई डुङ्गामा चढेर जानुहोस् भनेर भन्नुको बीचमा कुनै समय थिएन।</w:t>
      </w:r>
    </w:p>
    <w:p>
      <w:pPr/>
      <w:r>
        <w:rPr>
          <w:lang w:val="ne_NP" w:bidi="ne_NP"/>
        </w:rPr>
      </w:r>
      <w:r>
        <w:rPr>
          <w:lang w:val="ne_NP" w:bidi="ne_NP"/>
        </w:rPr>
        <w:t>रोक्नुहोस् र छलफल गर्नुहोस्: दुई घटनाहरू सहितको कथा सुनाउनुहोस्। दोस्रो घटना त्यही दिनमा र पहिलो घटना समाप्त भएको केही मिनेटपछि हुन्छ। कथा बताउनेले दुई कथाहरूलाई जोड्न प्रयोग गरेको शब्दहरू सुन्नुहोस्। रेकर्डिङ रोक्‍नुहोस्।</w:t>
      </w:r>
    </w:p>
    <w:p>
      <w:pPr/>
      <w:r>
        <w:rPr>
          <w:lang w:val="ne_NP" w:bidi="ne_NP"/>
        </w:rPr>
      </w:r>
      <w:r>
        <w:rPr>
          <w:lang w:val="ne_NP" w:bidi="ne_NP"/>
        </w:rPr>
        <w:t>सम्पूर्ण कथालाई अभिनय गर्नु अघि, व्यक्ति वा समूहलाई एक ठाउँमा उभिनुहोस्। अरू कसैलाई समूहतिर हिंड्न लगाउनुहोस तर हिंडिरहनुहोस र समूहलाई पार गर्नुहोस्।</w:t>
      </w:r>
    </w:p>
    <w:p>
      <w:pPr/>
      <w:r>
        <w:rPr>
          <w:lang w:val="ne_NP" w:bidi="ne_NP"/>
        </w:rPr>
      </w:r>
      <w:r>
        <w:rPr>
          <w:lang w:val="ne_NP" w:bidi="ne_NP"/>
        </w:rPr>
        <w:t>रोक्नुहोस् र छलफल गर्नुहोस्: तपाईंले भर्खरै भएको अभिनयलाई कसरी वर्णन गर्नुहुन्छ? नरोकिकन हिंड्ने व्यक्तिले के गर्यो भनेर तपाईंले कसरी भन्न सक्नुहुन्छ? रेकर्डिङ रोक्‍नुहोस्।</w:t>
      </w:r>
    </w:p>
    <w:p>
      <w:pPr/>
      <w:r>
        <w:rPr>
          <w:lang w:val="ne_NP" w:bidi="ne_NP"/>
        </w:rPr>
      </w:r>
      <w:r>
        <w:rPr>
          <w:lang w:val="ne_NP" w:bidi="ne_NP"/>
        </w:rPr>
        <w:t>यस खण्डले दिशात्मक शब्दहरू प्रयोग गर्दछ। यस खण्डले डुङ्गा तालको बीचमा थियो भनेर भन्छ। डुङ्गा तालको बीचमा वा केन्द्रमा थिएन। डुङ्गा किनारबाट केही दुरीमा तालमा थियो तर किनारबाट देख्न सकिने नजिकै थियो। तिनीहरूले ताल पार गरे। चेलाहरू तालको एक छेउबाट अर्को छेउमा गएनन्। चेलाहरू कफर्नहुमको उत्तरबाट दक्षिणमा गए। यो तालको एक छेउमा छ तर दुई शहरहरूको बीचको सीधा रेखा हो। डुङ्गाले तालको एक भाग पार गर्यो।</w:t>
      </w:r>
    </w:p>
    <w:p>
      <w:pPr/>
      <w:r>
        <w:rPr>
          <w:lang w:val="ne_NP" w:bidi="ne_NP"/>
        </w:rPr>
      </w:r>
      <w:r>
        <w:rPr>
          <w:lang w:val="ne_NP" w:bidi="ne_NP"/>
        </w:rPr>
        <w:t>रोक्नुहोस् र या त नक्सा प्रयोग गर्नुहोस् या जमिनमा तालको रूपरेखा कोर्नुहोस्। तालमा डुङ्गालाई प्रतिनिधित्व गर्ने केही कुरा राख्नुहोस्। अब तपाईंले डुङ्गा कहाँ छ र डुङ्गाले के गर्छ भन्ने संकेत गर्न प्रयोग गर्ने शब्दहरूको छलफल गर्नुहोस्। यसले मानिसहरूलाई भ्रममा नपारेसम्म तपाईंले डुङ्गा तालको बीचमा छ भनेर भन्न सक्नुहुन्छ। मानिसहरूलाई भ्रममा नपारेसम्म डुङ्गाले ताल पार गर्यो भनेर तपाईंले भन्न सक्नुहुन्छ। रेकर्डिङ रोक्‍नुहोस्।</w:t>
      </w:r>
    </w:p>
    <w:p>
      <w:pPr/>
      <w:r>
        <w:rPr>
          <w:lang w:val="ne_NP" w:bidi="ne_NP"/>
        </w:rPr>
      </w:r>
      <w:r>
        <w:rPr>
          <w:lang w:val="ne_NP" w:bidi="ne_NP"/>
        </w:rPr>
        <w:t>पहिलो दृश्यमा, येशू ५,००० लाई खुवाएकै ठाउँमा जो धेरै घाँसको भएको एक प्रकारको मैदानमा हुनुहुन्छ। यो तालको नजिकै छ। बाँकी रहेको खाना सङ्कलन गरेको ठाउँ बेथसैदा जान तुरुन्तै येशूले चेलाहरूलाई डुङ्गामा पठाउनुहुन्छ। येशूले मानिसहरूलाई बिदाई गर्नुहुन्छ र घर पठाउनुहुन्छ। येशूले पहाडमा जानकालागि हिड्नुहुन्छ। येशू यस क्षेत्रमा एक्लै हुनुहुन्छ र प्रार्थना गर्नुहुन्छ। गालीलको समुद्रको वरिपरि पहाडहरू थिए भनेर याद गर्नुहोस्।</w:t>
      </w:r>
    </w:p>
    <w:p>
      <w:pPr/>
      <w:r>
        <w:rPr>
          <w:lang w:val="ne_NP" w:bidi="ne_NP"/>
        </w:rPr>
      </w:r>
      <w:r>
        <w:rPr>
          <w:lang w:val="ne_NP" w:bidi="ne_NP"/>
        </w:rPr>
        <w:t>रोक्नुहोस् र टोलीलाई यी पहाडहरू सहितको गालीलको समुद्रको तस्वीर देखाउनुहोस्। रेकर्डिङ रोक्‍नुहोस्।</w:t>
      </w:r>
    </w:p>
    <w:p>
      <w:pPr/>
      <w:r>
        <w:rPr>
          <w:lang w:val="ne_NP" w:bidi="ne_NP"/>
        </w:rPr>
      </w:r>
      <w:r>
        <w:rPr>
          <w:lang w:val="ne_NP" w:bidi="ne_NP"/>
        </w:rPr>
        <w:t>दोस्रो दृश्यमा, चेलाहरू डुङ्गामा छन्। हावा शक्तिशाली छ र ठूलो छालहरू उठ्दै छ। यो रातको मध्य हो। चेलाहरूले डुङ्गा नियन्त्रण गर्न साँच्चै संघर्ष गरिरहेका थिए। येशू अझै किनारमा हुदाँनै तिनीहरूलाई देख्नुहुन्छ। येशू पानीको माथि वा पानीको सतहमा हिंड्नुहुन्छ। यो रातको चौथो घडी वा बिहान ३ र ६ बजेको बीचको समय हो, तर येशू चेलाहरूकहाँ जानुहुँदा अझै अँध्यारो हुन्छ। येशूले डुङ्गालाई पार गरेर जाने इच्छा गर्नुहुन्छ।</w:t>
      </w:r>
    </w:p>
    <w:p>
      <w:pPr/>
      <w:r>
        <w:rPr>
          <w:lang w:val="ne_NP" w:bidi="ne_NP"/>
        </w:rPr>
      </w:r>
      <w:r>
        <w:rPr>
          <w:lang w:val="ne_NP" w:bidi="ne_NP"/>
        </w:rPr>
        <w:t>तेस्रो तिनीहरूले येशू भूत हुनुहुन्छ भन्ने सोच्छन्। येशूले तिनीहरूसँग कुरा गर्नुहुन्छ, "डराउनु पर्दैन साहस गर, म यहाँ छु।" येशू डुङ्गामा जानुहुन्छ। हावा रोकिन्छ। पानी शान्त हुन्छ। चेलाहरू अचम्मित भएका छन्। तिनीहरूले अझै रोटीको महत्त्व बुझेका छैनन्। तिनीहरूलाई यो चमत्कार थियो भनेर थाहा छ तर चमत्कारको अर्थ के हो भनेर तिनीहरूले बुझ्दैनन्। तिनीहरूको हृदय बुझ्न धेरै गाह्रो छ।</w:t>
      </w:r>
    </w:p>
    <w:p>
      <w:pPr/>
      <w:r>
        <w:rPr>
          <w:lang w:val="ne_NP" w:bidi="ne_NP"/>
        </w:rPr>
      </w:r>
      <w:r>
        <w:rPr>
          <w:lang w:val="ne_NP" w:bidi="ne_NP"/>
        </w:rPr>
        <w:t>चौथो दृश्यमा, तिनीहरू तालको अर्को छेउमा जान्छन्। तिनीहरू कफर्नहुमको दक्षिणमा गन्नेसरेत भनिने शहरमा आइपुग्छन्। यो बेथसैदाको विपरीत दिशा छ जहाँ तिनीहरूले जाने योजना बनाएका थिए। चेलाहरूले डुङ्गालाई किनारमा ल्याए। मानिसहरूले तुरुन्तै येशूलाई चिने। येशू त्यो क्षेत्रका गाउँहरू, शहरहरू र ग्रामीण क्षेत्रमा जानुभयो। मानिसहरूले येशू हुनुहुन्छ भन्ने सुनेर बिरामी मानिसहरूलाई ओछ्यानमा बोकेर दगुरे। तिनीहरूले येशूलाई बिरामीले उहाँलाई छुन दिनुहोस् भनेर बिन्ती गर्छन्। मूल भाषा यहाँ स्पष्ट छैन - बिरामीलाई बोकेको मानिसहरू वा बिरामी मानिसहरूले येशूको वस्त्रको किनारलाई छुन अनुरोध गरिरहेका थिए भनेर हामीलाई थाहा छैन। यदि तपाईंले यसलाई अस्पष्ट छोड्न सक्नुहुन्छ भने यो राम्रो हुनेछ। यदि तपाईंले कुन मानिसहरूले येशूलाई उहाँको वस्त्र वा लुगा छुन अनुरोध गरे भनेर भन्नु पर्छ भने बिरामी मानिसहरू आफैले येशूको वस्त्र छुन अनुरोध गरे भनेर भन्नु राम्रो हुन्छ। येशूको वस्त्रको छेउ मात्र छुने हो भने येशूलाई छुने सबै निको हुन्छन्।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६:४५–५६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४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येशूले मानिसहरूको भीडलाई पठाउनुहुन्छ</w:t>
      </w:r>
    </w:p>
    <w:p>
      <w:pPr>
        <w:pStyle w:val="ListBullet"/>
        <w:spacing w:line="240" w:lineRule="auto"/>
        <w:ind w:left="720"/>
      </w:pPr>
      <w:r>
        <w:rPr>
          <w:lang w:val="ne_NP" w:bidi="ne_NP"/>
        </w:rPr>
      </w:r>
      <w:r>
        <w:rPr>
          <w:lang w:val="ne_NP" w:bidi="ne_NP"/>
        </w:rPr>
        <w:t>किनारको अर्को छेउमा येशूलाई चिनेको मानिसहरूको भीड</w:t>
      </w:r>
    </w:p>
    <w:p>
      <w:pPr>
        <w:pStyle w:val="ListBullet"/>
        <w:spacing w:line="240" w:lineRule="auto"/>
        <w:ind w:left="720"/>
      </w:pPr>
      <w:r>
        <w:rPr>
          <w:lang w:val="ne_NP" w:bidi="ne_NP"/>
        </w:rPr>
      </w:r>
      <w:r>
        <w:rPr>
          <w:lang w:val="ne_NP" w:bidi="ne_NP"/>
        </w:rPr>
        <w:t>येशूलाई छुने र निको हुने बिरामी मानिसहरू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येशूले तुरुन्तै चेलाहरूलाई पठाउनुहुन्छ। येशूले मानिसहरूलाई घर जान भन्नुहुन्छ। येशू एकान्तमा प्रार्थना गर्न पहाडहरूमा जानुहुन्छ।</w:t>
      </w:r>
    </w:p>
    <w:p>
      <w:pPr/>
      <w:r>
        <w:rPr>
          <w:lang w:val="ne_NP" w:bidi="ne_NP"/>
        </w:rPr>
      </w:r>
      <w:r>
        <w:rPr>
          <w:lang w:val="ne_NP" w:bidi="ne_NP"/>
        </w:rPr>
        <w:t>अभिनयलाई रोक्‍नुहोस्। येशूलाई सोध्नुहोस्, "तपाईंलाई कस्तो महसुस भइरहेको छ?" तपाईंले "म धेरै थकित छु" वा "मैले भर्खरै ठूलो चमत्कार गरेको छु र मेरो पिता परमेश्वरसँग समय बिताउन चाहन्छु" भन्ने कुरा सुन्न सक्नुहुन्छ। चेलाहरूलाई तिनीहरूले कस्तो महसुस भइरहेको छ भनेर सोध्नुहोस्। तपाईंले सुन्न सक्नुहुन्छ, "म साँच्चै थकित छु।" वा, "येशूले हामीलाई किन पठाउनुभयो भनेर म बुझ्दिन। म येशूलाई त्यो रोटीको बारेमा सोध्न चाहन्थे।" वा, "मैले भर्खरै सबैभन्दा अचम्म देखेको छु। येशूले त्यो रोटीलाई कसरी त्यस प्रकारले बढाउन सक्नु भयो भनेर मलाई थाहा छैन। येशूले यी कुराहरू कसरी गर्न सक्नुहुन्छ भनेर म बुझ्दिन। म थप जान्न चाहन्छु।" नाटकलाई जारी राख्नुहोस्।</w:t>
      </w:r>
    </w:p>
    <w:p>
      <w:pPr/>
      <w:r>
        <w:rPr>
          <w:lang w:val="ne_NP" w:bidi="ne_NP"/>
        </w:rPr>
      </w:r>
      <w:r>
        <w:rPr>
          <w:lang w:val="ne_NP" w:bidi="ne_NP"/>
        </w:rPr>
        <w:t>दोस्रो दृश्यमा, चेलाहरू तालको बीचमा आफ्नो डुङ्गामा छन्। यो रातको समयमा छ। येशू त्यहाँ शक्तिशाली हावा र उच्च छालहरू छन्। येशूले चेलाहरूले डुङ्गामा संघर्ष गरिरहेका छन् भनेर देख्नुहुन्छ। लगभग ३ बजे तिर येशू डुङ्गातिर पानीमा हिंड्नुहुन्छ। येशूले हिंड्दै डुङ्गाभन्दा अगाडि जान चाहनुहुन्छ। चेलाहरूले येशूलाई पानीमा हिंड्दै गरेको देख्छन् र येशू भूत हुनुहुन्छ भनेर सोच्छन्। चेलाहरू डराएका छन्।</w:t>
      </w:r>
    </w:p>
    <w:p>
      <w:pPr/>
      <w:r>
        <w:rPr>
          <w:lang w:val="ne_NP" w:bidi="ne_NP"/>
        </w:rPr>
      </w:r>
      <w:r>
        <w:rPr>
          <w:lang w:val="ne_NP" w:bidi="ne_NP"/>
        </w:rPr>
        <w:t>अभिनय रोक्नुहोस्: चेलाहरूलाई सोध्नुहोस्, "तपाईंलाई कस्तो महसुस भइरहेको छ?" तपाईंले "हामी डराएका छौं," "हामी बुझ्दैनौ" वा "हामी भ्रममा छौं" भन्ने कुरा सुन्न सक्नुहुन्छ। के यो साँच्चै येशू हो वा येशू जस्तै देखिने भूत हो? कसैले पनि यसरी पानीमा हिंड्न सक्दैन। येशू को हुनुहुन्छ?" नाटकलाई जारी राख्नुहोस्।</w:t>
      </w:r>
    </w:p>
    <w:p>
      <w:pPr/>
      <w:r>
        <w:rPr>
          <w:lang w:val="ne_NP" w:bidi="ne_NP"/>
        </w:rPr>
      </w:r>
      <w:r>
        <w:rPr>
          <w:lang w:val="ne_NP" w:bidi="ne_NP"/>
        </w:rPr>
        <w:t>दृश्य ३ मा, येशू तुरुन्तै तिनीहरूसँग बोल्नुहुन्छ। "डराउनु पर्दैन भनेर येशूले भन्नुहुन्छ। "साहस गर्नुहोस्, म यहाँ छु।" येशू डुङ्गामा चढ्नुहुन्छ, र हावा रोकिन्छ।</w:t>
      </w:r>
    </w:p>
    <w:p>
      <w:pPr/>
      <w:r>
        <w:rPr>
          <w:lang w:val="ne_NP" w:bidi="ne_NP"/>
        </w:rPr>
      </w:r>
      <w:r>
        <w:rPr>
          <w:lang w:val="ne_NP" w:bidi="ne_NP"/>
        </w:rPr>
        <w:t>अभिनयलाई रोक्‍नुहोस्। येशूलाई सोध्नुहोस्, "तपाईंलाई कस्तो महसुस भइरहेको छ?" तपाईंले यस्तो कुरा सुन्न सक्नुहुन्छ, "तिनीहरूले अझै म को हुँ भनेर बुझेका छैनन् भनेर म निराश छु" वा " मेरा चेलाहरूलाई म को हूँ भनेर अझ स्पष्ट रूपमा बुझ्न सकुन भनेर मैले सिकाउन प्रयास गरिरहेको छु।" नाटकलाई जारी राख्नुहोस्।</w:t>
      </w:r>
    </w:p>
    <w:p>
      <w:pPr/>
      <w:r>
        <w:rPr>
          <w:lang w:val="ne_NP" w:bidi="ne_NP"/>
        </w:rPr>
      </w:r>
      <w:r>
        <w:rPr>
          <w:lang w:val="ne_NP" w:bidi="ne_NP"/>
        </w:rPr>
        <w:t>चेलाहरू अचम्मित भएका छन्। तिनीहरूले अझै रोटीको चमत्कारलाई बुझ्दैनन् र तिनीहरूको हृदयले यसलाई स्वीकार गर्न धेरै गाह्रो छ।</w:t>
      </w:r>
    </w:p>
    <w:p>
      <w:pPr/>
      <w:r>
        <w:rPr>
          <w:lang w:val="ne_NP" w:bidi="ne_NP"/>
        </w:rPr>
      </w:r>
      <w:r>
        <w:rPr>
          <w:lang w:val="ne_NP" w:bidi="ne_NP"/>
        </w:rPr>
        <w:t>अभिनय रोक्नुहोस्: चेलाहरूलाई सोध्नुहोस्, "अहिले तपाईंलाई कस्तो महसुस भइरहेको छ?" तपाईंले सुन्न सक्नुहुन्छ, "धेरै राम्रो। येशू हामीसँग हुनुहुन्छ भने कुराहरू सधैं राम्रा हुन्छन्। जसरी हाम्रो अर्को भयानक आँधी रोकिएको थियो त्यसरी नै बतास रोकिएको छ। येशू अचम्मित हुनुहुन्छ। तर येशूले यी कुराहरू कसरी गर्न सक्नुहुन्छ भनेर म बुझ्दिन। आज त्यहाँ रहेका सबैलाई येशूले कसरी रोटी दिन सक्नु भयो भनेर मलाई थाहा छैन। परमेश्वरले मात्र यस्तो कुराहरू गर्न सक्नुहुन्छ। येशू को हुनुहुन्छ?" नाटकलाई जारी राख्नुहोस्।</w:t>
      </w:r>
    </w:p>
    <w:p>
      <w:pPr/>
      <w:r>
        <w:rPr>
          <w:lang w:val="ne_NP" w:bidi="ne_NP"/>
        </w:rPr>
      </w:r>
      <w:r>
        <w:rPr>
          <w:lang w:val="ne_NP" w:bidi="ne_NP"/>
        </w:rPr>
        <w:t>दृश्य ४ मा, तिनीहरू तालको अर्को छेउमा आइपुग्छन्, र मानिसहरूले येशूलाई चिन्छन्। मानिसहरूले येशू हुनुहुन्छ भनेर सुनेर बिरामी मानिसहरूलाई ओछ्यानमा बोकेर सम्पूर्ण क्षेत्रमा दगुर्छन्। येशू जहाँ जानुहुन्छ, गाउँहरू, शहरहरू वा ग्रामीण इलाकामा मानिसहरूले बिरामीलाई बजारमा ल्याउँछन्। मानिसहरूले येशूलाई बिरामीले कम्तिमा येशूको वस्त्रको छेउ छुन दिनुहोस् भनेर बिन्ती गर्छन्। येशूलाई छुने सबै निको हुन्छन्।</w:t>
      </w:r>
    </w:p>
    <w:p>
      <w:pPr/>
      <w:r>
        <w:rPr>
          <w:lang w:val="ne_NP" w:bidi="ne_NP"/>
        </w:rPr>
      </w:r>
      <w:r>
        <w:rPr>
          <w:lang w:val="ne_NP" w:bidi="ne_NP"/>
        </w:rPr>
        <w:t>अभिनयको अन्तमा: बिरामी मानिसहरूलाई सोध्नुहोस्, "तपाईंलाई कस्तो महसुस भइरहेको छ?" तपाईंले यस्तो कुरा सुन्न सक्नुहुन्छ, "म हताश थिए, र अब म निको भएको छु," "म धेरै खुसी छु" वा "म येशूमा विश्वास गर्छु।" चेलाहरूलाई सोध्नुहोस्, "अहिले तपाईंलाई कस्तो महसुस भइरहेको छ?" तपाईंले सुन्न सक्नुहुन्छ, "यी सबै बिरामी मानिसहरू निको भएकोमा म अचम्मित छु। निको पार्ने यो शक्ति कहाँबाट आउँछ? येशूले हामीलाई भूतहरूलाई भगाउन गाउँहरूमा जाँदा यस शक्तिको केही भाग दिनुभयो। मसँग त्यो शक्ति थियो तर यो के हो वा त्यो शक्ति कहाँबाट आउँछ भनेर म जान्दिन।" नाटकलाई जारी राख्नुहोस्।</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६:४५–५६ को श्रव्य संस्करण सुन्‍नुहोस्।</w:t>
      </w:r>
    </w:p>
    <w:p>
      <w:pPr/>
      <w:r>
        <w:rPr>
          <w:lang w:val="ne_NP" w:bidi="ne_NP"/>
        </w:rPr>
      </w:r>
      <w:r>
        <w:rPr>
          <w:lang w:val="ne_NP" w:bidi="ne_NP"/>
        </w:rPr>
        <w:t xml:space="preserve">तुरुन्तै येशूले आफ्ना </w:t>
      </w:r>
      <w:r>
        <w:rPr>
          <w:lang w:val="ne_NP" w:bidi="ne_NP"/>
        </w:rPr>
        <w:t>चेलाहरूलाई</w:t>
      </w:r>
      <w:r>
        <w:rPr>
          <w:lang w:val="ne_NP" w:bidi="ne_NP"/>
        </w:rPr>
        <w:t xml:space="preserve"> </w:t>
      </w:r>
      <w:r>
        <w:rPr>
          <w:b/>
          <w:lang w:val="ne_NP" w:bidi="ne_NP"/>
        </w:rPr>
        <w:t>ताल</w:t>
      </w:r>
      <w:r>
        <w:rPr>
          <w:lang w:val="ne_NP" w:bidi="ne_NP"/>
        </w:rPr>
        <w:t>को अर्को छेउमा जान डुङ्गामा चढ्नुभयो। तपाईंले अघिल्लो पाठहरूमा ताल र चेलाहरूको लागि प्रयोग गरिरहेका शब्दहरू प्रयोग गर्नुहोस्।</w:t>
      </w:r>
    </w:p>
    <w:p>
      <w:pPr/>
      <w:r>
        <w:rPr>
          <w:lang w:val="ne_NP" w:bidi="ne_NP"/>
        </w:rPr>
      </w:r>
      <w:r>
        <w:rPr>
          <w:lang w:val="ne_NP" w:bidi="ne_NP"/>
        </w:rPr>
        <w:t xml:space="preserve">येशू एकान्तमा </w:t>
      </w:r>
      <w:r>
        <w:rPr>
          <w:b/>
          <w:lang w:val="ne_NP" w:bidi="ne_NP"/>
        </w:rPr>
        <w:t>प्रार्थना</w:t>
      </w:r>
      <w:r>
        <w:rPr>
          <w:lang w:val="ne_NP" w:bidi="ne_NP"/>
        </w:rPr>
        <w:t xml:space="preserve"> गर्न जानुभयो। "प्रार्थना" शब्दको अर्थ परमेश्वरसँग सञ्चारमा हुनु हो। मुख्य शब्दावलीमा </w:t>
      </w:r>
      <w:r>
        <w:rPr>
          <w:lang w:val="ne_NP" w:bidi="ne_NP"/>
        </w:rPr>
        <w:t>प्रार्थना</w:t>
      </w:r>
      <w:r>
        <w:rPr>
          <w:lang w:val="ne_NP" w:bidi="ne_NP"/>
        </w:rPr>
        <w:t xml:space="preserve"> बारे छलफल गरिएको छ। तपाईंले प्रार्थनाको लागि पहिले प्रयोग गरेको शब्द प्रयोग गर्नुहोस्।</w:t>
      </w:r>
    </w:p>
    <w:p>
      <w:pPr/>
      <w:r>
        <w:rPr>
          <w:lang w:val="ne_NP" w:bidi="ne_NP"/>
        </w:rPr>
      </w:r>
      <w:r>
        <w:rPr>
          <w:lang w:val="ne_NP" w:bidi="ne_NP"/>
        </w:rPr>
        <w:t>चेलाहरूले एउटा छेउ सम्याइएको काठका डण्ठाहरूको सहायताले डुङ्गालाई चलाए। जब हावा आयो, डुङ्गालाई तिनीहरूले लैजान चाहेको दिशामा सार्न धेरै गाह्रो भयो।</w:t>
      </w:r>
    </w:p>
    <w:p>
      <w:pPr/>
      <w:r>
        <w:rPr>
          <w:lang w:val="ne_NP" w:bidi="ne_NP"/>
        </w:rPr>
      </w:r>
      <w:r>
        <w:rPr>
          <w:lang w:val="ne_NP" w:bidi="ne_NP"/>
        </w:rPr>
        <w:t xml:space="preserve">तपाईंको टोलीलाई </w:t>
      </w:r>
      <w:r>
        <w:rPr>
          <w:lang w:val="ne_NP" w:bidi="ne_NP"/>
        </w:rPr>
        <w:t>डुङ्गा र डुङ्गा चलाउने लठ्ठीको</w:t>
      </w:r>
      <w:r>
        <w:rPr>
          <w:lang w:val="ne_NP" w:bidi="ne_NP"/>
        </w:rPr>
        <w:t xml:space="preserve"> तस्वीर देखाउनुहोस् र यो मर्कूसमा पहिले प्रयोग गरेको डुङ्गा जस्तै हो भनेर तिनीहरूलाई सम्झाउनुहोस्। अडियो रोक्‍नुहोस्। </w:t>
      </w:r>
    </w:p>
    <w:p>
      <w:pPr/>
      <w:r>
        <w:rPr>
          <w:lang w:val="ne_NP" w:bidi="ne_NP"/>
        </w:rPr>
      </w:r>
      <w:r>
        <w:rPr>
          <w:lang w:val="ne_NP" w:bidi="ne_NP"/>
        </w:rPr>
        <w:t xml:space="preserve">पछि, येशू पानीमाथि हिंड्दै डुङ्गामा आउनु भयो। उहाँ </w:t>
      </w:r>
      <w:r>
        <w:rPr>
          <w:b/>
          <w:lang w:val="ne_NP" w:bidi="ne_NP"/>
        </w:rPr>
        <w:t>तिनीहरूको छेउबाट जान</w:t>
      </w:r>
      <w:r>
        <w:rPr>
          <w:lang w:val="ne_NP" w:bidi="ne_NP"/>
        </w:rPr>
        <w:t xml:space="preserve"> लाग्नु भएको थियो। यसको अर्थ येशू नरोकिकन तिनीहरूको छेउमा जाँदै हुनुहुन्थ्यो। मूल भाषाको शब्दहरूको प्रयोग गराईको हिसाबले, वास्तवमा येशू तिनीहरूलाई भेट्न जाँदै हुनुहुन्छ वा तिनीहरूले देख्न सक्ने ठाउँबाट जाँदै हुनुहुन्छ भन्ने अर्थ हो। उहाँ तिनीहरूले देखून् भन्ने चाहनुहुन्थ्यो।</w:t>
      </w:r>
    </w:p>
    <w:p>
      <w:pPr/>
      <w:r>
        <w:rPr>
          <w:lang w:val="ne_NP" w:bidi="ne_NP"/>
        </w:rPr>
      </w:r>
      <w:r>
        <w:rPr>
          <w:lang w:val="ne_NP" w:bidi="ne_NP"/>
        </w:rPr>
        <w:t xml:space="preserve">चेलाहरूले </w:t>
      </w:r>
      <w:r>
        <w:rPr>
          <w:b/>
          <w:lang w:val="ne_NP" w:bidi="ne_NP"/>
        </w:rPr>
        <w:t>भुत</w:t>
      </w:r>
      <w:r>
        <w:rPr>
          <w:lang w:val="ne_NP" w:bidi="ne_NP"/>
        </w:rPr>
        <w:t>लाई वा मरेको व्यक्तिको आत्मालाई देखेको भन्ठाने।</w:t>
      </w:r>
    </w:p>
    <w:p>
      <w:pPr/>
      <w:r>
        <w:rPr>
          <w:lang w:val="ne_NP" w:bidi="ne_NP"/>
        </w:rPr>
      </w:r>
      <w:r>
        <w:rPr>
          <w:lang w:val="ne_NP" w:bidi="ne_NP"/>
        </w:rPr>
        <w:t xml:space="preserve">चेलाहरू </w:t>
      </w:r>
      <w:r>
        <w:rPr>
          <w:b/>
          <w:lang w:val="ne_NP" w:bidi="ne_NP"/>
        </w:rPr>
        <w:t>अचम्मित भए</w:t>
      </w:r>
      <w:r>
        <w:rPr>
          <w:lang w:val="ne_NP" w:bidi="ne_NP"/>
        </w:rPr>
        <w:t>, वा आँधिबाट बचाइएकोमा राहातका साथै अचम्ममा परे। तिनीहरू अचम्मित भए किनकि येशू को हुनुहुन्छ भनेर तिनिहरूले बुझेनन्।</w:t>
      </w:r>
    </w:p>
    <w:p>
      <w:pPr/>
      <w:r>
        <w:rPr>
          <w:lang w:val="ne_NP" w:bidi="ne_NP"/>
        </w:rPr>
      </w:r>
      <w:r>
        <w:rPr>
          <w:lang w:val="ne_NP" w:bidi="ne_NP"/>
        </w:rPr>
        <w:t xml:space="preserve">धेरै मानिसहरू </w:t>
      </w:r>
      <w:r>
        <w:rPr>
          <w:lang w:val="ne_NP" w:bidi="ne_NP"/>
        </w:rPr>
        <w:t>निको</w:t>
      </w:r>
      <w:r>
        <w:rPr>
          <w:lang w:val="ne_NP" w:bidi="ne_NP"/>
        </w:rPr>
        <w:t xml:space="preserve"> भए। यस कथामा निको भएकोलाई जनाउने शब्दले </w:t>
      </w:r>
      <w:r>
        <w:rPr>
          <w:b/>
          <w:lang w:val="ne_NP" w:bidi="ne_NP"/>
        </w:rPr>
        <w:t>आत्मिक</w:t>
      </w:r>
      <w:r>
        <w:rPr>
          <w:lang w:val="ne_NP" w:bidi="ne_NP"/>
        </w:rPr>
        <w:t xml:space="preserve"> र शारीरिक रूपमा पूर्ण निको हुनेलाई जनाउँछ।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7:1–8</w:t>
      </w:r>
      <w:r>
        <w:rPr>
          <w:lang w:val="ne_NP" w:bidi="ne_NP"/>
        </w:rPr>
      </w:r>
    </w:p>
    <w:p>
      <w:pPr>
        <w:pStyle w:val="Heading3"/>
      </w:pPr>
      <w:r>
        <w:rPr>
          <w:lang w:val="ne_NP" w:bidi="ne_NP"/>
        </w:rPr>
        <w:t>Step 1</w:t>
      </w:r>
    </w:p>
    <w:p>
      <w:pPr/>
      <w:r>
        <w:rPr>
          <w:lang w:val="ne_NP" w:bidi="ne_NP"/>
        </w:rPr>
      </w:r>
      <w:r>
        <w:rPr>
          <w:lang w:val="ne_NP" w:bidi="ne_NP"/>
        </w:rPr>
        <w:t>यस चरणमा, मर्कूस ७:१–८ सुन्नुहोस् र यसलाई आफ्नो हृदयमा राख्नुहोस्।</w:t>
      </w:r>
    </w:p>
    <w:p>
      <w:pPr/>
      <w:r>
        <w:rPr>
          <w:lang w:val="ne_NP" w:bidi="ne_NP"/>
        </w:rPr>
      </w:r>
      <w:r>
        <w:rPr>
          <w:lang w:val="ne_NP" w:bidi="ne_NP"/>
        </w:rPr>
        <w:t>सम्भव भएमा तीन फरक अनुवादहरूमा मर्कूस ७:१–८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७:१–८ को श्रव्य संस्करण सुन्‍नुहोस्।</w:t>
      </w:r>
    </w:p>
    <w:p>
      <w:pPr/>
      <w:r>
        <w:rPr>
          <w:lang w:val="ne_NP" w:bidi="ne_NP"/>
        </w:rPr>
      </w:r>
      <w:r>
        <w:rPr>
          <w:lang w:val="ne_NP" w:bidi="ne_NP"/>
        </w:rPr>
        <w:t>यो शिक्षा कुन क्षेणमा भएको हो हामी जान्दैनौँ- मर्कूसको अघिल्लो घटनाहरू लगतै भएको हो कि मर्कूसले हामीलाई केही देखाउन येशूको यस शिक्षालाई उनले येशूको बारेमा बताउने कथाहरूको बीचमा राखे ।</w:t>
      </w:r>
    </w:p>
    <w:p>
      <w:pPr/>
      <w:r>
        <w:rPr>
          <w:lang w:val="ne_NP" w:bidi="ne_NP"/>
        </w:rPr>
      </w:r>
      <w:r>
        <w:rPr>
          <w:lang w:val="ne_NP" w:bidi="ne_NP"/>
        </w:rPr>
        <w:t>यो शिक्षा लामो शिक्षाको पहिलो भाग हो। लामो शिक्षा तीन भागमा छ। यस खण्डले येशूका कारण फरिसीहरूमा आएको समस्यालाई येशूले शुरुमा कसरी प्रतिक्रिया दिनु भयो भनेर वर्णन गर्दछ। दोस्रो भागमा, येशूले परमेश्वरको व्यवस्था धार्मिक नेताहरूको परम्परा जस्तै होइन, र कहिलेकाँही तिनीहरूको परम्परा परमेश्वरको व्यवस्थाको विपरीत हुन्छ भनेर व्याख्या गर्नुहुनेछ। तेस्रो भागमा, येशूले मानिसहरू साँच्चै कसरी अशुद्ध हुन्छन् भनेर व्याख्या गर्नुहुनेछ, जसको अर्थ तिनीहरू परमेश्वरको कामको लागि स्वीकार्य हुँदैनन्। यो शिक्षा येशूले गैर यहूदी मानिसहरूलाई कसरी तीन फरक फरक समयमा मद्दत गर्नुहुन्छ भनेर देख्नु अघि नै हुन्छ! गैर यहूदी मानिसहरूले सबै यहूदी रीतिरिवाजहरू पालन नगरेको भए पनि तिनीहरूले आफ्नो हृदयले उहाँलाई पछ्याउँदा परमेश्वरलाई स्वीकार्य हुन सक्छन् भनेर हामीलाई देखाउन यो शिक्षा यहाँ छ।</w:t>
      </w:r>
    </w:p>
    <w:p>
      <w:pPr/>
      <w:r>
        <w:rPr>
          <w:lang w:val="ne_NP" w:bidi="ne_NP"/>
        </w:rPr>
      </w:r>
      <w:r>
        <w:rPr>
          <w:lang w:val="ne_NP" w:bidi="ne_NP"/>
        </w:rPr>
        <w:t>फरिसीहरू र अन्य व्यवस्थाका शिक्षकहरू यरूशलेमको मन्दिरबाट येशू भएको ठाउँमा आएका छन्। तिनीहरू उहाँलाई हेर्न चाहन्थे। फरिसीहरू यहूदी धार्मिक नेताहरूको समूह थिए जसले सबै यहूदी व्यवस्था र परम्पराहरू विस्तृत रुपमा पालन गर्नकुरामा धेरै सावधान थिए। व्यवस्थाका शिक्षकहरूलाई कहिलेकाँही शास्त्रीहरू भनिन्छ, यिनिहरू पवित्र धर्मशास्त्रबाट व्यवस्थाको व्याख्या गर्ने विद्वान र विशेषज्ञहरू थिए। तिनीहरू येशू र उहाँका चेलाहरूको वरिपरि भेला हुन्छन्, र चेलाहरूले यहूदी परम्परामा अनुसार विशेष तरिकाले खाना खानु अघि आफ्नो हात धोएका छैनन् भन्ने एउटा समस्यालाई देख्छन। फरिसीहरू र व्यवस्थाका शिक्षकहरूले यसले चेलाहरूलाई अशुद्ध बनाउँछ भनेर सोचे। अशुद्ध भनेको चेलाहरू शारीरिक रूपमा फोहोर थिए भन्ने होईन, बरू फरिसीहरूले उनीहरूलाई धार्मिक रीतिले अशुद्ध वा परमेश्वरको अगाडि अयोग्य ठाने। परमेश्वरको नजरमा साँच्चो अशुद्धता बाहिरी कुराहरू, जस्तै फोहोर वा मानिसले बनाएको रीति रिवाज वा समारोहहरू नपछ्याउने कारणले हुँदैन, बरू एउटा व्यक्तिले बोलेको वा गर्ने पापी कामहरूल गर्दा हुन्छ। यस खण्डमा, येशूले हामीलाई धार्मिक शुद्धता र नैतिक शुद्धता बीचको भिन्नता सिकाउनुहुन्छ जुनकुरा हाम्रो हृदय र दिमागमा हुन्छ।</w:t>
      </w:r>
    </w:p>
    <w:p>
      <w:pPr/>
      <w:r>
        <w:rPr>
          <w:lang w:val="ne_NP" w:bidi="ne_NP"/>
        </w:rPr>
      </w:r>
      <w:r>
        <w:rPr>
          <w:lang w:val="ne_NP" w:bidi="ne_NP"/>
        </w:rPr>
        <w:t>हामीले मर्कूसको अघिल्लो भागहरूमा येशूले सधैं धार्मिक नेताहरूको परम्पराहरू पछ्याउनुहुन्न भनेर देखेका छौं। कहिलेकाँही यहूदी धार्मिक परम्पराहरूलाई मौखिक व्यवस्था भनिन्थ्यो। यहूदी मानिसहरूसँग मोशाको लिखित व्यवस्था थियो, तर कहिलेकाँही व्यवस्था पुरै रूपमा स्पष्ट थिएन। वर्षौंअघि, अघिल्लो पुस्ताका एल्डर-धार्मिक नेताहरूले लिखित व्यवस्थाको व्याख्या गरे र व्यवस्थालाई अझ स्पष्ट बनाउन थप निर्देशनहरू दिए। मानिसहरूले अर्को पुस्तालाई यी अतिरिक्त निर्देशनहरू मौखिक रुपमा दिए। यी निर्देशनहरू परम्पराहरू भयो त्यसैलाई धार्मिक नेताहरूले यहूदी मानिसहरूलाई परमेश्वरको नजिक जान पालन गर्न आदेश दिए। यी सबै नियमहरू पालन गर्न गाह्रो थियो। यस खण्डमा, मर्कूसले हामीलाई धार्मिक नेताहरूले थपेका व्यवस्थाहरू बुझ्न हामीलाई थप व्याख्या दिएर मद्दत गर्छन।</w:t>
      </w:r>
    </w:p>
    <w:p>
      <w:pPr/>
      <w:r>
        <w:rPr>
          <w:lang w:val="ne_NP" w:bidi="ne_NP"/>
        </w:rPr>
      </w:r>
      <w:r>
        <w:rPr>
          <w:lang w:val="ne_NP" w:bidi="ne_NP"/>
        </w:rPr>
        <w:t xml:space="preserve">यहाँ रोक्नुहोस् र तपाईंको अनुवाद टोलीसँग छलफल गर्नुहोस्: तपाईंको समुदायका मानिसहरूले कस्तो प्रकारको धार्मिक नियमहरू र रीतिरिवाज गर्छन्? मानिसहरूले यी धार्मिक नियमहरू र रीतिरिवाजहरूको बारेमा कस्तो महसुस गर्छन्? कसले तिनीहरूलाई रीतिरिवाज गर भन्छन् र तिनीहरूले यी गर्नु पर्छ भनेर किन सोच्छन्? अडियो रोक्‍नुहोस्। </w:t>
      </w:r>
    </w:p>
    <w:p>
      <w:pPr/>
      <w:r>
        <w:rPr>
          <w:lang w:val="ne_NP" w:bidi="ne_NP"/>
        </w:rPr>
      </w:r>
      <w:r>
        <w:rPr>
          <w:lang w:val="ne_NP" w:bidi="ne_NP"/>
        </w:rPr>
        <w:t>पुरानो नियमको धार्मिक व्यवस्थाले परमेश्वरलाई स्वीकार्य हुन सबै मानिसहरूले खाना खानु अघि नुहाउनु आवश्यक छ भनेर भनेन। समयको क्रममा धार्मिक नेताहरूले यो निर्देशन र हात धुने विशेष तरिका थपे। मोशाको लिखित व्यवस्थाले मन्दिरमा पूजाहारीहरूले आफ्नो हात मात्र धुनु पर्थ्यो, तर फरिसीहरूले पूजाहारीहरू जस्तै सबै परमेश्वरमा समर्पित होऊन् भन्ने चाहन्थे। वर्षौंअघि, सबैले रोटी खानु अघि आफ्नो हात धुनु पर्ने भयो। पूर्ण रूपले सबै फोहोर धुनु भनेको थिएन तर सबै मानिसहरूले एक पटक पानीले आफ्नो हात धुनुपर्थ्यो। हामीलाई लाग्छ कि तिनीहरूले एक हात पानीले भरे, कचौराको आकारमा बनाए, र अर्को हातमा खन्याए।</w:t>
      </w:r>
    </w:p>
    <w:p>
      <w:pPr/>
      <w:r>
        <w:rPr>
          <w:lang w:val="ne_NP" w:bidi="ne_NP"/>
        </w:rPr>
      </w:r>
      <w:r>
        <w:rPr>
          <w:lang w:val="ne_NP" w:bidi="ne_NP"/>
        </w:rPr>
        <w:t>त्यसपछि मर्कूसले हामीलाई धार्मिक नेताहरूले बजारबाट फर्केपछि के गर्छन् भनेर बताउँछन्। भाषा बुझ्न गाह्रो छ, त्यसैले धार्मिक नेताहरूले के गर्छन् भनेर हामी निश्चित छैनौ। या त धार्मिक नेताहरूले बजारबाट आएको सबै कुरा धुन्छन्, वा बजारबाट फर्केर आफूलाई धोन्छन्। या त तिनीहरूले आफूलाई छर्केर वा पूर्ण रूपमा पानीले छोपेर धुन्थे। किनभने मर्कूसले हामीलाई भनेको कुरा धार्मिक नेताहरूले आफूलाई धोएको वा बजारबाट ल्याएको वस्तुहरू धोएको भन्नेमा हामी निश्चित छैनौ, तपाईंले आफ्नो अनुवादमा कुनै पनि कुरा भन्न सक्नुहुन्छ।</w:t>
      </w:r>
    </w:p>
    <w:p>
      <w:pPr/>
      <w:r>
        <w:rPr>
          <w:lang w:val="ne_NP" w:bidi="ne_NP"/>
        </w:rPr>
      </w:r>
      <w:r>
        <w:rPr>
          <w:lang w:val="ne_NP" w:bidi="ne_NP"/>
        </w:rPr>
        <w:t>मर्कूसले मानिसहरूले सबै कुराहरू धुनु पर्छ र धार्मिक नेताहरूको व्यवस्था अनुसार तिनीहरूलाई कसरी धुनु पर्छ भनेर व्याख्या गर्छन्। त्यहाँ धेरै कुराहरू परमेश्वरको सेवाको लागि शुद्ध वा स्वीकार्य बनाउनु पर्थ्यो। मर्कूसले उदाहरणको रूपमा लामो सूची दिन्छन: कचौराहरु, गाग्रीहरु, केत्तलीहरु," ताकि धार्मिक नेताहरूले मानिसहरूलाई कति थप काम दिएका थिए भनेर हामीले देख्नेछौ। यी सबै कुराहरू गरे भने मानिसहरू परमेश्वरको नजिक जान सक्छन् भनेर फरिसीहरूले विश्वास गर्थे।</w:t>
      </w:r>
    </w:p>
    <w:p>
      <w:pPr/>
      <w:r>
        <w:rPr>
          <w:lang w:val="ne_NP" w:bidi="ne_NP"/>
        </w:rPr>
      </w:r>
      <w:r>
        <w:rPr>
          <w:lang w:val="ne_NP" w:bidi="ne_NP"/>
        </w:rPr>
        <w:t>यहाँ उल्लेख गरिएको कचौराहरू पिउन प्रयोग गरिने भाडा हुन्। घैला भनेको मानिसहरूले तरल पदार्थ खन्याउन प्रयोग गर्ने जगजस्ता भाँडाहरू हुन्, र केतली भनेको खाना पकाउन प्रयोग गरिने धातुको भाँडा हो।</w:t>
      </w:r>
    </w:p>
    <w:p>
      <w:pPr/>
      <w:r>
        <w:rPr>
          <w:lang w:val="ne_NP" w:bidi="ne_NP"/>
        </w:rPr>
      </w:r>
      <w:r>
        <w:rPr>
          <w:lang w:val="ne_NP" w:bidi="ne_NP"/>
        </w:rPr>
        <w:t xml:space="preserve">यहाँ रोक्नुहोस् र कप, घैला र केत्तलीको तस्वीर हेर्नुहोस्। एक अर्कालाई यस्तो समयको कथा सुनाउनुहोस्, जब तपाईंले कसैलाई परमेश्वर वा आत्माको अनुग्रह प्राप्त गर्न केही गरेको देख्नुभएको थियो। अडियो रोक्‍नुहोस्। </w:t>
      </w:r>
    </w:p>
    <w:p>
      <w:pPr/>
      <w:r>
        <w:rPr>
          <w:lang w:val="ne_NP" w:bidi="ne_NP"/>
        </w:rPr>
      </w:r>
      <w:r>
        <w:rPr>
          <w:lang w:val="ne_NP" w:bidi="ne_NP"/>
        </w:rPr>
        <w:t>फरिसीहरू र व्यवस्थाका शिक्षकहरूले येशूलाई हप्काउँछन् र उहाँका चेलाहरूले किन यहूदी परम्परालाई पछ्याउँदैनन् र अशुद्ध वा अशुद्ध हातले खाना खाइरहेका छन् भनेर सोध्छन्। येशूले आफ्ना चेलाहरूले यी परम्पराहरू किन पछ्याएनन् भनेर तिनीहरूलाई सीधै व्याख्या गर्नुहुन्न। यसको सट्टामा येशूले तिनीहरूको सबैभन्दा प्रसिद्ध अगमवक्ता मध्ये एक यशैयाको उद्धरणबाट जवाफ दिनुहुन्छ। पाखण्डीहरूको बारेमा यशैयाको यस उद्धरणले मानिसहरूले आफूलाई धुन सक्छन् र आफूलाई र अन्य कुराहरू शुद्ध बनाउनकालागि सबै कडाई नियमहरू राख्न सक्छन् भनेर देखाउँछ, तर यसको अर्थ तिनीहरूको हृदय शुद्ध छ वा परमेश्वरलाई स्वीकार्य छ भन्ने होइन। यशैया भन्छन् परमेश्वरले भन्नुहुन्छ, "यी मानिसहरूले आफ्नो ओठले मलाई सम्मान गर्छन्, तर तिनीहरूको हृदय मबाट धेरै टाढा छ।" परमेश्वरको सन्देशले हामीलाई बाह्य आराधना, हाम्रो शब्दहरू वा "आफ्नो ओठ" ले परमेश्वरको प्रशंसा गर्ने, र हाम्रो हृदय र दिमागमा के भइरहेको भन्ने आन्तरिक वास्तविकता बीचको भिन्नता देखाउँछ। येशूले फरिसीहरू र व्यवस्थाका शिक्षकहरूलाई यशैयाको भविष्यवाणी यहाँ पूरा भइरहेको छ भनेर बताउनु भएको छ। फरिसीहरू र व्यवस्थाका शिक्षकहरू यशैया मार्फत परमेश्वरले वर्णन गरेका पाखण्डी हुन्। पाखण्डी हुनु भनेको आफु त्यस्तो नभएको जस्तो देखिनु हो। परमेश्वरले भन्नुहुन्छ, "तिनीहरूले व्यर्थमा मलाई आराधना गर्छन्; तिनीहरूको शिक्षाहरू केवल मानव नियमहरू हुन्।" फरिसीहरूले कुनै उद्देश्य बिना आराधना गर्छन् किनभने तिनीहरूले मानव परम्पराहरू र व्यवस्थाहरूको बारेमा मात्र सोचिरहेका छन्। तिनीहरूले परमेश्वरको आज्ञाहरूको सट्टामा आफुले बनाएको शिक्षाहरू राखेका छन्।</w:t>
      </w:r>
    </w:p>
    <w:p>
      <w:pPr/>
      <w:r>
        <w:rPr>
          <w:lang w:val="ne_NP" w:bidi="ne_NP"/>
        </w:rPr>
      </w:r>
      <w:r>
        <w:rPr>
          <w:lang w:val="ne_NP" w:bidi="ne_NP"/>
        </w:rPr>
        <w:t>यि कामहरू गर्ने भएकोले तिनीहरू परमेश्वरको नजिक हुँदैनन्: जब तिनीहरूको हृदय परमेश्वरको नजिकै हुन्छ तब तिनीहरू परमेश्वरको नजिक हुन्छन्। यस उद्धरणले धार्मिक नेताहरूलाई देखाउँछ कि परमेश्वरको कानुनले उनीहरूको परम्पराहरूभन्दा माथि अधिकार राख्छ, यद्यपि ती परम्पराहरू मानिसहरूलाई मद्दत गर्नका लागि बनाइएका हुन सक्छन्।</w:t>
      </w:r>
    </w:p>
    <w:p>
      <w:pPr/>
      <w:r>
        <w:rPr>
          <w:lang w:val="ne_NP" w:bidi="ne_NP"/>
        </w:rPr>
      </w:r>
      <w:r>
        <w:rPr>
          <w:lang w:val="ne_NP" w:bidi="ne_NP"/>
        </w:rPr>
        <w:t>यहाँ रोक्नुहोस् र छलफल गर्नुहोस्: तपाईंको समुदायमा धार्मिक अधिकार कसलाई छ? यो बाइबल/धर्मशास्त्र आफैमा छ कि वा केही मण्डलीका नेताहरूमा ? तपाईंको समुदायले बाइबलले भनेको भन्दा बढी गर्ने धार्मिक रीतिरिवाजहरूको वर्णन गर्नुहोस्। अडियो रोक्‍नुहोस्।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७:१–८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२ दृश्यहरू छन्।</w:t>
      </w:r>
    </w:p>
    <w:p>
      <w:pPr/>
      <w:r>
        <w:rPr>
          <w:lang w:val="ne_NP" w:bidi="ne_NP"/>
        </w:rPr>
      </w:r>
      <w:r>
        <w:rPr>
          <w:b/>
          <w:lang w:val="ne_NP" w:bidi="ne_NP"/>
        </w:rPr>
        <w:t>पहिलो दृश्यमा:</w:t>
      </w:r>
      <w:r>
        <w:rPr>
          <w:lang w:val="ne_NP" w:bidi="ne_NP"/>
        </w:rPr>
        <w:t xml:space="preserve"> फरिसीहरू र धार्मिक व्यवस्थाका शिक्षकहरूले येशूका चेलाहरूले खाना खानु अघि आफ्नो हात धुएनन् भनेर याद गर्छन् जुन यहूदी परम्पराको एक भाग हो।</w:t>
      </w:r>
    </w:p>
    <w:p>
      <w:pPr/>
      <w:r>
        <w:rPr>
          <w:lang w:val="ne_NP" w:bidi="ne_NP"/>
        </w:rPr>
      </w:r>
      <w:r>
        <w:rPr>
          <w:b/>
          <w:lang w:val="ne_NP" w:bidi="ne_NP"/>
        </w:rPr>
        <w:t>दोस्रो दृश्यमा:</w:t>
      </w:r>
      <w:r>
        <w:rPr>
          <w:lang w:val="ne_NP" w:bidi="ne_NP"/>
        </w:rPr>
        <w:t xml:space="preserve"> फरिसीहरू र धार्मिक व्यवस्थाका शिक्षकहरूले येशूलाई सोध्छन्, "तपाईंका चेलाहरूले हाम्रो परम्परालाई किन पछ्याउँदैनन्?"</w:t>
      </w:r>
    </w:p>
    <w:p>
      <w:pPr/>
      <w:r>
        <w:rPr>
          <w:lang w:val="ne_NP" w:bidi="ne_NP"/>
        </w:rPr>
      </w:r>
      <w:r>
        <w:rPr>
          <w:lang w:val="ne_NP" w:bidi="ne_NP"/>
        </w:rPr>
        <w:t>येशूले तिनीहरू पाखण्डी हुन् भनेर जवाफ दिनुहुन्छ। येशूले अगमवक्ता यशैयालाई उद्धृत गर्नुहुन्छ, जसले भने, "यी मानिसहरूले आफ्नो ओठले मलाई सम्मान गर्छन्, तर तिनीहरूको हृदय मबाट धेरै टाढा छ। तिनीहरूको आराधना भनेको मजाक हो, किनभने तिनीहरूले परमेश्वरको आज्ञाहरूको रूपमा मानिसले बनाएको विचारहरू सिकाउँछन्।"</w:t>
      </w:r>
    </w:p>
    <w:p>
      <w:pPr/>
      <w:r>
        <w:rPr>
          <w:lang w:val="ne_NP" w:bidi="ne_NP"/>
        </w:rPr>
      </w:r>
      <w:r>
        <w:rPr>
          <w:lang w:val="ne_NP" w:bidi="ne_NP"/>
        </w:rPr>
        <w:t>येशूले भन्नुहुन्छ, "तिमिहरूले परमेश्वरको व्यवस्थालाई वेवास्ता गर्छौ र त्यसलाई आफ्नै परम्पराले प्रतिस्थापन गर्छौ।"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धार्मिक व्यवस्थाका शिक्षकहरू</w:t>
      </w:r>
    </w:p>
    <w:p>
      <w:pPr>
        <w:pStyle w:val="ListBullet"/>
        <w:spacing w:line="240" w:lineRule="auto"/>
        <w:ind w:left="720"/>
      </w:pPr>
      <w:r>
        <w:rPr>
          <w:lang w:val="ne_NP" w:bidi="ne_NP"/>
        </w:rPr>
      </w:r>
      <w:r>
        <w:rPr>
          <w:lang w:val="ne_NP" w:bidi="ne_NP"/>
        </w:rPr>
        <w:t>अगमवक्ता यशैया (उद्धृत गरिएको छ)</w:t>
      </w:r>
    </w:p>
    <w:p>
      <w:pPr/>
      <w:r>
        <w:rPr>
          <w:lang w:val="ne_NP" w:bidi="ne_NP"/>
        </w:rPr>
      </w:r>
      <w:r>
        <w:rPr>
          <w:lang w:val="ne_NP" w:bidi="ne_NP"/>
        </w:rPr>
        <w:t>समूहको रूपमा, खण्डको सेटिङका यी भागहरूमा ध्यान दिनुहोस्: पहिलो दृश्य कहिले वा कहाँ हुन्छ भनेर हामीलाई थाहा छैन, तर येशू आफ्ना चेलाहरूसँग हुनुहुन्छ, र तिनीहरूले खाना खाइरहेका छन्। फरिसीहरू र धार्मिक व्यवस्थाका शिक्षकहरू येशूलाई हेर्न यरूशलेमबाट आएका छन्। फरिसीहरू येशूलाई हेर्न किन आएका छन् भनेर हामीलाई थाहा छैन; सायद तिनीहरू येशूको शिक्षाहरू र कार्यहरूमा गल्ती पत्ता लगाउने उद्देश्यले आएका हुन्। हामी मर्कूसमा देख्छौं कि धेरै धार्मिक नेताहरू येशूको शिक्षाहरूबाट बेखुसी छन्।</w:t>
      </w:r>
    </w:p>
    <w:p>
      <w:pPr/>
      <w:r>
        <w:rPr>
          <w:lang w:val="ne_NP" w:bidi="ne_NP"/>
        </w:rPr>
      </w:r>
      <w:r>
        <w:rPr>
          <w:lang w:val="ne_NP" w:bidi="ne_NP"/>
        </w:rPr>
        <w:t>यी फरिसीहरू र धार्मिक व्यवस्थाका शिक्षकहरूले यहूदी परम्परामा आशा गरे जस्तै चेलाहरूले खाना खानु अघि आफ्नो हात धुदैनन् भन्नेकुरामा ध्यान दिन्छन्।</w:t>
      </w:r>
    </w:p>
    <w:p>
      <w:pPr/>
      <w:r>
        <w:rPr>
          <w:lang w:val="ne_NP" w:bidi="ne_NP"/>
        </w:rPr>
      </w:r>
      <w:r>
        <w:rPr>
          <w:lang w:val="ne_NP" w:bidi="ne_NP"/>
        </w:rPr>
        <w:t>अब मर्कूसले आफ्ना श्रोताहरूलाई पृष्ठभूमिको जानकारी दिन्छन् ताकि तिनीहरूले खण्डलाई बुझ्न सक्छन्। मर्कूसले व्याख्या गर्छन् कि यहूदी मानिसहरू, विशेष गरी फरिसीहरूले, परम्परागत रूपमा आफ्नो हात धुन्थे र कप, घैलाहरू, र केतलीहरू विधिपूर्वक धुन्थे। यद्यपि यस खण्डले "सबै यहूदीहरू" भनेर भन्छन्, यो सायद बढाइचढाई भनेको हो र यसको अर्थ "अधिकांश यहूदीहरू" हो। हात धुने विशेष तरिका र अन्य धेरै परम्पराहरू मोशाको कानुनबाट आएका थिएनन्, तर समयक्रममा धार्मिक नेताहरूले निर्देशनहरू थपेका थिए। फरिसीहरूले ६१३ व्यवस्थाहरूको आविष्कार गरेका र विकास गरेका थिए र तिनीहरूको हृदय र परमेश्वरसँगको सम्बन्धमा भन्दा आफ्नो धार्मिक बानीहरूको बारेमा बढी चिन्ता थियो। यहूदी मानिसहरूलाई यति धेरै विशेष व्यवस्थाहरू र रीतिरिवाजहरू पछ्याउन गाह्रो थियो। धेरै यहूदीहरूका लागि विशेष गरी फरिसीहरूका लागि धुने विधिहरू महत्त्वपूर्ण थियो। हात धुने आदेश एल्डरहरूको परम्पराबाट आएको हो, परमेश्वरले मोशालाई दिएको व्यवस्थाबाट होइन।</w:t>
      </w:r>
    </w:p>
    <w:p>
      <w:pPr/>
      <w:r>
        <w:rPr>
          <w:lang w:val="ne_NP" w:bidi="ne_NP"/>
        </w:rPr>
      </w:r>
      <w:r>
        <w:rPr>
          <w:lang w:val="ne_NP" w:bidi="ne_NP"/>
        </w:rPr>
        <w:t>दोस्रो दृश्यमा, धार्मिक व्यवस्थाका शिक्षकहरू र फरिसीहरूले येशूलाई उहाँका चेलाहरूले यी परम्पराहरू किन पछ्याउँदैनन् भनेर सोध्छन्। तिनीहरूले येशूलाई उनका चेलाहरूको कार्यहरूको लागि हप्काउँछन्। फरिसीहरूले सोच्छन् कि यदि येशूका चेलाहरूले परमेश्वरको सामु स्वीकार्य हुने तरिकाले व्यवहार गरिरहेका छैनन् भने त्यसको अर्थ येशूले पनि स्वीकार्य तरिकाले व्यवहार गरिरहनुभएको छैन, किनभने उहाँ तिनीहरूको गुरु हुनुहुन्छ। चेलाहरूले परम्परालाई किन पछ्याएनन् भन्ने फरिसीहरूको प्रश्नको जवाफ येशूले सिधै ब्याख्या गर्नुहुन्न। यसको सट्टा, उहाँले धार्मिक व्यवस्थाका शिक्षकहरू र फरिसीहरूलाई तिनिहरू पाखण्डी हुन् भनेर बताउनु भएको छ । येशूले यशैया अगमवक्तालाई उद्धृत गर्नुहुन्छ, जसले भने, "यी मानिसहरूले आफ्नो ओठले मलाई सम्मान गर्छन्, तर तिनीहरूको हृदय मबाट धेरै टाढा छ। तिनीहरूको आराधना भनेको एउटा ढोङ्ग हो, किनभने तिनीहरूले परमेश्वरको आज्ञाहरूको रूपमा मानिसले बनाएको विचारहरू सिकाउँछन्।"</w:t>
      </w:r>
    </w:p>
    <w:p>
      <w:pPr/>
      <w:r>
        <w:rPr>
          <w:lang w:val="ne_NP" w:bidi="ne_NP"/>
        </w:rPr>
      </w:r>
      <w:r>
        <w:rPr>
          <w:lang w:val="ne_NP" w:bidi="ne_NP"/>
        </w:rPr>
        <w:t>येशूले भन्नुहुन्छ, "तिमीहरूले परमेश्वरको व्यवस्थालाई वेवास्ता गर्छौ, त्याग्छौ र आफ्नो परम्परालाई प्रतिस्थापन गर्छौ वा पक्रिराख्छौ।"</w:t>
      </w:r>
    </w:p>
    <w:p>
      <w:pPr/>
      <w:r>
        <w:rPr>
          <w:lang w:val="ne_NP" w:bidi="ne_NP"/>
        </w:rPr>
      </w:r>
      <w:r>
        <w:rPr>
          <w:lang w:val="ne_NP" w:bidi="ne_NP"/>
        </w:rPr>
        <w:t>येशूले सबै परम्पराहरू गलत छन् भनेर भन्नु भएको होइन। धेरै मानिसहरू र संस्कृतिहरूले धेरै परम्पराहरू पछ्याउँछन्। येशुले फरिसीहरूलाई धार्मिक परम्पराहरूको समस्या देखाउनु भएको छ, जुन परमेश्वरको वचनभन्दा बढी महत्वपूर्ण भएका छन्। मर्कूस चाहन्छन् कि हामी मानिसले बनाएका धार्मिक परम्पराहरूको सट्टा हाम्रो हृदयमा येशूलाई पछ्याऊँ। फरिसीहरूले कसैको बानी र व्यवहारको आधारमा उसलाई परमेश्वरको सामु स्वीकार्य छ कि छैन भनेर न्याय गर्थे। यदि तिनीहरूले कसैलाई परम्पराहरू पालना नगरेको देखे भने तिनीहरूले परमेश्वरको विरुद्ध पाप गरिरहेको वा अशुद्ध भएको ठान्थे। फरिसीहरूले धार्मिक परम्पराहरूलाई माया गर्थे र तिनीहरूलाई परमेश्वरको आज्ञाहरू जस्तै अधिकार भएको जस्तो गरी सिकाउँथे। तिनीहरूले परमेश्वरलाई भन्दा यी परम्पराहरू र बानीहरूलाई बढी माया गर्थे।</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७:१–८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धार्मिक व्यवस्थाका शिक्षकहरू</w:t>
      </w:r>
    </w:p>
    <w:p>
      <w:pPr>
        <w:pStyle w:val="ListBullet"/>
        <w:spacing w:line="240" w:lineRule="auto"/>
        <w:ind w:left="720"/>
      </w:pPr>
      <w:r>
        <w:rPr>
          <w:lang w:val="ne_NP" w:bidi="ne_NP"/>
        </w:rPr>
      </w:r>
      <w:r>
        <w:rPr>
          <w:lang w:val="ne_NP" w:bidi="ne_NP"/>
        </w:rPr>
        <w:t>अगमवक्ता यशैया (उद्धृत गरिएको छ)</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बिन्दुहरूमा, नाटकलाई रोक्नुहोस् र पात्र खेल्ने व्यक्तिलाई सोध्नुहोस्, "तपाईं के सोचिरहनु भएको छ वा के महसुस गरिरहनु भएको 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फरिसीहरू र धार्मिक व्यवस्थाका शिक्षकहरू येशूलाई हेर्न यरूशलेमबाट आएका छन्। तिनीहरूले ध्यान दिन्छन् कि उहाँका केही चेलाहरूले खाना खानु अघि हात धुने यहूदी रीतिरिवाज पछ्याएनन्।</w:t>
      </w:r>
    </w:p>
    <w:p>
      <w:pPr/>
      <w:r>
        <w:rPr>
          <w:lang w:val="ne_NP" w:bidi="ne_NP"/>
        </w:rPr>
      </w:r>
      <w:r>
        <w:rPr>
          <w:lang w:val="ne_NP" w:bidi="ne_NP"/>
        </w:rPr>
        <w:t>नाटकलाई केहि छिन रोक्नुहोस। फरिसीहरू र धार्मिक व्यवस्थाका शिक्षकहरूको भूमिका खेल्ने मानिसहरूलाई सोध्नुहोस्, "तपाईं के सोचिरहनु भएको छ वा के महसुस गरिरहनु भएको छ?" तपाईंले यस्तो कुरा सुन्न सक्नुहुन्छ, "हामी छक्क परेका छौं," "यस येशू र उहाँका चेलाहरूमा केही समस्या छ भनेर हामीलाई थाहा थियो," "यो ईश्वरको निन्दा हो जस्तो हामीलाई लाग्छ," "तिनीहरूले हामीलाई सम्मान गर्दैनन् जस्तो हामीलाई लाग्छ," वा "चेलाहरूले परमेश्वरको अनादर गरिरहेका छन् भन्ने हामीलाई लाग्छ।" अब चेलाहरूको भूमिका खेल्ने कलाकारहरूलाई सोध्नुहोस्, "तपाईंलाई कस्तो महसुस भइरहेको छ?" तपाईंले यस्तो कुरा सुन्न सक्नुहुन्छ, "हामीले हाम्रो हात धुने कुराहरूमा पनि ध्यान दिएका छैनौ, हामी येशूसँग छौं, उहाँले गरेको काम मात्र गरिरहेका छौं।" नाटकलाई जारी राख्नुहोस्।</w:t>
      </w:r>
    </w:p>
    <w:p>
      <w:pPr/>
      <w:r>
        <w:rPr>
          <w:lang w:val="ne_NP" w:bidi="ne_NP"/>
        </w:rPr>
      </w:r>
      <w:r>
        <w:rPr>
          <w:lang w:val="ne_NP" w:bidi="ne_NP"/>
        </w:rPr>
        <w:t>हातलाई कचौरा जस्तो बनाएर पानी खन्याउने परम्परा, जबसम्म आफ्नो हातपानिमा नढुबाएसम्म सम्म बजारमा केही पनि नखाने, र गिलास र घैलाहरूलाई विधिपूर्वक धुने परम्पराहरूलाई पालन गर्नुहोस्।</w:t>
      </w:r>
    </w:p>
    <w:p>
      <w:pPr/>
      <w:r>
        <w:rPr>
          <w:lang w:val="ne_NP" w:bidi="ne_NP"/>
        </w:rPr>
      </w:r>
      <w:r>
        <w:rPr>
          <w:lang w:val="ne_NP" w:bidi="ne_NP"/>
        </w:rPr>
        <w:t>नाटकलाई केहि छिन रोक्नुहोस। यी परम्पराहरू गरिरहेका फरिसीहरू र धार्मिक व्यवस्थाका शिक्षकहरूको भूमिका खेल्ने मानिसहरूलाई सोध्नुहोस्, "तपाईंले यी कुराहरू किन गरिरहनु भएको छ?" तपाईंले यस्तो कुरा सुन्न सक्नुहुन्छ, "यो हामीले सधैं गरेका छौं" वा "हामीले सोच्यौं कि परमेश्वरले हामीबाट यो चाहेको हो।" नाटकलाई जारी राख्नुहोस्।</w:t>
      </w:r>
    </w:p>
    <w:p>
      <w:pPr/>
      <w:r>
        <w:rPr>
          <w:lang w:val="ne_NP" w:bidi="ne_NP"/>
        </w:rPr>
      </w:r>
      <w:r>
        <w:rPr>
          <w:lang w:val="ne_NP" w:bidi="ne_NP"/>
        </w:rPr>
        <w:t>फरिसीहरू र धार्मिक व्यवस्थाका शिक्षकहरूले येशूलाई उहाँका चेलाहरूले परम्परालाई किन पछ्याउँदैनन् भनेर सोध्छन्। येशूले जवाफ दिनुहुन्छ, "तपाईं पाखण्डीहरू। यशैयाले तपाईंको बारेमा सही भविष्यवाणी गरेका थिए।"</w:t>
      </w:r>
    </w:p>
    <w:p>
      <w:pPr/>
      <w:r>
        <w:rPr>
          <w:lang w:val="ne_NP" w:bidi="ne_NP"/>
        </w:rPr>
      </w:r>
      <w:r>
        <w:rPr>
          <w:lang w:val="ne_NP" w:bidi="ne_NP"/>
        </w:rPr>
        <w:t>नाटकलाई केहि छिन रोक्नुहोस। येशूको भूमिका खेल्ने व्यक्तिलाई सोध्नुहोस्, "तपाईं के सोचिरहनु भएको छ वा के महसुस गरिरहनु भएको छ?" तपाईंले यस्तो कुरा सुन्न सक्नुहुन्छ, "म रिसाएको छु, यिनीहरू धार्मिक नेताहरू हुन्, तर तिनीहरूले परमेश्वरले के चाहनु भएको छ भनेर बुझ्दैनन्" वा "यी मानिसहरूले परमेश्वरले चाहिने कुराहरू मेरा चेलाहरूलाई बोझ लगाउन प्रयास गरिरहेका छन् भन्ने मलाई लाग्छ।" नाटकलाई जारी राख्नुहोस्।</w:t>
      </w:r>
    </w:p>
    <w:p>
      <w:pPr/>
      <w:r>
        <w:rPr>
          <w:lang w:val="ne_NP" w:bidi="ne_NP"/>
        </w:rPr>
      </w:r>
      <w:r>
        <w:rPr>
          <w:lang w:val="ne_NP" w:bidi="ne_NP"/>
        </w:rPr>
        <w:t>येशूले यशैयालाई उद्धृत गर्नुहुन्छ, जसले भने, "यी मानिसहरूले आफ्नो ओठले मलाई सम्मान गर्छन्, तर तिनीहरूको हृदय मबाट धेरै टाढा छ। तिनीहरूको आराधना सत्य वा वास्तविक छैन। तिनीहरूले परमेश्वरको आज्ञाहरूको रूपमा मानिसले बनाएका विचारहरूलाई सिकाउँछन्, परमेश्वरको व्यवस्थालाई वेवास्ता गर्छन्, र यसको साटोमा परम्पराहरूलाई राख्छन्।</w:t>
      </w:r>
    </w:p>
    <w:p>
      <w:pPr/>
      <w:r>
        <w:rPr>
          <w:lang w:val="ne_NP" w:bidi="ne_NP"/>
        </w:rPr>
      </w:r>
      <w:r>
        <w:rPr>
          <w:lang w:val="ne_NP" w:bidi="ne_NP"/>
        </w:rPr>
        <w:t>नाटकको अन्तमा, येशूको भूमिका खेल्ने व्यक्तिलाई सोध्नुहोस्, "तपाईं के सोचिरहनु भएको छ वा के महसुस गरिरहनु भएको छ?" तपाईंले यस्तो कुरा सुन्न सक्नुहुन्छ, "यी मानिसहरूले परमेश्वरको आज्ञाहरूको रूपमा मानिसले बनाएका विचारहरूलाई सिकाउँछन् भनेर म रिसाएको छु" वा "म मेरा चेलाहरूलाई यस मानिसले बनाएको धर्मबाट बचाउँछु।"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७:१–८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b/>
          <w:lang w:val="ne_NP" w:bidi="ne_NP"/>
        </w:rPr>
        <w:t>फरिसीहरू</w:t>
      </w:r>
      <w:r>
        <w:rPr>
          <w:lang w:val="ne_NP" w:bidi="ne_NP"/>
        </w:rPr>
        <w:t xml:space="preserve"> र </w:t>
      </w:r>
      <w:r>
        <w:rPr>
          <w:b/>
          <w:lang w:val="ne_NP" w:bidi="ne_NP"/>
        </w:rPr>
        <w:t>व्यवस्थाका शिक्षकहरू</w:t>
      </w:r>
      <w:r>
        <w:rPr>
          <w:lang w:val="ne_NP" w:bidi="ne_NP"/>
        </w:rPr>
        <w:t xml:space="preserve"> येशूलाई हेर्न आएका छन्। व्यवस्थाका शिक्षकहरूलाई कहिलेकाँही </w:t>
      </w:r>
      <w:r>
        <w:rPr>
          <w:b/>
          <w:lang w:val="ne_NP" w:bidi="ne_NP"/>
        </w:rPr>
        <w:t>शाश्त्री</w:t>
      </w:r>
      <w:r>
        <w:rPr>
          <w:lang w:val="ne_NP" w:bidi="ne_NP"/>
        </w:rPr>
        <w:t xml:space="preserve"> वा व्यवस्था लेख्ने मानिस भनेर अनुवाद गरिएको छ: तिनीहरू पवित्र धर्मशास्त्रबाट व्यवस्थाको व्याख्यामा विद्वान र विज्ञ थिए। यी शिक्षकहरूले व्याख्याहरूलाई लेखेनन्, तर तिनीहरूले तिनलाई कण्ठ गरे र मौखिक रूपमा सिकाए। </w:t>
      </w:r>
      <w:r>
        <w:rPr>
          <w:lang w:val="ne_NP" w:bidi="ne_NP"/>
        </w:rPr>
        <w:t>व्यवस्थाको शिक्षकको</w:t>
      </w:r>
      <w:r>
        <w:rPr>
          <w:lang w:val="ne_NP" w:bidi="ne_NP"/>
        </w:rPr>
        <w:t xml:space="preserve"> बारेमा थप जानकारीको लागि मुख्य शब्दावलीमा हेर्नुहोस् र तपाईंले अन्य खण्डहरूमा प्रयोग गरेको शब्द यहाँ प्रयोग गर्नुहोस्।</w:t>
      </w:r>
    </w:p>
    <w:p>
      <w:pPr/>
      <w:r>
        <w:rPr>
          <w:lang w:val="ne_NP" w:bidi="ne_NP"/>
        </w:rPr>
      </w:r>
      <w:r>
        <w:rPr>
          <w:lang w:val="ne_NP" w:bidi="ne_NP"/>
        </w:rPr>
        <w:t xml:space="preserve">"फरिसी" नामको अर्थ "अलग गरिएको" हो। </w:t>
      </w:r>
      <w:r>
        <w:rPr>
          <w:b/>
          <w:lang w:val="ne_NP" w:bidi="ne_NP"/>
        </w:rPr>
        <w:t>फरिसीहरू</w:t>
      </w:r>
      <w:r>
        <w:rPr>
          <w:lang w:val="ne_NP" w:bidi="ne_NP"/>
        </w:rPr>
        <w:t xml:space="preserve"> अत्यधिक प्रभावशाली र धर्मी मानिन्थे तिनीहरू मानिसहरूको लागि राम्रो उदाहरण थिए किनभने तिनीहरू परमेश्वरको व्यवस्थामा समर्पित थिए। तिनीहरूले लिखित र मौखिक दुबै धार्मिक परम्परा र नियमहरू जान्दथे। फरिसीहरू शब्द एक प्रकारको धार्मिक नेताको नाम हो। </w:t>
      </w:r>
      <w:r>
        <w:rPr>
          <w:lang w:val="ne_NP" w:bidi="ne_NP"/>
        </w:rPr>
        <w:t>फरिसीहरूको</w:t>
      </w:r>
      <w:r>
        <w:rPr>
          <w:lang w:val="ne_NP" w:bidi="ne_NP"/>
        </w:rPr>
        <w:t xml:space="preserve"> बारेमा थप जानकारीको लागि मुख्य शब्दावलीमा हेर्नुहोस् र तपाईंले अन्य खण्डहरूमा प्रयोग गरेको शब्द यहाँ प्रयोग गर्नुहोस्।</w:t>
      </w:r>
    </w:p>
    <w:p>
      <w:pPr/>
      <w:r>
        <w:rPr>
          <w:lang w:val="ne_NP" w:bidi="ne_NP"/>
        </w:rPr>
      </w:r>
      <w:r>
        <w:rPr>
          <w:lang w:val="ne_NP" w:bidi="ne_NP"/>
        </w:rPr>
        <w:t xml:space="preserve">फरिसीहरू र व्यवस्थाका शिक्षकहरू </w:t>
      </w:r>
      <w:r>
        <w:rPr>
          <w:b/>
          <w:lang w:val="ne_NP" w:bidi="ne_NP"/>
        </w:rPr>
        <w:t>यरूसलेम</w:t>
      </w:r>
      <w:r>
        <w:rPr>
          <w:lang w:val="ne_NP" w:bidi="ne_NP"/>
        </w:rPr>
        <w:t xml:space="preserve">बाट यात्रा गरेर येशूलाई हेर्न आएका छन्। </w:t>
      </w:r>
      <w:r>
        <w:rPr>
          <w:lang w:val="ne_NP" w:bidi="ne_NP"/>
        </w:rPr>
        <w:t>यरूशलेम</w:t>
      </w:r>
      <w:r>
        <w:rPr>
          <w:lang w:val="ne_NP" w:bidi="ne_NP"/>
        </w:rPr>
        <w:t xml:space="preserve"> यहूदी मानिसहरूको धार्मिक राजधानी शहरको नाम हो। यहूदीहरू परमेश्वरलाई बलिदान चढाउने जाने आधिकारिक ठाउँ वा मन्दिर यरूशलेममा थियो। यो यहूदी मानिसहरूको लागि सबैभन्दा पवित्र ठाउँ थियो, र यहूदी धार्मिक व्यवस्थाका नेताहरू भेट्ने ठाउँ थियो।</w:t>
      </w:r>
    </w:p>
    <w:p>
      <w:pPr/>
      <w:r>
        <w:rPr>
          <w:lang w:val="ne_NP" w:bidi="ne_NP"/>
        </w:rPr>
      </w:r>
      <w:r>
        <w:rPr>
          <w:lang w:val="ne_NP" w:bidi="ne_NP"/>
        </w:rPr>
        <w:t xml:space="preserve">फरिसीहरूले </w:t>
      </w:r>
      <w:r>
        <w:rPr>
          <w:b/>
          <w:lang w:val="ne_NP" w:bidi="ne_NP"/>
        </w:rPr>
        <w:t>चेलाहरू</w:t>
      </w:r>
      <w:r>
        <w:rPr>
          <w:lang w:val="ne_NP" w:bidi="ne_NP"/>
        </w:rPr>
        <w:t xml:space="preserve"> यहूदी परम्पराको अनुसार हात नधोई खाइरहेको देख्छन्। </w:t>
      </w:r>
      <w:r>
        <w:rPr>
          <w:lang w:val="ne_NP" w:bidi="ne_NP"/>
        </w:rPr>
        <w:t>चेलाहरूको</w:t>
      </w:r>
      <w:r>
        <w:rPr>
          <w:lang w:val="ne_NP" w:bidi="ne_NP"/>
        </w:rPr>
        <w:t xml:space="preserve"> बारेमा थप जानकारीको लागि मुख्य शब्दावलीमा हेर्नुहोस् र तपाईंले मर्कूसको पुस्तकमा "चेला" को लागि प्रयोग गरेको शब्द यहाँ प्रयोग गर्नुहोस्।</w:t>
      </w:r>
    </w:p>
    <w:p>
      <w:pPr/>
      <w:r>
        <w:rPr>
          <w:lang w:val="ne_NP" w:bidi="ne_NP"/>
        </w:rPr>
      </w:r>
      <w:r>
        <w:rPr>
          <w:lang w:val="ne_NP" w:bidi="ne_NP"/>
        </w:rPr>
        <w:t xml:space="preserve">मर्कूसले व्याख्या गर्छन् कि फरिसीहरू र सबै यहूदीहरूले आफ्नो हात नधोएसम्म खाना खाँदैनन्। </w:t>
      </w:r>
      <w:r>
        <w:rPr>
          <w:b/>
          <w:lang w:val="ne_NP" w:bidi="ne_NP"/>
        </w:rPr>
        <w:t>यहूदी</w:t>
      </w:r>
      <w:r>
        <w:rPr>
          <w:lang w:val="ne_NP" w:bidi="ne_NP"/>
        </w:rPr>
        <w:t>हरूले अब्राहामको छोरा इसहाकबाट आएका मानिसहरूको समूहलाई जनाउँछन्। यो समूह हो जससँग परमेश्वरले इस्राएलको भूमि दिनको लागि वाचा गर्नुभएको थियो। येशू भन्दा ५०० वर्ष अघि तिनीहरूलाई शत्रुका सेनाहरूले जितेर अर्को देशमा लगेपछि तिनीहरूलाई यहूदी भन्न थाले। तिनीहरू परमेश्वरले रोजेको मानिसको रूपमा आफ्नो पहिचान बचाउन आफूलाई यहूदी भने। "यहूदीहरू" भनेको जातीय समूह (इसहाकका सन्तान) र यहूदी धर्मलाई अभ्यास गर्ने एउटा समुहका मानिसहरू दुबै हुन। यस कथामा मर्कूसले भन्छन् कि यहूदीहरूले खाना खानु अघि सधैं आफ्नो हात धुन्छन्। सायद यो भन्नु भनेको अतिरंजक हो कि अधिकांश यहूदीहरूले फरिसीहरू र व्यवस्थाका शिक्षकहरूको धार्मिक रीतिरिवाजहरू पछ्याउँछन् भने आफ्नो हात धुनेछन्।</w:t>
      </w:r>
    </w:p>
    <w:p>
      <w:pPr/>
      <w:r>
        <w:rPr>
          <w:lang w:val="ne_NP" w:bidi="ne_NP"/>
        </w:rPr>
      </w:r>
      <w:r>
        <w:rPr>
          <w:lang w:val="ne_NP" w:bidi="ne_NP"/>
        </w:rPr>
        <w:t xml:space="preserve">यहाँ रोक्नुहोस् र तपाईंले </w:t>
      </w:r>
      <w:r>
        <w:rPr>
          <w:b/>
          <w:lang w:val="ne_NP" w:bidi="ne_NP"/>
        </w:rPr>
        <w:t>यहूदीहरू</w:t>
      </w:r>
      <w:r>
        <w:rPr>
          <w:lang w:val="ne_NP" w:bidi="ne_NP"/>
        </w:rPr>
        <w:t xml:space="preserve">को लागि कुन शब्द प्रयोग गर्नुहुनेछ भनेर छलफल गर्नुहोस्। </w:t>
      </w:r>
      <w:r>
        <w:rPr>
          <w:lang w:val="ne_NP" w:bidi="ne_NP"/>
        </w:rPr>
        <w:t>यहूदीहरूको</w:t>
      </w:r>
      <w:r>
        <w:rPr>
          <w:lang w:val="ne_NP" w:bidi="ne_NP"/>
        </w:rPr>
        <w:t xml:space="preserve"> बारेमा थप जानकारीको लागि मुख्य शब्दावलीमा हेर्नुहोस् र तपाईंले अन्य खण्डहरूमा प्रयोग गरेको शब्द यहाँ प्रयोग गर्नुहोस्। अडियो रोक्‍नुहोस्। </w:t>
      </w:r>
    </w:p>
    <w:p>
      <w:pPr/>
      <w:r>
        <w:rPr>
          <w:lang w:val="ne_NP" w:bidi="ne_NP"/>
        </w:rPr>
      </w:r>
      <w:r>
        <w:rPr>
          <w:lang w:val="ne_NP" w:bidi="ne_NP"/>
        </w:rPr>
        <w:t xml:space="preserve">येशूले फरिसीहरूको गालिको जवाफ यशैयालाई उद्धृत गरेर दिनुहुन्छ। येशूले भन्नुहुन्छ कि </w:t>
      </w:r>
      <w:r>
        <w:rPr>
          <w:lang w:val="ne_NP" w:bidi="ne_NP"/>
        </w:rPr>
        <w:t>यशैयाले</w:t>
      </w:r>
      <w:r>
        <w:rPr>
          <w:lang w:val="ne_NP" w:bidi="ne_NP"/>
        </w:rPr>
        <w:t xml:space="preserve"> मानिसहरूको </w:t>
      </w:r>
      <w:r>
        <w:rPr>
          <w:b/>
          <w:lang w:val="ne_NP" w:bidi="ne_NP"/>
        </w:rPr>
        <w:t>पाखण्डको</w:t>
      </w:r>
      <w:r>
        <w:rPr>
          <w:lang w:val="ne_NP" w:bidi="ne_NP"/>
        </w:rPr>
        <w:t xml:space="preserve"> बारेमा भविष्यवाणी गरेको सही थियो। यशैया एक यहूदी अगमवक्ता हुन् जसले येशूको समय भन्दा ७०० वर्ष अघि परमेश्वरका मानिस यहूदीहरूलाई भविष्यवाणी गरे। यशैयाले परमेश्वरका मानिसहरूलाई चेतावनी दिएका थिए कि यदि तिनीहरूले परमेश्वरलाई पछ्याएनन् भने तिनीहरूलाई शत्रुले पराजित गर्नेछ र तिनीहरूको देशबाट लैजानेछ। उहाँले भविष्यवाणी गर्नुभयो कि तिनीहरूलाई निर्वासनबाट बचाइनेछ र भूमिमा फर्काइनेछ। उहाँले भविष्यवाणी गरे कि तिनीहरूलाई बचाउन एक मुक्तिदाता आउने छ। यस अवस्थामा, येशूले यशैयालाई उद्धृतगर्दै यो देखाउनु हुन्छ कि परमेश्वरले व्यक्तिले पालना गर्ने नियमहरू भन्दा बढी व्यक्तिको हृदयमा के छ भन्ने कुराको बढी ध्यान दिनुहुन्छ। तपाईंले अघिल्लो खण्डहरूमा </w:t>
      </w:r>
      <w:r>
        <w:rPr>
          <w:b/>
          <w:lang w:val="ne_NP" w:bidi="ne_NP"/>
        </w:rPr>
        <w:t>भविष्यवाणी</w:t>
      </w:r>
      <w:r>
        <w:rPr>
          <w:lang w:val="ne_NP" w:bidi="ne_NP"/>
        </w:rPr>
        <w:t xml:space="preserve"> र </w:t>
      </w:r>
      <w:r>
        <w:rPr>
          <w:b/>
          <w:lang w:val="ne_NP" w:bidi="ne_NP"/>
        </w:rPr>
        <w:t>पाखण्ड</w:t>
      </w:r>
      <w:r>
        <w:rPr>
          <w:lang w:val="ne_NP" w:bidi="ne_NP"/>
        </w:rPr>
        <w:t xml:space="preserve">को लागि प्रयोग गरेको शब्द नै गर्नुहोस्, र याद गर्नुहोस् कि </w:t>
      </w:r>
      <w:r>
        <w:rPr>
          <w:lang w:val="ne_NP" w:bidi="ne_NP"/>
        </w:rPr>
        <w:t>भविष्यवाणी</w:t>
      </w:r>
      <w:r>
        <w:rPr>
          <w:lang w:val="ne_NP" w:bidi="ne_NP"/>
        </w:rPr>
        <w:t xml:space="preserve"> र </w:t>
      </w:r>
      <w:r>
        <w:rPr>
          <w:lang w:val="ne_NP" w:bidi="ne_NP"/>
        </w:rPr>
        <w:t>पाखण्ड</w:t>
      </w:r>
      <w:r>
        <w:rPr>
          <w:lang w:val="ne_NP" w:bidi="ne_NP"/>
        </w:rPr>
        <w:t xml:space="preserve"> मुख्य शब्दावलीमा छन्।</w:t>
      </w:r>
    </w:p>
    <w:p>
      <w:pPr/>
      <w:r>
        <w:rPr>
          <w:lang w:val="ne_NP" w:bidi="ne_NP"/>
        </w:rPr>
      </w:r>
      <w:r>
        <w:rPr>
          <w:lang w:val="ne_NP" w:bidi="ne_NP"/>
        </w:rPr>
        <w:t xml:space="preserve">येशूले </w:t>
      </w:r>
      <w:r>
        <w:rPr>
          <w:b/>
          <w:lang w:val="ne_NP" w:bidi="ne_NP"/>
        </w:rPr>
        <w:t>मानव परम्परा</w:t>
      </w:r>
      <w:r>
        <w:rPr>
          <w:lang w:val="ne_NP" w:bidi="ne_NP"/>
        </w:rPr>
        <w:t xml:space="preserve">लाई वा </w:t>
      </w:r>
      <w:r>
        <w:rPr>
          <w:b/>
          <w:lang w:val="ne_NP" w:bidi="ne_NP"/>
        </w:rPr>
        <w:t>मानिसहरूको परम्परा</w:t>
      </w:r>
      <w:r>
        <w:rPr>
          <w:lang w:val="ne_NP" w:bidi="ne_NP"/>
        </w:rPr>
        <w:t>लाई समात्ने बारेमा कुरा गर्नुहुन्छ। यसले मौखिक परम्परालाई जनाउँछ जुन शास्त्रीहरूले मानिसहरूलाई दिए र तिनीहरूलाई पछ्याउनु पर्छ भनेर भने। येशूले यी मानिसका नियमहरू र परमेश्वरले मानिसहरूले पछ्याउन भन्ने चाहेको अझै महत्त्वपूर्ण नियमहरू बीचको भिन्नता देखाउन यसलाई "मानिसहरूको परम्परा" भन्नुहुन्छ।</w:t>
      </w:r>
    </w:p>
    <w:p>
      <w:pPr/>
      <w:r>
        <w:rPr>
          <w:lang w:val="ne_NP" w:bidi="ne_NP"/>
        </w:rPr>
      </w:r>
      <w:r>
        <w:rPr>
          <w:lang w:val="ne_NP" w:bidi="ne_NP"/>
        </w:rPr>
        <w:t xml:space="preserve">यहाँ रोक्नुहोस् र तपाईंले </w:t>
      </w:r>
      <w:r>
        <w:rPr>
          <w:b/>
          <w:lang w:val="ne_NP" w:bidi="ne_NP"/>
        </w:rPr>
        <w:t>मानिसहरूको परम्परा</w:t>
      </w:r>
      <w:r>
        <w:rPr>
          <w:lang w:val="ne_NP" w:bidi="ne_NP"/>
        </w:rPr>
        <w:t>को लागि कुन शब्द प्रयोग गर्नुहुनेछ भनेर छलफल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7:9–13</w:t>
      </w:r>
      <w:r>
        <w:rPr>
          <w:lang w:val="ne_NP" w:bidi="ne_NP"/>
        </w:rPr>
      </w:r>
    </w:p>
    <w:p>
      <w:pPr>
        <w:pStyle w:val="Heading3"/>
      </w:pPr>
      <w:r>
        <w:rPr>
          <w:lang w:val="ne_NP" w:bidi="ne_NP"/>
        </w:rPr>
        <w:t>Step 1</w:t>
      </w:r>
    </w:p>
    <w:p>
      <w:pPr/>
      <w:r>
        <w:rPr>
          <w:lang w:val="ne_NP" w:bidi="ne_NP"/>
        </w:rPr>
      </w:r>
      <w:r>
        <w:rPr>
          <w:lang w:val="ne_NP" w:bidi="ne_NP"/>
        </w:rPr>
        <w:t>यस चरणमा, मर्कूस ७:९–१३ सुन्नुहोस् र यसलाई आफ्नो हृदयमा राख्नुहोस्।</w:t>
      </w:r>
    </w:p>
    <w:p>
      <w:pPr/>
      <w:r>
        <w:rPr>
          <w:lang w:val="ne_NP" w:bidi="ne_NP"/>
        </w:rPr>
      </w:r>
      <w:r>
        <w:rPr>
          <w:lang w:val="ne_NP" w:bidi="ne_NP"/>
        </w:rPr>
        <w:t>सम्भव भएमा तीन फरक अनुवादहरूमा मर्कूस ७:९–१३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७:९–१३ को श्रव्य संस्करण सुन्‍नुहोस्।</w:t>
      </w:r>
    </w:p>
    <w:p>
      <w:pPr/>
      <w:r>
        <w:rPr>
          <w:lang w:val="ne_NP" w:bidi="ne_NP"/>
        </w:rPr>
      </w:r>
      <w:r>
        <w:rPr>
          <w:lang w:val="ne_NP" w:bidi="ne_NP"/>
        </w:rPr>
        <w:t>अघिल्लो खण्डमा येशूले धार्मिक नेताहरूलाई भन्नुभएको छ कि परमेश्वरको व्यवस्थाहरू मौखिक र थप परम्पराहरू भन्दा बढी महत्त्वपूर्ण छन् जुन धार्मिक नेताहरूले मानिसहरूलाई पछ्याउन बनाएका हुन्। यस खण्डमा, मर्कूसले येशूले फरिसीहरू र व्यवस्थाका शिक्षकहरूलाई भन्नुभएको कुराहरूको थप परिचय दिन्छन् र तिनीहरूले बनाएका व्यवस्थाहरू वास्तवमा परमेश्वरको व्यवस्थाहरूको विरुद्धमा कसरी जान्छ भन्ने कुराको विशेष उदाहरण दिन्छन्।</w:t>
      </w:r>
    </w:p>
    <w:p>
      <w:pPr/>
      <w:r>
        <w:rPr>
          <w:lang w:val="ne_NP" w:bidi="ne_NP"/>
        </w:rPr>
      </w:r>
      <w:r>
        <w:rPr>
          <w:lang w:val="ne_NP" w:bidi="ne_NP"/>
        </w:rPr>
        <w:t>येशूले भन्नुहुन्छ, "तिमीहरूले आफ्नो परम्परालाई स्थापित गर्न परमेश्वरको आज्ञालाई अस्वीकार गर्ने राम्रो तरिका फेला पारेछौ!" यहाँ येशूको स्वर व्यंग्यात्मक थियो। उहाँले फरिसीहरू र व्यवस्थाका शिक्षकहरूले आफ्ना मानवद्वारा सिर्जित परम्पराहरूलाई कायम राख्न परमेश्वरको व्यवस्थाहरू अवज्ञा गर्न चलाखीपूर्ण उपायहरू खोज्ने कुरा औंल्याइरहनुभएको छ। येशूले मोशाको व्यवस्थाबाट आमाबुबालाई आदर गर्ने बारेको उदाहरण प्रयोग गरी धार्मिक नेताहरूका मौखिक व्यवस्थाहरूले मानिसहरूलाई कसरी आफ्ना आमाबुबालाई आदर गर्नबाट जोगिन अनुमति दिन्थे भनेर देखाउनुहुन्छ। मोशाले पुरानो नियममा दुई पटक आमाबुबालाई सम्मान गर्ने बारेमा कुरा गर्छन्:</w:t>
      </w:r>
    </w:p>
    <w:p>
      <w:pPr/>
      <w:r>
        <w:rPr>
          <w:lang w:val="ne_NP" w:bidi="ne_NP"/>
        </w:rPr>
      </w:r>
      <w:r>
        <w:rPr>
          <w:lang w:val="ne_NP" w:bidi="ne_NP"/>
        </w:rPr>
        <w:t>मोशाले पहिलो पटक आमाबुबालाई सम्मान गर्ने कुरा पाँचौ आज्ञामा उल्लेख गर्छ, जसले बताउँछ कि मानिसहरूले आफ्ना आमाबुबालाई सम्मान गर्नुपर्छ ताकि तिनीहरू लामो समयसम्म बाँच्न सकून्। दोस्रो पटक मोशाले यसको उल्लेख गर्छन्, उनले भन्छन् कि यदि कसैले आफ्ना आमाबुबालाई सम्मान गर्दैन भने तिनीहरू मारिनु पर्छ।</w:t>
      </w:r>
    </w:p>
    <w:p>
      <w:pPr/>
      <w:r>
        <w:rPr>
          <w:lang w:val="ne_NP" w:bidi="ne_NP"/>
        </w:rPr>
      </w:r>
      <w:r>
        <w:rPr>
          <w:lang w:val="ne_NP" w:bidi="ne_NP"/>
        </w:rPr>
        <w:t>कसैलाई आदर गर्नु भनेको कसैलाई सम्मान देखाउनु हो। एक व्यक्तिले आफ्नो बुबा वा आमालाई धेरै तरिकाहरूले सम्मान गर्न सक्छ। एक व्यक्तिले व्यावहारिक रूपमा पैसा वा खाना जस्ता कुराहरू दिएर वा दया वा मद्दत जस्ता अन्य तरिकाहरूले पनि तिनीहरूलाई सम्मान गर्न सक्छन्। परमेश्वरले मोशालाई दिएको यो व्यवस्था इस्राएलका सबै मानिसहरूले पालन गर्नुपर्ने थियो। यहूदी व्यवस्थामा आफ्नो बुबा र आमालाई सम्मान गर्नुको धेरै महत्त्वपूर्णकुरा थियो। आदरणीय व्यवहार नगरेको र तपाईंको पिता र आमालाई सम्मान नगरेको परिणामहरू गम्भीर हुन्थ्यो। मोशाको व्यवस्थाले भनेको थियो कि यदि कुनै व्यक्तिले यस आज्ञालाई उल्लंघन गरे भने त्यसलाई मार्नु पर्छ। केही अनुवादहरूले यस्ता शब्द प्रयोग गर्छन्, "जसले आफ्नो बुबा वा आमालाई सराप्छ, त्यो मारिनेछ।" यसको अर्थ वास्तवमा कसैलाई सराप्नु होइन, बरु यसको अर्थ कसैलाई अपमान गर्नु वा तिनीहरूको बारेमा नराम्रो बोल्नु हो।</w:t>
      </w:r>
    </w:p>
    <w:p>
      <w:pPr/>
      <w:r>
        <w:rPr>
          <w:lang w:val="ne_NP" w:bidi="ne_NP"/>
        </w:rPr>
      </w:r>
      <w:r>
        <w:rPr>
          <w:lang w:val="ne_NP" w:bidi="ne_NP"/>
        </w:rPr>
        <w:t xml:space="preserve">यहाँ रोक्नुहोस् र यस प्रश्नलाई समूहमा छलफल गर्नुहोस्: तपाईंले आफ्नो संस्कृतिमा कसलाई सम्मान गर्नुहुन्छ र तपाईंले यसलाई कसरी देखाउनुहुन्छ? अडियो रोक्‍नुहोस्। </w:t>
      </w:r>
    </w:p>
    <w:p>
      <w:pPr/>
      <w:r>
        <w:rPr>
          <w:lang w:val="ne_NP" w:bidi="ne_NP"/>
        </w:rPr>
      </w:r>
      <w:r>
        <w:rPr>
          <w:lang w:val="ne_NP" w:bidi="ne_NP"/>
        </w:rPr>
        <w:t>येशूले फरीसीहरू र व्यवस्थाका शिक्षकहरूलाई भन्नुहुन्छ कि उनीहरूको शिक्षण मोशाको व्यवस्थासँग निकै फरक छ। तिनीहरूले मानव परम्पराहरू सिकाउँछन् र ती परम्पराहरूलाई परमेश्वरको व्यवस्था भन्दा ठूलो अधिकार दिन्छन्। फरिसीहरूले यी परम्पराहरूलाई पछ्याएर परमेश्वरको व्यवस्थालाई अवहेलना गरेको मात्र होइन, अरूलाई पनि त्यही गर्न सिकाए। धार्मिक नेताहरूले भनेका थिए कि यदि मानिसहरूले आफ्ना आमाबुबाको सहयोग गर्न प्रयोग गर्ने कुरा परमेश्वरलाई चढाउने प्रतिज्ञा पहिले नै गरेका थिए भने तिनीहरूले आफ्ना आमाबुबाको सहयोग गर्न आवश्यक छैन। येशूले यस खण्डमा विशेष प्रकारको भाकल "कोरबान" लाई जनाउनु भएको छ। कोरबन मूल हिब्रू शब्दबाट आएको हो जसको अर्थ "परमेश्वरलाई समर्पित उपहार वा भेटी" हो। जब मानिसहरूले यस प्रकारको भेटी चढाउँथे, तिनीहरूले यो पनि भाकल गर्थे कि ती चिजहरू परमेश्वरलाई समर्पित हुनेछन् र परमेश्वरबाट फिर्ता लिन सकिँदैन। यो धेरै गम्भीर भाकल थियो। यदि कसैले अरू कसैलाई भेटी दिएर भाकल तोड्यो भने गम्भीर परिणामहरू हुन्थे। यद्यपि यो वस्तु परमेश्वरको थियो, तर वास्तवमा व्यक्तिले यसलाई भेटीको रूपमा दिनु पर्दैनथ्यो, उनीहरूले यसलाई आफ्नै लागि राख्न सक्थे। येशूले भन्नुहुन्छ कि फरिसीहरूले स्वार्थी कारणले यी भाकल गरेका थिए, ताकि आफ्नै लागि चीजहरू राख्न र आफ्ना बुबा र आमालाई मद्दत गर्नबाट बच्न सकून्।</w:t>
      </w:r>
    </w:p>
    <w:p>
      <w:pPr/>
      <w:r>
        <w:rPr>
          <w:lang w:val="ne_NP" w:bidi="ne_NP"/>
        </w:rPr>
      </w:r>
      <w:r>
        <w:rPr>
          <w:lang w:val="ne_NP" w:bidi="ne_NP"/>
        </w:rPr>
        <w:t>वास्तवमा यदि कसैले यस विशेष प्रकारको भाकल गरी परमेश्वरलाई यी उपहारहरू अर्पण गरिसकेको छ भने तिनीहरूले आफ्ना आमाबुबालाई यो चाहिने भए पनि "दिनु हुँदैन" किनभने यसो गर्नु परमेश्वरलाई गरेको भाकल तोड्नु हुनेछ। मद्दत गर्ने कुनै पनि काम गर्न उक्त व्यक्तिलाई कडाईका साथ निषेध गरिएको छ। यो बढाइचढाई होइन, किनकि कसैले धार्मिक कर्तव्य छन् भनेर भन्दै आफ्ना आमाबुबालाई सहयोग गर्न वा दयालु व्यवहार गर्न समेत टार्न सक्थ्यो।</w:t>
      </w:r>
    </w:p>
    <w:p>
      <w:pPr/>
      <w:r>
        <w:rPr>
          <w:lang w:val="ne_NP" w:bidi="ne_NP"/>
        </w:rPr>
      </w:r>
      <w:r>
        <w:rPr>
          <w:lang w:val="ne_NP" w:bidi="ne_NP"/>
        </w:rPr>
        <w:t>परमेश्वरलाई भेटी चढाउने यस्तो प्रतिज्ञा गरेको अवस्थामा, त्यो प्रतिज्ञा तोड्नु अस्वीकार्य हुन्छ भन्नेकुरा सत्य हो । यो पनि सत्य हो कि परमेश्वर हाम्रो लागि हाम्रा बुबा-आमा र अरू कोहीभन्दा बढी महत्त्वपूर्ण हुनु पर्छ। यद्यपि, येशूले यहाँ भन्नुहुन्छ कि परमेश्वरको एउटा व्यवस्था तोड्न परमेश्वरको अर्को व्यवस्था प्रयोग गर्नु सही हुँदैन। परमेश्वरका नियमहरू यसरी प्रयोग गर्नका लागि होइनन्। तिनीहरूको परम्पराहरूले मानिसहरूलाई परमेश्वरको वचनको अवज्ञा गर्न लगाउँछन् भनेर येशूले फरिसीहरू र व्यवस्थाका शिक्षकहरूलाई बताउनु भएको छ। यशूले धार्मिक नेताहरूले अरूलाई अवज्ञा गर्न लगाउने धेरै तरिकाहरू मध्ये यो एउटा उदाहरण मात्र हो भनेर भन्नुहुन्छ ।</w:t>
      </w:r>
    </w:p>
    <w:p>
      <w:pPr/>
      <w:r>
        <w:rPr>
          <w:lang w:val="ne_NP" w:bidi="ne_NP"/>
        </w:rPr>
      </w:r>
      <w:r>
        <w:rPr>
          <w:lang w:val="ne_NP" w:bidi="ne_NP"/>
        </w:rPr>
        <w:t>यहाँ रोक्नुहोस् र यस प्रश्नलाई समूहमा छलफल गर्नुहोस्: तपाईंको संस्कृतिका केही उदाहरणहरू दिनुहोस् जहाँ धार्मिक नेताहरूले आफ्नो फाइदाका लागि आफ्ना नियमहरू तोडमोड गर्थे।</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७:९–१३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१ दृश्य छ।</w:t>
      </w:r>
    </w:p>
    <w:p>
      <w:pPr/>
      <w:r>
        <w:rPr>
          <w:lang w:val="ne_NP" w:bidi="ne_NP"/>
        </w:rPr>
      </w:r>
      <w:r>
        <w:rPr>
          <w:b/>
          <w:lang w:val="ne_NP" w:bidi="ne_NP"/>
        </w:rPr>
        <w:t>पहिलो दृश्यमा:</w:t>
      </w:r>
      <w:r>
        <w:rPr>
          <w:lang w:val="ne_NP" w:bidi="ne_NP"/>
        </w:rPr>
        <w:t xml:space="preserve"> येशूले फरिसीहरू र व्यवस्थाका शिक्षकहरूलाई परमेश्वरको आज्ञालाई वेवास्ता गरेर आफ्नै परम्पराहरूलाई पछ्याउनका लागि कसरी कपटी तरिकाहरू अपनाउँछन् भन्ने कुरा विशेष उदाहरण दिएर गम्भीर रूपमा हप्काउनु 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मोशा (जसले परमेश्वरबाट व्यवस्था दिए)</w:t>
      </w:r>
    </w:p>
    <w:p>
      <w:pPr>
        <w:pStyle w:val="ListBullet"/>
        <w:spacing w:line="240" w:lineRule="auto"/>
        <w:ind w:left="720"/>
      </w:pPr>
      <w:r>
        <w:rPr>
          <w:lang w:val="ne_NP" w:bidi="ne_NP"/>
        </w:rPr>
      </w:r>
      <w:r>
        <w:rPr>
          <w:lang w:val="ne_NP" w:bidi="ne_NP"/>
        </w:rPr>
        <w:t>आफ्ना आमाबुबालाई सहयोग गर्न अस्वीकार गर्ने बच्चाहरू (येशूको उदाहरणमा)</w:t>
      </w:r>
    </w:p>
    <w:p>
      <w:pPr/>
      <w:r>
        <w:rPr>
          <w:lang w:val="ne_NP" w:bidi="ne_NP"/>
        </w:rPr>
      </w:r>
      <w:r>
        <w:rPr>
          <w:lang w:val="ne_NP" w:bidi="ne_NP"/>
        </w:rPr>
        <w:t>समूहको रूपमा, खण्डको सेटिङका यी भागहरूमा ध्यान दिनुहोस्: यस खण्डमा, येशूले फरिसीहरू र व्यवस्थाका शिक्षकहरूसँग कुरा गर्नुहुन्छ। तिनीहरूले आफ्ना परम्पराहरू पूरा गर्न परमेश्वरको व्यवस्थाको अवज्ञा गरिरहेका छन् भनेर उहाँले तिनीहरूलाई बताउनुहुन्छ। उहाँले तिनीहरूलाई एउटा उदाहरण दिनुहुन्छ। परमेश्वरको व्यवस्थाका दस आज्ञाहरूमा मोशाले "आफ्नी आमा र बुबालाई सम्मान गर्" भने। मोशाले आफ्नो लेखहरूको अर्को भागमा पनि भने, "जसले आफ्ना बुबा-आमाको बारेमा अपमानजनक कुरा गर्छ उ मारिनु पर्छ।"</w:t>
      </w:r>
    </w:p>
    <w:p>
      <w:pPr/>
      <w:r>
        <w:rPr>
          <w:lang w:val="ne_NP" w:bidi="ne_NP"/>
        </w:rPr>
      </w:r>
      <w:r>
        <w:rPr>
          <w:lang w:val="ne_NP" w:bidi="ne_NP"/>
        </w:rPr>
        <w:t>येशूले भन्नुहुन्छ, "तर तिमीहरू भन्छौ कि, यदि तिनीहरूले आफ्ना आमाबुबालाई दिने वस्तुहरू परमेश्वरलाई दिने प्रतिज्ञा गरेका छन् भने" आफ्ना आमाबुबालाई 'म तपाईंलाई सहयोग गर्न सक्दिन' भन्नु ठीक छ।" येशूको तर्क यो छ, "तिमीहरूले मानिसहरूले आफ्ना आमाबुबालाई अवहेलना गर्न यी परम्पराहरू प्रयोग गरिरहेका छौ, र तिमीहरूले आफ्ना परम्पराहरू दिनकालागि परमेश्वरको वचनलाई रद्द गरेका छौ।" यस परम्पराले आफ्ना आमाबुबासँग रिसाएका वा लोभी भएका मानिसहरूलाई आफ्ना चिजहरू वा सम्पत्तिहरू परमेश्वरलाई समर्पित गर्ने घोषणा गर्न अनुमति दिन्थ्यो। तर यसको अर्थ वस्तुहरू मन्दिरमा लिएर गएर चडाउनै पर्छ भन्ने होईन, नत ति वस्तुहरू आफैले प्रयोग गर्न नपाउने भन्ने हो, यसको अर्थ यति मात्र हो कि तिनीहरूले आफ्ना वस्तुहरू आमाबुबालाई दिनु नपर्ने हुन्थ्यो। वास्तवमा, तिनीहरूलाई त्यसो गर्न प्रतिबन्ध लगाइएको थियो।</w:t>
      </w:r>
    </w:p>
    <w:p>
      <w:pPr/>
      <w:r>
        <w:rPr>
          <w:lang w:val="ne_NP" w:bidi="ne_NP"/>
        </w:rPr>
      </w:r>
      <w:r>
        <w:rPr>
          <w:lang w:val="ne_NP" w:bidi="ne_NP"/>
        </w:rPr>
        <w:t>येशूले दिनु भएको यस प्रकारको उदाहरणले मानिसहरूलाई परमेश्वरको व्यवस्थाको अवज्ञा गर्न लगाउँछन् र परमेश्वरले हाम्रोलागि चाहनु भएको उध्येश्यबाट हामीलाई टाढा लैजान्छन्। यस अवस्थामा, परमेश्वरले मोशालाई दिएका व्यवस्थाहरू मार्फत उहाँले हाम्रा आमाबुबाहरूको हेरचाह गर्न नसक्ने अवस्थामा तिनीहरूको हेरचाह गर्नुको महत्त्व हामीलाई देखाउनुभएको छ। यस मौखिक व्यवस्था वा मानिसहरुका परम्पराले मानिसहरूलाई स्वार्थी व्यवहार गर्न अनुमति दिन्थ्यो र आफ्ना आमाबुबाको हेरचाहा गर्दैनथे। जब हामी आफूलाई परमेश्वरमा समर्पित गर्छौं, त्यो प्रतिबद्धतामा हाम्रा परिवार, खाँचो भएका मानिसहरू र हाम्रा शत्रुहरूप्रति पनि प्रतिबद्धता समावेश हुन्छ। येशूले भन्नुहुन्छ कि हामीले सधैं खाँचो भएका मानिसहरूको हेरचाह गर्नुपर्छ। यदि हामीले अरूको वास्ता गर्दैनौ भने हामीले साँच्चै परमेश्वरको आज्ञा पालन गरिरहेका हुँदैनौ।</w:t>
      </w:r>
    </w:p>
    <w:p>
      <w:pPr/>
      <w:r>
        <w:rPr>
          <w:lang w:val="ne_NP" w:bidi="ne_NP"/>
        </w:rPr>
      </w:r>
      <w:r>
        <w:rPr>
          <w:lang w:val="ne_NP" w:bidi="ne_NP"/>
        </w:rPr>
        <w:t>धार्मिक नेताहरूले परमेश्वरका व्यवस्थाहरूलाई अवैध बनाउने अरू धेरै उदाहरणहरू छन् भनेर येशूले अन्तमा भन्नुहुन्छ।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७:९–१३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१ दृश्य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मोशा (जसले परमेश्वरबाट व्यवस्था दिए)</w:t>
      </w:r>
    </w:p>
    <w:p>
      <w:pPr>
        <w:pStyle w:val="ListBullet"/>
        <w:spacing w:line="240" w:lineRule="auto"/>
        <w:ind w:left="720"/>
      </w:pPr>
      <w:r>
        <w:rPr>
          <w:lang w:val="ne_NP" w:bidi="ne_NP"/>
        </w:rPr>
      </w:r>
      <w:r>
        <w:rPr>
          <w:lang w:val="ne_NP" w:bidi="ne_NP"/>
        </w:rPr>
        <w:t>आफ्ना आमाबुबालाई सहयोग गर्न अस्वीकार गर्ने बच्चाहरू (येशूको उदाहरणमा)</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येशूले फरिसीहरू र व्यवस्थाका शिक्षकहरूलाई जवाफ दिनुहुन्छ। उहाँले मोशालाई उद्धृत गर्नुहुन्छ, जसले भने, "आफ्ना बुबा-आमालाई सम्मान गर्नुहोस्। आफ्नी आमा र बुबाको बारेमा अपमानजनक कुरा गर्ने मारिनु पर्छ।"</w:t>
      </w:r>
    </w:p>
    <w:p>
      <w:pPr/>
      <w:r>
        <w:rPr>
          <w:lang w:val="ne_NP" w:bidi="ne_NP"/>
        </w:rPr>
      </w:r>
      <w:r>
        <w:rPr>
          <w:lang w:val="ne_NP" w:bidi="ne_NP"/>
        </w:rPr>
        <w:t>त्यसपछि येशूले आफ्ना आमाबुबालाई भन्ने बच्चाहरूको उदाहरण दिनुहुन्छ, "माफ गर्नुहोस्, म तपाईंलाई सहयोग गर्न सक्दिन, किनभने मैले तपाईंलाई दिने कुरा परमेश्वरलाई दिने प्रतिज्ञा गरेको छु।"</w:t>
      </w:r>
    </w:p>
    <w:p>
      <w:pPr/>
      <w:r>
        <w:rPr>
          <w:lang w:val="ne_NP" w:bidi="ne_NP"/>
        </w:rPr>
      </w:r>
      <w:r>
        <w:rPr>
          <w:lang w:val="ne_NP" w:bidi="ne_NP"/>
        </w:rPr>
        <w:t>नाटकलाई केहि छिन रोक्नुहोस। येशूको उदाहरणमा आमाबुबाको भूमिका खेल्ने मानिसहरूलाई सोध्नुहोस्, "तपाईंलाई कस्तो महसुस भइरहेको छ?" तपाईंले "निराश छु," "मेरा बच्चाहरूले मलाई सम्मान गर्दैनन् वा सम्मान गर्दैनन् भन्ने मलाई लाग्छ" वा "म धेरै दुखी छु" भन्ने कुरा सुन्न सक्नुहुन्छ। मलाई कसैले मलाई प्रेम गर्दैनन् जस्तो महसुस हुन्छ। मेरा बच्चाहरूले परमेश्वरको नाम लिएर मलाई मद्दत गर्न बाट उम्कने प्रयास गरिरहेका छन्।" नाटकलाई जारी राख्नुहोस्।</w:t>
      </w:r>
    </w:p>
    <w:p>
      <w:pPr/>
      <w:r>
        <w:rPr>
          <w:lang w:val="ne_NP" w:bidi="ne_NP"/>
        </w:rPr>
      </w:r>
      <w:r>
        <w:rPr>
          <w:lang w:val="ne_NP" w:bidi="ne_NP"/>
        </w:rPr>
        <w:t>येशूले थप तर्क गर्नुहुन्छ, "तिमीहरूले आफ्ना परम्पराहरू दिन परमेश्वरको वचनलाई रद्द गर्छौ। यो अरू धेरै मध्ये एउटा उदाहरण हो।"</w:t>
      </w:r>
    </w:p>
    <w:p>
      <w:pPr/>
      <w:r>
        <w:rPr>
          <w:lang w:val="ne_NP" w:bidi="ne_NP"/>
        </w:rPr>
      </w:r>
      <w:r>
        <w:rPr>
          <w:lang w:val="ne_NP" w:bidi="ne_NP"/>
        </w:rPr>
        <w:t>नाटकलाई केहि छिन रोक्नुहोस। फरिसीहरू र व्यवस्थाका शिक्षकहरूको भूमिका खेल्ने मानिसहरूलाई सोध्नुहोस्, "तपाईं के सोचिरहनु भएको छ वा के महसुस गरिरहनु भएको छ?" तपाईंले यस्तो कुरा सुन्न सक्नुहुन्छ, "रिसाएको छु, येशूले हाम्रा परम्पराहरूमा प्रश्न उठाउने हिम्मत कसरी गर्नुभयो?" "अपमानित भएँ," "डराएको छु" मलाई थाहा छ मैले कहिल्यै परमेश्वरका सबै व्यवस्थाहरू पालना गर्न सक्दिन। यो धेरै गाह्रो छ।"</w:t>
      </w:r>
    </w:p>
    <w:p>
      <w:pPr/>
      <w:r>
        <w:rPr>
          <w:lang w:val="ne_NP" w:bidi="ne_NP"/>
        </w:rPr>
      </w:r>
      <w:r>
        <w:rPr>
          <w:lang w:val="ne_NP" w:bidi="ne_NP"/>
        </w:rPr>
        <w:t>अभिनयको अन्तमा, येशूको भूमिका खेल्ने कलाकारलाई सोध्नुहोस्, "तपाईंलाई कस्तो महसुस भइरहेको छ?" तपाईंले यस्तो कुरा सुन्न सक्नुहुन्छ, "यी फरिसीहरू र व्यवस्थाका शिक्षकहरूले आफ्ना परम्पराहरूको लागि परमेश्वरको वचनलाई रद्द गरिरहेका छन् भनेर म रिसाएको छु" वा "म मानिसहरूलाई तिनीहरूको पाखण्ड कस्तो देखिन्छ भनेर देखाउने प्रयास गर्छु।"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७:९–१३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येशूले </w:t>
      </w:r>
      <w:r>
        <w:rPr>
          <w:b/>
          <w:lang w:val="ne_NP" w:bidi="ne_NP"/>
        </w:rPr>
        <w:t>मोशाको व्यवस्था</w:t>
      </w:r>
      <w:r>
        <w:rPr>
          <w:lang w:val="ne_NP" w:bidi="ne_NP"/>
        </w:rPr>
        <w:t xml:space="preserve">बाट उद्धृत गर्नुहुन्छ र धार्मिक नेताहरूलाई तिनीहरूको पाखण्डको उदाहरण दिनुहुन्छ। परमेश्वरले मानिसहरूलाई परमेश्वरले दिएको भूमिमा प्रवेश गर्नु अघि परमेश्वरले अगमवक्ता मोशालाई परमेश्वरका व्यवस्थाहरू दिनुभयो। यी व्यवस्थाहरू लेखिएका थिए र यहूदी मानिसहरूको धार्मिक व्यवस्थाहरूको आधार भए। त्यसपछि धार्मिक नेताहरूले लिखित व्यवस्थामा थप मौखिक व्यवस्थाहरू थपे, जसले मानिसहरूलाई अनावश्यक र थप बोझ थपे। नयाँ नियमले प्राय: </w:t>
      </w:r>
      <w:r>
        <w:rPr>
          <w:b/>
          <w:lang w:val="ne_NP" w:bidi="ne_NP"/>
        </w:rPr>
        <w:t>मोशा</w:t>
      </w:r>
      <w:r>
        <w:rPr>
          <w:lang w:val="ne_NP" w:bidi="ne_NP"/>
        </w:rPr>
        <w:t xml:space="preserve"> वा </w:t>
      </w:r>
      <w:r>
        <w:rPr>
          <w:b/>
          <w:lang w:val="ne_NP" w:bidi="ne_NP"/>
        </w:rPr>
        <w:t>व्यवस्थाले</w:t>
      </w:r>
      <w:r>
        <w:rPr>
          <w:lang w:val="ne_NP" w:bidi="ne_NP"/>
        </w:rPr>
        <w:t xml:space="preserve"> केही भनेको कुरा भन्छ। "मोशा" र "व्यवस्था" दुबैले एउटै कुरालाई जनाउँछन्।</w:t>
      </w:r>
    </w:p>
    <w:p>
      <w:pPr/>
      <w:r>
        <w:rPr>
          <w:lang w:val="ne_NP" w:bidi="ne_NP"/>
        </w:rPr>
      </w:r>
      <w:r>
        <w:rPr>
          <w:lang w:val="ne_NP" w:bidi="ne_NP"/>
        </w:rPr>
        <w:t xml:space="preserve">यहाँ रोक्नुहोस् र तपाईंले </w:t>
      </w:r>
      <w:r>
        <w:rPr>
          <w:b/>
          <w:lang w:val="ne_NP" w:bidi="ne_NP"/>
        </w:rPr>
        <w:t>मोशाको व्यवस्थाको</w:t>
      </w:r>
      <w:r>
        <w:rPr>
          <w:lang w:val="ne_NP" w:bidi="ne_NP"/>
        </w:rPr>
        <w:t xml:space="preserve"> लागि कुन शब्द प्रयोग गर्नुहुनेछ भनेर छलफल गर्नुहोस्। मुख्य शब्दावलीमा </w:t>
      </w:r>
      <w:r>
        <w:rPr>
          <w:lang w:val="ne_NP" w:bidi="ne_NP"/>
        </w:rPr>
        <w:t>मोशाको व्यवस्थाको</w:t>
      </w:r>
      <w:r>
        <w:rPr>
          <w:lang w:val="ne_NP" w:bidi="ne_NP"/>
        </w:rPr>
        <w:t xml:space="preserve"> बारेमा छलफल गरिएको छ। अडियो रोक्‍नुहोस्। </w:t>
      </w:r>
    </w:p>
    <w:p>
      <w:pPr/>
      <w:r>
        <w:rPr>
          <w:lang w:val="ne_NP" w:bidi="ne_NP"/>
        </w:rPr>
      </w:r>
      <w:r>
        <w:rPr>
          <w:lang w:val="ne_NP" w:bidi="ne_NP"/>
        </w:rPr>
        <w:t xml:space="preserve">यहूदी परम्परामा एउटा व्यक्तिले </w:t>
      </w:r>
      <w:r>
        <w:rPr>
          <w:b/>
          <w:lang w:val="ne_NP" w:bidi="ne_NP"/>
        </w:rPr>
        <w:t>कोरबान</w:t>
      </w:r>
      <w:r>
        <w:rPr>
          <w:lang w:val="ne_NP" w:bidi="ne_NP"/>
        </w:rPr>
        <w:t xml:space="preserve"> भनिने भाकल वा भेटी दिन सक्थ्यो। कोरबान शब्द मूल हिब्रू शब्दबाट आएको हो जसको अर्थ "परमेश्वरलाई समर्पित उपहार वा भेटी" हो। जब मानिसहरूले यस प्रकारको भेटी चढाउँथे, तिनीहरूले यो पनि भाकल गर्थे कि ती चिजहरू परमेश्वरलाई समर्पित हुनेछन् र परमेश्वरबाट फिर्ता लिन सकिँदैन। यो धेरै गम्भीर भाकल थियो। यदि कसैले अरू कसैलाई भेटी दिएर भाकल तोड्यो भने गम्भीर परिणामहरू हुन्थे। </w:t>
      </w:r>
    </w:p>
    <w:p>
      <w:pPr/>
      <w:r>
        <w:rPr>
          <w:lang w:val="ne_NP" w:bidi="ne_NP"/>
        </w:rPr>
      </w:r>
      <w:r>
        <w:rPr>
          <w:lang w:val="ne_NP" w:bidi="ne_NP"/>
        </w:rPr>
        <w:t xml:space="preserve">यहाँ रोक्नुहोस् र तपाईंले </w:t>
      </w:r>
      <w:r>
        <w:rPr>
          <w:b/>
          <w:lang w:val="ne_NP" w:bidi="ne_NP"/>
        </w:rPr>
        <w:t>कोरबान</w:t>
      </w:r>
      <w:r>
        <w:rPr>
          <w:lang w:val="ne_NP" w:bidi="ne_NP"/>
        </w:rPr>
        <w:t xml:space="preserve"> लागि कुन शब्द प्रयोग गर्ने भन्ने बारेमा छलफल गर्नुहोस्।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7:14–23</w:t>
      </w:r>
      <w:r>
        <w:rPr>
          <w:lang w:val="ne_NP" w:bidi="ne_NP"/>
        </w:rPr>
      </w:r>
    </w:p>
    <w:p>
      <w:pPr>
        <w:pStyle w:val="Heading3"/>
      </w:pPr>
      <w:r>
        <w:rPr>
          <w:lang w:val="ne_NP" w:bidi="ne_NP"/>
        </w:rPr>
        <w:t>Step 1</w:t>
      </w:r>
    </w:p>
    <w:p>
      <w:pPr/>
      <w:r>
        <w:rPr>
          <w:lang w:val="ne_NP" w:bidi="ne_NP"/>
        </w:rPr>
      </w:r>
      <w:r>
        <w:rPr>
          <w:lang w:val="ne_NP" w:bidi="ne_NP"/>
        </w:rPr>
        <w:t>यस चरणमा, मर्कूस ७:१४–२३ सुन्नुहोस् र यसलाई आफ्नो हृदयमा राख्नुहोस्।</w:t>
      </w:r>
    </w:p>
    <w:p>
      <w:pPr/>
      <w:r>
        <w:rPr>
          <w:lang w:val="ne_NP" w:bidi="ne_NP"/>
        </w:rPr>
      </w:r>
      <w:r>
        <w:rPr>
          <w:lang w:val="ne_NP" w:bidi="ne_NP"/>
        </w:rPr>
        <w:t>सम्भव भएमा तीन फरक अनुवादहरूमा मर्कूस ७:१४–२३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७:१४–२३ को श्रव्य संस्करण सुन्‍नुहोस्।</w:t>
      </w:r>
    </w:p>
    <w:p>
      <w:pPr/>
      <w:r>
        <w:rPr>
          <w:lang w:val="ne_NP" w:bidi="ne_NP"/>
        </w:rPr>
      </w:r>
      <w:r>
        <w:rPr>
          <w:lang w:val="ne_NP" w:bidi="ne_NP"/>
        </w:rPr>
        <w:t>येशूले भर्खरै फरिसीहरू र व्यवस्थाका शिक्षकहरूलाई पुस्तादेखि प्राप्त भएका परम्पराहरू मार्फत परमेश्वरको व्यवस्थाहरू अवज्ञा गर्न चतुर तरिकाहरू पत्ता लगाएको कारणले हप्काउनु भएको छ। के कुराले मानिसलाई अशुद्ध बनाउँछ र के कुराले शुद्ध वा अशुद्ध बनाउँछ भन्ने बारेमा येशूले फेरि कुरा गर्नुहुन्छ। हामीले बाहिरी रुपमा गर्ने वा देखाउने कामहरूले होइन, तर हाम्रो हृदयमा भएको कुरा परमेश्वरले ख्याल राख्नुहुन्छ। अब येशूले भीडलाई आफूनो वरिपरि भेला हुन बोलाउनुहुन्छ ताकि उहाँले दिनु भएको महत्त्वपूर्ण सन्देश सबैले सुन्न सकून्। येशूले भीडलाई "सुन र बुझ" भन्नुहुन्छ। उहाँले तिनीहरूलाई ध्यानपूर्वक सुन्न अनुरोध गर्नुहुन्छ - उहाँले भन्न लागेको कुरा महत्त्वपूर्ण छ। येशू भीडले ध्यान देओस र बुझोस भन्ने चाहनुहुन्छ, किनकि उहाँले तिनीहरूलाई परमेश्वरको सत्य प्रकट गर्न प्रयास गरिरहनु भएको छ।</w:t>
      </w:r>
    </w:p>
    <w:p>
      <w:pPr/>
      <w:r>
        <w:rPr>
          <w:lang w:val="ne_NP" w:bidi="ne_NP"/>
        </w:rPr>
      </w:r>
      <w:r>
        <w:rPr>
          <w:lang w:val="ne_NP" w:bidi="ne_NP"/>
        </w:rPr>
        <w:t xml:space="preserve">यहाँ रोक्नुहोस् र तपाईंका शिक्षकहरू वा बुद्धिमान मानिसहरूले सिकाउँदा मानिसहरूको ध्यान कसरी आकर्षित गर्छन् भनेर छलफल गर्नुहोस् ताकि उनीहरूलाई शिक्षा महत्त्वपूर्ण छ भनेर देखाउन सकियोस। अडियो रोक्‍नुहोस्। </w:t>
      </w:r>
    </w:p>
    <w:p>
      <w:pPr/>
      <w:r>
        <w:rPr>
          <w:lang w:val="ne_NP" w:bidi="ne_NP"/>
        </w:rPr>
      </w:r>
      <w:r>
        <w:rPr>
          <w:lang w:val="ne_NP" w:bidi="ne_NP"/>
        </w:rPr>
        <w:t>येशूले एउटा दृष्टान्त सुनाउनुहुन्छ। यो दृष्टान्त येशूले भन्नु भएको विशेष प्रकारको कथा थियो। दृष्टान्तहरूले परमेश्वरको बारेमा गहिरो कुराहरू वर्णन गर्न दैनिक कुराहरू प्रयोग गर्थे। वास्तवमा मानिसहरूले सुन्ने प्रयास नगरेसम्म दृष्टान्त प्राय: बुझ्न गाह्रो थियो। येशूले भन्नुहुन्छ, "बाहिरको कुनै पनि चिज भित्र पसेर मानिसलाई त्यसले अशुद्ध गर्न सक्दैन। बरु, त्यो व्यक्तिबाट बाहिर निस्कने कुराले तिनीहरूलाई अशुद्ध गर्छ।" जब येशूले यहाँ "बाहिरको कुनै कुराले मानिसलाई" भन्नुहुन्छ, उहाँले सबै प्रकारको खानालाई जनाउनु भएको हो। उहाँले भन्नु भएको हो कि तपाईंले आफ्नो मुखमा राख्ने खानाले तपाईंलाई अशुद्ध वा परमेश्वरको सेवाको लागि अयोग्य बनाउँदैन। यसको सट्टा, व्यक्तिबाट बाहिर निस्कने कुराले तिनीहरूलाई अशुद्ध बनाउँछ। येशूको अर्थ व्यक्तिबाट बाहिर निस्कने कुरा हाम्रो भित्री विचारहरू र हृदय हुन्, जुन वास्तवमा हामी नै हौ।</w:t>
      </w:r>
    </w:p>
    <w:p>
      <w:pPr/>
      <w:r>
        <w:rPr>
          <w:lang w:val="ne_NP" w:bidi="ne_NP"/>
        </w:rPr>
      </w:r>
      <w:r>
        <w:rPr>
          <w:lang w:val="ne_NP" w:bidi="ne_NP"/>
        </w:rPr>
        <w:t>पुरानो नियममा केही खानाहरू थिए जुन मानिसहरूले खानु हुँदैनथ्यो। यी खानाहरू अशुद्ध मानिन्थ्यो। फरिसीहरूले विश्वास गर्थे कि यदि कुनै व्यक्तिले अशुद्ध खाना खान्छ भने त्यो व्यक्तिले फेरि शुद्ध र परमेश्वरको सामु स्वीकार्य हुन शुद्ध हुने धार्मिक बिधि गर्नु पर्छ। फरिसीहरू र चेलाहरूले पुरानो नियममा अशुद्ध खानाको उद्देश्यलाई गलत प्रकारले बुझेका थिए। यी खानाहरू र बलिदानहरू जस्ता अन्य शुद्धिकरण रीतिरिवाजहरू सबै मानिसहरूको हृदयमा पापले जन्मिएका थिए र तिनीहरूलाई पापबाट शुद्ध गर्न मुक्तिदाताको आवश्यकता थियो भन्ने कुरा सम्झाउने काम गर्थे। येशू प्रतिज्ञा गरिएको मुक्तिदाता हुनुहुन्छ जसलाई मानिसहरूले पर्खिरहेका छन्। उहाँले अन्तमा सबै कुराहरू फेरि सही बनाउनु हुनेछ। उहाँले व्यक्तिको भित्री भाग पनि शुद्ध गर्नुहुनेछ र तिनीहरूको सोच र हृदयलाई शुद्ध र राम्रो बनाउनुहुन्छ।</w:t>
      </w:r>
    </w:p>
    <w:p>
      <w:pPr/>
      <w:r>
        <w:rPr>
          <w:lang w:val="ne_NP" w:bidi="ne_NP"/>
        </w:rPr>
      </w:r>
      <w:r>
        <w:rPr>
          <w:lang w:val="ne_NP" w:bidi="ne_NP"/>
        </w:rPr>
        <w:t>मानिसहरू परमेश्वरको सेवाको लागि अयोग्य हुँदा अशुद्ध वा अपवित्र ठहरिन्छन। धार्मिक परम्पराहरूले मानिसहरूलाई "सफा" वा "शुद्ध" रहनका लागि नियमहरूको सूचीहरू दिन्थे जसमा आफुलाई धुनकालागि उनीहरूले गर्नुपर्ने कुराहरू र खान नहुने वा छुन नहुने कुराहरू थिए। जब मानिसहरू "शुद्ध" वा "सफा" हुन्थे तब तिनीहरूले परमेश्वरको आराधना गर्न सक्थे र समाजको हिस्सा हुन सक्थे। येशूले यस परम्परागत सोचलाई चुनौती दिनुहुन्छ र उल्ट्याउनुहुन्छ, र व्याख्या गर्नुहुन्छ कि कोही पनि पर्याप्त नियमहरू पालना गरेर 'शुद्ध' वा 'परमेश्वरको सेवा गर्न योग्य' हुन सक्दैन। व्यक्तिको हृदय सबैभन्दा महत्त्वपूर्ण हो - तिनीहरूको नैतिक चरित्र हो जसले परमेश्वरलाई खुसी पार्ने तरिकाले व्यवहार गर्छ वा गर्दैन। येशूले कुनै पनि हिसाबले शुद्धताको बारेमा यहूदी व्यवस्थाहरू गलत छन् वा मानिसहरूले तिनीहरूलाई पछ्याउन रोक्नु पर्छ भनेर भन्नु भएको होइन, तर उहाँले साँचो शुद्धता कहाँबाट आउँछ भनेर व्याख्या गर्नुहुन्छ। येशूले यहूदी नियमहरू पालन गर्नाले बाहिरी रूपमा हामी शुद्ध देखिन्छौ भन्ने कुरा व्याख्या गर्नुहुन्छ, तर परमेश्वरले हाम्रो हृदयमा भएको कुरामा रुचि राख्नुहुन्छ। मानिसहरूले हृदयलाई व्यक्तिको भावनाहरू र विशेषताहरू हुने ठाउँको रूपमा वर्णन गर्थे।</w:t>
      </w:r>
    </w:p>
    <w:p>
      <w:pPr/>
      <w:r>
        <w:rPr>
          <w:lang w:val="ne_NP" w:bidi="ne_NP"/>
        </w:rPr>
      </w:r>
      <w:r>
        <w:rPr>
          <w:lang w:val="ne_NP" w:bidi="ne_NP"/>
        </w:rPr>
        <w:t xml:space="preserve">यहाँ रोक्नुहोस् र छलफल गर्नुहोस्: तपाईंको संस्कृतिमा कस्तो प्रकारको कुराहरूले ब्यक्तिलाई तपाईंको संस्कृतिका देवताहरूको आराधना र सेवा गर्न स्वीकार्य बनाउँछ? के तपाईँलाई केहि विशेष समारोहहरू गर्नुपर्छ? तिनीहरूको वर्णन गर्नुहोस्। अडियो रोक्‍नुहोस्। </w:t>
      </w:r>
    </w:p>
    <w:p>
      <w:pPr/>
      <w:r>
        <w:rPr>
          <w:lang w:val="ne_NP" w:bidi="ne_NP"/>
        </w:rPr>
      </w:r>
      <w:r>
        <w:rPr>
          <w:lang w:val="ne_NP" w:bidi="ne_NP"/>
        </w:rPr>
        <w:t>मर्कूसको पुस्तकले येशूले सार्वजनिक रूपमा सिकाउने र त्यसपछि आफ्ना चेलाहरूलाई निजी रूपमा व्याख्या गर्ने सामान्य चक्र देखाउँछ। यो यहाँ फेरि हुन्छ। येशूले ठूलो भीडलाई सार्वजनिक रूपमा केही भन्नुहुन्छ, र त्यसपछि उहाँ (वा घरमा) जानुहुन्छ र उहाँका चेलाहरूले थप व्याख्यागर्न अनुरोध गर्छन।</w:t>
      </w:r>
    </w:p>
    <w:p>
      <w:pPr/>
      <w:r>
        <w:rPr>
          <w:lang w:val="ne_NP" w:bidi="ne_NP"/>
        </w:rPr>
      </w:r>
      <w:r>
        <w:rPr>
          <w:lang w:val="ne_NP" w:bidi="ne_NP"/>
        </w:rPr>
        <w:t>येशूले आफ्नो शिक्षाको व्याख्या गर्न सुरु गर्नुहुन्छ। पहिला, येशूले खानाले कसैलाई अशुद्ध बनाउन सक्दैन भनेर भन्नुहुन्छ। खाना हाम्रो पेटमा जान्छ, हाम्रो हृदयमा होइन। येशूको शिक्षाको आधारमा, येशूले सबै खानाहरू स्वीकार्य हुने घोषणा गर्नुभएको छ भन्ने कुरा मर्कूसले हामीलाई थप व्याख्या गर्छन्। त्यसपछि येशूले १३ दुष्ट कुराहरूको सूची दिनुहुन्छ जसले व्यक्तिलाई साँच्चै अपवित्र वा अशुद्ध बनाउँछ। "दुष्ट विचारहरू" पछि, मर्कूसले हामीलाई छ वटा दुष्ट कृयाकलापहरू र त्यसपछि छ दुष्ट नैतिक विशेषताहरू दिन्छन्।</w:t>
      </w:r>
    </w:p>
    <w:p>
      <w:pPr/>
      <w:r>
        <w:rPr>
          <w:lang w:val="ne_NP" w:bidi="ne_NP"/>
        </w:rPr>
      </w:r>
      <w:r>
        <w:rPr>
          <w:lang w:val="ne_NP" w:bidi="ne_NP"/>
        </w:rPr>
        <w:t>येशूले कुरा गर्ने कृयाकलापहरू यौन अनैतिकता (वा व्यभिचार) हुन्। यो कुनै पनि प्रकारको यौन अनैतिकतालाई जनाउने बृहत शब्द हो। त्यसपछि उहाँले चोरी वा चोरीगर्नु र हत्याको बारेमा कुरा गर्नुहुन्छ।</w:t>
      </w:r>
    </w:p>
    <w:p>
      <w:pPr/>
      <w:r>
        <w:rPr>
          <w:lang w:val="ne_NP" w:bidi="ne_NP"/>
        </w:rPr>
      </w:r>
      <w:r>
        <w:rPr>
          <w:lang w:val="ne_NP" w:bidi="ne_NP"/>
        </w:rPr>
        <w:t>उहाँले व्यभिचारको बारेमा कुरा गर्नुहुन्छ, जुन तपाईंको पत्नी वा पति नभएको व्यक्तिसँगको यौन अनैतिकता हो। उहाँले लोभको बारेमा कुरा गर्नुहुन्छ, जसले यौनिक हसाबले ईर्ष्यालाई जनाउन सक्छ। उहाँले दुष्टताको बारेमा कुरा गर्नुहुन्छ, जुन सामान्य शब्द हो जसले जानीबुझी दुष्ट कार्यहरूलाई जनाउँछ।</w:t>
      </w:r>
    </w:p>
    <w:p>
      <w:pPr/>
      <w:r>
        <w:rPr>
          <w:lang w:val="ne_NP" w:bidi="ne_NP"/>
        </w:rPr>
      </w:r>
      <w:r>
        <w:rPr>
          <w:lang w:val="ne_NP" w:bidi="ne_NP"/>
        </w:rPr>
        <w:t>त्यसपछि येशूले व्यक्तिको दुष्ट विशेषताहरूको सूची प्रस्तुत गर्नुहुन्छ। येशूले पहिलो उल्लेख गर्नुभएको कुरा धोखा हो, जुनकुरा तब हुन्छ जब ब्यक्तिले झूट बोलिरहेको हुन्छ र विश्वासघातले भरिएको हुन्छ। त्यसपछि उहाँले वासनात्मक इच्छाहरू र ईर्ष्याको उल्लेख गर्नुहुन्छ, जसको अर्थ ब्यक्तिले अरू कसैको कुरा चाहन्छ। येशूले निन्दाको उल्लेख गर्नुहुन्छ, जसको अर्थ अरू कसैको बारेमा नराम्रो कुरा भन्नु हो, तर प्राय: यसलाई परमेश्वरको बारेमा नराम्रो कुरा भन्नको लागि प्रयोग गरिन्छ। उहाँले घमण्डको बारेमा कुरा गर्नुहुन्छ, जुन अहंकार वा आफूलाई अरूभन्दा राम्रो ठान्नु र मूर्खता हो, जसले परमेश्वरलाई नचिनेको र उहाँलाई चिन्न नचाहने व्यक्तिको विशेषतालाई जनाउँछ।</w:t>
      </w:r>
    </w:p>
    <w:p>
      <w:pPr/>
      <w:r>
        <w:rPr>
          <w:lang w:val="ne_NP" w:bidi="ne_NP"/>
        </w:rPr>
      </w:r>
      <w:r>
        <w:rPr>
          <w:lang w:val="ne_NP" w:bidi="ne_NP"/>
        </w:rPr>
        <w:t>यहाँ रोक्नुहोस् र तपाईंको संस्कृतिमा कस्ता विशेषताहरूले कसैलाई"खराब व्यक्ति" बनाउँछ भन्ने बारेमा छलफल गर्नुहोस्। तपाईंको संस्कृतिमा कुन कुराले कसैलाई "राम्रो व्यक्ति" बनाउँछ? तिनीहरूको बारेमा एक अर्कालाई वर्णन गर्नुहोस्।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७:१४–२३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२ दृश्यहरू छन्।</w:t>
      </w:r>
    </w:p>
    <w:p>
      <w:pPr/>
      <w:r>
        <w:rPr>
          <w:lang w:val="ne_NP" w:bidi="ne_NP"/>
        </w:rPr>
      </w:r>
      <w:r>
        <w:rPr>
          <w:b/>
          <w:lang w:val="ne_NP" w:bidi="ne_NP"/>
        </w:rPr>
        <w:t>पहिलो दृश्यमा:</w:t>
      </w:r>
      <w:r>
        <w:rPr>
          <w:lang w:val="ne_NP" w:bidi="ne_NP"/>
        </w:rPr>
        <w:t xml:space="preserve"> येशूले भीडलाई आउन र उहाँको कुरा सुन्न बोलाउनुहुन्छ। उहाँ भर्खरै फरिसीहरू र धार्मिक व्यवस्थाका शिक्षकहरूसँग कुरा गर्नु भएको छ। उहाँले भीडलाई भन्नुहुन्छ, "तपाईंहरू सबै सुन्न र बुझ्न प्रयास गर्नुहोस्। तपाईंको शरीरमा पस्ने कुराले तपाईंलाई अशुद्ध गर्दैन। तपाईंको हृदयबाट आउने कुराले तपाईं अशुद्ध हुनुहुन्छ।"</w:t>
      </w:r>
    </w:p>
    <w:p>
      <w:pPr/>
      <w:r>
        <w:rPr>
          <w:lang w:val="ne_NP" w:bidi="ne_NP"/>
        </w:rPr>
      </w:r>
      <w:r>
        <w:rPr>
          <w:b/>
          <w:lang w:val="ne_NP" w:bidi="ne_NP"/>
        </w:rPr>
        <w:t>दोस्रो दृश्यमा:</w:t>
      </w:r>
      <w:r>
        <w:rPr>
          <w:lang w:val="ne_NP" w:bidi="ne_NP"/>
        </w:rPr>
        <w:t xml:space="preserve"> येशू घरमा जानुहुन्छ, र उहाँका चेलाहरूले उहाँलाई यसको अर्थ के हो भनेर सोध्छन्। उहाँले तिनीहरूलाई आफ्नो अर्थ के हो भनेर व्याख्या गर्नुहुन्छ।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फरिसीहरू र धार्मिक व्यवस्थाका शिक्षकहरू अझै पनि त्यहाँ छन् (यद्यपि कथामा तिनीहरूको उल्लेख गरिएको छैन)</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येशूका चेलाहरू</w:t>
      </w:r>
    </w:p>
    <w:p>
      <w:pPr/>
      <w:r>
        <w:rPr>
          <w:lang w:val="ne_NP" w:bidi="ne_NP"/>
        </w:rPr>
      </w:r>
      <w:r>
        <w:rPr>
          <w:lang w:val="ne_NP" w:bidi="ne_NP"/>
        </w:rPr>
        <w:t>समूहको रूपमा, खण्डको सेटिङका यी भागहरूमा ध्यान दिनुहोस्: पहिलो दृश्यमा, येशूले फरिसीहरू र व्यवस्थाका शिक्षकहरूसँग आफ्नो बहस भर्खरै समाप्त गर्नुभएको छ। भीड पहिले नै येशू र फरिसीहरूसँग थियो, तर उहाँले अघिल्लो खण्डमा फरिसीहरूसँग सिधै कुरा गर्नुभएको थियो। अब येशूले भीडलाई आफूकहाँ आकर्षित गर्नुहुन्छ र तिनीहरूलाई सुन्न र बुझ्न प्रयास गर्न भन्नुहुन्छ - उहाँले भन्न लागेको कुरा महत्त्वपूर्ण छ। जब येशूले भीडलाई बुझ्न प्रयास गर्न अनुरोध गर्नुहुन्छ, यसको मतलब उहाँको सन्देश धेरै जटिल छ भन्ने होइन, तर मानिसहरूलाई स्वीकार गर्न गाह्रो हुन सक्छ। मानिसहरू, विशेष गरी फरिसीहरूले आफ्ना धार्मिक परम्पराहरूलाई नजिकबाट पछ्याउँथे र सोच्थे कि यदि तिनीहरूले निस्चित तरिकाले धोए र केही निस्चित खाना खाएनन् भने र अन्य धेरै परम्पराहरू र शुद्धिकरण रीतिरिवाजहरू पछ्याउँथे भने तिनीहरू पापबाट टाढा रहन सक्छन् र आत्मिक रूपमा शुद्ध र परमेश्वरको सामु स्वीकार्य हुन सक्छन्। येशूले तपाईंको हृदयबाट आउने कुराले तपाईं अशुद्ध पर्छ तर तपाईंको शरीरमा पस्ने कुराले होइन भनेर बयान गर्नुहुन्छ। फरिसीहरू वा भीडले येशूको शिक्षालाई कसरी प्रतिक्रिया दिन्छन् भनेर हामीलाई भनेको छैन। येशूले भीडलाई थप व्याख्या गर्नुहुन्न बरू यसको सट्टा, उहाँ त्याहाँबाट जानुहुन्छ। सायद यो स्वीकार गर्न गाह्रो बक्तब्य थियो, यसको अर्थ परमेश्वरको अगाडि कसरी स्वीकार्य हुन सक्छ भन्ने बारेमा मानिसहरूको बुझाइमा पूर्ण परिवर्तन हुनु हो। हामीलाई थाहा छ कि येशूसँग नजिकको सम्बन्ध भएका चेलाहरूले पनि येशूले भन्नुभएको कुराको अर्थ बुझेनन्, किनभने तिनीहरू बुद्धिमान नभएकोले होईन तर यो सोच्ने नयाँ तरिका थियो।</w:t>
      </w:r>
    </w:p>
    <w:p>
      <w:pPr/>
      <w:r>
        <w:rPr>
          <w:lang w:val="ne_NP" w:bidi="ne_NP"/>
        </w:rPr>
      </w:r>
      <w:r>
        <w:rPr>
          <w:lang w:val="ne_NP" w:bidi="ne_NP"/>
        </w:rPr>
        <w:t xml:space="preserve">यहाँ रोक्नुहोस् र यस प्रश्नलाई समूहमा छलफल गर्नुहोस्: तपाईंको बुझाई परिवर्तन भएको समयको कुनै कुराको वर्णन गर्नुहोस्। सोच्ने नयाँ तरिकालाई स्वीकार गर्न कति सजिलो थियो? अडियो रोक्‍नुहोस्। </w:t>
      </w:r>
    </w:p>
    <w:p>
      <w:pPr/>
      <w:r>
        <w:rPr>
          <w:lang w:val="ne_NP" w:bidi="ne_NP"/>
        </w:rPr>
      </w:r>
      <w:r>
        <w:rPr>
          <w:lang w:val="ne_NP" w:bidi="ne_NP"/>
        </w:rPr>
        <w:t>दोस्रो दृश्यमा, येशू घर भित्र हुनुहुन्छ। उहाँका चेलाहरू उहाँकहाँ आउँछन् र उहाँको अर्थ के हो भनेर सोध्छन्। चेलाहरूले येशूको अर्थ के हो भन्ने बारेमा प्रश्नहरू सोध्नु सामान्य थियो। तिनीहरूले येशूबाट सिक्दै छन किनभने उहाँ तिनीहरूको शिक्षक हुनुहुन्छ। येशूले आफ्ना चेलाहरूलाई प्रश्नहरू सोध्नुहुन्छ जसको जवाफको आशा गर्नुहुन्न। यदि तिनीहरूले बुझेनन् भने येशूले सोध्नु भन्नु हुन्छ। येशूले वास्तवमा के भनिरहनु भएको छ भने खानाले तपाईंलाई अशुद्ध गर्न सक्दैन। खाना तपाईंको हृदयमा जाँदैन - यो तपाईंको पेटमा जान्छ र त्यसपछि तपाईंको शरीरबाट बाहिर जान्छ। हामीलाई थप जानकारी दिन येशूले मर्कूससँग कुरा गरेपछि कृयाकलापमा परिवर्तन हुन्छ। परमेश्वरको नजर मा हरेक प्रकारको खाना स्वीकार्य छ भनेर येशूले घोषणा गर्नुभएको हो भनेर मर्कूसले बताउनु भएको छ। पुरानो नियममा केही खानेकुरालाई अशुद्ध मानिन्थ्यो, जसले गर्दा हामी सबै हाम्रो हृदयमा पापलिएर जन्मिएका छौं र मुक्तिदाताको आवश्यकता छ भनेर सम्झना दिलाउँछ। मर्कूसले हामिलाई भन्दछन कि येशूले सबै खानाहरू "शुद्ध" ("शुद्ध" को अर्थ परमेश्वरलाई स्वीकार्य हुनु हो) छन भनेर घोषणा गर्नुभएको छ। येशू प्रतिज्ञा गरिएको मुक्तिदाता हुनुहुन्छ, जसले मानिसहरूको पापबाट शुद्ध गर्नु हुनेछ र तिनीहरूको हृदयको इच्छाहरूलाई परिवर्तन गर्नुहुनेछ।</w:t>
      </w:r>
    </w:p>
    <w:p>
      <w:pPr/>
      <w:r>
        <w:rPr>
          <w:lang w:val="ne_NP" w:bidi="ne_NP"/>
        </w:rPr>
      </w:r>
      <w:r>
        <w:rPr>
          <w:lang w:val="ne_NP" w:bidi="ne_NP"/>
        </w:rPr>
        <w:t>येशूले अझै भन्नुहुन्छ कि मानिसबाट बाहिर निस्कने कुराले तिनीहरूलाई अशुद्ध गर्छ। जे मानिसको हृदयमा हुन्छ त्यो उसबाट बाहिर निस्कन्छ - दुष्ट विचारहरू, यौन अनैतिकता, चोरी, हत्या, व्यभिचार, दुष्ट लोभ, धोखा, संवेदनशीलता, ईर्ष्या, निन्दा, घमण्ड, मूर्खता। यी सबै भित्रबाट आएका आउँछन्, र व्यक्तिलाई अशुद्ध गर्छन।</w:t>
      </w:r>
    </w:p>
    <w:p>
      <w:pPr/>
      <w:r>
        <w:rPr>
          <w:lang w:val="ne_NP" w:bidi="ne_NP"/>
        </w:rPr>
      </w:r>
      <w:r>
        <w:rPr>
          <w:lang w:val="ne_NP" w:bidi="ne_NP"/>
        </w:rPr>
        <w:t xml:space="preserve">यहाँ रोक्नुहोस् र समूहमा छलफल गर्नुहोस्: गलत कार्य के हो भनेर तपाईंले सिकाउँदै हुनुहुन्छ भने ब्यक्तिको दुष्ट कृयाकलाप र यसको विशेषताहरूको बारेमा कसरी कुरा गर्नुहुन्छ? तपाईंले यस विशेषताहरूको सूचीलाई कसरी वर्णन गर्नुहुन्छ? तपाईंले सूचीमा भएका कृयाकलापहरूलाई कसरी सम्झनु हुनेछ? १३ कृयाकलापहरू र विशेषताहरूको सूची बताउने अभ्यास गर्नुहोस् र तिनीहरूको बारेमा कुरा गर्ने सबैभन्दा राम्रो तरिका के हो भनेर निर्णय गर्नुहोस्। यदि यसलाई अर्को तरिकाले सम्झन सजिलो हुन्छ भने तपाईंले सूचीलाई पुनः क्रममा राख्न सक्नुहुन्छ।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७:१४–२३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फरिसीहरू र धार्मिक व्यवस्थाका शिक्षकहरू अझै पनि त्यहाँ छन् (यद्यपि कथामा तिनीहरूको उल्लेख गरिएको छैन)</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येशूका चेलाहरू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येशूले भीडलाई आफूकहाँ बोलाउनुहुन्छ। उहाँले तिनीहरूलाई व्याख्या गर्नुहुन्छ कि तिनीहरूमा पस्ने बाहिरको कुनै पनि कुराले व्यक्तिलाई अशुद्ध गर्न सक्दैन। उसबाट बाहिर निस्केका कुराहरूले उसलाई अशुद्ध गर्छ।</w:t>
      </w:r>
    </w:p>
    <w:p>
      <w:pPr/>
      <w:r>
        <w:rPr>
          <w:lang w:val="ne_NP" w:bidi="ne_NP"/>
        </w:rPr>
      </w:r>
      <w:r>
        <w:rPr>
          <w:lang w:val="ne_NP" w:bidi="ne_NP"/>
        </w:rPr>
        <w:t>नाटकलाई केहि छिन रोक्नुहोस। येशूको भूमिका खेल्ने व्यक्तिलाई सोध्नुहोस्, "तपाईं के सोचिरहनु भएको छ वा के महसुस गरिरहनु भएको छ?" तपाईंले यस्तो कुरा सुन्न सक्नुहुन्छ, "म सबैले बुझोस् भनेर सुनिश्चित गर्न चाहन्छु," "म फरिसीहरू र धार्मिक व्यवस्थाका शिक्षकहरूबाट निराश छु" वा "म परमेश्वरको बारेमा साँचोकुरा नबुझ्ने मानिसहरूलाई मद्दत गर्न खोजिरहेछु।" नाटकलाई जारी राख्नुहोस्।</w:t>
      </w:r>
    </w:p>
    <w:p>
      <w:pPr/>
      <w:r>
        <w:rPr>
          <w:lang w:val="ne_NP" w:bidi="ne_NP"/>
        </w:rPr>
      </w:r>
      <w:r>
        <w:rPr>
          <w:lang w:val="ne_NP" w:bidi="ne_NP"/>
        </w:rPr>
        <w:t>येशू घर भित्र जानुहुन्छ। उहाँका चेलाहरूले उहाँको शिक्षाको बारेमा सोध्छन्।</w:t>
      </w:r>
    </w:p>
    <w:p>
      <w:pPr/>
      <w:r>
        <w:rPr>
          <w:lang w:val="ne_NP" w:bidi="ne_NP"/>
        </w:rPr>
      </w:r>
      <w:r>
        <w:rPr>
          <w:lang w:val="ne_NP" w:bidi="ne_NP"/>
        </w:rPr>
        <w:t>नाटकलाई केहि छिन रोक्नुहोस। चेलाहरूको भूमिका खेल्ने मानिसहरूलाई सोध्नुहोस्, "तपाईं के सोचिरहनु भएको छ वा के महसुस गरिरहनु भएको छ?" तपाईंले यस्तो कुरा सुन्न सक्नुहुन्छ, "हामी अझै भ्रममा छौं," "हामी बुझ्दैनौ" वा "येशू हाम्रो परम्पराहरूको विरुद्धमा जानुहुन्छ भन्ने देखिन्छ र हामी बुझ्दैनौ।" नाटकलाई जारी राख्नुहोस्।</w:t>
      </w:r>
    </w:p>
    <w:p>
      <w:pPr/>
      <w:r>
        <w:rPr>
          <w:lang w:val="ne_NP" w:bidi="ne_NP"/>
        </w:rPr>
      </w:r>
      <w:r>
        <w:rPr>
          <w:lang w:val="ne_NP" w:bidi="ne_NP"/>
        </w:rPr>
        <w:t>येशूले तिनीहरूलाई भन्नुहुन्छ, "के तिमीहरू पनि बुझ्दैनौ? के तिमीहरु देख्दैनौ कि बाहिरबाट मानिस भित्र पस्ने कुराले उसलाई अशुद्ध पार्न सक्दैन? यो उसको हृदयमा प्रवेश गर्दैन, तर पेटमा जान्छ, र त्यसपछि उसको शरीरलाई छोड्छ।" त्यसपछि उहाँले व्याख्या गर्नुहुन्छ, "व्यक्तिबाट बाहिर निस्कने कुराले तिनीहरूलाई अशुद्ध गर्छ।"</w:t>
      </w:r>
    </w:p>
    <w:p>
      <w:pPr/>
      <w:r>
        <w:rPr>
          <w:lang w:val="ne_NP" w:bidi="ne_NP"/>
        </w:rPr>
      </w:r>
      <w:r>
        <w:rPr>
          <w:lang w:val="ne_NP" w:bidi="ne_NP"/>
        </w:rPr>
        <w:t>नाटकलाई केहि छिन रोक्नुहोस। येशूको भूमिका खेल्ने कलाकारलाई सोध्नुहोस्, "तपाईं के सोचिरहनु भएको छ वा के महसुस गरिरहनु भएको छ?" तपाईंले यस्तो कुरा सुन्न सक्नुहुन्छ, "निरासा वा "म तिनीहरूलाई मानिसहरूको हृदयमा भित्र के छ भनेर हेर्न मानिसहरूको कृयाकलापहरू र बाहिरी प्रस्तुतिकरणलाई हेर्नबाट बचाउने प्रयास गर्छु।" नाटकलाई जारी राख्नुहोस्।</w:t>
      </w:r>
    </w:p>
    <w:p>
      <w:pPr/>
      <w:r>
        <w:rPr>
          <w:lang w:val="ne_NP" w:bidi="ne_NP"/>
        </w:rPr>
      </w:r>
      <w:r>
        <w:rPr>
          <w:lang w:val="ne_NP" w:bidi="ne_NP"/>
        </w:rPr>
        <w:t>अभिनय पछि: चेलाहरूको भूमिका खेल्ने मानिसहरूलाई सोध्नुहोस्, "तपाईंलाई कस्तो महसुस भइरहेको छ?" तपाईंले यस्तो कुरा सुन्न सक्नुहुन्छ, "हामीलाई सबै कुरा परिवर्तन भइरहेको छ जस्तो महसुस हुन्छ" वा "हामी अझै बुझ्दैनौ।"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७:१४–२३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येशूले भीडलाई आउन र सुन्न बोलाउनुभयो, र उहाँले भन्नुभयो, "तिमीहरू सबैले सुन। बुझ्न प्रयास गर्नुहोस्। तपाईंको शरीरमा पस्ने कुराले तपाईंलाई अशुद्ध गर्दैन। तपाईंको हृदयमा आउने कुराले तपाईं अशुद्ध हुनुहुन्छ।</w:t>
      </w:r>
    </w:p>
    <w:p>
      <w:pPr/>
      <w:r>
        <w:rPr>
          <w:lang w:val="ne_NP" w:bidi="ne_NP"/>
        </w:rPr>
      </w:r>
      <w:r>
        <w:rPr>
          <w:lang w:val="ne_NP" w:bidi="ne_NP"/>
        </w:rPr>
        <w:t xml:space="preserve">जब येशू </w:t>
      </w:r>
      <w:r>
        <w:rPr>
          <w:b/>
          <w:lang w:val="ne_NP" w:bidi="ne_NP"/>
        </w:rPr>
        <w:t>अशुद्धता</w:t>
      </w:r>
      <w:r>
        <w:rPr>
          <w:lang w:val="ne_NP" w:bidi="ne_NP"/>
        </w:rPr>
        <w:t>को बारेमा कुरा गर्नुहुन्छ, लागि यस्तो स्थितिको कुरा गर्दै हुनुहुन्छ जहाँ कुनै व्यक्ति वा चीज परमेश्वरको सेवाको लागि योग्य हुन्छ वा केही विशेषताका कारण छ जस त्यस समयमा सेवाको लागि अयोग्य हुन्छ। मानिसहरू आफ्नो कृयाकलापहरू र स्वास्थ्यले फेरि अशुद्ध वा शुद्ध हुन सक्छन्।</w:t>
      </w:r>
    </w:p>
    <w:p>
      <w:pPr/>
      <w:r>
        <w:rPr>
          <w:lang w:val="ne_NP" w:bidi="ne_NP"/>
        </w:rPr>
      </w:r>
      <w:r>
        <w:rPr>
          <w:lang w:val="ne_NP" w:bidi="ne_NP"/>
        </w:rPr>
        <w:t xml:space="preserve">यहाँ रोक्नुहोस् र समूहमा छलफल गर्नुहोस्, तपाईंले </w:t>
      </w:r>
      <w:r>
        <w:rPr>
          <w:b/>
          <w:lang w:val="ne_NP" w:bidi="ne_NP"/>
        </w:rPr>
        <w:t>अशुद्धता</w:t>
      </w:r>
      <w:r>
        <w:rPr>
          <w:lang w:val="ne_NP" w:bidi="ne_NP"/>
        </w:rPr>
        <w:t xml:space="preserve">को लागि कुन शब्द वा वाक्यांश प्रयोग गर्नुहुनेछ। अडियो रोक्‍नुहोस्। </w:t>
      </w:r>
    </w:p>
    <w:p>
      <w:pPr/>
      <w:r>
        <w:rPr>
          <w:lang w:val="ne_NP" w:bidi="ne_NP"/>
        </w:rPr>
      </w:r>
      <w:r>
        <w:rPr>
          <w:lang w:val="ne_NP" w:bidi="ne_NP"/>
        </w:rPr>
        <w:t xml:space="preserve">येशूले भन्नुहुन्छ कि तपाईंको हृदयबाट आउने कुराले तपाईंलाई अशुद्ध पार्छ। </w:t>
      </w:r>
      <w:r>
        <w:rPr>
          <w:b/>
          <w:lang w:val="ne_NP" w:bidi="ne_NP"/>
        </w:rPr>
        <w:t>हृदयलाई</w:t>
      </w:r>
      <w:r>
        <w:rPr>
          <w:lang w:val="ne_NP" w:bidi="ne_NP"/>
        </w:rPr>
        <w:t xml:space="preserve"> मानिसहरूको भावनाहरू र विशेषताहरू हुने ठाउँको रूपमा मानिन्थ्यो। तपाईंले अघिल्लो खण्डहरूमा "हृदय" को लागि प्रयोग गरेको शब्द वा वाक्यांश प्रयोग गर्नुहोस्।</w:t>
      </w:r>
    </w:p>
    <w:p>
      <w:pPr/>
      <w:r>
        <w:rPr>
          <w:lang w:val="ne_NP" w:bidi="ne_NP"/>
        </w:rPr>
      </w:r>
      <w:r>
        <w:rPr>
          <w:lang w:val="ne_NP" w:bidi="ne_NP"/>
        </w:rPr>
        <w:t xml:space="preserve">येशू भीडबाट टाढा हुन घरमा जानुभयो, र उहाँका चेलाहरूले उहाँले भर्खरै प्रयोग गरेको दृष्टान्तको अर्थ के हो भनेर सोधे। र यस खण्डमा </w:t>
      </w:r>
      <w:r>
        <w:rPr>
          <w:lang w:val="ne_NP" w:bidi="ne_NP"/>
        </w:rPr>
        <w:t>चेलाहरू</w:t>
      </w:r>
      <w:r>
        <w:rPr>
          <w:lang w:val="ne_NP" w:bidi="ne_NP"/>
        </w:rPr>
        <w:t>को लागि त्यही शब्द प्रयोग गर्न सक्नुहुन्छ जुन तपाईंले मर्कूसमा अघिल्लो खण्डहरूमा प्रयोग गर्नुभएको छ।</w:t>
      </w:r>
    </w:p>
    <w:p>
      <w:pPr/>
      <w:r>
        <w:rPr>
          <w:lang w:val="ne_NP" w:bidi="ne_NP"/>
        </w:rPr>
      </w:r>
      <w:r>
        <w:rPr>
          <w:lang w:val="ne_NP" w:bidi="ne_NP"/>
        </w:rPr>
        <w:t xml:space="preserve">यो </w:t>
      </w:r>
      <w:r>
        <w:rPr>
          <w:b/>
          <w:lang w:val="ne_NP" w:bidi="ne_NP"/>
        </w:rPr>
        <w:t>दृष्टान्त</w:t>
      </w:r>
      <w:r>
        <w:rPr>
          <w:lang w:val="ne_NP" w:bidi="ne_NP"/>
        </w:rPr>
        <w:t xml:space="preserve"> येशूले भन्नु भएको विशेष प्रकारको कथा थियो। परमेश्वरको बारेमा गहिरो कुराहरूको वर्णन गर्न दैनिक प्रयोग गर्ने कुराहरू भन्नुभयो। मानिसहरूले वास्तवमा सुन्ने प्रयास नगरेसम्म दृष्टान्त प्राय: बुझ्न गाह्रो थियो।</w:t>
      </w:r>
    </w:p>
    <w:p>
      <w:pPr/>
      <w:r>
        <w:rPr>
          <w:lang w:val="ne_NP" w:bidi="ne_NP"/>
        </w:rPr>
      </w:r>
      <w:r>
        <w:rPr>
          <w:lang w:val="ne_NP" w:bidi="ne_NP"/>
        </w:rPr>
        <w:t xml:space="preserve">यहाँ रोक्नुहोस् र तपाईंले </w:t>
      </w:r>
      <w:r>
        <w:rPr>
          <w:b/>
          <w:lang w:val="ne_NP" w:bidi="ne_NP"/>
        </w:rPr>
        <w:t>दृष्टान्तको</w:t>
      </w:r>
      <w:r>
        <w:rPr>
          <w:lang w:val="ne_NP" w:bidi="ne_NP"/>
        </w:rPr>
        <w:t xml:space="preserve"> लागि कुन शब्द वा वाक्यांश प्रयोग गर्नुहुनेछ भन्ने बारेमा समूहमा छलफल गर्नुहोस्। थप जानकारीको लागि मुख्य शब्दावलीमा </w:t>
      </w:r>
      <w:r>
        <w:rPr>
          <w:lang w:val="ne_NP" w:bidi="ne_NP"/>
        </w:rPr>
        <w:t>दृष्टान्त</w:t>
      </w:r>
      <w:r>
        <w:rPr>
          <w:lang w:val="ne_NP" w:bidi="ne_NP"/>
        </w:rPr>
        <w:t xml:space="preserve"> हेर्नुहोस्। अडियो रोक्‍नुहोस्। </w:t>
      </w:r>
    </w:p>
    <w:p>
      <w:pPr/>
      <w:r>
        <w:rPr>
          <w:lang w:val="ne_NP" w:bidi="ne_NP"/>
        </w:rPr>
      </w:r>
      <w:r>
        <w:rPr>
          <w:lang w:val="ne_NP" w:bidi="ne_NP"/>
        </w:rPr>
        <w:t>येशू दुष्ट कुराहरूको बारेमा कुरा गर्न थाल्नुहुन्छ।</w:t>
      </w:r>
    </w:p>
    <w:p>
      <w:pPr/>
      <w:r>
        <w:rPr>
          <w:lang w:val="ne_NP" w:bidi="ne_NP"/>
        </w:rPr>
      </w:r>
      <w:r>
        <w:rPr>
          <w:b/>
          <w:lang w:val="ne_NP" w:bidi="ne_NP"/>
        </w:rPr>
        <w:t>दुष्ट विचारहरू</w:t>
      </w:r>
      <w:r>
        <w:rPr>
          <w:lang w:val="ne_NP" w:bidi="ne_NP"/>
        </w:rPr>
        <w:t xml:space="preserve"> मानिसहरूको विचारहरू हुन् जसले तिनीहरूलाई दुष्ट कुराहरू गर्न प्रेरित गर्छ। त्यसपछि, हामी दुष्ट कुराहरूलाई त्यसका कृयाकलापहरू र विशेषताहरूमा विभाजित गर्न सक्छौं।</w:t>
      </w:r>
    </w:p>
    <w:p>
      <w:pPr/>
      <w:r>
        <w:rPr>
          <w:lang w:val="ne_NP" w:bidi="ne_NP"/>
        </w:rPr>
      </w:r>
      <w:r>
        <w:rPr>
          <w:lang w:val="ne_NP" w:bidi="ne_NP"/>
        </w:rPr>
        <w:t xml:space="preserve">येशूले कुरा गर्ने कृयाकलापहरू </w:t>
      </w:r>
      <w:r>
        <w:rPr>
          <w:b/>
          <w:lang w:val="ne_NP" w:bidi="ne_NP"/>
        </w:rPr>
        <w:t>यौन अनैतिकता</w:t>
      </w:r>
      <w:r>
        <w:rPr>
          <w:lang w:val="ne_NP" w:bidi="ne_NP"/>
        </w:rPr>
        <w:t xml:space="preserve"> (वा </w:t>
      </w:r>
      <w:r>
        <w:rPr>
          <w:b/>
          <w:lang w:val="ne_NP" w:bidi="ne_NP"/>
        </w:rPr>
        <w:t>व्यभिचार</w:t>
      </w:r>
      <w:r>
        <w:rPr>
          <w:lang w:val="ne_NP" w:bidi="ne_NP"/>
        </w:rPr>
        <w:t>) हुन्। यो कुनै पनि प्रकारको यौन अनैतिकतालाई जनाउने बृहत शब्द हो।</w:t>
      </w:r>
    </w:p>
    <w:p>
      <w:pPr/>
      <w:r>
        <w:rPr>
          <w:lang w:val="ne_NP" w:bidi="ne_NP"/>
        </w:rPr>
      </w:r>
      <w:r>
        <w:rPr>
          <w:lang w:val="ne_NP" w:bidi="ne_NP"/>
        </w:rPr>
        <w:t xml:space="preserve">त्यसपछि उहाँले </w:t>
      </w:r>
      <w:r>
        <w:rPr>
          <w:b/>
          <w:lang w:val="ne_NP" w:bidi="ne_NP"/>
        </w:rPr>
        <w:t>चोरी</w:t>
      </w:r>
      <w:r>
        <w:rPr>
          <w:lang w:val="ne_NP" w:bidi="ne_NP"/>
        </w:rPr>
        <w:t xml:space="preserve">, </w:t>
      </w:r>
      <w:r>
        <w:rPr>
          <w:b/>
          <w:lang w:val="ne_NP" w:bidi="ne_NP"/>
        </w:rPr>
        <w:t>चोरी गर्नु</w:t>
      </w:r>
      <w:r>
        <w:rPr>
          <w:lang w:val="ne_NP" w:bidi="ne_NP"/>
        </w:rPr>
        <w:t xml:space="preserve">, र </w:t>
      </w:r>
      <w:r>
        <w:rPr>
          <w:b/>
          <w:lang w:val="ne_NP" w:bidi="ne_NP"/>
        </w:rPr>
        <w:t>हत्या</w:t>
      </w:r>
      <w:r>
        <w:rPr>
          <w:lang w:val="ne_NP" w:bidi="ne_NP"/>
        </w:rPr>
        <w:t xml:space="preserve"> बारेमा कुरा गर्नुहुन्छ।</w:t>
      </w:r>
    </w:p>
    <w:p>
      <w:pPr/>
      <w:r>
        <w:rPr>
          <w:lang w:val="ne_NP" w:bidi="ne_NP"/>
        </w:rPr>
      </w:r>
      <w:r>
        <w:rPr>
          <w:lang w:val="ne_NP" w:bidi="ne_NP"/>
        </w:rPr>
        <w:t xml:space="preserve">उहाँले </w:t>
      </w:r>
      <w:r>
        <w:rPr>
          <w:lang w:val="ne_NP" w:bidi="ne_NP"/>
        </w:rPr>
        <w:t>व्यभिचारको</w:t>
      </w:r>
      <w:r>
        <w:rPr>
          <w:lang w:val="ne_NP" w:bidi="ne_NP"/>
        </w:rPr>
        <w:t xml:space="preserve"> बारेमा कुरा गर्नुहुन्छ, जुन तपाईंको पत्नी वा पति नभएको व्यक्तिसँगको यौन अनैतिकता हो।</w:t>
      </w:r>
    </w:p>
    <w:p>
      <w:pPr/>
      <w:r>
        <w:rPr>
          <w:lang w:val="ne_NP" w:bidi="ne_NP"/>
        </w:rPr>
      </w:r>
      <w:r>
        <w:rPr>
          <w:lang w:val="ne_NP" w:bidi="ne_NP"/>
        </w:rPr>
        <w:t xml:space="preserve">उहाँले </w:t>
      </w:r>
      <w:r>
        <w:rPr>
          <w:b/>
          <w:lang w:val="ne_NP" w:bidi="ne_NP"/>
        </w:rPr>
        <w:t>लोभको</w:t>
      </w:r>
      <w:r>
        <w:rPr>
          <w:lang w:val="ne_NP" w:bidi="ne_NP"/>
        </w:rPr>
        <w:t xml:space="preserve"> बारेमा कुरा गर्नुहुन्छ, जसले यौनिक हसाबले ईर्ष्यालाई जनाउन सक्छ। </w:t>
      </w:r>
    </w:p>
    <w:p>
      <w:pPr/>
      <w:r>
        <w:rPr>
          <w:lang w:val="ne_NP" w:bidi="ne_NP"/>
        </w:rPr>
      </w:r>
      <w:r>
        <w:rPr>
          <w:lang w:val="ne_NP" w:bidi="ne_NP"/>
        </w:rPr>
        <w:t xml:space="preserve">उहाँले </w:t>
      </w:r>
      <w:r>
        <w:rPr>
          <w:b/>
          <w:lang w:val="ne_NP" w:bidi="ne_NP"/>
        </w:rPr>
        <w:t>दुष्टताको</w:t>
      </w:r>
      <w:r>
        <w:rPr>
          <w:lang w:val="ne_NP" w:bidi="ne_NP"/>
        </w:rPr>
        <w:t xml:space="preserve"> बारेमा कुरा गर्नुहुन्छ, जुन सामान्य शब्द हो जसले जानीबुझी गरेको दुष्ट कार्यहरूलाई जनाउँछ।</w:t>
      </w:r>
    </w:p>
    <w:p>
      <w:pPr/>
      <w:r>
        <w:rPr>
          <w:lang w:val="ne_NP" w:bidi="ne_NP"/>
        </w:rPr>
      </w:r>
      <w:r>
        <w:rPr>
          <w:lang w:val="ne_NP" w:bidi="ne_NP"/>
        </w:rPr>
        <w:t>त्यसपछि येशूले दुष्टका विशेषताहरूको सूची दिनुहुन्छ:</w:t>
      </w:r>
    </w:p>
    <w:p>
      <w:pPr>
        <w:pStyle w:val="ListBullet"/>
        <w:spacing w:line="240" w:lineRule="auto"/>
        <w:ind w:left="720"/>
      </w:pPr>
      <w:r>
        <w:rPr>
          <w:lang w:val="ne_NP" w:bidi="ne_NP"/>
        </w:rPr>
      </w:r>
      <w:r>
        <w:rPr>
          <w:b/>
          <w:lang w:val="ne_NP" w:bidi="ne_NP"/>
        </w:rPr>
        <w:t>धोखा त्यो</w:t>
      </w:r>
      <w:r>
        <w:rPr>
          <w:lang w:val="ne_NP" w:bidi="ne_NP"/>
        </w:rPr>
        <w:t xml:space="preserve"> हो जब कसैले झूट बोल्छ र विश्वासघातले भरिएको हुन्छ।</w:t>
      </w:r>
    </w:p>
    <w:p>
      <w:pPr>
        <w:pStyle w:val="ListBullet"/>
        <w:spacing w:line="240" w:lineRule="auto"/>
        <w:ind w:left="720"/>
      </w:pPr>
      <w:r>
        <w:rPr>
          <w:lang w:val="ne_NP" w:bidi="ne_NP"/>
        </w:rPr>
      </w:r>
      <w:r>
        <w:rPr>
          <w:b/>
          <w:lang w:val="ne_NP" w:bidi="ne_NP"/>
        </w:rPr>
        <w:t>वासनात्मक इच्छाहरू</w:t>
      </w:r>
    </w:p>
    <w:p>
      <w:pPr>
        <w:pStyle w:val="ListBullet"/>
        <w:spacing w:line="240" w:lineRule="auto"/>
        <w:ind w:left="720"/>
      </w:pPr>
      <w:r>
        <w:rPr>
          <w:lang w:val="ne_NP" w:bidi="ne_NP"/>
        </w:rPr>
      </w:r>
      <w:r>
        <w:rPr>
          <w:b/>
          <w:lang w:val="ne_NP" w:bidi="ne_NP"/>
        </w:rPr>
        <w:t>ईर्ष्या</w:t>
      </w:r>
      <w:r>
        <w:rPr>
          <w:lang w:val="ne_NP" w:bidi="ne_NP"/>
        </w:rPr>
        <w:t xml:space="preserve"> त्यो हो जब कसैले अरू कसैको कुरा चाहन्छ।</w:t>
      </w:r>
    </w:p>
    <w:p>
      <w:pPr>
        <w:pStyle w:val="ListBullet"/>
        <w:spacing w:line="240" w:lineRule="auto"/>
        <w:ind w:left="720"/>
      </w:pPr>
      <w:r>
        <w:rPr>
          <w:lang w:val="ne_NP" w:bidi="ne_NP"/>
        </w:rPr>
      </w:r>
      <w:r>
        <w:rPr>
          <w:b/>
          <w:lang w:val="ne_NP" w:bidi="ne_NP"/>
        </w:rPr>
        <w:t>निन्दा</w:t>
      </w:r>
      <w:r>
        <w:rPr>
          <w:lang w:val="ne_NP" w:bidi="ne_NP"/>
        </w:rPr>
        <w:t xml:space="preserve"> त्यो हो जो अरू कसैको बारेमा नराम्रो कुरा भन्छ तर प्राय: परमेश्वरको बारेमा नराम्रो कुरा भन्नको लागि प्रयोग गरिन्छ।</w:t>
      </w:r>
    </w:p>
    <w:p>
      <w:pPr>
        <w:pStyle w:val="ListBullet"/>
        <w:spacing w:line="240" w:lineRule="auto"/>
        <w:ind w:left="720"/>
      </w:pPr>
      <w:r>
        <w:rPr>
          <w:lang w:val="ne_NP" w:bidi="ne_NP"/>
        </w:rPr>
      </w:r>
      <w:r>
        <w:rPr>
          <w:b/>
          <w:lang w:val="ne_NP" w:bidi="ne_NP"/>
        </w:rPr>
        <w:t>घमण्ड</w:t>
      </w:r>
      <w:r>
        <w:rPr>
          <w:lang w:val="ne_NP" w:bidi="ne_NP"/>
        </w:rPr>
        <w:t xml:space="preserve"> भनेको अहंकार वा आफूलाई अरूभन्दा राम्रो ठान्नु हो।</w:t>
      </w:r>
    </w:p>
    <w:p>
      <w:pPr>
        <w:pStyle w:val="ListBullet"/>
        <w:spacing w:line="240" w:lineRule="auto"/>
        <w:ind w:left="720"/>
      </w:pPr>
      <w:r>
        <w:rPr>
          <w:lang w:val="ne_NP" w:bidi="ne_NP"/>
        </w:rPr>
      </w:r>
      <w:r>
        <w:rPr>
          <w:b/>
          <w:lang w:val="ne_NP" w:bidi="ne_NP"/>
        </w:rPr>
        <w:t>मूर्खताले</w:t>
      </w:r>
      <w:r>
        <w:rPr>
          <w:lang w:val="ne_NP" w:bidi="ne_NP"/>
        </w:rPr>
        <w:t xml:space="preserve"> परमेश्वरलाई नचिनेको र उहाँलाई चिन्न नचाहने व्यक्तिको विशेषतालाई जनाउँछ।</w:t>
      </w:r>
    </w:p>
    <w:p>
      <w:pPr/>
      <w:r>
        <w:rPr>
          <w:lang w:val="ne_NP" w:bidi="ne_NP"/>
        </w:rPr>
      </w:r>
      <w:r>
        <w:rPr>
          <w:lang w:val="ne_NP" w:bidi="ne_NP"/>
        </w:rPr>
        <w:t>यी कुराहरू कसैको चरित्र भित्रबाट आएका हुन्। यी कुराहरू हुन् जसले कसैलाई अशुद्ध वा अपवित्र वा परमेश्वरको सेवाको लागि अयोग्य बनाउँछ।</w:t>
      </w:r>
    </w:p>
    <w:p>
      <w:pPr/>
      <w:r>
        <w:rPr>
          <w:lang w:val="ne_NP" w:bidi="ne_NP"/>
        </w:rPr>
      </w:r>
      <w:r>
        <w:rPr>
          <w:lang w:val="ne_NP" w:bidi="ne_NP"/>
        </w:rPr>
        <w:t>यहाँ रोक्नुहोस् र यी दुष्ट कृयाकलापहरू र विशेषताहरूको लागि तपाईंले कुन शब्दहरू वा वाक्यांशहरू प्रयोग गर्नुहुनेछ भनेर समूहमा छलफल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7:24–30</w:t>
      </w:r>
      <w:r>
        <w:rPr>
          <w:lang w:val="ne_NP" w:bidi="ne_NP"/>
        </w:rPr>
      </w:r>
    </w:p>
    <w:p>
      <w:pPr>
        <w:pStyle w:val="Heading3"/>
      </w:pPr>
      <w:r>
        <w:rPr>
          <w:lang w:val="ne_NP" w:bidi="ne_NP"/>
        </w:rPr>
        <w:t>Step 1</w:t>
      </w:r>
    </w:p>
    <w:p>
      <w:pPr/>
      <w:r>
        <w:rPr>
          <w:lang w:val="ne_NP" w:bidi="ne_NP"/>
        </w:rPr>
      </w:r>
      <w:r>
        <w:rPr>
          <w:lang w:val="ne_NP" w:bidi="ne_NP"/>
        </w:rPr>
        <w:t>यस चरणमा, मर्कूस ७:२४–३० सुन्नुहोस् र यसलाई आफ्नो हृदयमा राख्नुहोस्।</w:t>
      </w:r>
    </w:p>
    <w:p>
      <w:pPr/>
      <w:r>
        <w:rPr>
          <w:lang w:val="ne_NP" w:bidi="ne_NP"/>
        </w:rPr>
      </w:r>
      <w:r>
        <w:rPr>
          <w:lang w:val="ne_NP" w:bidi="ne_NP"/>
        </w:rPr>
        <w:t>सम्भव भएमा तीन फरक अनुवादहरूमा मर्कूस ७:२४–३०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७:२४–३० को श्रव्य संस्करण सुन्‍नुहोस्।</w:t>
      </w:r>
    </w:p>
    <w:p>
      <w:pPr/>
      <w:r>
        <w:rPr>
          <w:lang w:val="ne_NP" w:bidi="ne_NP"/>
        </w:rPr>
      </w:r>
      <w:r>
        <w:rPr>
          <w:lang w:val="ne_NP" w:bidi="ne_NP"/>
        </w:rPr>
        <w:t>हामीलाई थाहा छ कि यो कथा यसको अघिल्लो शिक्षापछि भएको थियो, तर कति समय पछि हामीलाई थाहा छैन। तपाईंले बितेको समयको लागि सामान्य शब्द प्रयोग गर्नुहुन्छ भनेर निश्चित गर्नुहोस्। मत्तीको त्यही कथाबाट हामीलाइ थाहा हुन्छ कि चेलाहरू येशूसँगै गए, यद्यपि तिनीहरूको यहाँ उल्लेख गरिएको छैन। अघिल्लो पदहरूमा येशूले बाहिरी रीतिरिवाज शुद्धता भन्दा भित्री शुद्धता राम्रो हो भनेर सिकाउनु भएको छ। यहूदी रीतिरिवाज नियमहरूको एउटा भाग यो थियो जो यदि तिनीहरूले गैर-यहूदी मानिसहरू (अन्यजातिहरू भनिन्छ) लाई छुए वा केही गर्थे भने तिनीहरू अशुद्ध हुन्थे। यद्यपि, येशू यहूदी भूमिको उत्तरको सिरियाली फोनिकेको टायरको क्षेत्रमा जानुहुन्छ। यो एक पटक मात्र येशू इस्राएलको सीमा बाहिर यात्रा गर्नुभयो। येशूले आफ्नो शब्दहरूमा सिकाएको कुरा व्यावहारमा देखाउँदै हुनुहुन्छ कि हाम्रो बाहिरी कृयाकलापहरूले हामी शुद्ध वा अशुद्ध हुँदैनौ। मर्कूसले आफ्नो पुस्तकमा नयाँ अन्यजाति विश्वासीहरू (गैर यहूदी विश्वासीहरू) सँग कुरा गरिरहेका छन् भनेर याद गर्नुहोस्। मर्कूसले नयाँ अन्यजाति विश्वासीहरूलाई येशूले साँच्चै तिनीहरूलाई शुद्ध र ध्यान दिन योग्यको रूपमा देख्नु भएको थियो भनेर सम्झाउन चाहनु भएको थियो।</w:t>
      </w:r>
    </w:p>
    <w:p>
      <w:pPr/>
      <w:r>
        <w:rPr>
          <w:lang w:val="ne_NP" w:bidi="ne_NP"/>
        </w:rPr>
      </w:r>
      <w:r>
        <w:rPr>
          <w:lang w:val="ne_NP" w:bidi="ne_NP"/>
        </w:rPr>
        <w:t xml:space="preserve">अनुवाद टोलीलाई गालील र सिरियाली फोनिके जसमा टायर केन्द्रीय शहर भएको नक्साहरू देखाउनुहोस। अडियो रोक्‍नुहोस्। </w:t>
      </w:r>
    </w:p>
    <w:p>
      <w:pPr/>
      <w:r>
        <w:rPr>
          <w:lang w:val="ne_NP" w:bidi="ne_NP"/>
        </w:rPr>
      </w:r>
      <w:r>
        <w:rPr>
          <w:lang w:val="ne_NP" w:bidi="ne_NP"/>
        </w:rPr>
        <w:t>येशू आफूले गरिरहेको सबै कामको थकानका कारण विश्रामगर्न टाढा जान चाहनु हुन्थ्यो, र उहाँलाई कसैले देखोस भन्ने उहाँ चाहनुहुन्नथ्यो। तर टायरका मानिसहरूले उहाँको चमत्कारहरूको बारेमा पहिले नै सुनेका थिए। हामीलाई यो थाहा छ किनभने तिनीहरू मध्ये केही येशूलाई गालीलको समुद्रको छेउमा हेर्न आएका थिए। टायरका मानिसहरू येशूलाई भेट्न चाहन्थे। यस क्षेत्रकी एक अन्यजाति वा गैर यहूदी महिलाले येशू त्यहाँ हुनुहुन्छ भनेर सुनिन्। यो महिला सिरोफोनिकी थिइन्, जसको अर्थ उनी फोनिके भनिने सिरिया प्रान्तको भागबाट आइन्। उनी येशूकहाँ आइन् किनभने उनकी छोरीलाई भूत लागेको थियो। मर्कूसका अन्य कथाहरूबाट हामीलाई थाहा छ कि भूतहरू भुतलागेका मानिसहरूप्रति क्रूर थिए। भूतहरूले व्यक्तिको विचारहरू वा कार्यहरूलाई नियन्त्रण गर्न सक्छन्। यस केटीलाई दौडा परेको हुन सक्छ वा आगो वा पानीमा खसेको हुन सक्छ। महिला येशूको पाउमा लडिन्। यसको अर्थ यो होइन कि उनी ठेस खाएर लडेकी हुन, बरू यसको अर्थ उनी येशूको पाउमा निहुरिइन् र घुँडा टेकेर आफ्नो अनुहार भुइँमा राखिन यसले उनको गहिरो सम्मान देखाउछ र उनको अवस्थाप्रति शोक ब्यक्त गर्दछ। उनले येशूलाई आफ्नी छोरीबाट भुत हटाइदिन र उनलाई नियन्त्रण गर्न रोकिदिन निरन्तर बिन्ती गरिरहिन। उनकी छोरी अझै घरमा थिइन्-उनी आफ्नी आमासँग थिइनन्।</w:t>
      </w:r>
    </w:p>
    <w:p>
      <w:pPr/>
      <w:r>
        <w:rPr>
          <w:lang w:val="ne_NP" w:bidi="ne_NP"/>
        </w:rPr>
      </w:r>
      <w:r>
        <w:rPr>
          <w:lang w:val="ne_NP" w:bidi="ne_NP"/>
        </w:rPr>
        <w:t xml:space="preserve">यहाँ रोक्नुहोस् र तपाईंको अनुवाद टोलीसँग छलफल गर्नुहोस्। तपाईंले जसबाट मद्दत माग्दै हुनुहुन्छ सो शिक्षकलाई तपाईंले कसरी सम्मान गर्नुहुन्छ? तपाईंको संस्कृतिमा, कसैको अगाडि झुक्नुको अर्थ के हो? अडियो रोक्‍नुहोस्। </w:t>
      </w:r>
    </w:p>
    <w:p>
      <w:pPr/>
      <w:r>
        <w:rPr>
          <w:lang w:val="ne_NP" w:bidi="ne_NP"/>
        </w:rPr>
      </w:r>
      <w:r>
        <w:rPr>
          <w:lang w:val="ne_NP" w:bidi="ne_NP"/>
        </w:rPr>
        <w:t>येशूले अन्यजाति स्त्रीलाई बुझाउनकालागी एउटा दृष्टान्त वा कथा प्रयोग गरेर जवाफ दिनुहुन्छ। उहाँले भन्नुहुन्छ, "बच्चाहरूको रोटी लिनु र कुकुरहरूलाई दिनु सही छैन। पहिले बच्चाहरूले चाहेको जति खान देऊ।" महिलाले यो कथा बुझेकी थिइन्, तर तपाईंको श्रोताहरूले नबुझेको हुन सक्छ। यस कथाको अर्थ यहाँ यस्तो छ: हामीलाई येशूले घर परिवारको तस्वीर दिनुहुन्छ जहाँ बच्चाहरू बसिरहेका र खाना खाइरहेका छन्। यस कथामा "बच्चाहरू" ले यहूदी मानिसहरूलाई जनाउँछ। दृष्टान्तमा भएको कुकुरहरू प्यारो पारिवारिक कुकुरहरू हुन् जसलाई खाना खान अनुमति दिइन्छ - तिनीहरू आवारा कुकुरहरू वा जंगली कुकुरहरू होइनन्। सामान्यतया तिनीहरू टेबल मुनि बस्न्छन वा परिवारले टेबलबाट दिएको खाना खानकालागि पर्खन्छन्। येशूले त्यो स्त्रीलाई भन्नु भएको छ कि उहाँ पहिले यहूदी मानिसहरूको सेवा गर्न आएको हुो। पुरानो नियममा, इस्राएलका यहूदी मानिसहरू परमेश्वरका सन्तान वा परमेश्वरले रोजेको मानिसहरू थिए। येशूले सुसमाचार वा सुभ-समाचार अन्यजातिलाई भन्दा अघि यहूदीहरूलाई बाँड्नुभयो। यो येशूको कठोर प्रतिक्रियाको जस्तै लाग्न सक्छ। जेभएपनि, यो महिलाको लागि पनि परीक्षा जस्तै हो। येशू उनी आफुले चाहेको जस्तो जे पनि गरिदिने कुनै जादुगर हुन भनेर सोचोस भन्ने उहाँ चाहनु हुन्न। उनीसँग येशूमाथि काति विस्वास र भरोसा छ? कुकुरसँग तुलना गर्दा महिलालाई अपमानित हुँदैन। यसको सट्टा, उनलाई थाहा छ कि घरमा बच्चाहरूले सामान्यतया खानाको बेला कुकुरहरूको लागि जानीबुझी रोटीको टुक्रा खसाल्छन्। ति महिलाले यहूदीहरू भन्दा बढि वा यहूदीहरूको सट्टामा बढी पाउन मागिरहेकी छैनन्। येशूले यो सबै एकैपटकमा गर्न सक्नुहुन्छ भनेर उनलाई विश्वास र भरोसा छ!</w:t>
      </w:r>
    </w:p>
    <w:p>
      <w:pPr/>
      <w:r>
        <w:rPr>
          <w:lang w:val="ne_NP" w:bidi="ne_NP"/>
        </w:rPr>
      </w:r>
      <w:r>
        <w:rPr>
          <w:lang w:val="ne_NP" w:bidi="ne_NP"/>
        </w:rPr>
        <w:t>यहाँ रोक्नुहोस् र अनुवाद टोलीमा छलफल गर्नुहोस्-के तपाईंको समुदायको वरिपरि "अशुद्ध" मानिने केही मानिसहरू छन्? तपाईंले तिनीहरूलाई कसरी व्यवहार गर्नुहुन्छ? अडियो रोक्‍नुहोस्।</w:t>
      </w:r>
    </w:p>
    <w:p>
      <w:pPr/>
      <w:r>
        <w:rPr>
          <w:lang w:val="ne_NP" w:bidi="ne_NP"/>
        </w:rPr>
      </w:r>
      <w:r>
        <w:rPr>
          <w:lang w:val="ne_NP" w:bidi="ne_NP"/>
        </w:rPr>
        <w:t>येशू त्यो महिलाको विश्वास देखेर खुशि प्रकट गर्नुहुन्छ। त्यसपछि उहाँले "तिम्री छोरी निको भएकी छिन्" भन्ने अर्थमा उनलाई घर फर्कन भन्नुहुन्छ।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७:२४–३०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येशू गालीलको क्षेत्रलाई छोड्नुहुन्छ र टायरको क्षेत्रको उत्तरमा जानुहुन्छ। उहाँ एउटा घरमा जानुहुन्छ जहाँ उहाँलाई कसैले भेटुन भन्ने चाहनुहुन्न तर एउटी स्त्रीले उहाँको बारेमा सुन्छिन् र उहाँकहाँ आउँछिन्। उनले भुत लागेकी छोरीबाट भूत भगाइदिन उहाँलाई अनुरोध गर्छिन्।</w:t>
      </w:r>
    </w:p>
    <w:p>
      <w:pPr/>
      <w:r>
        <w:rPr>
          <w:lang w:val="ne_NP" w:bidi="ne_NP"/>
        </w:rPr>
      </w:r>
      <w:r>
        <w:rPr>
          <w:b/>
          <w:lang w:val="ne_NP" w:bidi="ne_NP"/>
        </w:rPr>
        <w:t>दोस्रो दृश्यमा:</w:t>
      </w:r>
      <w:r>
        <w:rPr>
          <w:lang w:val="ne_NP" w:bidi="ne_NP"/>
        </w:rPr>
        <w:t xml:space="preserve"> त्यो महिला बीच छलफल हुन्छ, जो यहूदी नभएर सिरियाली फोनिकेमा जन्मिएकी अन्यजाति हुन्। येशूले भन्नुहुन्छ कि उहाँले आफ्नै परिवार, यहूदीहरूलाई खुवाउनु पर्छ। उहाँले भन्नुहुन्छ, "बच्चाहरूको खाना लिएर कुकुरहरूलाई फ्याँक्नु ठिक होईन।"</w:t>
      </w:r>
    </w:p>
    <w:p>
      <w:pPr/>
      <w:r>
        <w:rPr>
          <w:lang w:val="ne_NP" w:bidi="ne_NP"/>
        </w:rPr>
      </w:r>
      <w:r>
        <w:rPr>
          <w:lang w:val="ne_NP" w:bidi="ne_NP"/>
        </w:rPr>
        <w:t>उनले जवाफ दिइन्, "त्यो सत्य हो, तर टेबल मुनि कुकुरहरूलाई पनि बच्चाहरूको थालाहरूको टुक्रा खान अनुमति दिइन्छ।"</w:t>
      </w:r>
    </w:p>
    <w:p>
      <w:pPr/>
      <w:r>
        <w:rPr>
          <w:lang w:val="ne_NP" w:bidi="ne_NP"/>
        </w:rPr>
      </w:r>
      <w:r>
        <w:rPr>
          <w:b/>
          <w:lang w:val="ne_NP" w:bidi="ne_NP"/>
        </w:rPr>
        <w:t>तेस्रो दृश्यमा:</w:t>
      </w:r>
      <w:r>
        <w:rPr>
          <w:lang w:val="ne_NP" w:bidi="ne_NP"/>
        </w:rPr>
        <w:t xml:space="preserve"> येशूले भन्नुहुन्छ, "राम्रो जवाफ" अब घर जाऊ, भूतले तिम्रो छोरीलाई छोडेको छ।" घर आइपुग्छिन् र आफ्नी सानी केटी चुपचाप ओछ्यानमा पल्टिरहेकी र भूत गैसकोको भेट्छिन।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सिरोफोनिकी महिला</w:t>
      </w:r>
    </w:p>
    <w:p>
      <w:pPr>
        <w:pStyle w:val="ListBullet"/>
        <w:spacing w:line="240" w:lineRule="auto"/>
        <w:ind w:left="720"/>
      </w:pPr>
      <w:r>
        <w:rPr>
          <w:lang w:val="ne_NP" w:bidi="ne_NP"/>
        </w:rPr>
      </w:r>
      <w:r>
        <w:rPr>
          <w:lang w:val="ne_NP" w:bidi="ne_NP"/>
        </w:rPr>
        <w:t xml:space="preserve"> महिलाको भूत लागेकी छोरी</w:t>
      </w:r>
    </w:p>
    <w:p>
      <w:pPr>
        <w:pStyle w:val="ListBullet"/>
        <w:spacing w:line="240" w:lineRule="auto"/>
        <w:ind w:left="720"/>
      </w:pPr>
      <w:r>
        <w:rPr>
          <w:lang w:val="ne_NP" w:bidi="ne_NP"/>
        </w:rPr>
      </w:r>
      <w:r>
        <w:rPr>
          <w:lang w:val="ne_NP" w:bidi="ne_NP"/>
        </w:rPr>
        <w:t>त्यहाँ यहूदीहरू र अन्यजातिहरूको बारेमा उल्लेख छ</w:t>
      </w:r>
    </w:p>
    <w:p>
      <w:pPr/>
      <w:r>
        <w:rPr>
          <w:lang w:val="ne_NP" w:bidi="ne_NP"/>
        </w:rPr>
      </w:r>
      <w:r>
        <w:rPr>
          <w:lang w:val="ne_NP" w:bidi="ne_NP"/>
        </w:rPr>
        <w:t>समूहको रूपमा, खण्डको सेटिङका यी भागहरूमा ध्यान दिनुहोस्: पहिलो दृश्यमा, येशू आफ्ना चेलाहरूसँग गालीलको क्षेत्रलाई छोड्नुहुन्छ र टायरको क्षेत्रमा जानुहुन्छ। येशू कहाँ हुनुहुन्थ्यो भनेर हामीलाई थाहा छैन, तर यात्रा लगभग २० माइल वा ३२ किलोमिटरको थियो। येशू टायरको "नजिकै" हुनुहुन्थ्यो, जसको अर्थ उहाँ गालीलको तालको उत्तरपश्चिममा टायर भनिने शहर नजिकैको क्षेत्रमा हुनुहुन्थ्यो। सायद येशू कुनै शहरहरूमा प्रवेश गर्नुभएन, किनभने उहाँलाई कसैले ध्यान देओस भन्ने चाहनु भएन, उहाँ विश्राम गर्न चाहनु हुन्थ्यो। यद्यपि, मानिसहरूले येशूलाई देखे, त्यस क्षेत्रमा उहाँको उपस्थितिलाई गोप्य राख्न सकिन्नथ्यो। यो सायद येशूको लागि निराशाजनक थियो।</w:t>
      </w:r>
    </w:p>
    <w:p>
      <w:pPr/>
      <w:r>
        <w:rPr>
          <w:lang w:val="ne_NP" w:bidi="ne_NP"/>
        </w:rPr>
      </w:r>
      <w:r>
        <w:rPr>
          <w:lang w:val="ne_NP" w:bidi="ne_NP"/>
        </w:rPr>
        <w:t>यहाँ रोक्नुहोस् र गालील र टायरको क्षेत्रलाई देखाउने नक्सा देखाउनुहोस्। अडियो रोक्‍नुहोस्।</w:t>
      </w:r>
    </w:p>
    <w:p>
      <w:pPr/>
      <w:r>
        <w:rPr>
          <w:lang w:val="ne_NP" w:bidi="ne_NP"/>
        </w:rPr>
      </w:r>
      <w:r>
        <w:rPr>
          <w:lang w:val="ne_NP" w:bidi="ne_NP"/>
        </w:rPr>
        <w:t>येशूले बस्नको लागि एउटा घर पाउनुहुन्छ। मर्कूसले यो कसको घर हो भनेर हामीलाई भन्दैनन्। गैर यहूदी महिला उहाँकहाँ घरमा आउँछिन् र उहाँको पाउमा पर्छिन। उनी आदर प्रकटगर्न झुक्छिन र भुइँमा घोप्टो पर्छिन। त्यो महिलाले येशूलाई आफ्नी छोरीबाट भूतलाई भगाइदिन बारम्बार बिन्ती गर्छिन्। आफ्नी छोरीको पीडाले महिला धेरै दुखी हुन्थिन्। छोरीलाई कति समयदेखि भूत लागेको थियो वा उनकी छोरीको उमेर कति हो थाहा छैन। यद्यपि, मर्कूस ५ को अघिल्लो कथामा याइरसकी छोरीको लागि यही शब्द प्रयोग गरिएको छ। त्यसैले, उनी सायद अविवाहित र किशोरावस्थामा थिइन्। केही अनुवादहरूले "सानी छोरी" भन्छन्। यसको अर्थ शारीरिक रूपमा सानो वा होची होइन तर यो स्नेहको शब्द हो।</w:t>
      </w:r>
    </w:p>
    <w:p>
      <w:pPr/>
      <w:r>
        <w:rPr>
          <w:lang w:val="ne_NP" w:bidi="ne_NP"/>
        </w:rPr>
      </w:r>
      <w:r>
        <w:rPr>
          <w:lang w:val="ne_NP" w:bidi="ne_NP"/>
        </w:rPr>
        <w:t>दोस्रो दृश्यमा, येशूले पहिले आफ्ना बच्चाहरू, आफ्नै परिवार र यहूदीहरूलाई खुवाउनु पर्छ भनेर व्याख्या गर्न एउटा सानो दृष्टान्त दिनुहुन्छ। उहाँले भन्नुहुन्छ, "बच्चाहरूबाट खाना लिनु र कुकुरहरूलाई फ्याँक्नु उचित होईन।" जब येशूले "यो सही होइन" भन्नुको अर्थ यो पाप हो भनेको होईन।उहाँको अर्थ यो उचित वा राम्रो होईन भनेको हो। येशूले बच्चाहरूबाट रोटी लिनु राम्रो छैन भनेर भन्नु भएको छ। रोटी यस क्षेत्रका मानिसहरूको लागि मुख्य खाना थियो, तर यहाँ यसको अर्थ यहूदी मानिसहरूलाई फाइदा पुर्याउने कुराहरू लिनु राम्रो होइन, जुनकुरा येशूले मानिसहरूलाई निको पार्न मद्दत गर्नुभएको छ। हामी मर्कूसका अन्य खण्डहरूमा पनि देख्छौं कि येशूको कार्यहरूले सबै मानिसहरूलाई र बहिष्कृतहरुलाई पनि प्रेम देखाउँछ। त्यसैले यहाँ उहाँको प्रतिक्रिया कठोर र अरू सन्देशहरू जस्तै नभएको जस्तो लाग्न सक्छ। यद्यपि, येशूले महिलाको विश्वासको जाँच गर्नुहुन्छ।</w:t>
      </w:r>
    </w:p>
    <w:p>
      <w:pPr/>
      <w:r>
        <w:rPr>
          <w:lang w:val="ne_NP" w:bidi="ne_NP"/>
        </w:rPr>
      </w:r>
      <w:r>
        <w:rPr>
          <w:lang w:val="ne_NP" w:bidi="ne_NP"/>
        </w:rPr>
        <w:t>महिलाले जवाफ दिन्छिन् र येशूलाई "प्रभु" भन्छिन्। यो उपाधि उच्च पदमा वा अधिकारमा भएको व्यक्तिलाई दिइन्थ्यो, तर यसलाई परमेश्वरलाई जनाउने उपाधिको रूपमा पनि प्रयोग गरिन्थ्यो। त्यो महिलाले यो शब्दलाई कुन तरिकाले प्रयोग गरिरहेकी थिइन् भनेर हामीलाई थाहा छैन, तर उनलाई येशूको शक्ति र भलाईमा भरोसा छ, र उहाँको निको पार्ने अधिकारमा विश्वास थियो। महिला अझै भन्छिन्, "कुकुरहरूलाई पनि बच्चाहरूको थालाको टुक्रा खाने अधिकार छ।"</w:t>
      </w:r>
    </w:p>
    <w:p>
      <w:pPr/>
      <w:r>
        <w:rPr>
          <w:lang w:val="ne_NP" w:bidi="ne_NP"/>
        </w:rPr>
      </w:r>
      <w:r>
        <w:rPr>
          <w:lang w:val="ne_NP" w:bidi="ne_NP"/>
        </w:rPr>
        <w:t>यहाँ अघिल्लो खण्डहरूको बीचमा फरक छ जहाँ येशूले के कुराले मानिसलाई अशुद्ध बनाउँछ भन्ने बारेमा दृष्टान्त भन्दा यहूदी धार्मिक नेताहरूको अविश्वास र चेलाहरूको पनि बुझाईको अभाव थियो भन्ने हामी देख्छौं। यो महिला अन्यजाति हो र अझै पनि उनी येशूको सन्देशलाई बुझ्छिन् र उहाँमा र उहाँको निको पार्ने शक्तिमा विश्वास गर्छिन्।</w:t>
      </w:r>
    </w:p>
    <w:p>
      <w:pPr/>
      <w:r>
        <w:rPr>
          <w:lang w:val="ne_NP" w:bidi="ne_NP"/>
        </w:rPr>
      </w:r>
      <w:r>
        <w:rPr>
          <w:lang w:val="ne_NP" w:bidi="ne_NP"/>
        </w:rPr>
        <w:t>तुरुन्तै येशूले भन्नुहुन्छ, "राम्रो जवाफ। भूतले तिम्रो छोरीलाई पहिले नै छोडि सकेको छ।" येशूले महिलालाई जाउ भन्नुहुन्छ। यो हप्काएको होइन। येशूले उनले मागेको कुरा दिनु भएको छ र छोरीलाई निको पार्नु भएको छ भनेर बताउँदै हुनुहुन्छ। येशूलाई निको पार्नकालागि निको पार्ने शब्दहरू बोल्नु वा छोरीको उपस्थितिमा हुनु आवश्यक थिएन।</w:t>
      </w:r>
    </w:p>
    <w:p>
      <w:pPr/>
      <w:r>
        <w:rPr>
          <w:lang w:val="ne_NP" w:bidi="ne_NP"/>
        </w:rPr>
      </w:r>
      <w:r>
        <w:rPr>
          <w:lang w:val="ne_NP" w:bidi="ne_NP"/>
        </w:rPr>
        <w:t>महिलाले आफ्नी छोरी निको भएको, चुपचाप ओछ्यानमा सुतेकी र भूत गएको देख्छिन्।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७:२४–३०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कथामा ३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सिरोफोनिकी महिला</w:t>
      </w:r>
    </w:p>
    <w:p>
      <w:pPr>
        <w:pStyle w:val="ListBullet"/>
        <w:spacing w:line="240" w:lineRule="auto"/>
        <w:ind w:left="720"/>
      </w:pPr>
      <w:r>
        <w:rPr>
          <w:lang w:val="ne_NP" w:bidi="ne_NP"/>
        </w:rPr>
      </w:r>
      <w:r>
        <w:rPr>
          <w:lang w:val="ne_NP" w:bidi="ne_NP"/>
        </w:rPr>
        <w:t xml:space="preserve"> महिलाको भूत लागेकी छोरी</w:t>
      </w:r>
    </w:p>
    <w:p>
      <w:pPr>
        <w:pStyle w:val="ListBullet"/>
        <w:spacing w:line="240" w:lineRule="auto"/>
        <w:ind w:left="720"/>
      </w:pPr>
      <w:r>
        <w:rPr>
          <w:lang w:val="ne_NP" w:bidi="ne_NP"/>
        </w:rPr>
      </w:r>
      <w:r>
        <w:rPr>
          <w:lang w:val="ne_NP" w:bidi="ne_NP"/>
        </w:rPr>
        <w:t>त्यहाँ यहूदीहरू र अन्यजातिहरूको बारेमा उल्लेख छ</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कथा नरोकिकन अभिनय गर्नुहोस्। संवाद, प्रवाह, प्लटलाइन र खण्डको कालक्रममा ध्यान दिनुहोस्। तपाईंले कठिन खण्ड वा महत्त्वपूर्ण भागहरूको अभिनय छोड्नुहुन्न भनी निश्चित गर्नुहोस्। कथाको प्रत्येक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पुन: सुरु गर्नुहोस्।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येशूले गालीलको क्षेत्रलाई छोड्नु भएको छ। उहाँ टायरको क्षेत्रमा जानुहुन्छ। उहाँ कुन घरमा बसिरहेको छ भन्ने कसैले पनि जानोस् भन्ने चाहनु हुन्न, तर उहाँले यसलाई गोप्य राख्न सक्नुहुन्न। तुरुन्तै उहाँको बारेमा सुनेकी महिला आउँछिन् र उहाँको पाउमा पर्छिन। उनकी सानी केटीलाई भूत लागेको छ, त्यसैले महिलाले येशूलाई आफ्नी छोरीबाट भूत भगाइदिन बिन्ती गर्छिन्।</w:t>
      </w:r>
    </w:p>
    <w:p>
      <w:pPr/>
      <w:r>
        <w:rPr>
          <w:lang w:val="ne_NP" w:bidi="ne_NP"/>
        </w:rPr>
      </w:r>
      <w:r>
        <w:rPr>
          <w:lang w:val="ne_NP" w:bidi="ne_NP"/>
        </w:rPr>
        <w:t>नाटकलाई केहि छिन रोक्नुहोस। येशूको भूमिका खेल्ने व्यक्तिलाई सोध्नुहोस्, "तपाईं के सोचिरहनु भएको छ वा के महसुस गरिरहनु भएको छ?" तपाईंले यस्तो कुरा सुन्न सक्नुहुन्छ, "निराश भएको छु" म मेरो स्थानलाई गोप्य राख्न चाहन्थे, तर मानिसहरूले थाहा पाए "असुविधा भएको" वा "यो गैर यहूदी व्यक्ति मकहाँ आएको छ भनेर चासो देखाए" नाटकलाई जारी राख्नुहोस्।</w:t>
      </w:r>
    </w:p>
    <w:p>
      <w:pPr/>
      <w:r>
        <w:rPr>
          <w:lang w:val="ne_NP" w:bidi="ne_NP"/>
        </w:rPr>
      </w:r>
      <w:r>
        <w:rPr>
          <w:lang w:val="ne_NP" w:bidi="ne_NP"/>
        </w:rPr>
        <w:t xml:space="preserve">येशू र महिला बीचको संवादको अभिनय गर्नुहोस्। येशूले भन्नुहुन्छ, "मैले बच्चाहरू, मेरो परिवार र यहूदीहरूलाई खुवाउनु पर्छ। उहाँले भन्नुहुन्छ, "बच्चाहरूबाट खाना लिनु र कुकुरहरूलाई फ्याँक्नु उचित होईन।" </w:t>
      </w:r>
    </w:p>
    <w:p>
      <w:pPr/>
      <w:r>
        <w:rPr>
          <w:lang w:val="ne_NP" w:bidi="ne_NP"/>
        </w:rPr>
      </w:r>
      <w:r>
        <w:rPr>
          <w:lang w:val="ne_NP" w:bidi="ne_NP"/>
        </w:rPr>
        <w:t>नाटकलाई केहि छिन रोक्नुहोस। महिलाको भूमिका खेल्ने व्यक्तिलाई सोध्नुहोस्, "तपाईं के सोचिरहनु भएको छ वा के महसुस गरिरहनु भएको छ?" तपाईंले यस्तो कुरा सुन्न सक्नुहुन्छ, "येशूले भर्खरै मलाई कुकुर भन्नु भएको छ, जसबाट म मद्दत लिन आएको छु, जसको बारेमा मैले धेरै सुनेको छु," "म धेरै हताश छु, मलाई मतलब छैन" वा "म येशूलाई मेरी छोरीलाई मद्दत गर्न मनाउन दृढ छु ।" नाटकलाई जारी राख्नुहोस्।</w:t>
      </w:r>
    </w:p>
    <w:p>
      <w:pPr/>
      <w:r>
        <w:rPr>
          <w:lang w:val="ne_NP" w:bidi="ne_NP"/>
        </w:rPr>
      </w:r>
      <w:r>
        <w:rPr>
          <w:lang w:val="ne_NP" w:bidi="ne_NP"/>
        </w:rPr>
        <w:t>महिलाले जवाफ दिन्छिन्, "कुकुरहरूलाई पनि बच्चाहरूको थालाहरूको टुक्रा खान अनुमति दिइन्छ।" येशूले भन्नुहुन्छ, "राम्रो जवाफ। अब घर जाऊ, भूतले तिम्रो छोरीलाई छोडेको छ।" जब महिला घर आइपुग्छिन्, उनले आफ्नी सानी केटी आफ्नो ओछ्यानमा पल्टिरहेको र भूत गएको भेट्छिन्।</w:t>
      </w:r>
    </w:p>
    <w:p>
      <w:pPr/>
      <w:r>
        <w:rPr>
          <w:lang w:val="ne_NP" w:bidi="ne_NP"/>
        </w:rPr>
      </w:r>
      <w:r>
        <w:rPr>
          <w:lang w:val="ne_NP" w:bidi="ne_NP"/>
        </w:rPr>
        <w:t>अभिनयको अन्तमा, येशूको भूमिका खेल्ने व्यक्तिलाई सोध्नुहोस्, "तपाईं के सोचिरहनु भएको छ वा के महसुस गरिरहनु भएको छ?" तपाईंले यस्तो कुरा सुन्न सक्नुहुन्छ, "यस महिलाको यस्तो विश्वास भएकोमा धेरै खुसी छु" वा "यो महिलाको दृढनिश्चयले प्रभावित भएको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७:२४–३०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सुरु गर्न, टोलीलाई सिरियाली फोनिकेमा गालील, सिरियाली फोनिके, र टायरलाई देखाउने नक्साहरू देखाउनुहोस्।</w:t>
      </w:r>
    </w:p>
    <w:p>
      <w:pPr/>
      <w:r>
        <w:rPr>
          <w:lang w:val="ne_NP" w:bidi="ne_NP"/>
        </w:rPr>
      </w:r>
      <w:r>
        <w:rPr>
          <w:lang w:val="ne_NP" w:bidi="ne_NP"/>
        </w:rPr>
        <w:t xml:space="preserve">येशू गालीललाई छोडेर उत्तरमा </w:t>
      </w:r>
      <w:r>
        <w:rPr>
          <w:b/>
          <w:lang w:val="ne_NP" w:bidi="ne_NP"/>
        </w:rPr>
        <w:t>टायरको</w:t>
      </w:r>
      <w:r>
        <w:rPr>
          <w:lang w:val="ne_NP" w:bidi="ne_NP"/>
        </w:rPr>
        <w:t xml:space="preserve"> क्षेत्रमा जानुभयो भनेर हामीलाई थाहा छ। उहाँ कहाँ बसिरहेका छन भन्नेकुरा उहाँले गोप्य राख्न सक्नु भएन, त्यसैले एउटी महिलाले उनको बारेमा सुनिन र आएर उनको पाउमा परिन। उनकी छोरीलाई दुष्ट आत्माले लागेको थियो, र उनले येशूलाई भूत भगाइदिन बिन्ती गरिन्।</w:t>
      </w:r>
    </w:p>
    <w:p>
      <w:pPr/>
      <w:r>
        <w:rPr>
          <w:lang w:val="ne_NP" w:bidi="ne_NP"/>
        </w:rPr>
      </w:r>
      <w:r>
        <w:rPr>
          <w:lang w:val="ne_NP" w:bidi="ne_NP"/>
        </w:rPr>
        <w:t xml:space="preserve">तपाईंले </w:t>
      </w:r>
      <w:r>
        <w:rPr>
          <w:b/>
          <w:lang w:val="ne_NP" w:bidi="ne_NP"/>
        </w:rPr>
        <w:t>दुष्ट आत्मा</w:t>
      </w:r>
      <w:r>
        <w:rPr>
          <w:lang w:val="ne_NP" w:bidi="ne_NP"/>
        </w:rPr>
        <w:t xml:space="preserve"> वा </w:t>
      </w:r>
      <w:r>
        <w:rPr>
          <w:b/>
          <w:lang w:val="ne_NP" w:bidi="ne_NP"/>
        </w:rPr>
        <w:t>भूत</w:t>
      </w:r>
      <w:r>
        <w:rPr>
          <w:lang w:val="ne_NP" w:bidi="ne_NP"/>
        </w:rPr>
        <w:t xml:space="preserve"> दुबैको लागि प्रयोग गरिरहनु भएको शब्दनै प्रयोग गर्नुहोस्। यदि तपाईंले दुष्ट आत्माको लागि दुई छुट्टै शब्दहरू प्रयोग गर्नुहुन्छ भने प्रत्येक दुई छुट्टै शब्दहरू प्रयोग गर्नुहोस्: उनकी सानी केटीलाई "दुष्ट आत्मा" लागेको थियो र उनले आफ्नी छोरीबाट "भूत" भगाइदिन उहाँलाई बिन्ती गरिन्। </w:t>
      </w:r>
      <w:r>
        <w:rPr>
          <w:b/>
          <w:lang w:val="ne_NP" w:bidi="ne_NP"/>
        </w:rPr>
        <w:t>दुष्ट आत्मा</w:t>
      </w:r>
      <w:r>
        <w:rPr>
          <w:lang w:val="ne_NP" w:bidi="ne_NP"/>
        </w:rPr>
        <w:t xml:space="preserve"> र </w:t>
      </w:r>
      <w:r>
        <w:rPr>
          <w:b/>
          <w:lang w:val="ne_NP" w:bidi="ne_NP"/>
        </w:rPr>
        <w:t>भूतको</w:t>
      </w:r>
      <w:r>
        <w:rPr>
          <w:lang w:val="ne_NP" w:bidi="ne_NP"/>
        </w:rPr>
        <w:t xml:space="preserve"> बारेमा थप जानकारीको लागि मुख्य शब्दावलीमा हेर्नुहोस्।</w:t>
      </w:r>
    </w:p>
    <w:p>
      <w:pPr/>
      <w:r>
        <w:rPr>
          <w:lang w:val="ne_NP" w:bidi="ne_NP"/>
        </w:rPr>
      </w:r>
      <w:r>
        <w:rPr>
          <w:lang w:val="ne_NP" w:bidi="ne_NP"/>
        </w:rPr>
        <w:t xml:space="preserve">यो महिला </w:t>
      </w:r>
      <w:r>
        <w:rPr>
          <w:b/>
          <w:lang w:val="ne_NP" w:bidi="ne_NP"/>
        </w:rPr>
        <w:t>सिरियाली</w:t>
      </w:r>
      <w:r>
        <w:rPr>
          <w:lang w:val="ne_NP" w:bidi="ne_NP"/>
        </w:rPr>
        <w:t xml:space="preserve"> फोनिकेमा जन्मिएकी अन्यजाति थिइन्। यस सन्दर्भमा "अन्यजाति" को अर्थ उनी ग्रीक व्यक्ति थिन्। देखाउनु पर्ने महत्त्वपूर्ण कुरा यो हो कि उनी येशू जस्तै यहूदी व्यक्ति थिइनन्।</w:t>
      </w:r>
    </w:p>
    <w:p>
      <w:pPr/>
      <w:r>
        <w:rPr>
          <w:lang w:val="ne_NP" w:bidi="ne_NP"/>
        </w:rPr>
      </w:r>
      <w:r>
        <w:rPr>
          <w:lang w:val="ne_NP" w:bidi="ne_NP"/>
        </w:rPr>
        <w:t xml:space="preserve">यहाँ रोक्नुहोस् र तपाईंले अन्यजाति वा ग्रीकको लागि कुन शब्द वा वाक्यांश प्रयोग गर्नुहुनेछ भनेर छलफल गर्नुहोस्। तपाईंले पहिले प्रयोग गरेको शब्द प्रयोग गर्नुहोस्। </w:t>
      </w:r>
      <w:r>
        <w:rPr>
          <w:b/>
          <w:lang w:val="ne_NP" w:bidi="ne_NP"/>
        </w:rPr>
        <w:t>ग्रीक</w:t>
      </w:r>
      <w:r>
        <w:rPr>
          <w:lang w:val="ne_NP" w:bidi="ne_NP"/>
        </w:rPr>
        <w:t xml:space="preserve"> वा </w:t>
      </w:r>
      <w:r>
        <w:rPr>
          <w:b/>
          <w:lang w:val="ne_NP" w:bidi="ne_NP"/>
        </w:rPr>
        <w:t>अन्यजातिहरूको</w:t>
      </w:r>
      <w:r>
        <w:rPr>
          <w:lang w:val="ne_NP" w:bidi="ne_NP"/>
        </w:rPr>
        <w:t xml:space="preserve"> बारेमा थप जानकारीको लागि मुख्य शब्दावलीमा हेर्नुहोस्। अडियो रोक्‍नुहोस्। </w:t>
      </w:r>
    </w:p>
    <w:p>
      <w:pPr/>
      <w:r>
        <w:rPr>
          <w:lang w:val="ne_NP" w:bidi="ne_NP"/>
        </w:rPr>
      </w:r>
      <w:r>
        <w:rPr>
          <w:lang w:val="ne_NP" w:bidi="ne_NP"/>
        </w:rPr>
        <w:t xml:space="preserve">येशूले उनलाई भन्नुभयो, "पहिले मैले मेरो परिवार, यहूदीहरूलाई खुवाउनु पर्छ।" </w:t>
      </w:r>
      <w:r>
        <w:rPr>
          <w:b/>
          <w:lang w:val="ne_NP" w:bidi="ne_NP"/>
        </w:rPr>
        <w:t>यहूदीहरू</w:t>
      </w:r>
      <w:r>
        <w:rPr>
          <w:lang w:val="ne_NP" w:bidi="ne_NP"/>
        </w:rPr>
        <w:t xml:space="preserve"> भन्नाले अब्राहामको छोरा इसहाकबाट आएका मानिसहरूको समूहलाई जनाउँछन्। यो समूह हो जससँग परमेश्वरले इस्राएलको भूमि दिनको लागि वाचा गर्नुभएको थियो। यो जातीय समूह र यहूदी धर्मलाई अभ्यास गर्ने वा यहूदी मानिसहरूको समूह दुबै हो। तपाईंले </w:t>
      </w:r>
      <w:r>
        <w:rPr>
          <w:b/>
          <w:lang w:val="ne_NP" w:bidi="ne_NP"/>
        </w:rPr>
        <w:t>यहूदीहरूको</w:t>
      </w:r>
      <w:r>
        <w:rPr>
          <w:lang w:val="ne_NP" w:bidi="ne_NP"/>
        </w:rPr>
        <w:t xml:space="preserve"> लागि पहिले प्रयोग गर्नुभएको शब्द नै प्रयोग गर्नुहोस्। </w:t>
      </w:r>
      <w:r>
        <w:rPr>
          <w:b/>
          <w:lang w:val="ne_NP" w:bidi="ne_NP"/>
        </w:rPr>
        <w:t>यहूदीहरूको</w:t>
      </w:r>
      <w:r>
        <w:rPr>
          <w:lang w:val="ne_NP" w:bidi="ne_NP"/>
        </w:rPr>
        <w:t xml:space="preserve"> बारेमा थप जानकारीको लागि मुख्य शब्दावलीमा हेर्नुहोस्।</w:t>
      </w:r>
    </w:p>
    <w:p>
      <w:pPr/>
      <w:r>
        <w:rPr>
          <w:lang w:val="ne_NP" w:bidi="ne_NP"/>
        </w:rPr>
      </w:r>
      <w:r>
        <w:rPr>
          <w:lang w:val="ne_NP" w:bidi="ne_NP"/>
        </w:rPr>
        <w:t>उनले जवाफ दिइन्, "</w:t>
      </w:r>
      <w:r>
        <w:rPr>
          <w:b/>
          <w:lang w:val="ne_NP" w:bidi="ne_NP"/>
        </w:rPr>
        <w:t>प्रभु</w:t>
      </w:r>
      <w:r>
        <w:rPr>
          <w:lang w:val="ne_NP" w:bidi="ne_NP"/>
        </w:rPr>
        <w:t xml:space="preserve">, त्यो सत्य हो। तर टेबल मुनि कुकुरहरूलाई पनि बच्चाहरूको थालाहरूको टुक्रहरू खान अनुमति दिइन्छ।" यस "प्रभु" शब्दले मालिक वा अरूमाथि अधिकार भएको व्यक्तिलाई जनाउँछ। कहिलेकाँही प्रभुलाई परमेश्वरलाई जनाउन दिइएको उपाधि पनि हुन्थ्यो। तपाईंले प्रभुको लागि पहिले प्रयोग गरेको शब्द प्रयोग गर्नुहोस्। </w:t>
      </w:r>
      <w:r>
        <w:rPr>
          <w:b/>
          <w:lang w:val="ne_NP" w:bidi="ne_NP"/>
        </w:rPr>
        <w:t>प्रभुको</w:t>
      </w:r>
      <w:r>
        <w:rPr>
          <w:lang w:val="ne_NP" w:bidi="ne_NP"/>
        </w:rPr>
        <w:t xml:space="preserve"> बारेमा थप जानकारीको लागि मुख्य शब्दावलीमा हेर्नुहोस्।</w:t>
      </w:r>
    </w:p>
    <w:p>
      <w:pPr/>
      <w:r>
        <w:rPr>
          <w:lang w:val="ne_NP" w:bidi="ne_NP"/>
        </w:rPr>
      </w:r>
      <w:r>
        <w:rPr>
          <w:lang w:val="ne_NP" w:bidi="ne_NP"/>
        </w:rPr>
        <w:t xml:space="preserve">यस </w:t>
      </w:r>
      <w:r>
        <w:rPr>
          <w:b/>
          <w:lang w:val="ne_NP" w:bidi="ne_NP"/>
        </w:rPr>
        <w:t>कुकुर</w:t>
      </w:r>
      <w:r>
        <w:rPr>
          <w:lang w:val="ne_NP" w:bidi="ne_NP"/>
        </w:rPr>
        <w:t xml:space="preserve"> शब्दले समुदायले छुटकारा पाउन खोजेका आवारा वा जंगली कुकुरहरूलाई जनाउँदैन। परिवारहरूले यी कुकुरहरूलाई खुवाउँथे।</w:t>
      </w:r>
    </w:p>
    <w:p>
      <w:pPr/>
      <w:r>
        <w:rPr>
          <w:lang w:val="ne_NP" w:bidi="ne_NP"/>
        </w:rPr>
      </w:r>
      <w:r>
        <w:rPr>
          <w:lang w:val="ne_NP" w:bidi="ne_NP"/>
        </w:rPr>
        <w:t xml:space="preserve">सामान्यतया कुकुरहरूलाई टुक्राटाक्री वा टुक्रा खुवाइन्छ। </w:t>
      </w:r>
      <w:r>
        <w:rPr>
          <w:b/>
          <w:lang w:val="ne_NP" w:bidi="ne_NP"/>
        </w:rPr>
        <w:t>टुक्राहरू</w:t>
      </w:r>
      <w:r>
        <w:rPr>
          <w:lang w:val="ne_NP" w:bidi="ne_NP"/>
        </w:rPr>
        <w:t xml:space="preserve"> खानाको टुक्रा हुन् जुन मानिसहरूले खाना खाँदा स्वाभाविक रूपमा भुइँमा खस्छन्।</w:t>
      </w:r>
    </w:p>
    <w:p>
      <w:pPr/>
      <w:r>
        <w:rPr>
          <w:lang w:val="ne_NP" w:bidi="ne_NP"/>
        </w:rPr>
      </w:r>
      <w:r>
        <w:rPr>
          <w:lang w:val="ne_NP" w:bidi="ne_NP"/>
        </w:rPr>
        <w:t>येशूले महिलालाई भन्नुहुन्छ, "बच्चाहरूको रोटी लिनु र कुकुरहरूलाई दिनु सही छैन। पहिले बच्चाहरूले चाहेको जति खान देऊ।"</w:t>
      </w:r>
    </w:p>
    <w:p>
      <w:pPr/>
      <w:r>
        <w:rPr>
          <w:lang w:val="ne_NP" w:bidi="ne_NP"/>
        </w:rPr>
      </w:r>
      <w:r>
        <w:rPr>
          <w:lang w:val="ne_NP" w:bidi="ne_NP"/>
        </w:rPr>
        <w:t>यहाँ रोक्नुहोस् र तपाईंले यस दृष्टान्तलाई कसरी अनुवाद गर्नुहुनेछ भनेर छलफल गर्नुहोस्। तपाईंले या त यसलाई जस्ताको तस्तै अनुवाद गर्न सक्नुहुन्छ। के तपाईंका श्रोताहरूले "बच्चाहरू" ले यहूदीहरूलाई जनाउँछ भनेर बुझ्नेछन्? यदि होईन भने तपाईंले भाषालाई राख्न सक्नुहुन्छ, तर "पहिले मलाई मेरा मानिसहरू यहूदीहरूलाई मद्दत गर्न अनुमति दिनुहोस्" भन्ने कुरा भनेर अर्थ स्पष्ट गर्नुहोस्। यदि तपाईंको श्रोताहरूलाई यस दृष्टान्तले कुनै अर्थ दिदैन भने तपाईंले दृष्टान्त प्रयोग गर्न सक्नुहुन्न र "मैले अन्य राष्ट्रहरूका मानिसहरूलाई सहयोग गर्नु अघि पहिले इस्राएलका मानिसहरूलाई मद्दत गर्नुपर्छ" भन्ने कुरा मात्र भन्न सक्नु 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7:31–37</w:t>
      </w:r>
      <w:r>
        <w:rPr>
          <w:lang w:val="ne_NP" w:bidi="ne_NP"/>
        </w:rPr>
      </w:r>
    </w:p>
    <w:p>
      <w:pPr>
        <w:pStyle w:val="Heading3"/>
      </w:pPr>
      <w:r>
        <w:rPr>
          <w:lang w:val="ne_NP" w:bidi="ne_NP"/>
        </w:rPr>
        <w:t>Step 1</w:t>
      </w:r>
    </w:p>
    <w:p>
      <w:pPr/>
      <w:r>
        <w:rPr>
          <w:lang w:val="ne_NP" w:bidi="ne_NP"/>
        </w:rPr>
      </w:r>
      <w:r>
        <w:rPr>
          <w:lang w:val="ne_NP" w:bidi="ne_NP"/>
        </w:rPr>
        <w:t>यस चरणमा, मर्कूस ७:३१–३७ सुन्नुहोस् र यसलाई आफ्नो हृदयमा राख्नुहोस्।</w:t>
      </w:r>
    </w:p>
    <w:p>
      <w:pPr/>
      <w:r>
        <w:rPr>
          <w:lang w:val="ne_NP" w:bidi="ne_NP"/>
        </w:rPr>
      </w:r>
      <w:r>
        <w:rPr>
          <w:lang w:val="ne_NP" w:bidi="ne_NP"/>
        </w:rPr>
        <w:t>सम्भव भएमा तीन फरक अनुवादहरूमा मर्कूस ७:३१–३७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७:३१–३७ को श्रव्य संस्करण सुन्‍नुहोस्।</w:t>
      </w:r>
    </w:p>
    <w:p>
      <w:pPr/>
      <w:r>
        <w:rPr>
          <w:lang w:val="ne_NP" w:bidi="ne_NP"/>
        </w:rPr>
      </w:r>
      <w:r>
        <w:rPr>
          <w:lang w:val="ne_NP" w:bidi="ne_NP"/>
        </w:rPr>
        <w:t>यो कथा येशूले फोनिकी महिलाकी छोरीबाट भूत भगाउनु भएको तुरुन्तै हुन्छ। येशूले टायरलाई छोड्नुहुन्छ। येशू टायरबाट लगभग ३२ किलोमिटर पर सीदोनको क्षेत्रसम्म उत्तर तर्फ यात्रा गर्नुहुन्छ। त्यसपछि येशू दक्षिण-पूर्वी गालीलको समुद्रको पूर्वी छेउमा यात्रा गर्नुहुन्छ। यस समयमा येशू अरू गैर यहूदी वा अन्यजाति क्षेत्रहरूमा रहनुहुन्छ। पहिले उल्लेख गरिए अनुसार, येशू सम्भवतः आफ्ना चेलाहरूसँग केही विश्राम गर्न टाढा जान खोजिरहनु भएको थियो। यस खण्डमा चेलाहरूको उल्लेख छैन, तर तिनीहरू यस यात्रामा पछिबाट येशूसँग छन्। यसको अर्थ यो हो कि येशूले यस खण्डमा चमत्कार गर्दा चेलाहरू येशूसँगै थिए।</w:t>
      </w:r>
    </w:p>
    <w:p>
      <w:pPr/>
      <w:r>
        <w:rPr>
          <w:lang w:val="ne_NP" w:bidi="ne_NP"/>
        </w:rPr>
      </w:r>
      <w:r>
        <w:rPr>
          <w:lang w:val="ne_NP" w:bidi="ne_NP"/>
        </w:rPr>
        <w:t xml:space="preserve">यहाँ रोक्नुहोस् र तपाईंको टोलीलाई टायर, सीदोन र गालीलको समुद्रको डेकापोलिस सहित येशूले यात्रा गर्नु भएको मार्ग समावेस नक्सा देखाउनुहोस्। ध्यान दिनुहोस् कि टायर र सीदो फरक देशमा हुन् र डेकापोलिस फरक देश हो। अडियो रोक्‍नुहोस्। </w:t>
      </w:r>
    </w:p>
    <w:p>
      <w:pPr/>
      <w:r>
        <w:rPr>
          <w:lang w:val="ne_NP" w:bidi="ne_NP"/>
        </w:rPr>
      </w:r>
      <w:r>
        <w:rPr>
          <w:lang w:val="ne_NP" w:bidi="ne_NP"/>
        </w:rPr>
        <w:t xml:space="preserve">एक ठाउँबाट अर्को ठाउँमा यात्रा गरेको कसैको कथा सुनाउनुहोस्। कथा बताउनेले यात्रालाई वा त्यो व्यक्तिले एक ठाउँबाट अर्को ठाउँमा कसरी यात्रा गर्छन् उसको वर्णन सुन्नुहोस्। सीदोनमा केही पनि भएन - यो केबल येशूले यात्रा गर्नु भएको ठाउँको विवरण मात्र हो। अडियो रोक्‍नुहोस्। </w:t>
      </w:r>
    </w:p>
    <w:p>
      <w:pPr/>
      <w:r>
        <w:rPr>
          <w:lang w:val="ne_NP" w:bidi="ne_NP"/>
        </w:rPr>
      </w:r>
      <w:r>
        <w:rPr>
          <w:lang w:val="ne_NP" w:bidi="ne_NP"/>
        </w:rPr>
        <w:t>यो भन्दा धेरै वर्ष अघि, अगमवक्ता यशैयाले भनेका थिए कि परमेश्वर अन्धाहरूको आँखा खोलिदिन र बहिराहरूको कान खोलिदिन आउनुहुन्छ। लेखक मर्कूसलाई यो धर्मशास्त्र थाहा थियो। उहाँ येशू नै त्यो प्रतिज्ञाको पुर्णता हुनुहुन्छ भनेर देखाउन चाहनु हुन्थ्यो।</w:t>
      </w:r>
    </w:p>
    <w:p>
      <w:pPr/>
      <w:r>
        <w:rPr>
          <w:lang w:val="ne_NP" w:bidi="ne_NP"/>
        </w:rPr>
      </w:r>
      <w:r>
        <w:rPr>
          <w:lang w:val="ne_NP" w:bidi="ne_NP"/>
        </w:rPr>
        <w:t>येशू र चेलाहरू गालीलको समुद्रको पूर्वी छेउमा डेकापोलिस वा दस शहरहरूको क्षेत्रमा आउनुभयो। यो त्यही सामान्य क्षेत्र हो जहाँ येशूले मर्कूस ५ मा मानिसबाट भूतहरूलाई भगाउनु भयो। त्यो समयमा मानिसहरू डराएका थिए र येशूलाई निस्कन अनुरोध गरे। यस पटक येशू फेरि यस क्षेत्रमा फर्केर आउनुहुन्छ र मानिसहरू येशूदेखि डराएका जस्तो देखिदैनन्। दस शहरहरू वा डेकापोलिसको क्षेत्रलाई रोमी सरकारले नियुक्त गरेको विभिन्न शासकले शासन गर्थे र यो यहूदी क्षेत्र थिएन।</w:t>
      </w:r>
    </w:p>
    <w:p>
      <w:pPr/>
      <w:r>
        <w:rPr>
          <w:lang w:val="ne_NP" w:bidi="ne_NP"/>
        </w:rPr>
      </w:r>
      <w:r>
        <w:rPr>
          <w:lang w:val="ne_NP" w:bidi="ne_NP"/>
        </w:rPr>
        <w:t>भीडले एक जना मानिसलाई येशूकहाँ ल्यायो। यी यहूदी थिए वा गैर यहूदी थिए भनेर हामीलाई थाहा छैन, तर येशू अधिकांश गैर यहूदी क्षेत्रमा हुनुहुन्थ्यो। जे भए पनि भीडले येशूको बारेमा केही सुनेका थिए। भीडले येशूले अरू मानिसहरूलाई पहिले नै निको पार्नु भएको छ भनेर सुनेका थिए। भीडले एक जना मानिसलाई येशूकहाँ ल्यायो। यो मानिस बहिरा थियो र राम्रोसँग बोल्न सक्दैनथ्यो। मूल भाषामा प्रयोग गरिएको शब्द अनुसार, उनी केही बोल्न सक्थे, तर धेरै कठिनाईका साथ बोल्न सक्थे, त्यसैले उनी सायद बहिरा जन्मिएका थिएनन्। बोल्न अवरोधको अर्थ मानिसले आवाजहरू निकाल्न सक्छ तर आवाज स्पष्ट हुँदैन। केही बहिरा मानिसहरू मौन हुन्छन्, जसको अर्थ तिनीहरूले आवाज निकाल्न सक्दैनन्। जब एउटा व्यक्तिले बाल्यकालमा सुन्न सक्दैन, तब उसले शब्दहरू सहिरुपमा उच्चारण गर्न सिक्दैन जसका कारण शब्दहरू बुझ्न गार्हो हुन्छ। बोल्दा अड्किने कुराहरू जस्ता अन्य कुराहरूलाई पनि बोल्न अवरोध भन्न सकिन्छ। स्पष्ट रूपमा बोल्न नसक्ने केही मानिसहरूमा जिब्रो मुखमा बाँधिएको वा बोल्न प्रयास गर्दा जिब्रो सही रूपमा नचल्ने अवस्थामा हुन्छ। मर्कूसले त्यो बोली सम्वन्धित के समस्या थियो भनेर हामीलाई बताउँदैनन् त्यसैले यो बोल्न गाह्रो थियो वा जिब्रो बाँधिएको थियो वा मानिसले बोल्न नसकेको के कारणले थियो भनेर हामीलाई थाहा छैन, त्यसैले उसले भनेको कुरा मानिसहरूले बुझ्न सक्दैनथे।</w:t>
      </w:r>
    </w:p>
    <w:p>
      <w:pPr/>
      <w:r>
        <w:rPr>
          <w:lang w:val="ne_NP" w:bidi="ne_NP"/>
        </w:rPr>
      </w:r>
      <w:r>
        <w:rPr>
          <w:lang w:val="ne_NP" w:bidi="ne_NP"/>
        </w:rPr>
        <w:t>यहाँ रोक्नुहोस् र छलफल गर्नुहोस्: बहिरा र स्पष्ट रूपमा बोल्न नसक्ने व्यक्तिको कथा सुनाउनुहोस्। कथा वाचकले त्यो व्यक्तिको बारेमा गरेको वर्णन सुन्नुहोस्। कथा बताउनेले बहिरा व्यक्तिको बारेमा कसरी वर्णन गर्छ? कथा बताउनेले बहिरा व्यक्तिको बोलीलाई कसरी वर्णन गर्छ? प्रयोग गरिएका वर्णनात्मक शब्दहरूमा ध्यान दिनुहोस्। रेकर्डिङ रोक्‍नुहोस्।</w:t>
      </w:r>
    </w:p>
    <w:p>
      <w:pPr/>
      <w:r>
        <w:rPr>
          <w:lang w:val="ne_NP" w:bidi="ne_NP"/>
        </w:rPr>
      </w:r>
      <w:r>
        <w:rPr>
          <w:lang w:val="ne_NP" w:bidi="ne_NP"/>
        </w:rPr>
        <w:t>मानिसहरूले येशूलाई बहिरामाथि येशूका हात राखिदिन अनुरोध गरे। यहूदी शिक्षकहरू र धार्मिक नेताहरूले प्राय: मानिसहरूलाई आशीष र निको पार्न हात राख्थे। येशूले अझ बढी गर्नुभयो। उहाँ यस मानिससँग सम्बन्ध देखाउन चाहनु हुन्थ्यो, त्यसैले येशूले त्यो मानिससँग व्यक्तिगत रूपमा कुराकानी गर्न त्यो मानिसलाई भीडबाट अलग गर्नुभयो। त्यसपछि येशूले क्रमवध्द रुपमा केहि कार्यहरू गर्नुभयो। येशूले आफ्नो औंलाहरूको टुप्पा प्रयोग गरेर मानिसको कान भित्र छुनु भयो। सम्भवतः येशूले जमिनमा थुक्नु भयो र त्यसपछि येशूले त्यो मानिसको जिब्रोलाई छुनुभयो। उहाँले त्यो मानिसको जिब्रो छुनु अघि आफ्ना औलाहरूमा थुक्नुहुन्छ वा त्यो भुइँमा थुक्नुहुन्छ भनेर हामीलाई थाहा छैन। त्यसपछि येशूले "स्वर्गतर्फ" वा "आकाशतर्फ" हेर्नुभयो। यसले उहाँ परमेश्वरसँग कुरा गरिरहनु भएको थियो भनेर देखाउँछ। उहाँले ठूलो भावना देखाउन गहिरो सास फेर्नु भयो। स्वास फेर्नु भनेको गहिरो र सुस्त श्वास लिनु हो। सामान्यतया हामी प्रत्येक घण्टामा धेरै पटक सास फेर्छौ। येशूले "एप्पाथा" भन्नुभयो जसको अर्थ "खोलि जा" हो। येशू त्यो मानिसको कानले सुनोस् र कुनै समस्या बिना जिब्रोले बोलोस भन्ने चाहनु हुन्थ्यो।</w:t>
      </w:r>
    </w:p>
    <w:p>
      <w:pPr/>
      <w:r>
        <w:rPr>
          <w:lang w:val="ne_NP" w:bidi="ne_NP"/>
        </w:rPr>
      </w:r>
      <w:r>
        <w:rPr>
          <w:lang w:val="ne_NP" w:bidi="ne_NP"/>
        </w:rPr>
        <w:t>एप्फाता अरामीकमा शब्द हो, जुन यस क्षेत्रका मानिसहरूको घरमा बोलिने स्थानीय भाषा हो। यदि यो मानिसले बाल्यकालमा सुन्न सक्थ्यो भने त्यो मानिसले त्यो भाषा बुझ्दथ्यो । यो मानिसले सुन्ने पहिलो शब्द उसको आफ्नै हृदयको भाषामा हुनेथियो। उपचार तत्काल र पूर्ण रुपमा भयो। त्यो मानिसले सुन्न सक्थ्यो र स्पष्ट रूपमा बोल्न सक्थ्यो। बोलिमा वाधा हट्यो।</w:t>
      </w:r>
    </w:p>
    <w:p>
      <w:pPr/>
      <w:r>
        <w:rPr>
          <w:lang w:val="ne_NP" w:bidi="ne_NP"/>
        </w:rPr>
      </w:r>
      <w:r>
        <w:rPr>
          <w:lang w:val="ne_NP" w:bidi="ne_NP"/>
        </w:rPr>
        <w:t>यहाँ रोक्नुहोस् र तपाईंले यो बहिरापनलाई कसरी वर्णन गर्नुहुन्छ भनेर छलफल गर्नुहोस्। येशूले गरेको कामको प्रक्रियागत चरणहरू दोहोर्याउनुहोस्। तपाईंले प्रत्येक चरणलाई वर्णन गर्न प्रयोग गरिरहनु भएको शब्दहरूमा ध्यान दिनुहोस्। येशूले भन्नुभयो, "खुला जा।" तपाईंका श्रोताहरूले यो आज्ञालाई कसरी बुझ्नेछन्? रेकर्डिङ रोक्‍नुहोस्।</w:t>
      </w:r>
    </w:p>
    <w:p>
      <w:pPr/>
      <w:r>
        <w:rPr>
          <w:lang w:val="ne_NP" w:bidi="ne_NP"/>
        </w:rPr>
      </w:r>
      <w:r>
        <w:rPr>
          <w:lang w:val="ne_NP" w:bidi="ne_NP"/>
        </w:rPr>
        <w:t>कसैलाई निको पार्न वा आशीष दिन गाउँमा आउने धार्मिक नेताको कथा सुनाउनुहोस्। यो व्यक्तिले के गर्छ भन्नेकुरा वर्णन गर्नुहोस्। तिनीहरूले निको पार्ने बेलामा त्यहाँ थुक्ने वा माथितर्फ हेर्ने र परमेश्वरसँग कुरा गरे जस्तै गर्ने खालको कुनै रीति रिवाज हुन्छ? रेकर्डिङ रोक्‍नुहोस्।</w:t>
      </w:r>
    </w:p>
    <w:p>
      <w:pPr/>
      <w:r>
        <w:rPr>
          <w:lang w:val="ne_NP" w:bidi="ne_NP"/>
        </w:rPr>
      </w:r>
      <w:r>
        <w:rPr>
          <w:lang w:val="ne_NP" w:bidi="ne_NP"/>
        </w:rPr>
        <w:t>येशूले मानिसहरूलाई यो निको पारेको बारेमा केही नभन्नु भन्नुभयो। यद्यपि, भीडहरू यति उत्साहित थिए कि तिनीहरूले सबैलाई बताए। येशूले जति बढी नभन्नु भन्नुभयो, मानिसहरूले त्यति नै बढी भने। मानिसहरूले पहिले यशैया अगमवक्ताका लेखहरू सुनेका हुन सक्छन्। सायद मानिसहरूले येशूले यशैयाका वचनहरू पूरा गरिरहनु भएको देखे।</w:t>
      </w:r>
    </w:p>
    <w:p>
      <w:pPr/>
      <w:r>
        <w:rPr>
          <w:lang w:val="ne_NP" w:bidi="ne_NP"/>
        </w:rPr>
      </w:r>
      <w:r>
        <w:rPr>
          <w:lang w:val="ne_NP" w:bidi="ne_NP"/>
        </w:rPr>
        <w:t>यहाँ रोक्नुहोस् र टोलीमा छलफल गर्नुहोस्: भीडले भन्छन् येशूले बहिराहरूलाई सुन्ने तुल्याउनु हुन्छ र गुङ्गोलाई बोल्ने तुल्याउनु हुन्छ। तपाईंको भाषामा, तपाईंले निको पार्ने बारेमा कसरी कुरा गर्नुहुन्छ? रेकर्डिङ रोक्‍नुहोस्।</w:t>
      </w:r>
    </w:p>
    <w:p>
      <w:pPr/>
      <w:r>
        <w:rPr>
          <w:lang w:val="ne_NP" w:bidi="ne_NP"/>
        </w:rPr>
      </w:r>
      <w:r>
        <w:rPr>
          <w:lang w:val="ne_NP" w:bidi="ne_NP"/>
        </w:rPr>
        <w:t>मानिसहरू अचम्मित भए। अघिल्लो खण्डमा, जब येशू नासरतमा शिक्षा दिन जानुभयो, मानिसहरू अचम्मित भए। त्यो खण्डको आश्चर्य नकारात्मक थियो। यो राम्रो महसुस थिएन। यहाँ अचम्मित शब्दको अर्थ मानिसहरू राम्रो तरिकाले आश्चर्य चकित परे वा अचम्मित भए भन्ने हो। तिनीहरूले भने, "येशूले गर्ने सबै कुरा अद्भुत हुन्छ।" येशूले कसरी बहिराहरूलाई सुन्ने र बोल्न नसक्नेहरूलाई स्पष्ट रूपमा बोल्न सक्षम बनाउनु भयो भन्ने बारेमा मानिसहरूले कुरा गरे। किनभने तिनीहरू धेरै अचम्मित भए, तिनीहरूले आफूले देखेको कुरा अरूलाई बताए।</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७:३१–३७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येशू दस शहरहरूको क्षेत्र डेकापोलिसमा यात्रा गर्नुहुन्छ। बहिरा मानिसलाई उहाँकहाँ ल्याइन्छ।</w:t>
      </w:r>
    </w:p>
    <w:p>
      <w:pPr/>
      <w:r>
        <w:rPr>
          <w:lang w:val="ne_NP" w:bidi="ne_NP"/>
        </w:rPr>
      </w:r>
      <w:r>
        <w:rPr>
          <w:b/>
          <w:lang w:val="ne_NP" w:bidi="ne_NP"/>
        </w:rPr>
        <w:t>दोस्रो दृश्यमा:</w:t>
      </w:r>
      <w:r>
        <w:rPr>
          <w:lang w:val="ne_NP" w:bidi="ne_NP"/>
        </w:rPr>
        <w:t xml:space="preserve"> यस दृश्यले येशूले बहिरालाई निको पार्न प्रयोग गर्ने प्रक्रियालाई वर्णन गर्दछ।</w:t>
      </w:r>
    </w:p>
    <w:p>
      <w:pPr/>
      <w:r>
        <w:rPr>
          <w:lang w:val="ne_NP" w:bidi="ne_NP"/>
        </w:rPr>
      </w:r>
      <w:r>
        <w:rPr>
          <w:b/>
          <w:lang w:val="ne_NP" w:bidi="ne_NP"/>
        </w:rPr>
        <w:t>तेस्रो दृश्यमा:</w:t>
      </w:r>
      <w:r>
        <w:rPr>
          <w:lang w:val="ne_NP" w:bidi="ne_NP"/>
        </w:rPr>
        <w:t xml:space="preserve"> येशूले भीडसँग कुरा गर्नुहुन्छ, के भयो भनेर कसैलाई नबताउनु भनेर तिनीहरूलाई भन्नुहुन्छ। भीडले के भयो भनेर सबैलाई बताउँछ।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 (जो सायद उहाँसँग थिए तर उल्लेख छैन)</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 xml:space="preserve"> एउटा बहिरा मानिस</w:t>
      </w:r>
    </w:p>
    <w:p>
      <w:pPr/>
      <w:r>
        <w:rPr>
          <w:lang w:val="ne_NP" w:bidi="ne_NP"/>
        </w:rPr>
      </w:r>
      <w:r>
        <w:rPr>
          <w:lang w:val="ne_NP" w:bidi="ne_NP"/>
        </w:rPr>
        <w:t>समूहमा, खण्डको सेटिङका यी भागहरूमा ध्यान दिनुहोस्: पहिलो दृश्यमा, येशू टायरको उत्तरबाट सीदोन र त्यसपछि दक्षिण र पूर्व डेकापोलिससम्म यात्रा गर्नुहुन्छ।</w:t>
      </w:r>
    </w:p>
    <w:p>
      <w:pPr/>
      <w:r>
        <w:rPr>
          <w:lang w:val="ne_NP" w:bidi="ne_NP"/>
        </w:rPr>
      </w:r>
      <w:r>
        <w:rPr>
          <w:lang w:val="ne_NP" w:bidi="ne_NP"/>
        </w:rPr>
        <w:t>रोक्नुहोस् र यी ठाउँहरू चिन्ह लगाइएको नक्सा देखाउनुहोस्। यस यात्रालाई कसरी राम्रोसँग वर्णन गर्ने भनेर छलफल गर्नुहोस्। रेकर्डिङ रोक्‍नुहोस्।</w:t>
      </w:r>
    </w:p>
    <w:p>
      <w:pPr/>
      <w:r>
        <w:rPr>
          <w:lang w:val="ne_NP" w:bidi="ne_NP"/>
        </w:rPr>
      </w:r>
      <w:r>
        <w:rPr>
          <w:lang w:val="ne_NP" w:bidi="ne_NP"/>
        </w:rPr>
        <w:t>पहिलो दृश्यमा, येशू र चेलाहरू टायरबाट उत्तरमा सीदोन जान्छन्। त्यसपछि येशू र चेलाहरू दक्षिण र पूर्व गालीलको समुद्रको पूर्वी छेउ र डेकापोलिस (दस शहरहरू भएको क्षेत्र) को क्षेत्रमा जान्छन्।</w:t>
      </w:r>
    </w:p>
    <w:p>
      <w:pPr/>
      <w:r>
        <w:rPr>
          <w:lang w:val="ne_NP" w:bidi="ne_NP"/>
        </w:rPr>
      </w:r>
      <w:r>
        <w:rPr>
          <w:lang w:val="ne_NP" w:bidi="ne_NP"/>
        </w:rPr>
        <w:t>जब येशू दस शहरहरू वा डेकापोलिसको क्षेत्रमा आइपुग्नुहुन्छ, मानिसहरूको भीडले बहिरालाई उहाँकहाँ ल्याउँछन्। त्यो मानिस बहिरा मात्र होइन, उसलाई बोल्नमा पनि समस्या हुन्छ। मानिसहरूले येशूलाई त्यो मानिसमाथि हात राखिदिएर उसलाई निको पार्न अनुरोध गर्छन्।</w:t>
      </w:r>
    </w:p>
    <w:p>
      <w:pPr/>
      <w:r>
        <w:rPr>
          <w:lang w:val="ne_NP" w:bidi="ne_NP"/>
        </w:rPr>
      </w:r>
      <w:r>
        <w:rPr>
          <w:lang w:val="ne_NP" w:bidi="ne_NP"/>
        </w:rPr>
        <w:t>रोक्नुहोस् र छलफल गर्नुहोस्: यो घटना हुँदा येशू कुन शहर वा डेकापोलिसको कुन भागमा हुनुहुन्थ्यो भनेर हामीलाई थाहा छैन। यो चमत्कार हुँदा येशू कहाँ हुनुहुन्थ्यो भनेर कसरी वर्णन गर्ने भन्ने बारेमा कुरा गर्नुहोस्। रेकर्डिङ रोक्‍नुहोस्।</w:t>
      </w:r>
    </w:p>
    <w:p>
      <w:pPr/>
      <w:r>
        <w:rPr>
          <w:lang w:val="ne_NP" w:bidi="ne_NP"/>
        </w:rPr>
      </w:r>
      <w:r>
        <w:rPr>
          <w:lang w:val="ne_NP" w:bidi="ne_NP"/>
        </w:rPr>
        <w:t>दोस्रो दृश्यमा येशूले गर्ने प्रत्येक कार्यहरूलाई पहिचान गर्नु महत्त्वपूर्ण छ। पहिला, येशूले त्यो मानिसलाई भीडबाट टाढा लैजानुहुन्छ। येशू बहिरासँग एक्लै हुनुहुन्छ। त्यसपछि येशूले आफ्ना औलाहरू त्यस मानिसको कानमा राख्नुहुन्छ। येशूले आफ्नै औलाहरूमा थुक्नुहुन्छ। येशूले आफ्नै औलाहरू प्रयोग गर्नुहुन्छ र त्यो मानिसको जिब्रोलाई छुनुहुन्छ। येशूले स्वर्गतिर हेर्नुहुन्छ र लामो सास फेर्नुहुन्छ (उहाँले गहिरो सास छोड्नुहुन्छ)। येशूले "एप्फाथा"भनेर घोषणा गर्नुहुन्छ, जसको अर्थ "खोलि जा" हो, र त्यो मानिसले तुरुन्तै पूर्ण रूपमा सुन्न सक्छ र स्पष्ट रूपमा बोल्न सक्छ।</w:t>
      </w:r>
    </w:p>
    <w:p>
      <w:pPr/>
      <w:r>
        <w:rPr>
          <w:lang w:val="ne_NP" w:bidi="ne_NP"/>
        </w:rPr>
      </w:r>
      <w:r>
        <w:rPr>
          <w:lang w:val="ne_NP" w:bidi="ne_NP"/>
        </w:rPr>
        <w:t>यहाँ रोक्नुहोस् र घटनाहरूको क्रमलाई अभ्यास गर्नुहोस्। त्यसपछि त्यो व्यक्तिले प्रत्येक चरणमा के गरिरहेको छ भनेर वर्णन गर्नुहोस्। रेकर्डिङ रोक्‍नुहोस्।</w:t>
      </w:r>
    </w:p>
    <w:p>
      <w:pPr/>
      <w:r>
        <w:rPr>
          <w:lang w:val="ne_NP" w:bidi="ne_NP"/>
        </w:rPr>
      </w:r>
      <w:r>
        <w:rPr>
          <w:lang w:val="ne_NP" w:bidi="ne_NP"/>
        </w:rPr>
        <w:t>तेस्रो दृश्यमा, येशूले भीडसँग कुरा गर्नुहुन्छ। तिनीहरूले त्यो मानिस अब निको भएको देख्छन्, तर येशूले मानिसहरूलाई नभन्नु भन्नुहुन्छ। तर येशूले जति बढी अरूलाई नभन्नु भनेर भन्नुहुन्छ तिनीहरूले त्यति नै बढी सबैलाई बताउँछन्। मानिसहरू अचम्मित हुन्छन्, र भन्छन्, "येशूले गर्ने सबै कुरा अद्भुत हुन्छ। येशूले बहिराहरूलाई पनि सुन्ने तुल्याउनुहुन्छ, र बोल्न नसक्नेहरूलाई बोल्ने तुल्याउनु 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७:३१–३७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३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 (जो सायद उहाँसँग थिए तर उल्लेख छैन)</w:t>
      </w:r>
    </w:p>
    <w:p>
      <w:pPr>
        <w:pStyle w:val="ListBullet"/>
        <w:spacing w:line="240" w:lineRule="auto"/>
        <w:ind w:left="720"/>
      </w:pPr>
      <w:r>
        <w:rPr>
          <w:lang w:val="ne_NP" w:bidi="ne_NP"/>
        </w:rPr>
      </w:r>
      <w:r>
        <w:rPr>
          <w:lang w:val="ne_NP" w:bidi="ne_NP"/>
        </w:rPr>
        <w:t>मानिसहरूको भीड</w:t>
      </w:r>
    </w:p>
    <w:p>
      <w:pPr>
        <w:pStyle w:val="ListBullet"/>
        <w:spacing w:line="240" w:lineRule="auto"/>
        <w:ind w:left="720"/>
      </w:pPr>
      <w:r>
        <w:rPr>
          <w:lang w:val="ne_NP" w:bidi="ne_NP"/>
        </w:rPr>
      </w:r>
      <w:r>
        <w:rPr>
          <w:lang w:val="ne_NP" w:bidi="ne_NP"/>
        </w:rPr>
        <w:t xml:space="preserve"> एउटा बहिरा मानिस</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येशूले टायरलाई छोड्नुहुन्छ, सीदोनमा जानुहुन्छ, र डेकापोलिसमा जानुहुन्छ। जब येशू डेकापोलिसमा कतै आईपुग्दा, मानिसहरूको भीडले बहिरालाई येशूकहाँ ल्याउँछन्। भीडले येशूलाई यस बोल्न गारो हुने बहिरामाथि हात राखिदिनु भनेर बिन्ती गर्छन्। तर येशूले त्यो मानिसलाई भीडबाट टाढा लैजानुहुन्छ ताकि तिनीहरू एक्लै हुन सकुन्।</w:t>
      </w:r>
    </w:p>
    <w:p>
      <w:pPr/>
      <w:r>
        <w:rPr>
          <w:lang w:val="ne_NP" w:bidi="ne_NP"/>
        </w:rPr>
      </w:r>
      <w:r>
        <w:rPr>
          <w:lang w:val="ne_NP" w:bidi="ne_NP"/>
        </w:rPr>
        <w:t>अभिनयलाई रोक्‍नुहोस्। येशूलाई सोध्नुहोस्, "तपाईंलाई कस्तो महसुस भइरहेको छ?" तपाईंले यस्तो कुरा सुन्न सक्नुहुन्छ, "म यस मानिसलाई निको पार्न एक्लै हुन चाहन्छु किनभने ऊ निको हुन चाहन्छ, अरूको कारणले होइन," "म यो एउटा व्यक्तिमा ध्यान केन्द्रित गर्न चाहन्छु" वा "म निको हुन चाहने मानिसहरूको लागि मनोरञ्जन बन्न चाहँदिन, त्यसैले मैले त्यो मानिसलाई लिएर गए।" वा, "यस पटक मानिसहरू मबाट नडराएकोमा म धेरै खुसी छु। मैले भूत लागेको मानिसलाई निको पारेको त्यो बेलाको समय जास्तो यो होइन।" नाटकलाई जारी राख्नुहोस्।</w:t>
      </w:r>
    </w:p>
    <w:p>
      <w:pPr/>
      <w:r>
        <w:rPr>
          <w:lang w:val="ne_NP" w:bidi="ne_NP"/>
        </w:rPr>
      </w:r>
      <w:r>
        <w:rPr>
          <w:lang w:val="ne_NP" w:bidi="ne_NP"/>
        </w:rPr>
        <w:t>दोस्रो दृश्यमा, येशूसँग त्यो मानिस एक्लै छ, भीडबाट टाढा छ। येशूले आफ्ना औलाहरू त्यो मानिसको कानमा राख्नुहुन्छ। येशूले आफ्नै औलाहरूमा थुक्नुहुन्छ। येशूले त्यो मानिसको जिब्रोलाई छुनुहुन्छ। येशूले स्वर्गतिर हेर्नुहुन्छ। येशूले सुस्केरा हाल्नुहुन्छ।</w:t>
      </w:r>
    </w:p>
    <w:p>
      <w:pPr/>
      <w:r>
        <w:rPr>
          <w:lang w:val="ne_NP" w:bidi="ne_NP"/>
        </w:rPr>
      </w:r>
      <w:r>
        <w:rPr>
          <w:lang w:val="ne_NP" w:bidi="ne_NP"/>
        </w:rPr>
        <w:t>अभिनयलाई रोक्‍नुहोस्। बहिरालाई सोध्नुहोस्, "तपाईंलाई कस्तो महसुस भइरहेको छ?" तपाईंले यस्तो कुरा सुन्न सक्नुहुन्छ, "म आशावादी छु तर म पनि डराएको छु। यो मान्छेले मलाई अनौठो काम गरिरहेको छ। यो मानिसले किन आफ्ना औलाहरू मेरो कानमा राखेर मेरो जिब्रोलाई छुइरहेको छ भनेर म बुझ्दिन। यो मानिसले मलाई मद्दत गर्न चाहन्छ जस्तो लाग्छ। के यो मानिसले मलाई सुन्न सक्ने बनाउने छ?" भीडलाई सोध्नुहोस्, "अहिले तपाईंलाई कस्तो महसुस भइरहेको छ?" तपाईंले सुन्न सक्नुहुन्छ, "म भ्रममा छु। येशूले के गरिरहनु भएको छ भनेर मलाई थाहा छैन। येशू त्यो मानिससँग त्यहाँ जानुभयो त्यसैले हामी के भइरहेको छ भनेर देख्न वा सुन्न सक्दैनौ। म आशा गर्छु कि येशूले मेरो मित्रलाई मद्दत गर्नुहुन्छ। येशूले के गरिरहनु भएको छ भनेर मैले देख्न सकुँ भन्ने चाहन्छु।" नाटकलाई जारी राख्नुहोस्।</w:t>
      </w:r>
    </w:p>
    <w:p>
      <w:pPr/>
      <w:r>
        <w:rPr>
          <w:lang w:val="ne_NP" w:bidi="ne_NP"/>
        </w:rPr>
      </w:r>
      <w:r>
        <w:rPr>
          <w:lang w:val="ne_NP" w:bidi="ne_NP"/>
        </w:rPr>
        <w:t>येशूले "एप्फाथा" भन्नुहुन्छ, जसको अर्थ "खोलि जा"हो र तुरुन्तै त्यो मानिसले पूर्ण रूपमा सुन्न सक्छ। त्यहि समयमा उसको जिब्रो मुक्त हुन्छ त्यसैले उसले स्पष्ट रूपमा बोल्न सक्छ।</w:t>
      </w:r>
    </w:p>
    <w:p>
      <w:pPr/>
      <w:r>
        <w:rPr>
          <w:lang w:val="ne_NP" w:bidi="ne_NP"/>
        </w:rPr>
      </w:r>
      <w:r>
        <w:rPr>
          <w:lang w:val="ne_NP" w:bidi="ne_NP"/>
        </w:rPr>
        <w:t>अभिनयलाई रोक्‍नुहोस्। बहिरा मानिसलाई सोध्नुहोस्, "तपाईंलाई कस्तो महसुस भइरहेको छ?" तपाईंले यस्तो कुरा सुन्न सक्नुहुन्छ, "म अचम्मित र आनन्दले भरिएको छु," "अन्तमा मैले सुन्न सक्छु" वा "मानिसहरूले मलाई बुझ्न सकुन् भनेर बोल्न सक्छु," "म चराहरूले गाएको र मानिसहरू हाँस्दै गरेको सुन्छु। यो अद्भुत छ!" नाटकलाई जारी राख्नुहोस्।</w:t>
      </w:r>
    </w:p>
    <w:p>
      <w:pPr/>
      <w:r>
        <w:rPr>
          <w:lang w:val="ne_NP" w:bidi="ne_NP"/>
        </w:rPr>
      </w:r>
      <w:r>
        <w:rPr>
          <w:lang w:val="ne_NP" w:bidi="ne_NP"/>
        </w:rPr>
        <w:t>तेस्रो दृश्यमा, येशूले भीडलाई यस चमत्कारको बारेमा कसैसँग कुरा नगर्नु भन्नुहुन्छ। तर येशूले तिनीहरूलाई जति धेरै नबोल्न भन्नुहुन्छ, त्यति नै धेरै तिनीहरूले खबर फैलाउँछन्। तिनीहरूले भन्छन्, "येशूले गर्ने सबै कुरा अद्भुत हुन्छ। उहाँले बहिराहरूलाई पनि सुन्ने तुल्याउनुहुन्छ, र बोल्न नसक्नेहरूलाई बोल्ने तुल्याउनुहुन्छ।"</w:t>
      </w:r>
    </w:p>
    <w:p>
      <w:pPr/>
      <w:r>
        <w:rPr>
          <w:lang w:val="ne_NP" w:bidi="ne_NP"/>
        </w:rPr>
      </w:r>
      <w:r>
        <w:rPr>
          <w:lang w:val="ne_NP" w:bidi="ne_NP"/>
        </w:rPr>
        <w:t>अभिनयको अन्तमा, भीडलाई सोध्नुहोस्, "तपाईंलाई कस्तो महसुस भइरहेको छ?" तपाईंले यस्तो कुरा सुन्न सक्नुहुन्छ, "हामी अचम्मित भएका छौं," "हाम्रो मित्र निको भएको कुरामा हामी खुसी छौं" वा "हामीले पहिले यस्तो कसैलाई देखेका थिएनौ।" येशूलाई सोध्नुहोस्, "तपाईंलाई कस्तो महसुस भइरहेको छ?" तपाईंले यस्तो कुरा सुन्न सक्नुहुन्छ, "उनिहरूले सबैलाई नभनि दिए हुन्थ्यो। मलाई मेरा चेलाहरूसँग बस्न र तिनीहरूलाई राम्रोसँग सिकाउन केही समय चाहिन्छ।"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७:३१–३७ को श्रव्य संस्करण सुन्‍नुहोस्।</w:t>
      </w:r>
    </w:p>
    <w:p>
      <w:pPr/>
      <w:r>
        <w:rPr>
          <w:lang w:val="ne_NP" w:bidi="ne_NP"/>
        </w:rPr>
      </w:r>
      <w:r>
        <w:rPr>
          <w:lang w:val="ne_NP" w:bidi="ne_NP"/>
        </w:rPr>
        <w:t xml:space="preserve">चेलाहरू यो यात्रामा येशूसँग छन्। येशू र </w:t>
      </w:r>
      <w:r>
        <w:rPr>
          <w:lang w:val="ne_NP" w:bidi="ne_NP"/>
        </w:rPr>
        <w:t>चेलाहरू</w:t>
      </w:r>
      <w:r>
        <w:rPr>
          <w:lang w:val="ne_NP" w:bidi="ne_NP"/>
        </w:rPr>
        <w:t xml:space="preserve"> दस शहरहरूको क्षेत्रमा आए भनेर तपाईंले यसलाई बताउनु पर्ने हुन सक्छ। तपाईंले पहिले प्रयोग गरेको </w:t>
      </w:r>
      <w:r>
        <w:rPr>
          <w:lang w:val="ne_NP" w:bidi="ne_NP"/>
        </w:rPr>
        <w:t>डेकापोलिस</w:t>
      </w:r>
      <w:r>
        <w:rPr>
          <w:lang w:val="ne_NP" w:bidi="ne_NP"/>
        </w:rPr>
        <w:t xml:space="preserve"> वा दस शहरहरूको लागि त्यही शब्द प्रयोग गर्नुहोस्।</w:t>
      </w:r>
    </w:p>
    <w:p>
      <w:pPr/>
      <w:r>
        <w:rPr>
          <w:lang w:val="ne_NP" w:bidi="ne_NP"/>
        </w:rPr>
      </w:r>
      <w:r>
        <w:rPr>
          <w:lang w:val="ne_NP" w:bidi="ne_NP"/>
        </w:rPr>
        <w:t xml:space="preserve">येशू </w:t>
      </w:r>
      <w:r>
        <w:rPr>
          <w:lang w:val="ne_NP" w:bidi="ne_NP"/>
        </w:rPr>
        <w:t>टायर</w:t>
      </w:r>
      <w:r>
        <w:rPr>
          <w:lang w:val="ne_NP" w:bidi="ne_NP"/>
        </w:rPr>
        <w:t xml:space="preserve">बाट निस्केर सीदोनमा जानुभयो, त्यसपछि </w:t>
      </w:r>
      <w:r>
        <w:rPr>
          <w:lang w:val="ne_NP" w:bidi="ne_NP"/>
        </w:rPr>
        <w:t>गालीलको समुद्र</w:t>
      </w:r>
      <w:r>
        <w:rPr>
          <w:lang w:val="ne_NP" w:bidi="ne_NP"/>
        </w:rPr>
        <w:t xml:space="preserve"> र दस शहरहरू वा </w:t>
      </w:r>
      <w:r>
        <w:rPr>
          <w:b/>
          <w:lang w:val="ne_NP" w:bidi="ne_NP"/>
        </w:rPr>
        <w:t>डेकापोलिस</w:t>
      </w:r>
      <w:r>
        <w:rPr>
          <w:lang w:val="ne_NP" w:bidi="ne_NP"/>
        </w:rPr>
        <w:t xml:space="preserve">मा फर्केर जानुभयो। येशूले दस शहरहरूको एउटा क्षेत्रमा </w:t>
      </w:r>
      <w:r>
        <w:rPr>
          <w:b/>
          <w:lang w:val="ne_NP" w:bidi="ne_NP"/>
        </w:rPr>
        <w:t>बोल्न गारो हुने</w:t>
      </w:r>
      <w:r>
        <w:rPr>
          <w:lang w:val="ne_NP" w:bidi="ne_NP"/>
        </w:rPr>
        <w:t xml:space="preserve"> बहिरा मानिसलाई भेट्नुभयो। यसको अर्थ त्यो मानिसले धेरै कठिनाईका साथ बोल्न सक्छ। जब त्यो मानिसले बोल्छ, त्यो मानिसले के भन्यो भनेर बुझ्न मानिसहरूलाई गाह्रो हुन्छ। त्यो मानिसले शब्दहरू सही रूपमा उच्चारण गर्न सक्दैन।</w:t>
      </w:r>
    </w:p>
    <w:p>
      <w:pPr/>
      <w:r>
        <w:rPr>
          <w:lang w:val="ne_NP" w:bidi="ne_NP"/>
        </w:rPr>
      </w:r>
      <w:r>
        <w:rPr>
          <w:lang w:val="ne_NP" w:bidi="ne_NP"/>
        </w:rPr>
        <w:t xml:space="preserve">मानिसहरूले येशूलाई त्यो मानिसमाथि </w:t>
      </w:r>
      <w:r>
        <w:rPr>
          <w:b/>
          <w:lang w:val="ne_NP" w:bidi="ne_NP"/>
        </w:rPr>
        <w:t>उहाँको हात राखिदिएर</w:t>
      </w:r>
      <w:r>
        <w:rPr>
          <w:lang w:val="ne_NP" w:bidi="ne_NP"/>
        </w:rPr>
        <w:t xml:space="preserve"> निको पार्न अनुरोध गरे। कसैमाथि निको पार्न हात राख्नु भनेको कसैलाई आशीष दिन-अनुग्रह देखाउन वा निको पार्न गरिने यहूदी परम्परा हो। यदि यो कुरा तपाईका श्रोताहरूले जान्नु पर्ने हो भने, तपाईले "तिनीहरूले येशूलाई त्यो मानिसमाथि हात राखिदिएर निको पार्न अनुरोध गरे" भन्न सक्नुहुन्छ।</w:t>
      </w:r>
    </w:p>
    <w:p>
      <w:pPr/>
      <w:r>
        <w:rPr>
          <w:lang w:val="ne_NP" w:bidi="ne_NP"/>
        </w:rPr>
      </w:r>
      <w:r>
        <w:rPr>
          <w:lang w:val="ne_NP" w:bidi="ne_NP"/>
        </w:rPr>
        <w:t xml:space="preserve">जब येशूले परमेश्वरसँग कुरा गर्न स्वर्गतिर हेर्नुभयो, उहाँले गहिरो भावना देखाउन सुस्केरा हाल्नु भयो र </w:t>
      </w:r>
      <w:r>
        <w:rPr>
          <w:b/>
          <w:lang w:val="ne_NP" w:bidi="ne_NP"/>
        </w:rPr>
        <w:t>एप्फाता</w:t>
      </w:r>
      <w:r>
        <w:rPr>
          <w:lang w:val="ne_NP" w:bidi="ne_NP"/>
        </w:rPr>
        <w:t xml:space="preserve"> भन्नुभयो, जसको अर्थ "खोलि जाऊ।" हो। एप्फाता सायद अरामाइक भाषा हो। यो येशूका शब्दहरू सहि देखाउन घुसाईएको छ, तर तुरुन्तै पाठमा "खोलीयोस" भनेर अनुवाद गरिएको छ। येशूले तिनीहरूले सुन्न सकुन् भनेर कानहरू खोलिजा भन्नुहुन्छ, तर सायद उहाँले सम्पूर्ण व्यक्तिसँग पनि कुरा गर्दै हुनुहुन्छ। परमेश्वरले उहाँको लागि देखाउन र गर्न चाहेको सबै कुरा सुन्न र बुझ्न त्यो मानिस खुला होस् भन्ने उहाँको चाहना हुन्छ। अनुवादमा किन विदेशी शब्द छ भनेर तपाईको श्रोतालाई देखाउनकोलागि तपाईंले यो बाक्यको अगाडि "येशूले आफ्नै भाषामा 'एप्फाथा' भन्नुभयो" भन्नु पर्ने हुन सक्छ।</w:t>
      </w:r>
    </w:p>
    <w:p>
      <w:pPr/>
      <w:r>
        <w:rPr>
          <w:lang w:val="ne_NP" w:bidi="ne_NP"/>
        </w:rPr>
      </w:r>
      <w:r>
        <w:rPr>
          <w:lang w:val="ne_NP" w:bidi="ne_NP"/>
        </w:rPr>
        <w:t>यहाँ रोक्नुहोस् र टोलीमा "खोलियोस" वाक्यांशको बारेमा छलफल गर्नुहोस्। यो कुरा जब तपाईंले तपाईंका श्रोताहरूलाई भन्नुहुन्छ, त्यो मानिसलाई के भयो भनेर तिनीहरूले बुझ्छन्? बहिरो भएपछि कानले फेरि सुन्न सक्छ भनेर कुरा गर्ने अर्को तरिका पनि छ? येशूले जिब्रोलाई "खुल्ला हो" भन्नुभयो। यसको अर्थ त्यो मानिसले फेरि सामान्य रूपमा कुरा गर्न सक्थ्यो। तपाईंले यसलाई तपाईंको भाषामा कसरी भन्नु 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8:1–10</w:t>
      </w:r>
      <w:r>
        <w:rPr>
          <w:lang w:val="ne_NP" w:bidi="ne_NP"/>
        </w:rPr>
      </w:r>
    </w:p>
    <w:p>
      <w:pPr>
        <w:pStyle w:val="Heading3"/>
      </w:pPr>
      <w:r>
        <w:rPr>
          <w:lang w:val="ne_NP" w:bidi="ne_NP"/>
        </w:rPr>
        <w:t>Step 1</w:t>
      </w:r>
    </w:p>
    <w:p>
      <w:pPr/>
      <w:r>
        <w:rPr>
          <w:lang w:val="ne_NP" w:bidi="ne_NP"/>
        </w:rPr>
      </w:r>
      <w:r>
        <w:rPr>
          <w:lang w:val="ne_NP" w:bidi="ne_NP"/>
        </w:rPr>
        <w:t>यस चरणमा, मर्कूस ८:१–१० सुन्नुहोस् र यसलाई आफ्नो हृदयमा राख्नुहोस्।</w:t>
      </w:r>
    </w:p>
    <w:p>
      <w:pPr/>
      <w:r>
        <w:rPr>
          <w:lang w:val="ne_NP" w:bidi="ne_NP"/>
        </w:rPr>
      </w:r>
      <w:r>
        <w:rPr>
          <w:lang w:val="ne_NP" w:bidi="ne_NP"/>
        </w:rPr>
        <w:t>सम्भव भएमा तीन फरक अनुवादहरूमा मर्कूस ८:१–१०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८:१–१० को श्रव्य संस्करण सुन्‍नुहोस्।</w:t>
      </w:r>
    </w:p>
    <w:p>
      <w:pPr/>
      <w:r>
        <w:rPr>
          <w:lang w:val="ne_NP" w:bidi="ne_NP"/>
        </w:rPr>
      </w:r>
      <w:r>
        <w:rPr>
          <w:lang w:val="ne_NP" w:bidi="ne_NP"/>
        </w:rPr>
        <w:t>येशूले भर्खरै बहिरा र गुगा मानिसलाई निको पार्नु भएको छ। येशू र चेलाहरू अझै दस शहरहरू वा डेकापोलिस र गालीलको समुद्रको नजिकै छन्। येशू र चेलाहरू नजिकै गाउँ वा शहर नभएको दुर्गम क्षेत्रमा हुनुहुन्छ। यो अर्को घटनाको कथात्मक विवरण हो।</w:t>
      </w:r>
    </w:p>
    <w:p>
      <w:pPr/>
      <w:r>
        <w:rPr>
          <w:lang w:val="ne_NP" w:bidi="ne_NP"/>
        </w:rPr>
      </w:r>
      <w:r>
        <w:rPr>
          <w:lang w:val="ne_NP" w:bidi="ne_NP"/>
        </w:rPr>
        <w:t>येशूले मानिसहरूलाई सिकाउँदै हुनुहुन्छ र ठूलो भीड जम्मा भएको छ। येशूले ५,००० पुरुषहरू र महिला र बच्चाहरूलाई खुवाउनु भएको अर्को कथामा जस्तै यस कथाको भीड शहरबाट टाढा ग्रामीण क्षेत्रमा छ र तिनीहरूसँग खानेकुरा छैन। यो ५,००० लाई खुवाउने त्यो कथालाई पुन: बताएको होइन। यो फरक समयमा भएको फरक कथा हो। यो कथा पढ्दै जाँदा भिन्नताहरूलाई याद गर्नुहोस्। खानालाई गुणा गर्नेबाहेक लगभग हरेक विवरण फरक छ।</w:t>
      </w:r>
    </w:p>
    <w:p>
      <w:pPr/>
      <w:r>
        <w:rPr>
          <w:lang w:val="ne_NP" w:bidi="ne_NP"/>
        </w:rPr>
      </w:r>
      <w:r>
        <w:rPr>
          <w:lang w:val="ne_NP" w:bidi="ne_NP"/>
        </w:rPr>
        <w:t>येशू अझै पनि अधिकांश गैर यहूदी (अन्यजाति) क्षेत्रमा हुनुहुन्छ। याद गर्नुहोस्, दस शहर क्षेत्रको सरकार पनि इस्राएलको सरकार भन्दा फरक थियो। यस कथामा, यहूदी र गैर यहूदी दुबै उपस्थित हुन सक्छन्।</w:t>
      </w:r>
    </w:p>
    <w:p>
      <w:pPr/>
      <w:r>
        <w:rPr>
          <w:lang w:val="ne_NP" w:bidi="ne_NP"/>
        </w:rPr>
      </w:r>
      <w:r>
        <w:rPr>
          <w:lang w:val="ne_NP" w:bidi="ne_NP"/>
        </w:rPr>
        <w:t>अरुबेला जस्तै, ठूलो भीडहरू येशूको शिक्षा सुन्न आउँछन्। येशू गालीलको समुद्रको नजिकै तर गाउँहरू नभएको दुर्गम क्षेत्रमा हुनुहुन्छ। येशूले ३ दिनदेखि मानिसहरूलाई सिकाउँदै हुनुहुन्छ। सायद मानिसहरूले आफूसँग खाना ल्याएका थिए तर तिनीहरूको खाना सकिएको छ। भीडलाई खुवाउनु पर्ने अवस्था तेस्रो दिनमा मात्र आउँछ। येशूलाई फेरि दया आउँछ र तिनीहरूलाई खुवाउन चाहनुहुन्छ। तिनीहरू भोकले कमजोर हुनेछन् भनेर उहाँलाई थाहा छ। दयाको अर्थ कसैप्रति सहानुभूति वा दया महसुस गर्नु हो जसले गर्दा तपाईं त्यो व्यक्तिलाई मद्दत गर्न चाहनुहुन्छ। येशूले चेलाहरूलाई एकसाथ बोलाउनुहुन्छ। येशूले मानिसहरू भोकाएका छन् र खाना चाहिन्छ भनेर भन्नुहुन्छ।</w:t>
      </w:r>
    </w:p>
    <w:p>
      <w:pPr/>
      <w:r>
        <w:rPr>
          <w:lang w:val="ne_NP" w:bidi="ne_NP"/>
        </w:rPr>
      </w:r>
      <w:r>
        <w:rPr>
          <w:lang w:val="ne_NP" w:bidi="ne_NP"/>
        </w:rPr>
        <w:t>रोक्नुहोस् र येशू ४,००० लाई खुवाउँदा कहाँ हुनुहुन्छ भन्ने नक्सा देखाउनुहोस्। येशू गालीलको समुद्रको नजिकै हुन सक्ने क्षेत्रको मरुभूमिको तस्वीर देखाउनुहोस्। रेकर्डिङ रोक्‍नुहोस्।</w:t>
      </w:r>
    </w:p>
    <w:p>
      <w:pPr/>
      <w:r>
        <w:rPr>
          <w:lang w:val="ne_NP" w:bidi="ne_NP"/>
        </w:rPr>
      </w:r>
      <w:r>
        <w:rPr>
          <w:lang w:val="ne_NP" w:bidi="ne_NP"/>
        </w:rPr>
        <w:t>रोक्नुहोस् र छलफल गर्नुहोस्: तपाईंको संस्कृतिमा कमजोर वा धेरै भोकाएको व्यक्तिको कथा सुनाउनुहोस्। यस व्यक्तिलाई वर्णन गर्न प्रयोग गरिएको विवरण वा शब्दहरूमा ध्यान दिनुहोस्। रेकर्डिङ रोक्‍नुहोस्।</w:t>
      </w:r>
    </w:p>
    <w:p>
      <w:pPr/>
      <w:r>
        <w:rPr>
          <w:lang w:val="ne_NP" w:bidi="ne_NP"/>
        </w:rPr>
      </w:r>
      <w:r>
        <w:rPr>
          <w:lang w:val="ne_NP" w:bidi="ne_NP"/>
        </w:rPr>
        <w:t>फेरि, उहाँका चेलाहरूलाई के गर्ने भनेर थाहा नभएको जस्तो देखिन्छ। यो अचम्मको कुरा हो। सायद ५,००० लाई खुवाएको केही समय बितिसकेको छ र चेलाहरूले बिर्सिसकेका छन्। अथवा, हुनसक्छ चेलाहरूलाई येशूले भीडलाई खुवाउनु हुनेछ भनेर थाहा छ र विश्वास गर्छन्, तर तिनीहरूले येशूले यो कसरी गर्नुहुनेछ भनेर सोध्दै छन्। चेलाहरूले मरुभूमिमा भएको बेलाको कुरा गर्छन्। केही अनुवादहरूले उजाड ठाउँ भन्छन्। अरूले त्यो ठाउँलाई मरुभूमिको रूपमा वर्णन गर्छन् र अर्कोले दुर्गम ठाउँ भन्छन्।</w:t>
      </w:r>
    </w:p>
    <w:p>
      <w:pPr/>
      <w:r>
        <w:rPr>
          <w:lang w:val="ne_NP" w:bidi="ne_NP"/>
        </w:rPr>
      </w:r>
      <w:r>
        <w:rPr>
          <w:lang w:val="ne_NP" w:bidi="ne_NP"/>
        </w:rPr>
        <w:t>रोक्नुहोस् र उजाडस्थान वा मरुभूमि क्षेत्रको तस्वीर देखाउनुहोस्। तपाईंले देख्ने कुरालाई वर्णन गर्न कुन शब्दहरू प्रयोग गर्नुहुन्छ? यि शब्दहरूले किन्नका लागि र जमिन वा रूखहरूबाट टिप्नकालागि कुनै खाना छैन भनेर संकेत गर्छन्। त्यहाँ खानेकुरा केही छैन। रेकर्डिङ रोक्‍नुहोस्।</w:t>
      </w:r>
    </w:p>
    <w:p>
      <w:pPr/>
      <w:r>
        <w:rPr>
          <w:lang w:val="ne_NP" w:bidi="ne_NP"/>
        </w:rPr>
      </w:r>
      <w:r>
        <w:rPr>
          <w:lang w:val="ne_NP" w:bidi="ne_NP"/>
        </w:rPr>
        <w:t>चेलाहरूले येशूलाई मानिसहरूको लागि खाना कसरी र कहाँ पाउने भनेर सोध्छन्। ध्यान दिनुहोस् कि चेलाहरूले मानिसहरूलाई गाउँहरू र शहरहरूमा पठाउने सुझाव दिदैनन्। यो दुर्गम वा मरुभूमि क्षेत्र हो। नजिकै कुनै गाउँहरू छैनन्। येशूले चेलाहरूसँग कति रोटी छ भनेर सोध्नुहुन्छ। यस पटक, चेलाहरूले ७ रोटीहरू पाएका छन्। एउटा रोटीको टुक्रा सानो गोलो केक जस्तै थियो। एउटा व्यक्तिले सामान्यतया २ वा ३ रोटी खानामा खान्छ।</w:t>
      </w:r>
    </w:p>
    <w:p>
      <w:pPr/>
      <w:r>
        <w:rPr>
          <w:lang w:val="ne_NP" w:bidi="ne_NP"/>
        </w:rPr>
      </w:r>
      <w:r>
        <w:rPr>
          <w:lang w:val="ne_NP" w:bidi="ne_NP"/>
        </w:rPr>
        <w:t>येशूले मानिसहरूलाई बस्न भन्नुहुन्छ। त्यसपछि येशूले रोटी लिनुहुन्छ र रोटीलाई आशीष दिनुहुन्छ। यो आशीष रोटीको लागि परमेश्वरलाई धन्यवाद दिनु हो। खाना खानु अघि धन्यवाद दिने यहूदी परम्परा थियो। रोटीलाई आशीष दिएपछि, येशूले रोटीलाई टुक्रा पार्नु भयो र टुक्रा चेलाहरूलाई भुइँमा बसिरहेका मानिसहरूलाई दिन दिनुभयो।</w:t>
      </w:r>
    </w:p>
    <w:p>
      <w:pPr/>
      <w:r>
        <w:rPr>
          <w:lang w:val="ne_NP" w:bidi="ne_NP"/>
        </w:rPr>
      </w:r>
      <w:r>
        <w:rPr>
          <w:lang w:val="ne_NP" w:bidi="ne_NP"/>
        </w:rPr>
        <w:t>चेलाहरूले केही साना माछा पत्ता लगाए र यी माछालाई येशूलाई दिए। यसको अर्थ भीडमा कुनै व्यक्ति वा केही मानिसहरूले केही माछा खाएका थिए र माछा अरूसँग बाँड्न इच्छुक थिए। माछा खानलाई तयार होस भनेर माछालाई सुकाईने वा कुनै तरिकाले संरक्षित गरिन्थ्यो। येशूले माछालाई आशीष दिनु भयो र त्यसपछि माछालाई टुक्रा टुक्रा पारेर चेलाहरूलाई भीडलाई बाँड्न दिनुभयो। माछालाई अर्कै समयमा आशीष दिनु असामान्य थियो। सामान्यतया आशीष खानाको सुरुमा दिइन्थ्यो। कतिले येशूले मानिसहरूलाई तिनीहरूको खानाको लागि परमेश्वरलाई धन्यवाद दिन सिकाउँदै हुनुहुन्छ भनेर सोच्छन्।</w:t>
      </w:r>
    </w:p>
    <w:p>
      <w:pPr/>
      <w:r>
        <w:rPr>
          <w:lang w:val="ne_NP" w:bidi="ne_NP"/>
        </w:rPr>
      </w:r>
      <w:r>
        <w:rPr>
          <w:lang w:val="ne_NP" w:bidi="ne_NP"/>
        </w:rPr>
        <w:t>रोक्नुहोस् र रोटीको रोटीको तस्वीर र माछाको तस्वीर देखाउनुहोस्। रेकर्डिङ रोक्‍नुहोस्।</w:t>
      </w:r>
    </w:p>
    <w:p>
      <w:pPr/>
      <w:r>
        <w:rPr>
          <w:lang w:val="ne_NP" w:bidi="ne_NP"/>
        </w:rPr>
      </w:r>
      <w:r>
        <w:rPr>
          <w:lang w:val="ne_NP" w:bidi="ne_NP"/>
        </w:rPr>
        <w:t>मानिसहरूले आफूले चाहेको जति खाए। चेलाहरूले बाँकी रहेको खानाको ७ ठूला टोकरीहरू उठाए। चेलाहरूले बाँकी रहेको रोटी र माछाका टुक्रा उठाए। यसको अर्थ धेरै मानिसहरूले खाना खाएका हुन सक्थे। येशूले प्रशस्त मात्रामा खाना दिनुभयो। यी टोकरीहरू ५,००० लाई खुवाएको अर्को कथाको टोकरीहरू भन्दा ठूला थिए। यी टोकरीहरू नरकटबाट बनेका थिए र माछा बोक्न प्रयोग गरिन्थ्यो।</w:t>
      </w:r>
    </w:p>
    <w:p>
      <w:pPr/>
      <w:r>
        <w:rPr>
          <w:lang w:val="ne_NP" w:bidi="ne_NP"/>
        </w:rPr>
      </w:r>
      <w:r>
        <w:rPr>
          <w:lang w:val="ne_NP" w:bidi="ne_NP"/>
        </w:rPr>
        <w:t>यहाँ रोक्नुहोस् र चेलाहरूले बाँकी रहेको खाना बटुल्न प्रयोग गर्ने टोकरीहरूको तस्वीर देखाउनुहोस्। रेकर्डिङ रोक्‍नुहोस्।</w:t>
      </w:r>
    </w:p>
    <w:p>
      <w:pPr/>
      <w:r>
        <w:rPr>
          <w:lang w:val="ne_NP" w:bidi="ne_NP"/>
        </w:rPr>
      </w:r>
      <w:r>
        <w:rPr>
          <w:lang w:val="ne_NP" w:bidi="ne_NP"/>
        </w:rPr>
        <w:t xml:space="preserve">४,००० संख्याले सायद पुरुषहरूको संख्यालाई जनाउँछ। यसको अर्थ महिला र बच्चाहरूसँगै खाना खाने मानिसहरूको संख्या अझ धेरै थियो। </w:t>
      </w:r>
    </w:p>
    <w:p>
      <w:pPr/>
      <w:r>
        <w:rPr>
          <w:lang w:val="ne_NP" w:bidi="ne_NP"/>
        </w:rPr>
      </w:r>
      <w:r>
        <w:rPr>
          <w:lang w:val="ne_NP" w:bidi="ne_NP"/>
        </w:rPr>
        <w:t>यहाँ रोक्नुहोस् र छलफल गर्नुहोस्: तपाईंको संस्कृतिमा, तपाईंले मानिसहरूलाई कसरी गणना गर्नुहुन्छ? के तपाईंले बच्चा र महिलाहरूलाई आफ्नो गणनामा समावेश गर्नुहुन्छ? के तपाईंले ठिक सङ्ख्या दिनुहुन्छ? मानिसहरूलाई गणना गर्नु महत्त्वपूर्ण छ भन्ने कहिले तपाईंलाई लाग्छ? कसैले एउटा घटनामा मानिसहरूको संख्या गणना गरेको समयको वर्णन गर्नुहोस्। तिनीहरूले त्यो किन गरे? रेकर्डिङ रोक्‍नुहोस्।</w:t>
      </w:r>
    </w:p>
    <w:p>
      <w:pPr/>
      <w:r>
        <w:rPr>
          <w:lang w:val="ne_NP" w:bidi="ne_NP"/>
        </w:rPr>
      </w:r>
      <w:r>
        <w:rPr>
          <w:lang w:val="ne_NP" w:bidi="ne_NP"/>
        </w:rPr>
        <w:t>येशूले मानिसहरूलाई खुवाए पछि मानिसहरूलाई घर पठाउनुहुन्छ। त्यसपछि येशू र उहाँका चेलाहरू डुङ्गामा चढ्छन् र गालीलको समुद्रको पश्चिमी किनारमा (यहूदी क्षेत्रमा फर्केर जान्छन्)। दलमानुथा कहाँ छ भनेर हामी निश्चित छैनौ।</w:t>
      </w:r>
    </w:p>
    <w:p>
      <w:pPr/>
      <w:r>
        <w:rPr>
          <w:lang w:val="ne_NP" w:bidi="ne_NP"/>
        </w:rPr>
      </w:r>
      <w:r>
        <w:rPr>
          <w:lang w:val="ne_NP" w:bidi="ne_NP"/>
        </w:rPr>
        <w:t>यदि यो सहयोगी हुन्छ भने, यहाँ रोक्नुहोस् र अघिल्लो नक्सा देखाउनुहोस्, जसमा येशू ४,००० लाई खुवाउँदा कहाँ हुनुहुन्थ्यो र दलमानुथा कहाँ हुन सक्छ भनेर संकेत गर्दछ।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८:१–१०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भीडहरू जम्मा हुन्छन्। येशूले तिनीहरूलाई ३ दिनदेखि सिकाउँदै हुनुहुन्छ। येशूले मानिसहरूलाई घर जानु अघि खुवाउने निर्णय गर्नुहुन्छ।</w:t>
      </w:r>
    </w:p>
    <w:p>
      <w:pPr/>
      <w:r>
        <w:rPr>
          <w:lang w:val="ne_NP" w:bidi="ne_NP"/>
        </w:rPr>
      </w:r>
      <w:r>
        <w:rPr>
          <w:b/>
          <w:lang w:val="ne_NP" w:bidi="ne_NP"/>
        </w:rPr>
        <w:t>दोस्रो दृश्यमा:</w:t>
      </w:r>
      <w:r>
        <w:rPr>
          <w:lang w:val="ne_NP" w:bidi="ne_NP"/>
        </w:rPr>
        <w:t xml:space="preserve"> येशूले मानिसहरूलाई भुइँमा बस्न भन्नुहुन्छ। येशूले रोटीलाई आशीष दिनुहुन्छ र यसलाई बाँड्नुहुन्छ। येशूले माछालाई आशीष दिनुहुन्छ र यसलाई वितरण गर्नुहुन्छ। चार हजार मानिसहरूले खान्छन्।</w:t>
      </w:r>
    </w:p>
    <w:p>
      <w:pPr/>
      <w:r>
        <w:rPr>
          <w:lang w:val="ne_NP" w:bidi="ne_NP"/>
        </w:rPr>
      </w:r>
      <w:r>
        <w:rPr>
          <w:b/>
          <w:lang w:val="ne_NP" w:bidi="ne_NP"/>
        </w:rPr>
        <w:t>तेस्रो दृश्यमा:</w:t>
      </w:r>
      <w:r>
        <w:rPr>
          <w:lang w:val="ne_NP" w:bidi="ne_NP"/>
        </w:rPr>
        <w:t xml:space="preserve"> येशू आफ्ना चेलाहरूसँग डुङ्गामा चढ्नुहुन्छ र ताल पार गर्नुहुन्छ।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४,००० को भीड</w:t>
      </w:r>
    </w:p>
    <w:p>
      <w:pPr/>
      <w:r>
        <w:rPr>
          <w:lang w:val="ne_NP" w:bidi="ne_NP"/>
        </w:rPr>
      </w:r>
      <w:r>
        <w:rPr>
          <w:lang w:val="ne_NP" w:bidi="ne_NP"/>
        </w:rPr>
        <w:t>समूहको रूपमा, खण्डको सेटिङका यी भागहरूमा ध्यान दिनुहोस्: समूहले यस खण्डलाई दृश्यात्मक बनाउँदा, तिनीहरूले ५,०००को कथाको विवरणहरूलाई मिसाउँदैनन् भनेर निश्चित गर्नुहोस्। यस खण्डको विवरणहरू लगभग हरेक विवरणमा फरक छन्।</w:t>
      </w:r>
    </w:p>
    <w:p>
      <w:pPr/>
      <w:r>
        <w:rPr>
          <w:lang w:val="ne_NP" w:bidi="ne_NP"/>
        </w:rPr>
      </w:r>
      <w:r>
        <w:rPr>
          <w:lang w:val="ne_NP" w:bidi="ne_NP"/>
        </w:rPr>
        <w:t>पहिलो दृश्यमा, येशूले डेकापोलिस (दस शहरहरू भएको क्षेत्र) मा तीन दिनदेखि सिकाउँदै हुनुहुन्छ। यो गालीलको समुद्रको पूर्वी छेउमा छ। तिनीहरू गालीलको समुद्रको नजिकै दुर्गम क्षेत्रमा र शहरहरू वा गाउँहरूबाट टाढा छन्। येशूको शिक्षा सुन्न ठूलो भीड जम्मा भएको छ। मानिसहरूको खाना समाप्त भएको छ। येशूले तिनीहरूप्रति दया महसुस गर्नुहुन्छ, वा तिनीहरूको लागि दया गर्नुहुन्छ।</w:t>
      </w:r>
    </w:p>
    <w:p>
      <w:pPr/>
      <w:r>
        <w:rPr>
          <w:lang w:val="ne_NP" w:bidi="ne_NP"/>
        </w:rPr>
      </w:r>
      <w:r>
        <w:rPr>
          <w:lang w:val="ne_NP" w:bidi="ne_NP"/>
        </w:rPr>
        <w:t>येशूले आफ्ना चेलाहरूलाई आफूकहाँ बोलाउनुहुन्छ। येशूले तिनीहरूलाई व्याख्या गर्नुहुन्छ कि यदि उहाँले मानिसहरूको भीडलाई भोकै पठाउनु भयो भने मानिसहरू बाटोमा बेहोस हुन सक्छन्। मानिसहरू धेरै टाढाबाट आएका छन्। येशूका चेलाहरूले येशूलाई तिनीहरूको वरिपरि शहरहरू नभएको दुर्गम मरुभूमिमा खाना कसरी पाउन सक्छौं भनेर सोध्छन्।</w:t>
      </w:r>
    </w:p>
    <w:p>
      <w:pPr/>
      <w:r>
        <w:rPr>
          <w:lang w:val="ne_NP" w:bidi="ne_NP"/>
        </w:rPr>
      </w:r>
      <w:r>
        <w:rPr>
          <w:lang w:val="ne_NP" w:bidi="ne_NP"/>
        </w:rPr>
        <w:t>दोस्रो दृश्यमा, येशूले मानिसहरूलाई भुइँमा बस्न भन्नुहुन्छ। चेलाहरूले ७ रोटीहरू पाएका छन्। येशूले ७ रोटीहरू लिनुहुन्छ र त्यसकोलागि परमेश्वरलाई धन्यवाद दिनुहुन्छ। येशूले रोटीलाई टुक्रा पार्नुहुन्छ, ती टुक्रा आफ्ना चेलाहरूलाई दिनुहुन्छ। चेलाहरूले भीडलाई रोटी बाँड्छन्।</w:t>
      </w:r>
    </w:p>
    <w:p>
      <w:pPr/>
      <w:r>
        <w:rPr>
          <w:lang w:val="ne_NP" w:bidi="ne_NP"/>
        </w:rPr>
      </w:r>
      <w:r>
        <w:rPr>
          <w:lang w:val="ne_NP" w:bidi="ne_NP"/>
        </w:rPr>
        <w:t>कसैले केही साना माछा पाउँछन्। येशूले माछालाई आशीष दिनुहुन्छ। येशूले माछालाई टुक्रा पार्नुहुन्छ र टुक्रा चेलाहरूलाई मानिसहरूलाई बाँड्न दिनुहुन्छ। सबैले आफूले चाहे जति खाना खान्छन्। सबैले खाना खाइसके पछि, चेलाहरूले बाँकी रहेको रोटी र माछाका टुक्रा ७ टोकरी बटुल्छन्। त्यो भीडमा लगभग ४,००० पुरुषहरू र महिला र बच्चाहरू थिए।</w:t>
      </w:r>
    </w:p>
    <w:p>
      <w:pPr/>
      <w:r>
        <w:rPr>
          <w:lang w:val="ne_NP" w:bidi="ne_NP"/>
        </w:rPr>
      </w:r>
      <w:r>
        <w:rPr>
          <w:lang w:val="ne_NP" w:bidi="ne_NP"/>
        </w:rPr>
        <w:t>येशू आफ्ना चेलाहरूसँग डुङ्गामा फर्केर गालीलको समुद्र पार गर्दा कथा समाप्त हुन्छ। येशू र चेलाहरू दलमानुथाको क्षेत्रमा जान्छन् जुन तालको पश्चिमी छेउमा कतै थियो।</w:t>
      </w:r>
    </w:p>
    <w:p>
      <w:pPr/>
      <w:r>
        <w:rPr>
          <w:lang w:val="ne_NP" w:bidi="ne_NP"/>
        </w:rPr>
      </w:r>
      <w:r>
        <w:rPr>
          <w:lang w:val="ne_NP" w:bidi="ne_NP"/>
        </w:rPr>
        <w:t xml:space="preserve">यहाँ रोक्नुहोस् र गालीलको समुद्र, दस शहरहरू वा डेकापोलिस र दलमानुथा भएको ठाउँको नक्सा फेरि देखाउनुहोस्।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८:१–१०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४,००० को भीड</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दृश्य १ मा, येशू गालीलको समुद्रको नजिकै डेकापोलिसको दुर्गम क्षेत्रमा हुनुहुन्छ। येशू तीन दिनदेखि ठूलो भीडसँग हुनुहुन्छ। मानिसहरूको खानेकुरा केही छैन, र तिनीहरू भोकाएका छन्। येशूले आफ्ना चेलाहरूलाई बोलाउनुहुन्छ र तिनीहरूलाई भन्नुहुन्छ कि उहाँले मानिसहरूलाई पहिले खाना नदिई पठाउन सक्नुहुन्न। येशूलाई मानिसहरूप्रति दया लाग्छ। येशूका चेलाहरूले जवाफ दिन्छन्, "यहाँ मरुभूमिमा तिनीहरूलाई खुवाउन पर्याप्त खाना कसरी पाउँछौं?"</w:t>
      </w:r>
    </w:p>
    <w:p>
      <w:pPr/>
      <w:r>
        <w:rPr>
          <w:lang w:val="ne_NP" w:bidi="ne_NP"/>
        </w:rPr>
      </w:r>
      <w:r>
        <w:rPr>
          <w:lang w:val="ne_NP" w:bidi="ne_NP"/>
        </w:rPr>
        <w:t>अभिनयलाई रोक्‍नुहोस्। चेलाहरूलाई सोध्नुहोस्, "तपाईंलाई कस्तो महसुस भइरहेको छ?" तपाईंले यस्तो कुरा सुन्न सक्नुहुन्छ, "येशूले ५,००० लाई खुवाउनु भएको कुरा हामीलाई याद छ, तर उहाँले फेरि त्यही काम गर्नुहुनेछ भनेर हामी निश्चित छैनौ," "येशूले हामीलाई असम्भव कुराहरू गर्न अनुरोध गर्नुहुन्छ" वा "हामी येशूले मानिसको भीडलाई खाना दिने कुरालाई पर्खिरहेका छौं।" येशूलाई सोध्नुहोस्, "अहिले तपाईंलाई कस्तो महसुस भइरहेको छ?" तपाईंले सुन्न सक्नुहुन्छ, "मलाई यी मानिसहरूप्रति दया लाग्छ। म तिनीहरूलाई पहिले केही खाना नदिई पठाउन सक्दिन।" नाटकलाई जारी राख्नुहोस्।</w:t>
      </w:r>
    </w:p>
    <w:p>
      <w:pPr/>
      <w:r>
        <w:rPr>
          <w:lang w:val="ne_NP" w:bidi="ne_NP"/>
        </w:rPr>
      </w:r>
      <w:r>
        <w:rPr>
          <w:lang w:val="ne_NP" w:bidi="ne_NP"/>
        </w:rPr>
        <w:t>दोस्रो दृश्यमा, येशूले चेलाहरूलाई सोध्नुहुन्छ, "तिमीसँग कति रोटी छ?"</w:t>
      </w:r>
    </w:p>
    <w:p>
      <w:pPr/>
      <w:r>
        <w:rPr>
          <w:lang w:val="ne_NP" w:bidi="ne_NP"/>
        </w:rPr>
      </w:r>
      <w:r>
        <w:rPr>
          <w:lang w:val="ne_NP" w:bidi="ne_NP"/>
        </w:rPr>
        <w:t>अभिनयलाई रोक्‍नुहोस्। येशूलाई सोध्नुहोस्, "तपाईंलाई कस्तो महसुस भइरहेको छ?" तपाईंले यस्तो कुरा सुन्न सक्नुहुन्छ, "म सोच्दै छु, मेरा चेलाहरूले यी मानिसहरूलाई खुवाउन पर्याप्त खाना कसरी पाउन सक्छन् भनेर किन मलाई सोध्दै छन् जब कि उनिहरूले पहिलेनै मैले ५०००लाई खुवाएको देखेका छन् " वा "म मेरा चेलाहरूलाई तिनीहरूसँग भएको कुरा मकहाँ ल्याउने मौका दिन्छु ताकि तिनीहरूले म के गर्न सक्छु भनेर तिनीहरूलाई फेरि देखाउन सकु।" वा, "म चेलाहरूबाट निराश छु। तिनीहरूले ५,००० मानिसहरूले खाएको देखे। तिनीहरूले त्यो कुरा किन सम्झन सक्दैनन् र यस पटक के गर्ने भनेर जान्दैनन्?" नाटकलाई जारी राख्नुहोस्।</w:t>
      </w:r>
    </w:p>
    <w:p>
      <w:pPr/>
      <w:r>
        <w:rPr>
          <w:lang w:val="ne_NP" w:bidi="ne_NP"/>
        </w:rPr>
      </w:r>
      <w:r>
        <w:rPr>
          <w:lang w:val="ne_NP" w:bidi="ne_NP"/>
        </w:rPr>
        <w:t>चेलाहरूले जवाफ दिन्छन्, "हामीसँग सात रोटीहरू छन्।" येशूले सबै मानिसहरूलाई भुइँमा बस्न दिनुहुन्छ। येशूले रोटी लिनुहुन्छ, तिनीहरूको लागि परमेश्वरलाई धन्यवाद दिनुहुन्छ, तिनीहरूलाई टुक्रा पार्नुहुन्छ, र आफ्ना चेलाहरूलाई मानिसहरूलाई बाँड्न रोटीको टुक्रा दिनुहुन्छ। चेलाहरूले भीडलाई खाना दिन्छन्।</w:t>
      </w:r>
    </w:p>
    <w:p>
      <w:pPr/>
      <w:r>
        <w:rPr>
          <w:lang w:val="ne_NP" w:bidi="ne_NP"/>
        </w:rPr>
      </w:r>
      <w:r>
        <w:rPr>
          <w:lang w:val="ne_NP" w:bidi="ne_NP"/>
        </w:rPr>
        <w:t>कसैले केही साना माछा पाउँछन्। येशूले माछालाई धन्यवाद दिनुहुन्छ, माछालाई टुक्रा पार्नुहुन्छ र टुक्रा चेलाहरूलाई बाँड्न दिनुहुन्छ। भीडमा सबैले आफूले चाहेको जति खान्छन्, र चेलाहरूले बाँकी रहेको खानाको ७ ठूला टोकरीहरू उठाउँछन्। त्यो दिन भीडमा ४,००० थिए।</w:t>
      </w:r>
    </w:p>
    <w:p>
      <w:pPr/>
      <w:r>
        <w:rPr>
          <w:lang w:val="ne_NP" w:bidi="ne_NP"/>
        </w:rPr>
      </w:r>
      <w:r>
        <w:rPr>
          <w:lang w:val="ne_NP" w:bidi="ne_NP"/>
        </w:rPr>
        <w:t>अभिनयलाई रोक्‍नुहोस्। भीडलाई सोध्नुहोस्, "तपाईंलाई कस्तो महसुस भइरहेको छ?" तपाईंले यस्तो कुरा सुन्न सक्नुहुन्छ, "म सन्तुष्ट छु," "मलाई हेरचाह गरिएको महसुस हुन्छ" वा "येशूले यो चमत्कार गर्दा म अचम्मित छु। वा त्यो सबै रोटी कहाँबाट आयो भनेर मलाई थाहा छैन तर यो राम्रो थियो। म साँच्चै भोकाएको थिएँ तर अब म एकदम भरिएको छु।" वा, "यस मानिसले येशूसँग बिताएको तीन दिन अचम्मित रहे। मैले येशूबाट धेरै सिकेको छु। म थप जान्न चाहन्छु।" चेलाहरूलाई सोध्नुहोस्, "अहिले तपाईंलाई कस्तो महसुस भइरहेको छ?" तपाईंले सुन्न सक्नुहुन्छ, "त्यो अचम्मित चमत्कार थियो। येशूले ती ७ रोटीहरू र केही माछालाई त्यो भीडको लागि ठूलो भोजमा परिणत गर्नुभयो। येशूले हामीलाई पहिले के गर्ने भनेर किन सोध्नुहुन्छ भनेर म बुझ्दिन। येशूलाई थाहा छ कि हामी त्यस्तो रोटी गुणा गर्न सक्दैनौ। येशूले हामीले के गरोस भन्ने चाहनुहुन्छ भन्ने मलाई अझै थाहा छैन।" वा, "येशूले यो गरेको देख्न पाउँदा म धेरै खुसी छु। यसले मलाई विश्वास दिलाउँछ कि येशूले मेरो आवश्यकताहरूको पनि पूर्ति गर्नुहुनेछ।" येशूलाई सोध्नुहोस्, "तपाईंलाई कस्तो महसुस भइरहेको छ?" तपाईंले सुन्न सक्नुहुन्छ, "मानिसहरूले प्रशस्त खाना खाए र अब सुरक्षित रूपमा घर जान सक्छन् भनेर म खुसी छु। म आशा गर्छु कि मेरा चेलाहरूले अझ बढी बुझ्न थालेका छन् तर तिनीहरूले अझै धेरै सिक्न बाँकी छ।" नाटकलाई जारी राख्नुहोस्।</w:t>
      </w:r>
    </w:p>
    <w:p>
      <w:pPr/>
      <w:r>
        <w:rPr>
          <w:lang w:val="ne_NP" w:bidi="ne_NP"/>
        </w:rPr>
      </w:r>
      <w:r>
        <w:rPr>
          <w:lang w:val="ne_NP" w:bidi="ne_NP"/>
        </w:rPr>
        <w:t>यसको तुरुन्तै येशूले भीडलाई घर पठाउनुभयो। त्यसपछि येशू आफ्ना चेलाहरूसँग डुङ्गामा चढ्नुहुन्छ र समुद्र पार गर्नुहुन्छ।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८:१–१० को श्रव्य संस्करण सुन्‍नुहोस्।</w:t>
      </w:r>
    </w:p>
    <w:p>
      <w:pPr/>
      <w:r>
        <w:rPr>
          <w:lang w:val="ne_NP" w:bidi="ne_NP"/>
        </w:rPr>
      </w:r>
      <w:r>
        <w:rPr>
          <w:lang w:val="ne_NP" w:bidi="ne_NP"/>
        </w:rPr>
        <w:t xml:space="preserve">येशू दस शहरहरू भनिने अन्यजाति क्षेत्रमा बस्नु भएको थियो। त्यहाँ केही यहूदीहरू पनि हुन्थे। भीडमा सायद </w:t>
      </w:r>
      <w:r>
        <w:rPr>
          <w:b/>
          <w:lang w:val="ne_NP" w:bidi="ne_NP"/>
        </w:rPr>
        <w:t>यहूदी</w:t>
      </w:r>
      <w:r>
        <w:rPr>
          <w:lang w:val="ne_NP" w:bidi="ne_NP"/>
        </w:rPr>
        <w:t xml:space="preserve"> र </w:t>
      </w:r>
      <w:r>
        <w:rPr>
          <w:b/>
          <w:lang w:val="ne_NP" w:bidi="ne_NP"/>
        </w:rPr>
        <w:t>अन्यजाति</w:t>
      </w:r>
      <w:r>
        <w:rPr>
          <w:lang w:val="ne_NP" w:bidi="ne_NP"/>
        </w:rPr>
        <w:t xml:space="preserve"> दुबै थिए जो येशूको कुरा सुन्न आएका थिए। येशूले आफ्ना </w:t>
      </w:r>
      <w:r>
        <w:rPr>
          <w:b/>
          <w:lang w:val="ne_NP" w:bidi="ne_NP"/>
        </w:rPr>
        <w:t>चेलाहरूलाई</w:t>
      </w:r>
      <w:r>
        <w:rPr>
          <w:lang w:val="ne_NP" w:bidi="ne_NP"/>
        </w:rPr>
        <w:t xml:space="preserve"> आफूकहाँ बोलाउनुभयो। तपाईंले मर्कूसको पुस्तकमा </w:t>
      </w:r>
      <w:r>
        <w:rPr>
          <w:b/>
          <w:lang w:val="ne_NP" w:bidi="ne_NP"/>
        </w:rPr>
        <w:t>चेलाहरूको</w:t>
      </w:r>
      <w:r>
        <w:rPr>
          <w:lang w:val="ne_NP" w:bidi="ne_NP"/>
        </w:rPr>
        <w:t xml:space="preserve"> लागि प्रयोग गरिरहेको शब्दनै यहाँ प्रयोग गर्नुहोस्।</w:t>
      </w:r>
    </w:p>
    <w:p>
      <w:pPr/>
      <w:r>
        <w:rPr>
          <w:lang w:val="ne_NP" w:bidi="ne_NP"/>
        </w:rPr>
      </w:r>
      <w:r>
        <w:rPr>
          <w:lang w:val="ne_NP" w:bidi="ne_NP"/>
        </w:rPr>
        <w:t xml:space="preserve">येशूलाई तिनीहरूप्रति दया लाग्थ्यो किनभने तिनीहरूले तीन दिनदेखि केही खाना खाएका थिएनन्। तर येशूका चेलाहरूले जवाफ दिए, "यस </w:t>
      </w:r>
      <w:r>
        <w:rPr>
          <w:b/>
          <w:lang w:val="ne_NP" w:bidi="ne_NP"/>
        </w:rPr>
        <w:t>मरुभूमिमा</w:t>
      </w:r>
      <w:r>
        <w:rPr>
          <w:lang w:val="ne_NP" w:bidi="ne_NP"/>
        </w:rPr>
        <w:t xml:space="preserve"> वा दुर्गम ठाउँमा कहाँ, तपाईंले प्रशस्त खाना पाउन सक्नुहुन्छ?" </w:t>
      </w:r>
      <w:r>
        <w:rPr>
          <w:b/>
          <w:lang w:val="ne_NP" w:bidi="ne_NP"/>
        </w:rPr>
        <w:t>मरुभूमिले</w:t>
      </w:r>
      <w:r>
        <w:rPr>
          <w:lang w:val="ne_NP" w:bidi="ne_NP"/>
        </w:rPr>
        <w:t xml:space="preserve"> त्यो भूमिको क्षेत्रलाई जनाउँछ जहाँ कोही बसोबास गर्दैनथे र धेरै कम अन्न उब्जिन्थ्यो। केही अनुवादहरूले मरुभूमि शब्द प्रयोग गर्छन्। अरूले दुर्गम क्षेत्र भन्छन्।</w:t>
      </w:r>
    </w:p>
    <w:p>
      <w:pPr/>
      <w:r>
        <w:rPr>
          <w:lang w:val="ne_NP" w:bidi="ne_NP"/>
        </w:rPr>
      </w:r>
      <w:r>
        <w:rPr>
          <w:lang w:val="ne_NP" w:bidi="ne_NP"/>
        </w:rPr>
        <w:t>मरुभूमिको तस्वीर देखाउनुहोस् र तपाईंले देख्ने कुरा वर्णन गर्नुहोस्। रेकर्डिङ रोक्‍नुहोस्।</w:t>
      </w:r>
    </w:p>
    <w:p>
      <w:pPr/>
      <w:r>
        <w:rPr>
          <w:lang w:val="ne_NP" w:bidi="ne_NP"/>
        </w:rPr>
      </w:r>
      <w:r>
        <w:rPr>
          <w:lang w:val="ne_NP" w:bidi="ne_NP"/>
        </w:rPr>
        <w:t xml:space="preserve">येशूले आफ्ना चेलाहरूलाई तिनीहरूसँग कति </w:t>
      </w:r>
      <w:r>
        <w:rPr>
          <w:b/>
          <w:lang w:val="ne_NP" w:bidi="ne_NP"/>
        </w:rPr>
        <w:t>रोटीका टुक्राहरू</w:t>
      </w:r>
      <w:r>
        <w:rPr>
          <w:lang w:val="ne_NP" w:bidi="ne_NP"/>
        </w:rPr>
        <w:t xml:space="preserve"> छन् भनेर सोध्नुभयो। चेलाहरूले सात भने। एउटा रोटीको टुक्रा सानो गोलो केक जस्तै थियो। अधिकांश मानिसहरूले खानामा दुई वा तीन रोटी खान्थे।</w:t>
      </w:r>
    </w:p>
    <w:p>
      <w:pPr/>
      <w:r>
        <w:rPr>
          <w:lang w:val="ne_NP" w:bidi="ne_NP"/>
        </w:rPr>
      </w:r>
      <w:r>
        <w:rPr>
          <w:lang w:val="ne_NP" w:bidi="ne_NP"/>
        </w:rPr>
        <w:t xml:space="preserve">येशूले भीडलाई बस्न भन्नुभयो। येशूले रोटीलाई आशीष दिनुभयो। जब परमेश्वरले मद्दत गर्नुहुन्छ, राम्रो गर्नुहुन्छ, वा कसैलाई वा केहि कुरालाई अनुग्रह गर्नुहुन्छ तब यो कुराले </w:t>
      </w:r>
      <w:r>
        <w:rPr>
          <w:b/>
          <w:lang w:val="ne_NP" w:bidi="ne_NP"/>
        </w:rPr>
        <w:t>आशिषलाई</w:t>
      </w:r>
      <w:r>
        <w:rPr>
          <w:lang w:val="ne_NP" w:bidi="ne_NP"/>
        </w:rPr>
        <w:t xml:space="preserve"> जनाउँछ। यहाँ रोटी उपलब्ध गराइएकोमा परमेश्वरलाई धन्यवाद स्वरूप आशिर्वाद दिएको थियो। तपाईंले अघिल्लो कथाहरूमा आशीषको लागि प्रयोग गरेको शब्द प्रयोग गर्नुहोस्। मुख्य शब्दावलीमा </w:t>
      </w:r>
      <w:r>
        <w:rPr>
          <w:b/>
          <w:lang w:val="ne_NP" w:bidi="ne_NP"/>
        </w:rPr>
        <w:t>आशीष</w:t>
      </w:r>
      <w:r>
        <w:rPr>
          <w:lang w:val="ne_NP" w:bidi="ne_NP"/>
        </w:rPr>
        <w:t>को बारेमा छलफल गरिएको छ। तपाईंले भन्न सक्नुहुन्छ, "येशूले रोटीको लागि परमेश्वरलाई धन्यवाद दिनुभयो।"</w:t>
      </w:r>
    </w:p>
    <w:p>
      <w:pPr/>
      <w:r>
        <w:rPr>
          <w:lang w:val="ne_NP" w:bidi="ne_NP"/>
        </w:rPr>
      </w:r>
      <w:r>
        <w:rPr>
          <w:lang w:val="ne_NP" w:bidi="ne_NP"/>
        </w:rPr>
        <w:t>येशूले माछालाई पनि आशीष दिनुभयो। यो पछिको आशीष थियो र येशूले रोटीलाई आशीष दिएको समयमा यसलाई दिनुभएन। यो असामान्य थियो। फेरि, यहाँ आशीष शब्दको अर्थ धन्यवाद दिनु हो। तपाईंले अघिल्लो खण्डहरूमा प्रयोग गरेको शब्द प्रयोग गर्नुहोस्।</w:t>
      </w:r>
    </w:p>
    <w:p>
      <w:pPr/>
      <w:r>
        <w:rPr>
          <w:lang w:val="ne_NP" w:bidi="ne_NP"/>
        </w:rPr>
      </w:r>
      <w:r>
        <w:rPr>
          <w:lang w:val="ne_NP" w:bidi="ne_NP"/>
        </w:rPr>
        <w:t xml:space="preserve">मानिसहरूले खाए र सन्तुष्ट भए, र त्यसपछि चेलाहरूले सात टोकरी टुक्रा उठाए। मर्कूस ८ को यो </w:t>
      </w:r>
      <w:r>
        <w:rPr>
          <w:b/>
          <w:lang w:val="ne_NP" w:bidi="ne_NP"/>
        </w:rPr>
        <w:t>टोकरी</w:t>
      </w:r>
      <w:r>
        <w:rPr>
          <w:lang w:val="ne_NP" w:bidi="ne_NP"/>
        </w:rPr>
        <w:t xml:space="preserve"> ठूलो आकारको बाँस वा डोरीको टोकरी हो जुन ठूला चिजहरू बोक्नको लागि बनाइएको हो। त्यसैले यो मर्कूस ६ मा वर्णन गरिएको दैनिक </w:t>
      </w:r>
      <w:r>
        <w:rPr>
          <w:b/>
          <w:lang w:val="ne_NP" w:bidi="ne_NP"/>
        </w:rPr>
        <w:t>टोकरीहरू</w:t>
      </w:r>
      <w:r>
        <w:rPr>
          <w:lang w:val="ne_NP" w:bidi="ne_NP"/>
        </w:rPr>
        <w:t xml:space="preserve"> भन्दा ठूलो छ।</w:t>
      </w:r>
    </w:p>
    <w:p>
      <w:pPr/>
      <w:r>
        <w:rPr>
          <w:lang w:val="ne_NP" w:bidi="ne_NP"/>
        </w:rPr>
      </w:r>
      <w:r>
        <w:rPr>
          <w:lang w:val="ne_NP" w:bidi="ne_NP"/>
        </w:rPr>
        <w:t>टोकरी र रोटीको तस्वीर देखाउनुहोस्। रेकर्डिङ रोक्‍नुहोस्।</w:t>
      </w:r>
    </w:p>
    <w:p>
      <w:pPr/>
      <w:r>
        <w:rPr>
          <w:lang w:val="ne_NP" w:bidi="ne_NP"/>
        </w:rPr>
      </w:r>
      <w:r>
        <w:rPr>
          <w:lang w:val="ne_NP" w:bidi="ne_NP"/>
        </w:rPr>
        <w:t xml:space="preserve">येशूले ४,००० मानिसहरूलाई पठाएपछि, येशू आफ्ना चेलाहरूसँग </w:t>
      </w:r>
      <w:r>
        <w:rPr>
          <w:b/>
          <w:lang w:val="ne_NP" w:bidi="ne_NP"/>
        </w:rPr>
        <w:t>डुङ्गामा</w:t>
      </w:r>
      <w:r>
        <w:rPr>
          <w:lang w:val="ne_NP" w:bidi="ne_NP"/>
        </w:rPr>
        <w:t xml:space="preserve"> चढ्नुभयो। सामान्य </w:t>
      </w:r>
      <w:r>
        <w:rPr>
          <w:b/>
          <w:lang w:val="ne_NP" w:bidi="ne_NP"/>
        </w:rPr>
        <w:t>डुङ्गा</w:t>
      </w:r>
      <w:r>
        <w:rPr>
          <w:lang w:val="ne_NP" w:bidi="ne_NP"/>
        </w:rPr>
        <w:t xml:space="preserve"> लगभग ८ मिटर लामो र २ १/२ मिटर चौडाई थियो। यो लगभग १ १/४ मिटर गहिरो थियो। त्यो आकारको डुङ्गामा आरामसँग तेह्र जना अटाउन सक्थ्यो। तपाईंले अघिल्लो खण्डहरूमा प्रयोग गरेको डुङ्गाको लागि त्यही शब्द प्रयोग गर्नुहोस्।</w:t>
      </w:r>
    </w:p>
    <w:p>
      <w:pPr/>
      <w:r>
        <w:rPr>
          <w:lang w:val="ne_NP" w:bidi="ne_NP"/>
        </w:rPr>
      </w:r>
      <w:r>
        <w:rPr>
          <w:lang w:val="ne_NP" w:bidi="ne_NP"/>
        </w:rPr>
        <w:t>।</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8:11–21</w:t>
      </w:r>
      <w:r>
        <w:rPr>
          <w:lang w:val="ne_NP" w:bidi="ne_NP"/>
        </w:rPr>
      </w:r>
    </w:p>
    <w:p>
      <w:pPr>
        <w:pStyle w:val="Heading3"/>
      </w:pPr>
      <w:r>
        <w:rPr>
          <w:lang w:val="ne_NP" w:bidi="ne_NP"/>
        </w:rPr>
        <w:t>Step 1</w:t>
      </w:r>
    </w:p>
    <w:p>
      <w:pPr/>
      <w:r>
        <w:rPr>
          <w:lang w:val="ne_NP" w:bidi="ne_NP"/>
        </w:rPr>
      </w:r>
      <w:r>
        <w:rPr>
          <w:lang w:val="ne_NP" w:bidi="ne_NP"/>
        </w:rPr>
        <w:t>यस चरणमा, मर्कूस ८:११–२१ सुन्नुहोस् र यसलाई आफ्नो हृदयमा राख्नुहोस्।</w:t>
      </w:r>
    </w:p>
    <w:p>
      <w:pPr/>
      <w:r>
        <w:rPr>
          <w:lang w:val="ne_NP" w:bidi="ne_NP"/>
        </w:rPr>
      </w:r>
      <w:r>
        <w:rPr>
          <w:lang w:val="ne_NP" w:bidi="ne_NP"/>
        </w:rPr>
        <w:t>सम्भव भएमा तीन फरक अनुवादहरूमा मर्कूस ८:११–२१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 कथामा भएको स्थान गालीलको समुद्र र पश्चिमी किनारको नक्सा देखाउनुहोस्। रेकर्डिङ रोक्‍नुहोस्।</w:t>
      </w:r>
    </w:p>
    <w:p>
      <w:pPr/>
      <w:r>
        <w:rPr>
          <w:lang w:val="ne_NP" w:bidi="ne_NP"/>
        </w:rPr>
      </w:r>
      <w:r>
        <w:rPr>
          <w:lang w:val="ne_NP" w:bidi="ne_NP"/>
        </w:rPr>
        <w:t>यो कथा भन्दा ठीक अघि के भयो भनेर हामीलाई थाहा छैन। हामीलाई थाहा छ यो गालीलको समुद्रको पश्चिमी छेउमा भएको थियो, किनभने फरिसीहरू त्यहाँ हुन्थे। गालीलको पश्चिमी छेउमा यहूदी मानिसहरू बसोबास गर्छन्, र फरिसीहरू एक निश्चित प्रकारका यहूदी धार्मिक नेताहरू हुन्। यो खण्ड येशूले फरिसीहरूसँग भेटेको र त्यसपछि येशूले चेलाहरूलाई फरिसीहरूको बारेमा सिकाएको कथात्मक विवरण हो।</w:t>
      </w:r>
    </w:p>
    <w:p>
      <w:pPr/>
      <w:r>
        <w:rPr>
          <w:lang w:val="ne_NP" w:bidi="ne_NP"/>
        </w:rPr>
      </w:r>
      <w:r>
        <w:rPr>
          <w:lang w:val="ne_NP" w:bidi="ne_NP"/>
        </w:rPr>
        <w:t>यहूदीहरूले फरिसीहरूलाई धेरै प्रभावशाली र धर्मी ठान्थे। फरिसीहरू मानिसहरूको लागि राम्रो उदाहरणहरू थिए किनभने फरिसीहरूले परमेश्वरको व्यवस्था पालन गर्न आफूलाई समर्पित गरे। फरिसीहरूले लिखित र मौखिक धार्मिक परम्पराहरू र व्यवस्थाहरू दुबै जान्दथे। फरिसीहरूले आफूलाई मानिसहरूबाट अलग राखे। फरिसी नामको अर्थ "अलग गरिएको व्यक्ति" हो।</w:t>
      </w:r>
    </w:p>
    <w:p>
      <w:pPr/>
      <w:r>
        <w:rPr>
          <w:lang w:val="ne_NP" w:bidi="ne_NP"/>
        </w:rPr>
      </w:r>
      <w:r>
        <w:rPr>
          <w:lang w:val="ne_NP" w:bidi="ne_NP"/>
        </w:rPr>
        <w:t>येशू र फरिसीहरूले कुराकानी गरिरहेका छन्, तर तिनीहरूले के भने भनेर हामीलाई थाहा छैन। फरिसीहरूले येशूले उहाँले गरेको काम सत्य र परमेश्वरबाट आएको हो भनेर प्रमाणित गर्न चिन्ह मागे। चिन्ह भनेको असामान्य कुरा वा सामान्य रूपमा नहुने कुरा हुन्थ्यो। धेरैले चिन्हलाई चमत्कारको रूपमा लिन्थे। यस खण्डले "चमत्कारी चिन्ह" शब्द प्रयोग गर्दछ। यी चिन्हहरू या त तुरुन्तै हुने अर्को भविष्यवाणी हुन सक्छन्, वा तुरुन्तै हुने र ठूलो चमत्कारी कार्य हुन सक्छन्। जब फरिसीहरूले येशूको चमत्कारहरू देखे, चमत्कारहरू परमेश्वरबाट थिए वा शैतानबाट थिए भनेर तिनीहरू निश्चित थिएनन्, त्यसैले फरिसीहरूले येशूको कार्यहरू परमेश्वरबाट थिए भनेर प्रमाणित गर्न अर्को संकेत चाहन्थे। फरिसीहरूले येशूले गरेका चमत्कारहरूलाई येशू परमेश्वरबाट हुनुहुन्छ भन्ने प्रमाणको रूपमा देखेनन्। अघिल्लो खण्डहरूमा, फरिसीहरूले येशूलाई शैतानबाट काम गरेको आरोप लगाएका छन्। फरिसीहरू येशूले शैतानको अधिकारमा कार्य गरिरहनु भएको थियो भनेर विश्वस्त थिए।</w:t>
      </w:r>
    </w:p>
    <w:p>
      <w:pPr/>
      <w:r>
        <w:rPr>
          <w:lang w:val="ne_NP" w:bidi="ne_NP"/>
        </w:rPr>
      </w:r>
      <w:r>
        <w:rPr>
          <w:lang w:val="ne_NP" w:bidi="ne_NP"/>
        </w:rPr>
        <w:t>यहाँ रोक्नुहोस् र तपाईंको अनुवाद टोलीसँग छलफल गर्नुहोस्। तपाईंको गाउँमा सिकाउँदै गरेको शिक्षक वा धार्मिक नेताको कथा सुनाउनुहोस्। तपाईंको संस्कृतिमा, यो शिक्षक वा धार्मिक नेताले सही कुराहरू सिकाउँदै छन् भनेर तपाईंलाई कसरी थाहा हुन्छ? शिक्षक वा धार्मिक नेताले तिनीहरूलाई परमेश्वरबाट सिकाउने अधिकार छ भनेर प्रमाणित गर्न के गर्नुपर्छ? रेकर्डिङ रोक्‍नुहोस्।</w:t>
      </w:r>
    </w:p>
    <w:p>
      <w:pPr/>
      <w:r>
        <w:rPr>
          <w:lang w:val="ne_NP" w:bidi="ne_NP"/>
        </w:rPr>
      </w:r>
      <w:r>
        <w:rPr>
          <w:lang w:val="ne_NP" w:bidi="ne_NP"/>
        </w:rPr>
        <w:t>येशूको पहिलो प्रतिक्रिया गहिरो सुस्केरा थियो। सुस्केरा भन्नाले सुस्त गहिरो सास लिने र त्यसलाई बिस्तारै बाहिर फाल्ने प्रक्रिया हो। सामान्यतया त्यो व्यक्तिले सुस्त सास बाहिर फाल्दा आवाज हुन्छ। यो प्रकारको सुस्केर मानिसहरूले एक घण्टामा धेरै पटक गर्ने सामान्य सुस्केर भन्दा फरक हुन्छ। यस प्रकारको सुस्केरा दुख वा रिस वा निराशा देखाउनकालागि हो। यस प्रकारको सुस्केराको अर्को शब्द विलाप हो।</w:t>
      </w:r>
    </w:p>
    <w:p>
      <w:pPr/>
      <w:r>
        <w:rPr>
          <w:lang w:val="ne_NP" w:bidi="ne_NP"/>
        </w:rPr>
      </w:r>
      <w:r>
        <w:rPr>
          <w:lang w:val="ne_NP" w:bidi="ne_NP"/>
        </w:rPr>
        <w:t>यहाँ रोक्नुहोस् र समूहमा छलफल गर्नुहोस्: तपाईंले आफ्नो शरीरको प्रयोग गरेर निराशा वा रिस देखाउन के गर्नुहुन्छ? यस रेकर्डिङलाई यहाँ रोक्नुहोस्।</w:t>
      </w:r>
    </w:p>
    <w:p>
      <w:pPr/>
      <w:r>
        <w:rPr>
          <w:lang w:val="ne_NP" w:bidi="ne_NP"/>
        </w:rPr>
      </w:r>
      <w:r>
        <w:rPr>
          <w:lang w:val="ne_NP" w:bidi="ne_NP"/>
        </w:rPr>
        <w:t>येशूले उहाँ फरिसीहरूबाट निराश हुनुहुन्छ भनेर देखाउँदै हुनुहुन्थ्यो। येशू चिन्हहरू चाहने धार्मिक नेताहरूसँग सहमत हुनुहुन्नथ्यो। येशूले उहाँले आफुलाई जस्तो बताउनुहुन्छ उहाँ त्यहि हुनुहुन्छ भन्ने विश्वास र भरोसा सहित उहाँप्रति प्रतिकृया जनाउन भन्ने चाहानुहुन्थ्यो। येशूले यो पुस्ताले वा अहिले बसोबास गर्ने मानिसहरूले किन चिन्ह माग्छन् भनेर सोध्नुहुन्छ? येशूले तिनीहरूलाई चिन्ह दिन अस्वीकार गर्नुभयो।</w:t>
      </w:r>
    </w:p>
    <w:p>
      <w:pPr/>
      <w:r>
        <w:rPr>
          <w:lang w:val="ne_NP" w:bidi="ne_NP"/>
        </w:rPr>
      </w:r>
      <w:r>
        <w:rPr>
          <w:lang w:val="ne_NP" w:bidi="ne_NP"/>
        </w:rPr>
        <w:t>येशू र चेलाहरू डुङ्गामा फर्केर ताल पार गरे। येशू र चेलाहरू तालको पश्चिमी छेउमा थिए। येशू र चेलाहरू उत्तरमा बेथसैदा शहरमा जानुभयो। यस खण्डले तिनीहरू ताल पार गरे भनेर भन्छ। यसको अर्थ तिनीहरू पानी पार गरेर एक ठाउँबाट अर्को ठाउँमा गए।</w:t>
      </w:r>
    </w:p>
    <w:p>
      <w:pPr/>
      <w:r>
        <w:rPr>
          <w:lang w:val="ne_NP" w:bidi="ne_NP"/>
        </w:rPr>
      </w:r>
      <w:r>
        <w:rPr>
          <w:lang w:val="ne_NP" w:bidi="ne_NP"/>
        </w:rPr>
        <w:t>रोक्नुहोस् र नक्सामा हेर्नुहोस्। तालको पश्चिमी छेउबाट उत्तर तर्फ बेथसैदा रहेको स्थानसम्मको मार्ग पहिल्याउनुहोस। तपाईंले यस यात्रालाई कसरी वर्णन गर्नुहुन्छ? रेकर्डिङ रोक्‍नुहोस्।</w:t>
      </w:r>
    </w:p>
    <w:p>
      <w:pPr/>
      <w:r>
        <w:rPr>
          <w:lang w:val="ne_NP" w:bidi="ne_NP"/>
        </w:rPr>
      </w:r>
      <w:r>
        <w:rPr>
          <w:lang w:val="ne_NP" w:bidi="ne_NP"/>
        </w:rPr>
        <w:t>चेलाहरूले आफूसँग एउटा रोटी मात्र डुङ्गामा ल्याएका थिए। येशूले यसलाई फरिसीहरूसँगको आफ्नो कुराकानीबाट उनिहरूलाई पाठ सिकाउन प्रयोग गर्नुहुन्छ। येशूले यो रोटी तिनीहरूलाई फरिसीहरू र हेरोदको "खमिरा" वा "खमिर" जस्तै नहुन चेतावनी दिन प्रयोग गर्नुभयो। खमिर (वा खमीर) ले रोटीलाई पकाएको बेलामा फुलाउने काम गर्दछ। येशूको समयमा, रोटीमा खमिरको बारेमा कुरा गर्नुलाई भ्रष्टाचारलाई वर्णन गर्ने एउटा तरिकाको रूपमा प्रयोग गरिन्थ्यो। १ वा २ चियाचम्चा जति धेरै सानो खमीरले एक किलोग्राम वा सो भन्दा बढी पीठोमा फैलिन्छ र रोटी फुलाउँछ। यस दृष्टान्तबाट येशूले दुष्ट वा भ्रष्टाचारको सानो भागले सम्पूर्ण व्यक्ति वा मानिसहरूको समूहमा फैलिन सक्छ भनेर भन्दै हुनुहुन्छ।</w:t>
      </w:r>
    </w:p>
    <w:p>
      <w:pPr/>
      <w:r>
        <w:rPr>
          <w:lang w:val="ne_NP" w:bidi="ne_NP"/>
        </w:rPr>
      </w:r>
      <w:r>
        <w:rPr>
          <w:lang w:val="ne_NP" w:bidi="ne_NP"/>
        </w:rPr>
        <w:t>रोक्नुहोस् र छलफल गर्नुहोस्: रोटी बनाउने प्रक्रियाको वर्णन गर्नुहोस्। कसैलाई खमिरको बारेमा बताउन अनुरोध गर्नुहोस्। समूहमा कुरा गर्नुहोस्। तपाईंको संस्कृतिमा सम्पूर्ण उत्पादनमा केही सानो भाग कसरी फैलिन्छ भनेर वर्णन गर्न अरू कुन दृष्टान्तहरू प्रयोग गर्न सकिन्छ? रेकर्डिङ रोक्‍नुहोस्।</w:t>
      </w:r>
    </w:p>
    <w:p>
      <w:pPr/>
      <w:r>
        <w:rPr>
          <w:lang w:val="ne_NP" w:bidi="ne_NP"/>
        </w:rPr>
      </w:r>
      <w:r>
        <w:rPr>
          <w:lang w:val="ne_NP" w:bidi="ne_NP"/>
        </w:rPr>
        <w:t>येशूले फरिसीहरूको साँचो विश्वास छैन र तिनीहरू भ्रष्ट छन् भन्दै हुनुहुन्छ किनभने तिनीहरूले येशूबाटै चिन्ह प्राप्त गर्नकालागि जोड दिन्छन्। हेरोद त्यो समयको राजनीतिक शासकको नाम थियो। उ र उस्को परिवार पनि भ्रष्ट र लोभी थिए। येशूले मानिसहरूले स्वेच्छाले उहाँमा विश्वास गरोस भन्ने चाहनुहुन्छ, नकि कुनै चिन्हको कारणले तिनीहरूले उहाँमा विश्वास गरून।</w:t>
      </w:r>
    </w:p>
    <w:p>
      <w:pPr/>
      <w:r>
        <w:rPr>
          <w:lang w:val="ne_NP" w:bidi="ne_NP"/>
        </w:rPr>
      </w:r>
      <w:r>
        <w:rPr>
          <w:lang w:val="ne_NP" w:bidi="ne_NP"/>
        </w:rPr>
        <w:t>जब येशूले चेलाहरूलाई खमिर वा खमिरको बारेमा चेतावनी दिनुहुन्छ, तब चेलाहरूले उहाँको कुरा बुझ्दैनन्। तिनीहरूले येशूले वास्तविक रोटीको बारेमा कुरा गर्नुहुन्छ भनेर सोच्छन्, त्यसैले चेलाहरूले कसले रोटी ल्याउन बिर्सेछ भनेर आफूमा बहस गर्न थाल्छन्। येशूले चेलाहरूले येशूले के कुरा गरिरहनु भएको छ भनेर बुझेका छैनन् भनेर महसुस गर्नुहुन्छ। येशूले तिनीहरूलाई प्रश्नगरेर जवाफ दिनुहुन्छ। यति धेरै चमत्कारहरू देखेर र येशूसँग यति लामो समयसम्म बसेपछि पनि चेलाहरूले येशू को हो भनेर बुझ्दैनन् भनेर येशू अचम्मित हुनुहुन्छ। येशूले धेरै प्रश्नहरू सोध्नुहुन्छ, तर येशूले जवाफको आशा गर्नुहुन्न। प्रश्नहरूले येशूलाई चेलाहरूले किन विश्वास गर्दैनन् वा भरोसा गर्दैनन् भनेर येशू निराश र अचम्मित हुनुहुन्छ भनेर देखाउँछन्। येशूले तिनीहरूको "हृदय कडा छ" भन्नुहुन्छ, जसको अर्थ चेलाहरूलाई येशू को हुनुहुन्छ वा येशू आफूले यि कामहरू किन गर्नुहुन्छ भनेर बुझ्ने विश्वास छैन। येशूले चेलाहरूको अविश्वास लगभग फरिसीहरूको जस्तै हो भनेर सोच्नुहुन्छ। कठोर हृदय भनेको बुझ्न वा विश्वास गर्न अस्वीकार गर्ने व्यक्तिलाई वर्णन गर्न प्रयोग गरिने शब्द चित्र हो। यसलाई भन्ने अर्को तरिकाहरूमा, तपाईंको दिमाग सुस्त छ, तपाईंको दिमाग बन्द छ वा तपाईं बुझ्न चाहनुहुन्न भन्नेकुरा समावेश हुन सक्छ।</w:t>
      </w:r>
    </w:p>
    <w:p>
      <w:pPr/>
      <w:r>
        <w:rPr>
          <w:lang w:val="ne_NP" w:bidi="ne_NP"/>
        </w:rPr>
      </w:r>
      <w:r>
        <w:rPr>
          <w:lang w:val="ne_NP" w:bidi="ne_NP"/>
        </w:rPr>
        <w:t>यहाँ रोक्नुहोस् र तपाईंको टोलीसँग छलफल गर्नुहोस्। महत्त्वपूर्ण कुरा सिकाएको तर त्यस शिक्षालाई विश्वास गर्न अस्वीकार गर्ने व्यक्तिको कथा सुनाउनुहोस्। के तपाईंसँग यस्तो मानिसहरूलाई वर्णन गर्ने विशेष वाक्यांशहरू छन्? कथा बताउनेले यो व्यक्तिलाई कसरी वर्णन गर्छन् भनेर सुन्नुहोस्। यस रेकर्डिङलाई यहाँ रोक्नुहोस्।</w:t>
      </w:r>
    </w:p>
    <w:p>
      <w:pPr/>
      <w:r>
        <w:rPr>
          <w:lang w:val="ne_NP" w:bidi="ne_NP"/>
        </w:rPr>
      </w:r>
      <w:r>
        <w:rPr>
          <w:lang w:val="ne_NP" w:bidi="ne_NP"/>
        </w:rPr>
        <w:t>येशूले चेलाहरूलाई भीडलाई खुवाएको दुई चमत्कारहरूको बारेमा प्रश्नहरू सोध्नुहुन्छ। पहिला येशूले तिनीहरूलाई ५,००० लाई खुवाएको सम्झाउनुहुन्छ। त्यसपछि येशूले तिनीहरूलाई ४,००० लाई खुवाएको सम्झाउनुहुन्छ। प्रत्येक पटक, चेलाहरूले चमत्कारमा भएको कुरा पूर्ण रूपमा सम्झिन्छन्। तापनि, येशूले तिनीहरूलाई सिकाउन प्रयास गरिरहनु भएको कुरा चेलाहरूले बुझेका छैनन् भन्ने जस्तो देखिन्छ।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८:११–२१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२ दृश्यहरू छन्।</w:t>
      </w:r>
    </w:p>
    <w:p>
      <w:pPr/>
      <w:r>
        <w:rPr>
          <w:lang w:val="ne_NP" w:bidi="ne_NP"/>
        </w:rPr>
      </w:r>
      <w:r>
        <w:rPr>
          <w:b/>
          <w:lang w:val="ne_NP" w:bidi="ne_NP"/>
        </w:rPr>
        <w:t>पहिलो दृश्यमा:</w:t>
      </w:r>
      <w:r>
        <w:rPr>
          <w:lang w:val="ne_NP" w:bidi="ne_NP"/>
        </w:rPr>
        <w:t xml:space="preserve"> येशू गालीलको समुद्रको पश्चिमी छेउमा फर्केर आउनुहुन्छ। फरिसीहरूले येशू आएको कुरा सुन्छन्। तिनीहरू आउँछन् र उहाँसँग बहस गरेर उहाँलाई जाँच गर्न थाल्छन्। येशू फेरि डुङ्गामा चढ्नुहुन्छ र तिनीहरूलाई छोडेर तालको पूर्वी किनारमा फर्केनुहुन्छ। </w:t>
      </w:r>
    </w:p>
    <w:p>
      <w:pPr/>
      <w:r>
        <w:rPr>
          <w:lang w:val="ne_NP" w:bidi="ne_NP"/>
        </w:rPr>
      </w:r>
      <w:r>
        <w:rPr>
          <w:b/>
          <w:lang w:val="ne_NP" w:bidi="ne_NP"/>
        </w:rPr>
        <w:t>दोस्रो दृश्यमा:</w:t>
      </w:r>
      <w:r>
        <w:rPr>
          <w:lang w:val="ne_NP" w:bidi="ne_NP"/>
        </w:rPr>
        <w:t xml:space="preserve"> येशू र उहाँका चेलाहरू डुङ्गामा ताल पार गरिरहेका बेला येशूले तिनीहरूलाई चेतावनी दिनुहुन्छ, "होसियार रह, फरिसीहरू र हेरोदको खमिरबाट सावधान रहो।" चेलाहरूले येशूले रोटीको बारेमा कुरा गरिरहनु भएको होला भनि सोच्छन्। येशूले तिनीहरूलाई रोटी गुणा गर्ने दुई चमत्कारहरूको बारेमा सम्झाउनुहुन्छ।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हेरोद (उसको मात्र उल्लेख गरिएको छ)</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येशू र चेलाहरू गालीलको पूर्वी छेउबाट डेकापोलिसलाई पार गरेर यहूदीहरू बसोबास गर्ने पश्चिमी छेउमा जान्छन्। केही फरिसीहरूले येशू आएको सुन्छन र आएर येशूसँग बहस गर्छन्। फरिसीहरूले येशूको अधिकारलाई प्रमाणित गर्ने चमत्कारी चिन्ह हेर्न चाहन्छन्। येशूले फरिसीहरूसँग आफ्नो रिस र निराशा देखाउन गहिरो सुस्केरा हाल्नुहुन्छ। येशूले भन्नुहुन्छ, "तिनीहरूले किन चमत्कारी चिन्हको माग गरिरहन्छन्? म तिमीहरूलाई सत्य भन्छु, म यस पुस्तालाई यस्तो कुनै चिन्ह दिनेछैन।"</w:t>
      </w:r>
    </w:p>
    <w:p>
      <w:pPr/>
      <w:r>
        <w:rPr>
          <w:lang w:val="ne_NP" w:bidi="ne_NP"/>
        </w:rPr>
      </w:r>
      <w:r>
        <w:rPr>
          <w:lang w:val="ne_NP" w:bidi="ne_NP"/>
        </w:rPr>
        <w:t>रोक्नुहोस् र छलफल गर्नुहोस्: कथा बताउनेलाई झर्कोलाग्ने वा निराश गर्ने काम गर्ने व्यक्तिको कथा सुनाउनुहोस्। कथा बताउनेले यो निरासालाई गहिरो सास फेरेर र बिस्तारै यसलाई बाहिर निकालेर देखाउने गर्थे। अब समूहको रूपमा, तपाईंले कथा वाचकको कार्यलाई कसरी वर्णन गर्नुहुन्छ? रेकर्डिङ रोक्‍नुहोस्।</w:t>
      </w:r>
    </w:p>
    <w:p>
      <w:pPr/>
      <w:r>
        <w:rPr>
          <w:lang w:val="ne_NP" w:bidi="ne_NP"/>
        </w:rPr>
      </w:r>
      <w:r>
        <w:rPr>
          <w:lang w:val="ne_NP" w:bidi="ne_NP"/>
        </w:rPr>
        <w:t>येशू फर्केर डुङ्गामा जानुहुन्छ र फरिसीहरूलाई पछाडि छाडेर जानुहुन्छ। येशू र उहाँका चेलाहरू तालको पारी पट्टी जान थाल्छन्। तिनीहरू उत्तरपूर्व बेथसैदामा जाँदै छन्।</w:t>
      </w:r>
    </w:p>
    <w:p>
      <w:pPr/>
      <w:r>
        <w:rPr>
          <w:lang w:val="ne_NP" w:bidi="ne_NP"/>
        </w:rPr>
      </w:r>
      <w:r>
        <w:rPr>
          <w:lang w:val="ne_NP" w:bidi="ne_NP"/>
        </w:rPr>
        <w:t>रोक्नुहोस् र गालीलको समुद्रको नक्सा देखाउनुहोस्। समूहलाई डेकापोलिसबाट तालको पश्चिमी छेउसम्मको मार्गलाई पहिल्याउनुहोस, त्यसपछि पश्चिमी छेउबाट बेथसैदासम्मको मार्गलाई पहिल्याउनुहोस। रेकर्डिङ रोक्‍नुहोस्।</w:t>
      </w:r>
    </w:p>
    <w:p>
      <w:pPr/>
      <w:r>
        <w:rPr>
          <w:lang w:val="ne_NP" w:bidi="ne_NP"/>
        </w:rPr>
      </w:r>
      <w:r>
        <w:rPr>
          <w:lang w:val="ne_NP" w:bidi="ne_NP"/>
        </w:rPr>
        <w:t>दोस्रो दृश्यमा, येशू र चेलाहरू डुङ्गामा ताल पार गरिरहेका बेला येशूले चेलाहरूलाई चेतावनी दिनुहुन्छ, "होसियार रह, फरिसीहरू र हेरोदको खमिरबाट सावधान रहो।" येशूले यो दृष्टान्त प्रयोग गर्नुहुन्छ किनभने फरिसीहरूले येशूले चमत्कारी चिन्हहरू गरेर आफ्नो अधिकारलाई प्रमाणित गरोस भन्ने चाहन्थे, र राजा हेरोद येशूले चमत्कार गरेको हेर्न चाहन्थे।</w:t>
      </w:r>
    </w:p>
    <w:p>
      <w:pPr/>
      <w:r>
        <w:rPr>
          <w:lang w:val="ne_NP" w:bidi="ne_NP"/>
        </w:rPr>
      </w:r>
      <w:r>
        <w:rPr>
          <w:lang w:val="ne_NP" w:bidi="ne_NP"/>
        </w:rPr>
        <w:t>रोक्नुहोस् र खमिरले के गर्छ भनेर कल्पना गर्नुहोस्। सानो मात्राको खमिर जब पिठोमा हालिन्छ त्यो सम्पूर्ण पिठोमा फैलिन्छ र यसलाई फुलाउँछ। येशूले चेलाहरूलाई भन्दै हुनुहुन्छ कि यदि चेलाहरूले चमत्कारहरूको बारेमा मात्र सोच्न थाले भने तिनीहरूले फरिसीहरू र हेरोदको बाटोलाई तिनीहरूको हृदयमा प्रवेश गर्न अनुमति दिनेछन। फरिसीहरू र हेरोदले बाहिरी चिन्हहरू र चमत्कारहरू हेर्ने कुराको मात्र ख्याल राख्छन्। रेकर्डिङ रोक्‍नुहोस्।</w:t>
      </w:r>
    </w:p>
    <w:p>
      <w:pPr/>
      <w:r>
        <w:rPr>
          <w:lang w:val="ne_NP" w:bidi="ne_NP"/>
        </w:rPr>
      </w:r>
      <w:r>
        <w:rPr>
          <w:lang w:val="ne_NP" w:bidi="ne_NP"/>
        </w:rPr>
        <w:t>तर चेलाहरूले आफूसँगै डुङ्गामा खाना ल्याउन बिर्सेका थिए (तिनीहरूको लागि एउटा रोटी मात्र बाँकी थियो)। चेलाहरूले येशूले तिनीहरूले कुनै रोटी नल्याएको बारेमा कुरा गरिरहनु भएको होला भनि सोच्छन्। चेलाहरूले एक अर्कासँग बहस गर्न थाल्छन्। येशूले भन्नुहुन्छ, "तिमीहरू किन रोटी नभएको बारेमा बहस गरिरहेका छौ? के तिमिहरूले अझै बुझ्दैनौ? के तिमीहरूको हृदय बुझ्नलाई अति कठोर छ? तिमीहरुको आँखा छ तर तिमीहरुले देख्न सक्दैनौ। तिम्रो कान छन् तर तिमी सुन्न सक्दैनौ। जब मैले ५,००० लाई पाँच रोटीबाट खुवाएँ, तब तिमीहरूले बाँकी रहेको कति टोकरीहरू उठायौ?"</w:t>
      </w:r>
    </w:p>
    <w:p>
      <w:pPr/>
      <w:r>
        <w:rPr>
          <w:lang w:val="ne_NP" w:bidi="ne_NP"/>
        </w:rPr>
      </w:r>
      <w:r>
        <w:rPr>
          <w:lang w:val="ne_NP" w:bidi="ne_NP"/>
        </w:rPr>
        <w:t>"बाह्र," तिनीहरूले जवाफ दिन्छन्।</w:t>
      </w:r>
    </w:p>
    <w:p>
      <w:pPr/>
      <w:r>
        <w:rPr>
          <w:lang w:val="ne_NP" w:bidi="ne_NP"/>
        </w:rPr>
      </w:r>
      <w:r>
        <w:rPr>
          <w:lang w:val="ne_NP" w:bidi="ne_NP"/>
        </w:rPr>
        <w:t>"जब मैले ४,००० लाई खुवाएँ, तिमीहरूले बाँकी रहेको कति ठूला टोकरीहरू उठायौ?" येशूले सोध्नुहुन्छ?</w:t>
      </w:r>
    </w:p>
    <w:p>
      <w:pPr/>
      <w:r>
        <w:rPr>
          <w:lang w:val="ne_NP" w:bidi="ne_NP"/>
        </w:rPr>
      </w:r>
      <w:r>
        <w:rPr>
          <w:lang w:val="ne_NP" w:bidi="ne_NP"/>
        </w:rPr>
        <w:t>"सात," तिनीहरूले जवाफ दिन्छन्।</w:t>
      </w:r>
    </w:p>
    <w:p>
      <w:pPr/>
      <w:r>
        <w:rPr>
          <w:lang w:val="ne_NP" w:bidi="ne_NP"/>
        </w:rPr>
      </w:r>
      <w:r>
        <w:rPr>
          <w:lang w:val="ne_NP" w:bidi="ne_NP"/>
        </w:rPr>
        <w:t>ध्यान दिनुहोस् कि येशूले ५,००० र ४,००० दुबै चमत्कारीकामले खुवाएको कुरालाई जनाउनुहुन्छ।</w:t>
      </w:r>
    </w:p>
    <w:p>
      <w:pPr/>
      <w:r>
        <w:rPr>
          <w:lang w:val="ne_NP" w:bidi="ne_NP"/>
        </w:rPr>
      </w:r>
      <w:r>
        <w:rPr>
          <w:lang w:val="ne_NP" w:bidi="ne_NP"/>
        </w:rPr>
        <w:t>रोक्नुहोस् र रोटीलाई गुणा गर्ने दुई चमत्कारहरूमा के भयो भनेर समीक्षा गर्नुहोस्। रेकर्डिङ रोक्‍नुहोस्।</w:t>
      </w:r>
    </w:p>
    <w:p>
      <w:pPr/>
      <w:r>
        <w:rPr>
          <w:lang w:val="ne_NP" w:bidi="ne_NP"/>
        </w:rPr>
      </w:r>
      <w:r>
        <w:rPr>
          <w:lang w:val="ne_NP" w:bidi="ne_NP"/>
        </w:rPr>
        <w:t xml:space="preserve"> "के तिमीहरू अझै बुझ्दैनौ?" येशूले चेलाहरूलाई सोधेरकुरा समाप्त गर्नुहुन्छ?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८:११–२१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हेरोद (उसको मात्र उल्लेख गरिएको छ)</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 र चेलाहरू गालीलको समुद्रको पश्चिमी छेउमा फर्केर आइपुग्छन्। फरिसीहरूले येशू आएको कुरा सुन्छन्। फरिसीहरू येशूकहाँ आउँछन् र येशूसँग बहस गर्न थाल्छन्। फरिसीहरूले येशूले आफ्नो अधिकारलाई प्रमाणित गर्न स्वर्गबाट चमत्कारी चिन्ह देखाउनु पर्ने मांग गर्छन्।</w:t>
      </w:r>
    </w:p>
    <w:p>
      <w:pPr/>
      <w:r>
        <w:rPr>
          <w:lang w:val="ne_NP" w:bidi="ne_NP"/>
        </w:rPr>
      </w:r>
      <w:r>
        <w:rPr>
          <w:lang w:val="ne_NP" w:bidi="ne_NP"/>
        </w:rPr>
        <w:t>अभिनय रोक्नुहोस्: फरिसीहरूलाई सोध्नुहोस्, "तपाईंलाई कस्तो महसुस भइरहेको छ?" तपाईंले यस्तो कुरा सुन्न सक्नुहुन्छ, "हामी येशूलाई फसाउने प्रयास गरिरहेका छौं" वा "हामी येशूसँग रिसाएका छौं। हामी उहाँले गरिरहेका चमत्कारहरूको बारेमा सुनिरहन्छौं, र येशूले हाम्रो अगाडि चमत्कार गरेर आफ्नो अधिकारलाई प्रमाणित गरोस भन्ने हामी चाहन्छौ। हामीले चमत्कार वा विशेष चिन्ह भएको हेर्नु आवश्यक छ ताकि येशूको अधिकार कहाँबाट आउँछ भनेर हामीलाई थाहा होस्।" कार्य पुन: सुरु गर्नुहोस्।</w:t>
      </w:r>
    </w:p>
    <w:p>
      <w:pPr/>
      <w:r>
        <w:rPr>
          <w:lang w:val="ne_NP" w:bidi="ne_NP"/>
        </w:rPr>
      </w:r>
      <w:r>
        <w:rPr>
          <w:lang w:val="ne_NP" w:bidi="ne_NP"/>
        </w:rPr>
        <w:t>जब येशूले यो सुन्छन्, उहाँले आफ्नो आत्मामा गहिरो सुस्केर हाल्नुहुन्छ। यसलाई भन्न अर्को तरिका येशू भित्रबाटै विलाप गर्नुभयो। येशूले भन्नुहुन्छ, "यी मानिसहरूले किन चमत्कारी चिन्हको माग गरिरहन्छन्? म तिमीहरूलाई सत्य भन्छु, म यस पुस्तालाई यस्तो कुनै चिन्ह दिनेछैन।"</w:t>
      </w:r>
    </w:p>
    <w:p>
      <w:pPr/>
      <w:r>
        <w:rPr>
          <w:lang w:val="ne_NP" w:bidi="ne_NP"/>
        </w:rPr>
      </w:r>
      <w:r>
        <w:rPr>
          <w:lang w:val="ne_NP" w:bidi="ne_NP"/>
        </w:rPr>
        <w:t>अभिनय रोक्नुहोस्: येशूलाई सोध्नुहोस्, "तपाईंलाई कस्तो महसुस भइरहेको छ?" तपाईंले यस्तो कुरा सुन्न सक्नुहुन्छ, "म धेरै निराश छु," "म फरिसीहरूसँग रिसाएको छु" वा "मलाई विश्वास नगर्ने मानिसहरूको खातिर चमत्कारहरू गर्न म अस्वीकार गर्छु।" नाटकलाई जारी राख्नुहोस्।</w:t>
      </w:r>
    </w:p>
    <w:p>
      <w:pPr/>
      <w:r>
        <w:rPr>
          <w:lang w:val="ne_NP" w:bidi="ne_NP"/>
        </w:rPr>
      </w:r>
      <w:r>
        <w:rPr>
          <w:lang w:val="ne_NP" w:bidi="ne_NP"/>
        </w:rPr>
        <w:t>येशू आफ्ना चेलाहरूसँग डुङ्गामा फर्कनुहुन्छ। येशू र चेलाहरू त्यो क्षेत्रलाई छोडेर तालको अर्को छेउमा जान्छन्। तिनीहरू बेथसैदा तिर जाँदै छन्, जसको अर्थ तिनीहरू तालको उत्तरपश्चिमी कुना पार गर्छन्। चेलाहरूले कुनैपनि खानेकुरा ल्याउन बिर्से। चेलाहरूसँग एउटा मात्र रोटी हुन्छ। येशूले तिनीहरूलाई चेतावनी दिनुहुन्छ, "फरिसीहरू र हेरोदको खमिरबाट सावधान रहो।"</w:t>
      </w:r>
    </w:p>
    <w:p>
      <w:pPr/>
      <w:r>
        <w:rPr>
          <w:lang w:val="ne_NP" w:bidi="ne_NP"/>
        </w:rPr>
      </w:r>
      <w:r>
        <w:rPr>
          <w:lang w:val="ne_NP" w:bidi="ne_NP"/>
        </w:rPr>
        <w:t>अभिनय रोक्नुहोस्: येशूलाई सोध्नुहोस्, "तपाईंलाई कस्तो महसुस भइरहेको छ?" तपाईंले यस्तो कुरा सुन्न सक्नुहुन्छ, "म अझै फरिसीहरूसँग रिसाएको छु" वा "म मेरा चेलाहरूलाई चेतावनी दिने र सिकाउने प्रयास गरिरहेको छु। फरिसीहरू वा हेरोदजस्तै भ्रष्ट हुन कति सजिलो हुन्छ भनेर तिनीहरूले जान्नु आवश्यक छ।" नाटकलाई जारी राख्नुहोस्।</w:t>
      </w:r>
    </w:p>
    <w:p>
      <w:pPr/>
      <w:r>
        <w:rPr>
          <w:lang w:val="ne_NP" w:bidi="ne_NP"/>
        </w:rPr>
      </w:r>
      <w:r>
        <w:rPr>
          <w:lang w:val="ne_NP" w:bidi="ne_NP"/>
        </w:rPr>
        <w:t>चेलाहरूले खमिर बारेको चेतावनी बुझ्दैनन्। चेलाहरूले एक अर्कासँग बहस गर्न थाल्छन् किनभने तिनीहरूले रोटी बिर्सेका छन्। तिनीहरूले के भनिरहेका छन् भनेर येशूलाई थाहा छ। येशूले भन्नुहुन्छ, "तिमीहरू किन रोटी नभएको बारेमा बहस गरिरहेका छौ? के तिमीहरूले बुझ्दैनौ? के तिमीहरूको हृदय यसलाई लिन अति कठोर छ?"</w:t>
      </w:r>
    </w:p>
    <w:p>
      <w:pPr/>
      <w:r>
        <w:rPr>
          <w:lang w:val="ne_NP" w:bidi="ne_NP"/>
        </w:rPr>
      </w:r>
      <w:r>
        <w:rPr>
          <w:lang w:val="ne_NP" w:bidi="ne_NP"/>
        </w:rPr>
        <w:t>अभिनय रोक्नुहोस्: येशूलाई सोध्नुहोस्, "तपाईंलाई कस्तो महसुस भइरहेको छ?" तपाईंले यस्तो कुरा सुन्न सक्नुहुन्छ, "म चेलाहरूबाट निराश छु" वा "मेरा चेलाहरूले तिनीहरूले देखेको सबै कुरा अझै बुझेका छैनन् भनेर म दुखी छु।" चेलाहरूलाई सोध्नुहोस्, "येशूले यी प्रश्नहरू सोधेको सुनेर तपाईंलाई कस्तो महसुस भइरहेको छ?" तपाईंले सुन्न सक्नुहुन्छ, "येशूले के कुरा गरिरहनु भएको छ भनेर म बुझ्दिन। तर मलाई येशूले रोटीको बारेमा कुरा गरिरहनु भएको थियो भनेर सोचेको थिएँ तर अब मलाई थाहा छैन।" वा, "म भ्रममा छु। म फरिसीहरू वा हेरोद जस्तै होइन। येशूले मलाई किन रोटी कसरी बनाउने भनेर भन्दै हुनुहुन्छ?" नाटकलाई जारी राख्नुहोस्।</w:t>
      </w:r>
    </w:p>
    <w:p>
      <w:pPr/>
      <w:r>
        <w:rPr>
          <w:lang w:val="ne_NP" w:bidi="ne_NP"/>
        </w:rPr>
      </w:r>
      <w:r>
        <w:rPr>
          <w:lang w:val="ne_NP" w:bidi="ne_NP"/>
        </w:rPr>
        <w:t>येशूले भन्नुहुन्छ, "तिमीहरूको आँखा छन्, के तिमीहरूले देख्न सक्दैनौ? तिमीहरूको कान छन्, के तिमीहरूले सुन्न सक्दैनौ? के तिमीहरूलाई केही पनि सम्झना छैन?" येशूले चेलाहरूलाई तिनीहरूले ५,००० लाई खुवाएपछि उठाएका सबै बाँकी र ४,००० लाई खुवाएपछि उठाएका सबै बाँकी कुरा सम्झाउनुहुन्छ। येशूले सोध्नुहुन्छ, "के तिमीहरूले अझै बुझ्दैनौ?"</w:t>
      </w:r>
    </w:p>
    <w:p>
      <w:pPr/>
      <w:r>
        <w:rPr>
          <w:lang w:val="ne_NP" w:bidi="ne_NP"/>
        </w:rPr>
      </w:r>
      <w:r>
        <w:rPr>
          <w:lang w:val="ne_NP" w:bidi="ne_NP"/>
        </w:rPr>
        <w:t>अभिनय रोक्नुहोस्: चेलाहरूलाई सोध्नुहोस्, "तपाईंलाई कस्तो महसुस भइरहेको छ?" तपाईंले यस्तो कुरा सुन्न सक्नुहुन्छ, "हामी अझै भ्रममा छौं, हामी अझै बुझ्दैनौ," "अवश्य पनि येशूले गरेका चमत्कारहरू हामीलाई सम्झना छ। हामीले देखेको कुरा बिर्सने छौ भनेर येशूले कसरी सोच्न सक्नुहुन्छ? तर येशूले अब के भन्न प्रयास गरिरहनु भएको छ भनेर म बुझ्दिन। ती चमत्कारहरूमा कसरी खमिर लागू हुन्छ?" वा "हामी बुझ्न चाहन्छौ, तर हामी बिर्सिरहेका छौं।" येशूलाई सोध्नुहोस्, "अहिले तपाईंलाई कस्तो महसुस भइरहेको छ?" तपाईंले सुन्न सक्नुहुन्छ, "म अझै मेरा चेलाहरूबाट निराश छु। तिनीहरूले सुन्छन् तर तिनीहरू बहिरा जस्तै अभिनय गर्छन्। तिनीहरूले देख्छन् तर अन्धो भएको जस्तो अभिनय गर्छन्। तिनीहरूले विश्वास गर्न अस्वीकार गरिरहेका छन्। म तिनीहरूलाई सिकाउन प्रयास गरिरहनेछु। म विश्वास गर्छु तिनीहरूले बुझ्न सक्नेछन्।" नाटकलाई जारी राख्नुहोस्।</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८:११–२१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b/>
          <w:lang w:val="ne_NP" w:bidi="ne_NP"/>
        </w:rPr>
        <w:t>फरिसीहरू</w:t>
      </w:r>
      <w:r>
        <w:rPr>
          <w:lang w:val="ne_NP" w:bidi="ne_NP"/>
        </w:rPr>
        <w:t xml:space="preserve"> आए र येशूलाई प्रश्न गर्न थाले। "फरिसी" नामको अर्थ "अलग गरिएको" हो। तपाईंले अघिल्लो खण्डहरूमा प्रयोग गरेको फरिसीहरूको लागि त्यही नाम प्रयोग गर्नुहोस्। </w:t>
      </w:r>
      <w:r>
        <w:rPr>
          <w:lang w:val="ne_NP" w:bidi="ne_NP"/>
        </w:rPr>
        <w:t>फरिसीहरूको</w:t>
      </w:r>
      <w:r>
        <w:rPr>
          <w:lang w:val="ne_NP" w:bidi="ne_NP"/>
        </w:rPr>
        <w:t xml:space="preserve"> बारेमा मुख्य शब्दावलीमा छलफल गरिएको छ।</w:t>
      </w:r>
    </w:p>
    <w:p>
      <w:pPr/>
      <w:r>
        <w:rPr>
          <w:lang w:val="ne_NP" w:bidi="ne_NP"/>
        </w:rPr>
      </w:r>
      <w:r>
        <w:rPr>
          <w:lang w:val="ne_NP" w:bidi="ne_NP"/>
        </w:rPr>
        <w:t xml:space="preserve">फरिसीहरूले येशूलाई जाँच गर्न चाहन्थे, त्यसैले तिनीहरूले उहाँलाई </w:t>
      </w:r>
      <w:r>
        <w:rPr>
          <w:b/>
          <w:lang w:val="ne_NP" w:bidi="ne_NP"/>
        </w:rPr>
        <w:t>स्वर्गबाट चमत्कारी चिन्हको</w:t>
      </w:r>
      <w:r>
        <w:rPr>
          <w:lang w:val="ne_NP" w:bidi="ne_NP"/>
        </w:rPr>
        <w:t xml:space="preserve"> लागि अनुरोध गरे। चमत्कारहरू अद्भुत कुरा हुन् र सामान्यतया मानिसहरूले गर्न सक्दैनन्। चिन्ह पनि चमत्कार जस्तै हो, तर यसले तुरुन्तै हुने भविष्यवाणी समावेश गर्न सक्छ। भविष्यवाणी भनेको केही पछि हुन आउने कुराको पुर्व अनुमान हो। </w:t>
      </w:r>
      <w:r>
        <w:rPr>
          <w:lang w:val="ne_NP" w:bidi="ne_NP"/>
        </w:rPr>
        <w:t>चमत्कारहरू, चिन्हहरू र आश्चर्यहरू</w:t>
      </w:r>
      <w:r>
        <w:rPr>
          <w:lang w:val="ne_NP" w:bidi="ne_NP"/>
        </w:rPr>
        <w:t xml:space="preserve"> मुख्य शब्दावलीमा छन्। तपाईंले यसलाई पहिले अनुवाद गरेको जस्तै "चमत्कारी चिन्ह" लाई अनुवाद गर्नुहोस्।</w:t>
      </w:r>
    </w:p>
    <w:p>
      <w:pPr/>
      <w:r>
        <w:rPr>
          <w:lang w:val="ne_NP" w:bidi="ne_NP"/>
        </w:rPr>
      </w:r>
      <w:r>
        <w:rPr>
          <w:lang w:val="ne_NP" w:bidi="ne_NP"/>
        </w:rPr>
        <w:t>स्वर्गले</w:t>
      </w:r>
      <w:r>
        <w:rPr>
          <w:lang w:val="ne_NP" w:bidi="ne_NP"/>
        </w:rPr>
        <w:t xml:space="preserve"> आकाशलाई वा परमेश्वर र उहाँका स्वर्गदूतहरू बसोबास गर्ने ठाउँलाई जनाउन सक्छ जुन सन्दर्भमा निर्भर गर्दछ। किनभने यो परमेश्वर भएको ठाउँसँग यति नजिकको सम्बन्ध छ, त्यसैले कसैले "स्वर्गको चिन्ह" लाई "परमेश्वरको चिन्ह" मा बदल्न सक्छ।</w:t>
      </w:r>
    </w:p>
    <w:p>
      <w:pPr/>
      <w:r>
        <w:rPr>
          <w:lang w:val="ne_NP" w:bidi="ne_NP"/>
        </w:rPr>
      </w:r>
      <w:r>
        <w:rPr>
          <w:lang w:val="ne_NP" w:bidi="ne_NP"/>
        </w:rPr>
        <w:t>येशूले गहिरो सुस्केराकासाथ सोध्नुभयो, "यो पुस्ताले किन चिन्ह माग्छ?" यो यस्तो प्रश्न हो जसलाई जवाफको आवश्यकता पर्दैन। येशूले यो भन्दै गर्दा आफ्नो दुख र रिस देखाउँदै हुनुहुन्छ। येशूले दुख र रिस व्यक्त गर्न सुस्केरा प्रयोग गर्नुभयो। तपाईंले येशूले बहिरा मानिसलाई निको पार्दा अघिल्लो खण्डमा चिन्हको लागि प्रयोग गरेको शब्दनै प्रयोग गर्नुहोस्।</w:t>
      </w:r>
    </w:p>
    <w:p>
      <w:pPr/>
      <w:r>
        <w:rPr>
          <w:lang w:val="ne_NP" w:bidi="ne_NP"/>
        </w:rPr>
      </w:r>
      <w:r>
        <w:rPr>
          <w:lang w:val="ne_NP" w:bidi="ne_NP"/>
        </w:rPr>
        <w:t xml:space="preserve">त्यसपछि येशूले भन्नुहुन्छ कि यस </w:t>
      </w:r>
      <w:r>
        <w:rPr>
          <w:lang w:val="ne_NP" w:bidi="ne_NP"/>
        </w:rPr>
        <w:t>पुस्ता</w:t>
      </w:r>
      <w:r>
        <w:rPr>
          <w:lang w:val="ne_NP" w:bidi="ne_NP"/>
        </w:rPr>
        <w:t xml:space="preserve"> वा आज बसोबास गर्ने मानिसहरूले चिन्ह प्राप्त गर्नेछैनन्। तपाईंले कसलाई चिन्ह दिनेछैन भनेर भन्न आवश्यक पर्न सक्छ। यदि यसो हो भने, तपाईंले यस्तो कुरा भन्न सक्नुहुन्छ, "म परमेश्वरबाटको हुँ भनेर प्रमाणित गर्न कुनै चमत्कार देखाउने छैन।"</w:t>
      </w:r>
    </w:p>
    <w:p>
      <w:pPr/>
      <w:r>
        <w:rPr>
          <w:lang w:val="ne_NP" w:bidi="ne_NP"/>
        </w:rPr>
      </w:r>
      <w:r>
        <w:rPr>
          <w:lang w:val="ne_NP" w:bidi="ne_NP"/>
        </w:rPr>
        <w:t xml:space="preserve">येशू र चेलाहरू डुङ्गामा </w:t>
      </w:r>
      <w:r>
        <w:rPr>
          <w:lang w:val="ne_NP" w:bidi="ne_NP"/>
        </w:rPr>
        <w:t>चढेर</w:t>
      </w:r>
      <w:r>
        <w:rPr>
          <w:lang w:val="ne_NP" w:bidi="ne_NP"/>
        </w:rPr>
        <w:t xml:space="preserve"> अर्को छेउमा गए। मूल पाठमा </w:t>
      </w:r>
      <w:r>
        <w:rPr>
          <w:b/>
          <w:lang w:val="ne_NP" w:bidi="ne_NP"/>
        </w:rPr>
        <w:t>डुङ्गा</w:t>
      </w:r>
      <w:r>
        <w:rPr>
          <w:lang w:val="ne_NP" w:bidi="ne_NP"/>
        </w:rPr>
        <w:t xml:space="preserve"> भन्ने शब्द छैन; यद्यपि, प्रयोग गरिएको कार्य शब्दको अर्थ तिनीहरू तालको अर्को छेउमा जान डुङ्गामा चढेका थए भन्ने हो। यदि तपाईंसँग यस्तो शब्द छ भने तपाईंले यसलाई प्रयोग गर्न सक्नुहुन्छ। यदि होईन भने, तपाईंले तिनीहरू अर्को छेउमा जान डुङ्गामा चढे भन्न सक्नुहुन्छ। यदि तपाईंले डुङ्गाको लागि शब्द प्रयोग गर्नुहुन्छ भने, तपाईंले मर्कूसको अघिल्लो कथाहरूमा प्रयोग गरेको शब्द प्रयोग गर्नुहोस्। यहाँ तालको अर्को छेउको अर्थ पूर्वी किनारा होइन। येशू र चेलाहरू तालको उत्तरपश्चिमी कुना पार गरेर पश्चिमी किनारबाट बेथसैदा गए।</w:t>
      </w:r>
    </w:p>
    <w:p>
      <w:pPr/>
      <w:r>
        <w:rPr>
          <w:lang w:val="ne_NP" w:bidi="ne_NP"/>
        </w:rPr>
      </w:r>
      <w:r>
        <w:rPr>
          <w:lang w:val="ne_NP" w:bidi="ne_NP"/>
        </w:rPr>
        <w:t xml:space="preserve">यहाँ रोक्नुहोस् र आवश्यक परेमा </w:t>
      </w:r>
      <w:r>
        <w:rPr>
          <w:lang w:val="ne_NP" w:bidi="ne_NP"/>
        </w:rPr>
        <w:t>डुङ्गाको</w:t>
      </w:r>
      <w:r>
        <w:rPr>
          <w:lang w:val="ne_NP" w:bidi="ne_NP"/>
        </w:rPr>
        <w:t xml:space="preserve"> तस्वीर देखाउनुहोस्। अडियो रोक्‍नुहोस्। </w:t>
      </w:r>
    </w:p>
    <w:p>
      <w:pPr/>
      <w:r>
        <w:rPr>
          <w:lang w:val="ne_NP" w:bidi="ne_NP"/>
        </w:rPr>
      </w:r>
      <w:r>
        <w:rPr>
          <w:lang w:val="ne_NP" w:bidi="ne_NP"/>
        </w:rPr>
        <w:t>चेलाहरूको</w:t>
      </w:r>
      <w:r>
        <w:rPr>
          <w:lang w:val="ne_NP" w:bidi="ne_NP"/>
        </w:rPr>
        <w:t xml:space="preserve"> लागि तपाईंले मर्कूसको अघिल्लो कथाहरूमा प्रयोग गरेको शब्द प्रयोग गर्नुहोस्।</w:t>
      </w:r>
    </w:p>
    <w:p>
      <w:pPr/>
      <w:r>
        <w:rPr>
          <w:lang w:val="ne_NP" w:bidi="ne_NP"/>
        </w:rPr>
      </w:r>
      <w:r>
        <w:rPr>
          <w:lang w:val="ne_NP" w:bidi="ne_NP"/>
        </w:rPr>
        <w:t xml:space="preserve">येशूले आफ्ना चेलाहरूलाई फरिसीहरू र </w:t>
      </w:r>
      <w:r>
        <w:rPr>
          <w:b/>
          <w:lang w:val="ne_NP" w:bidi="ne_NP"/>
        </w:rPr>
        <w:t>हेरोद</w:t>
      </w:r>
      <w:r>
        <w:rPr>
          <w:lang w:val="ne_NP" w:bidi="ne_NP"/>
        </w:rPr>
        <w:t>को खमिरबाट सावधान हुन चेतावनी दिनुहुन्छ। हेरोद र उसको परिवारले यस समयमा येशूको भूमिमा शासन गरेका थिए। तिनीहरू भ्रष्ट र लोभी थिए। तिनीहरू मध्ये एउटाले बप्तिस्मा दिने यूहन्नालाई मारे। यहूदी मानिसहरूले हेरोदलाई मन पराउँदैनथे।</w:t>
      </w:r>
    </w:p>
    <w:p>
      <w:pPr/>
      <w:r>
        <w:rPr>
          <w:lang w:val="ne_NP" w:bidi="ne_NP"/>
        </w:rPr>
      </w:r>
      <w:r>
        <w:rPr>
          <w:lang w:val="ne_NP" w:bidi="ne_NP"/>
        </w:rPr>
        <w:t xml:space="preserve">येशूले आफ्ना चेलाहरूलाई सोध्ने अन्तिम प्रश्नहरूमा, उहाँले तिनीहरूलाई दुई पटक हजारौं मानिसहरूलाई खुवाएको कुरा सम्झाउँदै हुनुहुन्छ। तपाईंले ती कथाहरूमा प्रयोग गरेको </w:t>
      </w:r>
      <w:r>
        <w:rPr>
          <w:lang w:val="ne_NP" w:bidi="ne_NP"/>
        </w:rPr>
        <w:t>टोकरीहरू</w:t>
      </w:r>
      <w:r>
        <w:rPr>
          <w:lang w:val="ne_NP" w:bidi="ne_NP"/>
        </w:rPr>
        <w:t>को लागि (५,००० को लागि साना टोकरीहरू र ४,००० को लागि ठूला टोकरीहरू) उहिनै शब्दहरू प्रयोग गर्नुहोस्।</w:t>
      </w:r>
    </w:p>
    <w:p>
      <w:pPr/>
      <w:r>
        <w:rPr>
          <w:lang w:val="ne_NP" w:bidi="ne_NP"/>
        </w:rPr>
      </w:r>
      <w:r>
        <w:rPr>
          <w:lang w:val="ne_NP" w:bidi="ne_NP"/>
        </w:rPr>
        <w:t xml:space="preserve">आवश्यक परेमा </w:t>
      </w:r>
      <w:r>
        <w:rPr>
          <w:lang w:val="ne_NP" w:bidi="ne_NP"/>
        </w:rPr>
        <w:t>टोकरीहरूको</w:t>
      </w:r>
      <w:r>
        <w:rPr>
          <w:lang w:val="ne_NP" w:bidi="ne_NP"/>
        </w:rPr>
        <w:t xml:space="preserve"> तस्वीरहरू फेरि देखाउनुहोस्।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8:22–26</w:t>
      </w:r>
      <w:r>
        <w:rPr>
          <w:lang w:val="ne_NP" w:bidi="ne_NP"/>
        </w:rPr>
      </w:r>
    </w:p>
    <w:p>
      <w:pPr>
        <w:pStyle w:val="Heading3"/>
      </w:pPr>
      <w:r>
        <w:rPr>
          <w:lang w:val="ne_NP" w:bidi="ne_NP"/>
        </w:rPr>
        <w:t>Step 1</w:t>
      </w:r>
    </w:p>
    <w:p>
      <w:pPr/>
      <w:r>
        <w:rPr>
          <w:lang w:val="ne_NP" w:bidi="ne_NP"/>
        </w:rPr>
      </w:r>
      <w:r>
        <w:rPr>
          <w:lang w:val="ne_NP" w:bidi="ne_NP"/>
        </w:rPr>
        <w:t>यस चरणमा, मर्कूस ८:२२–२६ सुन्नुहोस् र यसलाई आफ्नो हृदयमा राख्नुहोस्।</w:t>
      </w:r>
    </w:p>
    <w:p>
      <w:pPr/>
      <w:r>
        <w:rPr>
          <w:lang w:val="ne_NP" w:bidi="ne_NP"/>
        </w:rPr>
      </w:r>
      <w:r>
        <w:rPr>
          <w:lang w:val="ne_NP" w:bidi="ne_NP"/>
        </w:rPr>
        <w:t>सम्भव भएमा तीन फरक अनुवादहरूमा मर्कूस ८:२२–२६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येशूले चिन्ह माग्ने फरिसीहरूलाई छोडेपछि, येशू र चेलाहरू तालको उत्तरपूर्वी भाग पार गरे र बेथसैदामा ओर्ले। बेथसैदा एउटा ठूलो गाउँ थियो जहाँ यहूदी र गैर यहूदी दुबै बसोबास गर्थे। यो बेथसैदामा भएको घटनाको कथात्मक विवरण हो।</w:t>
      </w:r>
    </w:p>
    <w:p>
      <w:pPr/>
      <w:r>
        <w:rPr>
          <w:lang w:val="ne_NP" w:bidi="ne_NP"/>
        </w:rPr>
      </w:r>
      <w:r>
        <w:rPr>
          <w:lang w:val="ne_NP" w:bidi="ne_NP"/>
        </w:rPr>
        <w:t>रोक्नुहोस् र अनुवाद टोलीलाई बेथसैदासँगको गालीलको समुद्रको नक्सा देखाउनुहोस्। याद गर्नुहोस कि डुङ्गा तालको माथिल्लो उत्तरपश्चिमी कुना पार गरिरहेको छ। रेकर्डिङ रोक्‍नुहोस्।</w:t>
      </w:r>
    </w:p>
    <w:p>
      <w:pPr/>
      <w:r>
        <w:rPr>
          <w:lang w:val="ne_NP" w:bidi="ne_NP"/>
        </w:rPr>
      </w:r>
      <w:r>
        <w:rPr>
          <w:lang w:val="ne_NP" w:bidi="ne_NP"/>
        </w:rPr>
        <w:t>यस खण्डले भन्छ, "तिनीहरू बेथसैदा आइपुगे।" यसको अर्थ येशू र चेलाहरू डुङ्गाबाट बेथसैदामा आइपुगे। तपाईंले येशू र चेलाहरू आएका थिए भनेर स्पष्ट पार्न आवश्यक पर्न सक्छ।</w:t>
      </w:r>
    </w:p>
    <w:p>
      <w:pPr/>
      <w:r>
        <w:rPr>
          <w:lang w:val="ne_NP" w:bidi="ne_NP"/>
        </w:rPr>
      </w:r>
      <w:r>
        <w:rPr>
          <w:lang w:val="ne_NP" w:bidi="ne_NP"/>
        </w:rPr>
        <w:t>मानिसहरूले येशूकहाँ अन्धो मानिसलाई ल्याए र उसलाई त्यो मानिसलाई छुन आग्रह गरे। मानिसहरू येशूलाई त्यो मानिसमाथि हात राखिदिन अनुरोध गर्थे। त्यो मानिसले केही पनि मागेन। मानिसहरूले येशूलाई त्यो मानिसलाई निको पार्न विशेष अनुरोध गरेनन्। त्यो संस्कृतिमा, कसैलाई कसैमाथि हात राख्न वा तिनीहरूलाई छुन अनुरोध गर्नु आशीष र निको पार्ने कुरा हो। आवश्यक परेमा तपाईंले यसलाई आफ्नो अनुवादमा स्पष्ट गर्न सक्नुहुन्छ। तपाईंले यस्तो कुरा भन्न सक्नुहुन्छ, "तिनीहरूले येशूलाई त्यो मानिसलाई छुन र निको पार्न बिन्ती गरे।"</w:t>
      </w:r>
    </w:p>
    <w:p>
      <w:pPr/>
      <w:r>
        <w:rPr>
          <w:lang w:val="ne_NP" w:bidi="ne_NP"/>
        </w:rPr>
      </w:r>
      <w:r>
        <w:rPr>
          <w:lang w:val="ne_NP" w:bidi="ne_NP"/>
        </w:rPr>
        <w:t>यो निको पार्ने कुरा मर्कूस ७ को अघिल्लो कथामा बहिरा मानिसको निको पारेको जस्तै थियो। येशूले दुबै मानिसहरूलाई टाढा लानुभयो, र दुबै कथाहरूमा उहाँले थुक्नु भयो। अन्तमा, येशूले सबैले के भएको थियो भनेर जानोस भन्ने चाहनु भएन। येशूले यस मानिसलाई किन गाउँबाट टाढा लैजानु भयो भनेर हामीलाई थाहा छैन। सायद येशूलाई थाहा थियो कि यी मानिसहरूलाई वा बहिरा र अब अन्धो मानिसलाई येशूले माया गर्नुहुन्छ भनेर देखाउनु आवस्यक थियो, त्यसैले उहाँले तिनीहरूसँग कुरा गर्ने मौका पाउनलाई र येशूले तिनीहरूलाई निको पार्न सक्नुहुन्छ भनेर विश्वास दिलाउन एकान्तमा लैजानुहुन्छ।</w:t>
      </w:r>
    </w:p>
    <w:p>
      <w:pPr/>
      <w:r>
        <w:rPr>
          <w:lang w:val="ne_NP" w:bidi="ne_NP"/>
        </w:rPr>
      </w:r>
      <w:r>
        <w:rPr>
          <w:lang w:val="ne_NP" w:bidi="ne_NP"/>
        </w:rPr>
        <w:t>रोक्नुहोस् र छलफल गर्नुहोस्: निको भएको व्यक्तिको कथा सुनाउनुहोस्। कथा बताउनेले त्यो व्यक्ति कसरी निको भयो भनेर वर्णन गरेको कुरा सुन्नुहोस्। यो येशूले अन्धो मानिसलाई गरेको काम भन्दा कसरी फरक छ? रेकर्डिङ रोक्‍नुहोस्।</w:t>
      </w:r>
    </w:p>
    <w:p>
      <w:pPr/>
      <w:r>
        <w:rPr>
          <w:lang w:val="ne_NP" w:bidi="ne_NP"/>
        </w:rPr>
      </w:r>
      <w:r>
        <w:rPr>
          <w:lang w:val="ne_NP" w:bidi="ne_NP"/>
        </w:rPr>
        <w:t>येशूले अन्धो मानिसलाई हात समातेर गाउँ बाहिर डोर्याउनुभयो।</w:t>
      </w:r>
    </w:p>
    <w:p>
      <w:pPr/>
      <w:r>
        <w:rPr>
          <w:lang w:val="ne_NP" w:bidi="ne_NP"/>
        </w:rPr>
      </w:r>
      <w:r>
        <w:rPr>
          <w:lang w:val="ne_NP" w:bidi="ne_NP"/>
        </w:rPr>
        <w:t>रोक्नुहोस् र छलफल गर्नुहोस्: तपाईंको संस्कृतिमा अन्धो मानिसहरू कसरी घुम्छन्? अन्धो मानिसहरू कसरी एक ठाउँबाट अर्को ठाउँमा सर्छन्? अन्धो व्यक्तिलाई कसले मार्गदर्शन गर्छ? यो व्यक्तिले अन्धो व्यक्तिलाई कसरी मार्गदर्शन गर्छ? रेकर्डिङ रोक्‍नुहोस्।</w:t>
      </w:r>
    </w:p>
    <w:p>
      <w:pPr/>
      <w:r>
        <w:rPr>
          <w:lang w:val="ne_NP" w:bidi="ne_NP"/>
        </w:rPr>
      </w:r>
      <w:r>
        <w:rPr>
          <w:lang w:val="ne_NP" w:bidi="ne_NP"/>
        </w:rPr>
        <w:t>यस खण्डले येशूले अन्धो मानिसलाई गाउँ बाहिर लैजाँदा तिनीहरू एक्लै थिए भन्ने संकेत गर्छ। मानिसहरू येशू र त्यो मानिसको नजिकै थिएनन्। तापनि, मानिसहरू यति नजिक थिए, जसले मानिसहरूलाई वरिपरि हिंडेको देख्न सक्थ्यो।</w:t>
      </w:r>
    </w:p>
    <w:p>
      <w:pPr/>
      <w:r>
        <w:rPr>
          <w:lang w:val="ne_NP" w:bidi="ne_NP"/>
        </w:rPr>
      </w:r>
      <w:r>
        <w:rPr>
          <w:lang w:val="ne_NP" w:bidi="ne_NP"/>
        </w:rPr>
        <w:t>येशूले त्यो मानिसको आँखामा थुक्नुभयो। येशूले अन्धो मानिसमाथि हात राखिदिनुभयो। त्यसपछि येशूले अन्धो मानिसलाई के देख्छौ भनेर सोध्नुभयो। त्यो मानिसले देख्थ्यो तर स्पष्ट रूपमा देख्न सक्दैनथ्यो। हामीलाई थाहा छ यो मानिस पछिल्लो जीवनमा अन्धो भएको हुनुपर्छ किनभने उसलाई रूखहरू र मानिसहरू कस्तो देखिन्छन् भनेर थाहा छ। जन्मजात अन्धो व्यक्तिलाई रूखहरू र मानिसहरू कस्तो देखिन्छन् भनेर थाहा हुँदैन।</w:t>
      </w:r>
    </w:p>
    <w:p>
      <w:pPr/>
      <w:r>
        <w:rPr>
          <w:lang w:val="ne_NP" w:bidi="ne_NP"/>
        </w:rPr>
      </w:r>
      <w:r>
        <w:rPr>
          <w:lang w:val="ne_NP" w:bidi="ne_NP"/>
        </w:rPr>
        <w:t>यो निको पार्ने कथा अरू भन्दा धेरै फरक छ किनभने यो दुई चरणहरूमा हुन्छ। येशूले त्यो मानिसको आँखामा सिधै थुक्नुभयो। त्यसपछि येशूले त्यो मानिसमाथि हात राखिदिनुभयो। त्यसपछि येशूले अन्धो मानिसलाई देख्नसक्छ कि सक्दैन भनेर सोध्नुभयो। त्यो मानिसले आंशिक मात्र देख्न सक्थ्यो तर धेरै स्पष्ट रूपमा देख्न सक्दैनथ्यो। त्यो मानिसले आफूले मानिसलाई देख्न सक्ने कुरा वर्णन गर्यो तर स्पष्ट रूपमा होइन हिडे जस्तो मात्र। तिनीहरू हिंड्ने रूखहरू जस्तै देखिन्थे। पूर्ण रूपमा निको हुन येशूले अन्धो मानिसमाथि दोस्रो पटक हात राख्नुपर्थ्यो।</w:t>
      </w:r>
    </w:p>
    <w:p>
      <w:pPr/>
      <w:r>
        <w:rPr>
          <w:lang w:val="ne_NP" w:bidi="ne_NP"/>
        </w:rPr>
      </w:r>
      <w:r>
        <w:rPr>
          <w:lang w:val="ne_NP" w:bidi="ne_NP"/>
        </w:rPr>
        <w:t>के तपाईं कसैलाई चिन्नुहुन्छ जो समयसँगै चरणबध्दरुपमा निको भएको थियो? यदि तपाईंको अनुवाद टोलीमा कसैसँग यस्तो कथा छ भने तिनीहरूले यो समूहलाई सुनाउनुहोस्। रेकर्डिङ रोक्‍नुहोस्।</w:t>
      </w:r>
    </w:p>
    <w:p>
      <w:pPr/>
      <w:r>
        <w:rPr>
          <w:lang w:val="ne_NP" w:bidi="ne_NP"/>
        </w:rPr>
      </w:r>
      <w:r>
        <w:rPr>
          <w:lang w:val="ne_NP" w:bidi="ne_NP"/>
        </w:rPr>
        <w:t>येशूले अन्धो मानिसमाथि दुई पटक हात राखिदिनुभयो। यस खण्डले येशूले पहिलो पटक कहाँ हात राखिरहनु भएको थियो भनेर हामीलाई बताउँदैन। दोस्रो पटक, येशूले अन्धो मानिसको आँखामा हात राख्नुहुन्छ। यो दोस्रो पटकपछि, त्यो मानिसले स्पष्ट रूपमा देख्न सक्थ्यो। त्यो मानिसको दृष्टि पूर्ण रूपमा पुनर्स्थापित भएको थियो। त्यो मानिसले ध्यानपुर्वक वरिपरि हेरिरहेको थियो वा एक टकले हेरिरहेको थियो।</w:t>
      </w:r>
    </w:p>
    <w:p>
      <w:pPr/>
      <w:r>
        <w:rPr>
          <w:lang w:val="ne_NP" w:bidi="ne_NP"/>
        </w:rPr>
      </w:r>
      <w:r>
        <w:rPr>
          <w:lang w:val="ne_NP" w:bidi="ne_NP"/>
        </w:rPr>
        <w:t>रोक्नुहोस् र छलफल गर्नुहोस्: अन्धो र अब देख्न सक्ने मानिसको कथा सुनाउनुहोस्। हुनसक्छ यो व्यक्ति हो जसको शल्यक्रियाले मोतियाबिंद हटाएको थियो र अब स्पष्ट रूपमा देख्न सक्छ। कथा बताउनेले मानिसले आफ्नो वरिपरिका कुराहरूलाई कसरी हेर्छ भनेर वर्णन गरेको कुरा सुन्नुहोस्। अब त्यो मानिसले आफूले देख्न सक्ने कुराको बारेमा कसरी कुरा गर्छ? रेकर्डिङ रोक्‍नुहोस्।</w:t>
      </w:r>
    </w:p>
    <w:p>
      <w:pPr/>
      <w:r>
        <w:rPr>
          <w:lang w:val="ne_NP" w:bidi="ne_NP"/>
        </w:rPr>
      </w:r>
      <w:r>
        <w:rPr>
          <w:lang w:val="ne_NP" w:bidi="ne_NP"/>
        </w:rPr>
        <w:t>अन्य कथाहरूमा जस्तै, येशूले त्यो मानिसलाई गाउँ नगएर सिधै घर जान भन्नुहुन्छ। येशूले किन यो आज्ञा दिनुभएको हो भनेर भन्नुहुन्न। सायद येशूले त्यो मानिसले के भएको थियो भनेर सबैलाई बताओस भन्ने चाहनुहुन्नथ्यो।</w:t>
      </w:r>
    </w:p>
    <w:p>
      <w:pPr/>
      <w:r>
        <w:rPr>
          <w:lang w:val="ne_NP" w:bidi="ne_NP"/>
        </w:rPr>
      </w:r>
      <w:r>
        <w:rPr>
          <w:lang w:val="ne_NP" w:bidi="ne_NP"/>
        </w:rPr>
        <w:t>यो कथा मर्कुसको पुस्तकमा येशूले अन्धो मानिसहरूलाई निको पारेको पहिलो कथा हो। मर्कुसको पुस्तक भरि, मर्कुसले येशू को हो भनेर देख्ने र बुझ्ने र नबुझ्ने व्यक्तिहरूको बीचको भिन्नता देखाउन चाहन्छन्। मर्कुसले पनि येशूले यशैयाको भविष्यवाणीहरू पूरा गरोस भन्ने चाहन्छन् जसले प्रतिज्ञा गरिएको मुक्तिदाताले अन्धो को आँखा खोलिदिनेछ र बहिराको कान खोलिदिनेछ वा अर्को शब्दमा अन्धो र बहिरालाई निको पार्नुहुनेछ।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८:२२–२६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२ दृश्यहरू छन्।</w:t>
      </w:r>
    </w:p>
    <w:p>
      <w:pPr/>
      <w:r>
        <w:rPr>
          <w:lang w:val="ne_NP" w:bidi="ne_NP"/>
        </w:rPr>
      </w:r>
      <w:r>
        <w:rPr>
          <w:b/>
          <w:lang w:val="ne_NP" w:bidi="ne_NP"/>
        </w:rPr>
        <w:t>पहिलो दृश्यमा:</w:t>
      </w:r>
      <w:r>
        <w:rPr>
          <w:lang w:val="ne_NP" w:bidi="ne_NP"/>
        </w:rPr>
        <w:t xml:space="preserve"> येशू गालीलको समुद्रको उत्तरी किनारमा बेथसैदा भनिने गाउँमा आइपुग्नुहुन्छ। मानिसहरूले येशूकहाँ अन्धो मानिसलाई ल्याउँछन् र येशूलाई उसलाई निको पार्न अनुरोध गर्छन्। येशूले अन्धो मानिसलाई गाउँबाट बाहिर लैजानुहुन्छ।</w:t>
      </w:r>
    </w:p>
    <w:p>
      <w:pPr/>
      <w:r>
        <w:rPr>
          <w:lang w:val="ne_NP" w:bidi="ne_NP"/>
        </w:rPr>
      </w:r>
      <w:r>
        <w:rPr>
          <w:b/>
          <w:lang w:val="ne_NP" w:bidi="ne_NP"/>
        </w:rPr>
        <w:t>दोस्रो दृश्यमा:</w:t>
      </w:r>
      <w:r>
        <w:rPr>
          <w:lang w:val="ne_NP" w:bidi="ne_NP"/>
        </w:rPr>
        <w:t xml:space="preserve"> येशूले त्यो मानिसलाई निको पार्नुहुन्छ र उसलाई भन्नुहुन्छ, "घर फर्केर जाँदा गाउँको बाटो नजाऊ।"</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अन्धो मानिस</w:t>
      </w:r>
    </w:p>
    <w:p>
      <w:pPr>
        <w:pStyle w:val="ListBullet"/>
        <w:spacing w:line="240" w:lineRule="auto"/>
        <w:ind w:left="720"/>
      </w:pPr>
      <w:r>
        <w:rPr>
          <w:lang w:val="ne_NP" w:bidi="ne_NP"/>
        </w:rPr>
      </w:r>
      <w:r>
        <w:rPr>
          <w:lang w:val="ne_NP" w:bidi="ne_NP"/>
        </w:rPr>
        <w:t>येशूका चेलाहरू (कथामा उल्लेख गरिएको छैन तापनि तिनीहरू उहाँसँग थिए)</w:t>
      </w:r>
    </w:p>
    <w:p>
      <w:pPr>
        <w:pStyle w:val="ListBullet"/>
        <w:spacing w:line="240" w:lineRule="auto"/>
        <w:ind w:left="720"/>
      </w:pPr>
      <w:r>
        <w:rPr>
          <w:lang w:val="ne_NP" w:bidi="ne_NP"/>
        </w:rPr>
      </w:r>
      <w:r>
        <w:rPr>
          <w:lang w:val="ne_NP" w:bidi="ne_NP"/>
        </w:rPr>
        <w:t>बेथसैदाका गाउँलेहरू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येशू बेथसैदामा आइपुग्नुहुन्छ। मानिसहरूले येशूकहाँ अन्धो मानिसलाई ल्याउँछन् र येशूलाई त्यो मानिसलाई छुन र निको पार्न बिन्ती गर्छन्। येशूले अन्धो मानिसलाई हात समातेर गाउँबाट बाहिर डोर्याउनुहुन्छ।</w:t>
      </w:r>
    </w:p>
    <w:p>
      <w:pPr/>
      <w:r>
        <w:rPr>
          <w:lang w:val="ne_NP" w:bidi="ne_NP"/>
        </w:rPr>
      </w:r>
      <w:r>
        <w:rPr>
          <w:lang w:val="ne_NP" w:bidi="ne_NP"/>
        </w:rPr>
        <w:t>दोस्रो दृश्यमा, येशूले त्यो मानिसको आँखामा थुक्दै सुरु गर्नुहुन्छ। त्यसपछि येशूले त्यो मानिसमाथि हात राखिदिनुहुन्छ, र सोध्नुहुन्छ, "के अब तिमीहरूले केही देख्न सक्छौ?"</w:t>
      </w:r>
    </w:p>
    <w:p>
      <w:pPr/>
      <w:r>
        <w:rPr>
          <w:lang w:val="ne_NP" w:bidi="ne_NP"/>
        </w:rPr>
      </w:r>
      <w:r>
        <w:rPr>
          <w:lang w:val="ne_NP" w:bidi="ne_NP"/>
        </w:rPr>
        <w:t>त्यो मानिसले वरिपरि हेर्छ र भन्छ, "हो, म मानिसहरूलाई देख्छु, तर म तिनीहरूलाई धेरै स्पष्ट रूपमा देख्न सक्दिन। तिनीहरू वरिपरि हिंड्ने रूखहरू जस्तै देखिन्छन्।" उनले हिड्दै गरको मानिसको धमिलो आकृति देख्थे तर उनिहरुको अनुहारको विवरणहरू स्पष्ट देख्न सक्दैनथे।</w:t>
      </w:r>
    </w:p>
    <w:p>
      <w:pPr/>
      <w:r>
        <w:rPr>
          <w:lang w:val="ne_NP" w:bidi="ne_NP"/>
        </w:rPr>
      </w:r>
      <w:r>
        <w:rPr>
          <w:lang w:val="ne_NP" w:bidi="ne_NP"/>
        </w:rPr>
        <w:t xml:space="preserve">येशूले फेरि त्यो मानिसको आँखामा हात राख्नुहुन्छ। यसको अर्थ येशूले पहिलो पटक मानिसमाथि हात राखिदिएको बेला उहाँले त्यो मानिसको आँखामा हात राखिदिनुभएको थियो। त्यो मानिसको आँखा खुल्ला हुन्छ, जसको अर्थ उसले स्पष्ट रूपमा देख्न सक्छ, र उसको दृष्टि पूर्ण रूपमा पुनर्स्थापित भएको छ। येशूले उसलाई पठाएर भन्नुहुन्छ घर फर्कँदा बाटोमा गाउँमा नपस। </w:t>
      </w:r>
    </w:p>
    <w:p>
      <w:pPr/>
      <w:r>
        <w:rPr>
          <w:lang w:val="ne_NP" w:bidi="ne_NP"/>
        </w:rPr>
      </w:r>
      <w:r>
        <w:rPr>
          <w:lang w:val="ne_NP" w:bidi="ne_NP"/>
        </w:rPr>
        <w:t>यहाँ रोक्नुहोस् र छलफल गर्नुहोस्: तपाईं फेरि देखेको बारेमा कसरी कुरा गर्नुहुन्छ? के तपाईंको भाषामा "आँखा खुल्यो" भन्न फेरि देख्ने कुरा गर्दा स्वाभाविक हुन्छ? यस रेकर्डिङलाई यहाँ रोक्नुहोस्।</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८:२२–२६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अन्धो मानिस</w:t>
      </w:r>
    </w:p>
    <w:p>
      <w:pPr>
        <w:pStyle w:val="ListBullet"/>
        <w:spacing w:line="240" w:lineRule="auto"/>
        <w:ind w:left="720"/>
      </w:pPr>
      <w:r>
        <w:rPr>
          <w:lang w:val="ne_NP" w:bidi="ne_NP"/>
        </w:rPr>
      </w:r>
      <w:r>
        <w:rPr>
          <w:lang w:val="ne_NP" w:bidi="ne_NP"/>
        </w:rPr>
        <w:t>येशूका चेलाहरू (कथामा उल्लेख गरिएको छैन तापनि तिनीहरू उहाँसँग थिए)</w:t>
      </w:r>
    </w:p>
    <w:p>
      <w:pPr>
        <w:pStyle w:val="ListBullet"/>
        <w:spacing w:line="240" w:lineRule="auto"/>
        <w:ind w:left="720"/>
      </w:pPr>
      <w:r>
        <w:rPr>
          <w:lang w:val="ne_NP" w:bidi="ne_NP"/>
        </w:rPr>
      </w:r>
      <w:r>
        <w:rPr>
          <w:lang w:val="ne_NP" w:bidi="ne_NP"/>
        </w:rPr>
        <w:t>बेथसैदाका गाउँलेहरू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 र चेलाहरू बेथसैदामा आइपुग्छन्। मानिसहरूले येशूकहाँ अन्धो मानिसलाई ल्याउँछन् र येशूलाई त्यो मानिसलाई छुन र निको पार्न बिन्ती गर्छन्। येशूले अन्धो मानिसलाई हात समातेर गाउँबाट बाहिर डोर्याउनुहुन्छ।</w:t>
      </w:r>
    </w:p>
    <w:p>
      <w:pPr/>
      <w:r>
        <w:rPr>
          <w:lang w:val="ne_NP" w:bidi="ne_NP"/>
        </w:rPr>
      </w:r>
      <w:r>
        <w:rPr>
          <w:lang w:val="ne_NP" w:bidi="ne_NP"/>
        </w:rPr>
        <w:t>नाटकलाई केहि छिन रोक्नुहोस। येशूलाई सोध्नुहोस्, "तपाईंलाई कस्तो महसुस भइरहेको छ?" तपाईंले यस्तो कुरा सुन्न सक्नुहुन्छ, "यो अन्धो मानिसप्रति मलाई दया छ" वा "मैले यस मानिसलाई मानिसहरूबाट टाढा लगेँ किनभने तिनीहरू चमत्कार मात्र देख्न चाहन्थे, तर म त्यो मानिसलाई निको पार्न चाहन्थे।" अन्धो मानिसलाई सोध्नुहोस्, "तपाईंलाई कस्तो महसुस भइरहेको छ?" तपाईंले यस्तो कुरा सुन्न सक्नुहुन्छ, "म भ्रममा छु, के भइरहेको छ भनेर मलाई थाहा छैन" वा "येशूले मानिसहरूलाई निको पार्नुहुन्छ भनेर मैले सुनेको छु। म आशा गर्छु कि येशूले मलाई निको पार्न सक्नुहुन्छ।" नाटकलाई जारी राख्नुहोस्।</w:t>
      </w:r>
    </w:p>
    <w:p>
      <w:pPr/>
      <w:r>
        <w:rPr>
          <w:lang w:val="ne_NP" w:bidi="ne_NP"/>
        </w:rPr>
      </w:r>
      <w:r>
        <w:rPr>
          <w:lang w:val="ne_NP" w:bidi="ne_NP"/>
        </w:rPr>
        <w:t>दोस्रो दृश्यमा, येशूले त्यो मानिसको आँखामा थुक्नुहुन्छ र त्यो मानिसको आँखामा हात राख्नुहुन्छ। येशूले त्यो मानिसलाई सोध्नुहुन्छ, "के अब तिमीले केही देख्न सक्छौ?"</w:t>
      </w:r>
    </w:p>
    <w:p>
      <w:pPr/>
      <w:r>
        <w:rPr>
          <w:lang w:val="ne_NP" w:bidi="ne_NP"/>
        </w:rPr>
      </w:r>
      <w:r>
        <w:rPr>
          <w:lang w:val="ne_NP" w:bidi="ne_NP"/>
        </w:rPr>
        <w:t>त्यो मानिसले वरिपरि हेर्छ र भन्छ, "हो, म मानिसहरूलाई देख्छु, तर म तिनीहरूलाई धेरै स्पष्ट रूपमा देख्न सक्दिन। तिनीहरू वरिपरि हिंड्ने रूखहरू जस्तै देखिन्छन्।" त्यसपछि येशूले दोस्रो पटक त्यो मानिसको आँखामा हात राख्नुहुन्छ। त्यो मानिसको आँखा खुल्यो। त्यो मानिसले स्पष्ट रूपमा देख्न सक्छ।</w:t>
      </w:r>
    </w:p>
    <w:p>
      <w:pPr/>
      <w:r>
        <w:rPr>
          <w:lang w:val="ne_NP" w:bidi="ne_NP"/>
        </w:rPr>
      </w:r>
      <w:r>
        <w:rPr>
          <w:lang w:val="ne_NP" w:bidi="ne_NP"/>
        </w:rPr>
        <w:t>नाटकलाई केहि छिन रोक्नुहोस। अन्धो मानिसलाई सोध्नुहोस्, "तपाईंलाई कस्तो महसुस भइरहेको छ?" तपाईंले यस्तो कुरा सुन्न सक्नुहुन्छ, "मैले राहत पाएको छु। मैले सोचेको थिएँ कि म आंशिक मात्र निको हुनेछ, तर अब म पूर्ण रूपमा निको भएको छु" वा "म धेरै खुसी छु। म फेरि देख्न सक्छु। यो अद्भुत छ। अब मलाई वरिपरि डोर्याउनु पर्दैन। म स्वतन्त्र हुन सक्छु!" नाटकलाई जारी राख्नुहोस्।</w:t>
      </w:r>
    </w:p>
    <w:p>
      <w:pPr/>
      <w:r>
        <w:rPr>
          <w:lang w:val="ne_NP" w:bidi="ne_NP"/>
        </w:rPr>
      </w:r>
      <w:r>
        <w:rPr>
          <w:lang w:val="ne_NP" w:bidi="ne_NP"/>
        </w:rPr>
        <w:t>त्यो मानिसको दृष्टि पूर्ण रूपमा पुनर्स्थापित भएको छ, र उसले सबै कुरा स्पष्ट रूपमा देख्न सक्छ। येशूले उसलाई पठाउँदै भन्नुहुन्छ, "घर फर्केर बाटोमा गाउँमा नजाऊ।"</w:t>
      </w:r>
    </w:p>
    <w:p>
      <w:pPr/>
      <w:r>
        <w:rPr>
          <w:lang w:val="ne_NP" w:bidi="ne_NP"/>
        </w:rPr>
      </w:r>
      <w:r>
        <w:rPr>
          <w:lang w:val="ne_NP" w:bidi="ne_NP"/>
        </w:rPr>
        <w:t>अभिनयको अन्तमा, येशूलाई सोध्नुहोस्, "तपाईंलाई कस्तो महसुस भइरहेको छ?" वा "तपाईंले त्यो मानिसलाई किन यसो भन्नुभयो?" तपाईंले यस्तो कुरा सुन्न सक्नुहुन्छ, "म त्यो मानिसको लागि खुसी छु" वा "म ऊ गाउँमा फर्केर गएको चाहन्न किनभने यो चमत्कारको कुरा फैलाओस भन्ने म चाहँदिन" वा " म चाहन्नकि मानिसहरूले चमत्कार देखुन र त्यसपछि अझ बढि चमत्कारहरू हेर्न चाहुन जस्तो फरिसीहरूले अघिल्लो कथामा गरेका थिए" चेलाहरूलाई सोध्नुहोस्, "अहिले तपाईंलाई कस्तो महसुस भइरहेको छ?" तपाईंले सुन्न सक्नुहुन्छ, "म अचम्मित छु। येशूले यी कुराहरू कसरी गर्नुहुन्छ भनेर मलाई थाहा छैन। त्यो मानिसले देख्न सक्दैन थियो र अब त्यो मानिसले स्पष्ट रूपमा देख्न सक्छ। येशूलाई यो शक्ति कहाँबाट आएको हो?" भीडलाई सोध्नुहोस्, "तपाईंलाई कस्तो महसुस भइरहेको छ?" तपाईंले सुन्न सक्नुहुन्छ, "म धेरै निराश छु। म येशूले चमत्कार गरेको हेर्न चाहन्थे। म येशूले यी कुराहरू कसरी गर्नुहुन्छ भनेर हेर्न चाहन्थे।" वा, "म मेरो मित्रको लागि खुसी छु। अब उसले देख्न सक्छ। उसले फेरि जीवन पाउन सक्छ र फेरि काम गर्न सक्छ।" वा, "येशूले किन हामीलाई हाम्रो मित्रलाई हेर्न नदिई घर पठाउनुभयो? येशूले किन एक्लै लैजानुभयो भनेर म बुझ्दिन। उसले फेरि देख्न सक्छ भनेर म खुसी छु। येशू शक्तिशाली व्यक्ति हुनुहुन्छ। म येशूको बारेमा अझ बढी जान्न चाहन्छु।"</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तिनीहरू </w:t>
      </w:r>
      <w:r>
        <w:rPr>
          <w:lang w:val="ne_NP" w:bidi="ne_NP"/>
        </w:rPr>
        <w:t>बेथसैदामा</w:t>
      </w:r>
      <w:r>
        <w:rPr>
          <w:lang w:val="ne_NP" w:bidi="ne_NP"/>
        </w:rPr>
        <w:t xml:space="preserve"> आए र केही मानिसहरूले अन्धो मानिसलाई ल्याए र येशूलाई छुन बिन्ती गरे। येशू र उहाँका चेलाहरू </w:t>
      </w:r>
      <w:r>
        <w:rPr>
          <w:b/>
          <w:lang w:val="ne_NP" w:bidi="ne_NP"/>
        </w:rPr>
        <w:t>बेथसैदामा</w:t>
      </w:r>
      <w:r>
        <w:rPr>
          <w:lang w:val="ne_NP" w:bidi="ne_NP"/>
        </w:rPr>
        <w:t xml:space="preserve"> आउनुभयो, जुन एउटा गाउँ थियो जहाँ यहूदी र गैर यहूदी दुबै बसोबास गर्थे। केही अनुवादहरूले चेलाहरू येशूसँग थिए भनेर भन्छन्। "तिनीहरू" शब्दको अर्थ येशू र चेलाहरू बेथसैदामा आएका थिए।</w:t>
      </w:r>
    </w:p>
    <w:p>
      <w:pPr/>
      <w:r>
        <w:rPr>
          <w:lang w:val="ne_NP" w:bidi="ne_NP"/>
        </w:rPr>
      </w:r>
      <w:r>
        <w:rPr>
          <w:lang w:val="ne_NP" w:bidi="ne_NP"/>
        </w:rPr>
        <w:t xml:space="preserve">मानिसहरूले येशूलाई त्यो मानिसलाई </w:t>
      </w:r>
      <w:r>
        <w:rPr>
          <w:lang w:val="ne_NP" w:bidi="ne_NP"/>
        </w:rPr>
        <w:t>निको पार्न</w:t>
      </w:r>
      <w:r>
        <w:rPr>
          <w:lang w:val="ne_NP" w:bidi="ne_NP"/>
        </w:rPr>
        <w:t xml:space="preserve"> विशेष अनुरोध गरेनन्, तर तिनीहरूले त्यो मानिसलाई </w:t>
      </w:r>
      <w:r>
        <w:rPr>
          <w:b/>
          <w:lang w:val="ne_NP" w:bidi="ne_NP"/>
        </w:rPr>
        <w:t>छुन</w:t>
      </w:r>
      <w:r>
        <w:rPr>
          <w:lang w:val="ne_NP" w:bidi="ne_NP"/>
        </w:rPr>
        <w:t xml:space="preserve"> अनुरोध गरे। ती दिनहरूमा, यो आशीष र निको पार्न प्रार्थना गर्ने एउटा तरिका ्थियो। यदि तपाईंले "येशूलाई त्यो मानिसलाई छुन र निको पार्न बिन्ती गरे" भन्न आवश्यक छ भने तपाईं सक्नुहुन्छ।</w:t>
      </w:r>
    </w:p>
    <w:p>
      <w:pPr/>
      <w:r>
        <w:rPr>
          <w:lang w:val="ne_NP" w:bidi="ne_NP"/>
        </w:rPr>
      </w:r>
      <w:r>
        <w:rPr>
          <w:lang w:val="ne_NP" w:bidi="ne_NP"/>
        </w:rPr>
        <w:t xml:space="preserve">त्यो मानिसको </w:t>
      </w:r>
      <w:r>
        <w:rPr>
          <w:b/>
          <w:lang w:val="ne_NP" w:bidi="ne_NP"/>
        </w:rPr>
        <w:t>आँखा खुल्यो</w:t>
      </w:r>
      <w:r>
        <w:rPr>
          <w:lang w:val="ne_NP" w:bidi="ne_NP"/>
        </w:rPr>
        <w:t>। उसको आँखा शारीरिक रूपमा बन्द थिएन किनभने ति पहिले नै खुल्ला थिए तर तिनिहरूले देख्न सक्दैनथे। यस वाक्यांशको अर्थ उसले फेरि पूर्ण रूपमा देख्न सक्थ्यो। केही अनुवादहरूले त्यो मानिसले हेरेको भन्छन् तर अन्य अनुवादहरूले उसले ध्यानपूर्वक हेरेको भन्छन्। यी सबै अभिव्यक्तिहरू त्यो मानिसले पूर्ण रूपमा देख्न सक्थ्यो भनेर भन्न सक्ने तरिका हुन्।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8:27–30</w:t>
      </w:r>
      <w:r>
        <w:rPr>
          <w:lang w:val="ne_NP" w:bidi="ne_NP"/>
        </w:rPr>
      </w:r>
    </w:p>
    <w:p>
      <w:pPr>
        <w:pStyle w:val="Heading3"/>
      </w:pPr>
      <w:r>
        <w:rPr>
          <w:lang w:val="ne_NP" w:bidi="ne_NP"/>
        </w:rPr>
        <w:t>Step 1</w:t>
      </w:r>
    </w:p>
    <w:p>
      <w:pPr/>
      <w:r>
        <w:rPr>
          <w:lang w:val="ne_NP" w:bidi="ne_NP"/>
        </w:rPr>
      </w:r>
      <w:r>
        <w:rPr>
          <w:lang w:val="ne_NP" w:bidi="ne_NP"/>
        </w:rPr>
        <w:t>यस चरणमा, मर्कूस ८:२७–३० सुन्नुहोस् यसलाई आफ्नो हृदयमा राख्नुहोस्।</w:t>
      </w:r>
    </w:p>
    <w:p>
      <w:pPr/>
      <w:r>
        <w:rPr>
          <w:lang w:val="ne_NP" w:bidi="ne_NP"/>
        </w:rPr>
      </w:r>
      <w:r>
        <w:rPr>
          <w:lang w:val="ne_NP" w:bidi="ne_NP"/>
        </w:rPr>
        <w:t>सम्भव भएमा तीन फरक अनुवादहरूमा मर्कूस ८:२७–३०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येशू र उहाँका चेलाहरू गालीलको समुद्रमा बेथसैदा छोडेर ४० किलोमिटर हिंडेर कैसरिया फिलिप्पी शहरको वरिपरि क्षेत्रमा गए। ति शहरको वरिपरि भएको क्षेत्रका गाउँहरूमा हुन सक्छन्। येशूले अन्धो मानिसलाई निको पारेपछिको कति समय पछि हो भनेर हामीलाई थाहा छैन। यो तिनीहरूको कैसरिया फिलिप्पीको यात्राको कथात्मक विवरण हो।</w:t>
      </w:r>
    </w:p>
    <w:p>
      <w:pPr/>
      <w:r>
        <w:rPr>
          <w:lang w:val="ne_NP" w:bidi="ne_NP"/>
        </w:rPr>
      </w:r>
      <w:r>
        <w:rPr>
          <w:lang w:val="ne_NP" w:bidi="ne_NP"/>
        </w:rPr>
        <w:t>रोक्नुहोस् र तपाईंको अनुवाद टोलीलाई गालीलको समुद्रको नक्सा देखाउनुहोस् जसमा बेथसैदा र उत्तरी शहर कैसरिया फिलिप्पी समावेश छ। रेकर्डिङ रोक्‍नुहोस्।</w:t>
      </w:r>
    </w:p>
    <w:p>
      <w:pPr/>
      <w:r>
        <w:rPr>
          <w:lang w:val="ne_NP" w:bidi="ne_NP"/>
        </w:rPr>
      </w:r>
      <w:r>
        <w:rPr>
          <w:lang w:val="ne_NP" w:bidi="ne_NP"/>
        </w:rPr>
        <w:t>कैसरिया फिलिपी एउटा क्षेत्रमा थियो जहाँ ग्रीक देवता (ग्रीस देशको) लाई समर्पित मन्दिर थियो जसलाई पान भनिन्छ। पछि, रोमीहरूले यस क्षेत्रमा आक्रमण गरे। तिनीहरूले शहर बनाए र यसको नाम रोमीहरूको कैसर वा राजाको नामाकरण गरे। यो त्यो ठाउँ थियो जहाँ मानिसहरूले रोमी राजालाई आफ्नो मालिकको रूपमा देखेका थिए र लगभग उसलाई आराधनै गर्थे। येशूले आफ्ना चेलाहरूसँग उहाँ वास्तवमा को हो र किन आएको हो भनेर कुराकानी गर्ने कुराकालागि यो राम्रो ठाउँ थियो।</w:t>
      </w:r>
    </w:p>
    <w:p>
      <w:pPr/>
      <w:r>
        <w:rPr>
          <w:lang w:val="ne_NP" w:bidi="ne_NP"/>
        </w:rPr>
      </w:r>
      <w:r>
        <w:rPr>
          <w:lang w:val="ne_NP" w:bidi="ne_NP"/>
        </w:rPr>
        <w:t>अधिकांश विद्यार्थीहरूले आफ्ना धार्मिक शिक्षकहरूलाई प्रश्नहरू सोध्थे, तर येशू फरक प्रकारको शिक्षक हुनुहुन्थ्यो। उहाँले विद्यार्थीहरूलाई प्रश्नहरू सोध्नुभयो। येशूले आफ्ना चेलाहरूलाई मानिसहरूले उहाँ को हो भन्ने सोच्दछन भनेर सोध्नु भयो। उहाँले तिनीहरूलाई उहाँको नाम के हो भनेर सोध्नुहुन्नथ्यो, तर ऊहाँ कस्तो प्रकारको व्यक्ति हो र यहाँको उद्देश्य के हो भनेर सोध्नुहुन्थ्यो। तिनीहरूको प्रतिक्रियाहरूले मानिसहरूलाई अझै उहाँ को हो भनेर थाहा थिएन भनेर देखाउँछ। एउटा प्रतिक्रिया थियो "बप्तिस्मा दिने यूहन्ना"। बप्तिस्मा दिने यूहन्ना येशूको आफन्त भाई थिए, जसले मरुभूमिमा प्रचार गरे र मानिसहरूलाई पश्चात्ताप गर्न र परमेश्वरकहाँ फर्कन आग्रह गरे। यूहन्नाले येशूलाई यर्दन नदीमा बप्तिस्मा दिए। पछि यूहन्नालाई राजाले मारे। केही मानिसहरूले येशू बप्तिस्मा दिने यूहन्ना मरेर फेरि ब्यँतिएको हो भनेर सोचे। अरूले उहाँ एलिया हुनुहुन्छ भनेर भने। एलिया चमत्कारहरू गर्ने प्रसिद्ध अगमवक्ता थिए। एलिया एक दिन फर्केर आउनेछ भन्ने भविष्यवाणी थियो, त्यसैले केही मानिसहरूले येशूनै हुनुहुन्छ भनेर सोच्थे। मानिसहरूले येशू कुनै एक प्रकारको अगमवक्ता हुनुहुन्छ भनेर अनुमान गर्थे, किनभने उहाँले अगमवक्ताहरू जस्तै सिकाउनु भयो र चमत्कारहरू गर्नुभयो।</w:t>
      </w:r>
    </w:p>
    <w:p>
      <w:pPr/>
      <w:r>
        <w:rPr>
          <w:lang w:val="ne_NP" w:bidi="ne_NP"/>
        </w:rPr>
      </w:r>
      <w:r>
        <w:rPr>
          <w:lang w:val="ne_NP" w:bidi="ne_NP"/>
        </w:rPr>
        <w:t>त्यसपछि येशूले चेलाहरूले येशू को हो भन्ने बारेमा के सोच्दथे भनेर जान्न चाहनु भयो। येशूले अरू मानिसहरूले उहाँको बारेमा के सोच्थे र उहाँका चेलाहरूले "</w:t>
      </w:r>
      <w:r>
        <w:rPr>
          <w:b/>
          <w:lang w:val="ne_NP" w:bidi="ne_NP"/>
        </w:rPr>
        <w:t>तिमीहरू</w:t>
      </w:r>
      <w:r>
        <w:rPr>
          <w:lang w:val="ne_NP" w:bidi="ne_NP"/>
        </w:rPr>
        <w:t xml:space="preserve"> के सोच्छौ" भनि धेरै कडा रूपमा भनेर सोच्ने कुराको फरक गर्नुहुन्छ। पत्रुसले जवाफ दिए। पत्रुसले चेलाहरू बीच नेताको रूपमा कार्य गरिरहेका थिए। पत्रुसले येशूलाई भने, "तपाईं "मसीह" वा "ख्रीष्ट" हुनुहुन्छ। दाऊद पुरानो नियममा महत्त्वपूर्ण राजा थिए। परमेश्वरले दाऊदको वंशबाट कसैले इस्राएलमा सदाको लागि शासन गर्नेछ भनेर प्रतिज्ञा गर्नुभयो। जब इस्राएलीहरूको राजा थिएन, तब अगमवक्ताहरूले भविष्यवाणी गरे कि परमेश्वरले कसैलाई अभिषेक गर्नुहुनेछ वा राजा दाऊदको शासन लिन र धेरै चमत्कारी कुराहरू गर्न नियक्त गर्नुहुनेछ। यस राजालाई "मसीह" वा "ख्रीष्ट" भनिन्थ्यो। "मसीह" र "ख्रीष्ट" फरक भाषाहरूमा एउटै शब्दहरू हुन्। ती दिनहरूमा, मानिसहरूले अरूलाई तिनीहरू परमेश्वरलाई समर्पित छन् भनेर देखाउन तेलले अभिषेक गर्थे। मसीह परमेश्वरलाई समर्पित र परमेश्वरको विशेष व्यक्ति हुनुहुन्छ, त्यसैले उहाँ अभिषेक हुनुहुन्छ।</w:t>
      </w:r>
    </w:p>
    <w:p>
      <w:pPr/>
      <w:r>
        <w:rPr>
          <w:lang w:val="ne_NP" w:bidi="ne_NP"/>
        </w:rPr>
      </w:r>
      <w:r>
        <w:rPr>
          <w:lang w:val="ne_NP" w:bidi="ne_NP"/>
        </w:rPr>
        <w:t>रोक्नुहोस् र छलफल गर्नुहोस्: मसीह शब्द र ख्रीष्ट शब्द नयाँ नियममा प्रयोग गरिएका उपाधिहरू हुन्। मसीह पुरानो नियमको भविष्यवाणीहरूमा पनि प्रयोग गरिएको छ। तपाईंले यो उपाधि कसरी उच्चारण गर्नुहुनेछ भनेर समूहमा छलफल गर्नुहोस्। रेकर्डिङ रोक्‍नुहोस्।</w:t>
      </w:r>
    </w:p>
    <w:p>
      <w:pPr/>
      <w:r>
        <w:rPr>
          <w:lang w:val="ne_NP" w:bidi="ne_NP"/>
        </w:rPr>
      </w:r>
      <w:r>
        <w:rPr>
          <w:lang w:val="ne_NP" w:bidi="ne_NP"/>
        </w:rPr>
        <w:t>येशूले चेलाहरूलाई येशू मसीह हुनुहुन्छ भनेर कसैलाई नभन्नु भनेर कडा चेतावनी दिनुभयो। मसीहबाट अरू सबै राजाहरू जस्तै राजा बन्ने आशा गरिएको थियो, तर येशूले फरक कुरा गर्न जाँदै हुनुहुन्थ्यो। मानिसहरूले फरक कुराको आशा गरिरहेका बेला उहाँ सार्वजनिक रूपमा आफूलाई मसीह भन्न चाहनुहुन्नथ्यो।</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८:२७–३०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w:t>
      </w:r>
    </w:p>
    <w:p>
      <w:pPr/>
      <w:r>
        <w:rPr>
          <w:lang w:val="ne_NP" w:bidi="ne_NP"/>
        </w:rPr>
      </w:r>
      <w:r>
        <w:rPr>
          <w:lang w:val="ne_NP" w:bidi="ne_NP"/>
        </w:rPr>
        <w:t>यस खण्डमा एउटा दृश्य छ।</w:t>
      </w:r>
    </w:p>
    <w:p>
      <w:pPr/>
      <w:r>
        <w:rPr>
          <w:lang w:val="ne_NP" w:bidi="ne_NP"/>
        </w:rPr>
      </w:r>
      <w:r>
        <w:rPr>
          <w:b/>
          <w:lang w:val="ne_NP" w:bidi="ne_NP"/>
        </w:rPr>
        <w:t>दृश्यमा:</w:t>
      </w:r>
      <w:r>
        <w:rPr>
          <w:lang w:val="ne_NP" w:bidi="ne_NP"/>
        </w:rPr>
        <w:t xml:space="preserve"> येशू र चेलाहरू कैसरिया फिलिप्पी तिर हिंड्छन्। येशूले चेलाहरूसँग मानिसहरूले येशू को हो भनेर सोच्दछन् भन्ने बारेमा कुराकानी गर्नुहुन्छ। पत्रुसले येशू मसीह हुनुहुन्छ भनेर भन्छन्। येशूले चेलाहरूलाई उहाँको बारेमा कसैलाई नभन्नु भनेर चेतावनी दिनुहुन्छ।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येशूका चेलाहरू मध्ये एक पत्रुस</w:t>
      </w:r>
    </w:p>
    <w:p>
      <w:pPr>
        <w:pStyle w:val="ListBullet"/>
        <w:spacing w:line="240" w:lineRule="auto"/>
        <w:ind w:left="720"/>
      </w:pPr>
      <w:r>
        <w:rPr>
          <w:lang w:val="ne_NP" w:bidi="ne_NP"/>
        </w:rPr>
      </w:r>
      <w:r>
        <w:rPr>
          <w:lang w:val="ne_NP" w:bidi="ne_NP"/>
        </w:rPr>
        <w:t>बप्तिस्मा दिने यूहन्नाको उल्लेख गरिएको छ</w:t>
      </w:r>
    </w:p>
    <w:p>
      <w:pPr>
        <w:pStyle w:val="ListBullet"/>
        <w:spacing w:line="240" w:lineRule="auto"/>
        <w:ind w:left="720"/>
      </w:pPr>
      <w:r>
        <w:rPr>
          <w:lang w:val="ne_NP" w:bidi="ne_NP"/>
        </w:rPr>
      </w:r>
      <w:r>
        <w:rPr>
          <w:lang w:val="ne_NP" w:bidi="ne_NP"/>
        </w:rPr>
        <w:t>एलिया र अन्य अगमवक्ताहरूको उल्लेख गरिएको छ</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येशूले गालीलको समुद्रको उत्तरी किनारमा रहेको बेथसैदाको गाउँ छोड्नुभएको छ। येशू र उहाँका चेलाहरू उत्तरमा हिंड्दै छन्, पहाडहरूको अग्लो ठाउँमा कैसरिया फिलिपी तिर हिंड्दै छन्। येशू चेलाहरूसँग हिंड्दै हुनुहुन्छ। यस समयमा भीड तिनीहरूसँग छैन।</w:t>
      </w:r>
    </w:p>
    <w:p>
      <w:pPr/>
      <w:r>
        <w:rPr>
          <w:lang w:val="ne_NP" w:bidi="ne_NP"/>
        </w:rPr>
      </w:r>
      <w:r>
        <w:rPr>
          <w:lang w:val="ne_NP" w:bidi="ne_NP"/>
        </w:rPr>
        <w:t>तिनीहरू हिंड्दै गर्दा येशूले सोध्नुहुन्छ, "मानिसहरूले म को हुँ भन्छन्?"</w:t>
      </w:r>
    </w:p>
    <w:p>
      <w:pPr/>
      <w:r>
        <w:rPr>
          <w:lang w:val="ne_NP" w:bidi="ne_NP"/>
        </w:rPr>
      </w:r>
      <w:r>
        <w:rPr>
          <w:lang w:val="ne_NP" w:bidi="ne_NP"/>
        </w:rPr>
        <w:t>चेलाहरूले जवाफ दिन्छन् कि कसैले येशू एलिया वा अर्को अगमवक्ता हुनुहुन्छ भनेर भन्छन् भने अरूले उहाँ बप्तिस्मा दिने यूहन्ना हुनुहुन्छ भनेर भन्छन्।</w:t>
      </w:r>
    </w:p>
    <w:p>
      <w:pPr/>
      <w:r>
        <w:rPr>
          <w:lang w:val="ne_NP" w:bidi="ne_NP"/>
        </w:rPr>
      </w:r>
      <w:r>
        <w:rPr>
          <w:lang w:val="ne_NP" w:bidi="ne_NP"/>
        </w:rPr>
        <w:t>त्यसपछि येशूले सोध्नुहुन्छ, "तिमीहरूले म को हुँ भन्छौ?"</w:t>
      </w:r>
    </w:p>
    <w:p>
      <w:pPr/>
      <w:r>
        <w:rPr>
          <w:lang w:val="ne_NP" w:bidi="ne_NP"/>
        </w:rPr>
      </w:r>
      <w:r>
        <w:rPr>
          <w:lang w:val="ne_NP" w:bidi="ne_NP"/>
        </w:rPr>
        <w:t>पत्रुसले जवाफ दिन्छन्, "तपाईं मसीह हुनुहुन्छ" जो तिनीहरूले पर्खिरहेका छन्। येशूले चेलाहरूलाई येशू मसीह हुनुहुन्छ भनेर कसैलाई नभन्नु भनेर चेतावनी दिनुहुन्छ।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८:२७–३०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१ दृश्य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येशूका चेलाहरू मध्ये एक पत्रुस</w:t>
      </w:r>
    </w:p>
    <w:p>
      <w:pPr>
        <w:pStyle w:val="ListBullet"/>
        <w:spacing w:line="240" w:lineRule="auto"/>
        <w:ind w:left="720"/>
      </w:pPr>
      <w:r>
        <w:rPr>
          <w:lang w:val="ne_NP" w:bidi="ne_NP"/>
        </w:rPr>
      </w:r>
      <w:r>
        <w:rPr>
          <w:lang w:val="ne_NP" w:bidi="ne_NP"/>
        </w:rPr>
        <w:t>बप्तिस्मा दिने यूहन्नाको उल्लेख गरिएको छ</w:t>
      </w:r>
    </w:p>
    <w:p>
      <w:pPr>
        <w:pStyle w:val="ListBullet"/>
        <w:spacing w:line="240" w:lineRule="auto"/>
        <w:ind w:left="720"/>
      </w:pPr>
      <w:r>
        <w:rPr>
          <w:lang w:val="ne_NP" w:bidi="ne_NP"/>
        </w:rPr>
      </w:r>
      <w:r>
        <w:rPr>
          <w:lang w:val="ne_NP" w:bidi="ne_NP"/>
        </w:rPr>
        <w:t>एलिया र अन्य अगमवक्ताहरूको उल्लेख गरिएको छ</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र उहाँका चेलाहरू उत्तरमा कैसरिया फिलिपी तिर हिंड्दै छन् जुन उच्च उचाईमा छ। तिनीहरू हिंड्दै गर्दा येशूले चेलाहरूलाई प्रश्नहरू सोध्नुहुन्छ। येशूले सोध्नुहुन्छ, "मानिसहरूले म को हुँ भन्छन्?"</w:t>
      </w:r>
    </w:p>
    <w:p>
      <w:pPr/>
      <w:r>
        <w:rPr>
          <w:lang w:val="ne_NP" w:bidi="ne_NP"/>
        </w:rPr>
      </w:r>
      <w:r>
        <w:rPr>
          <w:lang w:val="ne_NP" w:bidi="ne_NP"/>
        </w:rPr>
        <w:t>उहाँका चेलाहरूले जवाफ दिन्छन्, "ठिक छ, कतिले बप्तिस्मा दिने यूहन्नालाई भन्छन्, कतिले एलिया भन्छन्, अरूले तपाईं अरू अगमवक्ताहरू मध्ये एक हुनुहुन्छ भन्छन्।"</w:t>
      </w:r>
    </w:p>
    <w:p>
      <w:pPr/>
      <w:r>
        <w:rPr>
          <w:lang w:val="ne_NP" w:bidi="ne_NP"/>
        </w:rPr>
      </w:r>
      <w:r>
        <w:rPr>
          <w:lang w:val="ne_NP" w:bidi="ne_NP"/>
        </w:rPr>
        <w:t>अभिनय रोक्नुहोस्: चेलाहरूलाई सोध्नुहोस्, "तपाईंलाई कस्तो महसुस भइरहेको छ?" तपाईंले यस्तो कुरा सुन्न सक्नुहुन्छ, "येशूले हामीलाई किन त्यो प्रश्न सोध्नुभयो भनेर हामी सोच्दै छौं," "येशूले हामीलाई आफू को हो भनेर व्याख्या गर्नुहुनेछ भनेर हामी सोच्दै छौं," "हामी मध्ये केही येशू बप्तिस्मा दिने यूहन्ना हुनुहुन्छ भनेर विश्वास गर्छौं" वा "हामी मध्ये केही येशू एलिया वा अर्को अगमवक्ता हुनुहुन्छ भनेर विश्वास गर्छौं। हामी मध्ये केहीलाई येशू को हो भनेर अझै निश्चित छैनौ।" नाटकलाई जारी राख्नुहोस्।</w:t>
      </w:r>
    </w:p>
    <w:p>
      <w:pPr/>
      <w:r>
        <w:rPr>
          <w:lang w:val="ne_NP" w:bidi="ne_NP"/>
        </w:rPr>
      </w:r>
      <w:r>
        <w:rPr>
          <w:lang w:val="ne_NP" w:bidi="ne_NP"/>
        </w:rPr>
        <w:t>त्यसपछि येशूले चेलाहरूलाई सोध्नुहुन्छ, "तिमीहरूले म को हुँ भन्छौ?"</w:t>
      </w:r>
    </w:p>
    <w:p>
      <w:pPr/>
      <w:r>
        <w:rPr>
          <w:lang w:val="ne_NP" w:bidi="ne_NP"/>
        </w:rPr>
      </w:r>
      <w:r>
        <w:rPr>
          <w:lang w:val="ne_NP" w:bidi="ne_NP"/>
        </w:rPr>
        <w:t>पत्रुसले जवाफ दिन्छन्, "तपाईं मसीह हुनुहुन्छ।"</w:t>
      </w:r>
    </w:p>
    <w:p>
      <w:pPr/>
      <w:r>
        <w:rPr>
          <w:lang w:val="ne_NP" w:bidi="ne_NP"/>
        </w:rPr>
      </w:r>
      <w:r>
        <w:rPr>
          <w:lang w:val="ne_NP" w:bidi="ne_NP"/>
        </w:rPr>
        <w:t>अभिनय रोक्नुहोस्: पत्रुसलाई सोध्नुहोस्, "तपाईंलाई कस्तो महसुस भइरहेको छ?" तपाईंले यस्तो कुरा सुन्न सक्नुहुन्छ, "हामीले पर्खिरहेका ब्यक्ति यशूनै हुनुहुन्छ भनेर म विश्वस्त छु" वा "येशूले उहाँ साँच्चै मसीह हुनुहुन्छ भनेर भन्नुभएको कुरालाई म पर्खिरहेको छु। मसीह हाम्रो राजा हुनेछन् र हामीलाई रोमबाट अलग गर्नेछन्। म विश्वास गर्छु कि येशूले यो गर्नुहुनेछ।" वा, "येशूले सोध्नु अघिसम्म वास्तवमा मैले यसको बारेमा सोचेको थिइनँ र उहाँले सोध्नासाथ त्यो उत्तर आफै निस्कियो।" तर अब म यसको बारेमा सोच्छु, मलाई येशू मसीह हुनुहुन्छ भन्ने लाग्छ।" अरू चेलाहरूलाई सोध्नुहोस्, "पत्रुसले येशू मसीह हुनुहुन्छ भनेर सुनेर तपाईंलाई कस्तो महसुस भइरहेको छ?" तपाईंले सुन्न सक्नुहुन्छ, "पत्रुसले सधैं जवाफ दिनु अघि सोच्दैनन्। के येशू साँच्चै हामीले पर्खिरहेका राजा हुन सक्नुहुन्छ? जब तिनीहरूले येशूलाई राजा बनाउन प्रयास गर्छन् तब येशू सधैं मानिसहरूबाट टाढा जानुहुन्छ। हामीले पर्खिरहेका मसीह येशू हुनुहुन्छ भनेर म निश्चित छैन।" नाटकलाई जारी राख्नुहोस्।</w:t>
      </w:r>
    </w:p>
    <w:p>
      <w:pPr/>
      <w:r>
        <w:rPr>
          <w:lang w:val="ne_NP" w:bidi="ne_NP"/>
        </w:rPr>
      </w:r>
      <w:r>
        <w:rPr>
          <w:lang w:val="ne_NP" w:bidi="ne_NP"/>
        </w:rPr>
        <w:t>येशूले चेलाहरूलाई उहाँको बारेमा कसैलाई नभन्नु भनेर चेतावनी दिनुहुन्छ।</w:t>
      </w:r>
    </w:p>
    <w:p>
      <w:pPr/>
      <w:r>
        <w:rPr>
          <w:lang w:val="ne_NP" w:bidi="ne_NP"/>
        </w:rPr>
      </w:r>
      <w:r>
        <w:rPr>
          <w:lang w:val="ne_NP" w:bidi="ne_NP"/>
        </w:rPr>
        <w:t>अभिनय रोक्नुहोस्: येशूलाई सोध्नुहोस्, "तपाईंलाई कस्तो महसुस भइरहेको छ? तपाईंले तिनीहरूलाई तपाईंको बारेमा कसैलाई नभन्नु भनेर किन भन्नुभयो?" तपाईंले यस्तो कुरा सुन्न सक्नुहुन्छ, "चेलाहरूले म को हुँ भनेर बुझ्न थालेका छन् भनेर म धेरै गर्व गर्छु" वा "यो थाहा पाउने समय होइन, त्यसैले म यसलाई म र मेरा चेलाहरूको बीचमा मात्र राख्न चाहन्छु।" चेलाहरूलाई सोध्नुहोस्, "तपाईंलाई कस्तो महसुस भइरहेको छ?" तपाईंले यस्तो कुरा सुन्न सक्नुहुन्छ, "हामी कसलाई पछ्याउँछौं भनेर हामी विश्वस्त छौं" वा "हामी भ्रममा छौं, हामी किन मानिसहरूलाई येशू मसीह हुनुहुन्छ भनेर भन्न सक्दैनौ?" नाटकलाई जारी राख्नुहोस्।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 xml:space="preserve">येशू र उहाँका चेलाहरू </w:t>
      </w:r>
      <w:r>
        <w:rPr>
          <w:lang w:val="ne_NP" w:bidi="ne_NP"/>
        </w:rPr>
        <w:t>कैसरिया फिलिपीको</w:t>
      </w:r>
      <w:r>
        <w:rPr>
          <w:lang w:val="ne_NP" w:bidi="ne_NP"/>
        </w:rPr>
        <w:t xml:space="preserve"> वरिपरि भएको गाउँहरूमा गए। तिनीहरूले </w:t>
      </w:r>
      <w:r>
        <w:rPr>
          <w:lang w:val="ne_NP" w:bidi="ne_NP"/>
        </w:rPr>
        <w:t>गालीलको</w:t>
      </w:r>
      <w:r>
        <w:rPr>
          <w:lang w:val="ne_NP" w:bidi="ne_NP"/>
        </w:rPr>
        <w:t xml:space="preserve"> क्षेत्र छोडेर </w:t>
      </w:r>
      <w:r>
        <w:rPr>
          <w:b/>
          <w:lang w:val="ne_NP" w:bidi="ne_NP"/>
        </w:rPr>
        <w:t>कैसरिया फिलिप्पीमा</w:t>
      </w:r>
      <w:r>
        <w:rPr>
          <w:lang w:val="ne_NP" w:bidi="ne_NP"/>
        </w:rPr>
        <w:t xml:space="preserve"> गए।</w:t>
      </w:r>
    </w:p>
    <w:p>
      <w:pPr/>
      <w:r>
        <w:rPr>
          <w:lang w:val="ne_NP" w:bidi="ne_NP"/>
        </w:rPr>
      </w:r>
      <w:r>
        <w:rPr>
          <w:lang w:val="ne_NP" w:bidi="ne_NP"/>
        </w:rPr>
        <w:t xml:space="preserve">तिनीहरू हिंड्दै गर्दा, येशूले आफ्ना </w:t>
      </w:r>
      <w:r>
        <w:rPr>
          <w:b/>
          <w:lang w:val="ne_NP" w:bidi="ne_NP"/>
        </w:rPr>
        <w:t>चेलाहरूलाई</w:t>
      </w:r>
      <w:r>
        <w:rPr>
          <w:lang w:val="ne_NP" w:bidi="ne_NP"/>
        </w:rPr>
        <w:t xml:space="preserve"> सोध्नुभयो, "मानिसहरूले म को हुँ भन्छन्?" र चेलाहरूले जवाफ दिए, "कसैले </w:t>
      </w:r>
      <w:r>
        <w:rPr>
          <w:b/>
          <w:lang w:val="ne_NP" w:bidi="ne_NP"/>
        </w:rPr>
        <w:t>बप्तिस्मा दिने यूहन्ना</w:t>
      </w:r>
      <w:r>
        <w:rPr>
          <w:lang w:val="ne_NP" w:bidi="ne_NP"/>
        </w:rPr>
        <w:t xml:space="preserve"> भन्छन्।" </w:t>
      </w:r>
      <w:r>
        <w:rPr>
          <w:lang w:val="ne_NP" w:bidi="ne_NP"/>
        </w:rPr>
        <w:t>बप्तिस्मा दिने यूहन्ना</w:t>
      </w:r>
      <w:r>
        <w:rPr>
          <w:lang w:val="ne_NP" w:bidi="ne_NP"/>
        </w:rPr>
        <w:t xml:space="preserve"> परमेश्वरले येशू भन्दा अघि पठाएको दूत हुन्। तपाईंले मर्कूसको अघिल्लो खण्डहरूमा बप्तिस्मा दिने यूहन्ना र चेलाहरूको लागि प्रयोग गरेको त्यही नाम र उपाधिनै प्रयोग गर्नुहोस्। </w:t>
      </w:r>
      <w:r>
        <w:rPr>
          <w:lang w:val="ne_NP" w:bidi="ne_NP"/>
        </w:rPr>
        <w:t>चेलाहरू</w:t>
      </w:r>
      <w:r>
        <w:rPr>
          <w:lang w:val="ne_NP" w:bidi="ne_NP"/>
        </w:rPr>
        <w:t xml:space="preserve"> मुख्य शब्दावलीमा छन्।</w:t>
      </w:r>
    </w:p>
    <w:p>
      <w:pPr/>
      <w:r>
        <w:rPr>
          <w:lang w:val="ne_NP" w:bidi="ne_NP"/>
        </w:rPr>
      </w:r>
      <w:r>
        <w:rPr>
          <w:lang w:val="ne_NP" w:bidi="ne_NP"/>
        </w:rPr>
        <w:t xml:space="preserve">अन्य मानिसहरूले तपाईं </w:t>
      </w:r>
      <w:r>
        <w:rPr>
          <w:lang w:val="ne_NP" w:bidi="ne_NP"/>
        </w:rPr>
        <w:t>एलिया</w:t>
      </w:r>
      <w:r>
        <w:rPr>
          <w:lang w:val="ne_NP" w:bidi="ne_NP"/>
        </w:rPr>
        <w:t xml:space="preserve"> वा </w:t>
      </w:r>
      <w:r>
        <w:rPr>
          <w:b/>
          <w:lang w:val="ne_NP" w:bidi="ne_NP"/>
        </w:rPr>
        <w:t>अगमवक्ताहरू</w:t>
      </w:r>
      <w:r>
        <w:rPr>
          <w:lang w:val="ne_NP" w:bidi="ne_NP"/>
        </w:rPr>
        <w:t xml:space="preserve"> मध्ये एक हुनुहुन्छ भन्छन्। तपाईं "एलिया अगमवक्ता" वाक्यांश समावेश गर्न सक्नुहुन्छ ताकि </w:t>
      </w:r>
      <w:r>
        <w:rPr>
          <w:b/>
          <w:lang w:val="ne_NP" w:bidi="ne_NP"/>
        </w:rPr>
        <w:t>एलिया</w:t>
      </w:r>
      <w:r>
        <w:rPr>
          <w:lang w:val="ne_NP" w:bidi="ne_NP"/>
        </w:rPr>
        <w:t xml:space="preserve"> एउटा अगमवक्ता थिए भनेर मानिसहरूले जान्दछन्। तपाईंले अघिल्लो खण्डहरूमा "अगमवक्ता" को लागि प्रयोग गरेको शब्द प्रयोग गर्नुहोस्, र </w:t>
      </w:r>
      <w:r>
        <w:rPr>
          <w:lang w:val="ne_NP" w:bidi="ne_NP"/>
        </w:rPr>
        <w:t>अगमवक्ता</w:t>
      </w:r>
      <w:r>
        <w:rPr>
          <w:lang w:val="ne_NP" w:bidi="ne_NP"/>
        </w:rPr>
        <w:t xml:space="preserve"> मुख्य शब्दावलीमा छ भनेर सम्झनुहोस्।</w:t>
      </w:r>
    </w:p>
    <w:p>
      <w:pPr/>
      <w:r>
        <w:rPr>
          <w:lang w:val="ne_NP" w:bidi="ne_NP"/>
        </w:rPr>
      </w:r>
      <w:r>
        <w:rPr>
          <w:lang w:val="ne_NP" w:bidi="ne_NP"/>
        </w:rPr>
        <w:t>येशूले आफ्ना अनुयायीहरूलाई सोध्नुहुन्छ, "</w:t>
      </w:r>
      <w:r>
        <w:rPr>
          <w:b/>
          <w:lang w:val="ne_NP" w:bidi="ne_NP"/>
        </w:rPr>
        <w:t>तिमीहरूले</w:t>
      </w:r>
      <w:r>
        <w:rPr>
          <w:lang w:val="ne_NP" w:bidi="ne_NP"/>
        </w:rPr>
        <w:t xml:space="preserve"> म को हुँ भन्छौ?" र पत्रुसले जवाफ दिए, "तपाईं मसीह हुनुहुन्छ।" </w:t>
      </w:r>
      <w:r>
        <w:rPr>
          <w:b/>
          <w:lang w:val="ne_NP" w:bidi="ne_NP"/>
        </w:rPr>
        <w:t>मसीह</w:t>
      </w:r>
      <w:r>
        <w:rPr>
          <w:lang w:val="ne_NP" w:bidi="ne_NP"/>
        </w:rPr>
        <w:t xml:space="preserve"> अन्य उपाधिहरू जस्तै एउटा उपाधि हो। मसीहको लागि अर्को शब्द </w:t>
      </w:r>
      <w:r>
        <w:rPr>
          <w:b/>
          <w:lang w:val="ne_NP" w:bidi="ne_NP"/>
        </w:rPr>
        <w:t>ख्रीष्ट</w:t>
      </w:r>
      <w:r>
        <w:rPr>
          <w:lang w:val="ne_NP" w:bidi="ne_NP"/>
        </w:rPr>
        <w:t xml:space="preserve"> हो। मसीह यहूदी मानिसहरूको मूल भाषामा हिब्रू शब्द हो। ख्रीष्ट ग्रीक शब्द हो, जुन येशूको समयको भाषा हो। अधिकांश अनुवादहरूले मसीह उपाधि प्रयोग गर्छन्। कसैले ख्रीष्ट उपाधि प्रयोग गर्छन्।</w:t>
      </w:r>
    </w:p>
    <w:p>
      <w:pPr/>
      <w:r>
        <w:rPr>
          <w:lang w:val="ne_NP" w:bidi="ne_NP"/>
        </w:rPr>
      </w:r>
      <w:r>
        <w:rPr>
          <w:lang w:val="ne_NP" w:bidi="ne_NP"/>
        </w:rPr>
        <w:t>तपाईंले तपाईंको भाषाको नाम बनाउने तरिका प्रयोग गरेर शब्दलाई पुन: भन्न सक्नुहुन्छ, तर अर्थलाई व्याख्या गर्ने छोटो वाक्यांश समावेश गर्नु पनि राम्रो हुनेछ। तपाईंले यस्तो कुरा भन्न सक्नुहुन्छ: "ख्रीष्ट, नियुक्त गरिएको व्यक्ति" वा "ख्रीष्ट, प्रतिज्ञा गरिएको मुक्तिदाता" वा "परमेश्वरबाट आउने ख्रीष्ट।"</w:t>
      </w:r>
    </w:p>
    <w:p>
      <w:pPr/>
      <w:r>
        <w:rPr>
          <w:lang w:val="ne_NP" w:bidi="ne_NP"/>
        </w:rPr>
      </w:r>
      <w:r>
        <w:rPr>
          <w:lang w:val="ne_NP" w:bidi="ne_NP"/>
        </w:rPr>
        <w:t>मसीह</w:t>
      </w:r>
      <w:r>
        <w:rPr>
          <w:lang w:val="ne_NP" w:bidi="ne_NP"/>
        </w:rPr>
        <w:t xml:space="preserve"> र </w:t>
      </w:r>
      <w:r>
        <w:rPr>
          <w:lang w:val="ne_NP" w:bidi="ne_NP"/>
        </w:rPr>
        <w:t>ख्रीष्ट</w:t>
      </w:r>
      <w:r>
        <w:rPr>
          <w:lang w:val="ne_NP" w:bidi="ne_NP"/>
        </w:rPr>
        <w:t xml:space="preserve"> दुबै मुख्य शब्दावलीमा छलफल गरिएको छ। तपाईंले प्रयोग गरेको शब्द प्राय: नयाँ नियममा र पुरानो नियमको अनुवादहरूमा प्रयोग गरिनेछ।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8:31–9:1</w:t>
      </w:r>
      <w:r>
        <w:rPr>
          <w:lang w:val="ne_NP" w:bidi="ne_NP"/>
        </w:rPr>
      </w:r>
    </w:p>
    <w:p>
      <w:pPr>
        <w:pStyle w:val="Heading3"/>
      </w:pPr>
      <w:r>
        <w:rPr>
          <w:lang w:val="ne_NP" w:bidi="ne_NP"/>
        </w:rPr>
        <w:t>Step 1</w:t>
      </w:r>
    </w:p>
    <w:p>
      <w:pPr/>
      <w:r>
        <w:rPr>
          <w:lang w:val="ne_NP" w:bidi="ne_NP"/>
        </w:rPr>
      </w:r>
      <w:r>
        <w:rPr>
          <w:lang w:val="ne_NP" w:bidi="ne_NP"/>
        </w:rPr>
        <w:t>यस चरणमा, मर्कूस ८:३१–९:१ सुन्नुहोस् र यसलाई आफ्नो हृदयमा राख्नुहोस्।</w:t>
      </w:r>
    </w:p>
    <w:p>
      <w:pPr/>
      <w:r>
        <w:rPr>
          <w:lang w:val="ne_NP" w:bidi="ne_NP"/>
        </w:rPr>
      </w:r>
      <w:r>
        <w:rPr>
          <w:lang w:val="ne_NP" w:bidi="ne_NP"/>
        </w:rPr>
        <w:t>सम्भव भएमा तीन फरक अनुवादहरूमा मर्कूस ८:३१–९:१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यस खण्डमा, येशू र चेलाहरू कैसरिया फिलिपी तिर हिंड्दै जान्छन्। येशूले चेलाहरूलाई सिकाउँदै हुनुहुन्छ। यो खण्ड यस शिक्षाको कथात्मक विवरण हो।</w:t>
      </w:r>
    </w:p>
    <w:p>
      <w:pPr/>
      <w:r>
        <w:rPr>
          <w:lang w:val="ne_NP" w:bidi="ne_NP"/>
        </w:rPr>
      </w:r>
      <w:r>
        <w:rPr>
          <w:lang w:val="ne_NP" w:bidi="ne_NP"/>
        </w:rPr>
        <w:t>रोक्नुहोस् र गालीलको समुद्र र कैसरिया फिलिप्पीको नक्सा देखाउनुहोस्। रेकर्डिङ रोक्‍नुहोस्।</w:t>
      </w:r>
    </w:p>
    <w:p>
      <w:pPr/>
      <w:r>
        <w:rPr>
          <w:lang w:val="ne_NP" w:bidi="ne_NP"/>
        </w:rPr>
      </w:r>
      <w:r>
        <w:rPr>
          <w:lang w:val="ne_NP" w:bidi="ne_NP"/>
        </w:rPr>
        <w:t>पत्रुसले अघिल्लो कथामा येशू मसीह वा ख्रीष्ट हुनुहुन्छ भनेर विश्वास गर्छन्। यहूदी मानिसहरूले मसीह आउनेछ र तिनीहरूलाई दुष्ट सरकारबाट बचाउनेछ भनेर सोचे। तापनि यहूदी धर्मशास्त्रले (वा पुरानो नियम) मसीह पीडित हुनेछ र मर्नेछ भनेर येशूको समयमा कसैले पनि यो बुझेनन्। तर येशूले आफ्ना चेलाहरूलाई मसीहले वास्तवमा के गर्नेछ भनेर भन्न चाहनुहुन्छ।</w:t>
      </w:r>
    </w:p>
    <w:p>
      <w:pPr/>
      <w:r>
        <w:rPr>
          <w:lang w:val="ne_NP" w:bidi="ne_NP"/>
        </w:rPr>
      </w:r>
      <w:r>
        <w:rPr>
          <w:lang w:val="ne_NP" w:bidi="ne_NP"/>
        </w:rPr>
        <w:t>येशूले आफू मसीह हुँ भनेर भन्नुभएन, तर उहाँले आफूलाई "मानिसको छोरा" भन्नुभयो। मानिसको पुत्रको अर्थ कुनै पनि मानिस हुन सक्छ, वा यसलाई मसीहको लागि विशेष उपाधिको रूपमा प्रयोग गर्न सकिन्छ। येशूले यो उपाधि प्रयोग गर्दा आफूलाई जनाउँदै हुनुहुन्छ।</w:t>
      </w:r>
    </w:p>
    <w:p>
      <w:pPr/>
      <w:r>
        <w:rPr>
          <w:lang w:val="ne_NP" w:bidi="ne_NP"/>
        </w:rPr>
      </w:r>
      <w:r>
        <w:rPr>
          <w:lang w:val="ne_NP" w:bidi="ne_NP"/>
        </w:rPr>
        <w:t>रोक्नुहोस् र छलफल गर्नुहोस्: तपाईंको गाउँ वा तपाईंको देशबाट आएको मानिसको कथा सुनाउनुहोस्। यो मानिस किसान हुन सक्छ। कथा बताउनेले यस मानिसलाई गाउँको छोरा र माटोको छोराको रूपमा वर्णन गर्थे। कथा बताउनेले त्यो मानिस कसैको छोरा हो भन्थ्यो र त्यो व्यक्तिको नाम पनि उल्लेख गर्थ्यो। कथा बताउनेले प्रत्येक परिस्थितिमा छोराको लागि प्रयोग गरेको शब्द सुन्नुहोस्। केही भाषाहरूमा छोराको लागि एक भन्दा बढी शब्द हुन्छ। अब "मानिसको छोरा" को लागि शब्द रोज्नुहोस्। रेकर्डिङ रोक्‍नुहोस्।</w:t>
      </w:r>
    </w:p>
    <w:p>
      <w:pPr/>
      <w:r>
        <w:rPr>
          <w:lang w:val="ne_NP" w:bidi="ne_NP"/>
        </w:rPr>
      </w:r>
      <w:r>
        <w:rPr>
          <w:lang w:val="ne_NP" w:bidi="ne_NP"/>
        </w:rPr>
        <w:t>येशूले मानिसको जस्तै कष्ट भोग्नु र मर्नु आफ्नो गन्तव्यभएको बारेमा कुरा गर्न सबै समयमा आफूलाई मानिसको पुत्र भनेर सम्बोधन गर्नुभएको कुरा बताउन मर्कुसलाई मन पर्छ। तर त्यहिबेला, मानिसको पुत्र मानिस भन्दा महान छ र मृत्युबाट बौराईनेछ।</w:t>
      </w:r>
    </w:p>
    <w:p>
      <w:pPr/>
      <w:r>
        <w:rPr>
          <w:lang w:val="ne_NP" w:bidi="ne_NP"/>
        </w:rPr>
      </w:r>
      <w:r>
        <w:rPr>
          <w:lang w:val="ne_NP" w:bidi="ne_NP"/>
        </w:rPr>
        <w:t>येशूले आफू भयानक दुख भोग्नेछन् र अग्रजहरू, मुख्य पूजाहारीहरू र धार्मिक व्यवस्थाका शिक्षकहरूले अस्वीकार गर्नेछन् भनेर व्याख्या गर्न सुरु गर्नुभयो। एल्डरहरू समुदायमा गैर धार्मिक नेताहरू थिए। सामान्यतया तिनीहरू वृद्ध मानिसहरू थिए जसले समुदायलाई राम्रोसँग सँगै बसाउन मद्दत गर्थे।</w:t>
      </w:r>
    </w:p>
    <w:p>
      <w:pPr/>
      <w:r>
        <w:rPr>
          <w:lang w:val="ne_NP" w:bidi="ne_NP"/>
        </w:rPr>
      </w:r>
      <w:r>
        <w:rPr>
          <w:lang w:val="ne_NP" w:bidi="ne_NP"/>
        </w:rPr>
        <w:t>यहूदी धर्ममा मुख्य वा अग्रणी पूजाहारीहरू ती मानिसहरू थिए जसले परमेश्वरलाई बलिदानहरू चढाएर, मानिसहरूलाई शिक्षित गरेर र परमेश्वरको मन्दिरको हेरचाह गरेर मानिसहरूलाई परमेश्वरसँग जोडे। पूजाहारीहरू उहाँका मानिसहरूको लागि परमेश्वरको प्रतिनिधि थिए, र परमेश्वरको लागि मानिसहरूको प्रतिनिधि थिए। मुख्य पूजाहारीहरू सबैभन्दा महत्त्वपूर्ण थिए। व्यवस्थाका शिक्षकहरूलाई कहिलेकाँही शास्त्रीहरू वा व्यवस्था लेख्ने मानिसहरू भनेर अनुवाद गरिन्छ। तिनीहरू पवित्र धर्मशास्त्रबाट व्यवस्थाको व्याख्या गर्ने विद्वान र विज्ञहरू थिए। यी व्याख्याहरू लेखिएका थिएनन्, तर शिक्षकहरूले कण्ठ गरेर मौखिक रूपमा सिकाउथे।</w:t>
      </w:r>
    </w:p>
    <w:p>
      <w:pPr/>
      <w:r>
        <w:rPr>
          <w:lang w:val="ne_NP" w:bidi="ne_NP"/>
        </w:rPr>
      </w:r>
      <w:r>
        <w:rPr>
          <w:lang w:val="ne_NP" w:bidi="ne_NP"/>
        </w:rPr>
        <w:t>यहाँ रोक्नुहोस् र तपाईंको संस्कृतिमा धार्मिक नेताहरूको लागि तपाईंले कस्तो प्रकारको शब्दहरू प्रयोग गर्नुहुन्छ भनेर छलफल गर्नुहोस्। रेकर्डिङ रोक्‍नुहोस्।</w:t>
      </w:r>
    </w:p>
    <w:p>
      <w:pPr/>
      <w:r>
        <w:rPr>
          <w:lang w:val="ne_NP" w:bidi="ne_NP"/>
        </w:rPr>
      </w:r>
      <w:r>
        <w:rPr>
          <w:lang w:val="ne_NP" w:bidi="ne_NP"/>
        </w:rPr>
        <w:t>येशूले भन्नुभयो कि सबै यहूदी नेताहरू, जसमा प्रमुख पूजाहारीहरू र परमेश्वरको व्यवस्थाका शिक्षकहरू पनि समावेश छन्, र उहाँलाई अस्वीकार गर्नेछन्। येशूले चेलाहरूलाई भन्नु भयो कि उहाँलाई मारिनेछ र तीन दिनपछि मृतकबाट जिवित पारिने छ। येशूले यी कुराहरूको बारेमा खुलस्त रूपमा कुरा गर्नुहुन्थ्यो। यसको अर्थ येशूले तिनीहरू सबैलाई र सामान्य स्वरमा व्याख्या गर्नुहुन्थ्यो। येशूले एउटा व्यक्तिलाई कानेखुशी गरिरहनु भएको थिएन।</w:t>
      </w:r>
    </w:p>
    <w:p>
      <w:pPr/>
      <w:r>
        <w:rPr>
          <w:lang w:val="ne_NP" w:bidi="ne_NP"/>
        </w:rPr>
      </w:r>
      <w:r>
        <w:rPr>
          <w:lang w:val="ne_NP" w:bidi="ne_NP"/>
        </w:rPr>
        <w:t>पत्रुसलाई येशूले भयानक कुराहरू भोग्नु पर्नेछ, मर्नु पर्नेछ र तेस्रो दिनमा मरेर फेरि बौरीएको कुरा सुन्न मन पर्दैनथ्यो। पत्रुसले येशूलाई एक छेउमा तानेर लगेर येशूलाई हप्काउन वा डाट्न खोज्यो। यसको अर्थ पत्रुसले येशूलाई भने, "तपाँइले यस्तो कुरा गर्नुहुन्न।"</w:t>
      </w:r>
    </w:p>
    <w:p>
      <w:pPr/>
      <w:r>
        <w:rPr>
          <w:lang w:val="ne_NP" w:bidi="ne_NP"/>
        </w:rPr>
      </w:r>
      <w:r>
        <w:rPr>
          <w:lang w:val="ne_NP" w:bidi="ne_NP"/>
        </w:rPr>
        <w:t>मानिसहरू साँच्चै मसीह आएर तिनीहरूलाइ कठोर शासकबाट बचाओस र तिनीहरूको राष्ट्रलाई पुनर्स्थापित गरिदिओस भन्ने चाहन्थे। यसकारण पत्रुस अचम्मित भए र येशूको विचारलाई अस्वीकार गरे। वास्तवमा मर्कूसले पत्रुसले येशूलाई हप्काउने शब्दको प्रयोग गर्छन् जसरी येशूले भूतहरूलाई हप्काउँदा प्रयोग गर्नुहुन्छ।</w:t>
      </w:r>
    </w:p>
    <w:p>
      <w:pPr/>
      <w:r>
        <w:rPr>
          <w:lang w:val="ne_NP" w:bidi="ne_NP"/>
        </w:rPr>
      </w:r>
      <w:r>
        <w:rPr>
          <w:lang w:val="ne_NP" w:bidi="ne_NP"/>
        </w:rPr>
        <w:t>येशूले पृथ्वीमा भएको आफ्नो उद्देश्य बुझ्नुभयो, र येशूले यो उद्देश्य पालन गर्न चाहनु भयो। पत्रुसलाई यो विचार मन परेको थिएन र उसले येशूले पीडा भोग्नु र मर्नु परोस भन्ने चाहँदैनथ्यो। तर येशूले परमेश्वरको आज्ञा पालन गर्न चाहनु भयो। येशूले पत्रुसको प्रतिक्रियालाई परमेश्वरको आज्ञा नमान्न उक्साउने प्रलोभनको रूपमा देख्नुभयो। येशूले पत्रुसलाई हप्काउँनुहुन्छ र फेरि भूतहरूलाई हप्काउन प्रयोग गरेको शब्द प्रयोग गर्नुहुन्छ। येशूले पत्रुस शैतान हो भनेर भन्दै हुनुहुन्न, तर येशूले पत्रुसले भनेको कुरा शैतानको हो भन्नुहुन्छ। येशूले शैतानको प्रलोभन रोकियोस वा उहाँको नजरबाट पूर्ण रूपमा हटोस भन्ने चाहनुहुन्छ। येशूले पत्रुसलाई टाढा जाउ भन्नु भएको होईन। येशूले आफ्ना चेलाहरूलाई परमेश्वरले के गर्न प्रयास गरिरहनु भएको छ भनेर बुझ्नु पर्छ र मसीहले के गर्नुपर्छ भन्ने बारेमा तिनीहरूको आफ्नै विचारहरू छोड्नु पर्छ भनेर भन्नुहुन्छ।</w:t>
      </w:r>
    </w:p>
    <w:p>
      <w:pPr/>
      <w:r>
        <w:rPr>
          <w:lang w:val="ne_NP" w:bidi="ne_NP"/>
        </w:rPr>
      </w:r>
      <w:r>
        <w:rPr>
          <w:lang w:val="ne_NP" w:bidi="ne_NP"/>
        </w:rPr>
        <w:t>येशूले पत्रुसलाई भन्नुभयो, "तिमीहरूले मानिसको दृष्टिकोणबाट कुराहरू हेर्छौ, परमेश्वरको दृष्टिकोणबाट होइन।" पत्रुसले येशूलाई रोमीहरूबाट मानिसहरूलाई मुक्त गर्ने राजा बनोस भन्ने चाहन्थे। परमेश्वरसँग येशूलाई राजा बनाउने फरक योजना थियो।</w:t>
      </w:r>
    </w:p>
    <w:p>
      <w:pPr/>
      <w:r>
        <w:rPr>
          <w:lang w:val="ne_NP" w:bidi="ne_NP"/>
        </w:rPr>
      </w:r>
      <w:r>
        <w:rPr>
          <w:lang w:val="ne_NP" w:bidi="ne_NP"/>
        </w:rPr>
        <w:t>त्यसपछि येशूले मानिसहरूको भीडलाई आउन र चेलाहरूसँग सामेल हुन बोलाउनुहुन्छ। यसको अर्थ मानिसहरूको भीडले नजिकबाट पछ्याउँदै थियो तर येशूले चेलाहरूलाई भन्दै गरेको कुरा सुन्न सक्ने जति नजिक थिएनन्। येशूले तिनीहरूलाई येशूका अनुयायीहरू हुन के गर्नुपर्छ भनेर सिकाउन थाल्नुभयो। मर्कूसले सायद येशूको यस्तै धेरै शिक्षाहरूलाई यस खण्डमा सँगै राखे।</w:t>
      </w:r>
    </w:p>
    <w:p>
      <w:pPr/>
      <w:r>
        <w:rPr>
          <w:lang w:val="ne_NP" w:bidi="ne_NP"/>
        </w:rPr>
      </w:r>
      <w:r>
        <w:rPr>
          <w:lang w:val="ne_NP" w:bidi="ne_NP"/>
        </w:rPr>
        <w:t>येशूले सुन्न चाहने जो कोहिसँग कुरा गर्नुहुन्छ। येशूले मानिसहरूलाई तिनीहरूले आफ्नो काम गर्ने तरिका छोड्नु पर्छ र येशूले गरेको जस्तै कुराहरू गर्नुपर्छ भनेर भन्नुहुन्छ। केही अनुवादहरूले "आफूलाई अस्वीकार गर्ने" वाक्यांश प्रयोग गर्छन्। आफूलाई अस्वीकार गर्नुको अर्थ तपाईंले गर्न चाहने कुरालाई अलग गर्नु, वा एउटा छेउमा राख्नु, र येशूले तपाईंले गर्न चाहनु भएको कुरालाई सबैभन्दा महत्त्वपूर्ण ठाउँमा राख्नु हो।</w:t>
      </w:r>
    </w:p>
    <w:p>
      <w:pPr/>
      <w:r>
        <w:rPr>
          <w:lang w:val="ne_NP" w:bidi="ne_NP"/>
        </w:rPr>
      </w:r>
      <w:r>
        <w:rPr>
          <w:lang w:val="ne_NP" w:bidi="ne_NP"/>
        </w:rPr>
        <w:t xml:space="preserve">मर्कूसले यो कथा सुनाउँदा त्यस समयका ख्रीष्टियाँनलाई क्रूस के हो भनेर धेरै राम्रोसँग थाहा थियो। तिनीहरूको लागि क्रूस मृत्युदण्डको प्रतीक थियो। रोमी सरकारले मानिसहरूलाई तिनीहरूको क्रूसको टुक्रा तिनीहरूको मृत्युदण्ड दिने ठाउँमा बोक्न लगायो। यो क्रूसको तेर्सो काठ थियो, जसमा क्रूसमा टाँग्दा उसका हातहरू किलाले ठोकिन्थे। "आफ्नो क्रुस उठाउनु" भन्नाले वास्तवमै क्रूसमा टाँगिनु पर्छ भन्ने होइन, बरू यसले मृत्यु जस्तै अर्थ दिन्छ जहाँ तिम्रा पुराना चालचलनहरू "मर्छन्" ताकि तिमी येशूले गर्ने तरिकाले काम गर्न सक्छौ। </w:t>
      </w:r>
    </w:p>
    <w:p>
      <w:pPr/>
      <w:r>
        <w:rPr>
          <w:lang w:val="ne_NP" w:bidi="ne_NP"/>
        </w:rPr>
      </w:r>
      <w:r>
        <w:rPr>
          <w:lang w:val="ne_NP" w:bidi="ne_NP"/>
        </w:rPr>
        <w:t>रोक्नुहोस् र क्रूसको तस्वीर देखाउनुहोस्। क्रूसको बिम बोकेको व्यक्तिको तस्वीर देखाउनुहोस्। रेकर्डिङ रोक्‍नुहोस्।</w:t>
      </w:r>
    </w:p>
    <w:p>
      <w:pPr/>
      <w:r>
        <w:rPr>
          <w:lang w:val="ne_NP" w:bidi="ne_NP"/>
        </w:rPr>
      </w:r>
      <w:r>
        <w:rPr>
          <w:lang w:val="ne_NP" w:bidi="ne_NP"/>
        </w:rPr>
        <w:t>"मेरो खतिर आफ्नो जीवन त्याग्नु" भन्नाले पुरानो कामहरू गर्न छाड्नु र येशूको बारेमा सुसमाचार बाँड्ने कुराहरू गर्न थाल्नु हो। यहाँ येशूले तीनवटा कुरा भन्नुहुन्छ। मानिसहरूले पहिले आफ्नो तरिकाले काम गर्न रोक्नु पर्छ। त्यसपछि मानिसहरूले येशूको कामहरू गर्नुपर्छ (जब येशूले "तिमीहरूको क्रूस उठाउ" भन्नुहुन्छ)। र त्यसपछि मानिसहरूले अरूलाई सुसमाचार बाँडेर येशूलाई उहाँका चेलाहरूको रूपमा पछ्याउनु पर्छ।</w:t>
      </w:r>
    </w:p>
    <w:p>
      <w:pPr/>
      <w:r>
        <w:rPr>
          <w:lang w:val="ne_NP" w:bidi="ne_NP"/>
        </w:rPr>
      </w:r>
      <w:r>
        <w:rPr>
          <w:lang w:val="ne_NP" w:bidi="ne_NP"/>
        </w:rPr>
        <w:t>यहाँ रोक्नुहोस् र तपाईंको अनुवाद टोलीसँग छलफल गर्नुहोस्: लोकप्रिय धार्मिक नेतालाई पछ्याउँदा मानिसहरूले के गर्छन्? तिनीहरूले उहाँलाई आफ्नो भक्ति कसरी देखाउँछन्? के तिनीहरूले उहाँलाई वा उनलाई पछ्याउँदा सबै कुरा त्याग्छन्? रेकर्डिङ रोक्‍नुहोस्।</w:t>
      </w:r>
    </w:p>
    <w:p>
      <w:pPr/>
      <w:r>
        <w:rPr>
          <w:lang w:val="ne_NP" w:bidi="ne_NP"/>
        </w:rPr>
      </w:r>
      <w:r>
        <w:rPr>
          <w:lang w:val="ne_NP" w:bidi="ne_NP"/>
        </w:rPr>
        <w:t>त्यसपछि येशूले बजार भाषा प्रयोग गरेर जीवनको बारेमा कुरा गर्नुहुन्छ। उहाँले नाफा कमाउने र केहि गुमाउने र केहि आदान प्रदान गर्ने कुरा गर्नुहुन्छ।</w:t>
      </w:r>
    </w:p>
    <w:p>
      <w:pPr/>
      <w:r>
        <w:rPr>
          <w:lang w:val="ne_NP" w:bidi="ne_NP"/>
        </w:rPr>
      </w:r>
      <w:r>
        <w:rPr>
          <w:lang w:val="ne_NP" w:bidi="ne_NP"/>
        </w:rPr>
        <w:t>रोक्नुहोस् र छलफल गर्नुहोस्: बजारमा कुराहरू किन्ने र त्यसपछि यी कुराहरू बेच्ने व्यक्तिको कथा सुनाउनुहोस्। कथा बताउनेले पैसा कमाउने वा गुमाउने कुरालाई वर्णन गर्न कुन शब्दहरू प्रयोग गर्छन्? रेकर्डिङ रोक्‍नुहोस्।</w:t>
      </w:r>
    </w:p>
    <w:p>
      <w:pPr/>
      <w:r>
        <w:rPr>
          <w:lang w:val="ne_NP" w:bidi="ne_NP"/>
        </w:rPr>
      </w:r>
      <w:r>
        <w:rPr>
          <w:lang w:val="ne_NP" w:bidi="ne_NP"/>
        </w:rPr>
        <w:t>येशूले यहाँ प्रश्नहरू सोध्नुहुन्छ, तर उहाँले जवाफको आशा गर्नुहुन्न।</w:t>
      </w:r>
    </w:p>
    <w:p>
      <w:pPr/>
      <w:r>
        <w:rPr>
          <w:lang w:val="ne_NP" w:bidi="ne_NP"/>
        </w:rPr>
      </w:r>
      <w:r>
        <w:rPr>
          <w:lang w:val="ne_NP" w:bidi="ne_NP"/>
        </w:rPr>
        <w:t>जवाफको आवश्यकता नपर्ने प्रश्नहरूलाई के गर्ने भनेर समूहमा छलफल गर्नुहोस्: येशूले जस्तै प्रश्न सोध्न सक्नुहुन्छ, वा तपाईंले यस्तो कथन गर्न सक्नुहुन्छ, "यदि तिमीले सम्पूर्ण संसार प्राप्त गरेपनि आफ्नो प्राण गुमाउँछौ भने तिमीलाई केही लाभ हुँदैन।" तपाईंको भाषामा सबैभन्दा स्वाभाविक कुरा गर्नुहोस्। रेकर्डिङ रोक्‍नुहोस्।</w:t>
      </w:r>
    </w:p>
    <w:p>
      <w:pPr/>
      <w:r>
        <w:rPr>
          <w:lang w:val="ne_NP" w:bidi="ne_NP"/>
        </w:rPr>
      </w:r>
      <w:r>
        <w:rPr>
          <w:lang w:val="ne_NP" w:bidi="ne_NP"/>
        </w:rPr>
        <w:t>येशूले तिम्रो प्राण गुमाउने बारेमा कुरा गर्नुहुन्छ। प्राणले तपाईंको जीवनको प्रतिनिधित्व गर्छ र परमेश्वरसँग सदाको लागि बाँच्छ। यदि हामीले सम्पूर्ण संसार प्राप्त गर्छौं भनेको अर्थ हामी धन वा शक्ति प्राप्त गर्न वा यहाँ पृथ्वीमा प्रसिद्ध हुन सक्छौं भनेको हो। तर हामी वास्तवमा परमेश्वरसँग सदाको लागि बाँच्न चाहन्छौ। हाम्रो शरीरहरू मर्छन् तापनि यदि हामीले येशूलाई पछ्याउँछौं भने हाम्रो प्राणहरू परमेश्वरसँग सदाको लागि बाँच्छन्। त्यसैले हामी येशूको बारेमा लज्जित हुनु हुँदैन। यस संसारका मानिसहरू परमेश्वरप्रति अविश्वासी छन्। व्यभिचारी मानिसहरू वा पुस्ताको अर्थ मानिसहरू परमेश्वरप्रति वफादार हुँदैनन्, जस्तै पति वा पत्नी एक अर्को प्रति वफादार हुँदैनन्। येशूले हामी यस्तो मानिसहरूको बीचमा जिउँछौ तापनि हामी येशूको बारेमा लज्जित हुनु हुँदैन भनेर भन्नुहुन्छ। यहाँ येशूले आफूलाई कहिले "म" भनेर र कहिले "मानिसको पुत्र" भनेर संवोधन गर्दै जानुहुन्छ। यस तरिकाले, येशूले आफू मानिसको छोरा हुँ भनेर स्पष्ट रूपमा भन्दै हुनुहुन्छ -जो उहाँ मसीह हुनुहुन्छ।</w:t>
      </w:r>
    </w:p>
    <w:p>
      <w:pPr/>
      <w:r>
        <w:rPr>
          <w:lang w:val="ne_NP" w:bidi="ne_NP"/>
        </w:rPr>
      </w:r>
      <w:r>
        <w:rPr>
          <w:lang w:val="ne_NP" w:bidi="ne_NP"/>
        </w:rPr>
        <w:t xml:space="preserve"> येशू परमेश्वरको शक्ति र अधिकारमा फर्केर आउनुहुनेछ अर्को शब्दमा भन्दा उहाँ महिमामा फर्केर आउनुहुनेछ। येशूले यहाँ भविष्यमा के हुनेछ भन्ने बारेमा कुरा गर्नुहुन्छ। येशू मर्नु पर्छ र पुनरुत्थान हुनु पर्छ र त्यसपछि परमेश्वरसँग हुन माथि जानु पर्छ। त्यसपछि, येशू फर्केर आउनुहुनेछ। जब येशू फर्केर आउनुहुन्छ, स्वर्गदूतहरू येशूसँग आउनेछन्। स्वर्गदूतहरू सधैं पवित्र हुन्छन्, जसको अर्थ स्वर्गदूतहरू परमेश्वरको विशेष सेवाको लागि अलग गरिन्छन्।</w:t>
      </w:r>
    </w:p>
    <w:p>
      <w:pPr/>
      <w:r>
        <w:rPr>
          <w:lang w:val="ne_NP" w:bidi="ne_NP"/>
        </w:rPr>
      </w:r>
      <w:r>
        <w:rPr>
          <w:lang w:val="ne_NP" w:bidi="ne_NP"/>
        </w:rPr>
        <w:t>येशूले उहाँको लागि आफ्नो सम्पूर्ण जीवन दिने मानिसहरूलाई प्रोत्साहन दिनुहुन्छ। उहाँले आफूले भन्न लागेको कुरा घट्ने छ भनेर प्रतिज्ञा गर्नुहुन्छ। उहाँले तिनीहरू मध्ये केही परमेश्वरको राज्य देख्नु अघि "मृत्युको स्वाद चाख्नेछैन" वा "मर्नेछैन" भनेर भन्नुहुन्छ। यसको अर्थ भीडका केही मानिसहरूले येशूलाई महिमा र सम्मान पाएको देख्नेछन्। अर्को कथामा, येशूका केही चेलाहरूले येशूलाई चम्किरहेको र अद्भुत देख्नेछन्। र पछि, तिनीहरूले येशूले परमेश्वरको इच्छा पूरा गरेको र मृत्युको विरुद्धको युद्ध जितेको देख्नेछन्। यो पृथ्वीमा आउने परमेश्वरको राज्यको पहिलो भाग हो।</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८:३१–९:१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येशू आफ्ना चेलाहरूसँग कैसरिया फिलिपी तिर हिंड्दै जानुहुन्छ, र उहाँले तिनीहरूलाई मानिसको छोराले पीडा भोग्नेछ र मर्नेछ भनेर भन्न थाल्नुहुन्छ।</w:t>
      </w:r>
    </w:p>
    <w:p>
      <w:pPr/>
      <w:r>
        <w:rPr>
          <w:lang w:val="ne_NP" w:bidi="ne_NP"/>
        </w:rPr>
      </w:r>
      <w:r>
        <w:rPr>
          <w:b/>
          <w:lang w:val="ne_NP" w:bidi="ne_NP"/>
        </w:rPr>
        <w:t>दोस्रो दृश्यमा:</w:t>
      </w:r>
      <w:r>
        <w:rPr>
          <w:lang w:val="ne_NP" w:bidi="ne_NP"/>
        </w:rPr>
        <w:t xml:space="preserve"> पत्रुसले येशूलाई छेउमा लैजानु हुन्छ र उहाँले यस्तो कुरा भन्नु हुँदैन भनेर भन्नुहुन्छ। येशूले भन्नुहुन्छ, "शैतान, मबाट टाढा जा।"</w:t>
      </w:r>
    </w:p>
    <w:p>
      <w:pPr/>
      <w:r>
        <w:rPr>
          <w:lang w:val="ne_NP" w:bidi="ne_NP"/>
        </w:rPr>
      </w:r>
      <w:r>
        <w:rPr>
          <w:b/>
          <w:lang w:val="ne_NP" w:bidi="ne_NP"/>
        </w:rPr>
        <w:t>तेस्रो दृश्यमा:</w:t>
      </w:r>
      <w:r>
        <w:rPr>
          <w:lang w:val="ne_NP" w:bidi="ne_NP"/>
        </w:rPr>
        <w:t xml:space="preserve"> येशूले मानिसहरूको भीडलाई आफ्ना चेलाहरूसँग सामेल हुन बोलाउनुहुन्छ, र उहाँले उहाँका अनुयायी हुन चाहने हो भने के गर्नुपर्छ भनेर तिनीहरूलाई सिकाउन थाल्नुहुन्छ।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येशूले यहूदी एल्डरहरू, अग्रणी पूजाहारीहरू र धार्मिक व्यवस्थाका शिक्षकहरूलाई उल्लेख गर्नुहुन्छ</w:t>
      </w:r>
    </w:p>
    <w:p>
      <w:pPr>
        <w:pStyle w:val="ListBullet"/>
        <w:spacing w:line="240" w:lineRule="auto"/>
        <w:ind w:left="720"/>
      </w:pPr>
      <w:r>
        <w:rPr>
          <w:lang w:val="ne_NP" w:bidi="ne_NP"/>
        </w:rPr>
      </w:r>
      <w:r>
        <w:rPr>
          <w:lang w:val="ne_NP" w:bidi="ne_NP"/>
        </w:rPr>
        <w:t>येशूले शैतानलाई उल्लेख गर्नुहुन्छ</w:t>
      </w:r>
    </w:p>
    <w:p>
      <w:pPr>
        <w:pStyle w:val="ListBullet"/>
        <w:spacing w:line="240" w:lineRule="auto"/>
        <w:ind w:left="720"/>
      </w:pPr>
      <w:r>
        <w:rPr>
          <w:lang w:val="ne_NP" w:bidi="ne_NP"/>
        </w:rPr>
      </w:r>
      <w:r>
        <w:rPr>
          <w:lang w:val="ne_NP" w:bidi="ne_NP"/>
        </w:rPr>
        <w:t>येशूले पिता परमेश्वर र पवित्र स्वर्गदूतहरूलाई उल्लेख गर्नुहुन्छ</w:t>
      </w:r>
    </w:p>
    <w:p>
      <w:pPr>
        <w:pStyle w:val="ListBullet"/>
        <w:spacing w:line="240" w:lineRule="auto"/>
        <w:ind w:left="720"/>
      </w:pPr>
      <w:r>
        <w:rPr>
          <w:lang w:val="ne_NP" w:bidi="ne_NP"/>
        </w:rPr>
      </w:r>
      <w:r>
        <w:rPr>
          <w:lang w:val="ne_NP" w:bidi="ne_NP"/>
        </w:rPr>
        <w:t>येशूका चेलाहरू मध्ये एक पत्रुस हुन्</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 समयलाई जोड्ने शब्दबाट सुरु हुन्छ। यस शब्दले यो खण्ड अघिल्लो खण्डको तुरुन्तै पछि छ भनेर देखाउँछ। यो खण्ड येशू र चेलाहरू कैसरिया फिलिपी तिर हिंड्दै जाँदा हुन्छ।</w:t>
      </w:r>
    </w:p>
    <w:p>
      <w:pPr/>
      <w:r>
        <w:rPr>
          <w:lang w:val="ne_NP" w:bidi="ne_NP"/>
        </w:rPr>
      </w:r>
      <w:r>
        <w:rPr>
          <w:lang w:val="ne_NP" w:bidi="ne_NP"/>
        </w:rPr>
        <w:t>येशू हिंड्दै जाँदा येशूले चेलाहरूलाई येशूलाई एल्डरहरू, अग्रणी पूजाहारीहरू र धार्मिक व्यवस्थाका शिक्षकहरूले अस्वीकार गर्नेछन् भनेर व्याख्या गर्नुहुन्छ। येशूले आफू कष्ट भोग्नु पर्नेछ र मारिनेछ भनेर भन्नुहुन्छ, तर तीन दिनपछि उहाँ मरेर फेरि बौरी उठ्नुहुनेछ। येशूले चेलाहरूसँग यस बारेमा खुलस्त रूपमा कुरा गर्नुहुन्छ।</w:t>
      </w:r>
    </w:p>
    <w:p>
      <w:pPr/>
      <w:r>
        <w:rPr>
          <w:lang w:val="ne_NP" w:bidi="ne_NP"/>
        </w:rPr>
      </w:r>
      <w:r>
        <w:rPr>
          <w:lang w:val="ne_NP" w:bidi="ne_NP"/>
        </w:rPr>
        <w:t>दोस्रो दृश्यमा, पत्रुसले येशूलाई अन्य चेलाहरूबाट टाढा लैजान्छन्, र यस प्रकारको कुराहरू भनेको कारण येशूलाई कडा रूपमा हप्काउँछन्। त्यसपछि येशूले पत्रुससँगको अरू चेलाहरूबाट अलि अलग भएर फर्केर आफ्ना अरू चेलाहरूलाई हेर्नुहुन्छ। येशूले अन्य चेलाहरूको अगाडि पत्रुसलाई हप्काउनुहुन्छ। येशूले पत्रुसलाई भन्नुहुन्छ, "शैतान, मबाट टाढा जा!"</w:t>
      </w:r>
    </w:p>
    <w:p>
      <w:pPr/>
      <w:r>
        <w:rPr>
          <w:lang w:val="ne_NP" w:bidi="ne_NP"/>
        </w:rPr>
      </w:r>
      <w:r>
        <w:rPr>
          <w:lang w:val="ne_NP" w:bidi="ne_NP"/>
        </w:rPr>
        <w:t>कथाको तेस्रो दृश्य, जसमा येशूले प्रचार गर्नुहुन्छ विशेष गरी गाह्रो हुन सक्छ। समूहले यसलाई भागहरूमा बिभाजन गरेर यो प्रवचन सिक्नुपर्ने हुन सक्छ त्यसपछि सम्पुर्ण अंशलाई अभिनय गर्नुपर्ने हुन सक्छ। यस प्रवचनको तीन भागहरू छन्।</w:t>
      </w:r>
    </w:p>
    <w:p>
      <w:pPr/>
      <w:r>
        <w:rPr>
          <w:lang w:val="ne_NP" w:bidi="ne_NP"/>
        </w:rPr>
      </w:r>
      <w:r>
        <w:rPr>
          <w:lang w:val="ne_NP" w:bidi="ne_NP"/>
        </w:rPr>
        <w:t>पत्रुसलाई हप्काएपछि, येशूले मानिसहरूको भीडलाई आउन र चेलाहरूसँग सामेल हुन बोलाउनुहुन्छ। आफ्नो शिक्षाको पहिलो भागमा, येशूले व्याख्या गर्नुहुन्छ कि यदि कोही उहाँका अनुयायी हुन चाहन्छ भने तिनीहरूले आफ्नो जीवन र जीवन बिताउने तरिका त्याग्नु पर्छ। यदि तिनीहरूले आफ्नो जीवनमा अड्किने प्रयास गर्छन् भने तिनीहरूले यसलाई गुमाउनेछन्, तर यदि तिनीहरूले येशूको खातिर र सुसमाचारको लागि आफ्नो जीवन त्याग्छन् भने उसले जीवन बचाउँनेछ (यस अवस्थामा, येशूले आफूले दिएको सन्देशलाई आफ्नो मृत्यु र पुनरुत्थानको बारेमा सुसमाचार भनेर उल्लेख गर्नुहुन्छ)।</w:t>
      </w:r>
    </w:p>
    <w:p>
      <w:pPr/>
      <w:r>
        <w:rPr>
          <w:lang w:val="ne_NP" w:bidi="ne_NP"/>
        </w:rPr>
      </w:r>
      <w:r>
        <w:rPr>
          <w:lang w:val="ne_NP" w:bidi="ne_NP"/>
        </w:rPr>
        <w:t>येशूको प्रवचनको दोस्रो भाग बजार भाषण हो। येशूले व्याख्या गर्नुहुन्छ, बजारमा लाभ र नाफा हुन्छ। येशूले भन्नुहुन्छ, "तपाईंले सम्पूर्ण संसार प्राप्त गर्नुहुन्छ तर आफ्नो प्राण गुमाउनु भयो भने तपाईंलाई कसरी लाभ हुन्छ? तपाईंको प्राण भन्दा बढी मूल्यवान् केही छैन।"</w:t>
      </w:r>
    </w:p>
    <w:p>
      <w:pPr/>
      <w:r>
        <w:rPr>
          <w:lang w:val="ne_NP" w:bidi="ne_NP"/>
        </w:rPr>
      </w:r>
      <w:r>
        <w:rPr>
          <w:lang w:val="ne_NP" w:bidi="ne_NP"/>
        </w:rPr>
        <w:t>तेस्रो खण्डमा, येशूले भन्नुहुन्छ, "यदि कोही म र मेरो सन्देशबाट लज्जित हुन्छ भने मानिसको छोरा आफ्नो पिता र पवित्र स्वर्गदूतहरूको महिमा लिएर फर्केर आउँदा त्यो व्यक्तिको बारेमा लज्जित हुनेछ।" येशूले यहाँ उल्लेख गरेको "सन्देश" भनेको उहाँ मर्नुहुनेछ र फेरि जीवित हुनुहुनेछ भन्ने सन्देश हो। पत्रुसले यहाँ सोचिरहेको हुन सक्छ कि येशूले भर्खरै भनेका शब्दहरूको बारेमा पत्रुसले लज्जित महसुस गरेको हुन सक्छ भन्ने कुरा गरिरहेका छन्,</w:t>
      </w:r>
    </w:p>
    <w:p>
      <w:pPr/>
      <w:r>
        <w:rPr>
          <w:lang w:val="ne_NP" w:bidi="ne_NP"/>
        </w:rPr>
      </w:r>
      <w:r>
        <w:rPr>
          <w:lang w:val="ne_NP" w:bidi="ne_NP"/>
        </w:rPr>
        <w:t>येशूले यसो भन्दै निष्कर्ष निकाल्नुहुन्छ, "म तिमीहरूलाई सत्य भन्छु, यहाँ उभिएका केही मानिसहरूले परमेश्वरको राज्य ठूलो शक्तिमा आएको देख्नु अघि मृत्युको (वा मर्ने) स्वाद चाख्नेछैन।"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८:३१–९:१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३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येशूले यहूदी एल्डरहरू, अग्रणी पूजाहारीहरू र धार्मिक व्यवस्थाका शिक्षकहरूलाई उल्लेख गर्नुहुन्छ</w:t>
      </w:r>
    </w:p>
    <w:p>
      <w:pPr>
        <w:pStyle w:val="ListBullet"/>
        <w:spacing w:line="240" w:lineRule="auto"/>
        <w:ind w:left="720"/>
      </w:pPr>
      <w:r>
        <w:rPr>
          <w:lang w:val="ne_NP" w:bidi="ne_NP"/>
        </w:rPr>
      </w:r>
      <w:r>
        <w:rPr>
          <w:lang w:val="ne_NP" w:bidi="ne_NP"/>
        </w:rPr>
        <w:t>येशूले शैतानलाई उल्लेख गर्नुहुन्छ</w:t>
      </w:r>
    </w:p>
    <w:p>
      <w:pPr>
        <w:pStyle w:val="ListBullet"/>
        <w:spacing w:line="240" w:lineRule="auto"/>
        <w:ind w:left="720"/>
      </w:pPr>
      <w:r>
        <w:rPr>
          <w:lang w:val="ne_NP" w:bidi="ne_NP"/>
        </w:rPr>
      </w:r>
      <w:r>
        <w:rPr>
          <w:lang w:val="ne_NP" w:bidi="ne_NP"/>
        </w:rPr>
        <w:t>येशूले पिता परमेश्वर र पवित्र स्वर्गदूतहरूलाई उल्लेख गर्नुहुन्छ</w:t>
      </w:r>
    </w:p>
    <w:p>
      <w:pPr>
        <w:pStyle w:val="ListBullet"/>
        <w:spacing w:line="240" w:lineRule="auto"/>
        <w:ind w:left="720"/>
      </w:pPr>
      <w:r>
        <w:rPr>
          <w:lang w:val="ne_NP" w:bidi="ne_NP"/>
        </w:rPr>
      </w:r>
      <w:r>
        <w:rPr>
          <w:lang w:val="ne_NP" w:bidi="ne_NP"/>
        </w:rPr>
        <w:t>येशूका चेलाहरू मध्ये एक पत्रुस</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 आफ्ना चेलाहरूसँग हिंड्दै हुनुहुन्छ र तिनीहरूलाई आफू पीडा भोग्नु हुनेछ र मर्नेछ तर मरेर फेरि बौरी उठ्नेछ भनेर व्याख्या गर्नुहुन्छ। उहाँले भर्खरै आफ्ना चेलाहरूसँग खुलेर यसको बारेमा कुरा गर्नुभएको छ।</w:t>
      </w:r>
    </w:p>
    <w:p>
      <w:pPr/>
      <w:r>
        <w:rPr>
          <w:lang w:val="ne_NP" w:bidi="ne_NP"/>
        </w:rPr>
      </w:r>
      <w:r>
        <w:rPr>
          <w:lang w:val="ne_NP" w:bidi="ne_NP"/>
        </w:rPr>
        <w:t>अभिनयलाई रोक्‍नुहोस्। चेलाहरूलाई सोध्नुहोस्, "तपाईंलाई कस्तो महसुस भइरहेको छ?" तपाईंले यस्तो कुरा सुन्न सक्नुहुन्छ, "हामी छक्क परेका छौं, हामीले मसीह ठूलो राजा हुनेछ भनेर सोचेका छौं, तर अब येशूले मसीहको बारेमा कुरा गर्नुहुन्छ जो मारिनेछ," "हामीले सोचेको थियो कि मसीह आउनेछ र सबै कुरा सही गर्नेछ - उहाँलाई एल्डरहरू, अग्रणी पूजाहारीहरू र धार्मिक व्यवस्थाका नेताहरूले किन अस्वीकार गर्छन्?" वा "हामी अझै पूर्ण रूपमा बुझ्दैनौ।" येशूलाई सोध्नुहोस्, "तपाईंले यो शिक्षा दिँदा तपाईंलाई कस्तो महसुस भइरहेको छ?" तपाईंले सुन्न सक्नुहुन्छ, "म दुखी छु, तर मलाई लाग्छ कि तिनीहरूले अगाडि के हुन्छ भनेर जान्नु पर्ने समय आएको छ। यदि तिनीहरूले मलाई पछ्याउन जाँदै छन् भने तिनीहरूले के हुन लागेको छ भनेर जान्नु आवश्यक छ। मैले तिनीहरूलाई चेतावनी दिनु पर्छ।" नाटकलाई जारी राख्नुहोस्।</w:t>
      </w:r>
    </w:p>
    <w:p>
      <w:pPr/>
      <w:r>
        <w:rPr>
          <w:lang w:val="ne_NP" w:bidi="ne_NP"/>
        </w:rPr>
      </w:r>
      <w:r>
        <w:rPr>
          <w:lang w:val="ne_NP" w:bidi="ne_NP"/>
        </w:rPr>
        <w:t>दोस्रो दृश्यमा, पत्रुसले येशूलाई छेउमा लैजान्छन् र येशूलाई हप्काउँछन्।</w:t>
      </w:r>
    </w:p>
    <w:p>
      <w:pPr/>
      <w:r>
        <w:rPr>
          <w:lang w:val="ne_NP" w:bidi="ne_NP"/>
        </w:rPr>
      </w:r>
      <w:r>
        <w:rPr>
          <w:lang w:val="ne_NP" w:bidi="ne_NP"/>
        </w:rPr>
        <w:t>पत्रुसलाई सोध्नुहोस्, "तपाईंलाई कस्तो महसुस भइरहेको छ?" तपाईंले यस्तो कुरा सुन्न सक्नुहुन्छ, "येशूले यस्तो कुराहरू भनेको सुनेर म छक्क परे," "म येशूलाई रक्षा गर्ने प्रयास गर्छु, उहाँले मानिसहरूलाई रिसाउने कुराहरू भन्दै हुनुहुन्छ" वा "रिसाएको र भ्रममा परेको कुरा ‍- मैले पर्खिरहेको मसीह यो होइन। येशूले यस्तो कुरा गरोस भन्ने म चाहँदिन। यदि येशूले यस्तो कुरा गर्नुहुन्छ भने हामीले हाम्रो केही चेलाहरूको समूहलाई गुमाउन सक्छौं।" नाटकलाई जारी राख्नुहोस्।</w:t>
      </w:r>
    </w:p>
    <w:p>
      <w:pPr/>
      <w:r>
        <w:rPr>
          <w:lang w:val="ne_NP" w:bidi="ne_NP"/>
        </w:rPr>
      </w:r>
      <w:r>
        <w:rPr>
          <w:lang w:val="ne_NP" w:bidi="ne_NP"/>
        </w:rPr>
        <w:t>येशूले फर्केर आफ्ना चेलाहरूलाई हेर्नुहुन्छ। त्यसपछि येशूले पत्रुसलाई हप्काउँदै भन्नुहुन्छ, "शैतान, मबाट टाढा जा!"</w:t>
      </w:r>
    </w:p>
    <w:p>
      <w:pPr/>
      <w:r>
        <w:rPr>
          <w:lang w:val="ne_NP" w:bidi="ne_NP"/>
        </w:rPr>
      </w:r>
      <w:r>
        <w:rPr>
          <w:lang w:val="ne_NP" w:bidi="ne_NP"/>
        </w:rPr>
        <w:t>अभिनयलाई रोक्‍नुहोस्। येशूलाई सोध्नुहोस्, "तपाईंलाई कस्तो महसुस भइरहेको छ?" तपाईंले यस्तो कुरा सुन्न सक्नुहुन्छ, "पत्रुसले अझै पनि म को हुँ भनेर बुझ्दैनन् भनेर म रिसाएको छु," "म रिसाएको र निराश छु किनभने मलाई लाग्छ कि शैतानले पत्रुसलाई म वास्तवमा को हो भनेर अन्धो बनाउँदै छ भन्ने मलाई लाग्छ" वा "म सुनिश्चित गर्न चाहन्छु मैले मारिनु र मरेर जीवित हुनु परमेश्वरको योजनालाई पछ्याउनु पर्छ भन्ने कुरा म बताउछु।" पत्रुसलाई सोध्नुहोस्, "तपाईंलाई कस्तो महसुस भइरहेको छ?" तपाईंले यस्तो कुरा सुन्न सक्नुहुन्छ, "येशूले मलाई हप्काउँनु भयो र मलाई शैतान भन्नु भयो भनेर म पूर्ण रूपमा बिक्षिप्त भएको छु" वा "म अन्य चेलाहरूको अगाडि लज्जित छु। मैले केवल मद्दत गर्न खोजेको थिए। येशूले यस्तो कुरा भन्न होसियार हुनु आवश्यक छ।" नाटकलाई जारी राख्नुहोस्।</w:t>
      </w:r>
    </w:p>
    <w:p>
      <w:pPr/>
      <w:r>
        <w:rPr>
          <w:lang w:val="ne_NP" w:bidi="ne_NP"/>
        </w:rPr>
      </w:r>
      <w:r>
        <w:rPr>
          <w:lang w:val="ne_NP" w:bidi="ne_NP"/>
        </w:rPr>
        <w:t>तेस्रो दृश्यमा, येशूले भीडलाई आफ्नो प्रवचन प्रचार गर्नुहुन्छ। यस प्रवचनको अन्तमा, येशूले भन्नुहुन्छ, "म तिमीहरूलाई सत्य भन्छु, अहिले यहाँ उभिएका केही ब्यक्तिहरुले ठूलो शक्तिसहित राज्य आएको नदेखेसम्म मर्ने छैनन्।"</w:t>
      </w:r>
    </w:p>
    <w:p>
      <w:pPr/>
      <w:r>
        <w:rPr>
          <w:lang w:val="ne_NP" w:bidi="ne_NP"/>
        </w:rPr>
      </w:r>
      <w:r>
        <w:rPr>
          <w:lang w:val="ne_NP" w:bidi="ne_NP"/>
        </w:rPr>
        <w:t>अभिनयको अन्तमा, भीडलाई सोध्नुहोस्, "तपाईंलाई कस्तो महसुस भइरहेको छ?" तपाईंले यस्तो कुरा सुन्न सक्नुहुन्छ, "हामी भ्रममा छौं," "यो अनौठो छ र हामीले मसीहलाई जस्तो हुने सोचेका थियौं, त्योभन्दा पूर्ण रूपमा फरक छ," "परमेश्वरको राज्य आएको देख्नुअघि म मर्ने त होइन भनेर सोचिरहेको छु," वा "परमेश्वरको राज्य ठूलो शक्तिसहित आउँदा कस्तो देखिन्छ भनेर सोचिरहेको छु।" चेलाहरूलाई सोध्नुहोस्, "तपाईंले येशूबाट यो सन्देश सुनेको भएर तपाईंलाई कस्तो महसुस भइरहेको छ?" तपाईंले सुन्न सक्नुहुन्छ, "येशूले केही गाह्रो कुराहरू भन्नुभएको छ। मैले यहाँ के गरिरहेको छु भन्ने बारेमा सोच्नु आवश्यक छ। म येशूलाई पछ्याउन चाहन्छु। म अझ बढी सिक्न चाहन्छु। म मेरो जीवन त्याग्नु र येशूलाई पछ्याउनु भनेको के हो भनेर बुझ्न चाहन्छु। येशू फर्केर आउँदा उहाँ मबाट लज्जित हुनुहोस् भन्ने म चाहन्न। तर येशू फर्केर आएको अर्थ के हो भनेर म बुझ्दिन। येशूले हामीलाई केही समयको लागि छोड्दै हुनुहुन्छ जस्तो देखिन्छ र म बुझ्दिन।" येशूलाई सोध्नुहोस्, "अहिले तपाईंलाई कस्तो महसुस भइरहेको छ?" तपाईंले सुन्न सक्नुहुन्छ, "मलाई राम्रो महसुस हुन्छ। मैले यसलाई व्याख्या गरेको छु। मलाई थाहा छ तिनीहरूले अझै पूर्ण रूपमा बुझ्दैनन् तर तिनीहरूले यो शिक्षा सम्झनेछन् र पछि यसलाई राम्रोसँग बुझ्नेछन्। मैले तिनीहरूलाई यो सिकाएकोमा म खुसी छु।" नाटकलाई जारी राख्नुहोस्।</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८:३१–९:१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त्यसपछि येशूले तिनीहरूलाई मानिसको छोराले पीडा भोग्नु पर्छ र एल्डरहरू, अग्रणी वा मुख्य पूजाहारीहरू र धार्मिक व्यवस्थाका शिक्षकहरूले अस्वीकार गर्छन् भनेर भन्न थाल्नुभयो। उहाँ मारिन्छन्, तर तीन दिनपछि उहाँ मरेर फेरि बौरी उठ्नुहुन्थ्यो। येशूले आफूलाई </w:t>
      </w:r>
      <w:r>
        <w:rPr>
          <w:b/>
          <w:lang w:val="ne_NP" w:bidi="ne_NP"/>
        </w:rPr>
        <w:t>मानिसको पुत्र</w:t>
      </w:r>
      <w:r>
        <w:rPr>
          <w:lang w:val="ne_NP" w:bidi="ne_NP"/>
        </w:rPr>
        <w:t xml:space="preserve"> भन्नुभयो। पुरानो नियममा "मानिसको पुत्र" भन्ने वाक्यांशको अर्थ केवल मानव हो। येशूले आफ्नो बारेमा कुरा गर्नकालागि उहाँको मनपर्ने तरिकाको रूपमा यस शब्दलाई प्रयोग गर्नुहुन्छ। "मानिसको पुत्र" त्यो व्यक्ति हो जसलाई, दानियल ७ मा, परमेश्वरले सबै अधिकार र शक्ति दिनुभएको छ। येशूलाई सायद यो शब्द मन पर्छ किनभने उपाधिले दानियल ७ मा जस्तै साधारण मानव वा अलौकिक प्राणीलाई जनाउन सक्छ। मानिसको छोरा शब्दले मानिसहरूलाई येशू मानिस हो वा परमेश्वर हो भनेर निर्णय गर्न बाध्य पार्छ। यसले मसीह/ख्रीष्टको राजनीतिक शब्दलाई पनि वेवास्ता गर्यो, जसलाई मानिसहरूले राजा बनाउन चाहन्थे।</w:t>
      </w:r>
    </w:p>
    <w:p>
      <w:pPr/>
      <w:r>
        <w:rPr>
          <w:lang w:val="ne_NP" w:bidi="ne_NP"/>
        </w:rPr>
      </w:r>
      <w:r>
        <w:rPr>
          <w:lang w:val="ne_NP" w:bidi="ne_NP"/>
        </w:rPr>
        <w:t>येशूले मानिसको जस्तै कष्ट भोग्नु र मर्नु आफ्नो गन्तव्यभएको बारेमा कुरा गर्न सबै समयमा आफूलाई मानिसको पुत्र भनेर सम्बोधन गर्नुभएको कुरा बताउन मर्कुसलाई मन पर्छ। तर त्यहिबेला, मानिसको पुत्र मानिस भन्दा महान छ र मृत्युबाट बौराईनेछ।</w:t>
      </w:r>
    </w:p>
    <w:p>
      <w:pPr/>
      <w:r>
        <w:rPr>
          <w:lang w:val="ne_NP" w:bidi="ne_NP"/>
        </w:rPr>
      </w:r>
      <w:r>
        <w:rPr>
          <w:lang w:val="ne_NP" w:bidi="ne_NP"/>
        </w:rPr>
        <w:t>येशूले आफूलाई यो उपाधि दिँदा तृतिय वाचक रुपमा आफ्नो बारेमा कुरा गर्नुहुन्छ। तपाईंले यसलाई अनुवाद गर्दा येशू आफ्नै बारेमा बोल्नुभएको हो भन्ने कुरामा स्पष्ट छ भनि निश्चित हुनुहोस्।</w:t>
      </w:r>
    </w:p>
    <w:p>
      <w:pPr/>
      <w:r>
        <w:rPr>
          <w:lang w:val="ne_NP" w:bidi="ne_NP"/>
        </w:rPr>
      </w:r>
      <w:r>
        <w:rPr>
          <w:lang w:val="ne_NP" w:bidi="ne_NP"/>
        </w:rPr>
        <w:t xml:space="preserve">तपाईंले मर्कूसमा प्रयोग गरेको </w:t>
      </w:r>
      <w:r>
        <w:rPr>
          <w:lang w:val="ne_NP" w:bidi="ne_NP"/>
        </w:rPr>
        <w:t>मानिसको छोराको</w:t>
      </w:r>
      <w:r>
        <w:rPr>
          <w:lang w:val="ne_NP" w:bidi="ne_NP"/>
        </w:rPr>
        <w:t xml:space="preserve"> लागि त्यही शब्द प्रयोग गर्नुहोस् र मानिसको छोरा मुख्य शब्दावलीमा छ भनेर सम्झनुहोस्।</w:t>
      </w:r>
    </w:p>
    <w:p>
      <w:pPr/>
      <w:r>
        <w:rPr>
          <w:lang w:val="ne_NP" w:bidi="ne_NP"/>
        </w:rPr>
      </w:r>
      <w:r>
        <w:rPr>
          <w:lang w:val="ne_NP" w:bidi="ne_NP"/>
        </w:rPr>
        <w:t xml:space="preserve">यहाँ रोक्नुहोस् र समूहमा छलफल गर्नुहोस्। तपाईंका श्रोताहरूले येशूले मानिसको छोरा भन्दा आफ्नो बारेमा कुरा गरिरहनु भएको छ भनेर बुझेका छन भनेर निश्चित गर्नुहोस्। तपाईंले यसलाई स्पष्ट गर्न छोटो वाक्यांश थप्न आवश्यक पर्न सक्छ। येशूले मानिसको छोराको बारेमा गरेको कुरालाई तपाईं कसरी कुरा गर्नुहुन्छ? तपाईंले मानिसको छोराको लागि कुन शब्दहरू प्रयोग गर्नुहुनेछ? अडियो रोक्‍नुहोस्। </w:t>
      </w:r>
    </w:p>
    <w:p>
      <w:pPr/>
      <w:r>
        <w:rPr>
          <w:lang w:val="ne_NP" w:bidi="ne_NP"/>
        </w:rPr>
      </w:r>
      <w:r>
        <w:rPr>
          <w:lang w:val="ne_NP" w:bidi="ne_NP"/>
        </w:rPr>
        <w:t>येशूले एल्डरहरू, अग्रणी वा मुख्य पूजाहारीहरू र धार्मिक व्यवस्थाका शिक्षकहरूले आफूलाई अस्वीकार गर्नेछन् भनेर भन्नुभयो।</w:t>
      </w:r>
    </w:p>
    <w:p>
      <w:pPr/>
      <w:r>
        <w:rPr>
          <w:lang w:val="ne_NP" w:bidi="ne_NP"/>
        </w:rPr>
      </w:r>
      <w:r>
        <w:rPr>
          <w:b/>
          <w:lang w:val="ne_NP" w:bidi="ne_NP"/>
        </w:rPr>
        <w:t>एल्डरहरू</w:t>
      </w:r>
      <w:r>
        <w:rPr>
          <w:lang w:val="ne_NP" w:bidi="ne_NP"/>
        </w:rPr>
        <w:t xml:space="preserve"> समुदायमा गैर धार्मिक नेताहरू थिए। सामान्यतया तिनीहरू वृद्ध मानिसहरू थिए जसले समुदायलाई राम्रोसँग सँगै बसाउन मद्दत गर्थे।</w:t>
      </w:r>
    </w:p>
    <w:p>
      <w:pPr/>
      <w:r>
        <w:rPr>
          <w:lang w:val="ne_NP" w:bidi="ne_NP"/>
        </w:rPr>
      </w:r>
      <w:r>
        <w:rPr>
          <w:lang w:val="ne_NP" w:bidi="ne_NP"/>
        </w:rPr>
        <w:t xml:space="preserve">यहूदी धर्ममा </w:t>
      </w:r>
      <w:r>
        <w:rPr>
          <w:b/>
          <w:lang w:val="ne_NP" w:bidi="ne_NP"/>
        </w:rPr>
        <w:t>मुख्य</w:t>
      </w:r>
      <w:r>
        <w:rPr>
          <w:lang w:val="ne_NP" w:bidi="ne_NP"/>
        </w:rPr>
        <w:t xml:space="preserve"> वा </w:t>
      </w:r>
      <w:r>
        <w:rPr>
          <w:b/>
          <w:lang w:val="ne_NP" w:bidi="ne_NP"/>
        </w:rPr>
        <w:t>प्रमुख पूजारीहरू</w:t>
      </w:r>
      <w:r>
        <w:rPr>
          <w:lang w:val="ne_NP" w:bidi="ne_NP"/>
        </w:rPr>
        <w:t xml:space="preserve"> ती मानिसहरू थिए जसले परमेश्वरलाई बलिदान चढाउने, मानिसहरूलाई शिक्षा दिने, र परमेश्वरको मन्दिरको हेरचाह गर्ने काम गरेर मानिसहरूलाई परमेश्वरसँग जोड्ने काम गर्थे। पूजाहारीहरू उहाँका मानिसहरूको लागि परमेश्वरको प्रतिनिधि थिए, र परमेश्वरको लागि मानिसहरूको प्रतिनिधि थिए। मुख्य पूजाहारीहरू सबैभन्दा महत्त्वपूर्ण थिए।</w:t>
      </w:r>
    </w:p>
    <w:p>
      <w:pPr/>
      <w:r>
        <w:rPr>
          <w:lang w:val="ne_NP" w:bidi="ne_NP"/>
        </w:rPr>
      </w:r>
      <w:r>
        <w:rPr>
          <w:b/>
          <w:lang w:val="ne_NP" w:bidi="ne_NP"/>
        </w:rPr>
        <w:t>धार्मिक व्यवस्थाका शिक्षकहरूलाई</w:t>
      </w:r>
      <w:r>
        <w:rPr>
          <w:lang w:val="ne_NP" w:bidi="ne_NP"/>
        </w:rPr>
        <w:t xml:space="preserve"> कहिलेकाँही </w:t>
      </w:r>
      <w:r>
        <w:rPr>
          <w:b/>
          <w:lang w:val="ne_NP" w:bidi="ne_NP"/>
        </w:rPr>
        <w:t>शास्त्रीहरू</w:t>
      </w:r>
      <w:r>
        <w:rPr>
          <w:lang w:val="ne_NP" w:bidi="ne_NP"/>
        </w:rPr>
        <w:t xml:space="preserve"> वा </w:t>
      </w:r>
      <w:r>
        <w:rPr>
          <w:b/>
          <w:lang w:val="ne_NP" w:bidi="ne_NP"/>
        </w:rPr>
        <w:t>व्यवस्था लेख्ने मानिसहरू</w:t>
      </w:r>
      <w:r>
        <w:rPr>
          <w:lang w:val="ne_NP" w:bidi="ne_NP"/>
        </w:rPr>
        <w:t xml:space="preserve"> भनेर अनुवाद गरिन्छ: तिनीहरू पवित्र धर्मशास्त्रबाट व्यवस्थाको व्याख्या गर्ने विद्वान र विज्ञहरू थिए। यी व्याख्याहरू लेखिएका थिएनन्, तर शिक्षकहरूले कण्ठ गरेर मौखिक रूपमा सिकाउथे।</w:t>
      </w:r>
    </w:p>
    <w:p>
      <w:pPr/>
      <w:r>
        <w:rPr>
          <w:lang w:val="ne_NP" w:bidi="ne_NP"/>
        </w:rPr>
      </w:r>
      <w:r>
        <w:rPr>
          <w:lang w:val="ne_NP" w:bidi="ne_NP"/>
        </w:rPr>
        <w:t xml:space="preserve">यहाँ रोक्नुहोस् र तपाईंले </w:t>
      </w:r>
      <w:r>
        <w:rPr>
          <w:lang w:val="ne_NP" w:bidi="ne_NP"/>
        </w:rPr>
        <w:t>एल्डरहरू,</w:t>
      </w:r>
      <w:r>
        <w:rPr>
          <w:lang w:val="ne_NP" w:bidi="ne_NP"/>
        </w:rPr>
        <w:t xml:space="preserve"> मुख्य </w:t>
      </w:r>
      <w:r>
        <w:rPr>
          <w:b/>
          <w:lang w:val="ne_NP" w:bidi="ne_NP"/>
        </w:rPr>
        <w:t>पूजाहारीहरू</w:t>
      </w:r>
      <w:r>
        <w:rPr>
          <w:lang w:val="ne_NP" w:bidi="ne_NP"/>
        </w:rPr>
        <w:t xml:space="preserve"> र </w:t>
      </w:r>
      <w:r>
        <w:rPr>
          <w:lang w:val="ne_NP" w:bidi="ne_NP"/>
        </w:rPr>
        <w:t>धार्मिक व्यवस्थाका शिक्षकहरू</w:t>
      </w:r>
      <w:r>
        <w:rPr>
          <w:lang w:val="ne_NP" w:bidi="ne_NP"/>
        </w:rPr>
        <w:t xml:space="preserve">को लागि कस्तो प्रकारको शब्दहरू प्रयोग गर्नुहुनेछ भनेर छलफल गर्नुहोस् र तपाईंले मर्कूसको पुस्तकमा प्रयोग गरिरहनु भएको शब्दहरू प्रयोग गर्नुहुनेछ। यी शब्दहरू मुख्य शब्दावलीमा छन्। अडियो रोक्‍नुहोस्। </w:t>
      </w:r>
    </w:p>
    <w:p>
      <w:pPr/>
      <w:r>
        <w:rPr>
          <w:lang w:val="ne_NP" w:bidi="ne_NP"/>
        </w:rPr>
      </w:r>
      <w:r>
        <w:rPr>
          <w:lang w:val="ne_NP" w:bidi="ne_NP"/>
        </w:rPr>
        <w:t xml:space="preserve">येशूले </w:t>
      </w:r>
      <w:r>
        <w:rPr>
          <w:b/>
          <w:lang w:val="ne_NP" w:bidi="ne_NP"/>
        </w:rPr>
        <w:t>तीन दिनपछि</w:t>
      </w:r>
      <w:r>
        <w:rPr>
          <w:lang w:val="ne_NP" w:bidi="ne_NP"/>
        </w:rPr>
        <w:t xml:space="preserve"> आफू मरेर बौरी उठ्ने हुनेछ भनेर भन्नुभयो। यसको अर्थ "तेस्रो दिनमा" हो। तपाईंले यो भन्न सक्नुहुन्छ तर तपाईंले यसलाई स्पष्ट गर्न आवश्यक छ।</w:t>
      </w:r>
    </w:p>
    <w:p>
      <w:pPr/>
      <w:r>
        <w:rPr>
          <w:lang w:val="ne_NP" w:bidi="ne_NP"/>
        </w:rPr>
      </w:r>
      <w:r>
        <w:rPr>
          <w:lang w:val="ne_NP" w:bidi="ne_NP"/>
        </w:rPr>
        <w:t>पत्रुसले येशूलाई छेउमा लगेर यी कुराहरू भनेको कारण येशूलाई हप्काउन थाले। त्यसपछि येशूले पत्रुसलाई भन्नुभयो, "</w:t>
      </w:r>
      <w:r>
        <w:rPr>
          <w:b/>
          <w:lang w:val="ne_NP" w:bidi="ne_NP"/>
        </w:rPr>
        <w:t>शैतान,</w:t>
      </w:r>
      <w:r>
        <w:rPr>
          <w:lang w:val="ne_NP" w:bidi="ne_NP"/>
        </w:rPr>
        <w:t xml:space="preserve"> मबाट टाढा जा।" यो नामले शैतानले परमेश्वरले सृजना गरेको आत्मिक प्राणीहरूलाई जनाउँछ र परमेश्वरको विरुद्धमा विद्रोह गर्ने निर्णय गर्ने दुष्ट आत्मिक प्राणीहरूको नेता हो। तपाईंले मर्कूसको पुस्तकमा प्रयोग गरेको </w:t>
      </w:r>
      <w:r>
        <w:rPr>
          <w:lang w:val="ne_NP" w:bidi="ne_NP"/>
        </w:rPr>
        <w:t>शैतान</w:t>
      </w:r>
      <w:r>
        <w:rPr>
          <w:lang w:val="ne_NP" w:bidi="ne_NP"/>
        </w:rPr>
        <w:t>को लागि त्यही शब्द प्रयोग गर्नुहोस्, र शैतान मुख्य शब्दावलीमा छ भनेर सम्झनुहोस्।</w:t>
      </w:r>
    </w:p>
    <w:p>
      <w:pPr/>
      <w:r>
        <w:rPr>
          <w:lang w:val="ne_NP" w:bidi="ne_NP"/>
        </w:rPr>
      </w:r>
      <w:r>
        <w:rPr>
          <w:lang w:val="ne_NP" w:bidi="ne_NP"/>
        </w:rPr>
        <w:t>"शैतान, मेरो पछाडि जा" भन्ने अर्थ येशूले शैतानिक विचार पूर्ण रूपमा टाढा जाओस भन्ने चाहनु हुन्छ।</w:t>
      </w:r>
    </w:p>
    <w:p>
      <w:pPr/>
      <w:r>
        <w:rPr>
          <w:lang w:val="ne_NP" w:bidi="ne_NP"/>
        </w:rPr>
      </w:r>
      <w:r>
        <w:rPr>
          <w:lang w:val="ne_NP" w:bidi="ne_NP"/>
        </w:rPr>
        <w:t xml:space="preserve">येशूले आफ्ना चेलाहरूसँग भीडलाई आफूकहाँ बोलाउनुहुन्छ र उहाँले भन्नुहुन्छ, "यदि तिमीहरू मध्ये कोही मेरो अनुयायी हुन चाहन्छौ भने तिमीहरूले आफ्नो मार्ग त्याग्नु पर्छ, आफ्नो </w:t>
      </w:r>
      <w:r>
        <w:rPr>
          <w:b/>
          <w:lang w:val="ne_NP" w:bidi="ne_NP"/>
        </w:rPr>
        <w:t>क्रूस</w:t>
      </w:r>
      <w:r>
        <w:rPr>
          <w:lang w:val="ne_NP" w:bidi="ne_NP"/>
        </w:rPr>
        <w:t xml:space="preserve"> उठाउनु पर्छ, र मलाई पछ्याउनु पर्छ।" क्रूस मृत्युदण्डको रोमी स्वरुप थियो। रोमीहरूले क्रूसको रूपमा काठको दुई टुक्राहरूलाई एक साथ किला ठोक्थे र त्यसमा कैदीहरूको हात र खुट्टा फैलाउँथे। तिनीहरूले हात र खुट्टाहरूलाई काठमा किलाले ठोक्थे, र जब कैदीले सास फेर्न सक्दैनथे सामान्यतया केहि घण्टापछि मर्थ्यो।</w:t>
      </w:r>
    </w:p>
    <w:p>
      <w:pPr/>
      <w:r>
        <w:rPr>
          <w:lang w:val="ne_NP" w:bidi="ne_NP"/>
        </w:rPr>
      </w:r>
      <w:r>
        <w:rPr>
          <w:lang w:val="ne_NP" w:bidi="ne_NP"/>
        </w:rPr>
        <w:t xml:space="preserve">यहाँ रोक्नुहोस् र तपाईंले </w:t>
      </w:r>
      <w:r>
        <w:rPr>
          <w:b/>
          <w:lang w:val="ne_NP" w:bidi="ne_NP"/>
        </w:rPr>
        <w:t>क्रूसको</w:t>
      </w:r>
      <w:r>
        <w:rPr>
          <w:lang w:val="ne_NP" w:bidi="ne_NP"/>
        </w:rPr>
        <w:t xml:space="preserve"> लागि कुन शब्द प्रयोग गर्नुहुनेछ भनेर समूहमा छलफल गर्नुहोस्। </w:t>
      </w:r>
      <w:r>
        <w:rPr>
          <w:lang w:val="ne_NP" w:bidi="ne_NP"/>
        </w:rPr>
        <w:t>क्रूस</w:t>
      </w:r>
      <w:r>
        <w:rPr>
          <w:lang w:val="ne_NP" w:bidi="ne_NP"/>
        </w:rPr>
        <w:t xml:space="preserve"> मुख्य शब्दावलीमा छ। अडियो रोक्‍नुहोस्। </w:t>
      </w:r>
    </w:p>
    <w:p>
      <w:pPr/>
      <w:r>
        <w:rPr>
          <w:lang w:val="ne_NP" w:bidi="ne_NP"/>
        </w:rPr>
      </w:r>
      <w:r>
        <w:rPr>
          <w:lang w:val="ne_NP" w:bidi="ne_NP"/>
        </w:rPr>
        <w:t xml:space="preserve">येशूले भन्नुहुन्छ, "यदि तिमीले आफ्नो जीवन बचाउन प्रयास गर्छौ भने तिमीले यसलाई गुमाउने छौ, तर यदि तिमीले मेरो खातिर वा </w:t>
      </w:r>
      <w:r>
        <w:rPr>
          <w:b/>
          <w:lang w:val="ne_NP" w:bidi="ne_NP"/>
        </w:rPr>
        <w:t>सुसमाचार</w:t>
      </w:r>
      <w:r>
        <w:rPr>
          <w:lang w:val="ne_NP" w:bidi="ne_NP"/>
        </w:rPr>
        <w:t xml:space="preserve"> वा </w:t>
      </w:r>
      <w:r>
        <w:rPr>
          <w:b/>
          <w:lang w:val="ne_NP" w:bidi="ne_NP"/>
        </w:rPr>
        <w:t>सुसमाचारको</w:t>
      </w:r>
      <w:r>
        <w:rPr>
          <w:lang w:val="ne_NP" w:bidi="ne_NP"/>
        </w:rPr>
        <w:t xml:space="preserve"> लागि आफ्नो जीवन त्याग्छौ भने तिमीले यसलाई बचाउने छौ। सुसमाचार वा सुसमाचारले येशूको जीवन, मृत्यु, र पुनरुत्थानको सुसमाचारलाई र उहाँले पृथ्वीमा मानिसहरूलाई कसरी नयाँ जीवन ल्याउँनुहुन्छ भनेर जनाउँछ।</w:t>
      </w:r>
    </w:p>
    <w:p>
      <w:pPr/>
      <w:r>
        <w:rPr>
          <w:lang w:val="ne_NP" w:bidi="ne_NP"/>
        </w:rPr>
      </w:r>
      <w:r>
        <w:rPr>
          <w:lang w:val="ne_NP" w:bidi="ne_NP"/>
        </w:rPr>
        <w:t xml:space="preserve">यहाँ रोक्नुहोस् र तपाईंले </w:t>
      </w:r>
      <w:r>
        <w:rPr>
          <w:b/>
          <w:lang w:val="ne_NP" w:bidi="ne_NP"/>
        </w:rPr>
        <w:t>सुसमाचारको</w:t>
      </w:r>
      <w:r>
        <w:rPr>
          <w:lang w:val="ne_NP" w:bidi="ne_NP"/>
        </w:rPr>
        <w:t xml:space="preserve"> लागि कुन शब्द प्रयोग गर्नुहुनेछ भनेर छलफल गर्नुहोस्। </w:t>
      </w:r>
      <w:r>
        <w:rPr>
          <w:lang w:val="ne_NP" w:bidi="ne_NP"/>
        </w:rPr>
        <w:t>सुसमाचार</w:t>
      </w:r>
      <w:r>
        <w:rPr>
          <w:lang w:val="ne_NP" w:bidi="ne_NP"/>
        </w:rPr>
        <w:t xml:space="preserve"> वा </w:t>
      </w:r>
      <w:r>
        <w:rPr>
          <w:lang w:val="ne_NP" w:bidi="ne_NP"/>
        </w:rPr>
        <w:t>सुसमाचार</w:t>
      </w:r>
      <w:r>
        <w:rPr>
          <w:lang w:val="ne_NP" w:bidi="ne_NP"/>
        </w:rPr>
        <w:t xml:space="preserve"> मुख्य शब्दावलीमा छ। अडियो रोक्‍नुहोस्। </w:t>
      </w:r>
    </w:p>
    <w:p>
      <w:pPr/>
      <w:r>
        <w:rPr>
          <w:lang w:val="ne_NP" w:bidi="ne_NP"/>
        </w:rPr>
      </w:r>
      <w:r>
        <w:rPr>
          <w:lang w:val="ne_NP" w:bidi="ne_NP"/>
        </w:rPr>
        <w:t xml:space="preserve">येशूले भन्नुहुन्छ, "यदि तिमीले संसार प्राप्त गर्छौ तर आफ्नो </w:t>
      </w:r>
      <w:r>
        <w:rPr>
          <w:b/>
          <w:lang w:val="ne_NP" w:bidi="ne_NP"/>
        </w:rPr>
        <w:t>प्राण</w:t>
      </w:r>
      <w:r>
        <w:rPr>
          <w:lang w:val="ne_NP" w:bidi="ne_NP"/>
        </w:rPr>
        <w:t xml:space="preserve"> गुमाउँछौ भने त्यो तिमीलाई के राम्रो हुन्छ?" हाम्रो प्राण हाम्रो पूर्ण जीवन हो जसमा हाम्रो शारीरिक जीवन र हाम्रो आध्यात्मिक, मानसिक र भावनात्मक जीवन समावेश हुन्छ। हामी परमेश्वरसँग सदाको लागि बाँच्छौ। यदि तपाईंका मानिसहरूले जीवनले हाम्रो विचारहरू र भावनाहरूलाई पनि प्रतिनिधित्व गर्छ भनेर बुझ्छन् भने तपाईंले यस शब्दलाई "जीवन" भनेर पनि अनुवाद गर्न सक्नुहुन्छ।</w:t>
      </w:r>
    </w:p>
    <w:p>
      <w:pPr/>
      <w:r>
        <w:rPr>
          <w:lang w:val="ne_NP" w:bidi="ne_NP"/>
        </w:rPr>
      </w:r>
      <w:r>
        <w:rPr>
          <w:lang w:val="ne_NP" w:bidi="ne_NP"/>
        </w:rPr>
        <w:t xml:space="preserve">यहाँ रोक्नुहोस् र तपाईंले </w:t>
      </w:r>
      <w:r>
        <w:rPr>
          <w:b/>
          <w:lang w:val="ne_NP" w:bidi="ne_NP"/>
        </w:rPr>
        <w:t>प्राणको</w:t>
      </w:r>
      <w:r>
        <w:rPr>
          <w:lang w:val="ne_NP" w:bidi="ne_NP"/>
        </w:rPr>
        <w:t xml:space="preserve"> लागि कुन शब्द प्रयोग गर्नुहुनेछ भनेर छलफल गर्नुहोस्। </w:t>
      </w:r>
      <w:r>
        <w:rPr>
          <w:lang w:val="ne_NP" w:bidi="ne_NP"/>
        </w:rPr>
        <w:t>प्राण</w:t>
      </w:r>
      <w:r>
        <w:rPr>
          <w:lang w:val="ne_NP" w:bidi="ne_NP"/>
        </w:rPr>
        <w:t xml:space="preserve"> मुख्य शब्दावलीमा छ। अडियो रोक्‍नुहोस्। </w:t>
      </w:r>
    </w:p>
    <w:p>
      <w:pPr/>
      <w:r>
        <w:rPr>
          <w:lang w:val="ne_NP" w:bidi="ne_NP"/>
        </w:rPr>
      </w:r>
      <w:r>
        <w:rPr>
          <w:lang w:val="ne_NP" w:bidi="ne_NP"/>
        </w:rPr>
        <w:t xml:space="preserve">येशूले भन्नुहुन्छ कि जो कोहि उहाँप्रति लाज मान्छ, जब उहाँ आफ्ना पिता परमेश्वरको </w:t>
      </w:r>
      <w:r>
        <w:rPr>
          <w:lang w:val="ne_NP" w:bidi="ne_NP"/>
        </w:rPr>
        <w:t>महिमा</w:t>
      </w:r>
      <w:r>
        <w:rPr>
          <w:lang w:val="ne_NP" w:bidi="ne_NP"/>
        </w:rPr>
        <w:t xml:space="preserve">मा आफ्ना </w:t>
      </w:r>
      <w:r>
        <w:rPr>
          <w:b/>
          <w:lang w:val="ne_NP" w:bidi="ne_NP"/>
        </w:rPr>
        <w:t>पवित्र स्वर्गदूतहरू</w:t>
      </w:r>
      <w:r>
        <w:rPr>
          <w:lang w:val="ne_NP" w:bidi="ne_NP"/>
        </w:rPr>
        <w:t xml:space="preserve">सँग फर्केर आउनुहुन्छ, उहाँ पनि त्यस्तो ब्यक्तिप्रति लज्जित हुनुहुनेछ। </w:t>
      </w:r>
      <w:r>
        <w:rPr>
          <w:b/>
          <w:lang w:val="ne_NP" w:bidi="ne_NP"/>
        </w:rPr>
        <w:t>महिमा</w:t>
      </w:r>
      <w:r>
        <w:rPr>
          <w:lang w:val="ne_NP" w:bidi="ne_NP"/>
        </w:rPr>
        <w:t>को अर्थ परमेश्वरको शक्ति र वैभव हो।</w:t>
      </w:r>
    </w:p>
    <w:p>
      <w:pPr/>
      <w:r>
        <w:rPr>
          <w:lang w:val="ne_NP" w:bidi="ne_NP"/>
        </w:rPr>
      </w:r>
      <w:r>
        <w:rPr>
          <w:lang w:val="ne_NP" w:bidi="ne_NP"/>
        </w:rPr>
        <w:t xml:space="preserve">"स्वर्गदूत" एउटा अलौकिक, आत्मिक प्राणी हो जो परमेश्वरको दूत हो। स्वर्गदूतहरू मानिसहरूकहाँ मानव रूपमा देखा पर्छन्, तिनीहरू येशू भन्दा तल्लो वा कमको हुन्छन्, र तिनीहरू प्राय: विशेष सन्देश वा विशेष कार्य लिएर आउँछन्। तपाईंले यस वर्णनमा "आत्मा (परमेश्वरको दूत) समावेश गर्न आवश्यक पर्न सक्छ। मर्कूसले स्वर्गदूतहरूलाई परमेश्वरको उद्देश्यको लागि अलग गरिएको छ भनेर देखाउन पवित्र शब्द थपे। तपाईंले आफ्नो अनुवादको अन्य भागहरूमा प्रयोग गरेको </w:t>
      </w:r>
      <w:r>
        <w:rPr>
          <w:b/>
          <w:lang w:val="ne_NP" w:bidi="ne_NP"/>
        </w:rPr>
        <w:t>स्वर्गदूतहरू</w:t>
      </w:r>
      <w:r>
        <w:rPr>
          <w:lang w:val="ne_NP" w:bidi="ne_NP"/>
        </w:rPr>
        <w:t xml:space="preserve"> र </w:t>
      </w:r>
      <w:r>
        <w:rPr>
          <w:b/>
          <w:lang w:val="ne_NP" w:bidi="ne_NP"/>
        </w:rPr>
        <w:t>पवित्र</w:t>
      </w:r>
      <w:r>
        <w:rPr>
          <w:lang w:val="ne_NP" w:bidi="ne_NP"/>
        </w:rPr>
        <w:t xml:space="preserve">को लागि त्यही शब्द यहाँ प्रयोग गर्नुहोस्। </w:t>
      </w:r>
      <w:r>
        <w:rPr>
          <w:lang w:val="ne_NP" w:bidi="ne_NP"/>
        </w:rPr>
        <w:t>स्वर्गदूतहरू</w:t>
      </w:r>
      <w:r>
        <w:rPr>
          <w:lang w:val="ne_NP" w:bidi="ne_NP"/>
        </w:rPr>
        <w:t xml:space="preserve"> र </w:t>
      </w:r>
      <w:r>
        <w:rPr>
          <w:lang w:val="ne_NP" w:bidi="ne_NP"/>
        </w:rPr>
        <w:t>पवित्र</w:t>
      </w:r>
      <w:r>
        <w:rPr>
          <w:lang w:val="ne_NP" w:bidi="ne_NP"/>
        </w:rPr>
        <w:t xml:space="preserve"> मुख्य शब्दावलीमा छन्।</w:t>
      </w:r>
    </w:p>
    <w:p>
      <w:pPr/>
      <w:r>
        <w:rPr>
          <w:lang w:val="ne_NP" w:bidi="ne_NP"/>
        </w:rPr>
      </w:r>
      <w:r>
        <w:rPr>
          <w:lang w:val="ne_NP" w:bidi="ne_NP"/>
        </w:rPr>
        <w:t xml:space="preserve">उहाँले यहाँ केही मानिसहरू मर्नेछैनन् वा </w:t>
      </w:r>
      <w:r>
        <w:rPr>
          <w:b/>
          <w:lang w:val="ne_NP" w:bidi="ne_NP"/>
        </w:rPr>
        <w:t>मृत्युको स्वाद चाख्ने</w:t>
      </w:r>
      <w:r>
        <w:rPr>
          <w:lang w:val="ne_NP" w:bidi="ne_NP"/>
        </w:rPr>
        <w:t>छैनन् भनेर भन्नुभयो। मृत्युको स्वाद चाख्नुको अर्थ "मर्नु" हो।</w:t>
      </w:r>
    </w:p>
    <w:p>
      <w:pPr/>
      <w:r>
        <w:rPr>
          <w:lang w:val="ne_NP" w:bidi="ne_NP"/>
        </w:rPr>
      </w:r>
      <w:r>
        <w:rPr>
          <w:lang w:val="ne_NP" w:bidi="ne_NP"/>
        </w:rPr>
        <w:t xml:space="preserve">येशूले भन्नुभयो, </w:t>
      </w:r>
      <w:r>
        <w:rPr>
          <w:b/>
          <w:lang w:val="ne_NP" w:bidi="ne_NP"/>
        </w:rPr>
        <w:t>"परमेश्वरको राज्य</w:t>
      </w:r>
      <w:r>
        <w:rPr>
          <w:lang w:val="ne_NP" w:bidi="ne_NP"/>
        </w:rPr>
        <w:t xml:space="preserve"> ठूलो शक्तिमा आएको देख्नु अघि तिनीहरू मर्नेछैनन्।" मानिसहरूको समूहलाई राजाले शासन गर्ने स्थान राज्य हो। नयाँ नियममा परमेश्वरको राज्यले परमेश्वर शासन गर्न आउँने समयलाई जनाउँछ - उहाँको शासन र अधिकारले येशूको पृथ्वीमा भएको सेवकाई र मानिसहरूले उहाँलाई स्वीकारेर पूरा हुन थाल्छ। पछि, सिद्ध राज्य आउनेछ। जब हामी उहाँको कुरा सुन्छौं र येशूलाई पछ्याएर उहाँको आज्ञा पालन गर्छौं, तब हामी परमेश्वरको राज्यको अनुभव गर्छौं। तपाईंले अन्य खण्डहरूमा "परमेश्वरको राज्य" को लागि प्रयोग गरेको शब्द नै प्रयोग गर्ने निश्चित गर्नुहोस्। </w:t>
      </w:r>
      <w:r>
        <w:rPr>
          <w:lang w:val="ne_NP" w:bidi="ne_NP"/>
        </w:rPr>
        <w:t>परमेश्वरको राज्य</w:t>
      </w:r>
      <w:r>
        <w:rPr>
          <w:lang w:val="ne_NP" w:bidi="ne_NP"/>
        </w:rPr>
        <w:t xml:space="preserve"> मुख्य शब्दावलीमा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9:2–13</w:t>
      </w:r>
      <w:r>
        <w:rPr>
          <w:lang w:val="ne_NP" w:bidi="ne_NP"/>
        </w:rPr>
      </w:r>
    </w:p>
    <w:p>
      <w:pPr>
        <w:pStyle w:val="Heading3"/>
      </w:pPr>
      <w:r>
        <w:rPr>
          <w:lang w:val="ne_NP" w:bidi="ne_NP"/>
        </w:rPr>
        <w:t>Step 1</w:t>
      </w:r>
    </w:p>
    <w:p>
      <w:pPr/>
      <w:r>
        <w:rPr>
          <w:lang w:val="ne_NP" w:bidi="ne_NP"/>
        </w:rPr>
      </w:r>
      <w:r>
        <w:rPr>
          <w:lang w:val="ne_NP" w:bidi="ne_NP"/>
        </w:rPr>
        <w:t>यो कदममा, मर्कूस ९:२–१३ सुन्‍नुहोस् र मनमा राख्‍नुहोस्।</w:t>
      </w:r>
    </w:p>
    <w:p>
      <w:pPr/>
      <w:r>
        <w:rPr>
          <w:lang w:val="ne_NP" w:bidi="ne_NP"/>
        </w:rPr>
      </w:r>
      <w:r>
        <w:rPr>
          <w:lang w:val="ne_NP" w:bidi="ne_NP"/>
        </w:rPr>
        <w:t>सम्भव छ भने मर्कूस ९:२–१३को श्रव्य सामग्रीलाई तीन पटक तीन फरक संस्करणहरुमा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 xml:space="preserve"> अनुवादलाई सजिलोसँग बुझ्न मर्कूस ९:२–१३ श्रव्य संस्करण सुन्‍नुहोस्।</w:t>
      </w:r>
    </w:p>
    <w:p>
      <w:pPr/>
      <w:r>
        <w:rPr>
          <w:lang w:val="ne_NP" w:bidi="ne_NP"/>
        </w:rPr>
      </w:r>
      <w:r>
        <w:rPr>
          <w:lang w:val="ne_NP" w:bidi="ne_NP"/>
        </w:rPr>
        <w:t>अन्तिम खण्ड मसीहले कस्तो कठिनाइ भोग्‍नुपर्नेथियो भन्‍ने येशूको व्याख्यासाथ सकिएको छ। येशूका एक जना चेला पत्रुसले उहाँ सताइने कुरा विश्‍वास गर्न सकेनन् र उहाँलाई हप्‍काए। त्यसपछि येशूले पत्रुसलाई हप्‍काउनुभयो। उहाँलाई पछ्याउने क्रममा तिनीहरूले पनि सतावट सहनुपर्ने भनी येशूले चेलाहरूलाई भन्‍नुभयो। महिमासहित आउने परमेश्‍वरको राज्यलाई भीडमा भएकाहरु मध्ये कतिले देख्‍ने कुरा येशूले प्रतिज्ञा गर्नुभयो। त्यसको ६ दिन पछि येशू र तीन चेलाहरू डाँडामा गए। कथामा हामी पत्रुस, याकूब र यूहन्‍नाले येशूको महिमा देखेको पाउँछौं। येशूले दु:ख भोग्‍नुपर्ने भएता पनि, कथाले उहाँको महिमा र गौरवको चित्र दिन्छ।</w:t>
      </w:r>
    </w:p>
    <w:p>
      <w:pPr/>
      <w:r>
        <w:rPr>
          <w:lang w:val="ne_NP" w:bidi="ne_NP"/>
        </w:rPr>
      </w:r>
      <w:r>
        <w:rPr>
          <w:lang w:val="ne_NP" w:bidi="ne_NP"/>
        </w:rPr>
        <w:t>यो घटना डाँडामाथि घटेको छ। त्यो कुन अग्लो पर्वत थियो हामी जान्दैनौं। पुरानो नियम वा यहूदी शास्त्रमा, परमेश्‍वरले उजाडस्थानको बीचतिर डाँडामा आफूलाई मानिससामु प्रकट गर्नुभयो। परमेश्‍वरको महिमा वा गौरबलाई प्राय: उज्यालो सेतो ज्योतिको रुपमा देखाइन्छ। येशू रुपान्तरण हुनुभयो। यसको अर्थ उहाँको रुप परिवर्तन भयो वा बदलियो। उहाँ उज्यालो ज्योतिझैं चम्किनुभयो। उहाँ परिवर्तन हुनुभयो र मानिसको सट्‍टामा आत्मिक प्राणीझै देखिनुभयो।</w:t>
      </w:r>
    </w:p>
    <w:p>
      <w:pPr/>
      <w:r>
        <w:rPr>
          <w:lang w:val="ne_NP" w:bidi="ne_NP"/>
        </w:rPr>
      </w:r>
      <w:r>
        <w:rPr>
          <w:lang w:val="ne_NP" w:bidi="ne_NP"/>
        </w:rPr>
        <w:t xml:space="preserve">त्यहाँ येशूसित मोशा र एलिया दुई जना छन्। यी दुई अगमवक्ताहरू यहूदी मानिसहरूका लागि निक्‍कै महत्वपूर्ण थिए। मोशा पुरानो धार्मिक विधानको प्रतीक हुन् र तिनीहरूका पापहरूबाट बचाउन मुक्तिदाता आउनुहुने कुरा तिनले संकेत गर्छन्। येशूले पुरानो धार्मिक व्यवस्था पूरा गर्न र तिनीहरूलाई बचाउन आउनुभयो। यहूदी शास्त्रमा, अगमवक्ता एलिया मसीह वा मुक्तिदाताको निम्ति मार्ग तयार पार्न फर्केर आउने कुरा उल्‍लेख छ। यहूदीहरूले प्रतिक्षा गरिरहेका मसीह येशू हुन् भन्‍ने एलियाले संकेत गर्छन्। </w:t>
      </w:r>
    </w:p>
    <w:p>
      <w:pPr/>
      <w:r>
        <w:rPr>
          <w:lang w:val="ne_NP" w:bidi="ne_NP"/>
        </w:rPr>
      </w:r>
      <w:r>
        <w:rPr>
          <w:lang w:val="ne_NP" w:bidi="ne_NP"/>
        </w:rPr>
        <w:t>पत्रुस र अन्य चेलाहरू डराए। त्यसैले पत्रुसले मनमा जे आयो फ्याट्टै बोली हाले। पत्रुसले तिनै जनाको लागि घर बनाउने सुझाव दिए। सायद पत्रुसले परमेश्‍वरका जनहरूसित भेटघाट गर्ने स्थायी ठाउँ बनाएर येशू, एलिया र मोशालाई राख्‍न चाहेका थिए। परमेश्‍वरले मोशा र आफ्‍ना मानिसहरूलाई तम्बू वा भेटहुने पालमा भेट्‍नुहुन्थ्यो। सायद पत्रुसले परमेश्‍वरसितको त्यो संगतिलाई पुन: सुरु गर्न चाहे। परमेश्‍वरले पत्रुसलाई रोक्‍नुभयो किनकि त्यो येशूको स्मृति बनाउने समय थिएन। सर्वप्रथम त येशूले दु:ख सहनु, मर्नु र मृतकबाट जीवित हुनुपर्‍यो। पत्रुसले वासस्थान भन्‍ने शब्द चलाए जुन यहूदीहरूले तम्बू वा छाप्रोवासजस्तो विशेष चाडमा चलाए। सायद यी वासस्थानहरू रुखका हाँगाहरूले बनाइन्थ्यो। मानिसहरु परमेश्‍वरले तिनीहरूको सुरक्षा गर्नुभएको उत्सव मनाउन ७ दिनसम्‍म त्यस्तामा बस्थे।</w:t>
      </w:r>
    </w:p>
    <w:p>
      <w:pPr/>
      <w:r>
        <w:rPr>
          <w:lang w:val="ne_NP" w:bidi="ne_NP"/>
        </w:rPr>
      </w:r>
      <w:r>
        <w:rPr>
          <w:lang w:val="ne_NP" w:bidi="ne_NP"/>
        </w:rPr>
        <w:t xml:space="preserve">रोक्‍नुहोस् र समूहमा, छाप्रोवासमा बनाउने छाप्राहरूको चित्र हेर्नुहोस्। अडियो रोक्‍नुहोस्। </w:t>
      </w:r>
    </w:p>
    <w:p>
      <w:pPr/>
      <w:r>
        <w:rPr>
          <w:lang w:val="ne_NP" w:bidi="ne_NP"/>
        </w:rPr>
      </w:r>
      <w:r>
        <w:rPr>
          <w:lang w:val="ne_NP" w:bidi="ne_NP"/>
        </w:rPr>
        <w:t>येशूले पत्रुसलाई केही भन्‍नुहुन्‍न, बरु परमेश्‍वरले उत्तर दिनुहुन्छ। परमेश्‍वरले बोल्नुहुदा, प्रायजसो बादल देखिन्छ। बादलले समूहलाई ढाँक्छ। बादलबाट आवाज निस्किन्छ र त्यो यशूले बप्‍तिस्मा लिँदा आएजस्तो आवाज हो। परमेश्‍वरको आवाजले पत्रुस, याकूब र यूहन्‍नालाई येशू आफ्‍नो पुत्र हो र तिनीहरूले उनको कुरा सुन्‍नुपर्ने बताउनुभयो। यहाँ सुन्‍नु शब्दले आज्ञा मान्‍नु पनि बुझाउँछ।</w:t>
      </w:r>
    </w:p>
    <w:p>
      <w:pPr/>
      <w:r>
        <w:rPr>
          <w:lang w:val="ne_NP" w:bidi="ne_NP"/>
        </w:rPr>
      </w:r>
      <w:r>
        <w:rPr>
          <w:lang w:val="ne_NP" w:bidi="ne_NP"/>
        </w:rPr>
        <w:t>डाँडाबाट तल झर्ने क्रममा, येशूले चेलाहरुलाई कसैलाई पनि घटेका कुनै कुरा नभन्‍ने आज्ञा दिनुभयो। उहाँलाई थाहा थियो कि चेलाहरूले पृथ्वीमा येशूको उद्देश्‍य अझै राम्ररी बुझेका थिएनन्‌। येशूले तिनीहरूलाई बताउनुहुन्छ कि उहाँ मृतकबाट जीवित पारिएपछि तिनीहरूले त्यो सुनाउन सक्छन्। तर येशूले भन्‍नुभएको कुरा निश्‍चयनै चेलाहरूले बुझेनन्। समयको अन्तयमा सबै मानिसहरू उठाइनेछन् भन्‍ने चेलाहरूको अपेक्षा थियो। अझै चेलाहरूले अरूलाई बताएनन् तर तिनीहरूले आफैमा त्यो चर्चा गरे। किन मसीहभन्दा अघि एलिया आउनुपर्छ भन्‍ने कुरा तीन चेलाहरूले येशूलाई सोधे। मानिसहरूले पुरानो नियमबाट मानिसहरूलाई तिनीहरूका पापी मार्गबाट पश्‍चाताप गर्दै फर्काउने अनुरोध गर्दै बाटो तयार पार्न एलिया फर्किनुपर्छ भन्‍ने बुझे। तर चेलाहरूले ठाने कि एलियाले ती मानिसहरू तयार पार्ने थिए जसलाई मसीहले शासकहरूबाट बचाउनुहुनेथियो। बरु, येशू आफू कष्‍ट भएर जानुपर्ने कुरा तिनीहरूलाई सम्झाउनुभयो। एलिया तथा मसीहको कामबारे चेलाहरूले गलत बुझे। त्यसपछि येशूले एलिया को थिए भन्‍ने स्पष्‍ट पार्नुभयो। एलिया अघिनै आइसकेका र कष्‍ट भोगेका कुरा उहाँले सुनाउनुहुन्छ। येशूले यहाँ बप्‍तिस्मा दिने यूहन्‍नाको बारेमा चर्चा गर्नुभएको थियो।</w:t>
      </w:r>
    </w:p>
    <w:p>
      <w:pPr/>
      <w:r>
        <w:rPr>
          <w:lang w:val="ne_NP" w:bidi="ne_NP"/>
        </w:rPr>
      </w:r>
      <w:r>
        <w:rPr>
          <w:lang w:val="ne_NP" w:bidi="ne_NP"/>
        </w:rPr>
        <w:t xml:space="preserve">यहाँ रोक्‍नुहोस् र समूहका रूपमा प्रश्‍नमा छलफल गर्नुहोस्। तपाईंको समुदायको महत्वपूर्ण धार्मिक अगुवाबारे भन्‍नुहोस्। तिनीहरूले के गर्छन्? के तिनीहरू राजनैतिक वा सामाजिक रूपले संलग्न छन्? अथवा तिनीहरू धार्मिक कुराहरू मात्र गर्छन्? अडियो रोक्‍नुहोस्। </w:t>
      </w:r>
      <w:r>
        <w:rPr>
          <w:lang w:val="ne_NP" w:bidi="ne_NP"/>
        </w:rPr>
      </w:r>
    </w:p>
    <w:p>
      <w:pPr>
        <w:pStyle w:val="Heading3"/>
      </w:pPr>
      <w:r>
        <w:rPr>
          <w:lang w:val="ne_NP" w:bidi="ne_NP"/>
        </w:rPr>
        <w:t>Step 3</w:t>
      </w:r>
    </w:p>
    <w:p>
      <w:pPr/>
      <w:r>
        <w:rPr>
          <w:lang w:val="ne_NP" w:bidi="ne_NP"/>
        </w:rPr>
      </w:r>
      <w:r>
        <w:rPr>
          <w:lang w:val="ne_NP" w:bidi="ne_NP"/>
        </w:rPr>
        <w:t>सबै भन्दा सजिलो सँग अनुवादलाई बुझ्न मर्कूस ९:२–१३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 । त्यसपछि समूहले यस भागलाई दृश्यात्मक बनाउनेछ ।</w:t>
      </w:r>
    </w:p>
    <w:p>
      <w:pPr/>
      <w:r>
        <w:rPr>
          <w:lang w:val="ne_NP" w:bidi="ne_NP"/>
        </w:rPr>
      </w:r>
      <w:r>
        <w:rPr>
          <w:lang w:val="ne_NP" w:bidi="ne_NP"/>
        </w:rPr>
        <w:t>यस भागमा ४ वटा दृश्यहरु छन् ।</w:t>
      </w:r>
    </w:p>
    <w:p>
      <w:pPr/>
      <w:r>
        <w:rPr>
          <w:lang w:val="ne_NP" w:bidi="ne_NP"/>
        </w:rPr>
      </w:r>
      <w:r>
        <w:rPr>
          <w:b/>
          <w:lang w:val="ne_NP" w:bidi="ne_NP"/>
        </w:rPr>
        <w:t>पहिलो दृश्यमा:</w:t>
      </w:r>
      <w:r>
        <w:rPr>
          <w:lang w:val="ne_NP" w:bidi="ne_NP"/>
        </w:rPr>
        <w:t xml:space="preserve"> येशूले आफ्ना तीन जना चेलाहरू, पत्रुस, याकूब र यूहन्नालाई एउटा अग्लो पहाडमा लैजानुहुन्छ जहाँ उहाँले आफ्नो रूप परिवर्तन गर्नुहुन्छ र एलिया र मोशा देखा पर्छन्। पत्रुसले येशूलाई भने, "तपाईं, मोशा र एलियाका निम्ति पालहरू बनाऔं।</w:t>
      </w:r>
    </w:p>
    <w:p>
      <w:pPr/>
      <w:r>
        <w:rPr>
          <w:lang w:val="ne_NP" w:bidi="ne_NP"/>
        </w:rPr>
      </w:r>
      <w:r>
        <w:rPr>
          <w:b/>
          <w:lang w:val="ne_NP" w:bidi="ne_NP"/>
        </w:rPr>
        <w:t>दोस्रो दृश्यमा:</w:t>
      </w:r>
      <w:r>
        <w:rPr>
          <w:lang w:val="ne_NP" w:bidi="ne_NP"/>
        </w:rPr>
        <w:t xml:space="preserve"> बादल तिनीहरूमाथि आयो र परमेश्वर बादलबाट चेलाहरूसँग येशूको बारेमा बोल्नुहुन्छ।</w:t>
      </w:r>
    </w:p>
    <w:p>
      <w:pPr/>
      <w:r>
        <w:rPr>
          <w:lang w:val="ne_NP" w:bidi="ne_NP"/>
        </w:rPr>
      </w:r>
      <w:r>
        <w:rPr>
          <w:b/>
          <w:lang w:val="ne_NP" w:bidi="ne_NP"/>
        </w:rPr>
        <w:t>तेस्रो दृश्यमा:</w:t>
      </w:r>
      <w:r>
        <w:rPr>
          <w:lang w:val="ne_NP" w:bidi="ne_NP"/>
        </w:rPr>
        <w:t xml:space="preserve"> तिनीहरू फेरि पहाडबाट तल जान्छन् र येशूले ती तीन चेलाहरूलाई आफूले देखेको कुरा कसैलाई नभन्नु भन्नुहुन्छ।</w:t>
      </w:r>
    </w:p>
    <w:p>
      <w:pPr/>
      <w:r>
        <w:rPr>
          <w:lang w:val="ne_NP" w:bidi="ne_NP"/>
        </w:rPr>
      </w:r>
      <w:r>
        <w:rPr>
          <w:b/>
          <w:lang w:val="ne_NP" w:bidi="ne_NP"/>
        </w:rPr>
        <w:t>चौथो दृश्यमाः</w:t>
      </w:r>
      <w:r>
        <w:rPr>
          <w:lang w:val="ne_NP" w:bidi="ne_NP"/>
        </w:rPr>
        <w:t xml:space="preserve"> चेलाहरूले येशूलाई सोध्छन्, "किन धर्मशास्त्रीहरूले मसीह आउनुअघि एलिया आउनुपर्छ भन्ने कुरामा जोड दिन्छन?" येशूले जवाफ दिनुहुन्छ।</w:t>
      </w:r>
    </w:p>
    <w:p>
      <w:pPr/>
      <w:r>
        <w:rPr>
          <w:lang w:val="ne_NP" w:bidi="ne_NP"/>
        </w:rPr>
      </w:r>
      <w:r>
        <w:rPr>
          <w:lang w:val="ne_NP" w:bidi="ne_NP"/>
        </w:rPr>
        <w:t>यस कथामा रहेका पात्रहरु यस प्रकार रहेका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एलिया</w:t>
      </w:r>
    </w:p>
    <w:p>
      <w:pPr>
        <w:pStyle w:val="ListBullet"/>
        <w:spacing w:line="240" w:lineRule="auto"/>
        <w:ind w:left="720"/>
      </w:pPr>
      <w:r>
        <w:rPr>
          <w:lang w:val="ne_NP" w:bidi="ne_NP"/>
        </w:rPr>
      </w:r>
      <w:r>
        <w:rPr>
          <w:lang w:val="ne_NP" w:bidi="ne_NP"/>
        </w:rPr>
        <w:t>मोशा</w:t>
      </w:r>
    </w:p>
    <w:p>
      <w:pPr>
        <w:pStyle w:val="ListBullet"/>
        <w:spacing w:line="240" w:lineRule="auto"/>
        <w:ind w:left="720"/>
      </w:pPr>
      <w:r>
        <w:rPr>
          <w:lang w:val="ne_NP" w:bidi="ne_NP"/>
        </w:rPr>
      </w:r>
      <w:r>
        <w:rPr>
          <w:lang w:val="ne_NP" w:bidi="ne_NP"/>
        </w:rPr>
        <w:t>परमेश्वरको आवाज</w:t>
      </w:r>
    </w:p>
    <w:p>
      <w:pPr>
        <w:pStyle w:val="ListBullet"/>
        <w:spacing w:line="240" w:lineRule="auto"/>
        <w:ind w:left="720"/>
      </w:pPr>
      <w:r>
        <w:rPr>
          <w:lang w:val="ne_NP" w:bidi="ne_NP"/>
        </w:rPr>
      </w:r>
      <w:r>
        <w:rPr>
          <w:lang w:val="ne_NP" w:bidi="ne_NP"/>
        </w:rPr>
        <w:t>धार्मिक व्यवस्थाका शिक्षकहरू (जसलाई चेलाहरूको प्रश्नमा उल्लेख गरिएको छ)</w:t>
      </w:r>
    </w:p>
    <w:p>
      <w:pPr/>
      <w:r>
        <w:rPr>
          <w:lang w:val="ne_NP" w:bidi="ne_NP"/>
        </w:rPr>
      </w:r>
      <w:r>
        <w:rPr>
          <w:lang w:val="ne_NP" w:bidi="ne_NP"/>
        </w:rPr>
        <w:t>एउटा समूहको रूपमा, यो खण्डको सेटिङका यी भागहरूमा ध्यान दिनुहोस्: यो खण्डमा भएको पहाडको स्थान कहाँ हो भन्नेबारेमा धेरै जानकारी छैन। येशू र उहाँका चेलाहरू यसअघिका खण्डहरूमा सिजरिया फिलिप्पीतर्फ जाँदै थिए। अब यो छ दिन पछिको कुरा हो, त्यसैले तिनीहरू अझै पनि सिजरिया फिलिप्पीमा हुनसक्छन् वा गालीलमा फर्किने क्रममा हुनसक्छन्।</w:t>
      </w:r>
    </w:p>
    <w:p>
      <w:pPr/>
      <w:r>
        <w:rPr>
          <w:lang w:val="ne_NP" w:bidi="ne_NP"/>
        </w:rPr>
      </w:r>
      <w:r>
        <w:rPr>
          <w:lang w:val="ne_NP" w:bidi="ne_NP"/>
        </w:rPr>
        <w:t>यो खण्ड अघिल्लो खण्डको ६ दिनपछिको हो। येशूले उनिहरूसँग एक्लै रहनकालागि आफ्ना तीन जना चेलाहरू, पत्रुस, याकूब र यूहन्नालाई मात्र एउटा अग्लो पहाडमा लैजानुभयो। यी तीन चेलाहरू हेरिरहेका बेला येशूले आफ्नो रूप परिवर्तन गर्नुभयो। उहाँका लुगाहरू अत्यन्त सेतो हुन्छन्, र एलिया र मोशा देखा पर्छन् र येशूसँग कुराकानी गर्छन्। यो कुरा, जब पत्रुस आफ्नो डर र उत्साहमा हुदाँ येशू, मोशा र एलियाका लागि तम्बू वा घरहरू बनाउने सुझाव दिन्छन्।</w:t>
      </w:r>
    </w:p>
    <w:p>
      <w:pPr/>
      <w:r>
        <w:rPr>
          <w:lang w:val="ne_NP" w:bidi="ne_NP"/>
        </w:rPr>
      </w:r>
      <w:r>
        <w:rPr>
          <w:lang w:val="ne_NP" w:bidi="ne_NP"/>
        </w:rPr>
        <w:t>एउटा बादल आउँछ र चेलाहरूलाई ढाक्छ। परमेश्वरको आवाजले भन्छ, "यो मेरो प्यारो छोरा हो, उहाँको कुरा सुन।" चेलाहरूले आँखा बन्द गरिसकेका हुनुपर्छ - अर्को सुसमाचारको पुस्तकले तिनीहरूलाई आफ्नो अनुहार भुइँतिर लगाएको रुपमा वर्णन गर्दछ - किनभने यस पाठमा भनिएको छ, " जब तिनीहरूले मोशा र एलियाको वरिपरि हेरे तिनीहरू गैसकेका थिए र चेलाहरु मात्र येशूसँग थिए।</w:t>
      </w:r>
    </w:p>
    <w:p>
      <w:pPr/>
      <w:r>
        <w:rPr>
          <w:lang w:val="ne_NP" w:bidi="ne_NP"/>
        </w:rPr>
      </w:r>
      <w:r>
        <w:rPr>
          <w:lang w:val="ne_NP" w:bidi="ne_NP"/>
        </w:rPr>
        <w:t>तिनीहरू पहाडबाट तल हिंड्दै गर्दा येशूले ती तीन चेलाहरूलाई उहाँ मृत्युबाट बौरेर नऊठेसम्म तिनीहरूले देखेका कुराहरू कसैलाई नभन्नु भन्नुहुन्छ। यहाँ येशूले आफूलाई संकेत गर्दै "मानिसको पुत्र" भन्नु हुन्छ।</w:t>
      </w:r>
    </w:p>
    <w:p>
      <w:pPr/>
      <w:r>
        <w:rPr>
          <w:lang w:val="ne_NP" w:bidi="ne_NP"/>
        </w:rPr>
      </w:r>
      <w:r>
        <w:rPr>
          <w:lang w:val="ne_NP" w:bidi="ne_NP"/>
        </w:rPr>
        <w:t>त्यस समयदेखि पत्रुस, याकूब र यूहन्नाले आफूले देखेका कुराहरू कसैलाई बताएनन्, तर तिनीहरूले के देखे र मृत्युबाट उठ्ने येशुको भनाईको अर्थ के हो भन्ने बारेमा एकअर्कासँग कुरा गर्थे।</w:t>
      </w:r>
    </w:p>
    <w:p>
      <w:pPr/>
      <w:r>
        <w:rPr>
          <w:lang w:val="ne_NP" w:bidi="ne_NP"/>
        </w:rPr>
      </w:r>
      <w:r>
        <w:rPr>
          <w:lang w:val="ne_NP" w:bidi="ne_NP"/>
        </w:rPr>
        <w:t>तीनजना चेलाहरूले येशूलाई सोध्छन् कि किन धार्मिक व्यवस्थाका शिक्षकहरूले मसीह आउनुअघि एलिया फर्केर आउनुपर्छ भन्ने कुरामा जोड दिन्छन्। यो एउटा शिक्षा थियो जुन धार्मिक व्यवस्थाका शिक्षकहरूले मसीह आउने विषयमा सिकाउथे। एलियाले सबै कुरा तयार पार्छन भनेर येशूले तिनीहरूलाई भन्नुहुन्छ। त्यसपछि उहाँले तिनीहरूलाई एउटा प्रश्न सोध्नुहुन्छ जसको जवाफको आशा उहाँले राख्नुहुन्नः "मानिसको पुत्रले धेरै कष्ट भोग्नुपर्छ र पूर्ण अपमानजनक व्यवहार गरिने छ भनि धर्मशास्त्रले किन भन्छ? तर म तिमीलाई भन्दछु कि एलिया पहिले नै आइसकेका छन् र उनीहरूले धर्मशास्त्रले भविष्यवाणी गरे झैं उहाँलाई दुर्व्यवहार गर्ने छनोट गरे।”</w:t>
      </w:r>
    </w:p>
    <w:p>
      <w:pPr/>
      <w:r>
        <w:rPr>
          <w:lang w:val="ne_NP" w:bidi="ne_NP"/>
        </w:rPr>
      </w:r>
      <w:r>
        <w:rPr>
          <w:lang w:val="ne_NP" w:bidi="ne_NP"/>
        </w:rPr>
        <w:t>अब, समूहले स्टोरीबोर्ड, तयार पार्न, चित्र कोरेर वा बस्तुहरू प्रयोग गरेर यस खण्ड र कार्यलाई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 xml:space="preserve"> अनुवादलाई सजिलोसँग बुझ्न मर्कूस ९:२–१३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भागमा ४ वटा दृश्यहरु छन् ।</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याकूब</w:t>
      </w:r>
    </w:p>
    <w:p>
      <w:pPr>
        <w:pStyle w:val="ListBullet"/>
        <w:spacing w:line="240" w:lineRule="auto"/>
        <w:ind w:left="720"/>
      </w:pPr>
      <w:r>
        <w:rPr>
          <w:lang w:val="ne_NP" w:bidi="ne_NP"/>
        </w:rPr>
      </w:r>
      <w:r>
        <w:rPr>
          <w:lang w:val="ne_NP" w:bidi="ne_NP"/>
        </w:rPr>
        <w:t>यूहन्ना</w:t>
      </w:r>
    </w:p>
    <w:p>
      <w:pPr>
        <w:pStyle w:val="ListBullet"/>
        <w:spacing w:line="240" w:lineRule="auto"/>
        <w:ind w:left="720"/>
      </w:pPr>
      <w:r>
        <w:rPr>
          <w:lang w:val="ne_NP" w:bidi="ne_NP"/>
        </w:rPr>
      </w:r>
      <w:r>
        <w:rPr>
          <w:lang w:val="ne_NP" w:bidi="ne_NP"/>
        </w:rPr>
        <w:t>परमेश्वरको आवाज</w:t>
      </w:r>
    </w:p>
    <w:p>
      <w:pPr>
        <w:pStyle w:val="ListBullet"/>
        <w:spacing w:line="240" w:lineRule="auto"/>
        <w:ind w:left="720"/>
      </w:pPr>
      <w:r>
        <w:rPr>
          <w:lang w:val="ne_NP" w:bidi="ne_NP"/>
        </w:rPr>
      </w:r>
      <w:r>
        <w:rPr>
          <w:lang w:val="ne_NP" w:bidi="ne_NP"/>
        </w:rPr>
        <w:t>एलिया</w:t>
      </w:r>
    </w:p>
    <w:p>
      <w:pPr>
        <w:pStyle w:val="ListBullet"/>
        <w:spacing w:line="240" w:lineRule="auto"/>
        <w:ind w:left="720"/>
      </w:pPr>
      <w:r>
        <w:rPr>
          <w:lang w:val="ne_NP" w:bidi="ne_NP"/>
        </w:rPr>
      </w:r>
      <w:r>
        <w:rPr>
          <w:lang w:val="ne_NP" w:bidi="ne_NP"/>
        </w:rPr>
        <w:t>मोशा</w:t>
      </w:r>
    </w:p>
    <w:p>
      <w:pPr>
        <w:pStyle w:val="ListBullet"/>
        <w:spacing w:line="240" w:lineRule="auto"/>
        <w:ind w:left="720"/>
      </w:pPr>
      <w:r>
        <w:rPr>
          <w:lang w:val="ne_NP" w:bidi="ne_NP"/>
        </w:rPr>
      </w:r>
      <w:r>
        <w:rPr>
          <w:lang w:val="ne_NP" w:bidi="ne_NP"/>
        </w:rPr>
        <w:t>धार्मिक व्यवस्थाका शिक्षकहरू (जसलाई चेलाहरूको प्रश्नहरूमा उल्लेख गरिएको छ)</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 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र चेलाहरू गालीलबाट उत्तरतर्फ हिंड्दै गरेको अघिल्लो खण्डको छ दिनपछि, येशूले पत्रुस, याकूब र यूहन्नालाई साथमा लिएर एक्लै रहनको लागि एउटा अग्लो पहाडमा लैजानुभयो। येशूले आफ्नो रूप पूर्ण रूपमा परिवर्तन गर्नुहुन्छ र एलिया र मोशा देखा पर्छन् र येशूसँग कुरा गर्न थाल्छन्।</w:t>
      </w:r>
    </w:p>
    <w:p>
      <w:pPr/>
      <w:r>
        <w:rPr>
          <w:lang w:val="ne_NP" w:bidi="ne_NP"/>
        </w:rPr>
      </w:r>
      <w:r>
        <w:rPr>
          <w:lang w:val="ne_NP" w:bidi="ne_NP"/>
        </w:rPr>
        <w:t>नाटकलाई केहि छिन रोक्नुहोस। चेलाहरूको भूमिका खेल्ने कलाकारहरूलाई सोध्नुहोस्, "तपाईहरू के महसुस गर्दै हुनुहुन्छ वा के सोच्दै हुनुहुन्छ?" व्यक्तिले "हामी पूर्ण रूपमा अलमलमा छौं," वा "हामी डराएका छौं, के भइरहेको छ हामीलाई थाहा छैन," वा "हामीलाई थाहा छ यी एलिया र मोशा हुन्, हामी कसरी जान्दछौ हामीलाई थाहा छैन " जस्ता कुराहरूको जवाफ दिन सक्छन्। नाटकलाई जारी राख्नुहोस्।</w:t>
      </w:r>
    </w:p>
    <w:p>
      <w:pPr/>
      <w:r>
        <w:rPr>
          <w:lang w:val="ne_NP" w:bidi="ne_NP"/>
        </w:rPr>
      </w:r>
      <w:r>
        <w:rPr>
          <w:lang w:val="ne_NP" w:bidi="ne_NP"/>
        </w:rPr>
        <w:t>पत्रुसले भने, "गुरुज्यू, रब्बी, हामी यहाँ हुनु हाम्रो लागि अचम्मलाग्दो कुरा हो ल अब तिन वटा पालहरू बनाऔं।" त्यसपछि बादलले तिनीहरूलाई छाया पार्यो, र बादलबाट एउटा आवाजले भन्छ, "यो मेरो प्यारो छोरा हो, उहाँको कुरा सुन।" चेलाहरूले वरिपरि हेर्दा, मोशा र एलिया गैसकेका छन् र तिनीहरूले येशूलाई मात्र तिनीहरूसँग देख्छन्।</w:t>
      </w:r>
    </w:p>
    <w:p>
      <w:pPr/>
      <w:r>
        <w:rPr>
          <w:lang w:val="ne_NP" w:bidi="ne_NP"/>
        </w:rPr>
      </w:r>
      <w:r>
        <w:rPr>
          <w:lang w:val="ne_NP" w:bidi="ne_NP"/>
        </w:rPr>
        <w:t>नाटकलाई केहि छिन रोक्नुहोस। पत्रुसको भूमिका खेल्ने कलाकारलाई सोध्नुहोस्, "तपाईं के महसुस गर्दै हुनुहुन्छ वा के सोच्दै हुनुहुन्छ?" व्यक्तिले "म डराएको छु, म अलमलमा छु, के सोच्ने भन्ने मलाई थाहा छैन" जस्ता कुराहरूको जवाफ दिन सक्छ। चेलाहरूको भूमिका खेल्ने कलाकारहरूलाई सोध्नुहोस्, "तपाईहरू के महसुस गर्दै हुनुहुन्छ वा के सोच्दै हुनुहुन्छ?" मानिसहरूले "हामीले परमेश्वरको आवाज सुनेका छौं, र यसले हामीलाई तर्सायो" वा "हामीले परमेश्वरको आवाज सुनेका छौं र अब हामीलाई येशू वास्तवमा को हुनुहुन्छ भनेर थाहा छ" जस्ता कुराहरूको जवाफ दिन सक्छन्। नाटकलाई जारी राख्नुहोस्।</w:t>
      </w:r>
    </w:p>
    <w:p>
      <w:pPr/>
      <w:r>
        <w:rPr>
          <w:lang w:val="ne_NP" w:bidi="ne_NP"/>
        </w:rPr>
      </w:r>
      <w:r>
        <w:rPr>
          <w:lang w:val="ne_NP" w:bidi="ne_NP"/>
        </w:rPr>
        <w:t>चेलाहरू र येशू फर्केर पहाडबाट तल जाँदै गर्दा, मानिसको पुत्र मृत्युबाट बौरि नउठेसम्म के भयो भन्ने कुरा कसैलाई नभन्नु भनेर येशूले तिनीहरूलाई बताउनुहुन्छ। येशूले "मृत्युबाट बौरिउठ्नु" भनेको मतलब के हो भनेर चेलाहरू प्रायः एकअर्कालाई सोध्छन्।</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 व्यक्तिले यस्तो प्रकारले जवाफ दिन सक्लान "म वास्तवमा को हुँ भनेर तिनीहरूलाई बताउने यो मेरो सही समय होइन" वा "म निराश छु, म तिनीहरूलाई भनिरहन्छु म मर्नु र फेरी जिवित भई उठ्नु आवश्यक छ तर तिनीहरूले अझै पनि बुझ्दैनन्।" नाटकलाई जारी राख्नुहोस्।</w:t>
      </w:r>
    </w:p>
    <w:p>
      <w:pPr/>
      <w:r>
        <w:rPr>
          <w:lang w:val="ne_NP" w:bidi="ne_NP"/>
        </w:rPr>
      </w:r>
      <w:r>
        <w:rPr>
          <w:lang w:val="ne_NP" w:bidi="ne_NP"/>
        </w:rPr>
        <w:t>चेलाहरूले येशूलाई सोध्छन् कि किन धार्मिक व्यवस्थाका शिक्षकहरूले एलिया फर्केर आउनुपर्छ भन्ने कुरामा जोड दिन्छन्। येशूले एलिया आएका छन् र धर्मशास्त्रले भविष्यवाणी गरे झैं उहाँलाई दुर्व्यवहार गरियो भनेर जवाफ दिनुहुन्छ। उहाँले भन्नुहुन्छ कि मानिसको पुत्रले पनि धर्मशास्त्रले भविष्यवाणी गरे झैं कष्ट भोग्नेछ।</w:t>
      </w:r>
    </w:p>
    <w:p>
      <w:pPr/>
      <w:r>
        <w:rPr>
          <w:lang w:val="ne_NP" w:bidi="ne_NP"/>
        </w:rPr>
      </w:r>
      <w:r>
        <w:rPr>
          <w:lang w:val="ne_NP" w:bidi="ne_NP"/>
        </w:rPr>
        <w:t xml:space="preserve">नाटकलाई केहि छिन रोक्नुहोस। येशूको भूमिका खेल्ने कलाकारलाई सोध्नुहोस्, "तपाईं के महसुस गर्दै हुनुहुन्छ वा के सोच्दै हुनुहुन्छ?" ती व्यक्तिले यस प्रकारका जवाफहरु दिन सक्लान, "मलाई थाहा छ कि सबै कुरा जस्तो हुनुपर्ने त्यस्तै भइरहेको छ," वा "म अगमवक्ताहरू मोशा र एलियासँग कुरा गरिरहेको छु र परमेश्वर बोल्नुभएको छ, यो पुष्टि भयो कि परमेश्वरको योजना पुरा भइरहेको छ ," वा "म दुखित छु कि जो धार्मिक व्यवस्थाका शिक्षक हुनुपर्ने तिनिहरूद्वारानै म माथि यस्तो व्यवहार हुनेछ ।" </w:t>
      </w:r>
      <w:r>
        <w:rPr>
          <w:lang w:val="ne_NP" w:bidi="ne_NP"/>
        </w:rPr>
      </w:r>
    </w:p>
    <w:p>
      <w:pPr>
        <w:pStyle w:val="Heading3"/>
      </w:pPr>
      <w:r>
        <w:rPr>
          <w:lang w:val="ne_NP" w:bidi="ne_NP"/>
        </w:rPr>
        <w:t>Step 5</w:t>
      </w:r>
    </w:p>
    <w:p>
      <w:pPr/>
      <w:r>
        <w:rPr>
          <w:lang w:val="ne_NP" w:bidi="ne_NP"/>
        </w:rPr>
      </w:r>
      <w:r>
        <w:rPr>
          <w:lang w:val="ne_NP" w:bidi="ne_NP"/>
        </w:rPr>
        <w:t xml:space="preserve"> अनुवादलाई सजिलोसँग बुझ्न मर्कूस ९:२–१३ श्रव्य संस्करण सुन्‍नुहोस्।</w:t>
      </w:r>
    </w:p>
    <w:p>
      <w:pPr/>
      <w:r>
        <w:rPr>
          <w:lang w:val="ne_NP" w:bidi="ne_NP"/>
        </w:rPr>
      </w:r>
      <w:r>
        <w:rPr>
          <w:lang w:val="ne_NP" w:bidi="ne_NP"/>
        </w:rPr>
        <w:t>यस चरणमा, समूहले यस खण्डमा रहेका प्रमुख-शब्दहरू र शब्दहरूको बारेमा छलफल गर्नेछन्।</w:t>
      </w:r>
    </w:p>
    <w:p>
      <w:pPr/>
      <w:r>
        <w:rPr>
          <w:lang w:val="ne_NP" w:bidi="ne_NP"/>
        </w:rPr>
      </w:r>
      <w:r>
        <w:rPr>
          <w:lang w:val="ne_NP" w:bidi="ne_NP"/>
        </w:rPr>
        <w:t xml:space="preserve">छ दिनपछि येशू एक्लै रहनकोलागि पत्रुस, याकूब र यूहन्नालाई लिएर एउटा अग्लो पहाडमा जानुभयो। ती मानिसहरूले हेरिरहेका बेला, येशूको </w:t>
      </w:r>
      <w:r>
        <w:rPr>
          <w:b/>
          <w:lang w:val="ne_NP" w:bidi="ne_NP"/>
        </w:rPr>
        <w:t>रूप परिवर्तन</w:t>
      </w:r>
      <w:r>
        <w:rPr>
          <w:lang w:val="ne_NP" w:bidi="ne_NP"/>
        </w:rPr>
        <w:t xml:space="preserve"> भयो, वा </w:t>
      </w:r>
      <w:r>
        <w:rPr>
          <w:b/>
          <w:lang w:val="ne_NP" w:bidi="ne_NP"/>
        </w:rPr>
        <w:t>रूपान्तरण</w:t>
      </w:r>
      <w:r>
        <w:rPr>
          <w:lang w:val="ne_NP" w:bidi="ne_NP"/>
        </w:rPr>
        <w:t xml:space="preserve"> भयो। रूप परिवर्तन वा रूपान्तरण गरिएको अर्थ पहिलेको भन्दा धेरै फरक देखिनको लागि उपस्थिति परिवर्तन गर्नु हो। यसको मतलब जादु रूपमा वा नराम्रो तरिकाले परिवर्तन हुनु होइन । येशू कुनै फरक व्यक्ति जस्तो देखिएन, उहाँ धेरै चम्किलोमात्र हुनुभयो। एक परमेश्वर हुनुहुन्छ जसले यो सम्भव बनाउनुभयो।</w:t>
      </w:r>
    </w:p>
    <w:p>
      <w:pPr/>
      <w:r>
        <w:rPr>
          <w:lang w:val="ne_NP" w:bidi="ne_NP"/>
        </w:rPr>
      </w:r>
      <w:r>
        <w:rPr>
          <w:lang w:val="ne_NP" w:bidi="ne_NP"/>
        </w:rPr>
        <w:t xml:space="preserve">उहाँका लुगाहरू चम्किलो सेतो भए, कुनै पनि पार्थिव ब्लीचले तिनीहरूलाई बनाउन सक्ने भन्दा धेरै सेतो। </w:t>
      </w:r>
      <w:r>
        <w:rPr>
          <w:b/>
          <w:lang w:val="ne_NP" w:bidi="ne_NP"/>
        </w:rPr>
        <w:t>ब्लीच</w:t>
      </w:r>
      <w:r>
        <w:rPr>
          <w:lang w:val="ne_NP" w:bidi="ne_NP"/>
        </w:rPr>
        <w:t xml:space="preserve"> एक रसायन हो जुन कपडा र अन्य वस्तुहरूलाई सेतो बनाउन प्रयोग गरिन्छ। यदि तपाईंसँग ब्लीच छैन भने, तपाईंले यो त्यस्तो चीज हो जसले लुगाहरूलाई शुद्ध सेतो बनाउँछ भनेर भन्न आवश्यक हुन सक्छ। वा तपाईं भन्न सक्नुहुन्छ कि उहाँका लुगाहरू कुनै पनि व्यक्तिले धुन सक्ने भन्दा बढी सेतो थिए।</w:t>
      </w:r>
    </w:p>
    <w:p>
      <w:pPr/>
      <w:r>
        <w:rPr>
          <w:lang w:val="ne_NP" w:bidi="ne_NP"/>
        </w:rPr>
      </w:r>
      <w:r>
        <w:rPr>
          <w:lang w:val="ne_NP" w:bidi="ne_NP"/>
        </w:rPr>
        <w:t xml:space="preserve">त्यसपछि एलिया र मोशा देखा परेर येशूसँग कुरा गर्न थाले। </w:t>
      </w:r>
      <w:r>
        <w:rPr>
          <w:b/>
          <w:lang w:val="ne_NP" w:bidi="ne_NP"/>
        </w:rPr>
        <w:t>एलिया</w:t>
      </w:r>
      <w:r>
        <w:rPr>
          <w:lang w:val="ne_NP" w:bidi="ne_NP"/>
        </w:rPr>
        <w:t xml:space="preserve"> धेरै पहिलेका अगमवक्ता हुन्। परमेश्वरले यहूदीहरूलाई भन्नुभयो कि एलिया जस्तो कोही ब्यक्ति मसीह अघि उहाँकोलागि मार्ग तयार गर्न आउनेछ। </w:t>
      </w:r>
      <w:r>
        <w:rPr>
          <w:b/>
          <w:lang w:val="ne_NP" w:bidi="ne_NP"/>
        </w:rPr>
        <w:t>मोशा</w:t>
      </w:r>
      <w:r>
        <w:rPr>
          <w:lang w:val="ne_NP" w:bidi="ne_NP"/>
        </w:rPr>
        <w:t xml:space="preserve"> पनि धेरै पहिलेका अगमवक्ता हुन्। परमेश्वरले मोशालाई व्यवस्था दिनुभयो जुन यहूदीहरूले पालन गरे।</w:t>
      </w:r>
    </w:p>
    <w:p>
      <w:pPr/>
      <w:r>
        <w:rPr>
          <w:lang w:val="ne_NP" w:bidi="ne_NP"/>
        </w:rPr>
      </w:r>
      <w:r>
        <w:rPr>
          <w:lang w:val="ne_NP" w:bidi="ne_NP"/>
        </w:rPr>
        <w:t xml:space="preserve">पत्रुसले उच्च स्वरले भने, "रब्बी, हामी यहाँ हुन पाउनु अचम्मको कुरा हो। </w:t>
      </w:r>
      <w:r>
        <w:rPr>
          <w:b/>
          <w:lang w:val="ne_NP" w:bidi="ne_NP"/>
        </w:rPr>
        <w:t>रब्बी</w:t>
      </w:r>
      <w:r>
        <w:rPr>
          <w:lang w:val="ne_NP" w:bidi="ne_NP"/>
        </w:rPr>
        <w:t xml:space="preserve"> एक यहूदी उपादी हो जसको अर्थ "मेरो महान ब्यक्ति " वा "मेरो महान शिक्षक" हो। यसको अर्थ एउटा विद्यालयको शिक्षक भन्ने होइन । यो शब्द "प्रभु" भन्दा फरक हो। प्रभुको अर्थ एक मालिक वा सायद एक ईश्वरिय प्राणी पनि हो। यहाँ रोक्नुहोस् र समूहको रूपमा छलफल गर्नुहोस् कि तपाईं रब्बीको लागि कुन शब्द वा वाक्यांश प्रयोग गर्नुहुनेछ। थप जानकारीको लागि मुख्य शब्दावलीमा </w:t>
      </w:r>
      <w:r>
        <w:rPr>
          <w:b/>
          <w:lang w:val="ne_NP" w:bidi="ne_NP"/>
        </w:rPr>
        <w:t>रब्बीलाई</w:t>
      </w:r>
      <w:r>
        <w:rPr>
          <w:lang w:val="ne_NP" w:bidi="ne_NP"/>
        </w:rPr>
        <w:t xml:space="preserve"> खोज्नुहोस्। अडियो रोक्‍नुहोस्। मर्कूसको पुस्तकभरि रब्बीको लागि त्यही शब्द प्रयोग गर्नुहोस्।</w:t>
      </w:r>
    </w:p>
    <w:p>
      <w:pPr/>
      <w:r>
        <w:rPr>
          <w:lang w:val="ne_NP" w:bidi="ne_NP"/>
        </w:rPr>
      </w:r>
      <w:r>
        <w:rPr>
          <w:lang w:val="ne_NP" w:bidi="ne_NP"/>
        </w:rPr>
        <w:t xml:space="preserve">पत्रुसले मोशा, एलिया र येशूको लागि तीन वटा आश्रयस्थान, पाल, वा छाप्रोहरू निर्माण गर्न सुझाव दिन्छन। पत्रुसले </w:t>
      </w:r>
      <w:r>
        <w:rPr>
          <w:b/>
          <w:lang w:val="ne_NP" w:bidi="ne_NP"/>
        </w:rPr>
        <w:t>वासस्थानकोलागि</w:t>
      </w:r>
      <w:r>
        <w:rPr>
          <w:lang w:val="ne_NP" w:bidi="ne_NP"/>
        </w:rPr>
        <w:t xml:space="preserve"> जुन शब्द प्रयोग गरे यहूदीहरूले तिनीहरूको बिशेष तम्बु वा छाप्रोवासको चाड जनाउन प्रयोग गरे। सायद यी आश्रयस्थानहरू रूखका हाँगाहरू वा कपडाबाट बनेका थिए। मानिसहरु परमेश्‍वरले तिनीहरूको सुरक्षा गर्नुभएको उत्सव मनाउन ७ दिनसम्‍म त्यस्तामा बस्थे। पालहरू मानिसहरूको घरहरू थिए जो एक ठाउँबाट अर्को ठाउँमा सार्दै गए, त्यसैले त्यसलाई तल झार्न र माथि ठड्याउन सजिलो थियो।</w:t>
      </w:r>
    </w:p>
    <w:p>
      <w:pPr/>
      <w:r>
        <w:rPr>
          <w:lang w:val="ne_NP" w:bidi="ne_NP"/>
        </w:rPr>
      </w:r>
      <w:r>
        <w:rPr>
          <w:lang w:val="ne_NP" w:bidi="ne_NP"/>
        </w:rPr>
        <w:t xml:space="preserve">रोक्‍नुहोस् र समूहमा, छाप्रोवासमा बनाउने छाप्राहरूको चित्र हेर्नुहोस्। अडियो रोक्‍नुहोस्। </w:t>
      </w:r>
    </w:p>
    <w:p>
      <w:pPr/>
      <w:r>
        <w:rPr>
          <w:lang w:val="ne_NP" w:bidi="ne_NP"/>
        </w:rPr>
      </w:r>
      <w:r>
        <w:rPr>
          <w:lang w:val="ne_NP" w:bidi="ne_NP"/>
        </w:rPr>
        <w:t xml:space="preserve">पछि, चेलाहरू र येशू फेरि पहाडबाट तल जानुभयो र येशूले तिनीहरूलाई </w:t>
      </w:r>
      <w:r>
        <w:rPr>
          <w:b/>
          <w:lang w:val="ne_NP" w:bidi="ne_NP"/>
        </w:rPr>
        <w:t>मानिसको पुत्र</w:t>
      </w:r>
      <w:r>
        <w:rPr>
          <w:lang w:val="ne_NP" w:bidi="ne_NP"/>
        </w:rPr>
        <w:t xml:space="preserve"> मृत्युबाट बौरि नउठेसम्म तिनीहरूले देखेका कुराहरू कसैलाई नभन्नु भन्नुभयो। मानिसको पुत्र एउटा यस्तो व्यक्ति हो जसलाई परमेश्वरले सबै अधिकार दिनुहुन्छ। तपाईंले मानिसको पुत्रको लागि अघिल्लो खण्डहरूमा प्रयोग गर्नुभएको त्यही वाक्यांश प्रयोग गर्नुहोस्। </w:t>
      </w:r>
      <w:r>
        <w:rPr>
          <w:b/>
          <w:lang w:val="ne_NP" w:bidi="ne_NP"/>
        </w:rPr>
        <w:t>मानिसको पुत्रको</w:t>
      </w:r>
      <w:r>
        <w:rPr>
          <w:lang w:val="ne_NP" w:bidi="ne_NP"/>
        </w:rPr>
        <w:t xml:space="preserve"> बारेमा थप जानकारीको लागि मुख्य शब्दावली हेर्नुहोस्।</w:t>
      </w:r>
    </w:p>
    <w:p>
      <w:pPr/>
      <w:r>
        <w:rPr>
          <w:lang w:val="ne_NP" w:bidi="ne_NP"/>
        </w:rPr>
      </w:r>
      <w:r>
        <w:rPr>
          <w:lang w:val="ne_NP" w:bidi="ne_NP"/>
        </w:rPr>
        <w:t>येशू आफूलाई मानिसको पुत्र भन्ने यो उपाधि दिँदा आफ्नो बारेमा तृतिय पुरुषमा बोल्नुहुन्छ। तपाईंले यसलाई अनुवाद गर्दा येशू आफ्नै बारेमा बोल्नुभएको हो भन्ने कुरामा स्पष्ट छ भनि निश्चित हुनुहोस्।</w:t>
      </w:r>
    </w:p>
    <w:p>
      <w:pPr/>
      <w:r>
        <w:rPr>
          <w:lang w:val="ne_NP" w:bidi="ne_NP"/>
        </w:rPr>
      </w:r>
      <w:r>
        <w:rPr>
          <w:lang w:val="ne_NP" w:bidi="ne_NP"/>
        </w:rPr>
        <w:t xml:space="preserve">येशूका चेलाहरूले उहाँलाई सोधे, "किन </w:t>
      </w:r>
      <w:r>
        <w:rPr>
          <w:b/>
          <w:lang w:val="ne_NP" w:bidi="ne_NP"/>
        </w:rPr>
        <w:t>धार्मिक व्यवस्थाका शिक्षकहरूले</w:t>
      </w:r>
      <w:r>
        <w:rPr>
          <w:lang w:val="ne_NP" w:bidi="ne_NP"/>
        </w:rPr>
        <w:t xml:space="preserve"> </w:t>
      </w:r>
      <w:r>
        <w:rPr>
          <w:b/>
          <w:lang w:val="ne_NP" w:bidi="ne_NP"/>
        </w:rPr>
        <w:t>मसीह</w:t>
      </w:r>
      <w:r>
        <w:rPr>
          <w:lang w:val="ne_NP" w:bidi="ne_NP"/>
        </w:rPr>
        <w:t xml:space="preserve"> आउनुअघि एलिया फर्केर आउनुपर्छ भन्ने कुरामा जोड दिन्छन्?" </w:t>
      </w:r>
      <w:r>
        <w:rPr>
          <w:b/>
          <w:lang w:val="ne_NP" w:bidi="ne_NP"/>
        </w:rPr>
        <w:t>व्यवस्थाका शिक्षकहरूलाई</w:t>
      </w:r>
      <w:r>
        <w:rPr>
          <w:lang w:val="ne_NP" w:bidi="ne_NP"/>
        </w:rPr>
        <w:t xml:space="preserve"> कहिलेकाँही शाश्त्री वा व्यवस्था लेख्ने मानिस भनेर अनुवाद गरिएको छ: तिनीहरू पवित्र धर्मशास्त्रबाट व्यवस्थाको व्याख्यामा विद्वान र विज्ञ थिए। यी व्याख्याहरू लेखिएका थिएनन्, तर कण्ठ गरेको हुन्थ्यो वा शिक्षकहरूले मौखिक रूपमा सिकाउथे। तपाईंले अघिल्लो खण्डहरूमा प्रयोग गर्नुभएको व्यवस्थाका शिक्षकहरूको लागि त्यही शब्द प्रयोग गर्नुहोस्। </w:t>
      </w:r>
      <w:r>
        <w:rPr>
          <w:b/>
          <w:lang w:val="ne_NP" w:bidi="ne_NP"/>
        </w:rPr>
        <w:t>ब्यवस्थाका शिक्षक</w:t>
      </w:r>
      <w:r>
        <w:rPr>
          <w:lang w:val="ne_NP" w:bidi="ne_NP"/>
        </w:rPr>
        <w:t xml:space="preserve"> बारेमा थप जानकारीको लागि मुख्य शब्दावलीमा हेर्नुहोस।</w:t>
      </w:r>
    </w:p>
    <w:p>
      <w:pPr/>
      <w:r>
        <w:rPr>
          <w:lang w:val="ne_NP" w:bidi="ne_NP"/>
        </w:rPr>
      </w:r>
      <w:r>
        <w:rPr>
          <w:b/>
          <w:lang w:val="ne_NP" w:bidi="ne_NP"/>
        </w:rPr>
        <w:t>मसीह</w:t>
      </w:r>
      <w:r>
        <w:rPr>
          <w:lang w:val="ne_NP" w:bidi="ne_NP"/>
        </w:rPr>
        <w:t xml:space="preserve"> येशूकोलागि दिएको नाम हो जसको अर्थ "परमेश्वरले बचाउनुहुन्छ। </w:t>
      </w:r>
      <w:r>
        <w:rPr>
          <w:b/>
          <w:lang w:val="ne_NP" w:bidi="ne_NP"/>
        </w:rPr>
        <w:t>ख्रीष्ट</w:t>
      </w:r>
      <w:r>
        <w:rPr>
          <w:lang w:val="ne_NP" w:bidi="ne_NP"/>
        </w:rPr>
        <w:t xml:space="preserve"> हिब्रू भाषामा "मसीह" शब्द हो, र यसको अर्थ कुनै विशेष कामको लागि परमेश्वरले अभिषिक्त गर्नुभएको वा नियुक्त गर्नुभएको व्यक्ति हो। पुरानो नियममा अगमवक्ताहरू, पूजाहारीहरू र राजाहरूलाई विशेष कार्यहरूको लागि अभिषिक्त गरिएको थियो। येशू यी सबै जस्तो हुनुहुन्छ, तर मर्कूस येशूलाई एक विशेष कार्यको लागि परमेश्वरले नियुक्त गर्नुभएको राजाको रूपमा हेर्छन्। तपाईंले मर्कूसको अन्य भागहरूमा प्रयोग गर्नुभएको जस्तै यहाँ मसीहको लागि त्यही शब्द प्रयोग गर्नुहोस्। </w:t>
      </w:r>
      <w:r>
        <w:rPr>
          <w:b/>
          <w:lang w:val="ne_NP" w:bidi="ne_NP"/>
        </w:rPr>
        <w:t>मसीहको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9:14–29</w:t>
      </w:r>
      <w:r>
        <w:rPr>
          <w:lang w:val="ne_NP" w:bidi="ne_NP"/>
        </w:rPr>
      </w:r>
    </w:p>
    <w:p>
      <w:pPr>
        <w:pStyle w:val="Heading3"/>
      </w:pPr>
      <w:r>
        <w:rPr>
          <w:lang w:val="ne_NP" w:bidi="ne_NP"/>
        </w:rPr>
        <w:t>Step 1</w:t>
      </w:r>
    </w:p>
    <w:p>
      <w:pPr/>
      <w:r>
        <w:rPr>
          <w:lang w:val="ne_NP" w:bidi="ne_NP"/>
        </w:rPr>
      </w:r>
      <w:r>
        <w:rPr>
          <w:lang w:val="ne_NP" w:bidi="ne_NP"/>
        </w:rPr>
        <w:t>यो कदममा, मर्कूस ९:१४–२९ सुन्‍नुहोस् र मनमा राख्‍नुहोस्।</w:t>
      </w:r>
    </w:p>
    <w:p>
      <w:pPr/>
      <w:r>
        <w:rPr>
          <w:lang w:val="ne_NP" w:bidi="ne_NP"/>
        </w:rPr>
      </w:r>
      <w:r>
        <w:rPr>
          <w:lang w:val="ne_NP" w:bidi="ne_NP"/>
        </w:rPr>
        <w:t>सम्भव छ भने मर्कूस ९:१४–२९को श्रव्य सामग्रीलाई तीन पटक तीन फरक संस्करणहरुमा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९:१४–२९ श्रव्य संस्करण सुन्‍नुहोस्।</w:t>
      </w:r>
    </w:p>
    <w:p>
      <w:pPr/>
      <w:r>
        <w:rPr>
          <w:lang w:val="ne_NP" w:bidi="ne_NP"/>
        </w:rPr>
      </w:r>
      <w:r>
        <w:rPr>
          <w:lang w:val="ne_NP" w:bidi="ne_NP"/>
        </w:rPr>
        <w:t>येशू पत्रुस, याकूब र यू्‍हन्‍नासँग अग्‍लो पहाडमाथि भर्खर पुग्नु भएको छ। उँहाहरू त्‍यहाँ हुँदा, येशूको रूप परिवर्तन भयो अनि येशूको छेउमा एलिया र मोशा देखा परे । स्‍वर्गबाट परमेश्‍वरको स्‍वर आयो अनि येशूको बारेमा यसो भन्‍यो, "यिनी मेरा छोरा हुन्। उनको कुरा सुन।"</w:t>
      </w:r>
    </w:p>
    <w:p>
      <w:pPr/>
      <w:r>
        <w:rPr>
          <w:lang w:val="ne_NP" w:bidi="ne_NP"/>
        </w:rPr>
      </w:r>
      <w:r>
        <w:rPr>
          <w:lang w:val="ne_NP" w:bidi="ne_NP"/>
        </w:rPr>
        <w:t>येशू पत्रुस, याकूब र यूहन्‍नासँग पहाडबाट तल ओर्लनुभयो अनि अरू चेलाहरूकहाँ जानुभयो । येशूले ती अरू चेलाहरूका वरिपरी मानिसहरूका भीड भेट्टाउनुभयो । जब मानिसका भीडले येशूलाई देख्छन तब उहाँलाई त्याहाँ देखेर तिनीहरू छक्‍क परेका छन्। येशूलाई अभिवादन गर्न वा स्‍वागत गर्नलाई मानिसहरू दगुर्छन । त्‍यस भीडमा व्‍यवस्‍थाका शिक्षकहरू छन्। व्‍यवस्‍थाका शिक्षकहरू र चेलाहरू केही कुराको बारेमा वादविवाद गर्दैछन्। वास्तवमा, तब येशूले तिनीहरूलाई सोध्‍नु हुन्छ "तिनीहरूसँग केको बारेमा वादविवाद गर्दै छौ?" उहाँले धार्मिक अगुवाहरू वा चेलाहरू कोसँग कुरा गर्दै हुनुहुन्छ त्‍यो हामीलाई थाह छैन । येशूले चेलाहरूसँग कुरा गर्दै हुनुहुन्छ भनि धेरै विद्‍वानहरू विश्‍वास गर्छन्‌। कुनै कुनै शंस्‍करणले यस्तो कुरा भन्‍दछ, "यो बहस केको बारेमा हो?"</w:t>
      </w:r>
    </w:p>
    <w:p>
      <w:pPr/>
      <w:r>
        <w:rPr>
          <w:lang w:val="ne_NP" w:bidi="ne_NP"/>
        </w:rPr>
      </w:r>
      <w:r>
        <w:rPr>
          <w:lang w:val="ne_NP" w:bidi="ne_NP"/>
        </w:rPr>
        <w:t xml:space="preserve">भिडबाट एकजना ब्यक्तिले येशूलाई जवाफ दिनु कुनै असामान्य कुरा होइन। येशुलाई जवाफ दिने मानिस नै सम्‍भवत: वादविवादको कारण हो। केको बारेमा वादविवाद भएको थियो होला भनेर यसले अलिकति हामीलाई बताउँछ। यो मानिस आफ्नो भूत लागेको छोरालाई लिएर येशूलाई भेट्‌न आउँछन ताकि उ निको होस। अधिनमा पारिनु भनेको केही कुराले कब्‍जामा लिनु हो । </w:t>
      </w:r>
    </w:p>
    <w:p>
      <w:pPr/>
      <w:r>
        <w:rPr>
          <w:lang w:val="ne_NP" w:bidi="ne_NP"/>
        </w:rPr>
      </w:r>
      <w:r>
        <w:rPr>
          <w:lang w:val="ne_NP" w:bidi="ne_NP"/>
        </w:rPr>
        <w:t xml:space="preserve">रोकिनुहोस्‌ अनि एउटा समुहमा यो प्रश्‍नको छलफल गर्नुहोस्‌ : तपाईंलाई थाह भएको भुतले सताएको मानिसको बारेमा बताउनुहोस्‌ । तिनीहरूलाई भुतले सताएको कुरा तपाईंले कसरी थाह पाउनुभयो ? तिनीहरूले के गरे? अडियो रोक्‍नुहोस्। </w:t>
      </w:r>
    </w:p>
    <w:p>
      <w:pPr/>
      <w:r>
        <w:rPr>
          <w:lang w:val="ne_NP" w:bidi="ne_NP"/>
        </w:rPr>
      </w:r>
      <w:r>
        <w:rPr>
          <w:lang w:val="ne_NP" w:bidi="ne_NP"/>
        </w:rPr>
        <w:t xml:space="preserve">यस दुष्ट आत्माले दुष्ट आत्माहरूको स्वभाव देखाउँछ, जसले जीवनलाई नष्ट गर्छ। केटामा विभिन्न लक्षणहरू छन जस्तैः बोल्न नसक्नु। आत्माले केटालाई भुइँमा फ्याँकिदिन्छ र उसले मुखबाट फिँज काड्छ, सँगै दाँत किड्छ र अररो हुन्छ, जसको अर्थ धेरै थकित पनि भएकोहुन सक्छ। बुबाले चेलाहरूलाई आफ्नो छोरालाई निको पार्न आग्रह गर्छन्। त्यस समयमा, मानिसहरूले गुरू नहुँदा चेलाहरूले गुरूले झै गर्छन् भन्ने विश्वास गर्थे। चेलाहरू पनि केटोलाई निको पार्न सकिन्छ भन्ने कुरामा विश्वस्त थिए। येशूले तिनीहरूलाई पहिलेनै यी प्रकारका कामहरू गर्न आज्ञा दिनुभएको थियो, र तिनीहरू सफल भएका थिए। तर चेलाहरू केटालाई निको पार्न सक्षम भएनन् र किन हो भनेर कसैले बुझे जस्तो पनि लाग्दैन। </w:t>
      </w:r>
    </w:p>
    <w:p>
      <w:pPr/>
      <w:r>
        <w:rPr>
          <w:lang w:val="ne_NP" w:bidi="ne_NP"/>
        </w:rPr>
      </w:r>
      <w:r>
        <w:rPr>
          <w:lang w:val="ne_NP" w:bidi="ne_NP"/>
        </w:rPr>
        <w:t xml:space="preserve">यहाँ रोकिनुहोस् र एउटा समूहको रूपमा यस प्रश्नको छलफल गर्नुहोस्: तपाईंको संस्कृतिमा, धार्मिकअगुवाका चेलाहरूले अगुवा नहुँदा पनि कस्तो प्रकारका कामहरू गर्न सक्छन्? अडियो रोक्‍नुहोस्। </w:t>
      </w:r>
    </w:p>
    <w:p>
      <w:pPr/>
      <w:r>
        <w:rPr>
          <w:lang w:val="ne_NP" w:bidi="ne_NP"/>
        </w:rPr>
      </w:r>
      <w:r>
        <w:rPr>
          <w:lang w:val="ne_NP" w:bidi="ne_NP"/>
        </w:rPr>
        <w:t>येशू त्यहाँ पुग्दा, उहाँले एउटा प्रश्न सोध्नुहुन्छ जसको जवाफको आशा उहाँले गर्नुहुन्न। उहाँले सोध्नुहुन्छ, "म कति लामो समयसम्म तिमिहरूसँग रहुँ," वा "मैले कति लामो समय तिमिहरूलाई सहुँ।? तिनीहरूको विश्वासको अभाव र भरोसाको कमी देखेर उहाँ निराश हुनुहुन्छ। येशूले मानिसहरूलाई "उहाँमाथि विश्वास नगर्ने पुस्ता" भन्नुहुन्छ। केही अनुवादहरूले "अविश्वासी मानिसहरू" मात्र भन्छन्। येशू सम्भवत: आफ्ना चेलाहरूसँग मात्र होइन, तर व्यवस्थाका शिक्षकहरू, साथै भीडमा उभिएका मानिसहरूसँग पनि कुरा गर्नुहुन्छ। भीडले केटालाई येशूकहाँ ल्याउँदा, दुष्टात्माले केटालाई फ्याँकेर लछारपछार पारेर येशूको उपस्थितिको प्रतिक्रिया दिन्छ।</w:t>
      </w:r>
    </w:p>
    <w:p>
      <w:pPr/>
      <w:r>
        <w:rPr>
          <w:lang w:val="ne_NP" w:bidi="ne_NP"/>
        </w:rPr>
      </w:r>
      <w:r>
        <w:rPr>
          <w:lang w:val="ne_NP" w:bidi="ne_NP"/>
        </w:rPr>
        <w:t xml:space="preserve">येशूले केटालाई कति समयदेखि यसलाई सताएको छ भनेर सोध्नुहुन्छ। बुबाको जवाफलाई वास्ता नगरी येशूले केटालाई निको पार्नुहुनेछ; तापनि, बुबाको जवाफले येशूलाई केटाप्रति धेरै दयालु बनाउँछ। साथै, भीडले सोचेको हुन सक्छ कि भुतले सताएको जति धेरै समय भएको छ, यसलाई निको पार्न त्यति नै कठिन हुन सक्छ। बुबा भन्छन् कि केटो सानो भएदेखि भुतले प्राय: केटालाई आगो वा पानीमा फालेर मार्ने प्रयास गर्थ्यो। मानिसले येशूलाई उहाँले सक्नुहुन्छ भने मद्दत गर्न आग्रह गर्दछ। येशू छक्क पर्नुहुन्छ! येशूले सोध्नुहुन्छ, </w:t>
      </w:r>
      <w:r>
        <w:rPr>
          <w:b/>
          <w:lang w:val="ne_NP" w:bidi="ne_NP"/>
        </w:rPr>
        <w:t>"यदि मैले सक्छु</w:t>
      </w:r>
      <w:r>
        <w:rPr>
          <w:lang w:val="ne_NP" w:bidi="ne_NP"/>
        </w:rPr>
        <w:t xml:space="preserve"> भने भनेर तिमी किन सोध्छौ?" येशुले यो भन्नु भएको छ कि यशु हुनुहुन्छ, जो हुनुहुन्छ भनेर येशुमा बिश्वास गर्नेहरूकालागी जे पनि सम्भव छ। मानिसले धेरै इमान्दार तरिकाले जवाफ दिन्छ। उ विश्वास गर्न चाहन्छ, कि यशुले सबैथोक गर्न सक्नु हुन्छ तर विश्वास गर्न कत्ति गाह्रो छ भनेर उसलाई थाह छ। उसले मद्दत माग्छ। उसले येशूसँग मद्दत माग्छ किनभने येशूले उसलाई मद्दत दिनुहुन्छ।</w:t>
      </w:r>
    </w:p>
    <w:p>
      <w:pPr/>
      <w:r>
        <w:rPr>
          <w:lang w:val="ne_NP" w:bidi="ne_NP"/>
        </w:rPr>
      </w:r>
      <w:r>
        <w:rPr>
          <w:lang w:val="ne_NP" w:bidi="ne_NP"/>
        </w:rPr>
        <w:t xml:space="preserve">यहाँ रोकिनुहोस् र एउटा समूहको रूपमा यस प्रश्नको छलफल गर्नुहोस्: परमेश्वरले परिस्थितिको हेरचाह गर्न सक्नुहुन्छ भनि तपाईंले विश्वास गर्न संघर्ष गर्नुपरेको बेलाको बारेमा कुरा गर्नुहोस्। त्यस क्षणमा परमेश्वरमा विश्वास गर्न किन गाह्रो भयो? अडियो रोक्‍नुहोस्। </w:t>
      </w:r>
    </w:p>
    <w:p>
      <w:pPr/>
      <w:r>
        <w:rPr>
          <w:lang w:val="ne_NP" w:bidi="ne_NP"/>
        </w:rPr>
      </w:r>
      <w:r>
        <w:rPr>
          <w:lang w:val="ne_NP" w:bidi="ne_NP"/>
        </w:rPr>
        <w:t>जब येशूले त्यस मानिससँग कुरा गर्दै गर्दा, भीड बढ्दै जान्छ येशूले सामान्यतया ठूलो भीडको अगाडि दुष्ट आत्माहरूबाट मानिसहरूलाई निको पार्न मन पराउँनुहुन्न, सायद त्यसैले भीड अझ ठूलो हुनुअघिनै उहाँले चाँडै कदम चाल्नु भएको जस्तो देखिन्छ। येशूले आत्मालाई केटाबाट बाहिर निस्कन आज्ञा गर्दा, आत्माले केटालाई फेरि हिंस्रक प्रतिक्रिया गराउँछ। त्यसपछि केटो लाश वा मृत शरीर जस्तो देखिन्छ। ऊ मरेको जस्तो देखिन्छ। यद्यपि, भाषालाई हेर्दा केटो वास्तवमा मरेको छैन भन्ने संकेत गर्छ, तर ऊ मरेको जस्तो देखिन्छ। धेरै मानिसहरूले केटो मरिसकेको छ भन्ने सोच्छन्, तर येशूले केटालाई उठ्न मद्दत गर्नुहुन्छ।</w:t>
      </w:r>
    </w:p>
    <w:p>
      <w:pPr/>
      <w:r>
        <w:rPr>
          <w:lang w:val="ne_NP" w:bidi="ne_NP"/>
        </w:rPr>
      </w:r>
      <w:r>
        <w:rPr>
          <w:lang w:val="ne_NP" w:bidi="ne_NP"/>
        </w:rPr>
        <w:t>पछि, येशू आफ्ना चेलाहरूसँग एउटा घरमा एक्लै हुनुहुन्छ। चमत्कारिक चङ्गाई भएपछि तिनीहरू प्राय: सँगै भेला हुने गर्थे। येशूले भीडबाट टाढाएक्लै आफ्ना चेलाहरूलाई कुराहरू बुझाउन यी समयलाई प्रयोग गर्नुहुन्छ। यस कथामा येशूका चेलाहरू अलमलमा छन्। पहिलेनै तिनीहरूलाई भूतहरू भगाउने अधिकार दिइएको थियो, तर यो अवस्थामा किन यसले काम गरेन? येशूले चेलाहरूलाई भन्नुहुन्छ कि यस प्रकारको भूतआत्मा प्रार्थनाद्वारा मात्र बाहिर निस्कन्छ। येशूको जवाफले तिनीहरूलाई पहिला एकचोटि दिइएको अधिकारमा मात्र तिनीहरूले भरोसा गर्नु हुँदैन भनेर देखाउँछ। हरेक पटक यस्तो अवस्थामा आउँदा तिनीहरूले विश्वास गर्नुपर्छ र प्रार्थना गर्नुपर्छ। तिनीहरूले आफ्नै क्षमताहरूमा होइन, तर परमेश्वरमा मात्र भरोसा गर्न सक्छन्। यसैले तिनीहरूले हरेक पटक प्रार्थना गर्नु आवश्यक 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९:१४–२९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येशू, याकूब, यूहन्ना र पत्रुस अन्य चेलाहरूकहाँ फर्किनुहुन्छ। तिनीहरूले चेलाहरूलाई ठूलो भीडमा व्यवस्थाका शिक्षकहरूसँग बहस गरिरहेको भेट्टाउँछन्। भीडले येशूलाई देखेपछि तिनीहरू छक्क परेर उहाँलाई अभिवादन गर्न दगुरे।</w:t>
      </w:r>
    </w:p>
    <w:p>
      <w:pPr/>
      <w:r>
        <w:rPr>
          <w:lang w:val="ne_NP" w:bidi="ne_NP"/>
        </w:rPr>
      </w:r>
      <w:r>
        <w:rPr>
          <w:b/>
          <w:lang w:val="ne_NP" w:bidi="ne_NP"/>
        </w:rPr>
        <w:t>दोस्रो दृश्यमा:</w:t>
      </w:r>
      <w:r>
        <w:rPr>
          <w:lang w:val="ne_NP" w:bidi="ne_NP"/>
        </w:rPr>
        <w:t xml:space="preserve"> येशूले सोध्नुहुन्छ, "यो बहस केको बारेमा हो?" भीडमा रहेका एकजना मानिसले भन्छ, "गुरुज्यू, मैले मेरो छोरालाई तपाईंकहाँ ल्याएँ। त्यसलाई दुष्ट आत्माले समातेको छ। त्यसले त्यसलाई गुंगो बनाउँछ, त्यसलाई भुइँमा फ्याँकिदिन्छ, त्यसको मुखमा फिँज आउने बनाउँछ र दाँत किट्छ र त्यसलाई पक्षाघात बनाउँछ। मैले तपाईंका चेलाहरूलाई त्यसलाई हटाउन आग्रह गरें, तर तिनीहरूले सकेनन्।" येशूले भन्नुहुन्छ, "कति लामो समयसम्म मैले तिमीहरूलाई सहि रहौं! उसलाई मकहाँ ल्याऊ!"</w:t>
      </w:r>
    </w:p>
    <w:p>
      <w:pPr/>
      <w:r>
        <w:rPr>
          <w:lang w:val="ne_NP" w:bidi="ne_NP"/>
        </w:rPr>
      </w:r>
      <w:r>
        <w:rPr>
          <w:b/>
          <w:lang w:val="ne_NP" w:bidi="ne_NP"/>
        </w:rPr>
        <w:t>तेस्रो दृश्यमा:</w:t>
      </w:r>
      <w:r>
        <w:rPr>
          <w:lang w:val="ne_NP" w:bidi="ne_NP"/>
        </w:rPr>
        <w:t xml:space="preserve"> मानिसहरूले केटालाई येशूकहाँ ल्याउँछन्। केटामा भएको दुष्ट आत्माले येशूलाई देखेपछि त्यसले केटालाई भुइँमा फ्याँकिदिन्छ र केटाले मुखमा फीँज लिएर वरिपरि घुम्न थाल्छ। येशूले केटाको बुबालाई सोध्नुहुन्छ, "ऊ कति समयदेखि यस्तो छ?" बुबाले जवाफ दिनुहुन्छ, "ऊ बाल्यकालदेखि नै यस्तै छ। दुष्ट आत्माले मेरो छोरालाई मार्न खोज्छ र प्राय: पानी वा आगोमा फ्याँकिदिन्छ। यदि तपाईं सक्नुहुन्छ भने हामीमाथि दया देखाउनुहोस् र हामीलाई मद्दत गर्नुहोस्!" येशूले जवाफ दिनुहुन्छ, "यदि मैले सक्छु भने' भन्नुको तिम्रो मतलब के हो? विश्वास गर्ने व्यक्तिको लागि सबै कुरा सम्भव छ।" मानिसले तुरून्त भन्छ, "म विश्वास गर्छु। मेरो अविश्वासलाई जित्न मलाई मद्दत गर्नुहोस्!"</w:t>
      </w:r>
    </w:p>
    <w:p>
      <w:pPr/>
      <w:r>
        <w:rPr>
          <w:lang w:val="ne_NP" w:bidi="ne_NP"/>
        </w:rPr>
      </w:r>
      <w:r>
        <w:rPr>
          <w:b/>
          <w:lang w:val="ne_NP" w:bidi="ne_NP"/>
        </w:rPr>
        <w:t>चौथो दृश्यमा:</w:t>
      </w:r>
      <w:r>
        <w:rPr>
          <w:lang w:val="ne_NP" w:bidi="ne_NP"/>
        </w:rPr>
        <w:t xml:space="preserve"> भीड बढ्दै गएको देखेपछि येशूले केटालाई छाड्न दुष्ट आत्मालाई आज्ञा गर्नुहुन्छ। दुष्ट आत्माले चिच्याउँछ, केटालाई बलपूर्वक हल्लाउँछ र छाड्छ। भीडले केटो मरेको जस्तो देखिन्छ भन्छ, तर येशूले केटाको हात समात्नुहुन्छ र उसलाई उठाउनुहुन्छ। केटो उठ्छ।</w:t>
      </w:r>
    </w:p>
    <w:p>
      <w:pPr/>
      <w:r>
        <w:rPr>
          <w:lang w:val="ne_NP" w:bidi="ne_NP"/>
        </w:rPr>
      </w:r>
      <w:r>
        <w:rPr>
          <w:b/>
          <w:lang w:val="ne_NP" w:bidi="ne_NP"/>
        </w:rPr>
        <w:t>पाँचौ दृश्यमा:</w:t>
      </w:r>
      <w:r>
        <w:rPr>
          <w:lang w:val="ne_NP" w:bidi="ne_NP"/>
        </w:rPr>
        <w:t xml:space="preserve"> पछि, येशू र चेलाहरू एउटा घरमा एक्लै हुन्छन्। उहाँका चेलाहरूले उहाँलाई सोध्छन्, "हामीले किन दुष्ट आत्मालाई भगाउन सकेनौं?" येशूले जवाफ दिनुहुन्छ, "त्यस प्राकारको दुष्ट आत्माले प्रार्थनाद्वारा मात्र छोड्छ।"</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ठूलो भीड</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एउटा मानिस जसको छोरालाई दुष्ट आत्मा छ</w:t>
      </w:r>
    </w:p>
    <w:p>
      <w:pPr>
        <w:pStyle w:val="ListBullet"/>
        <w:spacing w:line="240" w:lineRule="auto"/>
        <w:ind w:left="720"/>
      </w:pPr>
      <w:r>
        <w:rPr>
          <w:lang w:val="ne_NP" w:bidi="ne_NP"/>
        </w:rPr>
      </w:r>
      <w:r>
        <w:rPr>
          <w:lang w:val="ne_NP" w:bidi="ne_NP"/>
        </w:rPr>
        <w:t>दुष्ट आत्मा भएको केटो</w:t>
      </w:r>
    </w:p>
    <w:p>
      <w:pPr/>
      <w:r>
        <w:rPr>
          <w:lang w:val="ne_NP" w:bidi="ne_NP"/>
        </w:rPr>
      </w:r>
      <w:r>
        <w:rPr>
          <w:lang w:val="ne_NP" w:bidi="ne_NP"/>
        </w:rPr>
        <w:t>समूहको रूपमा, खण्डको सेटिङको यी भागहरूमा ध्यान दिनुहोस्: येशू, याकूब, यूहन्ना र पत्रुस पहाडमा गएपछि र येशूको परिवर्तन भएपछिको कथा हो यो। धेरैजसो कथा एउटा गाउँमा घट्छ, सम्भवत गालीलमा तर हामीलाई ठ्याक्कै कहाँ थाहा छैन। यो कथाको अन्तिम भाग मात्र हो जुन एउटा घरमा घटेको छ।</w:t>
      </w:r>
    </w:p>
    <w:p>
      <w:pPr/>
      <w:r>
        <w:rPr>
          <w:lang w:val="ne_NP" w:bidi="ne_NP"/>
        </w:rPr>
      </w:r>
      <w:r>
        <w:rPr>
          <w:lang w:val="ne_NP" w:bidi="ne_NP"/>
        </w:rPr>
        <w:t>तिनीहरू अन्य चेलाहरूसँग सामेल हुन फेरि पहाडबाट तल आउँदैछन्। तिनीहरूले अरू चेलाहरू भेट्टाउँदा, चेलाहरूले व्यवस्थाका शिक्षकहरूसँग बहस गरिरहेका छन् र ठूलो भीड तिनीहरूको वरिपरि हुन्छ।</w:t>
      </w:r>
    </w:p>
    <w:p>
      <w:pPr/>
      <w:r>
        <w:rPr>
          <w:lang w:val="ne_NP" w:bidi="ne_NP"/>
        </w:rPr>
      </w:r>
      <w:r>
        <w:rPr>
          <w:lang w:val="ne_NP" w:bidi="ne_NP"/>
        </w:rPr>
        <w:t xml:space="preserve">यहाँ रोकिनुहोस् र समूहको रूपमा यस प्रश्नको छलफल गर्नुहोस्: तपाईं आराम को शान्त समय वा शान्त समयबाट अराजकताको क्षणहरूतिर फर्केर आउनुभएको बारेमा कुरा गर्नुहोस्। तपाईंलाई कस्तो महसुस भइरहेको थियो? अडियो रोक्‍नुहोस्। </w:t>
      </w:r>
    </w:p>
    <w:p>
      <w:pPr/>
      <w:r>
        <w:rPr>
          <w:lang w:val="ne_NP" w:bidi="ne_NP"/>
        </w:rPr>
      </w:r>
      <w:r>
        <w:rPr>
          <w:lang w:val="ne_NP" w:bidi="ne_NP"/>
        </w:rPr>
        <w:t>येशूले समूहलाई सोध्नुहुन्छ "यो बहस केको बारेमा हो?" उहाँले चेलाहरू र व्यवस्थाका शिक्षकहरूसँग कुरा गरिरहेको हुन सक्छ, वा उहाँले सम्पूर्ण भीडलाई सोधिरहेको हुन सक्छ। भीडमा रहेका एकजना मानिसले आफ्नो दुष्ट आत्मालागेको छोरालाई येशूका चेलाहरूकहाँ ल्याएको तर तिनीहरूले दुष्ट आत्मालाई भगाउन नसकेको कुरा ब्याख्या गर्दै जवाफ दिन्छन।</w:t>
      </w:r>
    </w:p>
    <w:p>
      <w:pPr/>
      <w:r>
        <w:rPr>
          <w:lang w:val="ne_NP" w:bidi="ne_NP"/>
        </w:rPr>
      </w:r>
      <w:r>
        <w:rPr>
          <w:lang w:val="ne_NP" w:bidi="ne_NP"/>
        </w:rPr>
        <w:t>येशूले भन्नुभएको बेलामा येशू सम्भवत सम्पूर्ण भीडसँग कुरा गर्दै हुनुहुन्छ, "हे अविश्वासी पुस्ता! मैले कति लामो समयसम्म तिमीलाई सहन सक्छु?" त्यसपछि उहाँले केटालाई आफूकहाँ ल्याउन आग्रह गर्नुहुन्छ। दुष्ट आत्माले येशूलाई देखेपछि आत्माले केटालाई भुइँमा फ्याँकिदिन्छ र केटालाई मुखमा फिज लिएर वरिपरि घुम्न बाध्य बनाउँछ। येशूले केटो कति समयदेखि यस्तो छ भनेर बुबालाई सोध्नुहुन्छ।</w:t>
      </w:r>
    </w:p>
    <w:p>
      <w:pPr/>
      <w:r>
        <w:rPr>
          <w:lang w:val="ne_NP" w:bidi="ne_NP"/>
        </w:rPr>
      </w:r>
      <w:r>
        <w:rPr>
          <w:lang w:val="ne_NP" w:bidi="ne_NP"/>
        </w:rPr>
        <w:t>बुबाले जवाफ दिनुहुन्छ, "ऊ बाल्यकालदेखि नै यस्तै छ। दुष्ट आत्माले मेरो छोरालाई मार्न खोज्छ र प्राय: पानी वा आगोमा फ्याँकिदिन्छ। यदि तपाईं सक्नुहुन्छ भने हामीमाथि दया देखाउनुहोस् र हामीलाई मद्दत गर्नुहोस्!"</w:t>
      </w:r>
    </w:p>
    <w:p>
      <w:pPr/>
      <w:r>
        <w:rPr>
          <w:lang w:val="ne_NP" w:bidi="ne_NP"/>
        </w:rPr>
      </w:r>
      <w:r>
        <w:rPr>
          <w:lang w:val="ne_NP" w:bidi="ne_NP"/>
        </w:rPr>
        <w:t>येशूले जवाफ दिनुहुन्छ, "यदि मैले सक्छु भने' भन्नुको तिम्रो मतलब के हो? विश्वास गर्ने व्यक्तिको लागि सबै कुरा सम्भव छ।"</w:t>
      </w:r>
    </w:p>
    <w:p>
      <w:pPr/>
      <w:r>
        <w:rPr>
          <w:lang w:val="ne_NP" w:bidi="ne_NP"/>
        </w:rPr>
      </w:r>
      <w:r>
        <w:rPr>
          <w:lang w:val="ne_NP" w:bidi="ne_NP"/>
        </w:rPr>
        <w:t>मानिसले तुरून्त भन्छ, "म विश्वास गर्छु। मेरो अविश्वासलाई जित्न मलाई मद्दत गर्नुहोस्!"</w:t>
      </w:r>
    </w:p>
    <w:p>
      <w:pPr/>
      <w:r>
        <w:rPr>
          <w:lang w:val="ne_NP" w:bidi="ne_NP"/>
        </w:rPr>
      </w:r>
      <w:r>
        <w:rPr>
          <w:lang w:val="ne_NP" w:bidi="ne_NP"/>
        </w:rPr>
        <w:t>येशूले ठूलो भीड जम्मा भएको देखेपछि केटालाई छाड्न दुष्ट आत्मालाई आज्ञा गर्नुहुन्छ। दुष्ट आत्माले चिच्याउँछ, केटालाई बलपूर्वक हल्लाउँछ र छाड्छ। केटो मरेको जस्तो देखिन्छ, र अधिकांश भीडले ऊ मरेको छ भन्ने सोच्छन्। तर येशूले केटाको हात समात्नुहुन्छ, उसलाई उठाउनुहुन्छ र केटो उठ्छ।</w:t>
      </w:r>
    </w:p>
    <w:p>
      <w:pPr/>
      <w:r>
        <w:rPr>
          <w:lang w:val="ne_NP" w:bidi="ne_NP"/>
        </w:rPr>
      </w:r>
      <w:r>
        <w:rPr>
          <w:lang w:val="ne_NP" w:bidi="ne_NP"/>
        </w:rPr>
        <w:t>येशू र उहाँका चेलाहरूले भीडलाई छाडेर जानुभएको छ र अब तिनीहरू एउटा घरमा एक्लै छन्। चेलाहरूले गोप्य रूपमा येशूलाई सोध्छन् कि तिनीहरूले किन केटालाई छाड्न दुष्ट आत्मालाई आज्ञा गर्न सकेनन्। येशूले जवाफ दिनुहुन्छ, "यस किसिमको दुष्ट आत्मालाई प्रार्थनाद्वारा मात्र बाहिर निकाल्न सकिन्छ।"</w:t>
      </w:r>
    </w:p>
    <w:p>
      <w:pPr/>
      <w:r>
        <w:rPr>
          <w:lang w:val="ne_NP" w:bidi="ne_NP"/>
        </w:rPr>
      </w:r>
      <w:r>
        <w:rPr>
          <w:lang w:val="ne_NP" w:bidi="ne_NP"/>
        </w:rPr>
        <w:t>अब, समूहले स्टोरीबोर्ड, तयार पार्न, चित्र कोरेर वा बस्तुहरू प्रयोग गरेर यस खण्ड र कार्यलाई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९:१४–२९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 xml:space="preserve"> यस खण्डमा ५ वटा दृश्यहरू छन्।</w:t>
      </w:r>
    </w:p>
    <w:p>
      <w:pPr/>
      <w:r>
        <w:rPr>
          <w:lang w:val="ne_NP" w:bidi="ne_NP"/>
        </w:rPr>
      </w:r>
      <w:r>
        <w:rPr>
          <w:lang w:val="ne_NP" w:bidi="ne_NP"/>
        </w:rPr>
        <w:t>यस कथामा यि पात्रहरु समावेश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ठूलो भीड</w:t>
      </w:r>
    </w:p>
    <w:p>
      <w:pPr>
        <w:pStyle w:val="ListBullet"/>
        <w:spacing w:line="240" w:lineRule="auto"/>
        <w:ind w:left="720"/>
      </w:pPr>
      <w:r>
        <w:rPr>
          <w:lang w:val="ne_NP" w:bidi="ne_NP"/>
        </w:rPr>
      </w:r>
      <w:r>
        <w:rPr>
          <w:lang w:val="ne_NP" w:bidi="ne_NP"/>
        </w:rPr>
        <w:t>व्यवस्थाको शिक्षकहरू</w:t>
      </w:r>
    </w:p>
    <w:p>
      <w:pPr>
        <w:pStyle w:val="ListBullet"/>
        <w:spacing w:line="240" w:lineRule="auto"/>
        <w:ind w:left="720"/>
      </w:pPr>
      <w:r>
        <w:rPr>
          <w:lang w:val="ne_NP" w:bidi="ne_NP"/>
        </w:rPr>
      </w:r>
      <w:r>
        <w:rPr>
          <w:lang w:val="ne_NP" w:bidi="ne_NP"/>
        </w:rPr>
        <w:t>एउटा मानिस जसको छोरालाई दुष्ट आत्मा छ</w:t>
      </w:r>
    </w:p>
    <w:p>
      <w:pPr>
        <w:pStyle w:val="ListBullet"/>
        <w:spacing w:line="240" w:lineRule="auto"/>
        <w:ind w:left="720"/>
      </w:pPr>
      <w:r>
        <w:rPr>
          <w:lang w:val="ne_NP" w:bidi="ne_NP"/>
        </w:rPr>
      </w:r>
      <w:r>
        <w:rPr>
          <w:lang w:val="ne_NP" w:bidi="ne_NP"/>
        </w:rPr>
        <w:t>दुष्ट आत्मा भएको केटो</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बिन्दुहरूमा,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याकूब, यूहन्ना र पत्रुस येशूको भर्खर रुपपरिवर्तन भएको ठाउँबाट तल आउँछन्। तिनीहरू अन्य चेलाहरूकहाँ फर्किँदा तिनीहरूले ठूलो भीड भेला भएको र चेलाहरूले व्यवस्थाका शिक्षकहरूसँग बहस गरिरहेको देख्दछन। भीड छक्क परेर येशूकहाँ दगुर्छ।</w:t>
      </w:r>
    </w:p>
    <w:p>
      <w:pPr/>
      <w:r>
        <w:rPr>
          <w:lang w:val="ne_NP" w:bidi="ne_NP"/>
        </w:rPr>
      </w:r>
      <w:r>
        <w:rPr>
          <w:lang w:val="ne_NP" w:bidi="ne_NP"/>
        </w:rPr>
        <w:t>नाटकलाई केहि छिन रोक्नुहोस। चेलाहरूको भूमिका खेल्ने कलाकारहरूलाई सोध्नुहोस्, "तपाईहरू के महसुस गर्दै हुनुहुन्छ वा के सोच्दै हुनुहुन्छ?" मानिसहरूले "येशूको शक्तिमा छक्क परेको," वा "येशूलाई हेर्न उत्सुक छु," वा "हामी साँच्चै यो केटो निको होस् भन्ने चाहन्छौं र येशूले यो गर्न सक्नुहुन्छ भनेर हामीलाई थाहा छ!" नाटकलाई जारी राख्नुहोस्।</w:t>
      </w:r>
    </w:p>
    <w:p>
      <w:pPr/>
      <w:r>
        <w:rPr>
          <w:lang w:val="ne_NP" w:bidi="ne_NP"/>
        </w:rPr>
      </w:r>
      <w:r>
        <w:rPr>
          <w:lang w:val="ne_NP" w:bidi="ne_NP"/>
        </w:rPr>
        <w:t>येशूले सोध्नुहुन्छ, "यो बहस केको बारेमा हो?" भीडमा रहेका एकजना मानिसले जवाफ दिन्छ, "गुरुज्यू, मैले दुष्ट आत्मा भएको मेरो छोरालाई निको पार्न तपाईंकहाँ ल्याएँ। दुष्ट आत्माले मेरो छोरालाई गुङ्गो बनाउँछ। यसले उसलाई समात्छ, भुइँमा फ्याँकिदिन्छ र उसले मुखमा फीँज काढ्छ र दारा किट्छ। तपाईंका चेलाहरूले दुष्ट आत्मालाई भगाउने प्रयास गरे, तर तिनीहरूले सकेनन्।"</w:t>
      </w:r>
    </w:p>
    <w:p>
      <w:pPr/>
      <w:r>
        <w:rPr>
          <w:lang w:val="ne_NP" w:bidi="ne_NP"/>
        </w:rPr>
      </w:r>
      <w:r>
        <w:rPr>
          <w:lang w:val="ne_NP" w:bidi="ne_NP"/>
        </w:rPr>
        <w:t>नाटकलाई केहि छिन रोक्नुहोस। चेलाहरूको भूमिका खेल्ने कलाकारहरूलाई सोध्नुहोस्, "तपाईहरू के महसुस गर्दै हुनुहुन्छ वा के सोच्दै हुनुहुन्छ?" व्यक्तिले यस्तो जवाफ दिन सक्छ, "मेरो छोरा निको होस् भनेर हतास छु," वा "येशू यहाँ हुनुहुन्छ र मलाई राहत मिलेको छ किनभने उहाँका चेलाहरूले मद्दत गर्न सकेनन्।" चेलाहरूको भूमिका खेल्ने कलाकारहरूलाई सोध्नुहोस्, "तपाईहरू के महसुस गर्दै हुनुहुन्छ वा के सोच्दै हुनुहुन्छ?" तिनीहरूले यसरी जवाफ दिन सक्छन, "हामी यस दुष्ट आत्मालाई भगाउन सकेनौ भनेर लज्जित छौं", वा "रिसाएको - हामी भर्खर धार्मिक व्यवस्थाका शिक्षकहरूसँग बहस गरिरहेका छौं," वा "यी सबै मानिसहरूले हामीलाई यस दुष्ट आत्मालाई भगाउन असमर्थ भएको रूपमा हेर्दा लज्जित छौं।" नाटकलाई जारी राख्नुहोस्।</w:t>
      </w:r>
    </w:p>
    <w:p>
      <w:pPr/>
      <w:r>
        <w:rPr>
          <w:lang w:val="ne_NP" w:bidi="ne_NP"/>
        </w:rPr>
      </w:r>
      <w:r>
        <w:rPr>
          <w:lang w:val="ne_NP" w:bidi="ne_NP"/>
        </w:rPr>
        <w:t>येशूले भन्नुहुन्छ, "हे अविश्वासी मानिसहरू! मैले तिमिलाई कहिले सम्म सहुँ? केटालाई मकहाँ ल्याऊ।" तिनीहरूले केटालाई येशूकहाँ ल्याउँछन्, र केटामा रहेको दुष्ट आत्माले येशूलाई देख्नासाथै त्यसले उसलाई अरठ्ठै हुन भुइँमा फ्याँकिदिन्छ।</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व्यक्तिले यसरी जवाफ दिन सक्छन, "निराश," वा "चेलाहरू वा मानिसहरूको अविश्वासले दुःखी छु," वा "म चाहन्छुकी तिनीहरूले ममाथि भरोसा गरून" नाटकलाई जारी राख्नुहोस्।</w:t>
      </w:r>
    </w:p>
    <w:p>
      <w:pPr/>
      <w:r>
        <w:rPr>
          <w:lang w:val="ne_NP" w:bidi="ne_NP"/>
        </w:rPr>
      </w:r>
      <w:r>
        <w:rPr>
          <w:lang w:val="ne_NP" w:bidi="ne_NP"/>
        </w:rPr>
        <w:t>येशूले केटाको बुबालाई कति समयदेखि यसलाई सताएको छ भनेर सोध्नुहुन्छ। केटो सानो थियो त्यहिबेला देखि नै हो भनेर बुबाले उहाँलाई बताउँछन र भन्छन्, "हामीमाथि दया देखाउनुहोस् र यदि सक्नुहुन्छ भने हामीलाई मद्दत गर्नुहोस्।"</w:t>
      </w:r>
    </w:p>
    <w:p>
      <w:pPr/>
      <w:r>
        <w:rPr>
          <w:lang w:val="ne_NP" w:bidi="ne_NP"/>
        </w:rPr>
      </w:r>
      <w:r>
        <w:rPr>
          <w:lang w:val="ne_NP" w:bidi="ne_NP"/>
        </w:rPr>
        <w:t>येशूले जवाफ दिनुहुन्छ, "यदि मैले सक्छु भने' भनेर तिमिले भनेको मतलब के हो? विश्वास गर्नेहरूको लागि सबै कुरा सम्भव छ।"</w:t>
      </w:r>
    </w:p>
    <w:p>
      <w:pPr/>
      <w:r>
        <w:rPr>
          <w:lang w:val="ne_NP" w:bidi="ne_NP"/>
        </w:rPr>
      </w:r>
      <w:r>
        <w:rPr>
          <w:lang w:val="ne_NP" w:bidi="ne_NP"/>
        </w:rPr>
        <w:t>बुबाले तुरून्त जवाफ दिनुहुन्छ, "म विश्वास गर्छु! कृपया ममा भएको अविश्वासमा मद्दत गर्नुहोस्!"</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व्यक्तिले यस्तो जवाफ दिन सक्छ, "म उसको छोरालाई निको पार्न सक्दिन भनि यो मानिसले सचेकोमा म छक्क परेँ" मानिसको भूमिका खेल्ने कलाकारहरूलाई सोध्नुहोस्, "तपाईहरू के महसुस गर्दै हुनुहुन्छ वा के सोच्दै हुनुहुन्छ?" व्यक्तिले "हताश छु," वा " कहाँ जाने मलाई थाहा छैन, मैले सबै कुरा गर्न प्रयास गरेकोछु" जस्ता कुराहरूको जवाफ दिन सक्छ। तर येशूले उसलाई निको पार्न सक्नुहुन्छ कि हुन्न् मलाई थाहा छैन," वा "विश्वास र अविश्वासको बीचमा च्यात्नुहोस्" नाटकलाई जारी राख्नुहोस्।</w:t>
      </w:r>
    </w:p>
    <w:p>
      <w:pPr/>
      <w:r>
        <w:rPr>
          <w:lang w:val="ne_NP" w:bidi="ne_NP"/>
        </w:rPr>
      </w:r>
      <w:r>
        <w:rPr>
          <w:lang w:val="ne_NP" w:bidi="ne_NP"/>
        </w:rPr>
        <w:t>भीड बढ्दै जाँदा येशूले केटालाई छाड्न दुष्ट आत्मालाई आज्ञा गर्नुहुन्छ। दुष्ट आत्माले केटालाई बलपूर्वक हल्लाउँछ, उसलाई भुइँमा फ्याँकिदिन्छ र छाड्छ। केटो मरेको जस्तो देखिन्छ, तर येशूले उसको हात समात्नुहुन्छ र उसलाई उठ्न मद्दत गर्नुहुन्छ।</w:t>
      </w:r>
    </w:p>
    <w:p>
      <w:pPr/>
      <w:r>
        <w:rPr>
          <w:lang w:val="ne_NP" w:bidi="ne_NP"/>
        </w:rPr>
      </w:r>
      <w:r>
        <w:rPr>
          <w:lang w:val="ne_NP" w:bidi="ne_NP"/>
        </w:rPr>
        <w:t>नाटकलाई केहि छिन रोक्नुहोस। बालकको भूमिका खेल्ने कलाकारहरूलाई सोध्नुहोस्, "तपाईहरू के महसुस गर्दै हुनुहुन्छ वा के सोच्दै हुनुहुन्छ?" व्यक्तिले यस्तो जवाफ दिन सक्छ, "धेरै हल्का, फेरि देख्न सक्छु वा "स्वतन्त्र छु! म फेरि आफै झैं महसुस गर्छु!" वा "यो गएको छ भनेर म विश्वास गर्न सक्दिन ! म धेरै आभारी छु!" नाटकलाई जारी राख्नुहोस्।</w:t>
      </w:r>
    </w:p>
    <w:p>
      <w:pPr/>
      <w:r>
        <w:rPr>
          <w:lang w:val="ne_NP" w:bidi="ne_NP"/>
        </w:rPr>
      </w:r>
      <w:r>
        <w:rPr>
          <w:lang w:val="ne_NP" w:bidi="ne_NP"/>
        </w:rPr>
        <w:t>पछि, तिनीहरू एउटा घरमा एक्लै हुँदा, येशूका चेलाहरूले उहाँलाई सोध्छन् कि तिनीहरूले किन दुष्ट आत्मालाई भगाउन सकेनन्। येशूले जवाफ दिनुहुन्छ, "यस किसिमको प्रार्थनाद्वारा मात्र भगाउन सकिन्छ।"</w:t>
      </w:r>
    </w:p>
    <w:p>
      <w:pPr/>
      <w:r>
        <w:rPr>
          <w:lang w:val="ne_NP" w:bidi="ne_NP"/>
        </w:rPr>
      </w:r>
      <w:r>
        <w:rPr>
          <w:lang w:val="ne_NP" w:bidi="ne_NP"/>
        </w:rPr>
        <w:t>नाटकलाई एकछिन रोक्नुहोस र चेलाहरूको भूमिका खेल्ने कलाकारहरूलाई सोध्नुहोस्, "तपाईहरू के महसुस गर्दै हुनुहुन्छ वा के सोच्दै हुनुहुन्छ?" तिनीहरूले यस्तो जवाफ दिन सक्छन्, "यसले हाम्रो लागि किन काम गरेन भनेर अझै पनि अलमलमा छु," वा "नढाँटी भनेको, यो येशूको होइन, यो मेरो शक्ति हो भनेर सोच्न थालेंको थिएँ।"</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९:१४–२९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जब येशू बाँकी </w:t>
      </w:r>
      <w:r>
        <w:rPr>
          <w:b/>
          <w:lang w:val="ne_NP" w:bidi="ne_NP"/>
        </w:rPr>
        <w:t>चेलाहरूकहाँ</w:t>
      </w:r>
      <w:r>
        <w:rPr>
          <w:lang w:val="ne_NP" w:bidi="ne_NP"/>
        </w:rPr>
        <w:t xml:space="preserve"> फर्केर आउनुभयो, तिनीहरूका वरिपरी एउटा ठूलो भीडलाई देख्नुभयो र केहि </w:t>
      </w:r>
      <w:r>
        <w:rPr>
          <w:b/>
          <w:lang w:val="ne_NP" w:bidi="ne_NP"/>
        </w:rPr>
        <w:t>धार्मिक व्‍यवस्‍थाका शिक्षकहरू</w:t>
      </w:r>
      <w:r>
        <w:rPr>
          <w:lang w:val="ne_NP" w:bidi="ne_NP"/>
        </w:rPr>
        <w:t xml:space="preserve"> तिनिहरूसँग तर्क गर्दै थिए । ती व्‍यवस्‍थाका शिक्षकहरू साधारणतया शास्‍त्रीहरू हुन् जस्‍ले व्‍यवस्‍थाका किताबहरू अध्‍ययन गरेका हुन्‍छन् अनि ती किताबमा लेखिएका कुराहरूका अर्थ खोल्‍न जान्‍ने हुन्‍छन् । धार्मिक व्‍यवस्‍थाका शिक्षकहरू र चेलाहरूका लागि अघिल्‍ला खण्‍डहरूमा तपाईंले चलाउनुभएको त्‍यही शब्‍दहरू चलाउनुहोस् । </w:t>
      </w:r>
      <w:r>
        <w:rPr>
          <w:lang w:val="ne_NP" w:bidi="ne_NP"/>
        </w:rPr>
        <w:t>धार्मिक व्‍यवस्‍थाका शिक्षकहरू</w:t>
      </w:r>
      <w:r>
        <w:rPr>
          <w:lang w:val="ne_NP" w:bidi="ne_NP"/>
        </w:rPr>
        <w:t xml:space="preserve"> र </w:t>
      </w:r>
      <w:r>
        <w:rPr>
          <w:lang w:val="ne_NP" w:bidi="ne_NP"/>
        </w:rPr>
        <w:t>चेलाहरूका</w:t>
      </w:r>
      <w:r>
        <w:rPr>
          <w:lang w:val="ne_NP" w:bidi="ne_NP"/>
        </w:rPr>
        <w:t xml:space="preserve"> बारेमा अझ बढी जानकारीको निम्ति मुख्‍य शब्‍दार्थसूचिमा हेर्नुहोला।</w:t>
      </w:r>
    </w:p>
    <w:p>
      <w:pPr/>
      <w:r>
        <w:rPr>
          <w:lang w:val="ne_NP" w:bidi="ne_NP"/>
        </w:rPr>
      </w:r>
      <w:r>
        <w:rPr>
          <w:lang w:val="ne_NP" w:bidi="ne_NP"/>
        </w:rPr>
        <w:t>जब भीडले येशूलाई देख्‍यो आश्चार्यले ओतप्रोतभएका थिए र उहाँलाई अभिवादन गर्नलाई दगुरे । "यो सबै बहस केको बारेमा हो?" येशूले सोध्नुभयो। भीडमा रहेका एकजना मानिसले उठ्दै भने, "</w:t>
      </w:r>
      <w:r>
        <w:rPr>
          <w:b/>
          <w:lang w:val="ne_NP" w:bidi="ne_NP"/>
        </w:rPr>
        <w:t>गुरुज्यू</w:t>
      </w:r>
      <w:r>
        <w:rPr>
          <w:lang w:val="ne_NP" w:bidi="ne_NP"/>
        </w:rPr>
        <w:t xml:space="preserve">, तपाईंले उसलाई निको पार्न सक्नुहुन्छ भनेर मैले मेरो छोरालाई ल्याएँ। उ </w:t>
      </w:r>
      <w:r>
        <w:rPr>
          <w:lang w:val="ne_NP" w:bidi="ne_NP"/>
        </w:rPr>
        <w:t>दुष्ट आत्माले</w:t>
      </w:r>
      <w:r>
        <w:rPr>
          <w:lang w:val="ne_NP" w:bidi="ne_NP"/>
        </w:rPr>
        <w:t xml:space="preserve"> ग्रस्त छ त्यसले उसलाई बोल्न दिँदैन।" शिक्षक शब्द भनेको आदरको शब्द हो जुन यहूदीहरूले परमेश्वरका कुराहरू सिकाउने र तिनीहरूलाई पछ्याउने चेलाहरू भएका मानिसहरूको लागि प्रयोग गर्थे। अघिल्लो खण्डहरूमा शिक्षकहरूको लागि तपाईंले प्रयोग गर्नुभएको त्यही शब्द प्रयोग गर्नुहोस्। </w:t>
      </w:r>
      <w:r>
        <w:rPr>
          <w:lang w:val="ne_NP" w:bidi="ne_NP"/>
        </w:rPr>
        <w:t>शिक्षकको</w:t>
      </w:r>
      <w:r>
        <w:rPr>
          <w:lang w:val="ne_NP" w:bidi="ne_NP"/>
        </w:rPr>
        <w:t xml:space="preserve"> बारेमा थप जानकारीको लागि मुख्य शब्दावली हेर्नुहोस्।</w:t>
      </w:r>
    </w:p>
    <w:p>
      <w:pPr/>
      <w:r>
        <w:rPr>
          <w:lang w:val="ne_NP" w:bidi="ne_NP"/>
        </w:rPr>
      </w:r>
      <w:r>
        <w:rPr>
          <w:lang w:val="ne_NP" w:bidi="ne_NP"/>
        </w:rPr>
        <w:t xml:space="preserve">वास्तवमा ग्रीकभाषाको धेरैजसो ग्रन्थहरूमा, </w:t>
      </w:r>
      <w:r>
        <w:rPr>
          <w:b/>
          <w:lang w:val="ne_NP" w:bidi="ne_NP"/>
        </w:rPr>
        <w:t>दुष्ट आत्माको</w:t>
      </w:r>
      <w:r>
        <w:rPr>
          <w:lang w:val="ne_NP" w:bidi="ne_NP"/>
        </w:rPr>
        <w:t xml:space="preserve"> लागि </w:t>
      </w:r>
      <w:r>
        <w:rPr>
          <w:b/>
          <w:lang w:val="ne_NP" w:bidi="ne_NP"/>
        </w:rPr>
        <w:t>अशुद्ध आत्मा</w:t>
      </w:r>
      <w:r>
        <w:rPr>
          <w:lang w:val="ne_NP" w:bidi="ne_NP"/>
        </w:rPr>
        <w:t xml:space="preserve"> शब्द प्रयोगहुन्छ। यस कथामा, दुष्ट आत्माको पहिलो उल्लेख केटालाई बोल्न नसक्ने बनाउने आत्माको बारेमा छ। तर पछि, आत्मालाई "अशुद्ध" वा "दुष्ट" भनेर उल्लेख गरिएको छ। अशुद्ध शब्दले परमेश्वरको सेवाको लागि अयोग्य भएको कुरालाई जनाउँछ। सबै दुष्ट आत्माहरू अशुद्ध छन् किनभने तिनीहरू परमेश्वरको सेवाको लागि अयोग्य छन्। दुष्ट आत्माले आत्मिक प्राणीहरूलाई बुझाउँछ जसले शैतानको एजेन्टहरूको रूपमा सेवा गर्छन् र उसको अधिकार मुनि रहछन्। यी आत्मिक प्राणीहरूसँग मानिसहरूलाई दमन गर्न र उसलाई नियन्त्रण गर्न सक्ने शक्ति छ। यस कथामा हामीले यस केटालाई त्यस्तै भइरहेको देख्छौं। वास्तवमा यो आत्माले केटालाई बोल्न असमर्थ बनाउँछ भनेर केटाको बुबा हामीलाई बताउँछन्। पछि, येशूले केटाले सुन्न पनि सक्दैन भनेर उल्लेख गर्नुहुन्छ। तपाईंले अघिल्लो खण्डहरूमा प्रयोग गर्नुभएको दुष्ट आत्माको लागि र पछिल्लो कथामा अशुध्द आत्माको लागि त्यही शब्द प्रयोग गर्नुहोस्। </w:t>
      </w:r>
      <w:r>
        <w:rPr>
          <w:lang w:val="ne_NP" w:bidi="ne_NP"/>
        </w:rPr>
        <w:t>दुष्ट</w:t>
      </w:r>
      <w:r>
        <w:rPr>
          <w:lang w:val="ne_NP" w:bidi="ne_NP"/>
        </w:rPr>
        <w:t xml:space="preserve"> वा </w:t>
      </w:r>
      <w:r>
        <w:rPr>
          <w:b/>
          <w:lang w:val="ne_NP" w:bidi="ne_NP"/>
        </w:rPr>
        <w:t>अशुद्ध आत्माहरूको</w:t>
      </w:r>
      <w:r>
        <w:rPr>
          <w:lang w:val="ne_NP" w:bidi="ne_NP"/>
        </w:rPr>
        <w:t xml:space="preserve"> बारेमा थप जानकारीको लागि मुख्य शब्दावली हेर्नुहोस्।</w:t>
      </w:r>
    </w:p>
    <w:p>
      <w:pPr/>
      <w:r>
        <w:rPr>
          <w:lang w:val="ne_NP" w:bidi="ne_NP"/>
        </w:rPr>
      </w:r>
      <w:r>
        <w:rPr>
          <w:lang w:val="ne_NP" w:bidi="ne_NP"/>
        </w:rPr>
        <w:t xml:space="preserve">बुबाले येशूलाई आफ्नो छोराबाट दुष्ट आत्मालाई हटाइदिन आग्रह गर्नुहुन्छ। र उसले येशूलाई उहाँका चेलाहरूले दुष्ट आत्मालाई भगाउन सकेनन् भनि बताउँछन। येशूले तिनीहरूलाई भन्नुहुन्छ, "हे </w:t>
      </w:r>
      <w:r>
        <w:rPr>
          <w:b/>
          <w:lang w:val="ne_NP" w:bidi="ne_NP"/>
        </w:rPr>
        <w:t>अविश्वासी</w:t>
      </w:r>
      <w:r>
        <w:rPr>
          <w:lang w:val="ne_NP" w:bidi="ne_NP"/>
        </w:rPr>
        <w:t xml:space="preserve"> मानिसहरू" वा "तिमीहरू विश्वास नभएका मानिसहरू।" </w:t>
      </w:r>
      <w:r>
        <w:rPr>
          <w:b/>
          <w:lang w:val="ne_NP" w:bidi="ne_NP"/>
        </w:rPr>
        <w:t>विश्वासले</w:t>
      </w:r>
      <w:r>
        <w:rPr>
          <w:lang w:val="ne_NP" w:bidi="ne_NP"/>
        </w:rPr>
        <w:t xml:space="preserve"> परमेश्वरको प्रतिज्ञाप्रति मानिसहरूको प्रतिक्रियाको वर्णन गर्दछ। यो तपाईंले परमेश्वरमा बिश्वास वा भरोसा राख्ने बारेमा हो। यस कथामा येशूले मानिसहरूलाई "अविश्वासी" भन्नुहुन्छ जसको अर्थ तिनीहरूले येशूको शक्तिमा विश्वास गर्दैनन्।</w:t>
      </w:r>
    </w:p>
    <w:p>
      <w:pPr/>
      <w:r>
        <w:rPr>
          <w:lang w:val="ne_NP" w:bidi="ne_NP"/>
        </w:rPr>
      </w:r>
      <w:r>
        <w:rPr>
          <w:lang w:val="ne_NP" w:bidi="ne_NP"/>
        </w:rPr>
        <w:t xml:space="preserve">यहाँ रोक्नुहोस् र समूहको रूपमा छलफल गर्नुहोस् कि तपाईं </w:t>
      </w:r>
      <w:r>
        <w:rPr>
          <w:b/>
          <w:lang w:val="ne_NP" w:bidi="ne_NP"/>
        </w:rPr>
        <w:t>अबिश्वासीको</w:t>
      </w:r>
      <w:r>
        <w:rPr>
          <w:lang w:val="ne_NP" w:bidi="ne_NP"/>
        </w:rPr>
        <w:t xml:space="preserve"> लागि कुन शब्द वा वाक्यांश प्रयोग गर्नुहुनेछ। थप जानकारीको लागि मुख्य शब्दावलीमा </w:t>
      </w:r>
      <w:r>
        <w:rPr>
          <w:lang w:val="ne_NP" w:bidi="ne_NP"/>
        </w:rPr>
        <w:t>बिश्वासलाई</w:t>
      </w:r>
      <w:r>
        <w:rPr>
          <w:lang w:val="ne_NP" w:bidi="ne_NP"/>
        </w:rPr>
        <w:t xml:space="preserve"> खोज्नुहोस्। अडियो रोक्‍नुहोस्। </w:t>
      </w:r>
    </w:p>
    <w:p>
      <w:pPr/>
      <w:r>
        <w:rPr>
          <w:lang w:val="ne_NP" w:bidi="ne_NP"/>
        </w:rPr>
      </w:r>
      <w:r>
        <w:rPr>
          <w:lang w:val="ne_NP" w:bidi="ne_NP"/>
        </w:rPr>
        <w:t xml:space="preserve">केटाको बुबाले येशूलाई माग्छन "हामीमाथि </w:t>
      </w:r>
      <w:r>
        <w:rPr>
          <w:b/>
          <w:lang w:val="ne_NP" w:bidi="ne_NP"/>
        </w:rPr>
        <w:t>दया</w:t>
      </w:r>
      <w:r>
        <w:rPr>
          <w:lang w:val="ne_NP" w:bidi="ne_NP"/>
        </w:rPr>
        <w:t xml:space="preserve"> देखाउनुहोस्, र हामीलाई मद्दत गर्नुहोस्।" दया देखाउनु भनेको पीडित वा खाँचोमा परेकाहरूप्रति दया देखाउनु हो।</w:t>
      </w:r>
    </w:p>
    <w:p>
      <w:pPr/>
      <w:r>
        <w:rPr>
          <w:lang w:val="ne_NP" w:bidi="ne_NP"/>
        </w:rPr>
      </w:r>
      <w:r>
        <w:rPr>
          <w:lang w:val="ne_NP" w:bidi="ne_NP"/>
        </w:rPr>
        <w:t xml:space="preserve">यहाँ रोक्नुहोस् र समूहको रूपमा छलफल गर्नुहोस् कि तपाईं </w:t>
      </w:r>
      <w:r>
        <w:rPr>
          <w:b/>
          <w:lang w:val="ne_NP" w:bidi="ne_NP"/>
        </w:rPr>
        <w:t>दयाको</w:t>
      </w:r>
      <w:r>
        <w:rPr>
          <w:lang w:val="ne_NP" w:bidi="ne_NP"/>
        </w:rPr>
        <w:t xml:space="preserve"> लागि कुन शब्द वा वाक्यांश प्रयोग गर्नुहुनेछ। थप जानकारीको लागि मुख्य शब्दावलीमा </w:t>
      </w:r>
      <w:r>
        <w:rPr>
          <w:lang w:val="ne_NP" w:bidi="ne_NP"/>
        </w:rPr>
        <w:t>दयालाई</w:t>
      </w:r>
      <w:r>
        <w:rPr>
          <w:lang w:val="ne_NP" w:bidi="ne_NP"/>
        </w:rPr>
        <w:t xml:space="preserve"> खोज्नुहोस्। मर्कूसको पुस्तकभरि कृपाको लागि यही शब्द प्रयोग गर्नुहोस्। अडियो रोक्‍नुहोस्। </w:t>
      </w:r>
    </w:p>
    <w:p>
      <w:pPr/>
      <w:r>
        <w:rPr>
          <w:lang w:val="ne_NP" w:bidi="ne_NP"/>
        </w:rPr>
      </w:r>
      <w:r>
        <w:rPr>
          <w:lang w:val="ne_NP" w:bidi="ne_NP"/>
        </w:rPr>
        <w:t xml:space="preserve">येशूले दुष्ट आत्मालाई </w:t>
      </w:r>
      <w:r>
        <w:rPr>
          <w:b/>
          <w:lang w:val="ne_NP" w:bidi="ne_NP"/>
        </w:rPr>
        <w:t>हप्काउनुहुन्छ</w:t>
      </w:r>
      <w:r>
        <w:rPr>
          <w:lang w:val="ne_NP" w:bidi="ne_NP"/>
        </w:rPr>
        <w:t>। यसको अर्थ उहाँले दुष्ट आत्मासँग कडा प्रकारले बोल्नु भयो।</w:t>
      </w:r>
    </w:p>
    <w:p>
      <w:pPr/>
      <w:r>
        <w:rPr>
          <w:lang w:val="ne_NP" w:bidi="ne_NP"/>
        </w:rPr>
      </w:r>
      <w:r>
        <w:rPr>
          <w:lang w:val="ne_NP" w:bidi="ne_NP"/>
        </w:rPr>
        <w:t xml:space="preserve">र त्यसपछि येशूले आफ्ना चेलाहरूलाई यस किसिमको आत्मालाई </w:t>
      </w:r>
      <w:r>
        <w:rPr>
          <w:b/>
          <w:lang w:val="ne_NP" w:bidi="ne_NP"/>
        </w:rPr>
        <w:t>प्रार्थना</w:t>
      </w:r>
      <w:r>
        <w:rPr>
          <w:lang w:val="ne_NP" w:bidi="ne_NP"/>
        </w:rPr>
        <w:t xml:space="preserve"> र </w:t>
      </w:r>
      <w:r>
        <w:rPr>
          <w:lang w:val="ne_NP" w:bidi="ne_NP"/>
        </w:rPr>
        <w:t>उपवासद्वारा</w:t>
      </w:r>
      <w:r>
        <w:rPr>
          <w:lang w:val="ne_NP" w:bidi="ne_NP"/>
        </w:rPr>
        <w:t xml:space="preserve"> मात्र बाहिर निकाल्न सकिन्छ भनेर बताउँनुहुन्छ। तपाईंले यहाँ प्रयोग गर्नुभएको शब्दले धार्मिक विधिको संचारलाई मात्र होइन, तर त्यो भन्दा बढी व्यक्तिगत कुरालाई जनाउँछ भनेर निश्चित हुनुहोस्। बाइबलको केहि अनुवादहरूले उपवासको बारेमा उल्लेख गर्दछन्, र केहीले गर्दैनन्। तपाईंले यस कथामा परमेश्वरको नजिक हुन उपवासको वा नखाईबस्ने विचारलाई समावेश गर्ने कि नगर्ने भनेर निर्णय गर्न आवश्यक हुनेछ।</w:t>
      </w:r>
    </w:p>
    <w:p>
      <w:pPr/>
      <w:r>
        <w:rPr>
          <w:lang w:val="ne_NP" w:bidi="ne_NP"/>
        </w:rPr>
      </w:r>
      <w:r>
        <w:rPr>
          <w:lang w:val="ne_NP" w:bidi="ne_NP"/>
        </w:rPr>
        <w:t xml:space="preserve">यहाँ रोक्नुहोस् र समूहको रूपमा छलफल गर्नुहोस् कि तपाईं </w:t>
      </w:r>
      <w:r>
        <w:rPr>
          <w:b/>
          <w:lang w:val="ne_NP" w:bidi="ne_NP"/>
        </w:rPr>
        <w:t>प्रार्थनाकोलागि</w:t>
      </w:r>
      <w:r>
        <w:rPr>
          <w:lang w:val="ne_NP" w:bidi="ne_NP"/>
        </w:rPr>
        <w:t xml:space="preserve"> कुन शब्द वा वाक्यांश प्रयोग गर्नुहुनेछ। थप जानकारीको लागि मुख्य शब्दावलीमा </w:t>
      </w:r>
      <w:r>
        <w:rPr>
          <w:lang w:val="ne_NP" w:bidi="ne_NP"/>
        </w:rPr>
        <w:t>प्रार्थनालाई</w:t>
      </w:r>
      <w:r>
        <w:rPr>
          <w:lang w:val="ne_NP" w:bidi="ne_NP"/>
        </w:rPr>
        <w:t xml:space="preserve"> खोज्नुहोस्। मर्कूसको पुस्तकभरि प्रार्थनाकोलागि त्यही शब्द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9:30–50</w:t>
      </w:r>
      <w:r>
        <w:rPr>
          <w:lang w:val="ne_NP" w:bidi="ne_NP"/>
        </w:rPr>
      </w:r>
    </w:p>
    <w:p>
      <w:pPr>
        <w:pStyle w:val="Heading3"/>
      </w:pPr>
      <w:r>
        <w:rPr>
          <w:lang w:val="ne_NP" w:bidi="ne_NP"/>
        </w:rPr>
        <w:t>Step 1</w:t>
      </w:r>
    </w:p>
    <w:p>
      <w:pPr/>
      <w:r>
        <w:rPr>
          <w:lang w:val="ne_NP" w:bidi="ne_NP"/>
        </w:rPr>
      </w:r>
      <w:r>
        <w:rPr>
          <w:lang w:val="ne_NP" w:bidi="ne_NP"/>
        </w:rPr>
        <w:t>यस चरणमा, मर्कूस ९:३०–५० सुन्नुहोस् र यसलाई आफ्नो हृदयमा राख्नुहोस्।</w:t>
      </w:r>
    </w:p>
    <w:p>
      <w:pPr/>
      <w:r>
        <w:rPr>
          <w:lang w:val="ne_NP" w:bidi="ne_NP"/>
        </w:rPr>
      </w:r>
      <w:r>
        <w:rPr>
          <w:lang w:val="ne_NP" w:bidi="ne_NP"/>
        </w:rPr>
        <w:t>सम्भव भएमा तीन फरक अनुवादहरूमा मर्कूस ९:३०–५०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९:३०–५० को श्रव्य संस्करण सुन्‍नुहोस्।</w:t>
      </w:r>
    </w:p>
    <w:p>
      <w:pPr/>
      <w:r>
        <w:rPr>
          <w:lang w:val="ne_NP" w:bidi="ne_NP"/>
        </w:rPr>
      </w:r>
      <w:r>
        <w:rPr>
          <w:lang w:val="ne_NP" w:bidi="ne_NP"/>
        </w:rPr>
        <w:t>येशू र उहाँका चेलाहरू कैसरिया फिलिपीको उत्तरी क्षेत्रबाट प्रस्थान गर्छन् र गालीलबाट दक्षिण भएर यरूशलेम तिर यात्रा गर्छन्। येशूलाई आफू दुख भोग्न र मर्न यरूशलेम जाँदै हुनुहुन्छ भनेर थाहा छ। उहाँ कफर्नहुम जाने बाटोमा रोक्नुहुन्न किनभने येशू र चेलाहरू भएर जाँदै छन् भनेर कसैले पनि जानोस भन्ने चाहनु हुन्न। सायद उहाँले कफर्नहुम जाने बाटोमा गालीलको धेरै आबादी भएको क्षेत्रहरूलाई वेवास्ता गर्नुहुन्छ। उहाँ कष्ट भोग्न यरूशलेममा जानु अघि तिनीहरूलाई सिकाउन आफ्ना चेलाहरूसँग एक्लै हुन चाहनुहुन्छ।</w:t>
      </w:r>
    </w:p>
    <w:p>
      <w:pPr/>
      <w:r>
        <w:rPr>
          <w:lang w:val="ne_NP" w:bidi="ne_NP"/>
        </w:rPr>
      </w:r>
      <w:r>
        <w:rPr>
          <w:lang w:val="ne_NP" w:bidi="ne_NP"/>
        </w:rPr>
        <w:t>यहाँ रोक्नुहोस् र तपाईंको अनुवाद टोलीलाई कैसरिया फिलिपी र गालीलको नक्सा देखाउनुहोस् जसमा कफर्नहुम समावेश छ।</w:t>
      </w:r>
    </w:p>
    <w:p>
      <w:pPr/>
      <w:r>
        <w:rPr>
          <w:lang w:val="ne_NP" w:bidi="ne_NP"/>
        </w:rPr>
      </w:r>
      <w:r>
        <w:rPr>
          <w:lang w:val="ne_NP" w:bidi="ne_NP"/>
        </w:rPr>
        <w:t>तिनीहरू हिंड्दै जाँदा येशूले आफ्ना चेलाहरूलाई उहाँलाई हुने पीडाको बारेमा सिकाउँनुहुन्छ र भन्नुहुन्छ। उहाँले मानिसहरूको हातमा "दिइनेछ" वा "सुम्पिइने" छ भनेर भन्नुहुन्छ। धेरै विद्वानहरू येशूले यहूदाले उहाँलाई धोका दिएको बारेमा कुरा गरिरहनु भएको छ भन्ने सोच्छन्। तापनि, अधिकांश विद्वानहरू, शक्तिशाली मानिसहरूलाई येशूको न्याय गर्न र मृत्युदण्ड दिने अधिकार दिनु भएको बारेमा कुरा गरिरहनु भएको हो भन्ने सोच्छन्। उहाँका चेलाहरूले येशूले के भनिरहनु भएको छ भनेर बुझ्दैनन्, तर तिनीहरू उहाँलाई यस बारेमा थप सोध्न डराउँछन्। सायद तिनीहरू के हुनेछ भन्ने बारेमा चिन्तित छन्, वा सायद उहाँले पत्रुसलाई पहिले हप्काएको जस्तै तिनीहरूलाई हप्काएको चाहँदैनन्।</w:t>
      </w:r>
    </w:p>
    <w:p>
      <w:pPr/>
      <w:r>
        <w:rPr>
          <w:lang w:val="ne_NP" w:bidi="ne_NP"/>
        </w:rPr>
      </w:r>
      <w:r>
        <w:rPr>
          <w:lang w:val="ne_NP" w:bidi="ne_NP"/>
        </w:rPr>
        <w:t>त्यसपछि येशू र उहाँका चेलाहरू कफर्नहुममा आइपुगे, जहाँ तिनीहरू पहिले धेरै पटक बसेका थिए। सधैं झै तिनीहरू एक्लै कुरा गर्न सकिने घरमा गए। येशूले आफ्ना चेलाहरूलाई तिनीहरूले कफर्नहुम जाने बाटोमा के कुरा छलफल गरिरहेका थिए भनेर सोध्नुहुन्छ। चेलाहरू मध्ये कुनै पनि येशूलाई जवाफ दिन चाहँदैनथे किनभने तिनीहरू मध्ये सबैभन्दा ठूलो को हो भनेर छलफल गरिरहेका थिए। येशू बसेर आफ्ना चेलाहरूलाई नजिक आउन र सुन्न बोलाउनुभयो। यो यहूदी शिक्षकहरूले आफ्ना चेलाहरूलाई बोलाउने तरिका हो। येशूले चेलाहरूलाई येशूको आउने मृत्युको बारेमा भन्नुभएको यो दोस्रो पटक हो। दुबै पटक चेलाहरूले या त विचारलाई अस्वीकार गरेर वा घमण्डी भएर प्रतिक्रिया दिएका छन्। येशूले फेरि चेलाहरूलाई नम्रता र अरूको सेवक बन्न सिकाउन थाल्नुहुन्छ।</w:t>
      </w:r>
    </w:p>
    <w:p>
      <w:pPr/>
      <w:r>
        <w:rPr>
          <w:lang w:val="ne_NP" w:bidi="ne_NP"/>
        </w:rPr>
      </w:r>
      <w:r>
        <w:rPr>
          <w:lang w:val="ne_NP" w:bidi="ne_NP"/>
        </w:rPr>
        <w:t xml:space="preserve">यहाँ रोक्नुहोस् र यो प्रश्न समूहमा छलफल गर्नुहोस्: तपाईंले चिन्नुहुने व्यक्तिको बारेमा बताउनुहोस्, जो अरूको साँचो सेवक हो, विनम्र छ र आफ्नो लागि केहिकुराको खोजी गर्दैन। अडियो रोक्‍नुहोस्। </w:t>
      </w:r>
    </w:p>
    <w:p>
      <w:pPr/>
      <w:r>
        <w:rPr>
          <w:lang w:val="ne_NP" w:bidi="ne_NP"/>
        </w:rPr>
      </w:r>
      <w:r>
        <w:rPr>
          <w:lang w:val="ne_NP" w:bidi="ne_NP"/>
        </w:rPr>
        <w:t>पहिला, येशूले आफ्ना चेलाहरूसँग तिनीहरू मध्ये सबैभन्दा महत्त्वपूर्ण को हो भन्ने बारेमा तिनीहरूको बहसको बिषयमा कुरा गर्नुहुन्छ। येशूका चेलाहरूले आफ्नो संस्कृतिले सिकाएको कुरा विश्वास गर्छन् कि तिनीहरू प्रत्येकले चेलाहरू मध्ये सबैभन्दा ठूलो बन्न प्रयास गर्नुपर्छ। तर येशूले आश्चर्यजनक तरिकाले जवाफ दिनुहुन्छ। उहाँ तिनीहरूको संस्कृतिको विरुद्धमा जानुभयो - जो पहिलो वा ठूलो हुन चाहन्छ त्यो अन्तिम हुनुपर्छ। येशूले बच्चालाई तिनीहरूको बीचमा उभिन ल्याएर यो विचारलाई व्याख्या गर्नुहुन्छ र त्यसपछि बच्चालाई प्रेम देखाउन बच्चालाई अँगाल्नु हुन्छ। त्यो संस्कृतिमा बच्चाहरू महत्त्वपूर्ण वा महान थिएनन्। येशूले चेलाहरूलाई देखाउन चाहनु भयो कि तिनीहरूले उच्च पदमा पुग्न प्रयास गर्नु भन्दा महत्वहिन मानिसहरूको सेवा गर्नु, स्वागत गर्नु, र हेरचाह गर्नुपर्छ। उहाँले आफ्ना चेलाहरूलाई यी बच्चाहरूको हेरचाह गर्ने मानिसहरूले येशू र परमेश्वरलाई आफ्नो प्रेम देखाउँदै छन् भनेर भन्नुहुन्छ।</w:t>
      </w:r>
    </w:p>
    <w:p>
      <w:pPr/>
      <w:r>
        <w:rPr>
          <w:lang w:val="ne_NP" w:bidi="ne_NP"/>
        </w:rPr>
      </w:r>
      <w:r>
        <w:rPr>
          <w:lang w:val="ne_NP" w:bidi="ne_NP"/>
        </w:rPr>
        <w:t>चेलाहरूले आफुहरूले नबुझेको एउटा बिषयको बारेमा येशूलाई प्रश्न गरे। तिनीहरूले अर्को मानिसले पनि येशूको नाममा भूतहरू धपाउँदै गरेको देखे। जसको अर्थ, त्यसले येशूको अधिकारमा भुतहरू धपाउँदै थियो। चेलाहरूले त्यो मानिसलाई रोक्न भने किनभने ऊ येशूको सबैभन्दा नजिकको चेलाहरू मध्येको एक थिएन। यो कथा भन्दा ठीक अघि, चेलाहरू भूत निकाल्न नसकेकोमा छक्क परेका थिए, सम्भवतः यस मानिसले गर्न सकेकोमा तिनीहरू अलमलमा परेका थिए। येशूले आफ्ना चेलाहरूलाई तिनीहरूले यस मानिसलाई स्वीकार गर्नुपर्छ भनेर भन्नुहुन्छ किनभने तिनीहरूले येशूलाई पछ्याउने जोकोहीलाई पनि स्वीकार गर्नुपर्छ। त्यहाँ दुई प्रकारको मानिसहरू छन् - येशूलाई पछ्याउने र नपछ्याउने मानिसहरू। येशूले भन्नुहुन्छ कि येशूको नाममा भूतहरू भगाउने यो मानिसले येशूको बारेमा चाँडै नराम्रो कुरा गर्दैन। येशूले भन्दै हुनुहुन्छ कि कोही एकै समयमा शत्रुतापुर्ण र मैत्रीपुर्ण हुन सक्दैन। येशूले यो महत्त्वपूर्ण कथन मार्फत व्याख्या गर्नुहुन्छ: यदि कसैले तिनीहरूलाई मसीह वा ख्रीष्टको कारण पानी पिउन दिन्छ भने तिनीहरूले ईनाम पाउनेछन्। हामीलाई महत्वहीन लाग्ने व्यावहार परमेश्वरको लागि महत्वहीन हुदैन भनेर येशूले देखाउँदै हुनुहुन्थ्यो। इस्राएल गर्मी देश थियो, र पानी दिनु मानिसहरूलाई स्वागत गर्ने एउटा महत्त्वपूर्ण तरिका थियो।</w:t>
      </w:r>
    </w:p>
    <w:p>
      <w:pPr/>
      <w:r>
        <w:rPr>
          <w:lang w:val="ne_NP" w:bidi="ne_NP"/>
        </w:rPr>
      </w:r>
      <w:r>
        <w:rPr>
          <w:lang w:val="ne_NP" w:bidi="ne_NP"/>
        </w:rPr>
        <w:t xml:space="preserve">यहाँ रोक्नुहोस् र यो प्रश्न समूहमा छलफल गर्नुहोस्: तपाईंको संस्कृतिमा मानिसहरूलाई शहर र घरमा स्वागत छ भन्ने कुरा कसरी देखाइन्छ? अडियो रोक्‍नुहोस्। </w:t>
      </w:r>
    </w:p>
    <w:p>
      <w:pPr/>
      <w:r>
        <w:rPr>
          <w:lang w:val="ne_NP" w:bidi="ne_NP"/>
        </w:rPr>
      </w:r>
      <w:r>
        <w:rPr>
          <w:lang w:val="ne_NP" w:bidi="ne_NP"/>
        </w:rPr>
        <w:t>येशूले यस अघि समूहको बीचमा राखेको बच्चालाई उल्लेख गर्नुहुन्छ। येशूमा भरोसा गर्ने कसैलाई "ठेस" पुर्याउनु गलत हो, जसको अर्थ परमेश्वरको आज्ञा उल्लङ्घन गर्न लगाउनु हो। येशूले यसमा जोड दिन चाहनुहुन्छ। उहाँले भन्नुहुन्छ कि अरू कसैलाई पाप गराउनु वा परमेश्वरमाथिको विश्वास गुमाउन लगाउनु भन्दा, घाँटीमा ठूलो जाँतो झुण्ड्याएर समुद्रमा फालिएर मर्नु राम्रो हो। यो जाँतो विशेष गधाले घुमाउनु पर्ने ढुङ्गा हो किनभने यो धेरै ठूलो थियो। यसलाई पीठो पिध्न प्रयोग गरिन्थ्यो। यस समयमा, यहूदीहरूले मृत्यूमा गाडिन नपाई समुद्रमा भएको मृत्युलाई सबैभन्दा खराब प्रकारको मृत्यु ठान्थे।</w:t>
      </w:r>
    </w:p>
    <w:p>
      <w:pPr/>
      <w:r>
        <w:rPr>
          <w:lang w:val="ne_NP" w:bidi="ne_NP"/>
        </w:rPr>
      </w:r>
      <w:r>
        <w:rPr>
          <w:lang w:val="ne_NP" w:bidi="ne_NP"/>
        </w:rPr>
        <w:t xml:space="preserve">यहाँ रोक्नुहोस् र समूहमा जाँतोको तस्वीर हेर्नुहोस्। अडियो रोक्‍नुहोस्। </w:t>
      </w:r>
    </w:p>
    <w:p>
      <w:pPr/>
      <w:r>
        <w:rPr>
          <w:lang w:val="ne_NP" w:bidi="ne_NP"/>
        </w:rPr>
      </w:r>
      <w:r>
        <w:rPr>
          <w:lang w:val="ne_NP" w:bidi="ne_NP"/>
        </w:rPr>
        <w:t>येशूले मानिसहरूलाई पाप गराउने हात, खुट्टा र आँखाको बारेमा कुरा गर्नुहुन्छ। शरीरको यी विभिन्न भागहरूले मानिसहरूले गल्ती गर्न सक्ने विशेष कुराहरूको प्रतिनिधित्व गर्छन्। हात, खुट्टा र आँखाले आफैले स्वतन्त्र रूपमा कार्य गर्न सक्दैन, तर ती उपकरण हुन् जसलाई मानिसहरूले परमेश्वरको विरुद्धमा पाप गर्न प्रयोग गर्न सक्छन्। येशूले मानिसहरूलाई शाब्दिक रूपमा आफ्नो हात वा खुट्टा काट्न भन्नु हुन्न। केही यहूदीहरूले विश्वास गर्थे कि हातखुट्टा गुमाएको अवस्थामा मर्यो भने जोवनको पुनरूत्थानमा त्यस्तै उठ्नेछ। यसकारण हुन सक्छ कि येशूले तिनीहरूलाई सबै अङ्गहरू भएर "नरक" वा "गेहेन्ना" मा फालिनु भन्दा जीवनमा वा पुनरुत्थानको जीवनमा प्रवेश गर्नु राम्रो हो भनेर भन्नुहुन्छ। यहूदी मानिसहरूलाई थाहा थियो कि यदि तिनीहरूले परमेश्वरको विरुद्धमा पाप गरे भने तिनीहरूलाई दण्ड दिइनेछ र "नरक" वा "गेहेन्ना" मा पठाइनेछ। यरूशलेमको छेउमा गेहेना भनिने उपत्यका थियो जहाँ प्राचिन मानिसहरूले बच्चाहरूलाई बलिदान दिन्थे। पछि यहूदी मानिसहरूले आफ्नो फोहोर त्यहाँ फालेर किरा र आगोले नष्ट गर्थे। यो उपत्यका दण्ड दिने ठाउँको प्रतीक बन्यो। यहूदी अगमवक्ताहरूले नरक वा दण्डको ठाउँलाई कीरा र आगोले मानिसहरूलाई सदाको लागि खाने ठाउँको रूपमा वर्णन गरे।</w:t>
      </w:r>
    </w:p>
    <w:p>
      <w:pPr/>
      <w:r>
        <w:rPr>
          <w:lang w:val="ne_NP" w:bidi="ne_NP"/>
        </w:rPr>
      </w:r>
      <w:r>
        <w:rPr>
          <w:lang w:val="ne_NP" w:bidi="ne_NP"/>
        </w:rPr>
        <w:t xml:space="preserve">यहाँ रोक्नुहोस् र समूहमा यो प्रश्न छलफल गर्नुहोस्: तपाईंको संस्कृतिमा मानिसहरूले नरक वा अनन्त दण्डलाई कसरी वर्णन गर्छन्। मानिसहरूको मृत्यु, नरक र पुनरुत्थानको बारेमा फरक विश्वासहरू के हुन्? अडियो रोक्‍नुहोस्। </w:t>
      </w:r>
    </w:p>
    <w:p>
      <w:pPr/>
      <w:r>
        <w:rPr>
          <w:lang w:val="ne_NP" w:bidi="ne_NP"/>
        </w:rPr>
      </w:r>
      <w:r>
        <w:rPr>
          <w:lang w:val="ne_NP" w:bidi="ne_NP"/>
        </w:rPr>
        <w:t>अन्तमा येशूले फरक प्रकारको आगोको बारेमा कुरा गर्नुहुन्छ। यहूदी मानिसहरूले आफ्नो मन्दिरमा परमेश्वरलाई होमबलिदानहरू चढाउँथे। तिनीहरूले वेदीमा जलाइने बलिदानहरूसँगै नुन ल्याउनु पर्थ्यो, जसले बलिदानमा स्वाद थप्थ्यो र मासुलाई संरक्षण गर्थ्यो। येशूले कुरा गरेको नुनले येशूप्रतिको हाम्रो प्रतिबद्धता र येशूको बारेमा सुसमाचार बाँड्ने कुराको प्रतिनिधित्व गर्छ। "आगोले नुनिलो पारिनु" को अर्थ मानिसहरूले सतावट भोग्नु पर्नेछ र परमेश्वर प्रतिको समर्पणताको कारण परमेश्वरकोलागि बलि जस्तै बन्नेछन्। तिनीहरूको प्रतिबद्धता, सतावट र पीडाले परमेश्वरको सुसमाचार वास्तविक छ भनेर देखाउँछ। तर केही नुन शुद्ध हुँदैन र त्यसपछि राम्रोसँग काम गर्दैन, जस्तै कहिलेकाँही हामीले येशूप्रतिको हाम्रो प्रतिबद्धता गुमाउँछौं। तर यदि हामी येशूमा प्रतिबद्ध छौं भने हामी एक अर्कालाई प्रेम कायम राख्नेछौ। हामी एक अर्कालाई प्रेम गर्दा, हामी एक अर्कासँग शान्तिमा रहन्छौं र बहस गर्दैनौ। यस कथाको सुरुमा चेलाहरूले सबैभन्दा ठूलो को हो भनेर निर्णय गर्न प्रयास गरिरहेका थिए, र येशूले कुराकानीलाई फेरि त्यही मूल समस्यामा फर्काउनुहुन्छ। येशूले आफ्ना चेलाहरूलाई एक अर्कासँग शान्तिमा जिउनु सबैभन्दा महत्त्वपूर्ण कुरा हो भनेर भन्नुहुन्छ।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९:३०–५०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कथामा तीन दृश्यहरू छन्।</w:t>
      </w:r>
    </w:p>
    <w:p>
      <w:pPr/>
      <w:r>
        <w:rPr>
          <w:lang w:val="ne_NP" w:bidi="ne_NP"/>
        </w:rPr>
      </w:r>
      <w:r>
        <w:rPr>
          <w:b/>
          <w:lang w:val="ne_NP" w:bidi="ne_NP"/>
        </w:rPr>
        <w:t>पहिलो दृश्यमा:</w:t>
      </w:r>
      <w:r>
        <w:rPr>
          <w:lang w:val="ne_NP" w:bidi="ne_NP"/>
        </w:rPr>
        <w:t xml:space="preserve"> येशू र उहाँका चेलाहरू गालीलमा यात्रा गर्छन्। येशूले कसैले पनि आफू त्यहाँ छु भनेर जानोस भन्ने चाहनु हुन्न, ताकि उहाँले आफ्ना चेलाहरूलाई सिकाउन समय बिताउन सकून्। उहाँले तिनीहरूलाई आफू धोका दिइनेछ र मारिनेछ भनेर भन्नुहुन्छ, तर तीन दिनपछि उहाँ मरेर फेरि बौरी उठ्नुहुनेछ। येशूको अर्थ के हो भनेर सोध्न चेलाहरू अत्यन्त डराउँछन्।</w:t>
      </w:r>
    </w:p>
    <w:p>
      <w:pPr/>
      <w:r>
        <w:rPr>
          <w:lang w:val="ne_NP" w:bidi="ne_NP"/>
        </w:rPr>
      </w:r>
      <w:r>
        <w:rPr>
          <w:b/>
          <w:lang w:val="ne_NP" w:bidi="ne_NP"/>
        </w:rPr>
        <w:t>दोस्रो दृश्यमा:</w:t>
      </w:r>
      <w:r>
        <w:rPr>
          <w:lang w:val="ne_NP" w:bidi="ne_NP"/>
        </w:rPr>
        <w:t xml:space="preserve"> येशू र उहाँका चेलाहरू कफर्नहुममा आइपुग्छन् र घरमा जान्छन्। येशूले आफ्ना चेलाहरूलाई तिनीहरूले सडकमा के कुरा गरिरहेका थिए भनेर सोध्नुहुन्छ, तर तिनीहरूले जवाफ दिदैनन् किनभने तिनीहरू मध्ये सबैभन्दा ठूलो को हो भन्ने बारेमा बहस गरिरहेका थिए। येशूले चेलाहरूलाई आफूकहाँ बोलाउनुहुन्छ र तिनीहरूलाई भन्नुहुन्छ कि जो पहिलो हुन चाहन्छ त्यो अन्तिम बन्न पर्छ र अरू सबैको सेवक हुनुपर्छ। त्यसपछि येशूले साना बच्चालाई उठाउँनुहुन्छ र तिनीहरूलाई भन्नुहुन्छ, "जसले यस्तो सानो बच्चालाई स्वागत गर्छ उसले मलाई स्वागत गर्छ र मलाई पठाउने मेरो पितालाई स्वागत गर्छ।"</w:t>
      </w:r>
    </w:p>
    <w:p>
      <w:pPr/>
      <w:r>
        <w:rPr>
          <w:lang w:val="ne_NP" w:bidi="ne_NP"/>
        </w:rPr>
      </w:r>
      <w:r>
        <w:rPr>
          <w:b/>
          <w:lang w:val="ne_NP" w:bidi="ne_NP"/>
        </w:rPr>
        <w:t>तेस्रो दृश्यमा:</w:t>
      </w:r>
      <w:r>
        <w:rPr>
          <w:lang w:val="ne_NP" w:bidi="ne_NP"/>
        </w:rPr>
        <w:t xml:space="preserve"> यूहन्नाले येशूलाई तिनीहरूले कसैलाई येशूको नाममा दुष्ट आत्माहरूलाई भगाउँदै गरेको देखेको कुरा बताए, र यूहन्नाले उसलाई येशूको चेलाहरूमा नपर्ने भएकोले रोक्न भने। येशूले भन्नुहुन्छ, "उसलाई नरोक! मेरो नाममा चमत्कारहरू गर्ने व्यक्तिले तुरुन्तै मेरो बारेमा नराम्रो कुरा गर्न सक्दैन। हाम्रो विरुद्धमा नभएको व्यक्ति हाम्रो पक्षमा हुन्छ। मेरो कारणले तिमीलाई एक कचौरा पानी दिन्छ उसले पुरस्कार पाउनेछ।</w:t>
      </w:r>
    </w:p>
    <w:p>
      <w:pPr/>
      <w:r>
        <w:rPr>
          <w:lang w:val="ne_NP" w:bidi="ne_NP"/>
        </w:rPr>
      </w:r>
      <w:r>
        <w:rPr>
          <w:lang w:val="ne_NP" w:bidi="ne_NP"/>
        </w:rPr>
        <w:t>त्यसपछि येशूले तिनीहरूलाई सिकाउँदै जानुहुन्छ। उहाँले भन्नुहुन्छ, "अरू कसैलाई पाप गर्न लगाउनु भन्दा, घाँटीमा ठूलो भारी बोकेर समुद्रमा फालिनु राम्रो हो। शरीरको सबै अङ्गहरू जोगाएर जहाँ किरा र कहिल्यै ननिभ्ने आगो भएको नरकमा फालिनु भन्दा शरीरको कुनै अङ्ग गुमाएर पनि परमेश्वरलाई आफ्नो राजा स्वीकारेर अनन्त जीवन पाउनु धेरै राम्रो हो। सबैको जाँच गरिनेछ। नुन स्वादिलो बनाउन राम्रो हुन्छ, तर यदि नुनले आफ्नो स्वाद गुमाउँछ भने यो कसरी फेरि नुनिलो हुन सक्छ? तिमीहरू एक अर्कासँग नुन जस्तै हुनुपर्छ र एक अर्कासँग शान्तिमा जिउनु पर्छ।"</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येशूका चेलाहरू मध्ये एक यूहन्ना नामले उल्लेख गरिएको छ</w:t>
      </w:r>
    </w:p>
    <w:p>
      <w:pPr>
        <w:pStyle w:val="ListBullet"/>
        <w:spacing w:line="240" w:lineRule="auto"/>
        <w:ind w:left="720"/>
      </w:pPr>
      <w:r>
        <w:rPr>
          <w:lang w:val="ne_NP" w:bidi="ne_NP"/>
        </w:rPr>
      </w:r>
      <w:r>
        <w:rPr>
          <w:lang w:val="ne_NP" w:bidi="ne_NP"/>
        </w:rPr>
        <w:t>एउटा साना बच्चा</w:t>
      </w:r>
    </w:p>
    <w:p>
      <w:pPr/>
      <w:r>
        <w:rPr>
          <w:lang w:val="ne_NP" w:bidi="ne_NP"/>
        </w:rPr>
      </w:r>
      <w:r>
        <w:rPr>
          <w:lang w:val="ne_NP" w:bidi="ne_NP"/>
        </w:rPr>
        <w:t>समूहको रूपमा, खण्डको सेटिङको यी भागहरूमा ध्यान दिनुहोस्: खण्डको पहिलो भागको समयमा, येशू र चेलाहरू कैसरिया फिलिपी क्षेत्रबाट गालील भएर कफर्नहुम फर्केर जाँदै छन्। जब तिनीहरू कफर्नहुममा पुग्छन्, तिनीहरू घरमा जान्छन् र त्यहाँ तिनीहरूको बाँकी कुराकानी हुन्छ।</w:t>
      </w:r>
    </w:p>
    <w:p>
      <w:pPr/>
      <w:r>
        <w:rPr>
          <w:lang w:val="ne_NP" w:bidi="ne_NP"/>
        </w:rPr>
      </w:r>
      <w:r>
        <w:rPr>
          <w:lang w:val="ne_NP" w:bidi="ne_NP"/>
        </w:rPr>
        <w:t xml:space="preserve">रोक्नुहोस् र समूहमा कैसरिया फिलिपीको नक्सामा हेर्नुहोस्। येशू र उहाँका चेलाहरूले हिंड्दै गरेको बाटोलाई हेर्नुहोस्। अडियो रोक्‍नुहोस्। </w:t>
      </w:r>
    </w:p>
    <w:p>
      <w:pPr/>
      <w:r>
        <w:rPr>
          <w:lang w:val="ne_NP" w:bidi="ne_NP"/>
        </w:rPr>
      </w:r>
      <w:r>
        <w:rPr>
          <w:lang w:val="ne_NP" w:bidi="ne_NP"/>
        </w:rPr>
        <w:t>तिनीहरू यात्रा गर्दा, येशूले आफ्ना चेलाहरूलाई उहाँ मर्नुहुनेछ र मरेर फेरि बौरी उठ्नेछ भनेर भन्नुहुन्छ। उहाँका चेलाहरूले उहाँलाई बुझ्दैनन् र पनि उहाँलाई प्रश्नहरू सोध्न डराउँछन्।</w:t>
      </w:r>
    </w:p>
    <w:p>
      <w:pPr/>
      <w:r>
        <w:rPr>
          <w:lang w:val="ne_NP" w:bidi="ne_NP"/>
        </w:rPr>
      </w:r>
      <w:r>
        <w:rPr>
          <w:lang w:val="ne_NP" w:bidi="ne_NP"/>
        </w:rPr>
        <w:t>जब तिनीहरू कफर्नहुममा पुग्छन् तिनीहरू एउटा घरमा जान्छन्। यो पत्रुसको घर हुने धेरै सम्भावना छ, जहाँ येशू प्राय: बस्नुहुन्थ्यो। येशूले आफ्ना चेलाहरूलाई सोध्नुहुन्छ, "तिमीहरू सडकमा के कुरा गरिरहेका थिए?" किनभने तिनीहरूले तिनीहरू मध्ये को सबैभन्दा ठूलो हो भन्ने बारेमा कुरा गरिरहेका थिए, त्यसैले तिनीहरूले जवाफ दिएनन्। येशूले चेलाहरूलाई आफूकहाँ बोलाउनुहुन्छ र तिनीहरूलाई सिकाउन थाल्नुहुन्छ। येशूले धेरै बिषयहरुमा सिकाउँनुहुन्छ, तर तिनीहरू सबै एक अर्कासँग सम्वन्धित छन्। येशूले आफ्ना शिक्षाहरूलाई आपसमा जोड्न र सम्झन सजिलो बनाउन दोहोरिने शब्दहरू र विचारहरू प्रयोग गर्नु भएको जस्तो देखिन्छ। उहाँले साना बच्चाहरूलाई धेरै पटक उल्लेख गर्नुहुन्छ, उहाँले "उहाँको नाममा" काम गर्ने कुरा गर्नुहुन्छ, उहाँले मानिसहरूलाई पाप गर्न लगाउने शरीरको भागहरूको सूची दिनुहुन्छ, र उहाँले "नरक," "परमेश्वरको राज्य," "आगो" र "नुन" जस्ता विचारहरू दोहोर्याउनुहुन्छ।</w:t>
      </w:r>
    </w:p>
    <w:p>
      <w:pPr/>
      <w:r>
        <w:rPr>
          <w:lang w:val="ne_NP" w:bidi="ne_NP"/>
        </w:rPr>
      </w:r>
      <w:r>
        <w:rPr>
          <w:lang w:val="ne_NP" w:bidi="ne_NP"/>
        </w:rPr>
        <w:t xml:space="preserve">यहाँ रोक्नुहोस् र यो प्रश्न समूहमा छलफल गर्नुहोस्: मर्कूस ९:३५–५० फेरि सुन्नुहोस्। येशूले दोहोर्याउने शब्दहरू र विचारहरू तपाईंले के सुन्नुहुन्छ? यो तपाईंको संस्कृतिमा धार्मिक शिक्षकहरूले सिकाउने तरिका कसरी फरक छ वा मिल्दो छ भनेर छलफल गर्नुहोस्। अडियो रोक्‍नुहोस्। </w:t>
      </w:r>
    </w:p>
    <w:p>
      <w:pPr/>
      <w:r>
        <w:rPr>
          <w:lang w:val="ne_NP" w:bidi="ne_NP"/>
        </w:rPr>
      </w:r>
      <w:r>
        <w:rPr>
          <w:lang w:val="ne_NP" w:bidi="ne_NP"/>
        </w:rPr>
        <w:t>येशूले तिनीहरूलाई भन्नुहुन्छ कि सबैभन्दा ठूलो त्यो व्यक्ति हुनेछ जसले तल्लो स्थान लिन्छ र अरू सबैको सेवक बन्छ। उहाँले सानो बच्चालाई आफ्नो काखमा लिनुहुन्छ र तिनीहरूलाई भन्नुहुन्छ कि जसले उहाँको नाममा सानो बच्चालाई स्वागत गर्छ, उसले उहाँलाई स्वागत गर्छ, र जसले उहाँलाई स्वागत गर्छ, उसले उहाँलाई पठाउने पिता परमेश्वरलाई स्वागत गर्छ।</w:t>
      </w:r>
    </w:p>
    <w:p>
      <w:pPr/>
      <w:r>
        <w:rPr>
          <w:lang w:val="ne_NP" w:bidi="ne_NP"/>
        </w:rPr>
      </w:r>
      <w:r>
        <w:rPr>
          <w:lang w:val="ne_NP" w:bidi="ne_NP"/>
        </w:rPr>
        <w:t xml:space="preserve"> यूहन्नाले येशूलाई भने कि उनले र उनका साथिहरूले येशूको नाममा भूतहरू निकाल्दै गरेको एक एकजना मानिसलाई देखेका थिए, र उनीहरू चेलाहरू मध्ये एक नभएकोले उसलाई रोक्न भनेका थिए। येशूको शिक्षामा विचार प्रवाह र उदाहरणहरूमा ध्यान दिनुहोस्। येशूले भन्नुहुन्छ, "उसलाई नरोक! मेरो नाममा चमत्कारहरू गर्ने व्यक्तिले तुरुन्तै मेरो बारेमा नराम्रो कुरा गर्न सक्दैन। हाम्रो विरुद्धमा नभएको व्यक्ति हाम्रो पक्षमा हुन्छ। मेरो कारणले तिमीलाई एक कचौरा पानी दिन्छ उसले पुरस्कार पाउनेछ।</w:t>
      </w:r>
    </w:p>
    <w:p>
      <w:pPr/>
      <w:r>
        <w:rPr>
          <w:lang w:val="ne_NP" w:bidi="ne_NP"/>
        </w:rPr>
      </w:r>
      <w:r>
        <w:rPr>
          <w:lang w:val="ne_NP" w:bidi="ne_NP"/>
        </w:rPr>
        <w:t xml:space="preserve">यहाँ रोक्नुहोस् र समूहमा छलफल गर्नुहोस्ः तपाईंले कसलाई एक गिलास पानी दिन सक्नुहुन्छ। तपाईंको संस्कृतिमा यसले खाँचोमा परेको व्यक्तिलाई खाना पुर्याइदिनु, गर्मि हुँदा कसैलाई चिसो पेय दिनु वा जाडो हुँदा कसैलाई कोट ल्याईदिनु जस्ता कामहरुलाई जनाउन सक्छ। यसको अर्थ कसैलाई खानाको लागि तपाईंको घरमा स्वागत गर्नु पनि हुन सक्छ। यसको अर्थ आवश्यकतामा परेको व्यक्तिलाई केही खाना वा कपडा ल्याई दिनु हुन सक्छ। जब छलफल सकिन्छ, तब यो कसका लागि गर्ने हो भनेर निर्णय गर्नुहोस्, र यो गर्नुहोस्। अडियो रोक्‍नुहोस्। </w:t>
      </w:r>
    </w:p>
    <w:p>
      <w:pPr/>
      <w:r>
        <w:rPr>
          <w:lang w:val="ne_NP" w:bidi="ne_NP"/>
        </w:rPr>
      </w:r>
      <w:r>
        <w:rPr>
          <w:lang w:val="ne_NP" w:bidi="ne_NP"/>
        </w:rPr>
        <w:t>त्यसपछि येशूले तिनीहरूलाई सिकाउँदै जानुहुन्छ। उहाँले भन्नुहुन्छ, "अरू कसैलाई पाप गर्न लगाउनु भन्दा, घाँटीमा ठूलो वजन लिएर समुद्रमा फालिनु राम्रो हो।"</w:t>
      </w:r>
    </w:p>
    <w:p>
      <w:pPr/>
      <w:r>
        <w:rPr>
          <w:lang w:val="ne_NP" w:bidi="ne_NP"/>
        </w:rPr>
      </w:r>
      <w:r>
        <w:rPr>
          <w:lang w:val="ne_NP" w:bidi="ne_NP"/>
        </w:rPr>
        <w:t xml:space="preserve">यहाँ रोक्नुहोस् र समूहमा फेरि जाँतोको तस्वीरलाई हेर्नुहोस्। अडियो रोक्‍नुहोस्। </w:t>
      </w:r>
    </w:p>
    <w:p>
      <w:pPr/>
      <w:r>
        <w:rPr>
          <w:lang w:val="ne_NP" w:bidi="ne_NP"/>
        </w:rPr>
      </w:r>
      <w:r>
        <w:rPr>
          <w:lang w:val="ne_NP" w:bidi="ne_NP"/>
        </w:rPr>
        <w:t xml:space="preserve">शरीरको सबै अङ्गहरू जोगाएर जहाँ किरा र कहिल्यै ननिभ्ने आगो भएको नरकमा फालिनु भन्दा शरीरको कुनै अङ्ग गुमाएर पनि परमेश्वरलाई आफ्नो राजा स्वीकारेर अनन्त जीवन पाउनु धेरै राम्रो हो। सबैको जाँच गरिनेछ। येशूले भन्नुहुन्छ कि सबैलाई </w:t>
      </w:r>
      <w:r>
        <w:rPr>
          <w:b/>
          <w:lang w:val="ne_NP" w:bidi="ne_NP"/>
        </w:rPr>
        <w:t>आगोले जाँचिनेछ</w:t>
      </w:r>
      <w:r>
        <w:rPr>
          <w:lang w:val="ne_NP" w:bidi="ne_NP"/>
        </w:rPr>
        <w:t xml:space="preserve"> वा </w:t>
      </w:r>
      <w:r>
        <w:rPr>
          <w:b/>
          <w:lang w:val="ne_NP" w:bidi="ne_NP"/>
        </w:rPr>
        <w:t>आगोले नुनिलो पारिने</w:t>
      </w:r>
      <w:r>
        <w:rPr>
          <w:lang w:val="ne_NP" w:bidi="ne_NP"/>
        </w:rPr>
        <w:t xml:space="preserve"> छ। यहूदी मानिसहरूले आफ्नो मन्दिरमा परमेश्वरलाई होमबलिहरू वा बलिदानहरू चढाउँथे। तिनीहरूले वेदीमा जलाइने बलिदानहरूसँगै नुन ल्याउनु पर्थ्यो, किनभने बलिदानहरू मासु हुन्थ्यो र नुनले स्वाद थप्दै मासुलाई संरक्षण गर्थ्यो। येशूले कुरा गरेको नुनले येशूप्रतिको हाम्रो प्रतिबद्धता र येशूको बारेमा सुसमाचार बाँड्ने कुराको प्रतिनिधित्व गर्छ। "आगोले नुनिलो पारिनु" को अर्थ मानिसहरूले सतावट भोग्नु पर्नेछ र परमेश्वर प्रतिको समर्पणताको कारण परमेश्वरकोलागि बलि जस्तै बन्नेछन्। यदि सबैलाई आगोले नुनिलो पारिनेछ भनेर भन्न अति गाह्रो छ भने तपाईंले अन्य अनुवादहरूलाई पछ्याउन सक्नुहुन्छ र सबैलाई आगोले जाँचिनेछ भनेर भन्न सक्नुहुन्छ।</w:t>
      </w:r>
    </w:p>
    <w:p>
      <w:pPr/>
      <w:r>
        <w:rPr>
          <w:lang w:val="ne_NP" w:bidi="ne_NP"/>
        </w:rPr>
      </w:r>
      <w:r>
        <w:rPr>
          <w:lang w:val="ne_NP" w:bidi="ne_NP"/>
        </w:rPr>
        <w:t>त्यसपछि येशूले भन्नुहुन्छ, "नुन स्वादिलो बनाउन राम्रो हुन्छ, तर यदि नुनले आफ्नो स्वाद गुमाउँछ भने यो कसरी फेरि नुनिलो हुन सक्छ? तिमीहरू एक अर्कासँग नुन जस्तै हुनुपर्छ र एक अर्कासँग शान्तिमा जिउनु पर्छ।"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९:३०–५०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३ दृश्यहरू छन्।</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येशूका चेलाहरू मध्ये एक यूहन्ना नामले उल्लेख गरिएको छ</w:t>
      </w:r>
    </w:p>
    <w:p>
      <w:pPr>
        <w:pStyle w:val="ListBullet"/>
        <w:spacing w:line="240" w:lineRule="auto"/>
        <w:ind w:left="720"/>
      </w:pPr>
      <w:r>
        <w:rPr>
          <w:lang w:val="ne_NP" w:bidi="ne_NP"/>
        </w:rPr>
      </w:r>
      <w:r>
        <w:rPr>
          <w:lang w:val="ne_NP" w:bidi="ne_NP"/>
        </w:rPr>
        <w:t>एउटा साना बच्चा</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र उहाँका चेलाहरू गालीलमा यात्रा गर्छन्। तिनीहरू यात्रा गर्दा, येशूले तिनीहरूलाई फेरि एक पटक भन्नुहुन्छ कि उहाँलाई धोका दिइनेछ, मारिनेछ र मरेर फेरि बौरी उठ्नुहुनेछ । येशूको अर्थ के हो भनेर सोध्न चेलाहरू अत्यन्त डराउँछन्।</w:t>
      </w:r>
    </w:p>
    <w:p>
      <w:pPr/>
      <w:r>
        <w:rPr>
          <w:lang w:val="ne_NP" w:bidi="ne_NP"/>
        </w:rPr>
      </w:r>
      <w:r>
        <w:rPr>
          <w:lang w:val="ne_NP" w:bidi="ne_NP"/>
        </w:rPr>
        <w:t>नाटकलाई केहि छिन रोक्नुहोस। चेलाहरूको भूमिका खेल्ने कलाकारहरूलाई सोध्नुहोस्, "तपाईं के महसुस गर्दै हुनुहुन्छ वा के सोचिरहनु भएको छ? येशूलाई उहाँको अर्थ के हो भनेर सोध्न किन डराउँछौ?" मानिसहरूले यस्तो जवाफ दिन सक्छन्, "हामी येशूको अर्थ के हो भनेर डराएका छौं" वा "हामी अलमलमा छौं र येशूको अर्थ के हो भनेर बुझ्दैनौ" वा "हामीले येशूसँग यस बारेमा अन्तिम पटक कुरा गरेको कुरा हामीलाई सम्झना छ र येशूले पत्रुसलाई हप्काउनु भयो त्यसैले हामी येशूलाई उहाँको अर्थ के हो भनेर सोध्न डराउँछौं।" नाटकलाई जारी राख्नुहोस्।</w:t>
      </w:r>
    </w:p>
    <w:p>
      <w:pPr/>
      <w:r>
        <w:rPr>
          <w:lang w:val="ne_NP" w:bidi="ne_NP"/>
        </w:rPr>
      </w:r>
      <w:r>
        <w:rPr>
          <w:lang w:val="ne_NP" w:bidi="ne_NP"/>
        </w:rPr>
        <w:t>जब तिनीहरू कफर्नहुममा आइपुग्छन्, तिनीहरू एउटा घरमा जान्छन्। येशूले तिनीहरूलाई सडकमा तिनीहरू के कुरा गरिरहेका थिए भनेर सोध्नुहुन्छ। चेलाहरूले तिनीहरू मध्ये सबैभन्दा ठूलो को हो भनेर बहस गरिरहेका थिए, त्यसैले तिनीहरूले जवाफ दिँदैनन्। येशूले आफ्ना चेलाहरूलाई आफूकहाँ बोलाउनुहुन्छ। उहाँले तिनीहरूलाई भन्नुहुन्छ कि सबैभन्दा ठूलो त्यो व्यक्ति हो जसले अन्तिम स्थान रोज्छ र अरूको सेवक हुन्छ। उहाँले साना बच्चालाई आफ्नो काखमा लिनुहुन्छ र तिनीहरूलाई भन्नुहुन्छ कि जसले उहाँको नाममा बच्चालाई स्वागत गर्छ उसले येशूलाई स्वागत गर्छ, र जसले येशूलाई स्वागत गर्छ, उसले उहाँलाई पठाउने पितालाई स्वागत गर्छ।</w:t>
      </w:r>
    </w:p>
    <w:p>
      <w:pPr/>
      <w:r>
        <w:rPr>
          <w:lang w:val="ne_NP" w:bidi="ne_NP"/>
        </w:rPr>
      </w:r>
      <w:r>
        <w:rPr>
          <w:lang w:val="ne_NP" w:bidi="ne_NP"/>
        </w:rPr>
        <w:t>नाटकलाई केहि छिन रोक्नुहोस। चेलाहरूको भूमिका खेल्ने कलाकारहरूलाई सोध्नुहोस्, "तपाईहरू के महसुस गर्दै हुनुहुन्छ वा के सोच्दै हुनुहुन्छ?" मानिसहरूले यस्तो जवाफ दिन सक्छन्, "हामीले बहस गरिरहेका कुरामा लज्जित भयौं" वा "संसारले चल्ने तरिका बारे हाम्रो बुझाइ चुनौतीमा परिरहेको छ।" येशूको भूमिका खेल्ने कलाकारलाई सोध्नुहोस्, "तपाईं के महसुस गर्दै हुनुहुन्छ वा के सोच्दै हुनुहुन्छ?" त्यो व्यक्तिले यस्तो जवाफ दिन सक्छ, "तिनीहरू के कुरामा बहस गरिरहेका थिए भनेर म जिज्ञासु छु" वा "म मेरा चेलाहरूलाई महत्त्वपूर्ण कुरा सिकाउन चाहन्छु" वा "म तिनीहरूले नम्र हुन सिकुन भन्ने चाहन्छु।" नाटकलाई जारी राख्नुहोस्।</w:t>
      </w:r>
    </w:p>
    <w:p>
      <w:pPr/>
      <w:r>
        <w:rPr>
          <w:lang w:val="ne_NP" w:bidi="ne_NP"/>
        </w:rPr>
      </w:r>
      <w:r>
        <w:rPr>
          <w:lang w:val="ne_NP" w:bidi="ne_NP"/>
        </w:rPr>
        <w:t>चेलाहरू मध्येका एक जना, यूहन्नाले, येशूलाई बताउँछन् कि उनले कसैले येशूको नाममा भूतहरू निकालेको देखे। तिनीहरूले त्यो मानिसलाई भूतहरू ननिकाल्नु भने, किनभने ऊ येशूका चेलाहरू मध्येको एक होइन। येशूले भन्नुहुन्छ, "त्यसो नगर्नुहोस्! मेरो नाममा चमत्कार गर्ने व्यक्तिले छिट्टै मेरो बारेमा नराम्रो कुरा गर्न सक्दैन। हाम्रो विरुद्धमा नभएको व्यक्ति हाम्रो पक्षमा हुन्छ। यदि कसैले मेरो कारणले तिमीलाई एक गिलास पानी मात्र पनि दिन्छ भने तिनीहरू पुरस्कृत गरिनेछ।"</w:t>
      </w:r>
    </w:p>
    <w:p>
      <w:pPr/>
      <w:r>
        <w:rPr>
          <w:lang w:val="ne_NP" w:bidi="ne_NP"/>
        </w:rPr>
      </w:r>
      <w:r>
        <w:rPr>
          <w:lang w:val="ne_NP" w:bidi="ne_NP"/>
        </w:rPr>
        <w:t>येशूले पहिलेको बालकलाई फेरी उल्लेख गर्दै भन्नुहुन्छ, "तर यदि तिमीहरूले यी साना बच्चाहरू मध्ये कुनै एकलाई ठेस पुर्याउँछौ भने तिमीलाई घाँटीमा भारी वजन लिएर समुद्रमा फालिनु राम्रो हुनेछ। आगो र किराले भरिएको नरकमा प्रवेश गर्नु भन्दा बरू शरीरका केहि अङ्गहरू गुमाएर सदाको लागि जिउनु राम्रो हो। सबैलाई आगोले जाँचिनेछ। नुन एउटा राम्रो स्वाद हो, तर यदि यसले आफ्नो नुनिलो गुमाउँछ भने तपाईंले यसलाई फेरि कसरी नुनिलो बनाउन सक्नुहुन्छ? तिमीहरूले एक अर्कासँग शान्तिमा जिउनु पर्छ।"</w:t>
      </w:r>
    </w:p>
    <w:p>
      <w:pPr/>
      <w:r>
        <w:rPr>
          <w:lang w:val="ne_NP" w:bidi="ne_NP"/>
        </w:rPr>
      </w:r>
      <w:r>
        <w:rPr>
          <w:lang w:val="ne_NP" w:bidi="ne_NP"/>
        </w:rPr>
        <w:t>नाटकलाई केहि छिन रोक्नुहोस। चेलाहरूको भूमिका खेल्ने कलाकारहरूलाई सोध्नुहोस्, "तपाईहरू के महसुस गर्दै हुनुहुन्छ वा के सोच्दै हुनुहुन्छ?" मानिसहरूले "यस शिक्षाको बारेमा जिज्ञासु" वा "भ्रममा परे" भन्ने जवाफ दिन सक्छन्। के हामीले साँच्चै हाम्रो हात वा खुट्टा काट्नु पर्छ?" वा "अचम्मित - येशूले हामीले सोच्ने तरिकालाई चुनौती दिइरहनु भएको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९:३०–५०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र उहाँका </w:t>
      </w:r>
      <w:r>
        <w:rPr>
          <w:b/>
          <w:lang w:val="ne_NP" w:bidi="ne_NP"/>
        </w:rPr>
        <w:t>चेलाहरू</w:t>
      </w:r>
      <w:r>
        <w:rPr>
          <w:lang w:val="ne_NP" w:bidi="ne_NP"/>
        </w:rPr>
        <w:t xml:space="preserve"> जहाँ हुनुहुन्थ्यो त्यहाँबाट निस्केर </w:t>
      </w:r>
      <w:r>
        <w:rPr>
          <w:b/>
          <w:lang w:val="ne_NP" w:bidi="ne_NP"/>
        </w:rPr>
        <w:t>गालील</w:t>
      </w:r>
      <w:r>
        <w:rPr>
          <w:lang w:val="ne_NP" w:bidi="ne_NP"/>
        </w:rPr>
        <w:t xml:space="preserve"> हुदैं यात्रा गर्नुभयो। येशूले कसैले आफू त्यहाँ हुनुहुन्छ भनेर जानोस भन्ने चाहनु भएन, किनभने उहाँ आफ्ना चेलाहरूसँग समय बिताउन चाहनु हुन्थ्यो। चेलाहरू येशूका सबैभन्दा नजिकको अनुयायीहरू हुन्। गालील इस्राएलको उत्तरी क्षेत्र वा प्रान्त हो। तपाईंले मर्कूसको अन्य भागहरूमा प्रयोग गर्नुभएको चेलाहरू र गालीलको लागि त्यही शब्दहरू प्रयोग गर्नुहोस्। </w:t>
      </w:r>
      <w:r>
        <w:rPr>
          <w:b/>
          <w:lang w:val="ne_NP" w:bidi="ne_NP"/>
        </w:rPr>
        <w:t>चेलाहरू</w:t>
      </w:r>
      <w:r>
        <w:rPr>
          <w:lang w:val="ne_NP" w:bidi="ne_NP"/>
        </w:rPr>
        <w:t xml:space="preserve"> र </w:t>
      </w:r>
      <w:r>
        <w:rPr>
          <w:b/>
          <w:lang w:val="ne_NP" w:bidi="ne_NP"/>
        </w:rPr>
        <w:t>गालीलको</w:t>
      </w:r>
      <w:r>
        <w:rPr>
          <w:lang w:val="ne_NP" w:bidi="ne_NP"/>
        </w:rPr>
        <w:t xml:space="preserve"> बारेमा थप जानकारीको लागि मुख्य शब्दावलीमा हेर्नुहोस्।</w:t>
      </w:r>
    </w:p>
    <w:p>
      <w:pPr/>
      <w:r>
        <w:rPr>
          <w:lang w:val="ne_NP" w:bidi="ne_NP"/>
        </w:rPr>
      </w:r>
      <w:r>
        <w:rPr>
          <w:lang w:val="ne_NP" w:bidi="ne_NP"/>
        </w:rPr>
        <w:t>येशूले आफ्ना चेलाहरूलाई भन्नुभयो, "</w:t>
      </w:r>
      <w:r>
        <w:rPr>
          <w:b/>
          <w:lang w:val="ne_NP" w:bidi="ne_NP"/>
        </w:rPr>
        <w:t>मानिसको पुत्रलाई</w:t>
      </w:r>
      <w:r>
        <w:rPr>
          <w:lang w:val="ne_NP" w:bidi="ne_NP"/>
        </w:rPr>
        <w:t xml:space="preserve"> धोका दिइनेछ र मारिनेछ तर मरेर फेरि बौरी उठ्नेछ।" मानिसको पुत्र भनेको येशूले प्राय: आफ्नो लागि प्रयोग गर्ने शब्द हो। यसले परमेश्वरले सबै अधिकार दिनुभएको व्यक्तिलाई वर्णन गर्दछ। तपाईंले मर्कूसको अघिल्लो खण्डहरूमा अनुवाद गरेको जस्तै मानिसको पुत्रलाई अनुवाद गर्नुहोस्। </w:t>
      </w:r>
      <w:r>
        <w:rPr>
          <w:b/>
          <w:lang w:val="ne_NP" w:bidi="ne_NP"/>
        </w:rPr>
        <w:t>मानिसको पुत्रको</w:t>
      </w:r>
      <w:r>
        <w:rPr>
          <w:lang w:val="ne_NP" w:bidi="ne_NP"/>
        </w:rPr>
        <w:t xml:space="preserve"> बारेमा थप जानकारीको लागि मुख्य शब्दावली हेर्नुहोस्।</w:t>
      </w:r>
    </w:p>
    <w:p>
      <w:pPr/>
      <w:r>
        <w:rPr>
          <w:lang w:val="ne_NP" w:bidi="ne_NP"/>
        </w:rPr>
      </w:r>
      <w:r>
        <w:rPr>
          <w:lang w:val="ne_NP" w:bidi="ne_NP"/>
        </w:rPr>
        <w:t xml:space="preserve">पछि तिनीहरू </w:t>
      </w:r>
      <w:r>
        <w:rPr>
          <w:b/>
          <w:lang w:val="ne_NP" w:bidi="ne_NP"/>
        </w:rPr>
        <w:t>कफर्नहुममा</w:t>
      </w:r>
      <w:r>
        <w:rPr>
          <w:lang w:val="ne_NP" w:bidi="ne_NP"/>
        </w:rPr>
        <w:t xml:space="preserve"> आइपुगे। कफर्नहुम गालीलको समुद्रको किनारमा भएको एउटा महत्त्वपूर्ण व्यापारिक शहर थियो। तपाईंले मर्कूसको अघिल्लो खण्डहरूमा गरेको तरिकाले कफर्नहुमलाई अनुवाद गर्नुहोस्। </w:t>
      </w:r>
      <w:r>
        <w:rPr>
          <w:b/>
          <w:lang w:val="ne_NP" w:bidi="ne_NP"/>
        </w:rPr>
        <w:t>कफर्नहुम</w:t>
      </w:r>
      <w:r>
        <w:rPr>
          <w:lang w:val="ne_NP" w:bidi="ne_NP"/>
        </w:rPr>
        <w:t>को बारेमा थप जानकारीको लागि मुख्य शब्दावलीमा हेर्नुहोस्।</w:t>
      </w:r>
    </w:p>
    <w:p>
      <w:pPr/>
      <w:r>
        <w:rPr>
          <w:lang w:val="ne_NP" w:bidi="ne_NP"/>
        </w:rPr>
      </w:r>
      <w:r>
        <w:rPr>
          <w:lang w:val="ne_NP" w:bidi="ne_NP"/>
        </w:rPr>
        <w:t xml:space="preserve">पछि येशूले सानो बच्चालाई समूहको बीचमा राख्नुहुन्छ र उहाँले भन्नुहुन्छ, "जसले </w:t>
      </w:r>
      <w:r>
        <w:rPr>
          <w:b/>
          <w:lang w:val="ne_NP" w:bidi="ne_NP"/>
        </w:rPr>
        <w:t>मेरो नाममा</w:t>
      </w:r>
      <w:r>
        <w:rPr>
          <w:lang w:val="ne_NP" w:bidi="ne_NP"/>
        </w:rPr>
        <w:t xml:space="preserve"> वा </w:t>
      </w:r>
      <w:r>
        <w:rPr>
          <w:b/>
          <w:lang w:val="ne_NP" w:bidi="ne_NP"/>
        </w:rPr>
        <w:t>मेरो तर्फबाट</w:t>
      </w:r>
      <w:r>
        <w:rPr>
          <w:lang w:val="ne_NP" w:bidi="ne_NP"/>
        </w:rPr>
        <w:t xml:space="preserve"> यस्तो बच्चालाई स्वागत गर्छ उसले मलाई स्वागत गर्छ। जब येशूले मेरो नाममा वाक्यांश प्रयोग गर्नुहुन्छ, उहाँले आफ्नो शक्ति वा केही गर्ने अधिकारको बारेमा कुरा गरिरहनु भएको छ। मर्कूस भरी "मेरो नाममा" को लागि त्यही शब्द वा वाक्यांश प्रयोग गर्नुहोस्।</w:t>
      </w:r>
    </w:p>
    <w:p>
      <w:pPr/>
      <w:r>
        <w:rPr>
          <w:lang w:val="ne_NP" w:bidi="ne_NP"/>
        </w:rPr>
      </w:r>
      <w:r>
        <w:rPr>
          <w:lang w:val="ne_NP" w:bidi="ne_NP"/>
        </w:rPr>
        <w:t xml:space="preserve">यहाँ रोक्नुहोस् र तपाईंले </w:t>
      </w:r>
      <w:r>
        <w:rPr>
          <w:b/>
          <w:lang w:val="ne_NP" w:bidi="ne_NP"/>
        </w:rPr>
        <w:t>मेरो नाममा</w:t>
      </w:r>
      <w:r>
        <w:rPr>
          <w:lang w:val="ne_NP" w:bidi="ne_NP"/>
        </w:rPr>
        <w:t xml:space="preserve">को लागि कुन शब्द वा वाक्यांश प्रयोग गर्नुहुनेछ भनेर समूहमा छलफल गर्नुहोस्। अडियो रोक्‍नुहोस्। </w:t>
      </w:r>
    </w:p>
    <w:p>
      <w:pPr/>
      <w:r>
        <w:rPr>
          <w:lang w:val="ne_NP" w:bidi="ne_NP"/>
        </w:rPr>
      </w:r>
      <w:r>
        <w:rPr>
          <w:lang w:val="ne_NP" w:bidi="ne_NP"/>
        </w:rPr>
        <w:t>त्यसपछि यूहन्नाले येशूलाई सोध्छन्, "</w:t>
      </w:r>
      <w:r>
        <w:rPr>
          <w:b/>
          <w:lang w:val="ne_NP" w:bidi="ne_NP"/>
        </w:rPr>
        <w:t>गुरू</w:t>
      </w:r>
      <w:r>
        <w:rPr>
          <w:lang w:val="ne_NP" w:bidi="ne_NP"/>
        </w:rPr>
        <w:t xml:space="preserve">, हामीले कसैले </w:t>
      </w:r>
      <w:r>
        <w:rPr>
          <w:b/>
          <w:lang w:val="ne_NP" w:bidi="ne_NP"/>
        </w:rPr>
        <w:t>भूतहरू</w:t>
      </w:r>
      <w:r>
        <w:rPr>
          <w:lang w:val="ne_NP" w:bidi="ne_NP"/>
        </w:rPr>
        <w:t xml:space="preserve"> निकाल्न तपाईंको नाम प्रयोग गरेको देख्यौं।" </w:t>
      </w:r>
      <w:r>
        <w:rPr>
          <w:b/>
          <w:lang w:val="ne_NP" w:bidi="ne_NP"/>
        </w:rPr>
        <w:t>शिक्षक</w:t>
      </w:r>
      <w:r>
        <w:rPr>
          <w:lang w:val="ne_NP" w:bidi="ne_NP"/>
        </w:rPr>
        <w:t xml:space="preserve"> भनेको परमेश्वरका कुराहरूको शिक्षक र चेला भएको व्यक्तिलाई सम्बोधन गर्न प्रयोग गरिने आदरणीय शब्द हो। तपाईंले अघिल्लो खण्डहरूमा शिक्षकको लागि प्रयोग गरेको शब्द नै प्रयोग गर्नुहोस्। यस कथामा भूत शब्द प्रयोग गरिएको छ, तर यसको अर्थ दुष्ट आत्मा जस्तै हो। </w:t>
      </w:r>
      <w:r>
        <w:rPr>
          <w:b/>
          <w:lang w:val="ne_NP" w:bidi="ne_NP"/>
        </w:rPr>
        <w:t>दुष्ट आत्मा</w:t>
      </w:r>
      <w:r>
        <w:rPr>
          <w:lang w:val="ne_NP" w:bidi="ne_NP"/>
        </w:rPr>
        <w:t xml:space="preserve"> वा </w:t>
      </w:r>
      <w:r>
        <w:rPr>
          <w:b/>
          <w:lang w:val="ne_NP" w:bidi="ne_NP"/>
        </w:rPr>
        <w:t>भूत</w:t>
      </w:r>
      <w:r>
        <w:rPr>
          <w:lang w:val="ne_NP" w:bidi="ne_NP"/>
        </w:rPr>
        <w:t xml:space="preserve"> भन्नाले शैतानका दूत र सेवकका रुपमा काम गर्ने, उसको अधिकार अन्तर्गत रहेने आत्मिक प्राणीहरूलाई जनाउँछ। यी आत्मिक प्राणीहरूसँग मानिसहरूलाई दमन गर्न र उसलाई नियन्त्रण गर्न सक्ने शक्ति छ। तपाईंले अघिल्लो खण्डहरूमा भूतको लागि प्रयोग गरेको शब्द नै प्रयोग गर्नुहोस्।</w:t>
      </w:r>
    </w:p>
    <w:p>
      <w:pPr/>
      <w:r>
        <w:rPr>
          <w:lang w:val="ne_NP" w:bidi="ne_NP"/>
        </w:rPr>
      </w:r>
      <w:r>
        <w:rPr>
          <w:lang w:val="ne_NP" w:bidi="ne_NP"/>
        </w:rPr>
        <w:t xml:space="preserve">येशूले भन्नुभयो, "त्यो मानिसलाई नरोक। मेरो नाममा वा मेरो शक्तिमा </w:t>
      </w:r>
      <w:r>
        <w:rPr>
          <w:b/>
          <w:lang w:val="ne_NP" w:bidi="ne_NP"/>
        </w:rPr>
        <w:t>चमत्कारहरू</w:t>
      </w:r>
      <w:r>
        <w:rPr>
          <w:lang w:val="ne_NP" w:bidi="ne_NP"/>
        </w:rPr>
        <w:t xml:space="preserve"> गर्ने व्यक्तिले चाँडै मेरो बारेमा दुष्ट कुरा गर्न सक्दैन। चमत्कारले परमेश्वरले मात्र गर्न सक्ने, र मानिसहरूलाई परमेश्वरको भयमा पार्ने शक्तिशाली कार्यहरूलाई जनाउँछ, तपाईंले अघिल्लो खण्डहरूमा चमत्कारहरूको लागि प्रयोग गरेको शब्द नै प्रयोग गर्नुहोस्। </w:t>
      </w:r>
      <w:r>
        <w:rPr>
          <w:b/>
          <w:lang w:val="ne_NP" w:bidi="ne_NP"/>
        </w:rPr>
        <w:t>चमत्कारहरूको</w:t>
      </w:r>
      <w:r>
        <w:rPr>
          <w:lang w:val="ne_NP" w:bidi="ne_NP"/>
        </w:rPr>
        <w:t xml:space="preserve"> बारेमा थप जानकारीको लागि मुख्य शब्दावलीमा हेर्नुहोस्।</w:t>
      </w:r>
    </w:p>
    <w:p>
      <w:pPr/>
      <w:r>
        <w:rPr>
          <w:lang w:val="ne_NP" w:bidi="ne_NP"/>
        </w:rPr>
      </w:r>
      <w:r>
        <w:rPr>
          <w:lang w:val="ne_NP" w:bidi="ne_NP"/>
        </w:rPr>
        <w:t xml:space="preserve">येशूले अगाडि भन्नुहुन्छ, "यदि कसैले तिमीलाई </w:t>
      </w:r>
      <w:r>
        <w:rPr>
          <w:b/>
          <w:lang w:val="ne_NP" w:bidi="ne_NP"/>
        </w:rPr>
        <w:t>मसीह</w:t>
      </w:r>
      <w:r>
        <w:rPr>
          <w:lang w:val="ne_NP" w:bidi="ne_NP"/>
        </w:rPr>
        <w:t xml:space="preserve"> वा </w:t>
      </w:r>
      <w:r>
        <w:rPr>
          <w:b/>
          <w:lang w:val="ne_NP" w:bidi="ne_NP"/>
        </w:rPr>
        <w:t>ख्रीष्टको</w:t>
      </w:r>
      <w:r>
        <w:rPr>
          <w:lang w:val="ne_NP" w:bidi="ne_NP"/>
        </w:rPr>
        <w:t xml:space="preserve"> कारण एक गिलास पानी पनि दिन्छ भने त्यो व्यक्तिलाई पुरस्कृत गरिनेछ।" येशू नामको अर्थ "परमेश्वरले बचाउनुहुन्छ" हो। ख्रीष्ट हिब्रू भाषामा "मसीह" शब्द हो, र यसको अर्थ कुनै विशेष कामको लागि परमेश्वरले अभिषिक्त गर्नुभएको वा नियुक्त गर्नुभएको व्यक्ति हो। पुरानो नियममा अगमवक्ताहरू, पूजाहारीहरू र राजाहरूलाई विशेष कार्यहरूको लागि अभिषिक्त गरिएको थियो। येशू ती सबै कुराहरू हुनुहुन्छ, तर मर्कूसले येशूलाई परमेश्वरले विशेष कामको लागि नियुक्त गरेको राजाको रूपमा हेर्छन। तपाईंले अघिल्लो खण्डहरूमा मसीह वा ख्रीष्टको लागि प्रयोग गरेको शब्द नै प्रयोग गर्नुहोस्। </w:t>
      </w:r>
      <w:r>
        <w:rPr>
          <w:b/>
          <w:lang w:val="ne_NP" w:bidi="ne_NP"/>
        </w:rPr>
        <w:t>मसीह</w:t>
      </w:r>
      <w:r>
        <w:rPr>
          <w:lang w:val="ne_NP" w:bidi="ne_NP"/>
        </w:rPr>
        <w:t xml:space="preserve"> वा </w:t>
      </w:r>
      <w:r>
        <w:rPr>
          <w:b/>
          <w:lang w:val="ne_NP" w:bidi="ne_NP"/>
        </w:rPr>
        <w:t>ख्रीष्टमा</w:t>
      </w:r>
      <w:r>
        <w:rPr>
          <w:lang w:val="ne_NP" w:bidi="ne_NP"/>
        </w:rPr>
        <w:t xml:space="preserve"> थप जानकारीको लागि मुख्य शब्दावलीमा हेर्नुहोस्।</w:t>
      </w:r>
    </w:p>
    <w:p>
      <w:pPr/>
      <w:r>
        <w:rPr>
          <w:lang w:val="ne_NP" w:bidi="ne_NP"/>
        </w:rPr>
      </w:r>
      <w:r>
        <w:rPr>
          <w:lang w:val="ne_NP" w:bidi="ne_NP"/>
        </w:rPr>
        <w:t xml:space="preserve">यशूले अगाडि भन्नुहुन्छ कि यदि हामीले उहाँमा विश्वास गर्ने कसैलाई पापमा फसाउन वा पाप गर्न लगायौं भने तपाईंको घाँटीमा ठूलो </w:t>
      </w:r>
      <w:r>
        <w:rPr>
          <w:b/>
          <w:lang w:val="ne_NP" w:bidi="ne_NP"/>
        </w:rPr>
        <w:t>जाँतोको ढुङ्गा</w:t>
      </w:r>
      <w:r>
        <w:rPr>
          <w:lang w:val="ne_NP" w:bidi="ne_NP"/>
        </w:rPr>
        <w:t xml:space="preserve"> झुण्ड्याउनु राम्रो हुनेछ । जाँतोको ढुङ्गा लगभग २०० किलोको ढुङ्गा हो। यो अन्न पीस्नकालागि प्रयोग गरिने गोलाकार ृृर बीचमा प्वाल भएको हुन्छ। जाँतोलाई घुमाउन ढुङ्गामा बाँधिएको बारलाई गधाले धकेल्यो।</w:t>
      </w:r>
    </w:p>
    <w:p>
      <w:pPr/>
      <w:r>
        <w:rPr>
          <w:lang w:val="ne_NP" w:bidi="ne_NP"/>
        </w:rPr>
      </w:r>
      <w:r>
        <w:rPr>
          <w:lang w:val="ne_NP" w:bidi="ne_NP"/>
        </w:rPr>
        <w:t xml:space="preserve">यहाँ रोक्नुहोस् र तपाईंको अनुवाद टोलीलाई जाँतोको तस्वीर वा फोटो देखाउनुहोस्। अडियो रोक्‍नुहोस्। </w:t>
      </w:r>
    </w:p>
    <w:p>
      <w:pPr/>
      <w:r>
        <w:rPr>
          <w:lang w:val="ne_NP" w:bidi="ne_NP"/>
        </w:rPr>
      </w:r>
      <w:r>
        <w:rPr>
          <w:lang w:val="ne_NP" w:bidi="ne_NP"/>
        </w:rPr>
        <w:t xml:space="preserve">येशूले अगाडि भन्नुहुन्छ कि हामीले पाप नगर्नकालागि बरू हात वा खुट्टा काट्न पनि तयार हुनुपर्छ। दुई खुट्टा वा दुई हात लिएर </w:t>
      </w:r>
      <w:r>
        <w:rPr>
          <w:b/>
          <w:lang w:val="ne_NP" w:bidi="ne_NP"/>
        </w:rPr>
        <w:t>नरकमा</w:t>
      </w:r>
      <w:r>
        <w:rPr>
          <w:lang w:val="ne_NP" w:bidi="ne_NP"/>
        </w:rPr>
        <w:t xml:space="preserve"> फालिनु भन्दा एउटा खुट्टा वा एउटा हात लिएर अनन्त जीवनमा प्रवेश गर्नु राम्रो हो। नरक त्यो ठाउँको नाम हो जहाँ संसारको अन्तमा अविश्वासीहरू दण्ड पाउन जान्छन्। शैतान र उसका स्वर्गदूतहरू पनि त्यहाँ जानेछन। त्यहाँ सदाको लागि रहने आगो हुनेछ । यहूदी अगमवक्ताहरूले नरक वा दण्डको ठाउँलाई कीरा र आगोले मानिसहरूलाई सदाको लागि खाने ठाउँको रूपमा वर्णन गरे।</w:t>
      </w:r>
    </w:p>
    <w:p>
      <w:pPr/>
      <w:r>
        <w:rPr>
          <w:lang w:val="ne_NP" w:bidi="ne_NP"/>
        </w:rPr>
      </w:r>
      <w:r>
        <w:rPr>
          <w:lang w:val="ne_NP" w:bidi="ne_NP"/>
        </w:rPr>
        <w:t xml:space="preserve">यहाँ रोक्नुहोस् र तपाईंले </w:t>
      </w:r>
      <w:r>
        <w:rPr>
          <w:b/>
          <w:lang w:val="ne_NP" w:bidi="ne_NP"/>
        </w:rPr>
        <w:t>नरक</w:t>
      </w:r>
      <w:r>
        <w:rPr>
          <w:lang w:val="ne_NP" w:bidi="ne_NP"/>
        </w:rPr>
        <w:t xml:space="preserve">को लागि कुन शब्द वा वाक्यांश प्रयोग गर्नुहुनेछ भनेर समूहमा छलफल गर्नुहोस्। थप जानकारीको लागि मुख्य शब्दावलीमा </w:t>
      </w:r>
      <w:r>
        <w:rPr>
          <w:b/>
          <w:lang w:val="ne_NP" w:bidi="ne_NP"/>
        </w:rPr>
        <w:t>नरक</w:t>
      </w:r>
      <w:r>
        <w:rPr>
          <w:lang w:val="ne_NP" w:bidi="ne_NP"/>
        </w:rPr>
        <w:t xml:space="preserve"> हेर्नुहोस्। अडियो रोक्‍नुहोस्। मर्कूसको पुस्तकभरि नरकको लागि त्यही शब्द प्रयोग गर्नुहोस्।</w:t>
      </w:r>
    </w:p>
    <w:p>
      <w:pPr/>
      <w:r>
        <w:rPr>
          <w:lang w:val="ne_NP" w:bidi="ne_NP"/>
        </w:rPr>
      </w:r>
      <w:r>
        <w:rPr>
          <w:lang w:val="ne_NP" w:bidi="ne_NP"/>
        </w:rPr>
        <w:t xml:space="preserve">तपाईंले मरेको मानव शरीर खाने </w:t>
      </w:r>
      <w:r>
        <w:rPr>
          <w:b/>
          <w:lang w:val="ne_NP" w:bidi="ne_NP"/>
        </w:rPr>
        <w:t>कीराहरूको</w:t>
      </w:r>
      <w:r>
        <w:rPr>
          <w:lang w:val="ne_NP" w:bidi="ne_NP"/>
        </w:rPr>
        <w:t xml:space="preserve"> लागि प्रयोग गर्ने शब्द नै प्रयोग गर्नुहोस्।</w:t>
      </w:r>
    </w:p>
    <w:p>
      <w:pPr/>
      <w:r>
        <w:rPr>
          <w:lang w:val="ne_NP" w:bidi="ne_NP"/>
        </w:rPr>
      </w:r>
      <w:r>
        <w:rPr>
          <w:lang w:val="ne_NP" w:bidi="ne_NP"/>
        </w:rPr>
        <w:t>़यस कथामा येशूले धेरै किराहरूको बारेमा कुरा गर्नुहुन्छ।</w:t>
      </w:r>
    </w:p>
    <w:p>
      <w:pPr/>
      <w:r>
        <w:rPr>
          <w:lang w:val="ne_NP" w:bidi="ne_NP"/>
        </w:rPr>
      </w:r>
      <w:r>
        <w:rPr>
          <w:lang w:val="ne_NP" w:bidi="ne_NP"/>
        </w:rPr>
        <w:t xml:space="preserve"> येशूले </w:t>
      </w:r>
      <w:r>
        <w:rPr>
          <w:b/>
          <w:lang w:val="ne_NP" w:bidi="ne_NP"/>
        </w:rPr>
        <w:t>परमेश्वरको राज्यमा</w:t>
      </w:r>
      <w:r>
        <w:rPr>
          <w:lang w:val="ne_NP" w:bidi="ne_NP"/>
        </w:rPr>
        <w:t xml:space="preserve"> प्रवेश गर्ने बारेमा पनि कुरा गर्नुहुन्छ। मानिसहरूको समूहलाई राजाले शासन गर्ने स्थान राज्य हो। नयाँ नियममा परमेश्वरको राज्यले परमेश्वरले शासन गर्न आउँने समयलाई जनाउँछ - उहाँको शासन र अधिकार, जुन येशूको पृथ्वीमा भएको सेवकाई र मानिसहरूले उहाँलाई स्वीकारेर सुरु हुन्छ। पछि, सिद्ध राज्य आउनेछ। तपाईंले अघिल्लो खण्डहरूमा परमेश्वरको राज्यको लागि प्रयोग गरेको शब्दहरू नै प्रयोग गर्नुहोस्। </w:t>
      </w:r>
      <w:r>
        <w:rPr>
          <w:b/>
          <w:lang w:val="ne_NP" w:bidi="ne_NP"/>
        </w:rPr>
        <w:t>परमेश्वरको राज्यको</w:t>
      </w:r>
      <w:r>
        <w:rPr>
          <w:lang w:val="ne_NP" w:bidi="ne_NP"/>
        </w:rPr>
        <w:t xml:space="preserve"> बारेमा थप जानकारीको लागि मुख्य शब्दावलीमा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10:1–12</w:t>
      </w:r>
      <w:r>
        <w:rPr>
          <w:lang w:val="ne_NP" w:bidi="ne_NP"/>
        </w:rPr>
      </w:r>
    </w:p>
    <w:p>
      <w:pPr>
        <w:pStyle w:val="Heading3"/>
      </w:pPr>
      <w:r>
        <w:rPr>
          <w:lang w:val="ne_NP" w:bidi="ne_NP"/>
        </w:rPr>
        <w:t>Step 1</w:t>
      </w:r>
    </w:p>
    <w:p>
      <w:pPr/>
      <w:r>
        <w:rPr>
          <w:lang w:val="ne_NP" w:bidi="ne_NP"/>
        </w:rPr>
      </w:r>
      <w:r>
        <w:rPr>
          <w:lang w:val="ne_NP" w:bidi="ne_NP"/>
        </w:rPr>
        <w:t>यस चरणमा, मर्कूस १०:१–१२ सुन्नुहोस् र यसलाई आफ्नो हृदयमा राख्नुहोस्।</w:t>
      </w:r>
    </w:p>
    <w:p>
      <w:pPr/>
      <w:r>
        <w:rPr>
          <w:lang w:val="ne_NP" w:bidi="ne_NP"/>
        </w:rPr>
      </w:r>
      <w:r>
        <w:rPr>
          <w:lang w:val="ne_NP" w:bidi="ne_NP"/>
        </w:rPr>
        <w:t>सम्भव भएमा तीन फरक अनुवादहरूमा मर्कूस १०:१–१२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१०:१–१२ को श्रव्य संस्करण सुन्‍नुहोस्।</w:t>
      </w:r>
    </w:p>
    <w:p>
      <w:pPr/>
      <w:r>
        <w:rPr>
          <w:lang w:val="ne_NP" w:bidi="ne_NP"/>
        </w:rPr>
      </w:r>
      <w:r>
        <w:rPr>
          <w:lang w:val="ne_NP" w:bidi="ne_NP"/>
        </w:rPr>
        <w:t>येशूले गालील छोड्नु भयो र यरूशलेम जाने बाटोमा दक्षिणमा यात्रा गर्न थाल्नुभयो। उहाँ सामरियाको पहाडहरू भएर यर्दन नदीको पूर्वमा जानुभयो। यस अघि उहाँ आफ्नो काका भाइ यूहन्नालाई भेट्दै हुनुहुन्थ्यो र यर्दन नदीको पूर्वमा हुनुहुन्थ्यो। उहाँ प्रत्येक ठाउँमा कुन क्रममा जानुभयो भनेर हामी निश्चित छैनौ। तर हामी जान्दछौ कि सायद उहाँ जानुभएको प्रत्येक ठाउँमा मानिसहरूको भीड (वा धेरै मानिसहरू) उहाँको वरिपरि जम्मा हुन्थ्यो।</w:t>
      </w:r>
    </w:p>
    <w:p>
      <w:pPr/>
      <w:r>
        <w:rPr>
          <w:lang w:val="ne_NP" w:bidi="ne_NP"/>
        </w:rPr>
      </w:r>
      <w:r>
        <w:rPr>
          <w:lang w:val="ne_NP" w:bidi="ne_NP"/>
        </w:rPr>
        <w:t xml:space="preserve">यहाँ रोक्नुहोस् र गालील, यहूदिया, सामरिया र यर्दन नदीको पूर्व पेरिया भनिने क्षेत्रको नक्सा हेर्नुहोस्। अडियो रोक्‍नुहोस्। </w:t>
      </w:r>
    </w:p>
    <w:p>
      <w:pPr/>
      <w:r>
        <w:rPr>
          <w:lang w:val="ne_NP" w:bidi="ne_NP"/>
        </w:rPr>
      </w:r>
      <w:r>
        <w:rPr>
          <w:lang w:val="ne_NP" w:bidi="ne_NP"/>
        </w:rPr>
        <w:t>यस खण्डमा, येशू राजा हेरोद वा हेरोद एन्टिपासले शासन गरेको क्षेत्रमा पनि हुनुहुन्थ्यो। बप्तिस्मा दिने यूहन्नाले राजा हेरोदले शासन गरेको क्षेत्रमा प्रचार गरे। यूहन्नालाई जेलमा हालिएको थियो किनभने उनले राजा हेरोदलाई छोडपत्र गर्नु र आफ्नो भाइको पत्नीसँग पुनर्विवाह गर्नु गलत हो भनेर भने। फरिसीहरू वा यहूदी धार्मिक नेताहरूले येशूले सिकाउन छोडोस भन्ने चाहान्थे। तिनीहरूलाई थाहा थियो कि यदि तिनीहरूले येशूलाई राजा हेरोदको विरुद्धमा केही भन्न लगाउन सके भने राजा हेरोदले पनि येशूलाई पक्राउ गर्नेछन्। तिनीहरूले येशूलाई सम्बन्धविच्छेद वा पति र पत्नी स्थायी रूपमा अलग हुनेकुरामा उहाँको राय सोध्छन्। व्यावस्थाको पुस्तकमा छोडपत्रको बारेमा यहूदी धार्मिक व्यवस्थाहरू व्याख्या गर्दा उनले के भन्न खोजेको थिए भन्ने बारेमा विभिन्न प्रकारका यहूदी धार्मिक नेताहरूले फरक फरक कुराहरूमा विश्वास गर्थे। व्यवस्थाको पुस्तकमा, मोशाले भने, "एउटा मानिसले केही निश्चित परिस्थितिहरूमा आफ्नी पत्नीलाई छोडपत्र दिन सक्छ। यहूदी संस्कृतिमा, एउटा मानिसले कुनै कानूनी सरकारी संलग्नताको साक्षीहरू बिनै सजिल्लैसँग आफ्नी पत्नीलाई पत्र लेखेर त्याग्न सक्थ्यो। छोडपत्रकोलागि राम्रो कारणहरू के हुन् भनेर प्रत्येक धार्मिक सम्प्रदायले फरक फरक तरिकाले विश्वास गर्थे। कतिपयले महिलाले व्यभिचार गर्छिन् वा आफ्नो पति बाहेक कसैसँग यौन सम्बन्ध राख्छिन् भने मात्र छोडपत्र हुनु राम्रो कारण हो भन्ने विश्वास गर्थे। कतिपयको बिस्वास थियो कि पतिलाई पत्नि मन नपरेमात्र पनि उसले पत्निलाई छोडपत्र दिन सक्थ्यो। अर्को समूहको विश्वास थियो कि यदि पतिले आफ्नी पत्नी भन्दा बढी मन पर्ने अर्की महिला पाउँछ भने उसले तिनलाई छोडपत्र दिन सक्छ। यि प्रत्येक विश्वासहरू महिला वा पत्निको दोषमै केन्द्रित थियो। धार्मिक नेताहरूले येशूले राजा हेरोदको अपमान गर्नेकुरा गरून र उहाँ पक्राउमा परुन भन्ने आशामा येशूको जवाफ ध्यानपूर्वक सुनिरहेका थिए।</w:t>
      </w:r>
    </w:p>
    <w:p>
      <w:pPr/>
      <w:r>
        <w:rPr>
          <w:lang w:val="ne_NP" w:bidi="ne_NP"/>
        </w:rPr>
      </w:r>
      <w:r>
        <w:rPr>
          <w:lang w:val="ne_NP" w:bidi="ne_NP"/>
        </w:rPr>
        <w:t xml:space="preserve">यहाँ रोक्नुहोस् र यो प्रश्न समूहमा छलफल गर्नुहोस्: तपाईंको संस्कृतिमा विवाह सम्बन्धी नियमहरू के के छन्? के यी नियमहरू तपाईंको धार्मिक नेताहरू, तपाईंको राजनीतिक नेताहरूबाट वा तपाईंको आदिवासी नेताहरूबाट आएका हुन्? के यी प्रत्येक नियमहरूको लागि फरक शब्दहरू छन्? अडियो रोक्‍नुहोस्। </w:t>
      </w:r>
    </w:p>
    <w:p>
      <w:pPr/>
      <w:r>
        <w:rPr>
          <w:lang w:val="ne_NP" w:bidi="ne_NP"/>
        </w:rPr>
      </w:r>
      <w:r>
        <w:rPr>
          <w:lang w:val="ne_NP" w:bidi="ne_NP"/>
        </w:rPr>
        <w:t>येशू धार्मिक नेताहरूको पासोमा पर्नुभएन। यसको सट्टा, उहाँले मोशाले के भन्नुभयो भन्ने बारेमा प्रश्न सोध्नुभयो। येशूले छोडपत्र सही छ वा छैन भनेर भन्नुभएन। तर, येशू मोशासँग सहमत हुनुहुन्छ। मोशाले छोडपत्र सह्य गरे किनभने मानिसहरू दुष्ट छन्। येशूले मानिसहरू "कठोर हृदय"का हुन्छन् भन्नुभयो, जसको अर्थ मानिसहरू परमेश्वरको इच्छा पछ्याउन चाहँदैनन्। मोशाले त्यो मानिसलाई आफ्नी पत्नीको लागि छोडपत्र लेख्न अनुमति दिन्छन्, तर छोडपत्र राम्रो कुरा होइन। खराब विवाहमा परेका महिलाहरूलाई विवाहबाट बाहिर निस्कने बाटो दिएर शुरक्षा दिनकालागि मोशाले यो व्यवस्था लेखे।</w:t>
      </w:r>
    </w:p>
    <w:p>
      <w:pPr/>
      <w:r>
        <w:rPr>
          <w:lang w:val="ne_NP" w:bidi="ne_NP"/>
        </w:rPr>
      </w:r>
      <w:r>
        <w:rPr>
          <w:lang w:val="ne_NP" w:bidi="ne_NP"/>
        </w:rPr>
        <w:t>त्यसपछि येशूले आफ्ना श्रोताहरूलाई कसरि परमेश्वरले नर र नारी नै गरेर सृजना गर्नुभयो भनेर सम्झाउनुहुन्छ। उहाँले तिनीहरूलाई सबैभन्दा महत्त्वपूर्ण कुरा देखाउन चाहनुहुन्छ, जुन परमेश्वरले पति र पत्नी बीचको स्थायी मिलनको रूपमा विवाहको योजना बनाउनुभयो। उहाँले संसारको सुरुदेखि नै यो योजना बनाउनुभयो। त्यसपछि येशूले आज्ञा दिनुहुन्छ, "परमेश्वरले एकसाथ जोड्नु भएको कुरालाई कसैले नछुटाओस वा नतोडोस"। येशूले यहाँ आफू प्रतिज्ञा गरिएको मुक्तिदाता हुनुहुन्छ भनेर देखाउँदै हुनुहुन्छ, र यस विषयमा परमेश्वरको अन्तिम अधिकार उहाँसँग छ। येशूले आफूलाई छोडपत्र मन पराउँनुहुन्न भनेर देखाउनुहुन्छ।</w:t>
      </w:r>
    </w:p>
    <w:p>
      <w:pPr/>
      <w:r>
        <w:rPr>
          <w:lang w:val="ne_NP" w:bidi="ne_NP"/>
        </w:rPr>
      </w:r>
      <w:r>
        <w:rPr>
          <w:lang w:val="ne_NP" w:bidi="ne_NP"/>
        </w:rPr>
        <w:t>फेरि, येशू घरमा जानुहुन्छ र आफ्ना चेलाहरू एक्लै र भीडबाट टाढा रहँदा सिकाउँनुहुन्छ। येशूले स्पष्ट गर्नुहुन्छ कि पुरुष र महिला दुबै छोडपत्र दिएर व्यभिचार गर्छन् र त्यसपछि अर्को कसैलाई फेरि विवाह गर्छन्। येशूले यो भन्नु अघि, धार्मिक नेताहरूले मानिसहरूको विरुद्धमा व्यभिचार गर्दा महिलाहरूले मात्र पाप गर्छन् भनेर विश्वास गर्थे। यस कथनमा येशूले पुरुष र महिलाहरूलाई समान स्तरमा राख्नुहुन्छ। पुरुष र महिला दुबै एउटै नियमहरू पालन गर्नुपर्छ।</w:t>
      </w:r>
    </w:p>
    <w:p>
      <w:pPr/>
      <w:r>
        <w:rPr>
          <w:lang w:val="ne_NP" w:bidi="ne_NP"/>
        </w:rPr>
      </w:r>
      <w:r>
        <w:rPr>
          <w:lang w:val="ne_NP" w:bidi="ne_NP"/>
        </w:rPr>
        <w:t>यहाँ रोक्नुहोस् र यो प्रश्न समूहमा छलफल गर्नुहोस्: तपाईंको संस्कृतिमा छोडपत्र सम्बन्धी नियमहरू के छन्? के धार्मिक समूहहरू वा राजनीतिक समूहहरूले छोडपत्र स्वीकृत गर्छन्? तपाईंको संस्कृतिका मानिसहरूले छोडपत्र दिँदा पुरुष र महिलाहरूको बारेमा के भन्छन्? तिनीहरूलाई कसरी व्यवहार गरिन्छ?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१०:१–१२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येशू कफर्नहुमबाट यहूदियामा यात्रा गर्नुहुन्छ र भीडहरू सामान्य जस्तै उहाँको वरिपरि जम्मा हुन्छन्। अब येशू यर्दन नदीको पूर्वमा हुनुहुन्छ।</w:t>
      </w:r>
    </w:p>
    <w:p>
      <w:pPr/>
      <w:r>
        <w:rPr>
          <w:lang w:val="ne_NP" w:bidi="ne_NP"/>
        </w:rPr>
      </w:r>
      <w:r>
        <w:rPr>
          <w:b/>
          <w:lang w:val="ne_NP" w:bidi="ne_NP"/>
        </w:rPr>
        <w:t>दोस्रो दृश्यमा:</w:t>
      </w:r>
      <w:r>
        <w:rPr>
          <w:lang w:val="ne_NP" w:bidi="ne_NP"/>
        </w:rPr>
        <w:t xml:space="preserve"> फरिसीहरू आउँछन् र येशूलाई एउटा प्रश्न सोधेर पासोमा फसाउन प्रयास गर्छन्: के मानिसले आफ्नी पत्नीलाई छोडपत्र दिन अनुमति छ? हेरोदले आफ्नी पत्नीलाई छोडपत्र दिएर फेरि अर्को विवाह गरे, त्यसैले फरिसीहरूले येशूले हेरोदलाई दोषी भन्नुहुनेछ भनेर आशा गर्छन्। त्यसपछि फरिसीहरूले येशूलाई हटाउन यो प्रयोग गर्न सक्थे। तापनि, येशूले पुरानो नियममा मोशाको व्यवस्थालाई जनाउनुहुन्छ। उहाँले विवाहको लागि परमेश्वरको मूल उद्देश्यको बारेमा कुरा गर्नुहुन्छ, र अन्तमा उहाँले पति र पत्नीहरूलाई विवाहमा एकसाथ राख्नु भएको छ र हामीले छोडपत्र दिनुहुन्न भनेर भन्नुहुन्छ।</w:t>
      </w:r>
    </w:p>
    <w:p>
      <w:pPr/>
      <w:r>
        <w:rPr>
          <w:lang w:val="ne_NP" w:bidi="ne_NP"/>
        </w:rPr>
      </w:r>
      <w:r>
        <w:rPr>
          <w:b/>
          <w:lang w:val="ne_NP" w:bidi="ne_NP"/>
        </w:rPr>
        <w:t>तेस्रो दृश्यमा:</w:t>
      </w:r>
      <w:r>
        <w:rPr>
          <w:lang w:val="ne_NP" w:bidi="ne_NP"/>
        </w:rPr>
        <w:t xml:space="preserve"> येशू आफ्ना चेलाहरूसँग एक्लै घरमा जानुहुन्छ। यहाँ उहाँले तिनीहरूलाई छोडपत्र सम्बन्धी थप कुराहरू सिकाउँनुहुन्छ। उहाँका चेलाहरूले येशूलाई त्यो विषयको बारेमा थप सोध्छन्। येशूले भन्नुहुन्छ पुरुष र महिला दुबैले छोडपत्र दिएर र फेरि विवाह गरेर व्यभिचार गरेर पाप गरिरहेका छन्।</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येशूको वरिपरि जम्मा भएका मानिसहरूको भीड</w:t>
      </w:r>
    </w:p>
    <w:p>
      <w:pPr>
        <w:pStyle w:val="ListBullet"/>
        <w:spacing w:line="240" w:lineRule="auto"/>
        <w:ind w:left="720"/>
      </w:pPr>
      <w:r>
        <w:rPr>
          <w:lang w:val="ne_NP" w:bidi="ne_NP"/>
        </w:rPr>
      </w:r>
      <w:r>
        <w:rPr>
          <w:lang w:val="ne_NP" w:bidi="ne_NP"/>
        </w:rPr>
        <w:t>फरिसीहरू (धार्मिक नेताहरू)</w:t>
      </w:r>
    </w:p>
    <w:p>
      <w:pPr>
        <w:pStyle w:val="ListBullet"/>
        <w:spacing w:line="240" w:lineRule="auto"/>
        <w:ind w:left="720"/>
      </w:pPr>
      <w:r>
        <w:rPr>
          <w:lang w:val="ne_NP" w:bidi="ne_NP"/>
        </w:rPr>
      </w:r>
      <w:r>
        <w:rPr>
          <w:lang w:val="ne_NP" w:bidi="ne_NP"/>
        </w:rPr>
        <w:t>बुबा र आमा</w:t>
      </w:r>
    </w:p>
    <w:p>
      <w:pPr>
        <w:pStyle w:val="ListBullet"/>
        <w:spacing w:line="240" w:lineRule="auto"/>
        <w:ind w:left="720"/>
      </w:pPr>
      <w:r>
        <w:rPr>
          <w:lang w:val="ne_NP" w:bidi="ne_NP"/>
        </w:rPr>
      </w:r>
      <w:r>
        <w:rPr>
          <w:lang w:val="ne_NP" w:bidi="ne_NP"/>
        </w:rPr>
        <w:t>एउटा मानिस वा पति</w:t>
      </w:r>
    </w:p>
    <w:p>
      <w:pPr>
        <w:pStyle w:val="ListBullet"/>
        <w:spacing w:line="240" w:lineRule="auto"/>
        <w:ind w:left="720"/>
      </w:pPr>
      <w:r>
        <w:rPr>
          <w:lang w:val="ne_NP" w:bidi="ne_NP"/>
        </w:rPr>
      </w:r>
      <w:r>
        <w:rPr>
          <w:lang w:val="ne_NP" w:bidi="ne_NP"/>
        </w:rPr>
        <w:t>महिला वा पत्नी</w:t>
      </w:r>
    </w:p>
    <w:p>
      <w:pPr>
        <w:pStyle w:val="ListBullet"/>
        <w:spacing w:line="240" w:lineRule="auto"/>
        <w:ind w:left="720"/>
      </w:pPr>
      <w:r>
        <w:rPr>
          <w:lang w:val="ne_NP" w:bidi="ne_NP"/>
        </w:rPr>
      </w:r>
      <w:r>
        <w:rPr>
          <w:lang w:val="ne_NP" w:bidi="ne_NP"/>
        </w:rPr>
        <w:t>अर्को पुरुष वा महिलाले पति वा पत्नीले फेरि विवाह गर्छन्</w:t>
      </w:r>
    </w:p>
    <w:p>
      <w:pPr/>
      <w:r>
        <w:rPr>
          <w:lang w:val="ne_NP" w:bidi="ne_NP"/>
        </w:rPr>
      </w:r>
      <w:r>
        <w:rPr>
          <w:lang w:val="ne_NP" w:bidi="ne_NP"/>
        </w:rPr>
        <w:t>समूहको रूपमा, खण्डको सेटिङका यी भागहरूमा ध्यान दिनुहोस्: येशू र उहाँका चेलाहरूले गालील छोडेर सामरिया भएर दक्षिणमा यहूदियाको क्षेत्रमा सरेर त्यसपछि येशू पूर्वमा यर्दन नदी पार गर्नुहुन्छ। यो क्षेत्र पेरिया भनेर चिनिन्थ्यो जहाँ राजा हेरोद एन्टिपासले शासन गरे।</w:t>
      </w:r>
    </w:p>
    <w:p>
      <w:pPr/>
      <w:r>
        <w:rPr>
          <w:lang w:val="ne_NP" w:bidi="ne_NP"/>
        </w:rPr>
      </w:r>
      <w:r>
        <w:rPr>
          <w:lang w:val="ne_NP" w:bidi="ne_NP"/>
        </w:rPr>
        <w:t xml:space="preserve">यहाँ रोक्नुहोस् र समूहमा गालील, यहूदिया र यर्दन नदी क्षेत्रको नक्सामा फेरि हेर्नुहोस्। अडियो रोक्‍नुहोस्। </w:t>
      </w:r>
    </w:p>
    <w:p>
      <w:pPr/>
      <w:r>
        <w:rPr>
          <w:lang w:val="ne_NP" w:bidi="ne_NP"/>
        </w:rPr>
      </w:r>
      <w:r>
        <w:rPr>
          <w:lang w:val="ne_NP" w:bidi="ne_NP"/>
        </w:rPr>
        <w:t>येशूले यात्रा गर्दै गर्दा समूहलाई सिकाउँदै हुनुहुन्छ। कथाको घटना येशूले मानिसहरूको भीडलाई सिकाउँदै गर्दा घट्छ भनेर सम्झनु महत्त्वपूर्ण हुन्छ। यो कथाको घटना राजा हेरोदले शासन गरेको क्षेत्रमा हुन्छ, त्यसैले फरिसीहरूले येशूलाई सोधेको प्रश्नले येशूलाई समस्यामा पार्न सक्थ्यो वा उहाँलाई पक्राउ गर्न सक्थ्यो।</w:t>
      </w:r>
    </w:p>
    <w:p>
      <w:pPr/>
      <w:r>
        <w:rPr>
          <w:lang w:val="ne_NP" w:bidi="ne_NP"/>
        </w:rPr>
      </w:r>
      <w:r>
        <w:rPr>
          <w:lang w:val="ne_NP" w:bidi="ne_NP"/>
        </w:rPr>
        <w:t>येशू र फरिसीहरू बीचको संवादलाई वर्णन गर्नु महत्त्वपूर्ण छ। येशूले तिनीहरूलाई तिनीहरूको धार्मिक व्यवस्थातर्फ फर्काउने प्रश्न सोधेर जवाफ दिनुहुन्छ।</w:t>
      </w:r>
    </w:p>
    <w:p>
      <w:pPr/>
      <w:r>
        <w:rPr>
          <w:lang w:val="ne_NP" w:bidi="ne_NP"/>
        </w:rPr>
      </w:r>
      <w:r>
        <w:rPr>
          <w:lang w:val="ne_NP" w:bidi="ne_NP"/>
        </w:rPr>
        <w:t>फरिसीहरूले येशूलाई मोशाको व्यवस्थामा जवाफ दिन्छन्, जसले भन्छ कि एउटा मानिसले आफ्नी पत्नीलाई आफू छोडपत्र दिन चाहन्छ भने पत्र दिन सक्छ।</w:t>
      </w:r>
    </w:p>
    <w:p>
      <w:pPr/>
      <w:r>
        <w:rPr>
          <w:lang w:val="ne_NP" w:bidi="ne_NP"/>
        </w:rPr>
      </w:r>
      <w:r>
        <w:rPr>
          <w:lang w:val="ne_NP" w:bidi="ne_NP"/>
        </w:rPr>
        <w:t xml:space="preserve"> मानिसहरूको हृदय कठोर भएकोले वा परमेश्वरको इच्छा पछ्याउन नचाहेकोले मात्र मोशाले यो आज्ञा लेखे भनेर येशूले भन्नुहुन्छ। तर येशूले अगाडि भन्नुहुन्छ, परमेश्वरले पति र पत्नीलाई एकताबद्ध गर्न सृजना गर्नुभयो ताकि तिनीहरू एउटै व्यक्ति जस्तो देखिन सकुन। त्यो मानिसले आफ्नी पत्नीसँग आफ्नो घरवार बनाउन आफ्नो बुाबा र आमाको घरलाई छोड्छ। कसैले पनि पति र पत्नीलाई तोड्नु हुँदैन, किनभने तिनीहरूलाई एकसाथ ल्याउनु भएको परमेश्वरले नै हो।</w:t>
      </w:r>
    </w:p>
    <w:p>
      <w:pPr/>
      <w:r>
        <w:rPr>
          <w:lang w:val="ne_NP" w:bidi="ne_NP"/>
        </w:rPr>
      </w:r>
      <w:r>
        <w:rPr>
          <w:lang w:val="ne_NP" w:bidi="ne_NP"/>
        </w:rPr>
        <w:t>यस कथामा दृश्यहरूको दूरी र क्रमबध्दतालाई विचार गर्नु महत्त्वपूर्ण छ। दृश्य ३ मा, येशू एउटा घरमा जानुहुन्छ र आफ्ना चेलाहरूसँग एक्लै हुनुहुन्छ। येशूको यात्रामा यो दोस्रो पटक येशू आफ्ना चेलाहरूसँग मात्र घरमा हुदाँ यात्रा अन्त्य हुन्छ। येशूका चेलाहरू छोडपत्र सम्बन्धी विषयको बारेमा थप जान्न चाहन्छन्। अब येशूले तिनीहरूलाई भन्नुहुन्छ कि यदि एउटा मानिसले आफ्नी पत्नीलाई छोडपत्र दिन्छ र फेरि विवाह गर्छ भने त्यो दोषी हो र यदि एउटा महिलाले आफ्नो पतिलाई छोडपत्र दिन्छिन् र फेरि विवाह गर्छिन् भने त्यो पनि दोषी हो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१०:१–१२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तीन दृश्यहरू छन्।</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 xml:space="preserve"> येशूको वरिपरि जम्मा भएको मानिसहरूको भीड</w:t>
      </w:r>
    </w:p>
    <w:p>
      <w:pPr>
        <w:pStyle w:val="ListBullet"/>
        <w:spacing w:line="240" w:lineRule="auto"/>
        <w:ind w:left="720"/>
      </w:pPr>
      <w:r>
        <w:rPr>
          <w:lang w:val="ne_NP" w:bidi="ne_NP"/>
        </w:rPr>
      </w:r>
      <w:r>
        <w:rPr>
          <w:lang w:val="ne_NP" w:bidi="ne_NP"/>
        </w:rPr>
        <w:t>फरिसीहरू (धार्मिक नेताहरू)</w:t>
      </w:r>
    </w:p>
    <w:p>
      <w:pPr>
        <w:pStyle w:val="ListBullet"/>
        <w:spacing w:line="240" w:lineRule="auto"/>
        <w:ind w:left="720"/>
      </w:pPr>
      <w:r>
        <w:rPr>
          <w:lang w:val="ne_NP" w:bidi="ne_NP"/>
        </w:rPr>
      </w:r>
      <w:r>
        <w:rPr>
          <w:lang w:val="ne_NP" w:bidi="ne_NP"/>
        </w:rPr>
        <w:t>बुबा र आमा</w:t>
      </w:r>
    </w:p>
    <w:p>
      <w:pPr>
        <w:pStyle w:val="ListBullet"/>
        <w:spacing w:line="240" w:lineRule="auto"/>
        <w:ind w:left="720"/>
      </w:pPr>
      <w:r>
        <w:rPr>
          <w:lang w:val="ne_NP" w:bidi="ne_NP"/>
        </w:rPr>
      </w:r>
      <w:r>
        <w:rPr>
          <w:lang w:val="ne_NP" w:bidi="ne_NP"/>
        </w:rPr>
        <w:t>एउटा मानिस/पति</w:t>
      </w:r>
    </w:p>
    <w:p>
      <w:pPr>
        <w:pStyle w:val="ListBullet"/>
        <w:spacing w:line="240" w:lineRule="auto"/>
        <w:ind w:left="720"/>
      </w:pPr>
      <w:r>
        <w:rPr>
          <w:lang w:val="ne_NP" w:bidi="ne_NP"/>
        </w:rPr>
      </w:r>
      <w:r>
        <w:rPr>
          <w:lang w:val="ne_NP" w:bidi="ne_NP"/>
        </w:rPr>
        <w:t>महिला/पत्नी</w:t>
      </w:r>
    </w:p>
    <w:p>
      <w:pPr>
        <w:pStyle w:val="ListBullet"/>
        <w:spacing w:line="240" w:lineRule="auto"/>
        <w:ind w:left="720"/>
      </w:pPr>
      <w:r>
        <w:rPr>
          <w:lang w:val="ne_NP" w:bidi="ne_NP"/>
        </w:rPr>
      </w:r>
      <w:r>
        <w:rPr>
          <w:lang w:val="ne_NP" w:bidi="ne_NP"/>
        </w:rPr>
        <w:t>अर्को पुरुष वा महिलाले पति वा पत्नीले विवाह गर्छन्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र उहाँका चेलाहरू यात्रा गरिरहेका छन्। यो कथाको ठीक अघि तिनीहरू कफर्नहुमबाट आएका छन्, जहाँ तिनीहरू येशूसँग एक्लै थिए। अब ठूलो भीड जम्मा हुन्छ।</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 व्यक्तिले यस्तो जवाफ दिन सक्छ, "म यी मानिसहरूलाई माया गर्छु र तिनीहरूलाई सिकाउन चाहन्छु।" चेलाहरूको भूमिका खेल्ने कलाकारहरूलाई सोध्नुहोस्, "तपाईहरू के महसुस गर्दै हुनुहुन्छ वा के सोच्दै हुनुहुन्छ?" मानिसहरूले यस्तो जवाफ दिन सक्छन्, "येशूले सधैं सिकाउन रोक्नु भएकोले निराश छु" वा "येशूले सिकाउने अर्को कुरामा जिज्ञासा छ"। नाटकलाई जारी राख्नुहोस्।</w:t>
      </w:r>
    </w:p>
    <w:p>
      <w:pPr/>
      <w:r>
        <w:rPr>
          <w:lang w:val="ne_NP" w:bidi="ne_NP"/>
        </w:rPr>
      </w:r>
      <w:r>
        <w:rPr>
          <w:lang w:val="ne_NP" w:bidi="ne_NP"/>
        </w:rPr>
        <w:t>फरिसीहरू येशूलाई एउटा प्रश्न सोध्न आउँछन्, "के मानिसले आफ्नी पत्नीलाई छोडपत्र दिन अनुमति छ?"</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 व्यक्तिले यसरी जवाफ दिन सक्छ, "फरिसीहरूप्रति दया छ" वा "तिनीहरूले सधैं मलाई पासोमा फसाउन प्रयास गर्नेकुरामा मलाई रिस छ" वा "मेरो अन्त आउँदै छ भन्ने महसुस गर्दै छु। चेलाहरूको भूमिका खेल्ने कलाकारहरूलाई सोध्नुहोस्, "तपाईहरू के महसुस गर्दै हुनुहुन्छ वा के सोच्दै हुनुहुन्छ?" तपाईंले यस्तो कुरा सुन्न सक्नुहुन्छ, "येशूले यो प्रश्नलाई कसरी सम्हाल्नु हुनेछ भन्ने जिज्ञासा छ" वा "फरिसीहरूले सधैं येशूलाई पासोमा फसाउन र रोक्न प्रयास गरेकोमा रिस छ।" फरिसीहरूको भूमिका खेल्ने कलाकारहरूलाई सोध्नुहोस्, "तपाईं के महसुस गर्दै हुनुहुन्छ वा के सोचिरहनु भएको छ?" मानिसहरूले यस्तो जवाफ दिन सक्छन्, "हामीले अन्तमा येशूलाई पक्र्यौं भन्नेमा विश्वस्त छौं" वा "येशूले के भन्नुहुनेछ भन्ने जिज्ञासा छ" वा "येशू आफै समस्यामा पर्नुहुनेछ भन्नेमा आशावादी छौं।" नाटकलाई जारी राख्नुहोस्।</w:t>
      </w:r>
    </w:p>
    <w:p>
      <w:pPr/>
      <w:r>
        <w:rPr>
          <w:lang w:val="ne_NP" w:bidi="ne_NP"/>
        </w:rPr>
      </w:r>
      <w:r>
        <w:rPr>
          <w:lang w:val="ne_NP" w:bidi="ne_NP"/>
        </w:rPr>
        <w:t xml:space="preserve"> येशूले मोशाले व्यवस्थामा के लेखेको थियो भन्ने प्रश्नको जवाफ प्रश्न गरेर दिनुहुन्छ। फरिसीहरूले मानिसलाई छोडपत्र लेख्ने अनुमति दिएको छ भन्ने जवाफ दिन्छन्। येशूले जवाफ दिनुहुन्छ र व्याख्या गर्नुहुन्छ कि मोशाले मानिसहरूको कठोर हृदयको कारणले मात्र यस्तो गरेका थिए, तर सृष्टि गर्दा परमेश्वरको राम्रो योजना थियो ।</w:t>
      </w:r>
    </w:p>
    <w:p>
      <w:pPr/>
      <w:r>
        <w:rPr>
          <w:lang w:val="ne_NP" w:bidi="ne_NP"/>
        </w:rPr>
      </w:r>
      <w:r>
        <w:rPr>
          <w:lang w:val="ne_NP" w:bidi="ne_NP"/>
        </w:rPr>
        <w:t>नाटकलाई केहि छिन रोक्नुहोस। फरिसीहरूलाई सोध्नुहोस्, "तपाईं के महसुस गर्दै हुनुहुन्छ वा के सोचिरहनु भएको छ?" मानिसहरूले यस्तो जवाफ दिन सक्छन्, "येशूले फेरि राम्रो जवाफ दिनुभयो भन्नेकुराले रिसाएका छौ" वा "येशूले मानिसको लागि विवाहको यो तरिका स्वीकार नगरेकोले रिसाएका छौ।" चेलाहरूलाई सोध्नुहोस्, "तपाईं के महसुस गर्दै हुनुहुन्छ वा के सोचिरहनु भएको छ?" मानिसहरूले यस्तो जवाफ दिन सक्छन्, "येशूको शिक्षाले अलमलमा छौ" वा "येशूले सधैं फरिसीहरूलाई कसरी जवाफ दिने भनेर जान्नुहुन्छ भन्ने कुरामा गर्व छ।" पति र पत्नीको भूमिका खेल्ने कलाकारहरूलाई सोध्नुहोस्, "तपाईं के महसुस गर्दै हुनुहुन्छ वा के सोचिरहनु भएको छ?" मानिसहरूले यस्तो जवाफ दिन सक्छन्, "विवाह कति गम्भीर छ भनेर बुझ्छु" वा "परमेश्वरले मानिसहरूलाई एकसाथ राख्नुहुन्छ भन्नेकुराले अचम्मित हुन्छ।" नाटकलाई जारी राख्नुहोस्।</w:t>
      </w:r>
    </w:p>
    <w:p>
      <w:pPr/>
      <w:r>
        <w:rPr>
          <w:lang w:val="ne_NP" w:bidi="ne_NP"/>
        </w:rPr>
      </w:r>
      <w:r>
        <w:rPr>
          <w:lang w:val="ne_NP" w:bidi="ne_NP"/>
        </w:rPr>
        <w:t>येशू आफ्ना चेलाहरूसँग एक्लै रहन घरमा जानुहुन्छ। चेलाहरूले अझै प्रश्नहरू सोध्छन्, र येशूले आश्चर्यजनक काम गर्नुहुन्छ। पहिले, यहूदी संस्कृतिमा, आफ्नो पतिलाई छोडपत्र दिएर फेरि विवाह गर्ने महिला मात्र पापी हुन्थिन तर पतिले भने आफूले चाहेको कुरा गर्न सक्थ्यो। तर अब येशूले भन्नुहुन्छ कि यदि त्यो मानिसले आफ्नी पत्नीलाई छोडपत्र दिन्छ र अर्को कसैलाई विवाह गर्छ भने त्यो पनि पापको दोषी हुन्छ।</w:t>
      </w:r>
    </w:p>
    <w:p>
      <w:pPr/>
      <w:r>
        <w:rPr>
          <w:lang w:val="ne_NP" w:bidi="ne_NP"/>
        </w:rPr>
      </w:r>
      <w:r>
        <w:rPr>
          <w:lang w:val="ne_NP" w:bidi="ne_NP"/>
        </w:rPr>
        <w:t>नाटकलाई केहि छिन रोक्नुहोस। चेलाहरूलाई सोध्नुहोस्, "अहिले तपाईं के महसुस गर्दै हुनुहुन्छ वा के सोचिरहनु भएको छ?" मानिसहरूले यस्तो जवाफ दिन सक्छन्, "म छक्क परेको छु, अलमलमा परेको छु, अचम्ममा परको छु किनभने अब महिलाहरू पनि पुरुषहरू कै स्तरमा छन्"।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१०:१–१२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त्यसपछि येशू </w:t>
      </w:r>
      <w:r>
        <w:rPr>
          <w:b/>
          <w:lang w:val="ne_NP" w:bidi="ne_NP"/>
        </w:rPr>
        <w:t>कफर्नहुम</w:t>
      </w:r>
      <w:r>
        <w:rPr>
          <w:lang w:val="ne_NP" w:bidi="ne_NP"/>
        </w:rPr>
        <w:t xml:space="preserve"> छोड्नु भयो र </w:t>
      </w:r>
      <w:r>
        <w:rPr>
          <w:b/>
          <w:lang w:val="ne_NP" w:bidi="ne_NP"/>
        </w:rPr>
        <w:t>यहूदियाको</w:t>
      </w:r>
      <w:r>
        <w:rPr>
          <w:lang w:val="ne_NP" w:bidi="ne_NP"/>
        </w:rPr>
        <w:t xml:space="preserve"> क्षेत्र र </w:t>
      </w:r>
      <w:r>
        <w:rPr>
          <w:b/>
          <w:lang w:val="ne_NP" w:bidi="ne_NP"/>
        </w:rPr>
        <w:t>यर्दन नदीको</w:t>
      </w:r>
      <w:r>
        <w:rPr>
          <w:lang w:val="ne_NP" w:bidi="ne_NP"/>
        </w:rPr>
        <w:t xml:space="preserve"> पूर्व क्षेत्रमा जानुभयो।</w:t>
      </w:r>
    </w:p>
    <w:p>
      <w:pPr/>
      <w:r>
        <w:rPr>
          <w:lang w:val="ne_NP" w:bidi="ne_NP"/>
        </w:rPr>
      </w:r>
      <w:r>
        <w:rPr>
          <w:lang w:val="ne_NP" w:bidi="ne_NP"/>
        </w:rPr>
        <w:t>तपाईंको टोलीलाई कफर्नहुम, यहूदियाको क्षेत्र र यर्दन नदीको नक्सा देखाउनुहोस्।</w:t>
      </w:r>
    </w:p>
    <w:p>
      <w:pPr/>
      <w:r>
        <w:rPr>
          <w:lang w:val="ne_NP" w:bidi="ne_NP"/>
        </w:rPr>
      </w:r>
      <w:r>
        <w:rPr>
          <w:lang w:val="ne_NP" w:bidi="ne_NP"/>
        </w:rPr>
        <w:t xml:space="preserve">कफर्नहुम एउटा ठूलो गाउँ हो जहाँ सभाघर भनिने धार्मिक प्रार्थना गर्ने ठाउँ छ। यो गालीलको समुद्रको किनारमा भएको एउटा महत्त्वपूर्ण व्यापारिक गाउँ थियो। यहूदियाको क्षेत्र लगभग ७३ किलोमिटर चौडाई र लामो क्षेत्र हो। बाइबलको समयमा यर्दन नदी यहूदी क्षेत्रमा एउटा ठूलो नदी थियो। यो गालीलको समुद्रबाट लगभग ३६० किलोमिटर पर मृत सागरसम्म बग्थ्यो। तपाईंले अघिल्लो खण्डहरूमा कफर्नहुम, यहूदिया र यर्दन नदीको लागि प्रयोग गरेको शब्दहरू प्रयोग गर्नुहोस्। </w:t>
      </w:r>
      <w:r>
        <w:rPr>
          <w:b/>
          <w:lang w:val="ne_NP" w:bidi="ne_NP"/>
        </w:rPr>
        <w:t>कफर्नहुम</w:t>
      </w:r>
      <w:r>
        <w:rPr>
          <w:lang w:val="ne_NP" w:bidi="ne_NP"/>
        </w:rPr>
        <w:t>को बारेमा थप जानकारीको लागि मुख्य शब्दावलीमा हेर्नुहोस्।</w:t>
      </w:r>
    </w:p>
    <w:p>
      <w:pPr/>
      <w:r>
        <w:rPr>
          <w:lang w:val="ne_NP" w:bidi="ne_NP"/>
        </w:rPr>
      </w:r>
      <w:r>
        <w:rPr>
          <w:lang w:val="ne_NP" w:bidi="ne_NP"/>
        </w:rPr>
        <w:t xml:space="preserve">केही </w:t>
      </w:r>
      <w:r>
        <w:rPr>
          <w:b/>
          <w:lang w:val="ne_NP" w:bidi="ne_NP"/>
        </w:rPr>
        <w:t>फरिसीहरू</w:t>
      </w:r>
      <w:r>
        <w:rPr>
          <w:lang w:val="ne_NP" w:bidi="ne_NP"/>
        </w:rPr>
        <w:t xml:space="preserve"> आए र येशूलाई एउटा प्रश्न सोधेर पासोमा फसाउन प्रयास गरे। फरिसी नामको अर्थ "अलग हुनु" हो। तिनीहरूको विश्वास थियो कि परमेश्वरलाई पछ्याउने सबैभन्दा राम्रो तरिका भनेको साधारण मानिसहरूबाट आफूलाई अलग गर्नु हो। फरिसीहरू अत्यधिक प्रभावशाली र धर्मी मानिन्थे तिनीहरूले लिखित र मौखिक दुबै धार्मिक परम्परा र नियमहरू जान्दथे। फरिसीहरू शब्द एक प्रकारको धार्मिक नेताको नाम हो। तपाईंले मर्कूसको पुस्तकमा फरिसीहरूको लागि प्रयोग गरिरहनु भएको शब्द नै प्रयोग गर्नुहोस्। </w:t>
      </w:r>
      <w:r>
        <w:rPr>
          <w:b/>
          <w:lang w:val="ne_NP" w:bidi="ne_NP"/>
        </w:rPr>
        <w:t>फरिसीको</w:t>
      </w:r>
      <w:r>
        <w:rPr>
          <w:lang w:val="ne_NP" w:bidi="ne_NP"/>
        </w:rPr>
        <w:t xml:space="preserve"> बारेमा थप जानकारीको लागि मुख्य शब्दावली हेर्नुहोस्।</w:t>
      </w:r>
    </w:p>
    <w:p>
      <w:pPr/>
      <w:r>
        <w:rPr>
          <w:lang w:val="ne_NP" w:bidi="ne_NP"/>
        </w:rPr>
      </w:r>
      <w:r>
        <w:rPr>
          <w:lang w:val="ne_NP" w:bidi="ne_NP"/>
        </w:rPr>
        <w:t xml:space="preserve">फरिसीहरूले येशूलाई सोधे, "के मानिसले आफ्नी पत्नीलाई </w:t>
      </w:r>
      <w:r>
        <w:rPr>
          <w:b/>
          <w:lang w:val="ne_NP" w:bidi="ne_NP"/>
        </w:rPr>
        <w:t>छोडपत्र</w:t>
      </w:r>
      <w:r>
        <w:rPr>
          <w:lang w:val="ne_NP" w:bidi="ne_NP"/>
        </w:rPr>
        <w:t xml:space="preserve"> दिन अनुमति छ?" छोडपत्र पति र पत्नी बीचको स्थायी विभाजन हो।</w:t>
      </w:r>
    </w:p>
    <w:p>
      <w:pPr/>
      <w:r>
        <w:rPr>
          <w:lang w:val="ne_NP" w:bidi="ne_NP"/>
        </w:rPr>
      </w:r>
      <w:r>
        <w:rPr>
          <w:lang w:val="ne_NP" w:bidi="ne_NP"/>
        </w:rPr>
        <w:t xml:space="preserve">यहाँ रोक्नुहोस् र तपाईंले </w:t>
      </w:r>
      <w:r>
        <w:rPr>
          <w:b/>
          <w:lang w:val="ne_NP" w:bidi="ne_NP"/>
        </w:rPr>
        <w:t>छोडपत्रको</w:t>
      </w:r>
      <w:r>
        <w:rPr>
          <w:lang w:val="ne_NP" w:bidi="ne_NP"/>
        </w:rPr>
        <w:t xml:space="preserve"> लागि कुन शब्द वा वाक्यांश प्रयोग गर्नुहुनेछ भनेर समूहमा छलफल गर्नुहोस्। थप जानकारीको लागि मुख्य शब्दावलीमा </w:t>
      </w:r>
      <w:r>
        <w:rPr>
          <w:b/>
          <w:lang w:val="ne_NP" w:bidi="ne_NP"/>
        </w:rPr>
        <w:t>छोडपत्र</w:t>
      </w:r>
      <w:r>
        <w:rPr>
          <w:lang w:val="ne_NP" w:bidi="ne_NP"/>
        </w:rPr>
        <w:t xml:space="preserve"> हेर्नुहोस्। अडियो रोक्‍नुहोस्। </w:t>
      </w:r>
    </w:p>
    <w:p>
      <w:pPr/>
      <w:r>
        <w:rPr>
          <w:lang w:val="ne_NP" w:bidi="ne_NP"/>
        </w:rPr>
      </w:r>
      <w:r>
        <w:rPr>
          <w:lang w:val="ne_NP" w:bidi="ne_NP"/>
        </w:rPr>
        <w:t xml:space="preserve">येशूले सोध्नु भयो "मोशाले </w:t>
      </w:r>
      <w:r>
        <w:rPr>
          <w:b/>
          <w:lang w:val="ne_NP" w:bidi="ne_NP"/>
        </w:rPr>
        <w:t>व्यवस्थामा</w:t>
      </w:r>
      <w:r>
        <w:rPr>
          <w:lang w:val="ne_NP" w:bidi="ne_NP"/>
        </w:rPr>
        <w:t xml:space="preserve"> छोडपत्र सम्बन्धी के भने?" </w:t>
      </w:r>
      <w:r>
        <w:rPr>
          <w:b/>
          <w:lang w:val="ne_NP" w:bidi="ne_NP"/>
        </w:rPr>
        <w:t>मोशाको व्यवस्था</w:t>
      </w:r>
      <w:r>
        <w:rPr>
          <w:lang w:val="ne_NP" w:bidi="ne_NP"/>
        </w:rPr>
        <w:t xml:space="preserve"> परमेश्वरको नियमहरू हुन् जुन मोशाले यहूदी मानिसहरूलाई कसरी जिउने भनेर सिकाउन लेखे। तपाईंले अघिल्लो खण्डहरूमा व्यवस्थाको लागि प्रयोग गरेको शब्द नै प्रयोग गर्नुहोस्। </w:t>
      </w:r>
      <w:r>
        <w:rPr>
          <w:b/>
          <w:lang w:val="ne_NP" w:bidi="ne_NP"/>
        </w:rPr>
        <w:t>मोशाको व्यवस्थामा</w:t>
      </w:r>
      <w:r>
        <w:rPr>
          <w:lang w:val="ne_NP" w:bidi="ne_NP"/>
        </w:rPr>
        <w:t xml:space="preserve"> थप जानकारीको लागि मुख्य शब्दावलीमा हेर्नुहोस्।</w:t>
      </w:r>
    </w:p>
    <w:p>
      <w:pPr/>
      <w:r>
        <w:rPr>
          <w:lang w:val="ne_NP" w:bidi="ne_NP"/>
        </w:rPr>
      </w:r>
      <w:r>
        <w:rPr>
          <w:lang w:val="ne_NP" w:bidi="ne_NP"/>
        </w:rPr>
        <w:t>फरिसीहरूले जवाफ दिन्छन्, यदि कुनै मानिसले आफ्नी पत्नीलाई छोड्न पत्र लेख्छ भने मोशाले छोडपत्रलाई अनुमति दिन्छन्।</w:t>
      </w:r>
    </w:p>
    <w:p>
      <w:pPr/>
      <w:r>
        <w:rPr>
          <w:lang w:val="ne_NP" w:bidi="ne_NP"/>
        </w:rPr>
      </w:r>
      <w:r>
        <w:rPr>
          <w:lang w:val="ne_NP" w:bidi="ne_NP"/>
        </w:rPr>
        <w:t xml:space="preserve">येशूले विवाहकोलागि परमेश्वरको मूल योजनाको बारेमा कुरा गर्नुहुन्छ। उहाँले भन्नुहुन्छ कि पति र पत्नी </w:t>
      </w:r>
      <w:r>
        <w:rPr>
          <w:b/>
          <w:lang w:val="ne_NP" w:bidi="ne_NP"/>
        </w:rPr>
        <w:t>एउटै शरीर बन्छन्</w:t>
      </w:r>
      <w:r>
        <w:rPr>
          <w:lang w:val="ne_NP" w:bidi="ne_NP"/>
        </w:rPr>
        <w:t xml:space="preserve"> वा </w:t>
      </w:r>
      <w:r>
        <w:rPr>
          <w:b/>
          <w:lang w:val="ne_NP" w:bidi="ne_NP"/>
        </w:rPr>
        <w:t>एकजुट हुन्छन्</w:t>
      </w:r>
      <w:r>
        <w:rPr>
          <w:lang w:val="ne_NP" w:bidi="ne_NP"/>
        </w:rPr>
        <w:t>। यसको अर्थ दुई मानिसहरू एउटै व्यक्ति जस्तै छन्। तपाईंको संस्कृतिमा, तपाईं पति र पत्नी बीचको सम्बन्धलाई कस्तो देख्नुहुन्छ?</w:t>
      </w:r>
    </w:p>
    <w:p>
      <w:pPr/>
      <w:r>
        <w:rPr>
          <w:lang w:val="ne_NP" w:bidi="ne_NP"/>
        </w:rPr>
      </w:r>
      <w:r>
        <w:rPr>
          <w:lang w:val="ne_NP" w:bidi="ne_NP"/>
        </w:rPr>
        <w:t xml:space="preserve">यहाँ रोक्नुहोस् र पति र पत्नी कसरी एउटै व्यक्ति जस्तै बन्न सक्छन् भनेर बताउने सबैभन्दा राम्रो उपायको बारेमा अनुवाद टोलीसँग छलफल गर्नुहोस्। अडियो रोक्‍नुहोस्। </w:t>
      </w:r>
    </w:p>
    <w:p>
      <w:pPr/>
      <w:r>
        <w:rPr>
          <w:lang w:val="ne_NP" w:bidi="ne_NP"/>
        </w:rPr>
      </w:r>
      <w:r>
        <w:rPr>
          <w:lang w:val="ne_NP" w:bidi="ne_NP"/>
        </w:rPr>
        <w:t xml:space="preserve">येशू आफ्ना </w:t>
      </w:r>
      <w:r>
        <w:rPr>
          <w:b/>
          <w:lang w:val="ne_NP" w:bidi="ne_NP"/>
        </w:rPr>
        <w:t>चेलाहरूसँग</w:t>
      </w:r>
      <w:r>
        <w:rPr>
          <w:lang w:val="ne_NP" w:bidi="ne_NP"/>
        </w:rPr>
        <w:t xml:space="preserve"> एक्लै घरमा जानुहुन्छ। चेलाहरू येशूका सबैभन्दा नजिकको अनुयायीहरू हुन्। तपाईंले मर्कूसको पुस्तकमा चेलाहरूको लागि प्रयोग गरिरहनु भएको शब्द नै प्रयोग गर्नुहोस्। </w:t>
      </w:r>
      <w:r>
        <w:rPr>
          <w:b/>
          <w:lang w:val="ne_NP" w:bidi="ne_NP"/>
        </w:rPr>
        <w:t>चेलाहरूको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आफ्ना चेलाहरूलाई भन्नुहुन्छ कि जसले आफ्नी पत्नी वा पतिलाई छोडपत्र दिन्छ र फेरि विवाह गर्छ उसले </w:t>
      </w:r>
      <w:r>
        <w:rPr>
          <w:b/>
          <w:lang w:val="ne_NP" w:bidi="ne_NP"/>
        </w:rPr>
        <w:t>व्यभिचार</w:t>
      </w:r>
      <w:r>
        <w:rPr>
          <w:lang w:val="ne_NP" w:bidi="ne_NP"/>
        </w:rPr>
        <w:t xml:space="preserve"> गर्छ। जब मानिसहरूले आफू विवाहित नभएको व्यक्तिसँग यौन सम्बन्ध राख्छन् तब परमेश्वरले यसलाई पाप ठान्नुहुन्छ। तपाईंले अघिल्लो खण्डहरूमा व्यभिचारको लागि प्रयोग गरेको शब्द नै प्रयोग गर्नुहोस्। </w:t>
      </w:r>
      <w:r>
        <w:rPr>
          <w:b/>
          <w:lang w:val="ne_NP" w:bidi="ne_NP"/>
        </w:rPr>
        <w:t>व्यभिचारको</w:t>
      </w:r>
      <w:r>
        <w:rPr>
          <w:lang w:val="ne_NP" w:bidi="ne_NP"/>
        </w:rPr>
        <w:t xml:space="preserve"> बारेमा थप जानकारीको लागि मुख्य शब्दावलीमा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10:13–31</w:t>
      </w:r>
      <w:r>
        <w:rPr>
          <w:lang w:val="ne_NP" w:bidi="ne_NP"/>
        </w:rPr>
      </w:r>
    </w:p>
    <w:p>
      <w:pPr>
        <w:pStyle w:val="Heading3"/>
      </w:pPr>
      <w:r>
        <w:rPr>
          <w:lang w:val="ne_NP" w:bidi="ne_NP"/>
        </w:rPr>
        <w:t>Step 1</w:t>
      </w:r>
    </w:p>
    <w:p>
      <w:pPr/>
      <w:r>
        <w:rPr>
          <w:lang w:val="ne_NP" w:bidi="ne_NP"/>
        </w:rPr>
      </w:r>
      <w:r>
        <w:rPr>
          <w:lang w:val="ne_NP" w:bidi="ne_NP"/>
        </w:rPr>
        <w:t>यस चरणमा, मर्कूस १०:१३–३१ सुन्नुहोस् र यसलाई आफ्नो हृदयमा राख्नुहोस्।</w:t>
      </w:r>
    </w:p>
    <w:p>
      <w:pPr/>
      <w:r>
        <w:rPr>
          <w:lang w:val="ne_NP" w:bidi="ne_NP"/>
        </w:rPr>
      </w:r>
      <w:r>
        <w:rPr>
          <w:lang w:val="ne_NP" w:bidi="ne_NP"/>
        </w:rPr>
        <w:t>सम्भव भएमा तीन फरक अनुवादहरूमा मर्कूस १०:१३–३१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१०:१३–३१ को श्रव्य संस्करण सुन्‍नुहोस्।</w:t>
      </w:r>
    </w:p>
    <w:p>
      <w:pPr/>
      <w:r>
        <w:rPr>
          <w:lang w:val="ne_NP" w:bidi="ne_NP"/>
        </w:rPr>
      </w:r>
      <w:r>
        <w:rPr>
          <w:lang w:val="ne_NP" w:bidi="ne_NP"/>
        </w:rPr>
        <w:t>यो कथा येशूले छोडपत्र सम्बन्धी सिकाएको केही समय पछिको हो। कति समय पछि हामीलाई थाहा छैन।</w:t>
      </w:r>
    </w:p>
    <w:p>
      <w:pPr/>
      <w:r>
        <w:rPr>
          <w:lang w:val="ne_NP" w:bidi="ne_NP"/>
        </w:rPr>
      </w:r>
      <w:r>
        <w:rPr>
          <w:lang w:val="ne_NP" w:bidi="ne_NP"/>
        </w:rPr>
        <w:t>येशूकहाँ बच्चाहरूलाई ल्याउने वा नेतृत्व गर्नेकाम आमाहरू, बुबाहरू वा ठूला बच्चाहरू कस्ले गरे भनेर हामीलाई थाहा छैन। तिनीहरू येशूले बच्चाहरूलाई छोईदिउन भन्ने चाहन्थे। यहूदी संस्कृतिमा, बच्चालाई छुनुको अर्थ बच्चालाई आशीष दिनु वा तिनीहरूको भविष्य को लागि अनुग्रह र राम्रो कुराहरू दिनु हो। यी बच्चाहरू ० देखि १२ वर्षको उमेरको हुन सक्छन्। चेलाहरूले सायद येशू अति व्यस्त हुनुहुन्छ वा यहूदी संस्कृतिमा महत्वहीन मानिने बच्चाहरूद्वारा येशूलाई कष्ट दिन हुँदैन भन्ने सोचे, त्यसैले चेलाहरूले येशूलाई कष्ट नदिनु भनेर आमाबुबालाई भने। मानिसहरूले बच्चाहरूलाई ल्याउन रोकेको कारण येशू आफ्ना चेलाहरूसँग रिसाउनु भयो।</w:t>
      </w:r>
    </w:p>
    <w:p>
      <w:pPr/>
      <w:r>
        <w:rPr>
          <w:lang w:val="ne_NP" w:bidi="ne_NP"/>
        </w:rPr>
      </w:r>
      <w:r>
        <w:rPr>
          <w:lang w:val="ne_NP" w:bidi="ne_NP"/>
        </w:rPr>
        <w:t xml:space="preserve">यहाँ रोक्नुहोस् र यो प्रश्नको समूहमा छलफल गर्नुहोस्: तपाईंको संस्कृतिमा अरूलाई आशीष दिन वा कृपा देखाउन कसरी देखाउँछ? के तपाईंले येशूले यहाँ गरे जस्तै मानिसहरूलाई छुनुहुन्छ, वा आशीष देखाउन केही फरक गर्नुहुन्छ? अडियो रोक्‍नुहोस्। </w:t>
      </w:r>
    </w:p>
    <w:p>
      <w:pPr/>
      <w:r>
        <w:rPr>
          <w:lang w:val="ne_NP" w:bidi="ne_NP"/>
        </w:rPr>
      </w:r>
      <w:r>
        <w:rPr>
          <w:lang w:val="ne_NP" w:bidi="ne_NP"/>
        </w:rPr>
        <w:t>येशूले बच्चाहरू उहाँकहाँ आउन आवस्यक छ भनेर भन्नुभयो। येशूले सकारात्मक र नकारात्मक दुबै तरिकाले दुई पटक दोहोर्याएर यो देखाउनुहुन्छ: "बच्चाहरूलाई आउन देओ र तिनीहरूलाई आउन नरोक।"</w:t>
      </w:r>
    </w:p>
    <w:p>
      <w:pPr/>
      <w:r>
        <w:rPr>
          <w:lang w:val="ne_NP" w:bidi="ne_NP"/>
        </w:rPr>
      </w:r>
      <w:r>
        <w:rPr>
          <w:lang w:val="ne_NP" w:bidi="ne_NP"/>
        </w:rPr>
        <w:t>त्यसपछि येशूले धेरै महत्त्वपूर्ण कुराहरू व्याख्या गर्न थाल्नुहुन्छ: उहाँले परमेश्वरको राज्यको हिस्सा हुन वा समावेश हुनको लागि आवश्यक पर्ने कुराहरूको व्याख्या गर्नुहुन्छ। परमेश्वरको शासन अन्तर्गत जिउनकालागि, सबैजना र वयस्कहरू पनि बच्चाहरू जस्तै हुनु पर्छ, परमेश्वरलाई प्रश्न नगरी परमेश्वरले भनेको काम गर्नुपर्छ। मानिसहरूले बच्चाहरूले जस्तै बुझ्नु पर्छ कि तिनीहरू असहाय छन् र आवश्यक कुरा पाउन अरूमा निर्भर हुनुपर्छ । एउटा बच्चाले तिनीहरूलाई प्रेम गर्ने कसैबाट उपहार प्राप्त गरे जस्तै मानिसहरूले राज्यलाई स्वीकार गर्नुपर्छ। बच्चाले यो कमाएको होइन वा योग्यको पनि होइन तर यो प्राप्त गर्छ किनभने कसैले तिनीहरूलाई धेरै माया गर्छन्।</w:t>
      </w:r>
    </w:p>
    <w:p>
      <w:pPr/>
      <w:r>
        <w:rPr>
          <w:lang w:val="ne_NP" w:bidi="ne_NP"/>
        </w:rPr>
      </w:r>
      <w:r>
        <w:rPr>
          <w:lang w:val="ne_NP" w:bidi="ne_NP"/>
        </w:rPr>
        <w:t>त्यसपछि येशूले आफ्नो शिक्षालाई देखाउन बच्चाहरूलाई उठाएर र तिनीहरूको टाउकोमा हात राखेर आशिष दिनुभयो। उहाँले तिनीहरूलाई आफ्नो काखमा लिनु हुुन्छ, सायद तिनीहरूलाई उहाँले काखमा उठाउनुहुन्छ, जुन स्नेह देखाउने एक तरिका हो।</w:t>
      </w:r>
    </w:p>
    <w:p>
      <w:pPr/>
      <w:r>
        <w:rPr>
          <w:lang w:val="ne_NP" w:bidi="ne_NP"/>
        </w:rPr>
      </w:r>
      <w:r>
        <w:rPr>
          <w:lang w:val="ne_NP" w:bidi="ne_NP"/>
        </w:rPr>
        <w:t>येशू आफ्नो बाटोमा जाँदै गर्दा, एउटा मानिस येशूकहाँ दगुर्दै गयो र येशूको अगाडि घुँडा टेकेर धार्मिक व्यवस्थाको शिक्षकप्रति आफ्नो साँचो आदर देखाउन लागे। यस मानिसले येशूलाई "राम्रो शिक्षक" भनेर भन्छन वा "गुरू, तपाईं राम्रो हुनुहुन्छ" र येशूलाई कसरी उत्तराधिकार प्राप्त गर्ने वा अनन्त जीवनको वरदान कसरी पाउने भनेर सोधे। यो मानिसले परमेश्वरसँग सदाको लागि जीवन पाउन आफूले पर्याप्त असल कामहरू गरिरहेको छ भनेर निश्चित गर्न चाहन्थे। मानिसले परमेश्वरलाई मात्र "राम्रो" भनेर भन्थे, त्यसैले येशू जिज्ञासु हुनुभयो, यो मानिसले किन उहाँलाई "राम्रो" भन्यो? येशूले यस मानिसलाई अरू मानिसहरूसँग कसरी राम्रो सम्बन्ध राख्ने भनेर मोशाले लेखेका नियमहरू सम्झाउनुहुन्छ। त्यो मानिसले आफूले ती व्यवस्थाहरू पालन गरेको घोषणा गर्छ! त्यो मानिसले भन्छन कि आफूले "आफू जवान अवस्थामा" नै यी व्यवस्थाहरू पालन गरेको छु, जसको अर्थ हो उसले १२ वर्षको उमेरमा यहूदी धार्मिक विधि गरे। जुन १२ वर्षको उमेरमा, सबै यहूदी केटाहरूले आज्ञाहरू पालन गर्ने प्रतिज्ञा गर्थे।</w:t>
      </w:r>
    </w:p>
    <w:p>
      <w:pPr/>
      <w:r>
        <w:rPr>
          <w:lang w:val="ne_NP" w:bidi="ne_NP"/>
        </w:rPr>
      </w:r>
      <w:r>
        <w:rPr>
          <w:lang w:val="ne_NP" w:bidi="ne_NP"/>
        </w:rPr>
        <w:t xml:space="preserve">यहाँ रोक्नुहोस् र यो प्रश्नलाई समूहमा छलफल गर्नुहोस्: तपाईंको संस्कृतिमा युवाहरूले आफ्नो संस्कृतिको धार्मिक नियमहरू पालन गर्न सिक्दै गर्दा कस्तो प्रकारको धार्मिक रीतिरिवाज गर्छन्? अडियो रोक्‍नुहोस्। </w:t>
      </w:r>
    </w:p>
    <w:p>
      <w:pPr/>
      <w:r>
        <w:rPr>
          <w:lang w:val="ne_NP" w:bidi="ne_NP"/>
        </w:rPr>
      </w:r>
      <w:r>
        <w:rPr>
          <w:lang w:val="ne_NP" w:bidi="ne_NP"/>
        </w:rPr>
        <w:t>येशूले त्यो मानिसलाई गहिरो प्रेम गर्नुहुन्छ, जसको अर्थ उहाँले त्यो मानिसको प्रशंसा गर्नुहुन्छ र आदर गर्नुहुन्छ। येशूले त्यो मानिसलाई येशू र १२ चेलाहरूसँगको अझ गहिरो सम्बन्धमा आमन्त्रण गर्नुहुन्छ। यसको अर्थ त्यो मानिसले आज्ञाहरू पालन गर्नु भन्दा अझ गाह्रो काम गर्नुपर्छ। येशूले भन्नुभयो, त्यो मानिसले नगरेको एउटा काम थियो। त्यो मानिसले आफूसँग भएको हरेक बहुमूल्य वस्तुहरू बेच्न पर्ने र गरीब मानिसहरूलाई आफ्नो पैसा दिनु पर्ने थियो ताकि उसले परमेश्वरको साँच्चै बहुमूल्य कुराहरूको अनुभव गर्न सकून। येशूलाई थाहा थियो कि त्यो मानिसमा अरू सबै थोक भन्दा बढी परमेश्वरप्रतिको प्रेमको कमी थियो। त्यो मानिसको सम्पत्तिले उसको हृदयलाई नियन्त्रण वा शासन गरेको थियो। त्यो मानिसले येशूलाई पछ्याउने भन्दा आफ्नो सम्पत्तिको बढी ध्यान दिन्थ्यो। यदि त्यो मानिसले आफ्नो लोभ र पैसाप्रति प्रेम छोड्छ र येशूलाई पछ्याउँछ भने त्यो मानिसले अनन्त जीवनको उत्तराधिकार प्राप्त गर्न सक्छ।</w:t>
      </w:r>
    </w:p>
    <w:p>
      <w:pPr/>
      <w:r>
        <w:rPr>
          <w:lang w:val="ne_NP" w:bidi="ne_NP"/>
        </w:rPr>
      </w:r>
      <w:r>
        <w:rPr>
          <w:lang w:val="ne_NP" w:bidi="ne_NP"/>
        </w:rPr>
        <w:t>त्यो मानिसको "अनुहार खस्कियो" जसको अर्थ ऊ निराश र दुखी थियो, किनभने त्यो मानिससँग धेरै धनी थियो। त्यसैले त्यो मानिसले दुखी भएर समूह छोड्‍यो।</w:t>
      </w:r>
    </w:p>
    <w:p>
      <w:pPr/>
      <w:r>
        <w:rPr>
          <w:lang w:val="ne_NP" w:bidi="ne_NP"/>
        </w:rPr>
      </w:r>
      <w:r>
        <w:rPr>
          <w:lang w:val="ne_NP" w:bidi="ne_NP"/>
        </w:rPr>
        <w:t>चेलाहरू धेरै अचम्मित छन्! यहूदी मानिसहरूले विश्वास गर्थे कि परमेश्वरले उनीहरूको भलाईकोलागि मानिसहरूलाई धेरै पैसा र सम्पत्ति दिएर इनाम दिनुहुन्छ।</w:t>
      </w:r>
    </w:p>
    <w:p>
      <w:pPr/>
      <w:r>
        <w:rPr>
          <w:lang w:val="ne_NP" w:bidi="ne_NP"/>
        </w:rPr>
      </w:r>
      <w:r>
        <w:rPr>
          <w:lang w:val="ne_NP" w:bidi="ne_NP"/>
        </w:rPr>
        <w:t>येशूले आफ्ना चेलाहरूलाई धनी मानिसहरूको लागि राज्यमा प्रवेश गर्न गाह्रो छ भनेर भन्नुभयो। येशूले आफ्ना चेलाहरूलाई "प्रिय बालकहरू" भन्नुहुन्छ र धनी व्यक्तिको लागि परमेश्वरको राज्यको हिस्सा बन्न कति गाह्रो हुन्छ भन्ने धेरै स्पष्ट उदाहरण दिनुहुन्छ। येशूले यहूदी मानिसहरूले देखेको सबैभन्दा ठूलो पशु ऊँट र सबै भन्दा सानो प्वाल सियोको नाथ्रीको प्रयोग गर्नुभयो। उहाँले दुई कुराहरू बीचको भिन्नता देखाउन चाहनु भयो ताकि धनी मानिसहरूको लागि आफ्नो भलाइ र शक्तिको आधारमा परमेश्वरको राज्यमा प्रवेश गर्न कति असम्भव छ भनेर देखाउन सकियोस।</w:t>
      </w:r>
    </w:p>
    <w:p>
      <w:pPr/>
      <w:r>
        <w:rPr>
          <w:lang w:val="ne_NP" w:bidi="ne_NP"/>
        </w:rPr>
      </w:r>
      <w:r>
        <w:rPr>
          <w:lang w:val="ne_NP" w:bidi="ne_NP"/>
        </w:rPr>
        <w:t>यहाँ रोक्नुहोस् र समूहमा ऊँट र सियोको तस्वीर हेर्नुहोस्। यदि तपाईंसँग तपाईंको संस्कृतिमा ऊँट र सियो उपलब्ध छ भने तिनीहरूलाई सँगसँगै राखेर हेर्नुहोस्।</w:t>
      </w:r>
    </w:p>
    <w:p>
      <w:pPr/>
      <w:r>
        <w:rPr>
          <w:lang w:val="ne_NP" w:bidi="ne_NP"/>
        </w:rPr>
      </w:r>
      <w:r>
        <w:rPr>
          <w:lang w:val="ne_NP" w:bidi="ne_NP"/>
        </w:rPr>
        <w:t xml:space="preserve">रोक्नुहोस् र छलफल गर्नुहोस्: तपाईंलाई थाहा छ सबैभन्दा ठूलो पशु कुन हो? सबैभन्दा सानो प्वाल भएको बस्तु के अडियो रोक्‍नुहोस्। </w:t>
      </w:r>
    </w:p>
    <w:p>
      <w:pPr/>
      <w:r>
        <w:rPr>
          <w:lang w:val="ne_NP" w:bidi="ne_NP"/>
        </w:rPr>
      </w:r>
      <w:r>
        <w:rPr>
          <w:lang w:val="ne_NP" w:bidi="ne_NP"/>
        </w:rPr>
        <w:t>चेलाहरू छक्क परेर येशूलाई सोध्छन्, "त्यसो भए कसले मुक्ति पाउन सक्छ ?" अर्थ, "को परमेश्वरको राज्यको भाग हुन सक्छ त?" परमेश्वरले असम्भव जस्तो देखिने कामहरू गर्न सक्नुहुन्छ भनेर येशूले तिनीहरूलाई भन्नुहुन्छ। यस कथनले मानिसहरूको हृदय परिवर्तन गर्ने परमेश्वरको क्षमताको बारेमा बताउँछ।</w:t>
      </w:r>
    </w:p>
    <w:p>
      <w:pPr/>
      <w:r>
        <w:rPr>
          <w:lang w:val="ne_NP" w:bidi="ne_NP"/>
        </w:rPr>
      </w:r>
      <w:r>
        <w:rPr>
          <w:lang w:val="ne_NP" w:bidi="ne_NP"/>
        </w:rPr>
        <w:t>आफू र अन्य चेलाहरूले येशूलाई पछ्याउन पहिले नै सबै कुरा छोडेको कुरामा पत्रुसलाई गर्व छ। येशू सहमत हुनुहुन्छ। उहाँले "म तिमीहरूलाई साँच्चै भन्छु" वा "यो सत्य हो कि ..." बाट सुरु गरेर तिनीहरूलाई आश्वस्त पार्नुहुन्छ। जब कसैले परमेश्वरको राज्यको लागि सम्पत्ति वा सम्बन्ध छोड्छ तब उसलाई यस जीवनमा र आउने जीवनमा धेरै गुणा फिर्ता दिइने छ भनेर येशूले चेलाहरूलाई आश्वासन दिनुहुन्छ। येशूलाई पछ्याउने मानिसहरूले आफ्नो घर, दाजुभाइहरू, बहिनीहरू, आमाहरू, बच्चाहरू वा खेतहरूको पूर्ण रूपमा बेवास्ता गर्नुपर्छ भनेर येशूले भन्नु भएको होइन । यी सम्बन्धहरूले तिनीहरूको हृदयमा परमेश्वर भन्दा बढी प्राथमिकता लिन सक्दैन भनेर येशूले भन्नु भएको छ।</w:t>
      </w:r>
    </w:p>
    <w:p>
      <w:pPr/>
      <w:r>
        <w:rPr>
          <w:lang w:val="ne_NP" w:bidi="ne_NP"/>
        </w:rPr>
      </w:r>
      <w:r>
        <w:rPr>
          <w:lang w:val="ne_NP" w:bidi="ne_NP"/>
        </w:rPr>
        <w:t>तापनि, येशूले आफ्ना चेलाहरूलाई ईनामका साथै सतावट पनि छ भनेर सम्झाउनुहुन्छ। येशूलाई पछ्याउने मानिसहरूले आफ्नो प्रतिबद्धताको परिणाम स्वीकार गर्नुपर्छ।</w:t>
      </w:r>
    </w:p>
    <w:p>
      <w:pPr/>
      <w:r>
        <w:rPr>
          <w:lang w:val="ne_NP" w:bidi="ne_NP"/>
        </w:rPr>
      </w:r>
      <w:r>
        <w:rPr>
          <w:lang w:val="ne_NP" w:bidi="ne_NP"/>
        </w:rPr>
        <w:t xml:space="preserve">यहाँ रोक्नुहोस् र यो प्रश्नको समूहमा छलफल गर्नुहोस्: तपाईंको जीवनमा परमेश्वरको राज्यको खातिर छोड्न सबैभन्दा गाह्रो भएको कुरा कुन हो? के तपाईंको हृदयमा येशू भन्दा बढी महत्त्वपूर्ण केही छ? अडियो रोक्‍नुहोस्। </w:t>
      </w:r>
    </w:p>
    <w:p>
      <w:pPr/>
      <w:r>
        <w:rPr>
          <w:lang w:val="ne_NP" w:bidi="ne_NP"/>
        </w:rPr>
      </w:r>
      <w:r>
        <w:rPr>
          <w:lang w:val="ne_NP" w:bidi="ne_NP"/>
        </w:rPr>
        <w:t>येशूले यस शिक्षालाई पाठको सारांश सहित समाप्त गर्नुहुन्छ। उहाँले भन्नुहुन्छ कि सबैभन्दा महत्त्वपूर्ण देखिने धेरै कम महत्त्वपूर्ण हुनेछन् र सबैभन्दा कम महत्त्वपूर्ण जस्तो देखिने व्यक्तिहरू सबैभन्दा महत्त्वपूर्ण हुनेछन्।</w:t>
      </w:r>
    </w:p>
    <w:p>
      <w:pPr/>
      <w:r>
        <w:rPr>
          <w:lang w:val="ne_NP" w:bidi="ne_NP"/>
        </w:rPr>
      </w:r>
      <w:r>
        <w:rPr>
          <w:lang w:val="ne_NP" w:bidi="ne_NP"/>
        </w:rPr>
        <w:t>यहाँ रोक्नुहोस् र तपाईंको संस्कृतिको शिक्षकहरूले पाठ समाप्त गर्दा कस्तो प्रकारको भाषा प्रयोग गर्छन भन्ने बारेमा छलफल गर्नुहोस्।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१०:१३–३१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मानिसहरूले ० देखि १२ वर्ष बीचका बच्चाहरूलाई येशूकहाँ छुन र आशीष दिन ल्याउँछन्। चेलाहरूले मानिसहरूलाई हप्काउँछन्, तर त्यसपछि येशूले बच्चाहरूलाई रोकेको कारण चेलाहरूलाई हप्काउँनुहुन्छ। येशूले चेलाहरूलाई बच्चाहरूलाई येशूकहाँ आउन दिनु भनेर भन्नुहुन्छ। परमेश्वरको राज्य बच्चाहरू जस्तै हुने व्यक्तिहरूको लागि हो भनेर येशूले तिनीहरूलाई भन्नुहुन्छ। र त्यसपछि येशूले तिनीहरूको टाउकोमा आफ्नो हात राखेर प्रत्येक बच्चाहरूलाई एक एक गरेर आशीष दिनुहुन्छ।</w:t>
      </w:r>
    </w:p>
    <w:p>
      <w:pPr/>
      <w:r>
        <w:rPr>
          <w:lang w:val="ne_NP" w:bidi="ne_NP"/>
        </w:rPr>
      </w:r>
      <w:r>
        <w:rPr>
          <w:b/>
          <w:lang w:val="ne_NP" w:bidi="ne_NP"/>
        </w:rPr>
        <w:t>दोस्रो दृश्यमा:</w:t>
      </w:r>
      <w:r>
        <w:rPr>
          <w:lang w:val="ne_NP" w:bidi="ne_NP"/>
        </w:rPr>
        <w:t xml:space="preserve"> येशूले यरूशलेममा यात्रा गर्न थाल्नुहुन्छ। एउटा मानिस येशूकहाँ दगुर्दै र घुँडा टेक्छ। उसले येशूलाई "असल गुरू" भनेर सम्वोधन गरेर आदर देखाउँछ र कसरी सदाको लागि परमेश्वरबाट अनन्त जीवन प्राप्त गर्न सकिन्छ भनेर सोध्छ। त्यो मानिसले किन उहाँलाई राम्रो भन्छन किनभने परमेश्वर मात्र असल हुनुहुन्छ भनेर येशू जिज्ञासु हुनुहुन्छ। येशूले त्यो मानिसलाई अरूसँग राम्रो सम्बन्धमा राख्ने बारेमा आज्ञाहरू सम्झाउनुहुन्छ। त्यो मानिसले आफू जवान अवस्थादेखि नै यी आज्ञाहरू पालन गरिरहेको छ भन्छ। येशूले त्यो मानिसलाई भन्नुहुन्छ उसले नगरेको एउटा मात्र काम छ त्यो हो आफूसँग भएको सबै कुरा बेच्नु र गरीबलाई पैसा दिनु हो। त्यो मानिसको अनुहार उदास देखिन्थ्यो किनभने ऊ धनी थियो र त्यो मानिस दुखी भएर गयो।</w:t>
      </w:r>
    </w:p>
    <w:p>
      <w:pPr/>
      <w:r>
        <w:rPr>
          <w:lang w:val="ne_NP" w:bidi="ne_NP"/>
        </w:rPr>
      </w:r>
      <w:r>
        <w:rPr>
          <w:b/>
          <w:lang w:val="ne_NP" w:bidi="ne_NP"/>
        </w:rPr>
        <w:t>तेस्रो दृश्यमा:</w:t>
      </w:r>
      <w:r>
        <w:rPr>
          <w:lang w:val="ne_NP" w:bidi="ne_NP"/>
        </w:rPr>
        <w:t xml:space="preserve"> तेस्रो दृश्यमा येशूले आफ्ना चेलाहरूलाई सिकाउँनुहुन्छ। उहाँले धनी व्यक्तिको लागि परमेश्वरको राज्यमा प्रवेश गर्न गाह्रो छ भन्ने आश्चर्यजनक तथ्यलाई बाँड्नु हुन्छ। यो यति गाह्रो छ कि यो सियोको नाथ्रीबाट ऊँटले छिर्नु जस्तै हो। चेलाहरू यति अचम्मित छन् कि तिनीहरूले सोध्छन्, "संसारमा को बचाईन्छ?" येशूले शिक्षालाई स्पष्ट रूपमा भन्नुहुन्छ। उहाँले भन्छन्, "यो असम्भव छ। परमेश्वरले मात्र बचाउन सक्नुहुन्छ।" येशूकहाँ आएको त्यो मानिस जस्तै नभई चेलाहरूले सबै कुरा छोडेको कुरामा पत्रुसलाई गर्व लागेको जस्तो देखिन्छ। येशू सहमत हुनुहुन्छ र तिनीहरूले छोडेको सबै कुरा भन्दा बढी इनाम प्राप्त गर्नेछन् भनेर दृढतापूर्वक आश्वस्त पार्नुहुन्छ। यो खण्डको निष्कर्षमा येशूले भन्नुहुन्छ हामीले सबैभन्दा ठूलो ठान्ने मानिसहरू सबैभन्दा कम महत्त्वपूर्ण हुनेछन् र हामी कम महत्त्वपूर्ण ठान्ने मानिसहरू सबैभन्दा ठूलो हुनेछन्।</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दुधे बालक देखि १२ वर्ष उमेर बिचका बच्चाहरू</w:t>
      </w:r>
    </w:p>
    <w:p>
      <w:pPr>
        <w:pStyle w:val="ListBullet"/>
        <w:spacing w:line="240" w:lineRule="auto"/>
        <w:ind w:left="720"/>
      </w:pPr>
      <w:r>
        <w:rPr>
          <w:lang w:val="ne_NP" w:bidi="ne_NP"/>
        </w:rPr>
      </w:r>
      <w:r>
        <w:rPr>
          <w:lang w:val="ne_NP" w:bidi="ne_NP"/>
        </w:rPr>
        <w:t>बच्चाहरूलाई ल्याउने मानिसहरू (सायद आमाबुबा वा ठूला दिदीबहिनीहरू)</w:t>
      </w:r>
    </w:p>
    <w:p>
      <w:pPr>
        <w:pStyle w:val="ListBullet"/>
        <w:spacing w:line="240" w:lineRule="auto"/>
        <w:ind w:left="720"/>
      </w:pPr>
      <w:r>
        <w:rPr>
          <w:lang w:val="ne_NP" w:bidi="ne_NP"/>
        </w:rPr>
      </w:r>
      <w:r>
        <w:rPr>
          <w:lang w:val="ne_NP" w:bidi="ne_NP"/>
        </w:rPr>
        <w:t>येशूकहाँ आउने र अनन्त जीवन चाहने मानिस</w:t>
      </w:r>
    </w:p>
    <w:p>
      <w:pPr/>
      <w:r>
        <w:rPr>
          <w:lang w:val="ne_NP" w:bidi="ne_NP"/>
        </w:rPr>
      </w:r>
      <w:r>
        <w:rPr>
          <w:lang w:val="ne_NP" w:bidi="ne_NP"/>
        </w:rPr>
        <w:t>समूहमा, खण्डको सेटिङका यी भागहरूमा ध्यान दिनुहोस्: क्रियाकलाप "एक दिन" वाक्यांशबाट सुरु हुन्छ भनेर सम्झनु महत्त्वपूर्ण हुन्छ। अघिल्लो खण्डको कति चाँडै यो भयो भनेर हामीलाई थाहा छैन। येशूले साँच्चै प्रत्येक बच्चाहरूलाई आशीष दिएको देखाउनलाई छुनुभयो भनेर जान्नु महत्त्वपूर्ण छ।</w:t>
      </w:r>
    </w:p>
    <w:p>
      <w:pPr/>
      <w:r>
        <w:rPr>
          <w:lang w:val="ne_NP" w:bidi="ne_NP"/>
        </w:rPr>
      </w:r>
      <w:r>
        <w:rPr>
          <w:lang w:val="ne_NP" w:bidi="ne_NP"/>
        </w:rPr>
        <w:t xml:space="preserve">यहाँ रोक्नुहोस् र यो प्रश्नको समूहमा छलफल गर्नुहोस्: जब यो कहिले भयो भनेर ठ्याक्कै थाहा नभएको बेला तपाईं कसरी यस्तो कथा सुरु गर्नुहुन्छ? अडियो रोक्‍नुहोस्। </w:t>
      </w:r>
    </w:p>
    <w:p>
      <w:pPr/>
      <w:r>
        <w:rPr>
          <w:lang w:val="ne_NP" w:bidi="ne_NP"/>
        </w:rPr>
      </w:r>
      <w:r>
        <w:rPr>
          <w:lang w:val="ne_NP" w:bidi="ne_NP"/>
        </w:rPr>
        <w:t>त्यसपछि येशूले साना बच्चाहरू जस्तै नभई कोही कसरी परमेश्वरको राज्यमा प्रवेश गर्न सक्छन् भनेर महत्त्वपूर्ण भनाई दिनुहुन्छ। हामीलाई थाहा छ येशूले महत्त्वपूर्ण भनाई दिनुहुन्छ किनभने उहाँले "म तिमीहरूलाई सत्य भन्छु" भन्नुहुन्छ।</w:t>
      </w:r>
    </w:p>
    <w:p>
      <w:pPr/>
      <w:r>
        <w:rPr>
          <w:lang w:val="ne_NP" w:bidi="ne_NP"/>
        </w:rPr>
      </w:r>
      <w:r>
        <w:rPr>
          <w:lang w:val="ne_NP" w:bidi="ne_NP"/>
        </w:rPr>
        <w:t xml:space="preserve">यहाँ रोक्नुहोस् र यो प्रश्नको समूहमा छलफल गर्नुहोस्: तपाईंको शिक्षाको महत्त्वपूर्ण भनाईहरूलाई कसरी प्रस्तुत गर्नु हुन्छ? अडियो रोक्‍नुहोस्। </w:t>
      </w:r>
    </w:p>
    <w:p>
      <w:pPr/>
      <w:r>
        <w:rPr>
          <w:lang w:val="ne_NP" w:bidi="ne_NP"/>
        </w:rPr>
      </w:r>
      <w:r>
        <w:rPr>
          <w:lang w:val="ne_NP" w:bidi="ne_NP"/>
        </w:rPr>
        <w:t>यो पछि, येशू र उहाँका चेलाहरूले यरूशलेममा यात्रा गर्न थाले भनेर सम्झनु आवस्यक छ। एउटा मानिस येशूकहाँ दगुर्दै थियो किनभने ऊ साँच्चै येशूसँग कुरा गर्न चाहन्थ्यो। उसले येशूको आदर गर्यो र त्यो कुरा उहाँको अगाडि घुँडा टेकेर उहाँलाई "असल गुरू" भनेरसम्वोधन गरेर देखायो, सामान्यतया "असल" भन्ने शब्द परमेश्वरको लागि मात्र प्रयोग गरिन्छ। यस मानिसले मोशालाई दिइएको आज्ञाहरू पालन गरेको हुनाले उनी यहूदी हुन्। ध्यान दिनुहोस् किन सुरुमा येशूले परमेश्वरलाई प्रेम गर्नु र परमेश्वरको अगाडि अन्य देवताहरू वा मूर्तिहरू नराख्नु भन्ने पहिलो आज्ञाको उल्लेख गर्नु भएन।</w:t>
      </w:r>
    </w:p>
    <w:p>
      <w:pPr/>
      <w:r>
        <w:rPr>
          <w:lang w:val="ne_NP" w:bidi="ne_NP"/>
        </w:rPr>
      </w:r>
      <w:r>
        <w:rPr>
          <w:lang w:val="ne_NP" w:bidi="ne_NP"/>
        </w:rPr>
        <w:t>त्यसपछि येशूले त्यो मानिसको धन सम्पत्ति प्रतिको प्रेमको बारेमा कुरा गर्नुहुन्छ जसले मानिसलाई उत्तराधिकार प्राप्त गर्न वा अनन्त जीवन प्राप्त गर्न रोक्नेछ। यसले त्यो मानिसलाई दुखी बनाउँछ किनभने ऊ धेरै धनी थियो र त्यो मानिस दुखित भएर जान्छ। येशूले त्यो मानिसको दुख देख्नुहुन्छ र धनी व्यक्तिको लागि परमेश्वरको राज्यमा प्रवेश गर्न धेरै गाह्रो छ भनेर भन्नुहुन्छ। धनी मानिसलाई परमेश्वरको राज्यमा प्रवेश गर्नु भन्दा ठूलो पशुलाई सिलाउने सियोको प्वाल भएर जान धेरै सजिलो हुनेछ।</w:t>
      </w:r>
    </w:p>
    <w:p>
      <w:pPr/>
      <w:r>
        <w:rPr>
          <w:lang w:val="ne_NP" w:bidi="ne_NP"/>
        </w:rPr>
      </w:r>
      <w:r>
        <w:rPr>
          <w:lang w:val="ne_NP" w:bidi="ne_NP"/>
        </w:rPr>
        <w:t xml:space="preserve">रोक्नुहोस् र समूहमा तपाईंको संस्कृतिले असम्भव ठान्ने कुराहरूको सूची बनाउनुहोस्। पात वा कपडाको टुक्रामा धेरै सानो प्वाल बनाउनुहोस्। यस प्वालबाट आफूलाई छिराउन प्रयास गर्नुहोस्। अडियो रोक्‍नुहोस्। </w:t>
      </w:r>
    </w:p>
    <w:p>
      <w:pPr/>
      <w:r>
        <w:rPr>
          <w:lang w:val="ne_NP" w:bidi="ne_NP"/>
        </w:rPr>
      </w:r>
      <w:r>
        <w:rPr>
          <w:lang w:val="ne_NP" w:bidi="ne_NP"/>
        </w:rPr>
        <w:t>उहाँका चेलाहरू येशूको शिक्षामा अचम्मित थिए किनभने यो तिनीहरूलाई सिकाएको शिक्षा भन्दा फरक थियो। अधिकांश यहूदीहरूले परमेश्वरको नजरमा सबै सही कामहरू गरे भने परमेश्वरले उक्त व्यक्तिलाई इनामको रुपमा धन र सम्पत्ति दिनुहुनेछ भनेर विश्वास गर्थे। तापनि, येशूले चेलाहरूलाई परमेश्वरको लागि हृदय महत्त्वपूर्ण छ भनेर सिकाउन चाहनुहुन्छ। येशूले यस शिक्षालाई पहिलो हुने र अन्तिम र अन्तिम हुने पहिला हुनेछन् भन्ने महत्त्वपूर्ण सारांश भनाई दिएर समाप्त गर्नुहुन्छ।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१०:१३–३१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३ दृश्यहरू छन्।</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दुधे बालक देखि १२ वर्ष उमेर बिचका बच्चाहरू</w:t>
      </w:r>
    </w:p>
    <w:p>
      <w:pPr>
        <w:pStyle w:val="ListBullet"/>
        <w:spacing w:line="240" w:lineRule="auto"/>
        <w:ind w:left="720"/>
      </w:pPr>
      <w:r>
        <w:rPr>
          <w:lang w:val="ne_NP" w:bidi="ne_NP"/>
        </w:rPr>
      </w:r>
      <w:r>
        <w:rPr>
          <w:lang w:val="ne_NP" w:bidi="ne_NP"/>
        </w:rPr>
        <w:t>बच्चाहरूलाई ल्याउने मानिसहरू (सायद आमाबुबा वा ठूला दिदीबहिनीहरू)</w:t>
      </w:r>
    </w:p>
    <w:p>
      <w:pPr>
        <w:pStyle w:val="ListBullet"/>
        <w:spacing w:line="240" w:lineRule="auto"/>
        <w:ind w:left="720"/>
      </w:pPr>
      <w:r>
        <w:rPr>
          <w:lang w:val="ne_NP" w:bidi="ne_NP"/>
        </w:rPr>
      </w:r>
      <w:r>
        <w:rPr>
          <w:lang w:val="ne_NP" w:bidi="ne_NP"/>
        </w:rPr>
        <w:t>येशूकहाँ आउने र अनन्त जीवन चाहने मानिस</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बच्चाहरूलाई मानिसले येशूकहाँ ल्याएको अभिनय गर्नुहोस। चेलाहरूले तिनीहरूलाई रोक्छन् र हप्काउँछन्।</w:t>
      </w:r>
    </w:p>
    <w:p>
      <w:pPr/>
      <w:r>
        <w:rPr>
          <w:lang w:val="ne_NP" w:bidi="ne_NP"/>
        </w:rPr>
      </w:r>
      <w:r>
        <w:rPr>
          <w:lang w:val="ne_NP" w:bidi="ne_NP"/>
        </w:rPr>
        <w:t>नाटकलाई केहि छिन रोक्नुहोस। मानिसहरूलाई सोध्नुहोस्, "तपाईं के सोचिरहनु भएको छ वा के महसुस गर्दै हुनुहुन्छ?" मानिसहरूले यस्तो जवाफ दिन सक्छन्, "मैले येशूकहाँ आउन प्रयास गरेको कारण म लज्जित छु" वा "म लज्जित छु" वा "मलाई रोकेको कारण म चेलाहरूसँग रिसाएको छु।" चेलाहरूलाई सोध्नुहोस्, "तपाईं के सोचिरहनु भएको छ वा के महसुस गर्दै हुनुहुन्छ?" चेलाहरूको भूमिका खेल्ने मानिसहरूले यस्तो जवाफ दिन सक्छन्, "हाम्रो गुरू अति महत्त्वपूर्ण हुनुहुन्छ की उहाँले तिनीहरूसँगको आफ्नो समयखेर फाल्नु पर्दैन भनेर म रिसाएको छु ।" नाटकलाई जारी राख्नुहोस्।</w:t>
      </w:r>
    </w:p>
    <w:p>
      <w:pPr/>
      <w:r>
        <w:rPr>
          <w:lang w:val="ne_NP" w:bidi="ne_NP"/>
        </w:rPr>
      </w:r>
      <w:r>
        <w:rPr>
          <w:lang w:val="ne_NP" w:bidi="ne_NP"/>
        </w:rPr>
        <w:t>येशू आफ्ना चेलाहरूसँग रिसाउनु हुन्छ र बच्चाहरूलाई येशूकहाँ आउन दिनु भनेर भन्नुहुन्छ, किनभने परमेश्वरको राज्य तिनीहरूको हो।</w:t>
      </w:r>
    </w:p>
    <w:p>
      <w:pPr/>
      <w:r>
        <w:rPr>
          <w:lang w:val="ne_NP" w:bidi="ne_NP"/>
        </w:rPr>
      </w:r>
      <w:r>
        <w:rPr>
          <w:lang w:val="ne_NP" w:bidi="ne_NP"/>
        </w:rPr>
        <w:t>नाटकलाई केहि छिन रोक्नुहोस। बच्चाहरू र तिनीहरूको आमाबुबालाई सोध्नुहोस्, "तपाईं के सोचिरहनु भएको छ वा के महसुस गर्दै हुनुहुन्छ?" मानिसहरूले यस्तो जवाफ दिन सक्छन्, "म जिज्ञासु छु। कसैले हामीलाई यस्तो व्यवहार गरेको जस्तो व्यवहार कहिल्यै गरेका थिएनन्" वा "म पहिलो पटक बहुमूल्य भएको महसुस गर्छु।" चेलाहरूलाई सोध्नुहोस्, "तपाईं के सोचिरहनु भएको छ वा के महसुस गर्दै हुनुहुन्छ?" मानिसहरूले यस्तो जवाफ दिन सक्छन्, "म धेरै अलमलमा छु" वा "अब म लज्जित छु।" येशूलाई सोध्नुहोस्, "तपाईं के सोचिरहनु भएको छ वा के महसुस गर्दै हुनुहुन्छ?" त्यो व्यक्तिले यस्तो जवाफ दिन सक्छ, "मेरा चेलाहरूले मानिसहरूलाई यस्तो व्यवहार गर्छन् भनेर म दुखी र निराश छु" वा "म यी मानिसहरूलाई धेरै माया गर्छु।" नाटकलाई जारी राख्नुहोस्।</w:t>
      </w:r>
    </w:p>
    <w:p>
      <w:pPr/>
      <w:r>
        <w:rPr>
          <w:lang w:val="ne_NP" w:bidi="ne_NP"/>
        </w:rPr>
      </w:r>
      <w:r>
        <w:rPr>
          <w:lang w:val="ne_NP" w:bidi="ne_NP"/>
        </w:rPr>
        <w:t>येशू र चेलाहरू आफ्नो बाटोमा जाँदै गर्दा, एउटा मानिस येशूकहाँ दगुर्दै आउँछ र उहाँको अगाडि घुँडा टेकेर उहाँलाई "असल गुरू" भन्छ। उहाँले अनन्त जीवनको उत्तराधिकार प्राप्त गर्न के गर्नुपर्छ भनेर सोध्नुहुन्छ। येशूले त्यो मानिसलाई उसले किन येशूलाई राम्रो भन्छे भनेको भनेर सोध्नुहुन्छ र उहाँलाई आज्ञाहरू सम्झाउनुहुन्छ। त्यो मानिसले जवाफ दिन्छ, "म जवान अवस्थादेखि नै यो गरेको छु।"</w:t>
      </w:r>
    </w:p>
    <w:p>
      <w:pPr/>
      <w:r>
        <w:rPr>
          <w:lang w:val="ne_NP" w:bidi="ne_NP"/>
        </w:rPr>
      </w:r>
      <w:r>
        <w:rPr>
          <w:lang w:val="ne_NP" w:bidi="ne_NP"/>
        </w:rPr>
        <w:t>नाटकलाई केहि छिन रोक्नुहोस। त्यो मानिसलाई सोध्नुहोस्, "तपाईं के सोचिरहनु भएको छ वा के महसुस गर्दै हुनुहुन्छ?" त्यो व्यक्तिले यस्तो जवाफ दिन सक्छ, "मैले यो गरेको छु भनेर म गर्व महसुस गर्छु" वा "यो यति सजिलो छ भनेर म अचम्मित छु।" नाटकलाई जारी राख्नुहोस्।</w:t>
      </w:r>
    </w:p>
    <w:p>
      <w:pPr/>
      <w:r>
        <w:rPr>
          <w:lang w:val="ne_NP" w:bidi="ne_NP"/>
        </w:rPr>
      </w:r>
      <w:r>
        <w:rPr>
          <w:lang w:val="ne_NP" w:bidi="ne_NP"/>
        </w:rPr>
        <w:t>येशूले त्यो मानिसलाई प्रेम गर्नुहुन्छ र उहाँले थप एउटा काम गर्नुपर्छ भनेर भन्नुहुन्छ। त्यो मानिसले आफ्नो सबै कुराहरू बेच्नु पर्छ र गरीबलाई पैसा दिनु पर्छ। त्यो मानिसले निराश महसुस गर्यो।</w:t>
      </w:r>
    </w:p>
    <w:p>
      <w:pPr/>
      <w:r>
        <w:rPr>
          <w:lang w:val="ne_NP" w:bidi="ne_NP"/>
        </w:rPr>
      </w:r>
      <w:r>
        <w:rPr>
          <w:lang w:val="ne_NP" w:bidi="ne_NP"/>
        </w:rPr>
        <w:t>नाटकलाई केहि छिन रोक्नुहोस। त्यो मानिसलाई सोध्नुहोस्, "तपाईं के सोचिरहनु भएको छ वा के महसुस गर्दै हुनुहुन्छ?" त्यो व्यक्तिले यस्तो जवाफ दिन सक्छ, "मैले गरेको काम पर्याप्त छैन भनेर म दुखी छु" वा "म लज्जित छु किनभने मलाई थाहा छ मेरो हृदय सही छैन" वा "म दुखी छु किनभने म मेरो पैसा र बस्तुहरूलाइ माया गर्छु र मसँग यति धेरै छ" येशूलाई सोध्नुहोस्, "तपाईं के सोचिरहनु भएको छ वा के महसुस गर्दै हुनुहुन्छ?" त्यो व्यक्तिले यस्तो जवाफ दिन सक्छ, "यो मानिसले मेरो लागि सबैभन्दा राम्रो कुरा गुमाउँदै छ भनेर म धेरै दुखी छु" वा "यो मानिसले सही निर्णय गर्नेछ भनेर म आशा गर्छु।" नाटकलाई जारी राख्नुहोस्।</w:t>
      </w:r>
    </w:p>
    <w:p>
      <w:pPr/>
      <w:r>
        <w:rPr>
          <w:lang w:val="ne_NP" w:bidi="ne_NP"/>
        </w:rPr>
      </w:r>
      <w:r>
        <w:rPr>
          <w:lang w:val="ne_NP" w:bidi="ne_NP"/>
        </w:rPr>
        <w:t>त्यो मानिस जान्छ र येशू आफ्ना चेलाहरूकहाँ फर्कनुहुन्छ। येशूले जोड दिएर भन्नुहुन्छ, "धनी मानिसहरूको लागि परमेश्वरको राज्यमा प्रवेश गर्न गाह्रो छ! चेलाहरू अचम्मित भएका छन् किनभने तिनीहरूले धनी हुनु राम्रो हो भनेर सोच्दथे। येशूले तिनीहरूलाई स्नेहको चिन्ह स्वरूप बालकहरू भन्नुहुन्छ, र येशूले तिनीहरूलाई एउटा उदाहरण दिनुहुन्छ। ऊँटलाई सियोको नाथ्रीबाट छिर्नु भन्दा धनीलाई परमेश्वरको राज्यमा प्रवेश गर्न अझ गाह्रो छ। चेलाहरू फेरि अचम्मित भएर सोध्छन् "को मुक्ति पाउन र परमेश्वरको राज्यमा प्रवेश गर्न सक्छ?" येशूले तिनीहरूलाई भन्नुहुन्छ परमेश्वरले मात्र यो हुन सक्छ।</w:t>
      </w:r>
    </w:p>
    <w:p>
      <w:pPr/>
      <w:r>
        <w:rPr>
          <w:lang w:val="ne_NP" w:bidi="ne_NP"/>
        </w:rPr>
      </w:r>
      <w:r>
        <w:rPr>
          <w:lang w:val="ne_NP" w:bidi="ne_NP"/>
        </w:rPr>
        <w:t>नाटकलाई केहि छिन रोक्नुहोस। चेलाहरूलाई सोध्नुहोस्, "तपाईं के सोचिरहनु भएको छ वा के महसुस गर्दै हुनुहुन्छ?" मानिसहरूले यस्तो जवाफ दिन सक्छन्, "म बुझ्दिन। यसले सबै कुरा परिवर्तन गरेको छ" वा "म डराएको छु। परमेश्वरको राज्यमा प्रवेश गर्न असम्भव जस्तो देखिन्छ।" नाटकलाई जारी राख्नुहोस्।</w:t>
      </w:r>
    </w:p>
    <w:p>
      <w:pPr/>
      <w:r>
        <w:rPr>
          <w:lang w:val="ne_NP" w:bidi="ne_NP"/>
        </w:rPr>
      </w:r>
      <w:r>
        <w:rPr>
          <w:lang w:val="ne_NP" w:bidi="ne_NP"/>
        </w:rPr>
        <w:t>पत्रुसले भन्छन्, "हामीले तपाईंलाई पछ्याउन सबै कुरा छोडेका छौ। येशू उहाँसँग सहमत हुनुहुन्छ र चेलाहरूलाई आश्वस्त पार्नुहुन्छ कि यदि तिनीहरूले येशूको बारेमा सुसमाचार बताउन घर र परिवार र सम्पत्ति छोडेको छन् भने तिनीहरूलाई अझ बढी दिइनेछ। यसमा यस जीवनमा हुने सतावट समावेश छ, तर सदाको लागि परमेश्वरसँगको जीवन समावेश छ। त्यसपछि येशूले आफ्नो शिक्षा समाप्त गर्नुहुन्छ: "अहिले महत्त्वपूर्ण जस्तो देखिने कुराहरू पछि कम महत्त्वपूर्ण हुनेछन्। अहिले कम महत्त्वपूर्ण देखिने व्यक्तिहरू त्यसपछि सबैभन्दा ठूलो हुनेछन्।"</w:t>
      </w:r>
    </w:p>
    <w:p>
      <w:pPr/>
      <w:r>
        <w:rPr>
          <w:lang w:val="ne_NP" w:bidi="ne_NP"/>
        </w:rPr>
      </w:r>
      <w:r>
        <w:rPr>
          <w:lang w:val="ne_NP" w:bidi="ne_NP"/>
        </w:rPr>
        <w:t>नाटकलाई केहि छिन रोक्नुहोस। चेलाहरूलाई सोध्नुहोस्, "तपाईं के सोचिरहनु भएको छ वा के महसुस गर्दै हुनुहुन्छ?" मानिसहरूले यस्तो जवाफ दिन सक्छन्, "मैले धेरै गुमाए तापनि म केही प्राप्त गर्नेछु भनेर म आशा गर्छु" वा "म अलमलमा परेको छु किनभने त्यहाँ सतावट पनि छ" वा "मलाई सिकाएको सबै कुरा कसरी यति फरक छ भनेर म बुझ्दिन।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१०:१३–३१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मानिसहरू बच्चाहरूलाई येशूकहाँ ल्याउन चाहन्थे ताकि उहाँले तिनीहरूलाई छुन सकुन्। यहूदी संस्कृतिमा, शिक्षकलाई कसैलाई छुन अनुरोध गर्नु भनेको कसैलाई </w:t>
      </w:r>
      <w:r>
        <w:rPr>
          <w:b/>
          <w:lang w:val="ne_NP" w:bidi="ne_NP"/>
        </w:rPr>
        <w:t>आशीष</w:t>
      </w:r>
      <w:r>
        <w:rPr>
          <w:lang w:val="ne_NP" w:bidi="ne_NP"/>
        </w:rPr>
        <w:t xml:space="preserve"> दिन वा अनुग्रह देखाउन अनुरोध गर्नु हो। </w:t>
      </w:r>
      <w:r>
        <w:rPr>
          <w:b/>
          <w:lang w:val="ne_NP" w:bidi="ne_NP"/>
        </w:rPr>
        <w:t>चेलाहरूले</w:t>
      </w:r>
      <w:r>
        <w:rPr>
          <w:lang w:val="ne_NP" w:bidi="ne_NP"/>
        </w:rPr>
        <w:t xml:space="preserve"> आमाबुबालाई भने, तिनीहरूको बच्चाहरूलाई येशूकहाँ ल्याउनु गलत थियो । तपाईंले मर्कूसको पुस्तकमा आशीष र चेलाहरूको लागि प्रयोग गरेको शब्द नै प्रयोग गर्नुहोस्। </w:t>
      </w:r>
      <w:r>
        <w:rPr>
          <w:b/>
          <w:lang w:val="ne_NP" w:bidi="ne_NP"/>
        </w:rPr>
        <w:t>आशीष</w:t>
      </w:r>
      <w:r>
        <w:rPr>
          <w:lang w:val="ne_NP" w:bidi="ne_NP"/>
        </w:rPr>
        <w:t xml:space="preserve"> र </w:t>
      </w:r>
      <w:r>
        <w:rPr>
          <w:b/>
          <w:lang w:val="ne_NP" w:bidi="ne_NP"/>
        </w:rPr>
        <w:t>चेलाहरूको</w:t>
      </w:r>
      <w:r>
        <w:rPr>
          <w:lang w:val="ne_NP" w:bidi="ne_NP"/>
        </w:rPr>
        <w:t xml:space="preserve"> बारेमा थप जानकारीको लागि मुख्य शब्दावली हेर्नुहोस्।</w:t>
      </w:r>
    </w:p>
    <w:p>
      <w:pPr/>
      <w:r>
        <w:rPr>
          <w:lang w:val="ne_NP" w:bidi="ne_NP"/>
        </w:rPr>
      </w:r>
      <w:r>
        <w:rPr>
          <w:lang w:val="ne_NP" w:bidi="ne_NP"/>
        </w:rPr>
        <w:t>तर येशूले भन्नुभयो, "</w:t>
      </w:r>
      <w:r>
        <w:rPr>
          <w:b/>
          <w:lang w:val="ne_NP" w:bidi="ne_NP"/>
        </w:rPr>
        <w:t>परमेश्वरको राज्य</w:t>
      </w:r>
      <w:r>
        <w:rPr>
          <w:lang w:val="ne_NP" w:bidi="ne_NP"/>
        </w:rPr>
        <w:t xml:space="preserve"> बच्चाहरू जस्तै व्यक्तिहरूको हो।" तपाईंले मर्कूसमा परमेश्वरको राज्यको लागि प्रयोग गरिरहनु भएको वाक्यांश नै यहाँ प्रयोग गर्नुहोस्। </w:t>
      </w:r>
      <w:r>
        <w:rPr>
          <w:b/>
          <w:lang w:val="ne_NP" w:bidi="ne_NP"/>
        </w:rPr>
        <w:t>परमेश्वरको राज्यको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बच्चाहरूलाई आशीष दिएपछि, उहाँले </w:t>
      </w:r>
      <w:r>
        <w:rPr>
          <w:b/>
          <w:lang w:val="ne_NP" w:bidi="ne_NP"/>
        </w:rPr>
        <w:t>यरूशलेममा</w:t>
      </w:r>
      <w:r>
        <w:rPr>
          <w:lang w:val="ne_NP" w:bidi="ne_NP"/>
        </w:rPr>
        <w:t xml:space="preserve"> यात्रा गर्न थाल्नुभयो। यरूशलेम त्यो ठाउँ हो जहाँ यहूदी मन्दिर छ र सबै यहूदीहरू मन्दिरमा परमेश्वरको आराधना गर्न गए। तपाईंले अघिल्लो खण्डहरूमा </w:t>
      </w:r>
      <w:r>
        <w:rPr>
          <w:b/>
          <w:lang w:val="ne_NP" w:bidi="ne_NP"/>
        </w:rPr>
        <w:t>यरूशलेमको</w:t>
      </w:r>
      <w:r>
        <w:rPr>
          <w:lang w:val="ne_NP" w:bidi="ne_NP"/>
        </w:rPr>
        <w:t xml:space="preserve"> बारेमा थप जानकारीको लागि मुख्य शब्दावली हेर्नुहोस्। येशू त्यहाँ यात्रा गर्नुहुन्छ किनभने उहाँलाई थाहा छ कि त्यहाँ उहाँले पीडा भोग्नु हुनेछ र मर्नुहुनेछ।</w:t>
      </w:r>
    </w:p>
    <w:p>
      <w:pPr/>
      <w:r>
        <w:rPr>
          <w:lang w:val="ne_NP" w:bidi="ne_NP"/>
        </w:rPr>
      </w:r>
      <w:r>
        <w:rPr>
          <w:lang w:val="ne_NP" w:bidi="ne_NP"/>
        </w:rPr>
        <w:t xml:space="preserve">एउटा मानिस येशूकहाँ दगुर्दै आयो र उहाँलाई </w:t>
      </w:r>
      <w:r>
        <w:rPr>
          <w:b/>
          <w:lang w:val="ne_NP" w:bidi="ne_NP"/>
        </w:rPr>
        <w:t>राम्रो शिक्षक</w:t>
      </w:r>
      <w:r>
        <w:rPr>
          <w:lang w:val="ne_NP" w:bidi="ne_NP"/>
        </w:rPr>
        <w:t xml:space="preserve"> भने। यसको अर्थ राम्रो शिक्षक हो। तपाईंले अघिल्लो खण्डहरूमा शिक्षकको लागि प्रयोग गरेको शब्द नै प्रयोग गर्नुहोस्। </w:t>
      </w:r>
      <w:r>
        <w:rPr>
          <w:b/>
          <w:lang w:val="ne_NP" w:bidi="ne_NP"/>
        </w:rPr>
        <w:t>शिक्षकको</w:t>
      </w:r>
      <w:r>
        <w:rPr>
          <w:lang w:val="ne_NP" w:bidi="ne_NP"/>
        </w:rPr>
        <w:t xml:space="preserve"> बारेमा थप जानकारीको लागि मुख्य शब्दावली हेर्नुहोस्। त्यो मानिसले उत्तराधिकार प्राप्त गर्न वा </w:t>
      </w:r>
      <w:r>
        <w:rPr>
          <w:b/>
          <w:lang w:val="ne_NP" w:bidi="ne_NP"/>
        </w:rPr>
        <w:t>अनन्त जीवन</w:t>
      </w:r>
      <w:r>
        <w:rPr>
          <w:lang w:val="ne_NP" w:bidi="ne_NP"/>
        </w:rPr>
        <w:t xml:space="preserve"> प्राप्त गर्न के गर्नुपर्छ भनेर सोधे। अनन्त जीवन परमेश्वरसँगको जीवन हो जुन कहिल्यै अन्त्य नहुने वा परमेश्वरसँग सदाको लागि जिउनु पर्छ। तपाईंले अघिल्लो खण्डहरूमा </w:t>
      </w:r>
      <w:r>
        <w:rPr>
          <w:b/>
          <w:lang w:val="ne_NP" w:bidi="ne_NP"/>
        </w:rPr>
        <w:t>अनन्त जीवनको</w:t>
      </w:r>
      <w:r>
        <w:rPr>
          <w:lang w:val="ne_NP" w:bidi="ne_NP"/>
        </w:rPr>
        <w:t xml:space="preserve"> बारेमा थप जानकारीको लागि मुख्य शब्दावली हेर्नुहोस्।</w:t>
      </w:r>
    </w:p>
    <w:p>
      <w:pPr/>
      <w:r>
        <w:rPr>
          <w:lang w:val="ne_NP" w:bidi="ne_NP"/>
        </w:rPr>
      </w:r>
      <w:r>
        <w:rPr>
          <w:lang w:val="ne_NP" w:bidi="ne_NP"/>
        </w:rPr>
        <w:t>त्यसपछि येशूले केही दस आज्ञाहरू वा परमेश्वरको व्यवस्थाहरूलाई दोहोर्याएर त्यो मानिसको प्रश्नको जवाफ दिनुहुन्छ । येशूले उल्लेख गर्नुहुन्छ, "</w:t>
      </w:r>
      <w:r>
        <w:rPr>
          <w:b/>
          <w:lang w:val="ne_NP" w:bidi="ne_NP"/>
        </w:rPr>
        <w:t>व्यभिचार</w:t>
      </w:r>
      <w:r>
        <w:rPr>
          <w:lang w:val="ne_NP" w:bidi="ne_NP"/>
        </w:rPr>
        <w:t xml:space="preserve"> नगर्नुहोस्।" व्यभिचार गर्नु भनेको तपाईंको पति वा पत्नी बाहेक अन्य कसैसँग यौन सम्बन्ध राख्नु हो। तपाईंले पहिले व्यभिचारको लागि प्रयोग </w:t>
      </w:r>
      <w:r>
        <w:rPr>
          <w:b/>
          <w:lang w:val="ne_NP" w:bidi="ne_NP"/>
        </w:rPr>
        <w:t>व्यभिचारको</w:t>
      </w:r>
      <w:r>
        <w:rPr>
          <w:lang w:val="ne_NP" w:bidi="ne_NP"/>
        </w:rPr>
        <w:t xml:space="preserve"> परिभाषाको लागि मुख्य शब्दावलीलाई हेर्नुहोस्। येशूले पनि उल्लेख गर्नुहुन्छ कि तपाईं हत्या नगर्नुहोस् वा जानीबुझी कसैको जीवन लिन सक्नुहुन्न; चोर्नु हुँदैन; झूटा साक्षी नदिनुहोस्, वा कसैको बारेमा झूट बोल्नुहोस्; र आफ्नो बुबा र आमालाई सम्मान गर्नुहोस् र मद्दत गर्नुहोस्। त्यो मानिसले आफू बालककालदेखि नै व्यवस्था पालन गरेको थियो। येशूले यो सुनेर भन्नुभयो कि त्यो मानिसलाई अझै एउटा कुराको अभाव थियो वा तिनीहरूसँग थिएन। येशूले त्यो मानिसलाई त्यो मानिसको सबै सम्पत्तिहरू बेच्न र गरीबलाई पैसा दिन भन्नुहुन्छ। त्यसपछि त्यो मानिससँग </w:t>
      </w:r>
      <w:r>
        <w:rPr>
          <w:b/>
          <w:lang w:val="ne_NP" w:bidi="ne_NP"/>
        </w:rPr>
        <w:t>स्वर्गमा सम्पति</w:t>
      </w:r>
      <w:r>
        <w:rPr>
          <w:lang w:val="ne_NP" w:bidi="ne_NP"/>
        </w:rPr>
        <w:t xml:space="preserve"> हुनेछ। स्वर्गको सम्पत्ति अर्थ परमेश्वरसँग सदाको लागि रहने जीवन हो। त्यसपछि त्यो मानिस येशूलाई पछ्याउन आउनु पर्छ।</w:t>
      </w:r>
    </w:p>
    <w:p>
      <w:pPr/>
      <w:r>
        <w:rPr>
          <w:lang w:val="ne_NP" w:bidi="ne_NP"/>
        </w:rPr>
      </w:r>
      <w:r>
        <w:rPr>
          <w:lang w:val="ne_NP" w:bidi="ne_NP"/>
        </w:rPr>
        <w:t xml:space="preserve">त्यो मानिसको </w:t>
      </w:r>
      <w:r>
        <w:rPr>
          <w:b/>
          <w:lang w:val="ne_NP" w:bidi="ne_NP"/>
        </w:rPr>
        <w:t>अनुहार निहुरियो</w:t>
      </w:r>
      <w:r>
        <w:rPr>
          <w:lang w:val="ne_NP" w:bidi="ne_NP"/>
        </w:rPr>
        <w:t>, जसको अर्थ त्यो मानिसको खुसी अनुहार दुखी र निराशा भयो।</w:t>
      </w:r>
    </w:p>
    <w:p>
      <w:pPr/>
      <w:r>
        <w:rPr>
          <w:lang w:val="ne_NP" w:bidi="ne_NP"/>
        </w:rPr>
      </w:r>
      <w:r>
        <w:rPr>
          <w:lang w:val="ne_NP" w:bidi="ne_NP"/>
        </w:rPr>
        <w:t xml:space="preserve">येशूले आफ्ना चेलाहरूलाई कोहिलाई परमेश्वरको राज्यमा प्रवेश गर्न कति गाह्रो हुन्छ भन्ने उदाहरण दिनुभयो। उहाँले भन्नुभयो, </w:t>
      </w:r>
      <w:r>
        <w:rPr>
          <w:b/>
          <w:lang w:val="ne_NP" w:bidi="ne_NP"/>
        </w:rPr>
        <w:t>ऊँटको</w:t>
      </w:r>
      <w:r>
        <w:rPr>
          <w:lang w:val="ne_NP" w:bidi="ne_NP"/>
        </w:rPr>
        <w:t xml:space="preserve"> लागि सियोको नाथ्रिबाट जान सजिलो हुन्छ। ऊँट इस्राएलको सबैभन्दा ठूलो पशु हो। यसको तौल ६०० किलोग्राम हुन सक्छ र काँधसम्म लगभग २ मिटर अग्लो हुन्छ। ऊँटले मानिसहरू र सामग्रीहरू बोक्छ।</w:t>
      </w:r>
    </w:p>
    <w:p>
      <w:pPr/>
      <w:r>
        <w:rPr>
          <w:lang w:val="ne_NP" w:bidi="ne_NP"/>
        </w:rPr>
      </w:r>
      <w:r>
        <w:rPr>
          <w:lang w:val="ne_NP" w:bidi="ne_NP"/>
        </w:rPr>
        <w:t xml:space="preserve">ऊँटको फोटो देखाउनुहोस्। अडियो रोक्‍नुहोस्। </w:t>
      </w:r>
    </w:p>
    <w:p>
      <w:pPr/>
      <w:r>
        <w:rPr>
          <w:lang w:val="ne_NP" w:bidi="ne_NP"/>
        </w:rPr>
      </w:r>
      <w:r>
        <w:rPr>
          <w:b/>
          <w:lang w:val="ne_NP" w:bidi="ne_NP"/>
        </w:rPr>
        <w:t>सुईको नाथ्रि</w:t>
      </w:r>
      <w:r>
        <w:rPr>
          <w:lang w:val="ne_NP" w:bidi="ne_NP"/>
        </w:rPr>
        <w:t xml:space="preserve"> भनेको सिलाउने सुईको सानो प्वाल हो जसमा धागो छिरेर जान्छ।</w:t>
      </w:r>
    </w:p>
    <w:p>
      <w:pPr/>
      <w:r>
        <w:rPr>
          <w:lang w:val="ne_NP" w:bidi="ne_NP"/>
        </w:rPr>
      </w:r>
      <w:r>
        <w:rPr>
          <w:lang w:val="ne_NP" w:bidi="ne_NP"/>
        </w:rPr>
        <w:t xml:space="preserve">सियोको नाथ्रिको फोटो देखाउनुहोस्। अडियो रोक्‍नुहोस्। </w:t>
      </w:r>
    </w:p>
    <w:p>
      <w:pPr/>
      <w:r>
        <w:rPr>
          <w:lang w:val="ne_NP" w:bidi="ne_NP"/>
        </w:rPr>
      </w:r>
      <w:r>
        <w:rPr>
          <w:lang w:val="ne_NP" w:bidi="ne_NP"/>
        </w:rPr>
        <w:t xml:space="preserve">येशूले भन्नुभयो </w:t>
      </w:r>
      <w:r>
        <w:rPr>
          <w:b/>
          <w:lang w:val="ne_NP" w:bidi="ne_NP"/>
        </w:rPr>
        <w:t>सुभ-समाचार</w:t>
      </w:r>
      <w:r>
        <w:rPr>
          <w:lang w:val="ne_NP" w:bidi="ne_NP"/>
        </w:rPr>
        <w:t xml:space="preserve"> वा </w:t>
      </w:r>
      <w:r>
        <w:rPr>
          <w:b/>
          <w:lang w:val="ne_NP" w:bidi="ne_NP"/>
        </w:rPr>
        <w:t>सुसमाचारको</w:t>
      </w:r>
      <w:r>
        <w:rPr>
          <w:lang w:val="ne_NP" w:bidi="ne_NP"/>
        </w:rPr>
        <w:t xml:space="preserve"> लागि घर वा परिवार त्याग्ने सबैलाई </w:t>
      </w:r>
      <w:r>
        <w:rPr>
          <w:b/>
          <w:lang w:val="ne_NP" w:bidi="ne_NP"/>
        </w:rPr>
        <w:t>सयगुणा</w:t>
      </w:r>
      <w:r>
        <w:rPr>
          <w:lang w:val="ne_NP" w:bidi="ne_NP"/>
        </w:rPr>
        <w:t xml:space="preserve"> फिर्ता प्राप्त हुनेछ। सुसमाचार भनेको येशू मानवसँग बस्न पृथ्वीमा आउनुभएको सुभ-समाचार हो। उहाँले परमेश्वरको राज्यलाई पृथ्वीमा ल्याउनुभयो। येशू हाम्रो पापको लागि मरेर फेरि बौरी उठ्नुभयो। यसलाई </w:t>
      </w:r>
      <w:r>
        <w:rPr>
          <w:b/>
          <w:lang w:val="ne_NP" w:bidi="ne_NP"/>
        </w:rPr>
        <w:t>सुभ-समाचार</w:t>
      </w:r>
      <w:r>
        <w:rPr>
          <w:lang w:val="ne_NP" w:bidi="ne_NP"/>
        </w:rPr>
        <w:t xml:space="preserve"> पनि भनिन्छ। तपाईंले अघिल्लो खण्डहरूमा सुसमाचार वा सुभ-समाचारको लागि प्रयोग गरेको शब्द नै प्रयोग गर्नुहोस्। </w:t>
      </w:r>
      <w:r>
        <w:rPr>
          <w:b/>
          <w:lang w:val="ne_NP" w:bidi="ne_NP"/>
        </w:rPr>
        <w:t>सुसमाचारको</w:t>
      </w:r>
      <w:r>
        <w:rPr>
          <w:lang w:val="ne_NP" w:bidi="ne_NP"/>
        </w:rPr>
        <w:t xml:space="preserve"> बारेमा थप जानकारीको लागि मुख्य शब्दावलीलाई हेर्नुहोस्।</w:t>
      </w:r>
    </w:p>
    <w:p>
      <w:pPr/>
      <w:r>
        <w:rPr>
          <w:lang w:val="ne_NP" w:bidi="ne_NP"/>
        </w:rPr>
      </w:r>
      <w:r>
        <w:rPr>
          <w:b/>
          <w:lang w:val="ne_NP" w:bidi="ne_NP"/>
        </w:rPr>
        <w:t>सयगुणा</w:t>
      </w:r>
      <w:r>
        <w:rPr>
          <w:lang w:val="ne_NP" w:bidi="ne_NP"/>
        </w:rPr>
        <w:t xml:space="preserve"> अर्थ कसैले गुमाएको भन्दा सय गुणा होइन, तर परमेश्वरबाट ठूलो पुरस्कार प्राप्त गर्नेछ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10:32–45</w:t>
      </w:r>
      <w:r>
        <w:rPr>
          <w:lang w:val="ne_NP" w:bidi="ne_NP"/>
        </w:rPr>
      </w:r>
    </w:p>
    <w:p>
      <w:pPr>
        <w:pStyle w:val="Heading3"/>
      </w:pPr>
      <w:r>
        <w:rPr>
          <w:lang w:val="ne_NP" w:bidi="ne_NP"/>
        </w:rPr>
        <w:t>Step 1</w:t>
      </w:r>
    </w:p>
    <w:p>
      <w:pPr/>
      <w:r>
        <w:rPr>
          <w:lang w:val="ne_NP" w:bidi="ne_NP"/>
        </w:rPr>
      </w:r>
      <w:r>
        <w:rPr>
          <w:lang w:val="ne_NP" w:bidi="ne_NP"/>
        </w:rPr>
        <w:t>यस चरणमा, मर्कूस १०:३२–४५ सुन्नुहोस् र यसलाई आफ्नो हृदयमा राख्नुहोस्।</w:t>
      </w:r>
    </w:p>
    <w:p>
      <w:pPr/>
      <w:r>
        <w:rPr>
          <w:lang w:val="ne_NP" w:bidi="ne_NP"/>
        </w:rPr>
      </w:r>
      <w:r>
        <w:rPr>
          <w:lang w:val="ne_NP" w:bidi="ne_NP"/>
        </w:rPr>
        <w:t>सम्भव भएमा तीन फरक अनुवादहरूमा मर्कूस १०:३२–४५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१०:३२–४५ को श्रव्य संस्करण सुन्‍नुहोस्।</w:t>
      </w:r>
    </w:p>
    <w:p>
      <w:pPr/>
      <w:r>
        <w:rPr>
          <w:lang w:val="ne_NP" w:bidi="ne_NP"/>
        </w:rPr>
      </w:r>
      <w:r>
        <w:rPr>
          <w:lang w:val="ne_NP" w:bidi="ne_NP"/>
        </w:rPr>
        <w:t>येशू, उहाँका चेलाहरू र अरूले यरूशलेमको आफ्नो यात्रालाई जारी राख्दै थिए। यरूशलेम यहूदीहरूले मन्दिरमा परमेश्वरको आराधना गर्ने ठाउँ हो। यो पहाडमा छ। जब मानिसहरूले यरूशलेममा यात्रा गर्थे तिनीहरूले प्राय: तिनीहरू "माथि" यरूशलेममा जाँदै छौ भनेर भने। येशू आफ्नो चेलाहरू भन्दा अघि हिंड्नुभए जस्तै अधिकांश धार्मिक शिक्षकहरू आफ्नो विद्यार्थीहरू भन्दा अघि हिंड्थे। उहाँका चेलाहरू तिनीहरूले देखेको उहाँको कार्यहरू र शिक्षाहरूमा अचम्मित भए वा छक्क परे। उहाँलाई पछ्याउने अन्य मानिसहरू पनि डराएका थिए। तिनीहरू किन अचम्मित भएर डराए भनेर हामीलाई ठ्याक्कै थाहा छैन। तापनि, तिनीहरूले येशूले यरूशलेमका धार्मिक नेताहरूबाट खतराको सामना गर्न सक्छन् भनेर महसुस गरेको हुन सक्छ।</w:t>
      </w:r>
    </w:p>
    <w:p>
      <w:pPr/>
      <w:r>
        <w:rPr>
          <w:lang w:val="ne_NP" w:bidi="ne_NP"/>
        </w:rPr>
      </w:r>
      <w:r>
        <w:rPr>
          <w:lang w:val="ne_NP" w:bidi="ne_NP"/>
        </w:rPr>
        <w:t>पहिले जस्तै, येशूले आफ्ना चेलाहरूलाई उहाँलाई के हुनेछ भनेर बताउन छेउपट्टी लैजानुहुन्छ। उहाँले यस पटक तिनीहरूलाई थप विवरणहरू दिनुहुन्छ। येशूले "सुन्नुहोस्" वा "ध्यान दिनुहोस्" भनेर तिनीहरूको ध्यान खिच्नु हुन्छ। उहाँले भन्नुहुन्छ कि कोसैले उहाँलाई धोका दिएर यहूदी धार्मिक नेताहरूको हातमा सुम्पिने छ। त्यसपछि ती यहूदी धार्मिक नेताहरूले उहाँलाई रोमी (वा अन्यजाति, गैर यहूदी) सरकारलाई दिनेछन्। रोमी सरकारी अधिकारीहरूले उहाँलाई लज्जास्पद र घृणा कार्यहरू गर्नेछन्। तिनीहरूले उहाँलाई खिल्ली गर्नेछन् वा उहाँलाई नराम्रो कुराहरू भन्नेछन्। तिनीहरूले उहाँमा थुक्नेछन् भनेर तिनीहरूले उहाँ बेकार हुनुहुन्छ भनेर सोच्दछन्। तिनीहरूले उहाँलाई सीसाको धारिलो टुक्राहरू भएको छालाको कोर्रा लगाउनेछन्। त्यसपछि तिनीहरूले उहाँलाई मार्न वा मृत्युदण्ड दण्ड दिन सरकारलाई सुम्पने छन्।</w:t>
      </w:r>
    </w:p>
    <w:p>
      <w:pPr/>
      <w:r>
        <w:rPr>
          <w:lang w:val="ne_NP" w:bidi="ne_NP"/>
        </w:rPr>
      </w:r>
      <w:r>
        <w:rPr>
          <w:lang w:val="ne_NP" w:bidi="ne_NP"/>
        </w:rPr>
        <w:t xml:space="preserve">यहाँ रोक्नुहोस् र समूहमा यसमा सिसा बाँधिएको छालाको कोर्राको तस्वीर हेर्नुहोस्। अडियो रोक्‍नुहोस्। </w:t>
      </w:r>
    </w:p>
    <w:p>
      <w:pPr/>
      <w:r>
        <w:rPr>
          <w:lang w:val="ne_NP" w:bidi="ne_NP"/>
        </w:rPr>
      </w:r>
      <w:r>
        <w:rPr>
          <w:lang w:val="ne_NP" w:bidi="ne_NP"/>
        </w:rPr>
        <w:t>येशूले आफूले कसरी कष्ट भोग्नु पर्ने छ भनेर अघिल्लो पटक भन्नु भएको बेलामा चेलाहरूले जे गरेका थिए, त्यही गर्छन्। येशू राज्यको राजा हुँदा तिनीहरूलाई सबैभन्दा ठूलो चेलाको रूपमा सम्मान गर्न सक्नुहुन्छ कि भनेर याकूब र यूहन्नाले सोध्छन्। सायद यो यस कारणले होकि येशूले मरेपछि फेरि जीवित हुने कुरा पनि गर्नु भएको थियो। उहाँका चेलाहरूको गलत बुझाईमा उहाँले तुरुन्तै नयाँ र सिद्ध राज्य ल्याउनुहुनेछ भनेर सोचिरहेका छन। त्यो संस्कृतिका राजाहरू राजाहरूको लागि मात्र बनाइएको विशेष कुर्सी वा सिंहासनमा बस्दथे। यूहन्ना र याकूबले येशूको दायाँ र बायाँ छेउमा बस्न पाँउ भनेर अनुरोध गर्छन्। यहूदी संस्कृतिमा, राजाको विशेष कुर्सीको दायाँ छेउमा बस्ने सबैभन्दा महत्त्वपूर्ण स्थान थियो, र बायाँ छेउमा अर्को महत्त्वपूर्ण स्थान थियो।</w:t>
      </w:r>
    </w:p>
    <w:p>
      <w:pPr/>
      <w:r>
        <w:rPr>
          <w:lang w:val="ne_NP" w:bidi="ne_NP"/>
        </w:rPr>
      </w:r>
      <w:r>
        <w:rPr>
          <w:lang w:val="ne_NP" w:bidi="ne_NP"/>
        </w:rPr>
        <w:t xml:space="preserve">यहाँ रोक्नुहोस् र यो प्रश्नको समूहमा छलफल गर्नुहोस्: तपाईंको संस्कृतिमा कोही ब्यक्ति महत्त्वपूर्ण छ भन्नेकुरा कसरी देखाउँछ? तिनीहरू बस्ने विशेष स्थान, वा गर्ने कामहरू वा लगाउने विशेष कुराहरू छन् कि? अडियो रोक्‍नुहोस्। </w:t>
      </w:r>
    </w:p>
    <w:p>
      <w:pPr/>
      <w:r>
        <w:rPr>
          <w:lang w:val="ne_NP" w:bidi="ne_NP"/>
        </w:rPr>
      </w:r>
      <w:r>
        <w:rPr>
          <w:lang w:val="ne_NP" w:bidi="ne_NP"/>
        </w:rPr>
        <w:t xml:space="preserve"> येशूले तिनीहरूलाई एउटा प्रश्न सोध्नुहुन्छ, र उहाँले याकूब र यूहन्नाले "छैन"भन्ने जवाफको आशा गर्नुहुन्छ। के उहाँले पिउने कचौरा तिमीहरुले "पिउन सक्छौ भनेर सोध्नुहुन्छ। "कचौरा" लाई या त आनन्दको प्रतीक वा परमेश्वरको रिस र पीडाको प्रतीकको रूपमा मानिन्थ्यो। केही अनुवादहरूमा येशूले यहाँ पीडाको बारेमा कुरा गर्दै हुनुहुन्छ भनेर स्पष्ट गर्न "कचौरा" वाक्यांश समावेश छ। त्यसपछि येशूले कष्टको बप्तिस्मा लिने कुरा गर्नुहुन्छ जुन कचौरा पीडाको व्याख्या गर्ने अर्को तरिका थियो। ती दिनहरूमा बप्तिस्मा भनेको कसैलाई पानीमा डुबाउनु वा पानी मुनि राखेर कुनै खास तरिका पूर्ण रूपमा पालना गरिरहेको देखाउनु थियो। येशूले बप्तिस्माको प्रतीकात्मक चिन्हको रुपमा प्रयोग गरेर परमेश्वरले आफूलाई कष्टमा पार्न बोलाउनु भएको कुरामा आफुलाई पूर्ण रूपमा समर्पित भएको देखाउनु हुन्छ वा आफू पीडाले ब्याकुल हुनुहुन्छ भनेर देखाउनु हुन्छ। उहाँले परमेश्वरले उहाँलाई बोलाएको कष्टको बाटोबाट फर्केर जानु हुने छैन।</w:t>
      </w:r>
    </w:p>
    <w:p>
      <w:pPr/>
      <w:r>
        <w:rPr>
          <w:lang w:val="ne_NP" w:bidi="ne_NP"/>
        </w:rPr>
      </w:r>
      <w:r>
        <w:rPr>
          <w:lang w:val="ne_NP" w:bidi="ne_NP"/>
        </w:rPr>
        <w:t xml:space="preserve">यहाँ रोक्नुहोस् र यो प्रश्नको समूहमा छलफल गर्नुहोस्: तपाईंको संस्कृतिमा कसरी कष्टको बारेमा कुरा गर्छन्? के तपाईंले यी "कष्टको कचौरा" वा "पीडाको बप्तिस्मा" को वर्णनहरू प्रयोग गर्न सक्नुहुन्छ वा तपाईंले पीडाको बारेमा अझ सामान्य वर्णन प्रयोग गर्न आवश्यक छ? अडियो रोक्‍नुहोस्। </w:t>
      </w:r>
    </w:p>
    <w:p>
      <w:pPr/>
      <w:r>
        <w:rPr>
          <w:lang w:val="ne_NP" w:bidi="ne_NP"/>
        </w:rPr>
      </w:r>
      <w:r>
        <w:rPr>
          <w:lang w:val="ne_NP" w:bidi="ne_NP"/>
        </w:rPr>
        <w:t>अन्य चेलाहरू रिसाउँछन् किनभने तिनीहरूले यूहन्ना र याकूबले अनुचित वा गलत प्रश्न सोधेका थिए भनेर सोचे। त्यसपछि येशूले आफ्ना चेलाहरूलाई उहाँका अनुयायीहरूले उहाँलाई पछ्याएकोमा कष्ट भोग्नु पर्नेछ भनेर सम्झाउनुहुन्छ। उहाँको राज्यमा सम्मानजनक ठाउँहरूमा को बस्छन् भनेर परमेश्वरले मात्र निर्णय गर्न सक्नुहुन्छ भनेर उहाँले तिनीहरूलाई सम्झाउनुहुन्छ। उहाँले संसारमा भन्दा परमेश्वरको राज्यको अधिकार कसरी फरक देखिन्छ भनेर वर्णन गर्नुहुन्छ। संसारका शासकहरूले तिनीहरूका मानिसहरूमाथि कठोर तरिकाले शासन गर्छन् भनेर येशूले भन्नुहुन्छ। त्यसपछि उहाँले तिनीहरूको अधिकारीहरूले तिनीहरूको मानिसहरू माथि ठूलो अधिकार देखाउँछन् भनेर भन्नुहुन्छ। येशूले पनि त्यही कुरा भन्नु भएको छ तर दुई फरक तरिकाले भन्नु भएको छ। त्यसपछि येशूले परमेश्वरको राज्यका नेताहरू फरक हुन्छन् भनेर भन्नुहुन्छ। उहाँले भन्नुहुन्छ, जो ठूलो हुन चाहन्छ उसले नोकर जस्तै हुनुपर्छ। जो पहिलो वा सबैभन्दा महत्त्वपूर्ण हुन चाहन्छ त्यो दास जस्तै हुनुपर्छ। फेरि, येशूले पनि त्यही कुरा भन्नु भएको छ तर दुई फरक तरिकाले भन्नु भएको छ। परमेश्वरको राज्यका नेताहरूले अरूको सेवा गर्छन् र प्रेम गर्छन्। येशूले फेरि आफूलाई मानिसको पुत्र भन्नुहुन्छ। यस अवस्थामा मानिसको पुत्र शब्दको अर्थ येशू परमेश्वरका मानिसहरूलाई बचाउन आउने व्यक्ति हुनुहुन्छ। येशू आफैले मानिसहरूको पापको मूल्य चुक्ता गरेर मानिसहरूको सेवा गर्नुहुन्छ र प्रेम गर्नुहुन्छ। यसको अर्थ येशू मर्नुहुनेछ ताकि मानिसहरू आफै आफ्नो पापको दण्डको रूपमा मर्नु पर्दैन। येशूले मात्र मानिसको पुत्रको रूपमा त्यो काम गर्न सक्नुहुन्छ।</w:t>
      </w:r>
    </w:p>
    <w:p>
      <w:pPr/>
      <w:r>
        <w:rPr>
          <w:lang w:val="ne_NP" w:bidi="ne_NP"/>
        </w:rPr>
      </w:r>
      <w:r>
        <w:rPr>
          <w:lang w:val="ne_NP" w:bidi="ne_NP"/>
        </w:rPr>
        <w:t>यहाँ रोक्नुहोस् र यो प्रश्नको समूहमा छलफल गर्नुहोस्: तपाईंको नेताहरूले कसरी मानिसहरूलाई नेतृत्व गर्छन्? नेताहरूले कसरी मानिसहरूको सेवा गर्छन् र प्रेम गर्छन्? तपाईंको संस्कृतिमा "राम्रो नेता" ले कस्तो प्रकारको कामहरू गर्छन्?</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१०:३२–४५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पहिलो दृश्यमा, येशू यरूशलेम जाने बाटोमा आफ्ना चेलाहरू र अरूहरू भन्दा अघि हिंड्दै हुनुहुन्छ। येशूले आफ्ना बाह्रै चेलाहरूलाई छेउमा लैजानुहुन्छ र यरूशलेममा उहाँलाई के हुनेछ भनेर तिनीहरूलाई चेतावनी दिनुहुन्छ। कसैले उहाँलाई धार्मिक नेताहरूको हातमा कसरी दिनेछ र त्यसपछि रोमी सरकारले उहाँलाई यातना दिनेछ र मार्ने छ भनेर उहाँले विस्तारमा बताउनु हुन्छ। तर उहाँ मरेर बौरी उठ्नुहुनेछ।</w:t>
      </w:r>
    </w:p>
    <w:p>
      <w:pPr/>
      <w:r>
        <w:rPr>
          <w:lang w:val="ne_NP" w:bidi="ne_NP"/>
        </w:rPr>
      </w:r>
      <w:r>
        <w:rPr>
          <w:b/>
          <w:lang w:val="ne_NP" w:bidi="ne_NP"/>
        </w:rPr>
        <w:t>दोस्रो दृश्यमा:</w:t>
      </w:r>
      <w:r>
        <w:rPr>
          <w:lang w:val="ne_NP" w:bidi="ne_NP"/>
        </w:rPr>
        <w:t xml:space="preserve"> दोस्रो दृश्यमा, येशूका दुई चेला याकूब र यूहन्नाले उहाँ राजाको रूपमा आफ्नो सिंहासनमा बसिरहेको बेला उहाँको छेउमा दुई उत्कृष्ट आदरणीय ठाउँहरू पाउन सकौं भनेर धेरै आदरका साथ सोध्छन्। येशूले तिनीहरूलाई भन्नुहुन्छ उहाँले कष्ट भोग्नु पर्ने छ भनेर तिनीहरूले बुझ्दैन। तिनीहरूले येशूलाई उहाँको कष्टमा सहभागी हुन सक्छन् भनेर आश्वस्त पार्छन्। येशूले तिनीहरूलाई भन्नुहुन्छ कि तिनीहरूले पनि कष्ट भोग्नु पर्नेछ, तर उहाँको छेउमा कसले आदरणीय ठाउँहरू पाउनेछन् भनेर परमेश्वरले मात्र निर्णय गर्नुहुन्छ।</w:t>
      </w:r>
    </w:p>
    <w:p>
      <w:pPr/>
      <w:r>
        <w:rPr>
          <w:lang w:val="ne_NP" w:bidi="ne_NP"/>
        </w:rPr>
      </w:r>
      <w:r>
        <w:rPr>
          <w:b/>
          <w:lang w:val="ne_NP" w:bidi="ne_NP"/>
        </w:rPr>
        <w:t>तेस्रो दृश्यमा:</w:t>
      </w:r>
      <w:r>
        <w:rPr>
          <w:lang w:val="ne_NP" w:bidi="ne_NP"/>
        </w:rPr>
        <w:t xml:space="preserve"> तेस्रो दृश्यमा, येशूका अरू चेलाहरू याकूब र यूहन्ना प्रति रिसाएका छन्। त्यसपछि येशूले आफ्ना चेलाहरूलाई उहाँको राज्यका नेताहरूले संसारका नेताहरू भन्दा कसरी फरक रूपमा नेतृत्व गर्नेछन् भनेर सिकाउँनुहुन्छ। उहाँ कठोर शासक हुन होइन, आफू अरूको सेवा गर्न र प्रेम गर्न आएको हो भनेर उहाँले तिनीहरूलाई सम्झाउनुहुन्छ।</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याकूब र यूहन्ना सहित येशूका चेलाहरू</w:t>
      </w:r>
    </w:p>
    <w:p>
      <w:pPr>
        <w:pStyle w:val="ListBullet"/>
        <w:spacing w:line="240" w:lineRule="auto"/>
        <w:ind w:left="720"/>
      </w:pPr>
      <w:r>
        <w:rPr>
          <w:lang w:val="ne_NP" w:bidi="ne_NP"/>
        </w:rPr>
      </w:r>
      <w:r>
        <w:rPr>
          <w:lang w:val="ne_NP" w:bidi="ne_NP"/>
        </w:rPr>
        <w:t>येशूलाई पछ्याउने अरूहरू</w:t>
      </w:r>
    </w:p>
    <w:p>
      <w:pPr>
        <w:pStyle w:val="ListBullet"/>
        <w:spacing w:line="240" w:lineRule="auto"/>
        <w:ind w:left="720"/>
      </w:pPr>
      <w:r>
        <w:rPr>
          <w:lang w:val="ne_NP" w:bidi="ne_NP"/>
        </w:rPr>
      </w:r>
      <w:r>
        <w:rPr>
          <w:lang w:val="ne_NP" w:bidi="ne_NP"/>
        </w:rPr>
        <w:t>धार्मिक व्यवस्थाका अग्रणी पूजाहारीहरू र शिक्षकहरू</w:t>
      </w:r>
    </w:p>
    <w:p>
      <w:pPr>
        <w:pStyle w:val="ListBullet"/>
        <w:spacing w:line="240" w:lineRule="auto"/>
        <w:ind w:left="720"/>
      </w:pPr>
      <w:r>
        <w:rPr>
          <w:lang w:val="ne_NP" w:bidi="ne_NP"/>
        </w:rPr>
      </w:r>
      <w:r>
        <w:rPr>
          <w:lang w:val="ne_NP" w:bidi="ne_NP"/>
        </w:rPr>
        <w:t>अन्यजातिहरू, यस सन्दर्भमा रोमीहरू</w:t>
      </w:r>
    </w:p>
    <w:p>
      <w:pPr/>
      <w:r>
        <w:rPr>
          <w:lang w:val="ne_NP" w:bidi="ne_NP"/>
        </w:rPr>
      </w:r>
      <w:r>
        <w:rPr>
          <w:lang w:val="ne_NP" w:bidi="ne_NP"/>
        </w:rPr>
        <w:t>समूहमा, खण्डको सेटिङका यी भागहरूमा ध्यान दिनुहोस्: यो दृश्य यरूशलेम जाने बाटोमा हो भनेर सम्झनुहोस्। चेलाहरू येशूको पछाडि छन्, र तिनीहरूको पछाडि समूहलाई पछ्याउने अरूहरू छन्। एक पटक, येशूले बाह्रै चेलाहरूलाई तिनीहरूसँग कुरा गर्न छेउमा लैजानुहुन्छ।</w:t>
      </w:r>
    </w:p>
    <w:p>
      <w:pPr/>
      <w:r>
        <w:rPr>
          <w:lang w:val="ne_NP" w:bidi="ne_NP"/>
        </w:rPr>
      </w:r>
      <w:r>
        <w:rPr>
          <w:lang w:val="ne_NP" w:bidi="ne_NP"/>
        </w:rPr>
        <w:t>पहिलो दृश्यमा येशूका चेलाहरू चकित र अचम्मित भएका र अन्य मानिसहरू डराएका छन् भनेर सम्झनु महत्त्वपूर्ण छ। किन भनेर हामीलाई थाहा छैन। येशूले आफ्ना चेलाहरूलाई उहाँको कष्टको बारेमा विस्तृत रूपमा कुरा गर्न बाँकी भीडबाट टाढा लैजानुहुन्छ भनेर सम्झनु महत्त्वपूर्ण छ। उहाँले तिनीहरूलाई सुन भन्दै तिनीहरूको ध्यान खिच्नुहुन्छ।</w:t>
      </w:r>
    </w:p>
    <w:p>
      <w:pPr/>
      <w:r>
        <w:rPr>
          <w:lang w:val="ne_NP" w:bidi="ne_NP"/>
        </w:rPr>
      </w:r>
      <w:r>
        <w:rPr>
          <w:lang w:val="ne_NP" w:bidi="ne_NP"/>
        </w:rPr>
        <w:t>दोस्रो दृश्यमा याकूब र यूहन्नाले येशूलाई आफ्नो प्रश्न निजी प्रकारले सोधेको कुरा सम्झनु महत्त्वपूर्ण छ। येशूसँग कुरा गर्दा तिनीहरूले आदरपुर्बक कुरा गरे। उहाँले भोग्न लागेको कष्ट तिनीहरूले बुझेनन् भनेर येशूले तिनीहरूलाई धेरै स्पष्ट रूपमा भन्नुभयो। उहाँले जस्तै कष्ट भोग्न सक्छौ भनेर भनेको कुरा चेलाहरू आफैले बुझेनन् भनेर देखाउँछ। येशू, यूहन्ना र याकूब बीचमा बारम्बार संवाद भइरहेको छ।</w:t>
      </w:r>
    </w:p>
    <w:p>
      <w:pPr/>
      <w:r>
        <w:rPr>
          <w:lang w:val="ne_NP" w:bidi="ne_NP"/>
        </w:rPr>
      </w:r>
      <w:r>
        <w:rPr>
          <w:lang w:val="ne_NP" w:bidi="ne_NP"/>
        </w:rPr>
        <w:t>तेस्रो दृश्यमा अन्य चेलाहरू यूहन्ना र याकूबसँग रिसाएका छन् भनेर सम्झनु महत्त्वपूर्ण छ। येशूले तिनीहरू सबैलाई फेरि एकसाथ बोलाउनुहुन्छ। उहाँको राज्य संसारको राज्यहरू भन्दा फरक हुनेछ भनेर येशूले व्याख्या गर्नुहुन्छ। यस संसारका शासकहरूले कठोरतापूर्वक शासन गर्छन् भनेर येशूले दुई फरक तरिकाले दुई पटक भन्नुहुन्छ। त्यसपछि उहाँले दुई फरक तरिकाले दुई पटक भन्नुहुन्छ, उहाँको राज्यमा सबैभन्दा ठूलो मानिसहरू अरूको सेवा गर्ने र प्रेम गर्ने मानिसहरू हुनेछन्। त्यसपछि येशूले फेरि आफूलाई मानिसको पुत्र भनेर सम्वोधन गर्नुहुन्छ। उहाँ अरूको पापको मूल्य चुक्ता गरेर आफू पनि सेवा गर्न र प्रेम गर्न आएको हो भनेर व्याख्या गर्नुहुन्छ।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१०:३२–४५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तीन दृश्यहरू छन्।</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याकूब र यूहन्ना सहित येशूका चेलाहरू</w:t>
      </w:r>
    </w:p>
    <w:p>
      <w:pPr>
        <w:pStyle w:val="ListBullet"/>
        <w:spacing w:line="240" w:lineRule="auto"/>
        <w:ind w:left="720"/>
      </w:pPr>
      <w:r>
        <w:rPr>
          <w:lang w:val="ne_NP" w:bidi="ne_NP"/>
        </w:rPr>
      </w:r>
      <w:r>
        <w:rPr>
          <w:lang w:val="ne_NP" w:bidi="ne_NP"/>
        </w:rPr>
        <w:t>येशूलाई पछ्याउने अरू मान्छेहरू</w:t>
      </w:r>
    </w:p>
    <w:p>
      <w:pPr>
        <w:pStyle w:val="ListBullet"/>
        <w:spacing w:line="240" w:lineRule="auto"/>
        <w:ind w:left="720"/>
      </w:pPr>
      <w:r>
        <w:rPr>
          <w:lang w:val="ne_NP" w:bidi="ne_NP"/>
        </w:rPr>
      </w:r>
      <w:r>
        <w:rPr>
          <w:lang w:val="ne_NP" w:bidi="ne_NP"/>
        </w:rPr>
        <w:t xml:space="preserve"> अग्रणी पूजाहारीहरू र धार्मिक व्यवस्थाका शिक्षकहरू</w:t>
      </w:r>
    </w:p>
    <w:p>
      <w:pPr>
        <w:pStyle w:val="ListBullet"/>
        <w:spacing w:line="240" w:lineRule="auto"/>
        <w:ind w:left="720"/>
      </w:pPr>
      <w:r>
        <w:rPr>
          <w:lang w:val="ne_NP" w:bidi="ne_NP"/>
        </w:rPr>
      </w:r>
      <w:r>
        <w:rPr>
          <w:lang w:val="ne_NP" w:bidi="ne_NP"/>
        </w:rPr>
        <w:t>अन्यजातिहरू, यस सन्दर्भमा रोमीहरू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यरूशलेम जाने बाटोमा येशूलाई पछ्याउने चेलाहरू र अन्य मानिसहरूको अभिनय गर्नुहोस्।</w:t>
      </w:r>
    </w:p>
    <w:p>
      <w:pPr/>
      <w:r>
        <w:rPr>
          <w:lang w:val="ne_NP" w:bidi="ne_NP"/>
        </w:rPr>
      </w:r>
      <w:r>
        <w:rPr>
          <w:lang w:val="ne_NP" w:bidi="ne_NP"/>
        </w:rPr>
        <w:t>नाटकलाई केहि छिन रोक्नुहोस। मानिसहरूलाई सोध्नुहोस्, "तपाईं के महसुस गर्दै हुनुहुन्छ वा के सोचिरहनु भएको छ?" मानिसहरूले यस्तो जवाफ दिन सक्छन्, "यरूशलेममा येशूलाई के हुनेछ भनेर म डराएको छु" वा "मले येशूलाई पछ्याउन पाएको छु भनेर अचम्मित र गर्ववान्वित छु। येशूको भूमिका खेल्ने कलाकारलाई सोध्नुहोस्, "तपाईं के महसुस गर्दै हुनुहुन्छ वा के सोच्दै हुनुहुन्छ?" समभवतः येशूले यस्तो जवाफ दिनुहुन्छ, "ममाथि आईपर्ने कष्टको लागि म तयार हुने प्रयास गर्दैछु। नाटकलाई जारी राख्नुहोस्।</w:t>
      </w:r>
    </w:p>
    <w:p>
      <w:pPr/>
      <w:r>
        <w:rPr>
          <w:lang w:val="ne_NP" w:bidi="ne_NP"/>
        </w:rPr>
      </w:r>
      <w:r>
        <w:rPr>
          <w:lang w:val="ne_NP" w:bidi="ne_NP"/>
        </w:rPr>
        <w:t>येशूले बाह्रै चेलाहरूलाई छेउमा लैजानु भएको र यरूशलेममा उहाँलाई के हुनेछ भनेर तिनीहरूलाई विस्तृत रूपमा भन्नु भएको अभिनय गर्नुहोस्।</w:t>
      </w:r>
    </w:p>
    <w:p>
      <w:pPr/>
      <w:r>
        <w:rPr>
          <w:lang w:val="ne_NP" w:bidi="ne_NP"/>
        </w:rPr>
      </w:r>
      <w:r>
        <w:rPr>
          <w:lang w:val="ne_NP" w:bidi="ne_NP"/>
        </w:rPr>
        <w:t>नाटकलाई केहि छिन रोक्नुहोस। चेलाहरूको भूमिका खेल्ने मानिसहरूलाई सोध्नुहोस्, "तपाईं के महसुस गर्दै हुनुहुन्छ वा के सोचिरहनु भएको छ?" मानिसहरूले यस्तो जवाफ दिन सक्छन्, "म अलमलमा छु" वा "येशू राजा हुने र शासन जित्ने कुरा गर्नुहुन्छ भन्ने मलाई लाग्छ। येशूको भूमिका खेल्ने कलाकारलाई सोध्नुहोस्, "तपाईं के महसुस गर्दै हुनुहुन्छ वा के सोच्दै हुनुहुन्छ?" त्यो व्यक्तिले यस्तो जवाफ दिन सक्छ, "मेरा चेलाहरूले मलाई अझ बढी बुझेको होस भन्ने चाहन्छु" वा "म यस संसारमा एक्लै भएको महसुस गर्छु। नाटकलाई जारी राख्नुहोस्।</w:t>
      </w:r>
    </w:p>
    <w:p>
      <w:pPr/>
      <w:r>
        <w:rPr>
          <w:lang w:val="ne_NP" w:bidi="ne_NP"/>
        </w:rPr>
      </w:r>
      <w:r>
        <w:rPr>
          <w:lang w:val="ne_NP" w:bidi="ne_NP"/>
        </w:rPr>
        <w:t>याकूब र यूहन्ना येशूकहाँ आएको अभिनय गर्नुहोस् कि उहाँ राजा भएको बेला उहाँको छेउमा आदरणीय ठाउँहरूमा बस्न सकुँ भनेर बिन्ति गर्नुहोस। येशूले तिनिहरूलाई उहाँले जस्तै कष्ट भोग्न सक्छौ भनेर सोधेको र तिनीहरूले उहाँलाई गर्न सक्छौ भनेर जवाफ दिएको अभिनय गर्नुहोस्। येशूले भन्नुहुन्छ कि तिनीहरूले कष्ट भोग्नु पर्नेछ, तर आदरणीय ठाउँहरूमा को बस्नेछन् भनेर रोज्ने अधिकार उहाँलाई छैन।</w:t>
      </w:r>
    </w:p>
    <w:p>
      <w:pPr/>
      <w:r>
        <w:rPr>
          <w:lang w:val="ne_NP" w:bidi="ne_NP"/>
        </w:rPr>
      </w:r>
      <w:r>
        <w:rPr>
          <w:lang w:val="ne_NP" w:bidi="ne_NP"/>
        </w:rPr>
        <w:t>नाटकलाई केहि छिन रोक्नुहोस। याकूब र यूहन्नाको भूमिका खेल्ने मानिसहरूलाई सोध्नुहोस्, "तपाईं के महसुस गर्दै हुनुहुन्छ वा के सोचिरहनु भएको छ?" मानिसहरूले यस्तो जवाफ दिन सक्छन्, "म निराश छु" वा "येशूले ममाथि भरोसा गर्नुहुन्न भनेर म दुखी छु" वा "म येशूको लागि केही गर्न सक्छु जस्तो महसुस गर्छु। नाटकलाई जारी राख्नुहोस्।</w:t>
      </w:r>
    </w:p>
    <w:p>
      <w:pPr/>
      <w:r>
        <w:rPr>
          <w:lang w:val="ne_NP" w:bidi="ne_NP"/>
        </w:rPr>
      </w:r>
      <w:r>
        <w:rPr>
          <w:lang w:val="ne_NP" w:bidi="ne_NP"/>
        </w:rPr>
        <w:t>अन्य चेलाहरू धेरै रिसाउँछन्। येशूले बाह्रै जनालाई एकसाथ बोलाउनुहुन्छ र तिनीहरूसँग कुरा गर्नुहुन्छ। उहाँले संसारका शासकहरूले उहाँको राज्यका शासकहरू भन्दा कसरी फरक रूपमा शासन गर्छन् भनेर व्याख्या गर्नुहुन्छ। संसारका शासकहरूले कठोरतापूर्वक शासन गरेको र उहाँका शासकहरूले नोकरको रूपमा शासन गरेको वर्णन गर्नुहुन्छ। त्यसपछि येशूले कसरी मानिसको पुत्रको रूपमा मानिसलाई पापको दण्डबाट मुक्त गर्नकालागि मूल्य चुक्ता गर्न कसरि मर्नुहुनेछ भनेर कुरा गर्नुहुन्छ।</w:t>
      </w:r>
    </w:p>
    <w:p>
      <w:pPr/>
      <w:r>
        <w:rPr>
          <w:lang w:val="ne_NP" w:bidi="ne_NP"/>
        </w:rPr>
      </w:r>
      <w:r>
        <w:rPr>
          <w:lang w:val="ne_NP" w:bidi="ne_NP"/>
        </w:rPr>
        <w:t>नाटकलाई केहि छिन रोक्नुहोस। चेलाहरूको भूमिका खेल्ने मानिसहरूलाई सोध्नुहोस्, "तपाईं के महसुस गर्दै हुनुहुन्छ वा के सोचिरहनु भएको छ?" मानिसहरूले यस्तो जवाफ दिन सक्छन्, "म याकूब र यूहन्नासँग धेरै रिसाएको छु" वा "म येशूको राज्यमा सबैभन्दा ठूलो बन्न चाहन्थे! वा "दास जस्तै भएको नेता कसरी हुन सक्छ भनेर म बुझ्दिन। येशूको भूमिका खेल्ने कलाकारलाई सोध्नुहोस्, "तपाईं के महसुस गर्दै हुनुहुन्छ वा के सोच्दै हुनुहुन्छ?" त्यो व्यक्तिले यस्तो जवाफ दिन सक्छ, "मेरा चेलाहरूले मलाई राम्रोसँग बुझेको होस भन्ने चाहन्छु" वा "तिनीहरूले यो बुझ्न गाह्रो छ भनेर मलाई थाहा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१०:३२–४५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र उहाँका </w:t>
      </w:r>
      <w:r>
        <w:rPr>
          <w:b/>
          <w:lang w:val="ne_NP" w:bidi="ne_NP"/>
        </w:rPr>
        <w:t>चेलाहरू</w:t>
      </w:r>
      <w:r>
        <w:rPr>
          <w:lang w:val="ne_NP" w:bidi="ne_NP"/>
        </w:rPr>
        <w:t xml:space="preserve"> </w:t>
      </w:r>
      <w:r>
        <w:rPr>
          <w:b/>
          <w:lang w:val="ne_NP" w:bidi="ne_NP"/>
        </w:rPr>
        <w:t>यरूशलेममा</w:t>
      </w:r>
      <w:r>
        <w:rPr>
          <w:lang w:val="ne_NP" w:bidi="ne_NP"/>
        </w:rPr>
        <w:t xml:space="preserve"> जान थाले। यरूशलेम यहूदी मानिसहरूको धार्मिक राजधानी शहरको नाम हो। यहूदीहरू परमेश्वरलाई बलिदान चढाउने जाने आधिकारिक ठाउँ वा मन्दिर यरूशलेममा थियो। यो यहूदी मानिसहरूको लागि सबैभन्दा पवित्र ठाउँ थियो, र यहूदी धार्मिक व्यवस्थाका नेताहरू भेट्ने ठाउँ थियो। तपाईंले अघिल्लो खण्डहरूमा "यरूशलेम" को लागि प्रयोग गरेको शब्द नै प्रयोग गर्नुहोस्। तपाईंले मर्कूसको पुस्तकमा "चेलाहरू" को लागि प्रयोग गरेको शब्द नै प्रयोग गर्नुहोस्। </w:t>
      </w:r>
      <w:r>
        <w:rPr>
          <w:lang w:val="ne_NP" w:bidi="ne_NP"/>
        </w:rPr>
        <w:t>चेलाहरू</w:t>
      </w:r>
      <w:r>
        <w:rPr>
          <w:lang w:val="ne_NP" w:bidi="ne_NP"/>
        </w:rPr>
        <w:t xml:space="preserve"> र </w:t>
      </w:r>
      <w:r>
        <w:rPr>
          <w:lang w:val="ne_NP" w:bidi="ne_NP"/>
        </w:rPr>
        <w:t>यरूशलेमको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मानिसको जस्तै कष्ट भोग्नु र मर्नु आफ्नो नियति भएको र हर समयमा आफूलाई </w:t>
      </w:r>
      <w:r>
        <w:rPr>
          <w:b/>
          <w:lang w:val="ne_NP" w:bidi="ne_NP"/>
        </w:rPr>
        <w:t>मानिसको पुत्र</w:t>
      </w:r>
      <w:r>
        <w:rPr>
          <w:lang w:val="ne_NP" w:bidi="ne_NP"/>
        </w:rPr>
        <w:t xml:space="preserve"> भनेर सम्बोधन गर्नुभएको कुरा बताउन मर्कुसलाई मन पर्छ। तर त्यहिबेला, मानिसको पुत्र मानिस भन्दा महान हुन्छ र मृत्युबाट बौराईनेछ। मानिसको पुत्र सबै जातिहरूमाथि शासन गर्ने शक्ति र अधिकारमा आउँछ। परमेश्वरले मानिसको पुत्रलाई अधिकार दिनुहुन्छ। मानिसको पुत्र उपाधिले येशू दुबै कष्ट भोग्नु हुनेछ र मर्नुहुनेछ र फेरि जीवित हुनुहुनेछ भनेर देखाउँछ। येशूले आफूलाई यो उपाधि दिँदा तृतिय वाचक रुपमा आफ्नो बारेमा कुरा गर्नुहुन्छ। तपाईंले यसलाई अनुवाद गर्दा येशू आफ्नै बारेमा बोल्नुभएको हो भन्ने कुरामा स्पष्ट छु भनि निश्चित हुनुहोस्। तपाईंले अघिल्लो खण्डहरूमा मानिसको पुत्रको लागि प्रयोग गरेको वाक्यांश नै प्रयोग गर्नुहोस्। </w:t>
      </w:r>
      <w:r>
        <w:rPr>
          <w:lang w:val="ne_NP" w:bidi="ne_NP"/>
        </w:rPr>
        <w:t>मानिसको पुत्रको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भन्नुहुन्छ कि </w:t>
      </w:r>
      <w:r>
        <w:rPr>
          <w:b/>
          <w:lang w:val="ne_NP" w:bidi="ne_NP"/>
        </w:rPr>
        <w:t>अग्रणी वा मुख्य पूजाहारीहरू र व्यवस्थाका शिक्षकहरूले</w:t>
      </w:r>
      <w:r>
        <w:rPr>
          <w:lang w:val="ne_NP" w:bidi="ne_NP"/>
        </w:rPr>
        <w:t xml:space="preserve"> येशूलाई अन्यजातिहरूको हातबाट मारिनलाई दिनेछन्। यहूदी धर्ममा पूजाहारीहरू ती मानिसहरू थिए जसले परमेश्वरलाई बलिदानहरू चढाएर, मानिसहरूलाई शिक्षित गरेर र परमेश्वरको मन्दिरको हेरचाह गरेर मानिसहरूलाई परमेश्वरसँग जोडेका थिए। पूजाहारीहरू उहाँका मानिसहरूको लागि परमेश्वरको प्रतिनिधि थिए, र परमेश्वरको लागि मानिसहरूको प्रतिनिधि थिए। तपाईंले मर्कूसको पुस्तकभरी यस वाक्यांश अनुवाद गरेको तरिकाले पूजाहारीहरू र व्यवस्थाका शिक्षकहरू अनुवाद गर्नुहोस्। </w:t>
      </w:r>
      <w:r>
        <w:rPr>
          <w:lang w:val="ne_NP" w:bidi="ne_NP"/>
        </w:rPr>
        <w:t>पूजाहारीहरू</w:t>
      </w:r>
      <w:r>
        <w:rPr>
          <w:lang w:val="ne_NP" w:bidi="ne_NP"/>
        </w:rPr>
        <w:t xml:space="preserve"> र </w:t>
      </w:r>
      <w:r>
        <w:rPr>
          <w:lang w:val="ne_NP" w:bidi="ne_NP"/>
        </w:rPr>
        <w:t>व्यवस्थाका शिक्षकहरूको</w:t>
      </w:r>
      <w:r>
        <w:rPr>
          <w:lang w:val="ne_NP" w:bidi="ne_NP"/>
        </w:rPr>
        <w:t xml:space="preserve"> बारेमा थप जानकारीको लागि मुख्य शब्दावली हेर्नुहोस्।</w:t>
      </w:r>
    </w:p>
    <w:p>
      <w:pPr/>
      <w:r>
        <w:rPr>
          <w:lang w:val="ne_NP" w:bidi="ne_NP"/>
        </w:rPr>
      </w:r>
      <w:r>
        <w:rPr>
          <w:lang w:val="ne_NP" w:bidi="ne_NP"/>
        </w:rPr>
        <w:t xml:space="preserve">यहूदी नभएको कुनै पनि मानिसहरूको लागि प्रयोग हुने सामान्य शब्द </w:t>
      </w:r>
      <w:r>
        <w:rPr>
          <w:b/>
          <w:lang w:val="ne_NP" w:bidi="ne_NP"/>
        </w:rPr>
        <w:t>अन्यजाती</w:t>
      </w:r>
      <w:r>
        <w:rPr>
          <w:lang w:val="ne_NP" w:bidi="ne_NP"/>
        </w:rPr>
        <w:t xml:space="preserve"> हो। यस सन्दर्भमा, येशूले विशेष गरि रोमीहरूको बारेमा कुरा गर्नुहुन्छ। रोमीहरूले यहूदी मातृभूमिलाई जितेर तिनीहरू माथि शासन गरे। यि देशका शासक गैर-यहूदी हुन् भनेर देखाउने शब्द प्रयोग गर्नेकुरा निश्चित गर्नुहोस्।</w:t>
      </w:r>
    </w:p>
    <w:p>
      <w:pPr/>
      <w:r>
        <w:rPr>
          <w:lang w:val="ne_NP" w:bidi="ne_NP"/>
        </w:rPr>
      </w:r>
      <w:r>
        <w:rPr>
          <w:lang w:val="ne_NP" w:bidi="ne_NP"/>
        </w:rPr>
        <w:t xml:space="preserve">यहाँ रोक्नुहोस् र यस खण्डमा तपाईंले </w:t>
      </w:r>
      <w:r>
        <w:rPr>
          <w:b/>
          <w:lang w:val="ne_NP" w:bidi="ne_NP"/>
        </w:rPr>
        <w:t>अन्यजातिहरूको</w:t>
      </w:r>
      <w:r>
        <w:rPr>
          <w:lang w:val="ne_NP" w:bidi="ne_NP"/>
        </w:rPr>
        <w:t xml:space="preserve"> लागि कुन शब्द वा वाक्यांश प्रयोग गर्नुहुनेछ भनेर समूहमा छलफल गर्नुहोस्। थप जानकारीको लागि मुख्य शब्दावलीमा </w:t>
      </w:r>
      <w:r>
        <w:rPr>
          <w:lang w:val="ne_NP" w:bidi="ne_NP"/>
        </w:rPr>
        <w:t>अन्यजातिहरू</w:t>
      </w:r>
      <w:r>
        <w:rPr>
          <w:lang w:val="ne_NP" w:bidi="ne_NP"/>
        </w:rPr>
        <w:t xml:space="preserve"> हेर्नुहोस्। अडियो रोक्‍नुहोस्। </w:t>
      </w:r>
    </w:p>
    <w:p>
      <w:pPr/>
      <w:r>
        <w:rPr>
          <w:lang w:val="ne_NP" w:bidi="ne_NP"/>
        </w:rPr>
      </w:r>
      <w:r>
        <w:rPr>
          <w:b/>
          <w:lang w:val="ne_NP" w:bidi="ne_NP"/>
        </w:rPr>
        <w:t>याकूब र यूहन्ना जबदीका छोराहरू</w:t>
      </w:r>
      <w:r>
        <w:rPr>
          <w:lang w:val="ne_NP" w:bidi="ne_NP"/>
        </w:rPr>
        <w:t xml:space="preserve"> येशूलाई प्रश्न सोध्न आए । याकूब र यूहन्ना येशूका दुई चेलाहरू थिए। तिनीहरूको बुबा जब्दी थिए।</w:t>
      </w:r>
    </w:p>
    <w:p>
      <w:pPr/>
      <w:r>
        <w:rPr>
          <w:lang w:val="ne_NP" w:bidi="ne_NP"/>
        </w:rPr>
      </w:r>
      <w:r>
        <w:rPr>
          <w:lang w:val="ne_NP" w:bidi="ne_NP"/>
        </w:rPr>
        <w:t xml:space="preserve">याकूब र यूहन्नाले येशूलाई </w:t>
      </w:r>
      <w:r>
        <w:rPr>
          <w:b/>
          <w:lang w:val="ne_NP" w:bidi="ne_NP"/>
        </w:rPr>
        <w:t>गुरू</w:t>
      </w:r>
      <w:r>
        <w:rPr>
          <w:lang w:val="ne_NP" w:bidi="ne_NP"/>
        </w:rPr>
        <w:t xml:space="preserve"> भने। यो येशूका अनुयायीहरूले उहाँ परमेश्वरका कुराहरूको गुरु हुनुहुन्थ्यो र उहाँलाई पछ्याउने र उहाँको शिक्षाहरू सुन्ने चेलाहरू वा विद्यार्थीहरू थिए भनेर देखाउन प्रयोग गर्ने आदरणीय रूप हो। स्कूलका शिक्षकलाई मात्र जनाउन सक्ने शब्द प्रयोग नगर्नुहोस्। तपाईंले अघिल्लो खण्डहरूमा शिक्षकको लागि प्रयोग गरेको शब्द नै प्रयोग गर्नुहोस्। </w:t>
      </w:r>
      <w:r>
        <w:rPr>
          <w:lang w:val="ne_NP" w:bidi="ne_NP"/>
        </w:rPr>
        <w:t>शिक्षकको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आफ्नो </w:t>
      </w:r>
      <w:r>
        <w:rPr>
          <w:b/>
          <w:lang w:val="ne_NP" w:bidi="ne_NP"/>
        </w:rPr>
        <w:t>महिमामा</w:t>
      </w:r>
      <w:r>
        <w:rPr>
          <w:lang w:val="ne_NP" w:bidi="ne_NP"/>
        </w:rPr>
        <w:t xml:space="preserve"> शासन गर्दा के तिनीहरू छेउमा बस्न सक्छन् भनेर याकूब र यूहन्नाले सोधे। केही सन्दर्भहरूमा, महिमाले परमेश्वरले कसरी आफ्नो शक्ति र वैभव - उहाँको उपस्थितिलाई देखाउनुहुन्छ भनेर जनाउन सक्छ। यस अवस्थामा, यसले येशूले ल्याउने नयाँ राज्यमा राजाको शक्तिलाई जनाउँछ। यस अवस्थामा, तपाईंले "जब तपाईं आफ्नो शक्ति र वैभवमा शासन गर्नुहुन्छ" वा "मानिसहरूले तपाईंलाई सम्मान गर्छन्" भन्न सक्नुहुन्छ। तपाईंले पहिले महिमाको लागि प्रयोग गरेको शब्द नै प्रयोग गर्नुहोस्। </w:t>
      </w:r>
      <w:r>
        <w:rPr>
          <w:lang w:val="ne_NP" w:bidi="ne_NP"/>
        </w:rPr>
        <w:t>महिमाको</w:t>
      </w:r>
      <w:r>
        <w:rPr>
          <w:lang w:val="ne_NP" w:bidi="ne_NP"/>
        </w:rPr>
        <w:t xml:space="preserve"> बारेमा थप जानकारीको लागि मुख्य शब्दावली हेर्नुहोस्।</w:t>
      </w:r>
    </w:p>
    <w:p>
      <w:pPr/>
      <w:r>
        <w:rPr>
          <w:lang w:val="ne_NP" w:bidi="ne_NP"/>
        </w:rPr>
      </w:r>
      <w:r>
        <w:rPr>
          <w:lang w:val="ne_NP" w:bidi="ne_NP"/>
        </w:rPr>
        <w:t xml:space="preserve">उहाँले </w:t>
      </w:r>
      <w:r>
        <w:rPr>
          <w:b/>
          <w:lang w:val="ne_NP" w:bidi="ne_NP"/>
        </w:rPr>
        <w:t>पिउने कचौरा</w:t>
      </w:r>
      <w:r>
        <w:rPr>
          <w:lang w:val="ne_NP" w:bidi="ne_NP"/>
        </w:rPr>
        <w:t xml:space="preserve"> पिउन सक्छौ वा आफूले गर्ने </w:t>
      </w:r>
      <w:r>
        <w:rPr>
          <w:lang w:val="ne_NP" w:bidi="ne_NP"/>
        </w:rPr>
        <w:t>बप्तिस्मा</w:t>
      </w:r>
      <w:r>
        <w:rPr>
          <w:lang w:val="ne_NP" w:bidi="ne_NP"/>
        </w:rPr>
        <w:t xml:space="preserve"> लिन सक्छौ भनेर येशूले तिनीहरूलाई सोध्नुहुन्छ। जब येशूले आफ्नो कचौराबाट पिउने कुरा गर्नुहुन्छ, उहाँले कष्टको बारेमा कुरा गर्नुहुन्छ। जब येशूले कष्टको "बप्तिस्मा लिने" कुरा गर्नुहुन्छ, उहाँले पानीमा हालिने कुरा गर्नु भएको होइन। जसरी मानिस बप्तिस्मा लिँदा पानीमा ढाकिएको हुन्छ त्यस्तै उहाँ कष्टले अभिभुत वा ढाकिएको हुन्छ भनेर उहाँले वर्णन गर्नुहुन्छ। तपाईंले आफ्नो अनुवादमा "अत्यधिक कष्ट" को बारेमा कुरा गर्न सक्नुहुन्छ।</w:t>
      </w:r>
    </w:p>
    <w:p>
      <w:pPr/>
      <w:r>
        <w:rPr>
          <w:lang w:val="ne_NP" w:bidi="ne_NP"/>
        </w:rPr>
      </w:r>
      <w:r>
        <w:rPr>
          <w:lang w:val="ne_NP" w:bidi="ne_NP"/>
        </w:rPr>
        <w:t xml:space="preserve">यहाँ रोक्नुहोस् र अनुवाद टोलीमा छलफल गर्नुहोस्: तपाईंको संस्कृतिका मानिसहरूले कसरी कष्टको बारेमा कुरा गर्छन्? के तपाईंसँग कष्टलाई वर्णन गर्ने कुनै विशेष वाक्यांशहरू छन्? यहाँ रोक्नुहोस् र तपाईंले येशूको कष्टलाई वर्णन गर्न कुन शब्द वा वाक्यांश प्रयोग गर्नुहुनेछ भनेर समूहमा छलफल गर्नुहोस्। अडियो रोक्‍नुहोस्। </w:t>
      </w:r>
    </w:p>
    <w:p>
      <w:pPr/>
      <w:r>
        <w:rPr>
          <w:lang w:val="ne_NP" w:bidi="ne_NP"/>
        </w:rPr>
      </w:r>
      <w:r>
        <w:rPr>
          <w:lang w:val="ne_NP" w:bidi="ne_NP"/>
        </w:rPr>
        <w:t xml:space="preserve">पछि येशूले सबै चेलाहरूलाई परमेश्वरको राज्यको नेतृत्व संसारको नेतृत्व भन्दा फरक छ भनेर भन्नुहुन्छ। उहाँले संसारका </w:t>
      </w:r>
      <w:r>
        <w:rPr>
          <w:b/>
          <w:lang w:val="ne_NP" w:bidi="ne_NP"/>
        </w:rPr>
        <w:t>शासकहरू</w:t>
      </w:r>
      <w:r>
        <w:rPr>
          <w:lang w:val="ne_NP" w:bidi="ne_NP"/>
        </w:rPr>
        <w:t xml:space="preserve"> र तिनीहरू माथि प्रभुत्व गर्ने </w:t>
      </w:r>
      <w:r>
        <w:rPr>
          <w:b/>
          <w:lang w:val="ne_NP" w:bidi="ne_NP"/>
        </w:rPr>
        <w:t>अधिकारीहरूको</w:t>
      </w:r>
      <w:r>
        <w:rPr>
          <w:lang w:val="ne_NP" w:bidi="ne_NP"/>
        </w:rPr>
        <w:t xml:space="preserve"> बारेमा कुरा गर्नुहुन्छ। </w:t>
      </w:r>
      <w:r>
        <w:rPr>
          <w:b/>
          <w:lang w:val="ne_NP" w:bidi="ne_NP"/>
        </w:rPr>
        <w:t>शासकहरू</w:t>
      </w:r>
      <w:r>
        <w:rPr>
          <w:lang w:val="ne_NP" w:bidi="ne_NP"/>
        </w:rPr>
        <w:t xml:space="preserve"> र </w:t>
      </w:r>
      <w:r>
        <w:rPr>
          <w:b/>
          <w:lang w:val="ne_NP" w:bidi="ne_NP"/>
        </w:rPr>
        <w:t>अधिकारीहरू</w:t>
      </w:r>
      <w:r>
        <w:rPr>
          <w:lang w:val="ne_NP" w:bidi="ne_NP"/>
        </w:rPr>
        <w:t xml:space="preserve"> मानिसहरूको एउटै समूह हुन्। शासकहरूले "तिनीहरू माथि प्रभु हुन्" जसको अर्थ तिनीहरू माथि आफ्नो </w:t>
      </w:r>
      <w:r>
        <w:rPr>
          <w:lang w:val="ne_NP" w:bidi="ne_NP"/>
        </w:rPr>
        <w:t>अधिकार</w:t>
      </w:r>
      <w:r>
        <w:rPr>
          <w:lang w:val="ne_NP" w:bidi="ne_NP"/>
        </w:rPr>
        <w:t xml:space="preserve"> प्रयोग गर्ने वा देखाउने हो। </w:t>
      </w:r>
      <w:r>
        <w:rPr>
          <w:b/>
          <w:lang w:val="ne_NP" w:bidi="ne_NP"/>
        </w:rPr>
        <w:t>अधिकार</w:t>
      </w:r>
      <w:r>
        <w:rPr>
          <w:lang w:val="ne_NP" w:bidi="ne_NP"/>
        </w:rPr>
        <w:t xml:space="preserve"> भनेको कसैलाई कार्य गर्न दिइएको अधिकार हो।</w:t>
      </w:r>
    </w:p>
    <w:p>
      <w:pPr/>
      <w:r>
        <w:rPr>
          <w:lang w:val="ne_NP" w:bidi="ne_NP"/>
        </w:rPr>
      </w:r>
      <w:r>
        <w:rPr>
          <w:lang w:val="ne_NP" w:bidi="ne_NP"/>
        </w:rPr>
        <w:t>अधिकारको अर्थ के हो भनेर देखाउन तपाईंले टोलीको दैनिक जीवनबाट एउटा उदाहरण दिन सक्नुहुन्छ। स्थानीय सरकार वा गाउँले जीवनको उदाहरण प्रयोग गर्न उपयोगी हुन सक्छ। सरकारी कर्मचारी केवल एक व्यक्ति मात्र हो। उससँग स्वविवेकले काम गर्न वा कुनैपनि कुरा लागू गर्न सक्ने शक्ति हुँदैन। यदि उहाँले नियमहरू लागू गर्ने प्रयास गर्नुहुन्छ भने पनि मानिसहरूले पालन गर्न वा नगर्न सक्छन्। तापनि, जब सरकारले उहाँलाई अधिकार दिन्छ, त्यसपछि उहाँले व्यवस्थाहरू कार्यान्वयन गर्न कार्य गर्न सक्नुहुन्छ।</w:t>
      </w:r>
    </w:p>
    <w:p>
      <w:pPr/>
      <w:r>
        <w:rPr>
          <w:lang w:val="ne_NP" w:bidi="ne_NP"/>
        </w:rPr>
      </w:r>
      <w:r>
        <w:rPr>
          <w:lang w:val="ne_NP" w:bidi="ne_NP"/>
        </w:rPr>
        <w:t>यस अडियोलाई यहाँ रोक्नुहोस् र सरकारी कामदारहरूले तपाईंको संस्कृतिमा कसरी अधिकार प्रयोग गर्छन् भनेर छलफल गर्नुहोस्। तपाईंले अधिकारको लागि कुन शब्द प्रयोग गर्नुहुन्छ भनेर ध्यान दिनुहोस्।</w:t>
      </w:r>
    </w:p>
    <w:p>
      <w:pPr/>
      <w:r>
        <w:rPr>
          <w:lang w:val="ne_NP" w:bidi="ne_NP"/>
        </w:rPr>
      </w:r>
      <w:r>
        <w:rPr>
          <w:lang w:val="ne_NP" w:bidi="ne_NP"/>
        </w:rPr>
        <w:t xml:space="preserve">येशूले भन्नुभयो कि परमेश्वरको राज्यका मानिसहरू ठूलो हुन चाहने नोकर हुनुपर्छ। </w:t>
      </w:r>
      <w:r>
        <w:rPr>
          <w:b/>
          <w:lang w:val="ne_NP" w:bidi="ne_NP"/>
        </w:rPr>
        <w:t>नोकर</w:t>
      </w:r>
      <w:r>
        <w:rPr>
          <w:lang w:val="ne_NP" w:bidi="ne_NP"/>
        </w:rPr>
        <w:t xml:space="preserve"> मूलतः आफ्नो मालिकलाई मद्दत गर्ने र तिनीहरूको आज्ञाहरू कार्यान्वयन गर्ने व्यक्ति थियो। त्यसपछि येशूले तिनीहरू दास जस्तै हुनुपर्छ भनेर भन्नुभयो। </w:t>
      </w:r>
      <w:r>
        <w:rPr>
          <w:b/>
          <w:lang w:val="ne_NP" w:bidi="ne_NP"/>
        </w:rPr>
        <w:t>दास</w:t>
      </w:r>
      <w:r>
        <w:rPr>
          <w:lang w:val="ne_NP" w:bidi="ne_NP"/>
        </w:rPr>
        <w:t xml:space="preserve"> भनेको अरुबाट पूर्ण रूपमा नियन्त्रित व्यक्ति हो। तपाईंले पहिले नोकर र दासको लागि प्रयोग गरेको शब्दहरू नै प्रयोग गर्नुहोस्। </w:t>
      </w:r>
      <w:r>
        <w:rPr>
          <w:lang w:val="ne_NP" w:bidi="ne_NP"/>
        </w:rPr>
        <w:t>नोकर</w:t>
      </w:r>
      <w:r>
        <w:rPr>
          <w:lang w:val="ne_NP" w:bidi="ne_NP"/>
        </w:rPr>
        <w:t xml:space="preserve"> र </w:t>
      </w:r>
      <w:r>
        <w:rPr>
          <w:lang w:val="ne_NP" w:bidi="ne_NP"/>
        </w:rPr>
        <w:t>दासको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आफूलाई फिरौतीको रूपमा दिनुभयो भनेर भन्नुभयो। </w:t>
      </w:r>
      <w:r>
        <w:rPr>
          <w:b/>
          <w:lang w:val="ne_NP" w:bidi="ne_NP"/>
        </w:rPr>
        <w:t>फिरौती</w:t>
      </w:r>
      <w:r>
        <w:rPr>
          <w:lang w:val="ne_NP" w:bidi="ne_NP"/>
        </w:rPr>
        <w:t xml:space="preserve"> भनेको मानिसहरूले दास वा युद्ध कैदीलाई स्वतन्त्र पार्न किन्ने पैसा हो। तिनीहरूले सामान्यतया कसैलाई मुक्त गर्न धेरै पैसा दिन्छन्। बाइबलमा जब मानिसहरू छुटकारा हुन्छन्, यसको अर्थ तिनीहरू व्यक्तिबाट छुट्छन वा छुटकारा पाउँछन् र तिनीहरूलाई कुनै न कुनै प्रकारको दासत्वबाट मुक्त गर्छन्।</w:t>
      </w:r>
    </w:p>
    <w:p>
      <w:pPr/>
      <w:r>
        <w:rPr>
          <w:lang w:val="ne_NP" w:bidi="ne_NP"/>
        </w:rPr>
      </w:r>
      <w:r>
        <w:rPr>
          <w:lang w:val="ne_NP" w:bidi="ne_NP"/>
        </w:rPr>
        <w:t xml:space="preserve">यहाँ रोक्नुहोस् र तपाईंले </w:t>
      </w:r>
      <w:r>
        <w:rPr>
          <w:b/>
          <w:lang w:val="ne_NP" w:bidi="ne_NP"/>
        </w:rPr>
        <w:t>फिरौतीको</w:t>
      </w:r>
      <w:r>
        <w:rPr>
          <w:lang w:val="ne_NP" w:bidi="ne_NP"/>
        </w:rPr>
        <w:t xml:space="preserve"> लागि कुन शब्द प्रयोग गर्नुहुनेछ भनेर छलफल गर्नुहोस्। </w:t>
      </w:r>
      <w:r>
        <w:rPr>
          <w:lang w:val="ne_NP" w:bidi="ne_NP"/>
        </w:rPr>
        <w:t>फिरौतीको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10:46–52</w:t>
      </w:r>
      <w:r>
        <w:rPr>
          <w:lang w:val="ne_NP" w:bidi="ne_NP"/>
        </w:rPr>
      </w:r>
    </w:p>
    <w:p>
      <w:pPr>
        <w:pStyle w:val="Heading3"/>
      </w:pPr>
      <w:r>
        <w:rPr>
          <w:lang w:val="ne_NP" w:bidi="ne_NP"/>
        </w:rPr>
        <w:t>Step 1</w:t>
      </w:r>
    </w:p>
    <w:p>
      <w:pPr/>
      <w:r>
        <w:rPr>
          <w:lang w:val="ne_NP" w:bidi="ne_NP"/>
        </w:rPr>
      </w:r>
      <w:r>
        <w:rPr>
          <w:lang w:val="ne_NP" w:bidi="ne_NP"/>
        </w:rPr>
        <w:t>यस चरणमा, मर्कूस</w:t>
      </w:r>
    </w:p>
    <w:p>
      <w:pPr/>
      <w:r>
        <w:rPr>
          <w:lang w:val="ne_NP" w:bidi="ne_NP"/>
        </w:rPr>
      </w:r>
      <w:r>
        <w:rPr>
          <w:lang w:val="ne_NP" w:bidi="ne_NP"/>
        </w:rPr>
        <w:t>सम्भव भएमा तीन फरक अनुवादहरूमा मर्कूस १०:४६–५२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१०:४६–५२ को श्रव्य संस्करण सुन्‍नुहोस्।</w:t>
      </w:r>
    </w:p>
    <w:p>
      <w:pPr/>
      <w:r>
        <w:rPr>
          <w:lang w:val="ne_NP" w:bidi="ne_NP"/>
        </w:rPr>
      </w:r>
      <w:r>
        <w:rPr>
          <w:lang w:val="ne_NP" w:bidi="ne_NP"/>
        </w:rPr>
        <w:t>येशू र उहाँका चेलाहरू उत्तरबाट यरूशलेमको राजधानी शहर तिर यात्रा गर्छन्।</w:t>
      </w:r>
    </w:p>
    <w:p>
      <w:pPr/>
      <w:r>
        <w:rPr>
          <w:lang w:val="ne_NP" w:bidi="ne_NP"/>
        </w:rPr>
      </w:r>
      <w:r>
        <w:rPr>
          <w:lang w:val="ne_NP" w:bidi="ne_NP"/>
        </w:rPr>
        <w:t xml:space="preserve">यहाँ रोक्नुहोस् र समूहमा येशूले यरूशलेम र यरीहो भएर लिनुभएको मार्गको नक्सा हेर्नुहोस्। अडियो रोक्‍नुहोस्। </w:t>
      </w:r>
    </w:p>
    <w:p>
      <w:pPr/>
      <w:r>
        <w:rPr>
          <w:lang w:val="ne_NP" w:bidi="ne_NP"/>
        </w:rPr>
      </w:r>
      <w:r>
        <w:rPr>
          <w:lang w:val="ne_NP" w:bidi="ne_NP"/>
        </w:rPr>
        <w:t>बाटोमा, येशूले आफ्ना चेलाहरूलाई भन्नुभयो कि उहाँलाई धोका दिइनेछ र यरूशलेममा अन्यायले मारिनेछ। यस्तो देखिन्छ कि उहाँका चेलाहरूले साँच्चै हुन लागेको कुराको महत्त्वमा विश्वास गरेन वा बुझेनन्। तिनीहरू विचलित छन्। हामी यो देख्छौं किनभने येशूले उहाँको मृत्युको बारेमा कुरा गर्नासाथै तिनीहरूले परमेश्वरको राज्यमा सबैभन्दा महत्त्वपूर्ण को हुनेछ भनेर सोध्छन्। चेलाहरू साँच्चै "आत्मिक रूपमा" अन्धो मानिसहरू थिए - येशूले गर्ने कुराहरूको तिनीहरूले ध्यान दिएनन्। यसको ठीक पछि, बार्तिमाईको यो कथा आउँछ।</w:t>
      </w:r>
    </w:p>
    <w:p>
      <w:pPr/>
      <w:r>
        <w:rPr>
          <w:lang w:val="ne_NP" w:bidi="ne_NP"/>
        </w:rPr>
      </w:r>
      <w:r>
        <w:rPr>
          <w:lang w:val="ne_NP" w:bidi="ne_NP"/>
        </w:rPr>
        <w:t>अगमवक्ता यशैयाले यहूदी मानिसहरूले उहाँलाई आउने प्रतिज्ञा गरिएको मुक्तिदाता वा मसीहको बारेमा कुरा गरे। यशैयाले भने, "उहाँ आउँदा, उहाँले अन्धो को आँखा खोलिदिनुहुनेछ र बहिराहरूको कान खोल्नुहुनेछ। जब अगमवक्ता यशैयाले मानिसहरू अन्धो र बहिरा भएको कुरा गर्छन्, उहाँले शारीरिक समस्याहरूको बारेमा मात्र होइन बरू आत्मिक समस्याहरूको बारेमा पनि कुरा गर्नुहुन्छ। उहाँले भन्दै हुनुहुन्छ कि केही मानिसहरूले परमेश्वरको सत्य देख्दैनन् वा परमेश्वरको सत्य सुन्दैनन। प्रतिज्ञा गरिएको मुक्तिदाताले शारीरिक अन्धो र बहिरा र आध्यात्मिक अन्धो र बहिरा दुबै निको पार्नेछ।</w:t>
      </w:r>
    </w:p>
    <w:p>
      <w:pPr/>
      <w:r>
        <w:rPr>
          <w:lang w:val="ne_NP" w:bidi="ne_NP"/>
        </w:rPr>
      </w:r>
      <w:r>
        <w:rPr>
          <w:lang w:val="ne_NP" w:bidi="ne_NP"/>
        </w:rPr>
        <w:t>राजा दाऊद यहूदी मानिसहरूको लागि महत्त्वपूर्ण राजा थिए। प्रतिज्ञा गरिएको मुक्तिदाता राजा दाऊदको पुर्खाको हुनेछ भनेर मानिसहरूलाई थाहा थियो। कसैलाई "दाऊदको छोरा" वा "दाऊदको सन्तान" भनेर उल्लेख गर्नुले त्यो व्यक्तिप्रति आदर देखाउँछ र त्यो व्यक्तिमा आउने प्रतिज्ञा गरिएको मुक्तिदाताको जस्तै शक्तिहरू छन् भन्ने स्वीकार गर्छ।</w:t>
      </w:r>
    </w:p>
    <w:p>
      <w:pPr/>
      <w:r>
        <w:rPr>
          <w:lang w:val="ne_NP" w:bidi="ne_NP"/>
        </w:rPr>
      </w:r>
      <w:r>
        <w:rPr>
          <w:lang w:val="ne_NP" w:bidi="ne_NP"/>
        </w:rPr>
        <w:t>येशूले आफू धेरै तरिकाले प्रतिज्ञा गरिएको मुक्तिदाता हुँ भनेर देखाउनुहुन्छ। उहाँले मानिसहरूको आँखा र कान शारीरिक र आध्यात्मिक रूपमा निको पार्ने प्रतिज्ञा पूरा गर्नुहुन्छ। यो कथा ती समयका मध्ये एक हो।</w:t>
      </w:r>
    </w:p>
    <w:p>
      <w:pPr/>
      <w:r>
        <w:rPr>
          <w:lang w:val="ne_NP" w:bidi="ne_NP"/>
        </w:rPr>
      </w:r>
      <w:r>
        <w:rPr>
          <w:lang w:val="ne_NP" w:bidi="ne_NP"/>
        </w:rPr>
        <w:t>येशू र उहाँका चेलाहरूले यरूशलेममा जान यरीहो भएर यात्रा गर्नुपर्थ्यो। तिनीहरूले शहर छोड्दै गर्दा, बार्तिमाई वा तिमाईको छोरा नाम गरेको अन्धो मानिस सडकको छेउमा बसेर उहाँलाई सामान्यतया अरू मानिसहरूले गर्ने जस्तै भीख मागे। यरीहो व्यापारिक शहर थियो, भिखारीहरूको लागि शहरको गेट बाहिर बस्ने र मानिसहरूलाई पैसा माग्ने रणनीतिक ठाउँ थियो।</w:t>
      </w:r>
    </w:p>
    <w:p>
      <w:pPr/>
      <w:r>
        <w:rPr>
          <w:lang w:val="ne_NP" w:bidi="ne_NP"/>
        </w:rPr>
      </w:r>
      <w:r>
        <w:rPr>
          <w:lang w:val="ne_NP" w:bidi="ne_NP"/>
        </w:rPr>
        <w:t xml:space="preserve">यहाँ रोक्नुहोस् र समूहमा यो प्रश्नको छलफल गर्नुहोस्: तपाईंको संस्कृतिमा अन्धो वा बहिरा वा अन्य अपाङ्गता भएका मानिसहरूलाई कसरी हेरिन्छ र व्यवहार गरिन्छ? बाइबलमा अन्धो मानिसहरूलाई व्यवहार गर्ने तरीका भन्दा यो कसरी फरक छ? अडियो रोक्‍नुहोस्। </w:t>
      </w:r>
    </w:p>
    <w:p>
      <w:pPr/>
      <w:r>
        <w:rPr>
          <w:lang w:val="ne_NP" w:bidi="ne_NP"/>
        </w:rPr>
      </w:r>
      <w:r>
        <w:rPr>
          <w:lang w:val="ne_NP" w:bidi="ne_NP"/>
        </w:rPr>
        <w:t>बार्तिमाई शारीरिक रूपमा अन्धो थिए, तर उ आध्यात्मिक रूपमा अन्धो थिएनन् भन्ने देखिन्थ्यो। बार्तिमाईले येशू को हो भन्ने महत्त्व बुझेको जस्तो देखिन्थ्यो। कथाका धेरै संकेतहरूबाट हामीलाई यो थाहा हुन्छ। तिनिहरूलाई तपाइले याद गर्नुहुन्छ कि हुँदैन, हेर्नुहोस्। पहिला, हामीलाई अन्धो मानिसको नाम थाहा छ, जुन निको पार्ने कथाहरूमा असामान्य हुन्छ। उहाँले येशूलाई आदर गर्नुहुन्छ र येशूले उहाँलाई निको पार्न सक्नुहुन्छ भनेर विश्वास गर्नुभएको देखाउन "दाऊदको छोरा" र "मालिक" कोलागि विशेष उपाधि हिब्रू शब्द (रब्बोनी) भनेर संवोधन गरेको हामीलाई थाहा छ। बार्तिमाईले मानिसहरूले उहाँलाई निराश पार्ने बेला पनि येशूलाई पुकारेर उहाँकहाँ जान प्रयास गर्थे।</w:t>
      </w:r>
    </w:p>
    <w:p>
      <w:pPr/>
      <w:r>
        <w:rPr>
          <w:lang w:val="ne_NP" w:bidi="ne_NP"/>
        </w:rPr>
      </w:r>
      <w:r>
        <w:rPr>
          <w:lang w:val="ne_NP" w:bidi="ne_NP"/>
        </w:rPr>
        <w:t>यो सम्भव छ कि बार्तिमाईले पहिलो पटक येशूलाई पुकारेको कुरा येशूले सुन्नुभएन। जेभएपनि, येशूले बार्तिमाईलाई जवाफ दिनुहुन्छ किनभने बार्तिमाईले झन् झन् "दाऊदको छोरा, ममाथि दया गर्नुहोस्!" भनेर कराउँछन्। बार्तिमाईलाई येशूकहाँ आउन बोलाउन भन्नुभएको बेला येशू केही टाढा हुनुपर्छ। जब मानिसहरूले बार्तिमाईलाई बोलाए, तिनीहरूले उसलाई सहास गर्न भने, येशूले उहाँलाई बोलाउनु भएकोमा खुसी हुन भने। बार्तिमाईले आफ्नो लुगा फ्याँके, उफ्रेर येशूकहाँ गए। येशूले बार्तिमाईलाई सोध्नुहुन्छ, "मैले तिम्रोलागि लागि के गरेको चाहन्छौ?" येशूले प्राय: आफूले निको पार्ने मानिसहरूसँग यस्तो कुराकानी गर्नुहुन्छ। येशूले व्यक्तिसँगको साँचो सम्बन्ध चाहनुहुन्छ, र तिनीहरूलाई येशूले मात्र निको पार्न सक्नुहुन्छ भनेर तिनीहरूले बुझेको छन भन्नेकुरा उहाँ जान्न चाहनुहुन्छ। बार्तिमाईले येशूलाई उहाँमा विश्वास गर्छन् भनेर देखाउँछन्। बार्तिमाईले येशूलाई "रब्बोनी" भनेर बोलाउँछन् र येशूलाई आफू हेर्न चाहन्छ भनेर बताउँछन्। उहाँको विश्वासले उसलाई निको पारेको छ भनेर येशूले बार्तिमाईलाई भन्नुहुन्छ। बार्तिमाईले येशूलाई "दाऊदको छोरा" भनेर बोलाएर आफ्नो विश्वास देखाए, जुन आउने मसीहको उपाधि थियो र येशूलाई निको पार्न अनुरोध गरे।</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१०:४६–५२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येशू यरीहोबाट बाहिर निस्कने बाटोमा हुनुहुन्छ। बार्तिमाईले येशूको लागि कराउँछन् तर भीडले उनलाई चुप लगाईरहेका छन्।</w:t>
      </w:r>
    </w:p>
    <w:p>
      <w:pPr/>
      <w:r>
        <w:rPr>
          <w:lang w:val="ne_NP" w:bidi="ne_NP"/>
        </w:rPr>
      </w:r>
      <w:r>
        <w:rPr>
          <w:b/>
          <w:lang w:val="ne_NP" w:bidi="ne_NP"/>
        </w:rPr>
        <w:t>दोस्रो दृश्यमा:</w:t>
      </w:r>
      <w:r>
        <w:rPr>
          <w:lang w:val="ne_NP" w:bidi="ne_NP"/>
        </w:rPr>
        <w:t xml:space="preserve"> येशूले त्यो मानिसलाई आफुकहाँ ल्याउन बोलाउनुहुन्छ। बार्तिमाईले आफ्नो लुगा छेउमा फ्याँक्छन् र छिट्टै येशूकहाँ जान्छन्। येशूले बार्तिमाईलाई के चाहन्छौ भनेर सोध्नुहुन्छ, र बार्तिमाईले आफू फेरि हेर्न चाहन्छ भनेर जवाफ दिन्छन्।</w:t>
      </w:r>
    </w:p>
    <w:p>
      <w:pPr/>
      <w:r>
        <w:rPr>
          <w:lang w:val="ne_NP" w:bidi="ne_NP"/>
        </w:rPr>
      </w:r>
      <w:r>
        <w:rPr>
          <w:b/>
          <w:lang w:val="ne_NP" w:bidi="ne_NP"/>
        </w:rPr>
        <w:t>तेस्रो दृश्यमा:</w:t>
      </w:r>
      <w:r>
        <w:rPr>
          <w:lang w:val="ne_NP" w:bidi="ne_NP"/>
        </w:rPr>
        <w:t xml:space="preserve"> येशूले बार्तिमाईलाई निको पार्नुहुन्छ र उसलाई आफ्नो बाटोमा जान भन्नुहुन्छ। तर बार्तिमाईले येशूलाई पछ्याउँछन्।</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बार्तिमाई</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समूहमा, खण्डको सेटिङका यी भागहरूमा ध्यान दिनुहोस्: पहिलो दृश्य यरीहोको हो।</w:t>
      </w:r>
    </w:p>
    <w:p>
      <w:pPr/>
      <w:r>
        <w:rPr>
          <w:lang w:val="ne_NP" w:bidi="ne_NP"/>
        </w:rPr>
      </w:r>
      <w:r>
        <w:rPr>
          <w:lang w:val="ne_NP" w:bidi="ne_NP"/>
        </w:rPr>
        <w:t xml:space="preserve">रोक्नुहोस् र समूहमा येशूले गालीलबाट यरीहो भएर यरूशलेम जाने मार्गको नक्सा हेर्नुहोस्। अडियो रोक्‍नुहोस्। </w:t>
      </w:r>
    </w:p>
    <w:p>
      <w:pPr/>
      <w:r>
        <w:rPr>
          <w:lang w:val="ne_NP" w:bidi="ne_NP"/>
        </w:rPr>
      </w:r>
      <w:r>
        <w:rPr>
          <w:lang w:val="ne_NP" w:bidi="ne_NP"/>
        </w:rPr>
        <w:t>उनिहरू यर्दन नदिको बाटो हुँदै तलतिर यात्रा गरेर यरीहोमा बसे र त्यसपछि यरूशलेममा तर्फ अघि बढे। यो मार्ग गालीलको क्षेत्रमा बसोबास गर्ने यहूदी मानिसहरूको लागि यरूशलेममा यात्रा गर्ने मुख्य मार्ग थियो। विशेष गरी यहूदीको निस्तारको चाड नजिकिदै गर्दा बाटो भीडभाड भएको र राम्रो यात्रा हुने थियो। बार्तिमाई जस्तो भिखारीलाई भिख माग्नकोलागि उपयक्त समय र आदर्श ठाउँ हुन्थ्यो।</w:t>
      </w:r>
    </w:p>
    <w:p>
      <w:pPr/>
      <w:r>
        <w:rPr>
          <w:lang w:val="ne_NP" w:bidi="ne_NP"/>
        </w:rPr>
      </w:r>
      <w:r>
        <w:rPr>
          <w:lang w:val="ne_NP" w:bidi="ne_NP"/>
        </w:rPr>
        <w:t>येशूले यरीहो छोडेर आफ्ना चेलाहरूसँग यरूशलेममा यात्रा गर्दा बार्तिमाईलाई भेट्नुहुन्छ। येशूले यरीहोमा रात बिताउनु भएको छ भनेर हामी अन्य खण्डहरूबाट जान्छौं। बाटो खतरनाक भएकोले येशूले बिहान छिट्टै निस्कन चाहन्थे। यो समयमा, यरूशलेममा पनि यात्रा गर्ने मानिसहरूको भीड हुन्थ्यो। बाटोमा भिखारीहरूको भीड भएको हुन सक्छ।</w:t>
      </w:r>
    </w:p>
    <w:p>
      <w:pPr/>
      <w:r>
        <w:rPr>
          <w:lang w:val="ne_NP" w:bidi="ne_NP"/>
        </w:rPr>
      </w:r>
      <w:r>
        <w:rPr>
          <w:lang w:val="ne_NP" w:bidi="ne_NP"/>
        </w:rPr>
        <w:t>येशूले भीडमा कुरा गर्नुहुन्छ। उहाँ सम्भवतः आफ्ना चेलाहरूसँग कुरा गर्दै हुनुहुन्छ, तापनि कथामा तिनिहरूको पहिचान गरिएको छैन्। बार्तिमाई आफ्नो बाहिरी लुगा लिएर सायद आफ्नो अगाडि खुट्टा नजिक राखेर भिक्षा सङ्कलन गर्न बसेका थिए। उहाँ अन्धो भएकोले सिक्काको छामेर महसुस गर्न सक्ने भएकोले यो उनको लागि विशेष गरी महत्त्वपूर्ण थियो। जब येशूले बार्तिमाईलाई आउ भन्नुहुन्छ, तब उ लुगा फ्याँकेर तुरुन्तै आउँछ।</w:t>
      </w:r>
    </w:p>
    <w:p>
      <w:pPr/>
      <w:r>
        <w:rPr>
          <w:lang w:val="ne_NP" w:bidi="ne_NP"/>
        </w:rPr>
      </w:r>
      <w:r>
        <w:rPr>
          <w:lang w:val="ne_NP" w:bidi="ne_NP"/>
        </w:rPr>
        <w:t>तब येशूले बार्तिमाईलाई सोध्नुहुन्छ, "मैले तिम्रो लागि के गरेको चाहन्छौ?" येशूका चेलाहरू र केही छिमेकीहरू येशू र बार्तिमाईको वरिपरि जम्मा भएका छन् र अन्य यात्रीहरू आफ्नो बाटोतिर लाग्छन्। बार्तिमाईले आफू हेर्न चाहन्छु भनेर जवाफ दिन्छन्। येशू बोल्नुहुन्छ र बार्तिमाई निको हुन्छ, त्यसपछि बार्तिमाईले बाटोमा येशूलाई पछ्याउने छनोट गर्छन्।</w:t>
      </w:r>
    </w:p>
    <w:p>
      <w:pPr/>
      <w:r>
        <w:rPr>
          <w:lang w:val="ne_NP" w:bidi="ne_NP"/>
        </w:rPr>
      </w:r>
      <w:r>
        <w:rPr>
          <w:lang w:val="ne_NP" w:bidi="ne_NP"/>
        </w:rPr>
        <w:t>मूल भाषामा, यो कथा द्रुत कार्यले भरिएको छ, जस्तै "त्यो मानिसले तुरुन्तै देख्न सक्थ्यो" भनेर भन्छ। बार्तिमाईले येशू को हो भनेर अलि अलि बुझ्छन् र मद्दत माग्छन्, येशूले उसलाई बोलाउनुहुन्छ र आउँछ। बार्तिमाईले निको पार्न अनुरोध गर्छन् र उसले यो प्राप्त गर्छ। त्यसपछि बार्तिमाई येशूलाई पछ्याउँछन्। यी घटनाहरू द्रुत रूपमा एक पछि अर्को हुन्छ।</w:t>
      </w:r>
    </w:p>
    <w:p>
      <w:pPr/>
      <w:r>
        <w:rPr>
          <w:lang w:val="ne_NP" w:bidi="ne_NP"/>
        </w:rPr>
      </w:r>
      <w:r>
        <w:rPr>
          <w:lang w:val="ne_NP" w:bidi="ne_NP"/>
        </w:rPr>
        <w:t xml:space="preserve">यहाँ रोक्नुहोस् र समूहमा यो प्रश्नको छलफल गर्नुहोस्: तपाईंको संस्कृतिमा छिट्टै भइरहेको कुराहरूको बारेमा तपाईं कसरी कुरा गर्नुहुन्छ? यस कथामा द्रुत कार्य कसरी देखाउने?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१०:४६–५२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तीन दृश्यहरू छन्।</w:t>
      </w:r>
    </w:p>
    <w:p>
      <w:pPr/>
      <w:r>
        <w:rPr>
          <w:lang w:val="ne_NP" w:bidi="ne_NP"/>
        </w:rPr>
      </w:r>
      <w:r>
        <w:rPr>
          <w:lang w:val="ne_NP" w:bidi="ne_NP"/>
        </w:rPr>
        <w:t>यस खण्डका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चेलाहरू</w:t>
      </w:r>
    </w:p>
    <w:p>
      <w:pPr>
        <w:pStyle w:val="ListBullet"/>
        <w:spacing w:line="240" w:lineRule="auto"/>
        <w:ind w:left="720"/>
      </w:pPr>
      <w:r>
        <w:rPr>
          <w:lang w:val="ne_NP" w:bidi="ne_NP"/>
        </w:rPr>
      </w:r>
      <w:r>
        <w:rPr>
          <w:lang w:val="ne_NP" w:bidi="ne_NP"/>
        </w:rPr>
        <w:t>बार्तिमाई</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यरीहोबाट यरूशलेममा यात्रा गर्दा बार्तिमाई नाम गरेको भिखारीले उहाँलाई बोलाउँछ। भीडले बार्तिमाईलाई हप्काउँछन्।</w:t>
      </w:r>
    </w:p>
    <w:p>
      <w:pPr/>
      <w:r>
        <w:rPr>
          <w:lang w:val="ne_NP" w:bidi="ne_NP"/>
        </w:rPr>
      </w:r>
      <w:r>
        <w:rPr>
          <w:lang w:val="ne_NP" w:bidi="ne_NP"/>
        </w:rPr>
        <w:t>नाटकलाई केहि छिन रोक्नुहोस। भीडको भूमिका खेल्ने कलाकारहरूलाई सोध्नुहोस्, "बार्तिमाई प्रति तपाईंले कस्तो महसुस गर्दै हुनुहुन्छ वा के सोचिरहनु भएको छ?" त्यो व्यक्तिले यस्तो जवाफ दिन सक्छ, "ऊ भिखारी हो र चुप रहनु पर्छ" वा "बार्तिमाई हामीबाट ध्यान खिचिरहेका छन् भनेर रिसाएको छु" वा "हामीले उसलाई बारम्बार देखेका छौं" वा "उहाँ येशूसँग कुरा गर्न अयोग्य छ" वा "बार्तिमाईको जिद्दी र उसले येशूलाई मसीहको उपाधिहरू प्रयोग गरेकोमा हामी रिसाएका छौं। बार्तिमाईको भूमिका खेल्ने कलाकारलाई सोध्नुहोस्, "तपाईं के महसुस गर्दै हुनुहुन्छ वा के सोचिरहनु भएको छ? भीडले तिमीलाई कस्तो प्रभाव पार्छ?" त्यो व्यक्तिले यस्तो जवाफ दिन सक्छ, "म हताश छु" वा "म भीडलाई वेवास्ता गर्छु, येशूको ध्यान खिच्न मात्र ध्यान दिन्छु। नाटकलाई जारी राख्नुहोस्।</w:t>
      </w:r>
    </w:p>
    <w:p>
      <w:pPr/>
      <w:r>
        <w:rPr>
          <w:lang w:val="ne_NP" w:bidi="ne_NP"/>
        </w:rPr>
      </w:r>
      <w:r>
        <w:rPr>
          <w:lang w:val="ne_NP" w:bidi="ne_NP"/>
        </w:rPr>
        <w:t>बार्तिमाई येशूलाई हेरर अझै कराउँछन्। येशू रोकिनु हुन्छ र बार्तिमाईलाई बोलाउन भन्नुहुन्छ। येशूले उसलाई बोलाउनु भएको छ भनेर बार्तिमाईलाई खुसी हुन मानिसहरूले प्रोत्साहन दिन्छन्। बार्तिमाईले आफ्नो लुगा फ्याँक्छन्। बार्तिमाईको यो पैसा सङ्कलन गर्ने तरिका भएकोले उनि बस्दा त्यो लुगा उनको अगाडि वा सायद खुट्टा माथि हुनुपर्छ।</w:t>
      </w:r>
    </w:p>
    <w:p>
      <w:pPr/>
      <w:r>
        <w:rPr>
          <w:lang w:val="ne_NP" w:bidi="ne_NP"/>
        </w:rPr>
      </w:r>
      <w:r>
        <w:rPr>
          <w:lang w:val="ne_NP" w:bidi="ne_NP"/>
        </w:rPr>
        <w:t>नाटकलाई केहि छिन रोक्नुहोस। बार्तिमाईको भूमिका खेल्ने कलाकारलाई सोध्नुहोस्, "येशूले तिमीलाई बोलाउनु भएको छ भनेर सुनेर तपाईं के महसुस गर्नुहुन्छ वा के सोचिरहनु हुन्छ? तपाईं कस्तो प्रतिक्रिया गर्नुहुन्छ?" त्यो व्यक्तिले यस्तो जवाफ दिन सक्छ, "म उत्साहित छु, आनन्दित छु र आशा गर्छु" वा "म तुरुन्तै बिना हिचकिचाहट उठेर येशूकहाँ पुग्न मेरो बाटोमा भएको हरेक बाधा छिट्टै पन्छाउँछु। त्यसपछि बार्तिमाईको भूमिका खेल्ने कलाकारलाई सोध्नुहोस्, "यदि तिमी अन्धो भएर तिमी कसरी येशू तिर जान सक्थ्यौ?" त्यो व्यक्तिले यस्तो जवाफ दिन सक्छ, "मलाई बाटो थाहा थियो" वा "म उहाँको आवाज तिर हिंडे" वा "कसैले मलाई सही दिशामा डोर्यायो। नाटकलाई जारी राख्नुहोस्।</w:t>
      </w:r>
    </w:p>
    <w:p>
      <w:pPr/>
      <w:r>
        <w:rPr>
          <w:lang w:val="ne_NP" w:bidi="ne_NP"/>
        </w:rPr>
      </w:r>
      <w:r>
        <w:rPr>
          <w:lang w:val="ne_NP" w:bidi="ne_NP"/>
        </w:rPr>
        <w:t>येशूले बार्तिमाईलाई उसको लागि के गर्न सक्नुहुन्छ भनेर सोध्नुहुन्छ। बार्तिमाईले आफ्नो शारीरिक दृष्टि पुनर्स्थापित गर्न अनुरोध गर्छन्। येशूले बार्तिमाईलाई निको पार्नुहुन्छ। बार्तिमाईले येशूलाई पछ्याउन थाल्छन्।</w:t>
      </w:r>
    </w:p>
    <w:p>
      <w:pPr/>
      <w:r>
        <w:rPr>
          <w:lang w:val="ne_NP" w:bidi="ne_NP"/>
        </w:rPr>
      </w:r>
      <w:r>
        <w:rPr>
          <w:lang w:val="ne_NP" w:bidi="ne_NP"/>
        </w:rPr>
        <w:t xml:space="preserve">नाटकलाई केहि छिन रोक्नुहोस। बार्तिमाईको भूमिका खेल्ने कलाकारलाई सोध्नुहोस्, "तपाईं के महसुस गर्दै हुनुहुन्छ वा के सोचिरहनु भएको छ?" त्यो व्यक्तिले यस्तो जवाफ दिन सक्छ, "म </w:t>
      </w:r>
      <w:r>
        <w:rPr>
          <w:b/>
          <w:lang w:val="ne_NP" w:bidi="ne_NP"/>
        </w:rPr>
        <w:t>देख्न सक्छु</w:t>
      </w:r>
      <w:r>
        <w:rPr>
          <w:lang w:val="ne_NP" w:bidi="ne_NP"/>
        </w:rPr>
        <w:t>! म यसलाई विश्वास गर्न सक्दिन!" वा "सबै कुरा हेर्न सक्छु भनेर म धेरै उत्साहित छु! म कसरी येशूलाई पछ्याउन सक्दिनथे?"</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१०:४६–५२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येशूले यरीहो छोडेर यरूशलेम जाने बाटोतिर जाँदै हुनुहुन्छ। उहाँका </w:t>
      </w:r>
      <w:r>
        <w:rPr>
          <w:b/>
          <w:lang w:val="ne_NP" w:bidi="ne_NP"/>
        </w:rPr>
        <w:t>चेलाहरू</w:t>
      </w:r>
      <w:r>
        <w:rPr>
          <w:lang w:val="ne_NP" w:bidi="ne_NP"/>
        </w:rPr>
        <w:t xml:space="preserve"> र ठूलो भीडले येशूलाई पछ्याउँछन्। तिनीहरू जाँदै गर्दा, बार्तिमाई नाम गरेको अन्धो भिखारीले </w:t>
      </w:r>
      <w:r>
        <w:rPr>
          <w:b/>
          <w:lang w:val="ne_NP" w:bidi="ne_NP"/>
        </w:rPr>
        <w:t>नासरतका</w:t>
      </w:r>
      <w:r>
        <w:rPr>
          <w:lang w:val="ne_NP" w:bidi="ne_NP"/>
        </w:rPr>
        <w:t xml:space="preserve"> येशू हिंड्दै हुनुहुन्छ भनेर सुन्छन्। बार्तिमाईले येशूलाई "येशू, </w:t>
      </w:r>
      <w:r>
        <w:rPr>
          <w:b/>
          <w:lang w:val="ne_NP" w:bidi="ne_NP"/>
        </w:rPr>
        <w:t>दाऊदको छोरा</w:t>
      </w:r>
      <w:r>
        <w:rPr>
          <w:lang w:val="ne_NP" w:bidi="ne_NP"/>
        </w:rPr>
        <w:t xml:space="preserve"> ममाथि दया गर्नुहोस्" भनेर बोलाउँछन्। चेलाहरू येशूका सबैभन्दा नजिकको बार्‌ह अनुयायीहरू हुन्। नासरत गालीलको क्षेत्रको शहर हो, जहाँबाट येशू आउनुभो। यसलाई महत्त्वपूर्ण शहर मानिन्थ्यो। दाऊदको छोरा प्रतिज्ञा गरिएको मुक्तिदाताको लागि प्रयोग हुने उपाधि थियो। तपाईंले अघिल्लो खण्डहरूमा चेलाहरू र नासरतको लागि प्रयोग गरेको शब्दहरू नै प्रयोग गर्नुहोस्। </w:t>
      </w:r>
      <w:r>
        <w:rPr>
          <w:b/>
          <w:lang w:val="ne_NP" w:bidi="ne_NP"/>
        </w:rPr>
        <w:t>चेलाहरू</w:t>
      </w:r>
      <w:r>
        <w:rPr>
          <w:lang w:val="ne_NP" w:bidi="ne_NP"/>
        </w:rPr>
        <w:t xml:space="preserve"> र </w:t>
      </w:r>
      <w:r>
        <w:rPr>
          <w:b/>
          <w:lang w:val="ne_NP" w:bidi="ne_NP"/>
        </w:rPr>
        <w:t>नासरतको</w:t>
      </w:r>
      <w:r>
        <w:rPr>
          <w:lang w:val="ne_NP" w:bidi="ne_NP"/>
        </w:rPr>
        <w:t xml:space="preserve"> बारेमा थप जानकारीको लागि मुख्य शब्दावली हेर्नुहोस्।</w:t>
      </w:r>
    </w:p>
    <w:p>
      <w:pPr/>
      <w:r>
        <w:rPr>
          <w:lang w:val="ne_NP" w:bidi="ne_NP"/>
        </w:rPr>
      </w:r>
      <w:r>
        <w:rPr>
          <w:lang w:val="ne_NP" w:bidi="ne_NP"/>
        </w:rPr>
        <w:t xml:space="preserve">यहाँ रोक्नुहोस् र समूहमा छलफल गर्नुहोस् कि तपाईंले </w:t>
      </w:r>
      <w:r>
        <w:rPr>
          <w:b/>
          <w:lang w:val="ne_NP" w:bidi="ne_NP"/>
        </w:rPr>
        <w:t>दाऊदको छोराको</w:t>
      </w:r>
      <w:r>
        <w:rPr>
          <w:lang w:val="ne_NP" w:bidi="ne_NP"/>
        </w:rPr>
        <w:t xml:space="preserve"> लागि कुन शब्द वा वाक्यांश प्रयोग गर्नुहुनेछ। थप जानकारीको लागि मुख्य शब्दावलीमा </w:t>
      </w:r>
      <w:r>
        <w:rPr>
          <w:b/>
          <w:lang w:val="ne_NP" w:bidi="ne_NP"/>
        </w:rPr>
        <w:t>दाऊदको छोरा</w:t>
      </w:r>
      <w:r>
        <w:rPr>
          <w:lang w:val="ne_NP" w:bidi="ne_NP"/>
        </w:rPr>
        <w:t xml:space="preserve"> हेर्नुहोस्। अडियो रोक्‍नुहोस्। </w:t>
      </w:r>
    </w:p>
    <w:p>
      <w:pPr/>
      <w:r>
        <w:rPr>
          <w:lang w:val="ne_NP" w:bidi="ne_NP"/>
        </w:rPr>
      </w:r>
      <w:r>
        <w:rPr>
          <w:b/>
          <w:lang w:val="ne_NP" w:bidi="ne_NP"/>
        </w:rPr>
        <w:t>दयाको</w:t>
      </w:r>
      <w:r>
        <w:rPr>
          <w:lang w:val="ne_NP" w:bidi="ne_NP"/>
        </w:rPr>
        <w:t xml:space="preserve"> अर्थ कष्ट भोग्नेहरूप्रति दया देखाउनु हो। भजनमा, लेखकले सामान्यतया परमेश्वरलाई दया माग्न अनुरोध गर्छन्। बार्तिमाईले येशूलाई सामान्य रूपमा परमेश्वरलाई सोध्ने कुरा सोध्छन्। उसलाई दया गर्ने येशूसँग परमेश्वरको त्यो शक्ति छ भनेर उसले सोच्नु पर्छ। तपाईंले अघिल्लो खण्डहरूमा दयाको लागि प्रयोग गरेको शब्द नै प्रयोग गर्नुहोस्। </w:t>
      </w:r>
      <w:r>
        <w:rPr>
          <w:b/>
          <w:lang w:val="ne_NP" w:bidi="ne_NP"/>
        </w:rPr>
        <w:t>दयाको</w:t>
      </w:r>
      <w:r>
        <w:rPr>
          <w:lang w:val="ne_NP" w:bidi="ne_NP"/>
        </w:rPr>
        <w:t xml:space="preserve"> बारेमा थप जानकारीको लागि मुख्य शब्दावली हेर्नुहोस्।</w:t>
      </w:r>
    </w:p>
    <w:p>
      <w:pPr/>
      <w:r>
        <w:rPr>
          <w:lang w:val="ne_NP" w:bidi="ne_NP"/>
        </w:rPr>
      </w:r>
      <w:r>
        <w:rPr>
          <w:lang w:val="ne_NP" w:bidi="ne_NP"/>
        </w:rPr>
        <w:t xml:space="preserve">भीडले बार्तिमाईलाई हप्काए वा उसलाई चुप रहन भने। बार्तिमाई अझ ठूलो स्वरमा कराउँथे। बार्तिमाईलाई येशूकहाँ आउन भन्नु भनेर येशूले भीडलाई भन्नुहुन्छ। भीडले बार्तिमाईलाई "साहस गर" भनेर भन्छन्। </w:t>
      </w:r>
      <w:r>
        <w:rPr>
          <w:b/>
          <w:lang w:val="ne_NP" w:bidi="ne_NP"/>
        </w:rPr>
        <w:t>साहस गर</w:t>
      </w:r>
      <w:r>
        <w:rPr>
          <w:lang w:val="ne_NP" w:bidi="ne_NP"/>
        </w:rPr>
        <w:t xml:space="preserve"> भनेको कसैलाई अझ खुसी महसुस गर्न प्रोत्साहन दिने तरिका हो।</w:t>
      </w:r>
    </w:p>
    <w:p>
      <w:pPr/>
      <w:r>
        <w:rPr>
          <w:lang w:val="ne_NP" w:bidi="ne_NP"/>
        </w:rPr>
      </w:r>
      <w:r>
        <w:rPr>
          <w:lang w:val="ne_NP" w:bidi="ne_NP"/>
        </w:rPr>
        <w:t xml:space="preserve">यहाँ रोक्नुहोस् र समूहमा छलफल गर्नुहोस्: तपाईंको भाषामा यो भन्ने उपयुक्त र प्राकृतिक तरिका पत्ता लगाउनुहोस्। अडियो रोक्‍नुहोस्। </w:t>
      </w:r>
    </w:p>
    <w:p>
      <w:pPr/>
      <w:r>
        <w:rPr>
          <w:lang w:val="ne_NP" w:bidi="ne_NP"/>
        </w:rPr>
      </w:r>
      <w:r>
        <w:rPr>
          <w:lang w:val="ne_NP" w:bidi="ne_NP"/>
        </w:rPr>
        <w:t xml:space="preserve">बार्तिमाई आफ्नो </w:t>
      </w:r>
      <w:r>
        <w:rPr>
          <w:b/>
          <w:lang w:val="ne_NP" w:bidi="ne_NP"/>
        </w:rPr>
        <w:t>ब</w:t>
      </w:r>
      <w:r>
        <w:rPr>
          <w:lang w:val="ne_NP" w:bidi="ne_NP"/>
        </w:rPr>
        <w:t xml:space="preserve">ाहिरी लुगा, आफ्नो लुगा वा </w:t>
      </w:r>
      <w:r>
        <w:rPr>
          <w:b/>
          <w:lang w:val="ne_NP" w:bidi="ne_NP"/>
        </w:rPr>
        <w:t>कोट</w:t>
      </w:r>
      <w:r>
        <w:rPr>
          <w:lang w:val="ne_NP" w:bidi="ne_NP"/>
        </w:rPr>
        <w:t xml:space="preserve"> लिएर सायद आफ्नो अगाडि खुट्टा नजिक राखेर भेटी सङ्कलन गर्न बसेका थिए। उहाँ अन्धो भएकोले सिक्काको छामेर महसुस गर्न सक्ने भएकोले यो उनको लागि विशेष गरी महत्त्वपूर्ण थियो। जब येशूले बार्तिमाईलाई आउ भनेर भन्नुहुन्छ, उहाँले लुगा फ्याँक्नुहुन्छ र तुरुन्तै आउँनुहुन्छ। लुगा तिनीहरूको लुगा माथि लगाउने लामो लुगा थियो। तपाईंले अघिल्लो खण्डहरूमा लुगा लगाउन प्रयोग गरेको शब्द नै प्रयोग गर्नुहोस्।</w:t>
      </w:r>
    </w:p>
    <w:p>
      <w:pPr/>
      <w:r>
        <w:rPr>
          <w:lang w:val="ne_NP" w:bidi="ne_NP"/>
        </w:rPr>
      </w:r>
      <w:r>
        <w:rPr>
          <w:lang w:val="ne_NP" w:bidi="ne_NP"/>
        </w:rPr>
        <w:t xml:space="preserve">यहाँ रोक्नुहोस् र लुगाको तस्वीर देखाउनुहोस्। </w:t>
      </w:r>
      <w:r>
        <w:rPr>
          <w:b/>
          <w:lang w:val="ne_NP" w:bidi="ne_NP"/>
        </w:rPr>
        <w:t>लुगा</w:t>
      </w:r>
      <w:r>
        <w:rPr>
          <w:lang w:val="ne_NP" w:bidi="ne_NP"/>
        </w:rPr>
        <w:t xml:space="preserve"> मुख्य शब्दावलीमा छ। अडियो रोक्‍नुहोस्। </w:t>
      </w:r>
    </w:p>
    <w:p>
      <w:pPr/>
      <w:r>
        <w:rPr>
          <w:lang w:val="ne_NP" w:bidi="ne_NP"/>
        </w:rPr>
      </w:r>
      <w:r>
        <w:rPr>
          <w:lang w:val="ne_NP" w:bidi="ne_NP"/>
        </w:rPr>
        <w:t xml:space="preserve">तब येशूले बार्तिमाईलाई सोध्नुहुन्छ, "मैले तिम्रो लागि के गरेको चाहन्छौ?" येशूका चेलाहरू र केही छिमेकीहरू येशू र बार्तिमाईको वरिपरि जम्मा भएका छन् र अन्य यात्रीहरू आफ्नो बाटोतिर लाग्छन्। बार्तिमाईले येशूलाई </w:t>
      </w:r>
      <w:r>
        <w:rPr>
          <w:b/>
          <w:lang w:val="ne_NP" w:bidi="ne_NP"/>
        </w:rPr>
        <w:t>रब्बी</w:t>
      </w:r>
      <w:r>
        <w:rPr>
          <w:lang w:val="ne_NP" w:bidi="ne_NP"/>
        </w:rPr>
        <w:t xml:space="preserve"> वा </w:t>
      </w:r>
      <w:r>
        <w:rPr>
          <w:b/>
          <w:lang w:val="ne_NP" w:bidi="ne_NP"/>
        </w:rPr>
        <w:t>रब्बोनी</w:t>
      </w:r>
      <w:r>
        <w:rPr>
          <w:lang w:val="ne_NP" w:bidi="ne_NP"/>
        </w:rPr>
        <w:t xml:space="preserve"> भनेर बोलाउँछन् र आफू हेर्न चाहन्छु भनेर जवाफ दिन्छन्। रब्बोनी आदरणीय शिक्षकको लागि सर्वोच्च उपाधि हो। बार्तिमाईले येशूलाई आफ्नो शिक्षक र उहाँकै अनुयायी जस्तै व्यवहार गर्छन्। तपाईंले अघिल्लो खण्डहरूमा रब्बी वा रब्बोनीको लागि प्रयोग गरेको शब्द नै प्रयोग गर्नुहोस्। </w:t>
      </w:r>
      <w:r>
        <w:rPr>
          <w:b/>
          <w:lang w:val="ne_NP" w:bidi="ne_NP"/>
        </w:rPr>
        <w:t>रब्बीको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बार्तिमाईलाई आफ्नो बाटोमा जान भन्नुहुन्छ किनभने बार्तिमाईको </w:t>
      </w:r>
      <w:r>
        <w:rPr>
          <w:b/>
          <w:lang w:val="ne_NP" w:bidi="ne_NP"/>
        </w:rPr>
        <w:t>विश्वासले</w:t>
      </w:r>
      <w:r>
        <w:rPr>
          <w:lang w:val="ne_NP" w:bidi="ne_NP"/>
        </w:rPr>
        <w:t xml:space="preserve"> उसलाई </w:t>
      </w:r>
      <w:r>
        <w:rPr>
          <w:b/>
          <w:lang w:val="ne_NP" w:bidi="ne_NP"/>
        </w:rPr>
        <w:t>निको पारेको</w:t>
      </w:r>
      <w:r>
        <w:rPr>
          <w:lang w:val="ne_NP" w:bidi="ne_NP"/>
        </w:rPr>
        <w:t xml:space="preserve"> छ। तापनि बार्तिमाईले बाटोमा येशूलाई पछ्याउने अठोट गर्छन्। येशूले उसलाई निको पार्न सक्नुहुन्छ र येशू मसीह हुनुहुन्छ भनेर त्यो मानिसले साँच्चै विश्वास गर्छ भनेर येशूलाई थाहा छ। "तिम्रो </w:t>
      </w:r>
      <w:r>
        <w:rPr>
          <w:b/>
          <w:lang w:val="ne_NP" w:bidi="ne_NP"/>
        </w:rPr>
        <w:t>विश्वासले</w:t>
      </w:r>
      <w:r>
        <w:rPr>
          <w:lang w:val="ne_NP" w:bidi="ne_NP"/>
        </w:rPr>
        <w:t xml:space="preserve"> तिमीलाई निको पारेको छ" को अर्थ त्यो मानिस निको भयो किनभने उसले विश्वास गरे अनुदसार कार्य गर्यो। आवश्यक परेमा तपाईंले यसलाई अझ सक्रिय रूपमा उल्लेख गर्न सक्नुहुन्छ (जस्तै "तपाईंले विश्वास गर्नुभएको छ किनभने तपाईं निको हुनुहुन्छ")।</w:t>
      </w:r>
    </w:p>
    <w:p>
      <w:pPr/>
      <w:r>
        <w:rPr>
          <w:lang w:val="ne_NP" w:bidi="ne_NP"/>
        </w:rPr>
      </w:r>
      <w:r>
        <w:rPr>
          <w:lang w:val="ne_NP" w:bidi="ne_NP"/>
        </w:rPr>
        <w:t xml:space="preserve">सिकाउने उपकरण: स्वयंसेवकलाई समय अघि नै यसमा तपाईंलाई सहयोग गर्न अनुरोध गर्नुहोस्। कोठाको बीचमा एउटा कुर्सी राख्नुहोस् र स्वयंसेवकलाई सोध्नुहोस्, "यो कुर्सी अस्तित्वमा छ भनेर तपाईं विश्वास गर्नुहुन्छ? के तपाईं विश्वास गर्नुहुन्छ कि यो कुर्सी हो? के तपाईं विश्वास गर्नुहुन्छ कि यो कुर्सी तपाईंलाई थाम्न सक्ने जति बलियो छ?" सहयोगीले यी सबै प्रश्नहरूको जवाफ "हो" भन्नुपर्छ। त्यसपछि सोध्नुहोस्, "मलाई थाहा छ तपाईं थकित हुनुहुन्छ, त्यसैले यहाँ बस्नको लागि यो कुर्सी छ।" सहयोगीले कुर्सीमा बस्न अस्वीकार गर्नुपर्छ। यसलाई धेरै पटक गर्नुहोस्, स्वयंसेवकले कुर्सी छ भनेर जानेतापनि र आफूलाई समाल्न पर्याप्त बलियो छ भनेर विश्वास गरेतापनि किन कुर्सीमा नबसेको भनेर सोध्नुहोस्। समुहलाई व्याख्या गर्नुहोस् कि यो विश्वास के हो भन्ने कुराको एउटा उदाहरण हो -केबल आफ्नो दिमागमा विश्वास गर्नु मात्र होइन, त्यो बिश्वास अनुसार काम गर्नु हो। तपाईंले गतिविधि गरेपछि, तपाईं विश्वास वा आस्थालाई कसरी भन्नुहुनेछ भनेर समूहमा छलफल गर्नुहोस्। </w:t>
      </w:r>
      <w:r>
        <w:rPr>
          <w:b/>
          <w:lang w:val="ne_NP" w:bidi="ne_NP"/>
        </w:rPr>
        <w:t>विश्वास</w:t>
      </w:r>
      <w:r>
        <w:rPr>
          <w:lang w:val="ne_NP" w:bidi="ne_NP"/>
        </w:rPr>
        <w:t xml:space="preserve"> मुख्य शब्दावलीमा छ। तपाईंले अघिल्लो खण्डहरूमा प्रयोग गरेको शब्द नै प्रयोग गर्नुहोस्। अडियो रोक्‍नुहोस्। </w:t>
      </w:r>
    </w:p>
    <w:p>
      <w:pPr/>
      <w:r>
        <w:rPr>
          <w:lang w:val="ne_NP" w:bidi="ne_NP"/>
        </w:rPr>
      </w:r>
      <w:r>
        <w:rPr>
          <w:lang w:val="ne_NP" w:bidi="ne_NP"/>
        </w:rPr>
        <w:t>येशूको कथनमा "निको भए" को निम्ति प्रयोग गरिएको शब्दको "तिम्रो विश्वासले तिमीलाई निको पारेको छ" भनेर शारीरिक निको पार्ने र आध्यात्मिक मुक्ति दुबैको दोहोरो अर्थ हुन सक्छ। मर्कूस र लूकाले सायद यहाँ दुबै अर्थ लगाउन खोजेका थिए, जुन त्यो मानिसले येशूलाई पछ्याउन थालेको तथ्यबाट संकेत 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11:1–11</w:t>
      </w:r>
      <w:r>
        <w:rPr>
          <w:lang w:val="ne_NP" w:bidi="ne_NP"/>
        </w:rPr>
      </w:r>
    </w:p>
    <w:p>
      <w:pPr>
        <w:pStyle w:val="Heading3"/>
      </w:pPr>
      <w:r>
        <w:rPr>
          <w:lang w:val="ne_NP" w:bidi="ne_NP"/>
        </w:rPr>
        <w:t>Step 1</w:t>
      </w:r>
    </w:p>
    <w:p>
      <w:pPr/>
      <w:r>
        <w:rPr>
          <w:lang w:val="ne_NP" w:bidi="ne_NP"/>
        </w:rPr>
      </w:r>
      <w:r>
        <w:rPr>
          <w:lang w:val="ne_NP" w:bidi="ne_NP"/>
        </w:rPr>
        <w:t>यस चरणमा, मर्कूस ११:१–११ सुन्नुहोस् र यसलाई आफ्नो हृदयमा राख्नुहोस्।</w:t>
      </w:r>
    </w:p>
    <w:p>
      <w:pPr/>
      <w:r>
        <w:rPr>
          <w:lang w:val="ne_NP" w:bidi="ne_NP"/>
        </w:rPr>
      </w:r>
      <w:r>
        <w:rPr>
          <w:lang w:val="ne_NP" w:bidi="ne_NP"/>
        </w:rPr>
        <w:t>सम्भव भएमा तीन फरक अनुवादहरूमा मर्कूस ११:१–११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११:१–११ को श्रव्य संस्करण सुन्‍नुहोस्।</w:t>
      </w:r>
    </w:p>
    <w:p>
      <w:pPr/>
      <w:r>
        <w:rPr>
          <w:lang w:val="ne_NP" w:bidi="ne_NP"/>
        </w:rPr>
      </w:r>
      <w:r>
        <w:rPr>
          <w:lang w:val="ne_NP" w:bidi="ne_NP"/>
        </w:rPr>
        <w:t>यस कथामा येशू मारिनु अघि आफ्नो अन्तिम पटक यरूशलेम बाहिर आइपुग्नुहुन्छ। मर्कूसको यो खण्ड येशूको मृत्यु नभएसम्म येशूको अन्तिम हप्ता हुन सक्छ, वा मर्कूसको यो खण्ड येशूको मृत्यु हुनु अघिको अन्तिम ६ महिना अघिको वर्णन हुन सक्छ। मर्कूसको अन्तिम खण्डले कति समयलाई समेट्छ भनेर हामी निश्चित छैनौ। दुबै अवस्थामा, यो कथाले यहूदीहरूको राजधानी शहर यरूशलेममा येशूको अन्तिम कार्यहरूको वर्णन गर्न थाल्छ।</w:t>
      </w:r>
    </w:p>
    <w:p>
      <w:pPr/>
      <w:r>
        <w:rPr>
          <w:lang w:val="ne_NP" w:bidi="ne_NP"/>
        </w:rPr>
      </w:r>
      <w:r>
        <w:rPr>
          <w:lang w:val="ne_NP" w:bidi="ne_NP"/>
        </w:rPr>
        <w:t>येशू र उहाँका चेलाहरू सायद एक दिनमा यरीहोबाट ३४ किलोमिटर हिंडेर यरूशलेम गएका थिए। तिनीहरू बेथनी र बेथफागेमा आइपुगे। बेथनी र बेथफाग यरूशलेमको नजिकै दुई शहरहरू थिए। बेथनी यरूशलेमबाट लगभग ३ किलोमिटर पर छ। बेथफाग यरूशलेमको ठीक छेउमा लगभग १ १/२ किलोमिटर टाढा छ। बेथनी र बेथफाग दुबै यरूशलेमको छेउको उपत्यका पारीको उच्च पहाडमा रहेका छन्। यस पहाडलाई जैतुनको पहाड भनिन्छ।</w:t>
      </w:r>
    </w:p>
    <w:p>
      <w:pPr/>
      <w:r>
        <w:rPr>
          <w:lang w:val="ne_NP" w:bidi="ne_NP"/>
        </w:rPr>
      </w:r>
      <w:r>
        <w:rPr>
          <w:lang w:val="ne_NP" w:bidi="ne_NP"/>
        </w:rPr>
        <w:t>यहाँ रोक्नुहोस् र यरूशलेमलाई हेरेर जैतुनको डाँडाको फोटो हेर्नुहोस्।</w:t>
      </w:r>
    </w:p>
    <w:p>
      <w:pPr/>
      <w:r>
        <w:rPr>
          <w:lang w:val="ne_NP" w:bidi="ne_NP"/>
        </w:rPr>
      </w:r>
      <w:r>
        <w:rPr>
          <w:lang w:val="ne_NP" w:bidi="ne_NP"/>
        </w:rPr>
        <w:t xml:space="preserve">रोक्नुहोस् र समूहमा शहरको बाहिरी भागमा बेथनी र बेथफाग भएको यरूशलेमको नक्सा हेर्नुहोस्। अडियो रोक्‍नुहोस्। </w:t>
      </w:r>
    </w:p>
    <w:p>
      <w:pPr/>
      <w:r>
        <w:rPr>
          <w:lang w:val="ne_NP" w:bidi="ne_NP"/>
        </w:rPr>
      </w:r>
      <w:r>
        <w:rPr>
          <w:lang w:val="ne_NP" w:bidi="ne_NP"/>
        </w:rPr>
        <w:t>सामान्यतया, परमेश्वरको आराधना गर्न यरूशलेममा जाने तीर्थयात्रीहरू शहरमा हिंड्थे। तापनि, अगमवक्ता जकरियाले मसीह वा मुक्तिदाता शहरमा जवान गधामा चढ्नेछ भनेर भनेका थिए। भीड र चेलाहरूले सायद यस पटक येशू मसीह हुनुहुन्छ भनेर थाहा थिएन वा विश्वास गरेनन्। धेरै पछि मात्र चेलाहरूले जकरियाको भविष्यवाणी सम्झे। यहूदी धार्मिक परम्परामा, सामान्य काम गर्ने पशुहरूलाई विशेष उद्देश्यको लागि प्रयोग गर्न सकिन्न, जस्तै परमेश्वरको सेवा गर्न। सायद यही कारणले येशूले दुई चेलाहरूलाई नजिकैको गाउँमा कहिल्यै सवार नभएको जवान गधा लिन गर्न पठाउनुभयो। येशूले आफ्ना चेलाहरूलाई कुन गाउँमा पठाउनु भयो भनेर हामीलाई थाहा छैन, तर यो बेथफाग हुन सक्छ।</w:t>
      </w:r>
    </w:p>
    <w:p>
      <w:pPr/>
      <w:r>
        <w:rPr>
          <w:lang w:val="ne_NP" w:bidi="ne_NP"/>
        </w:rPr>
      </w:r>
      <w:r>
        <w:rPr>
          <w:lang w:val="ne_NP" w:bidi="ne_NP"/>
        </w:rPr>
        <w:t xml:space="preserve">यहाँ रोक्नुहोस् र समूहमा जवान गधाको फोटो हेर्नुहोस्। अडियो रोक्‍नुहोस्। </w:t>
      </w:r>
    </w:p>
    <w:p>
      <w:pPr/>
      <w:r>
        <w:rPr>
          <w:lang w:val="ne_NP" w:bidi="ne_NP"/>
        </w:rPr>
      </w:r>
      <w:r>
        <w:rPr>
          <w:lang w:val="ne_NP" w:bidi="ne_NP"/>
        </w:rPr>
        <w:t xml:space="preserve">रोक्नुहोस् र समूहमा यो प्रश्नको छलफल गर्नुहोस्: तपाईंको संस्कृतिमा महत्त्वपूर्ण नेताहरूले कसरी यात्रा गर्छन्? अडियो रोक्‍नुहोस्। </w:t>
      </w:r>
    </w:p>
    <w:p>
      <w:pPr/>
      <w:r>
        <w:rPr>
          <w:lang w:val="ne_NP" w:bidi="ne_NP"/>
        </w:rPr>
      </w:r>
      <w:r>
        <w:rPr>
          <w:lang w:val="ne_NP" w:bidi="ne_NP"/>
        </w:rPr>
        <w:t>येशूले गधाको मालिकसँग पहिले नै सापटीलिनेकुरा मिलाई सकेको हुनसक्छ, तर यदि कसैले तिनीहरूले गधा किन लैजान्छौ भनेर सोधे भने चेलाहरूलाई तयारी गर्न चाहनु भयो। येशूले आफ्ना दुई चेलाहरूलाई गाउँमा जान, गधालाई बाँधेर ल्याउन भन्नुहुन्छ र यदि कसैले "तपाईं के गर्दै हुनुहुन्छ" भनेर भन्छ भने। तिमीले प्रभु हाम्रो मालिकलाई यसको आवश्यकता छ भनेर भन्नु.</w:t>
      </w:r>
    </w:p>
    <w:p>
      <w:pPr/>
      <w:r>
        <w:rPr>
          <w:lang w:val="ne_NP" w:bidi="ne_NP"/>
        </w:rPr>
      </w:r>
      <w:r>
        <w:rPr>
          <w:lang w:val="ne_NP" w:bidi="ne_NP"/>
        </w:rPr>
        <w:t>त्यसैले उहाँका चेलाहरूले ठ्याक्कै त्यही गरे। तिनीहरू गाउँमा गए र गधालाई फुकाए। मानिसहरूले तिनीहरूलाई के गर्दै हुनुहुन्छ भनेर सोधे। तिनीहरूले गधालाई किन फुकाई रहेछन् भनेर जान्न चाहन्थे। चेलाहरूले तिनीहरूलाई प्रभु वा येशूलाई गधाको आवश्यकता छ भनेर भने।</w:t>
      </w:r>
    </w:p>
    <w:p>
      <w:pPr/>
      <w:r>
        <w:rPr>
          <w:lang w:val="ne_NP" w:bidi="ne_NP"/>
        </w:rPr>
      </w:r>
      <w:r>
        <w:rPr>
          <w:lang w:val="ne_NP" w:bidi="ne_NP"/>
        </w:rPr>
        <w:t>येशूलाई आदर देखाउन र सान्त्वना दिन चढ्नु अघि चेलाहरूले आफ्नो बाहिरी कोट गधामा राखे।</w:t>
      </w:r>
    </w:p>
    <w:p>
      <w:pPr/>
      <w:r>
        <w:rPr>
          <w:lang w:val="ne_NP" w:bidi="ne_NP"/>
        </w:rPr>
      </w:r>
      <w:r>
        <w:rPr>
          <w:lang w:val="ne_NP" w:bidi="ne_NP"/>
        </w:rPr>
        <w:t>येशू यरूशलेममा गधा चढेर जाँदै गर्दा, मानिसहरूले आफ्नो बाहिरी कोट वा लुगा र पातका हाँगाहरू बाटोमा फैलाए। पातका हाँगाहरू सायद जैतुनको रूख वा ताडको रूखका हाँगाहरू थिए। त्यो संस्कृतिमा मानिसहरूले अगमवक्ता, राजा वा विशेष तीर्थयात्रीलाई शहरमा स्वागत गर्न गरिने काम यही थियो। यरूशलेममा मानिसहरूले प्राय: तीर्थयात्रीहरूलाई यस्तो आनन्दका साथ स्वागत गर्थे।</w:t>
      </w:r>
    </w:p>
    <w:p>
      <w:pPr/>
      <w:r>
        <w:rPr>
          <w:lang w:val="ne_NP" w:bidi="ne_NP"/>
        </w:rPr>
      </w:r>
      <w:r>
        <w:rPr>
          <w:lang w:val="ne_NP" w:bidi="ne_NP"/>
        </w:rPr>
        <w:t xml:space="preserve">यहाँ रोक्नुहोस् र समूहमा जैतुनको रूख र ताडको रूखका हाँगाहरूको तस्वीर हेर्नुहोस्। यसले पातका भागहरू देखाउनु पर्छ, ठूलो हाँगाको भाग होइन। अडियो रोक्‍नुहोस्। </w:t>
      </w:r>
    </w:p>
    <w:p>
      <w:pPr/>
      <w:r>
        <w:rPr>
          <w:lang w:val="ne_NP" w:bidi="ne_NP"/>
        </w:rPr>
      </w:r>
      <w:r>
        <w:rPr>
          <w:lang w:val="ne_NP" w:bidi="ne_NP"/>
        </w:rPr>
        <w:t xml:space="preserve">यहाँ रोक्नुहोस् र चेलाहरूले गधामा राखेका र मानिसले बाटोमा राखेको बाहिरी लुगाको तस्वीर हेर्नुहोस्। अडियो रोक्‍नुहोस्। </w:t>
      </w:r>
    </w:p>
    <w:p>
      <w:pPr/>
      <w:r>
        <w:rPr>
          <w:lang w:val="ne_NP" w:bidi="ne_NP"/>
        </w:rPr>
      </w:r>
      <w:r>
        <w:rPr>
          <w:lang w:val="ne_NP" w:bidi="ne_NP"/>
        </w:rPr>
        <w:t xml:space="preserve">यहाँ रोक्नुहोस् र समूहमा यो प्रश्नको छलफल गर्नुहोस्: मानिसहरूले महत्त्वपूर्ण नेताहरूलाई गाउँ वा शहरमा आउँदा कसरी अभिवादन गर्छन्? अडियो रोक्‍नुहोस्। </w:t>
      </w:r>
    </w:p>
    <w:p>
      <w:pPr/>
      <w:r>
        <w:rPr>
          <w:lang w:val="ne_NP" w:bidi="ne_NP"/>
        </w:rPr>
      </w:r>
      <w:r>
        <w:rPr>
          <w:lang w:val="ne_NP" w:bidi="ne_NP"/>
        </w:rPr>
        <w:t>जब मानिसहरूले यरूशलेममा धार्मिक चाडको लागि आएका तीर्थयात्रीहरूलाई स्वागत गर्थे, तब तिनीहरूले प्राय: तिनीहरूका लागि आफ्नो धर्मशास्त्रका गीतहरू गाउँथे। सामान्यतया यी गीतहरू परमेश्वरले तिनीहरूकहाँ तिनीहरूको मुक्तिदाता ल्याउनु हुनेछ भन्ने आशावादी प्रार्थना थिए। परमेश्वरले राजा दाऊदलाई उनको सन्तानमध्ये एकले सदाको लागि इस्राएलमा शासन गर्नेछ भनेर प्रतिज्ञा गर्नुभएको थियो। र एक दिन, दाऊदको परिवारका यी शासकहरू मध्ये एक जनाले यहूदीहरूलाई तिनीहरूको उत्पीडनबाट बचाउँनेछ र तिनीहरूको राज्य पुनर्स्थापित गर्नेछ। यो व्यक्ति तिनीहरूको मुक्तिदाता वा मसीह हुन्थ्यो। इस्राएलले त्यो समय कहिले आउँछ भनेर आशा र प्रार्थना गरिरहेका थिए, र तिनीहरूको धेरै प्रार्थनाहरूले परमेश्वरलाई यसो गरिदिनकालागि अनुरोध गरिरहेका थिए। तापनि, सायद धेरै मानिसहरूले यस पटक तिनीहरूले प्रार्थना गरिरहेका येशू मुक्तिदाता हुनुहुन्छ भनेर चिन्न सकेनन् - तिनीहरूलाई उहाँ महत्त्वपूर्ण व्यक्ति हुनुहुन्छ भनेर थाहा थियो। तिनीहरूले सामान्यतया जस्तै महत्त्वपूर्ण तीर्थयात्रीको लागि आनन्दित गीतहरू गाउँदै थिए।</w:t>
      </w:r>
    </w:p>
    <w:p>
      <w:pPr/>
      <w:r>
        <w:rPr>
          <w:lang w:val="ne_NP" w:bidi="ne_NP"/>
        </w:rPr>
      </w:r>
      <w:r>
        <w:rPr>
          <w:lang w:val="ne_NP" w:bidi="ne_NP"/>
        </w:rPr>
        <w:t>यो सायद लगभग सूर्यास्तको समय थियो। त्याहाँ के भइरहेको छ भनेर हेर्न येशू मन्दिर क्षेत्रमा जानुभयो - जहाँको बाहिरी चोकमा गैर पूजाहारीहरूलाई पनि जाने अनुमति दिइएको थियो। त्यसपछि उहाँ भोलो पल्ट सम्मकालागि त्याहाँबाट निस्किनु भयो। उहाँ र उहाँका चेलाहरू बास बस्न बेथनीमा गए, किनभने सदाझैं तिनीहरूले प्रत्येक रात यरूशलेमको भ्रमण गर्थे।</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११:१–११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दृश्यमा:</w:t>
      </w:r>
      <w:r>
        <w:rPr>
          <w:lang w:val="ne_NP" w:bidi="ne_NP"/>
        </w:rPr>
        <w:t xml:space="preserve"> येशू यरूशलेमको बाहिरी भाग जैतुनको डाँडामा बेथनी र बेथफागेका गाउँहरूको नजिकै आइपुग्नुहुन्छ। उहाँले दुई चेलाहरूलाई नजिकैको गाउँमा आफ्नो लागि जवान गधा ल्याउन पठाउनुभयो। उहाँले तिनीहरूलाई निर्देशन दिनुहुन्छ।</w:t>
      </w:r>
    </w:p>
    <w:p>
      <w:pPr/>
      <w:r>
        <w:rPr>
          <w:lang w:val="ne_NP" w:bidi="ne_NP"/>
        </w:rPr>
      </w:r>
      <w:r>
        <w:rPr>
          <w:b/>
          <w:lang w:val="ne_NP" w:bidi="ne_NP"/>
        </w:rPr>
        <w:t>दोस्रो दृश्यमा:</w:t>
      </w:r>
      <w:r>
        <w:rPr>
          <w:lang w:val="ne_NP" w:bidi="ne_NP"/>
        </w:rPr>
        <w:t xml:space="preserve"> दुई चेलाहरू गाउँमा जान्छन्। तिनीहरूले जवान गधालाई फुकाउँछन्। "तपाईं के गर्दै हुनुहुन्छ" भनेर सोध्ने मानिसहरूको प्रश्नको जवाफ दिन्छन्।</w:t>
      </w:r>
    </w:p>
    <w:p>
      <w:pPr/>
      <w:r>
        <w:rPr>
          <w:lang w:val="ne_NP" w:bidi="ne_NP"/>
        </w:rPr>
      </w:r>
      <w:r>
        <w:rPr>
          <w:b/>
          <w:lang w:val="ne_NP" w:bidi="ne_NP"/>
        </w:rPr>
        <w:t>तेस्रो दृश्यमा:</w:t>
      </w:r>
      <w:r>
        <w:rPr>
          <w:lang w:val="ne_NP" w:bidi="ne_NP"/>
        </w:rPr>
        <w:t xml:space="preserve"> चेलाहरूले गधालाई येशूकहाँ लैजान्छन्, आफ्नो बाहिरी कोट ओछ्याउँछन र उहाँ त्यसमा चडेर यरूशलेम जानुहुन्छ। मानिसहरूले उहाँको अगाडि आफ्नो कोट र पातका हाँगाहरू ओछ्याउँछन्। तिनीहरूले "होशन्ना! भनेर कराउँछन्। प्रभुको नाममा आउने व्यक्ति धन्य हो! हाम्रो पिता दाऊदको राज्य धन्य छ!"</w:t>
      </w:r>
    </w:p>
    <w:p>
      <w:pPr/>
      <w:r>
        <w:rPr>
          <w:lang w:val="ne_NP" w:bidi="ne_NP"/>
        </w:rPr>
      </w:r>
      <w:r>
        <w:rPr>
          <w:b/>
          <w:lang w:val="ne_NP" w:bidi="ne_NP"/>
        </w:rPr>
        <w:t>चौथो दृश्यमा:</w:t>
      </w:r>
      <w:r>
        <w:rPr>
          <w:lang w:val="ne_NP" w:bidi="ne_NP"/>
        </w:rPr>
        <w:t xml:space="preserve"> येशू र उहाँका चेलाहरू शहरमा प्रवेश गर्छन् र मानिसहरू त्याहाँबाट जान्छन्। उहाँ मन्दिर क्षेत्रमा जानुहुन्छ, र त्यसपछि रात बिताउन बेथनीमा फर्केर जानुहुन्छ।</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१२ चेलाहरू, जसमा गधा लिन जाने दुई जना पनि समावेश छन्</w:t>
      </w:r>
    </w:p>
    <w:p>
      <w:pPr>
        <w:pStyle w:val="ListBullet"/>
        <w:spacing w:line="240" w:lineRule="auto"/>
        <w:ind w:left="720"/>
      </w:pPr>
      <w:r>
        <w:rPr>
          <w:lang w:val="ne_NP" w:bidi="ne_NP"/>
        </w:rPr>
      </w:r>
      <w:r>
        <w:rPr>
          <w:lang w:val="ne_NP" w:bidi="ne_NP"/>
        </w:rPr>
        <w:t>कहिल्यै सवार नभएको जवान गधा</w:t>
      </w:r>
    </w:p>
    <w:p>
      <w:pPr>
        <w:pStyle w:val="ListBullet"/>
        <w:spacing w:line="240" w:lineRule="auto"/>
        <w:ind w:left="720"/>
      </w:pPr>
      <w:r>
        <w:rPr>
          <w:lang w:val="ne_NP" w:bidi="ne_NP"/>
        </w:rPr>
      </w:r>
      <w:r>
        <w:rPr>
          <w:lang w:val="ne_NP" w:bidi="ne_NP"/>
        </w:rPr>
        <w:t>गधाको वरिपरि उभिएका मानिसहरू</w:t>
      </w:r>
    </w:p>
    <w:p>
      <w:pPr>
        <w:pStyle w:val="ListBullet"/>
        <w:spacing w:line="240" w:lineRule="auto"/>
        <w:ind w:left="720"/>
      </w:pPr>
      <w:r>
        <w:rPr>
          <w:lang w:val="ne_NP" w:bidi="ne_NP"/>
        </w:rPr>
      </w:r>
      <w:r>
        <w:rPr>
          <w:lang w:val="ne_NP" w:bidi="ne_NP"/>
        </w:rPr>
        <w:t>यरूशलेम जाने बाटोमा बाटोका मानिसहरू कोही गधाको पछाडि हिंड्दै छन् र कोही गधाको अगाडि हिंड्दै छन्।</w:t>
      </w:r>
    </w:p>
    <w:p>
      <w:pPr/>
      <w:r>
        <w:rPr>
          <w:lang w:val="ne_NP" w:bidi="ne_NP"/>
        </w:rPr>
      </w:r>
      <w:r>
        <w:rPr>
          <w:lang w:val="ne_NP" w:bidi="ne_NP"/>
        </w:rPr>
        <w:t>समूहको रूपमा, खण्डको सेटिङका यी भागहरूमा ध्यान दिनुहोस्: जैतुनको डाँड अग्लो पहाड हो, तर यो हिमाल होइन, भनेर सम्झनु आवस्यक छ। यो यसको वरिपरिका पहाडहरू र शहरहरू भन्दा अग्लो छ।</w:t>
      </w:r>
    </w:p>
    <w:p>
      <w:pPr/>
      <w:r>
        <w:rPr>
          <w:lang w:val="ne_NP" w:bidi="ne_NP"/>
        </w:rPr>
      </w:r>
      <w:r>
        <w:rPr>
          <w:lang w:val="ne_NP" w:bidi="ne_NP"/>
        </w:rPr>
        <w:t xml:space="preserve">यहाँ रोक्नुहोस् र समूहमा यरूशलेमलाई हेरिरहेको जैतुनको डाँडाको फोटो हेर्नुहोस्। अडियो रोक्‍नुहोस्। </w:t>
      </w:r>
    </w:p>
    <w:p>
      <w:pPr/>
      <w:r>
        <w:rPr>
          <w:lang w:val="ne_NP" w:bidi="ne_NP"/>
        </w:rPr>
      </w:r>
      <w:r>
        <w:rPr>
          <w:lang w:val="ne_NP" w:bidi="ne_NP"/>
        </w:rPr>
        <w:t>गधाको मालिकले गधालाई शहरको सडकको छेउमा बाँधेको थियो । यो सायद जमिनमा टासिएको खम्बामा बाँधेको थियो। डोरीको एक छेउ गधाको घाँटीमा बाँधेको थियो, र अर्को छेउ खम्बाको वरिपरि बाँधेको थियो। कसैले प्रयोग नगरेको बेला गधाहरू टाढा नजाओस भनेर मालिकले यस्तो गरेका थिए।</w:t>
      </w:r>
    </w:p>
    <w:p>
      <w:pPr/>
      <w:r>
        <w:rPr>
          <w:lang w:val="ne_NP" w:bidi="ne_NP"/>
        </w:rPr>
      </w:r>
      <w:r>
        <w:rPr>
          <w:lang w:val="ne_NP" w:bidi="ne_NP"/>
        </w:rPr>
        <w:t>चेलाहरूले गधालाई फुकाएर ल्याए र आफ्नो बाहिरी लुगा पशुमाथि राखे। तिनीहरूले ति फ्याँकेनन्, तर त्यहाँ राखे ताकि येशूलाई सवार गर्न गधाको पिठ्यूँमा सहज ठाउँ होस्।</w:t>
      </w:r>
    </w:p>
    <w:p>
      <w:pPr/>
      <w:r>
        <w:rPr>
          <w:lang w:val="ne_NP" w:bidi="ne_NP"/>
        </w:rPr>
      </w:r>
      <w:r>
        <w:rPr>
          <w:lang w:val="ne_NP" w:bidi="ne_NP"/>
        </w:rPr>
        <w:t>येशूले यरूशलेममा गधा चढ्दै गर्दा, बाटोमा धेरै मानिसहरू थिए। यो ठूलो धार्मिक चाड अघिको समय थियो, त्यसैले धेरै मानिसहरू यरूशलेममा आउँदै थिए। मानिसहरूले येशूलाई महत्त्वपूर्ण तीर्थयात्रीको रूपमा चिने। मानिसहरूले आफ्नो बाहिरी लुगा गधाको अगाडि राख्छन ताकि त्यो माथि चढ्न सकोस। तिनीहरूले खेतका रूखहरूका हाँगाहरू काट्छन् र जमिनमा राख्छन्। जैतुनको वा ताडको रूखका यी हाँगाहरू हाँगाको नरम पातका भाग थिए।</w:t>
      </w:r>
    </w:p>
    <w:p>
      <w:pPr/>
      <w:r>
        <w:rPr>
          <w:lang w:val="ne_NP" w:bidi="ne_NP"/>
        </w:rPr>
      </w:r>
      <w:r>
        <w:rPr>
          <w:lang w:val="ne_NP" w:bidi="ne_NP"/>
        </w:rPr>
        <w:t>मानिसहरू गधाको अगाडि र गधाको पछाडि हिंड्थे। तिनीहरूले प्रशंसा र स्वागतको आनन्दित गीतहरू गाउँदै थिए। तिनीहरूले भने, "होशन्ना वा परमेश्वरको प्रशंसा गर्नुहोस्! परमेश्वरको प्रतिनिधित्व गर्ने व्यक्ति धन्यका हुन्। एक दिन दाऊदको सन्तानले शासन गर्ने राज्य धन्य हो! परमेश्वरको प्रशंसा होस्!"</w:t>
      </w:r>
    </w:p>
    <w:p>
      <w:pPr/>
      <w:r>
        <w:rPr>
          <w:lang w:val="ne_NP" w:bidi="ne_NP"/>
        </w:rPr>
      </w:r>
      <w:r>
        <w:rPr>
          <w:lang w:val="ne_NP" w:bidi="ne_NP"/>
        </w:rPr>
        <w:t>जब येशू शहरमा आइपुग्नुभयो, मानिसहरूले उहाँलाई छोडे। येशू र उहाँका चेलाहरू मन्दिर क्षेत्रमा गएर वरिपरि हेरे र गए। यो सूर्यास्त हुँन आँटेको थियो - त्यसैले त्यो घर जाने समय थियो। तिनीहरू रात बिताउन शहरबाट ३ किलोमिटर पर बेथनी गए।</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११:१–११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चार दृश्यहरू छन्।</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येशूका १२ चेलाहरू, जसमा गधा लिन जाने दुई जना पनि समावेश छन्</w:t>
      </w:r>
    </w:p>
    <w:p>
      <w:pPr>
        <w:pStyle w:val="ListBullet"/>
        <w:spacing w:line="240" w:lineRule="auto"/>
        <w:ind w:left="720"/>
      </w:pPr>
      <w:r>
        <w:rPr>
          <w:lang w:val="ne_NP" w:bidi="ne_NP"/>
        </w:rPr>
      </w:r>
      <w:r>
        <w:rPr>
          <w:lang w:val="ne_NP" w:bidi="ne_NP"/>
        </w:rPr>
        <w:t>कहिल्यै सवार नभएको जवान गधा</w:t>
      </w:r>
    </w:p>
    <w:p>
      <w:pPr>
        <w:pStyle w:val="ListBullet"/>
        <w:spacing w:line="240" w:lineRule="auto"/>
        <w:ind w:left="720"/>
      </w:pPr>
      <w:r>
        <w:rPr>
          <w:lang w:val="ne_NP" w:bidi="ne_NP"/>
        </w:rPr>
      </w:r>
      <w:r>
        <w:rPr>
          <w:lang w:val="ne_NP" w:bidi="ne_NP"/>
        </w:rPr>
        <w:t>गधाको वरिपरि उभिएका मानिसहरू</w:t>
      </w:r>
    </w:p>
    <w:p>
      <w:pPr>
        <w:pStyle w:val="ListBullet"/>
        <w:spacing w:line="240" w:lineRule="auto"/>
        <w:ind w:left="720"/>
      </w:pPr>
      <w:r>
        <w:rPr>
          <w:lang w:val="ne_NP" w:bidi="ne_NP"/>
        </w:rPr>
      </w:r>
      <w:r>
        <w:rPr>
          <w:lang w:val="ne_NP" w:bidi="ne_NP"/>
        </w:rPr>
        <w:t>यरूशलेम जाने बाटोमा बाटोका मानिसहरू कोही गधाको पछाडि हिंड्दै छन् र कोही अगाडि हिंड्दै छन्।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र उहाँका चेलाहरू बेथफाग नजिकै जैतुनको डाँडामा आइपुग्छन्। तिनीहरू त्यो दिन ३४ किलोमिटर लामो बाटो हिंडे। कहिल्यै सवार नभएको जवान गधा पत्ता लगाउन निर्देशन दिएर येशूले दुई चेलाहरूलाई अर्को गाउँमा पठाउनुहुन्छ। उहाँले त्यसलाई फुकाएर उहाँकहाँ ल्याउन भन्नुहुन्छ।</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 व्यक्तिले यस्तो जवाफ दिन सक्छ, "म थकित छु तर आज मैले धेरै गर्न बाँकी छ" वा "यरूशलेममा मेरो काम सुरु भइरहेको छ र चाँडै म मर्नेछु भनेर म दुखी छु।" चेलाहरूको भूमिका खेल्ने कलाकारहरूलाई सोध्नुहोस्, "तपाईहरू के महसुस गर्दै हुनुहुन्छ वा के सोच्दै हुनुहुन्छ?" त्यो व्यक्तिले यस्तो जवाफ दिन सक्छ, "येशूलाई गधा चाहिन्छ भनेकोमा अलमलमा छु - यरूशलेममा कसैले कहिल्यै चढ्दैन!" वा "हामीले गधा चोर्दै छौं भनेर कसैले सोच्नेछ भनेर डराउँछौ।" नाटकलाई जारी राख्नुहोस्।</w:t>
      </w:r>
    </w:p>
    <w:p>
      <w:pPr/>
      <w:r>
        <w:rPr>
          <w:lang w:val="ne_NP" w:bidi="ne_NP"/>
        </w:rPr>
      </w:r>
      <w:r>
        <w:rPr>
          <w:lang w:val="ne_NP" w:bidi="ne_NP"/>
        </w:rPr>
        <w:t>चेलाहरू गाउँमा जान्छन् र येशूले भन्नु भएको जस्तै गधा बाँधेको देख्छन्। तिनीहरूले त्यसलाई फुकाउँदा, मानिसहरूले तिनीहरूलाई तिनीहरूले किन यस्तो गर्दै हुनुहुन्छ भनेर सोध्छन्। तिनीहरूले जवाफ दिन्छन्, "प्रभुलाई यसको आवश्यकता छ" र मानिसहरूले तिनीहरूलाई गधालाई लैजाने अनुमति दिन्छन्। तिनीहरूले गधालाई फुर्काउँछन् र सबै चेलाहरूले आफ्नो बाहिरी लुगा फुकालेर येशूको लागि नरम सीट बनाउन गधाको माथिमा राख्छन्।</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 व्यक्तिले यस्तो जवाफ दिन सक्छ, "मेरा चेलाहरूले मेरो आज्ञा पालन गरिरहेका छन् भनेर म धेरै खुसी छु" वा "मेरो वरिपरि मानिसहरूले म को हो भनेर अझ बढी बुझेको होस्" वा "म यी मानिसहरूलाई धेरै प्रेम गर्छु।" चेलाहरूको भूमिका खेल्ने कलाकारहरूलाई सोध्नुहोस्, "तपाईहरू के महसुस गर्दै हुनुहुन्छ वा के सोच्दै हुनुहुन्छ?" त्यो व्यक्तिले यस्तो जवाफ दिन सक्छ, "हामीले साँच्चै गधा फेला पार्यौं र मानिसहरूले हामीलाई लैजाने दिए त्यसमा म अत्यन्त अचम्मित छु" वा "मैले मेरो बाहिरी लुगा फुकाल्नु परेता पनि येशूलाई सकेसम्म सहज होस भन्ने म चाहन्छु।" नाटकलाई जारी राख्नुहोस्।</w:t>
      </w:r>
    </w:p>
    <w:p>
      <w:pPr/>
      <w:r>
        <w:rPr>
          <w:lang w:val="ne_NP" w:bidi="ne_NP"/>
        </w:rPr>
      </w:r>
      <w:r>
        <w:rPr>
          <w:lang w:val="ne_NP" w:bidi="ne_NP"/>
        </w:rPr>
        <w:t>येशूले यरूशलेममा गधा चढ्नुहुन्छ। मानिसहरूले रूखबाट ताडको वा जैतुनको हाँगाहरू लिन्छन् र जमिनमा राख्छन्। तिनीहरूले आफ्नो बाहिरी लुगा फुकाल्छन् र भुइँमा राख्छन्। तिनीहरूले खुसीसाथ कराउँछन्, "होशन्ना, परमेश्वरको प्रतिनिधिको प्रशंसा गर्नुहोस्! कुनै दिन राजा दाऊदका सन्तानहरूबाट आउने राज्य धन्य हो! परमेश्वरको प्रशंसा होस्!"</w:t>
      </w:r>
    </w:p>
    <w:p>
      <w:pPr/>
      <w:r>
        <w:rPr>
          <w:lang w:val="ne_NP" w:bidi="ne_NP"/>
        </w:rPr>
      </w:r>
      <w:r>
        <w:rPr>
          <w:lang w:val="ne_NP" w:bidi="ne_NP"/>
        </w:rPr>
        <w:t>नाटकलाई केहि छिन रोक्नुहोस। मानिसहरूको भूमिका खेल्ने कलाकारहरूलाई सोध्नुहोस्, "तपाईं के महसुस गर्दै हुनुहुन्छ वा के सोचिरहनु भएको छ?" त्यो व्यक्तिले यस्तो जवाफ दिन सक्छ, "यो मानिस महत्त्वपूर्ण हुनुपर्छ" वा "मलाई चाडहरू मन पर्छन्! यो मानिसको प्रशंसा गरौं - सायद उहाँले हामीलाई मद्दत गर्नुहुनेछ!" वा "आशावादी।" चेलाहरूलाई सोध्नुहोस्, "तपाईं के महसुस गर्दै हुनुहुन्छ वा के सोचिरहनु भएको छ?" त्यो व्यक्तिले यस्तो जवाफ दिन सक्छ, "यस्तो महत्त्वपूर्ण मानिससँग हुन पाउँदा म धेरै गर्व गर्छु!" वा "येशू राजा हुनुहुन्छ भने मेरो भूमिका कस्तो हुनेछ भनेर म सोच्छु।" येशूलाई सोध्नुहोस्, "तपाईं के महसुस गर्दै हुनुहुन्छ वा के सोचिरहनु भएको छ?" त्यो व्यक्तिले यस्तो जवाफ दिन सक्छ, "यी मानिसहरूले म कस्तो प्रकारको मानिस हुँ भनेर बुझेको होस्" वा "यी मानिसहरूले बुझेनन् भनेर म दुखी छु।" नाटकलाई जारी राख्नुहोस्।</w:t>
      </w:r>
    </w:p>
    <w:p>
      <w:pPr/>
      <w:r>
        <w:rPr>
          <w:lang w:val="ne_NP" w:bidi="ne_NP"/>
        </w:rPr>
      </w:r>
      <w:r>
        <w:rPr>
          <w:lang w:val="ne_NP" w:bidi="ne_NP"/>
        </w:rPr>
        <w:t>येशू यरूशलेममा प्रवेश गर्नुहुन्छ र भीड जान्छ। येशू र बाह्र चेलाहरू मन्दिर क्षेत्रमा जान्छन् र वरिपरि हेर्छन्। त्यसपछि तिनीहरू शहर बाहिर बेथनीमा फर्केर जान्छन्, जहाँ तिनीहरूले रात बिताउँछन्।</w:t>
      </w:r>
    </w:p>
    <w:p>
      <w:pPr/>
      <w:r>
        <w:rPr>
          <w:lang w:val="ne_NP" w:bidi="ne_NP"/>
        </w:rPr>
      </w:r>
      <w:r>
        <w:rPr>
          <w:lang w:val="ne_NP" w:bidi="ne_NP"/>
        </w:rPr>
        <w:t>नाटकलाई केहि छिन रोक्नुहोस। चेलाहरूको भूमिका खेल्ने कलाकारहरूलाई सोध्नुहोस्, "तपाईहरू के महसुस गर्दै हुनुहुन्छ वा के सोच्दै हुनुहुन्छ?" त्यो व्यक्तिले यस्तो जवाफ दिन सक्छ, "हामी भर्खर मन्दिर हेर्न गएका थियौं भनेर अलमलमा परे" वा "लामो दिनपछि धेरै थकित छु" वा "चाड आउन लागेको छ भनेर उत्साहित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११:१–११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र उहाँका </w:t>
      </w:r>
      <w:r>
        <w:rPr>
          <w:b/>
          <w:lang w:val="ne_NP" w:bidi="ne_NP"/>
        </w:rPr>
        <w:t>चेलाहरू</w:t>
      </w:r>
      <w:r>
        <w:rPr>
          <w:lang w:val="ne_NP" w:bidi="ne_NP"/>
        </w:rPr>
        <w:t xml:space="preserve"> यरूशलेमको बाहिरी भागमा आइपुगे। तिनीहरू यरूशलेमको उपत्यका पार गरेर अग्लो </w:t>
      </w:r>
      <w:r>
        <w:rPr>
          <w:b/>
          <w:lang w:val="ne_NP" w:bidi="ne_NP"/>
        </w:rPr>
        <w:t>जैतुन डाडा</w:t>
      </w:r>
      <w:r>
        <w:rPr>
          <w:lang w:val="ne_NP" w:bidi="ne_NP"/>
        </w:rPr>
        <w:t xml:space="preserve">मा थिए। यस पहाडमा धेरै जैतुनको रूखहरू उम्रेको थियो। चेलाहरू तपाईंले मर्कूसको पुस्तकमा चेलाहरूको लागि प्रयोग गरेको शब्द नै प्रयोग गर्नुहोस्। </w:t>
      </w:r>
      <w:r>
        <w:rPr>
          <w:b/>
          <w:lang w:val="ne_NP" w:bidi="ne_NP"/>
        </w:rPr>
        <w:t>चेलाहरूको</w:t>
      </w:r>
      <w:r>
        <w:rPr>
          <w:lang w:val="ne_NP" w:bidi="ne_NP"/>
        </w:rPr>
        <w:t xml:space="preserve"> बारेमा थप जानकारीको लागि मुख्य शब्दावली हेर्नुहोस्।</w:t>
      </w:r>
    </w:p>
    <w:p>
      <w:pPr/>
      <w:r>
        <w:rPr>
          <w:lang w:val="ne_NP" w:bidi="ne_NP"/>
        </w:rPr>
      </w:r>
      <w:r>
        <w:rPr>
          <w:lang w:val="ne_NP" w:bidi="ne_NP"/>
        </w:rPr>
        <w:t xml:space="preserve">यहाँ रोक्नुहोस् र समूहमा जैतुनको रूख र जैतुनको डाँडाको फोटो हेर्नुहोस्। अडियो रोक्‍नुहोस्। </w:t>
      </w:r>
    </w:p>
    <w:p>
      <w:pPr/>
      <w:r>
        <w:rPr>
          <w:lang w:val="ne_NP" w:bidi="ne_NP"/>
        </w:rPr>
      </w:r>
      <w:r>
        <w:rPr>
          <w:lang w:val="ne_NP" w:bidi="ne_NP"/>
        </w:rPr>
        <w:t xml:space="preserve">येशूले आफ्ना दुई चेलाहरूलाई नजिकैको गाउँमा जान र गाउँको ढोकाको नजिकै जवान </w:t>
      </w:r>
      <w:r>
        <w:rPr>
          <w:b/>
          <w:lang w:val="ne_NP" w:bidi="ne_NP"/>
        </w:rPr>
        <w:t>गधा</w:t>
      </w:r>
      <w:r>
        <w:rPr>
          <w:lang w:val="ne_NP" w:bidi="ne_NP"/>
        </w:rPr>
        <w:t xml:space="preserve"> वा </w:t>
      </w:r>
      <w:r>
        <w:rPr>
          <w:b/>
          <w:lang w:val="ne_NP" w:bidi="ne_NP"/>
        </w:rPr>
        <w:t>बछेडोलाई</w:t>
      </w:r>
      <w:r>
        <w:rPr>
          <w:lang w:val="ne_NP" w:bidi="ne_NP"/>
        </w:rPr>
        <w:t xml:space="preserve"> बाँधेको पाउँनै छौ भन्नुहुन्छ। यो पशु जवान गधा हो जसमा सवार गरिएको छैन। गधा भारी बोक्ने र व्यक्ति बोक्न सक्ने ठूलो पशुहरू हुन्।</w:t>
      </w:r>
    </w:p>
    <w:p>
      <w:pPr/>
      <w:r>
        <w:rPr>
          <w:lang w:val="ne_NP" w:bidi="ne_NP"/>
        </w:rPr>
      </w:r>
      <w:r>
        <w:rPr>
          <w:lang w:val="ne_NP" w:bidi="ne_NP"/>
        </w:rPr>
        <w:t xml:space="preserve">यहाँ रोक्नुहोस् र समूहमा जवान गधाको फोटो हेर्नुहोस्। अडियो रोक्‍नुहोस्। </w:t>
      </w:r>
    </w:p>
    <w:p>
      <w:pPr/>
      <w:r>
        <w:rPr>
          <w:lang w:val="ne_NP" w:bidi="ne_NP"/>
        </w:rPr>
      </w:r>
      <w:r>
        <w:rPr>
          <w:lang w:val="ne_NP" w:bidi="ne_NP"/>
        </w:rPr>
        <w:t>यदि कसैले चेलाहरूलाई तिनीहरूले गधा किन खोल्दै छन् भनेर सोधे भने तिनीहरूलाई भन्नु "</w:t>
      </w:r>
      <w:r>
        <w:rPr>
          <w:b/>
          <w:lang w:val="ne_NP" w:bidi="ne_NP"/>
        </w:rPr>
        <w:t>प्रभुलाई</w:t>
      </w:r>
      <w:r>
        <w:rPr>
          <w:lang w:val="ne_NP" w:bidi="ne_NP"/>
        </w:rPr>
        <w:t xml:space="preserve"> यसको आवश्यकता छ"। प्रभुको अर्थ सायद यहाँ मालिक वा अरूमाथि अधिकार भएको व्यक्तिको रुपमा प्रयोग गरिएको छ। धेरै चोटि यो शब्दले प्रभु परमेश्वर आफैलाई जनाउँछ। तापनि, यसको अर्थ मालिक आफैलाई पशु आवश्यक थियो। हामी निश्चित छैनौ, तर अधिकांश अनुवादहरूले यसलाई मालिक येशूलाई पशुको आवश्यकता छ भन्ने अर्थको रुपमा लिन्छन्। जब प्रभुले पशुको काम सकिन्छ, तब उहाँले पशुलाई मालिककहाँ फिर्ता ल्याउनुहुनेछ। तपाईंले अघिल्लो खण्डहरूमा प्रयोग गर्नुभएको प्रभुको लागि त्यही शब्द प्रयोग गर्नुहोस्। </w:t>
      </w:r>
      <w:r>
        <w:rPr>
          <w:b/>
          <w:lang w:val="ne_NP" w:bidi="ne_NP"/>
        </w:rPr>
        <w:t>प्रभुको</w:t>
      </w:r>
      <w:r>
        <w:rPr>
          <w:lang w:val="ne_NP" w:bidi="ne_NP"/>
        </w:rPr>
        <w:t xml:space="preserve"> बारेमा थप जानकारीको लागि मुख्य शब्दावली हेर्नुहोस्।</w:t>
      </w:r>
    </w:p>
    <w:p>
      <w:pPr/>
      <w:r>
        <w:rPr>
          <w:lang w:val="ne_NP" w:bidi="ne_NP"/>
        </w:rPr>
      </w:r>
      <w:r>
        <w:rPr>
          <w:lang w:val="ne_NP" w:bidi="ne_NP"/>
        </w:rPr>
        <w:t xml:space="preserve">चेलाहरूले आफ्नो </w:t>
      </w:r>
      <w:r>
        <w:rPr>
          <w:b/>
          <w:lang w:val="ne_NP" w:bidi="ne_NP"/>
        </w:rPr>
        <w:t>बाहिरी कोट</w:t>
      </w:r>
      <w:r>
        <w:rPr>
          <w:lang w:val="ne_NP" w:bidi="ne_NP"/>
        </w:rPr>
        <w:t xml:space="preserve"> गधाको माथिमा राखे ताकि येशूलाई बस्न सहज ठाउँ होस्। त्यसपछि मानिसहरूले येशूप्रतिको आदरको चिन्हको रूपमा गधालाई टेकाउन आफ्नो बाहिरी कोट बाटोमा राखे। यी लामो बाहिरी कोट तिनीहरूको सामान्य लुगाको माथि लगाउँथे। यसले राति मानिसहरूलाई न्यानो राख्थ्यो किनभने त्यो प्राय: पशुहरूको छाला वा ऊनबाट बनेको हुन्थ्यो। ति लुगाहरू मानिसहरूको काँधमाथि बेरिएका थिए र पाखुरामा प्वाल पारिएका थिए। तपाईंले अघिल्लो खण्डहरूमा लुगाको लागि प्रयोग गरेको शब्द नै प्रयोग गर्नुहोस्। </w:t>
      </w:r>
      <w:r>
        <w:rPr>
          <w:b/>
          <w:lang w:val="ne_NP" w:bidi="ne_NP"/>
        </w:rPr>
        <w:t>लुगा</w:t>
      </w:r>
      <w:r>
        <w:rPr>
          <w:lang w:val="ne_NP" w:bidi="ne_NP"/>
        </w:rPr>
        <w:t xml:space="preserve"> वा बाहिरी कोटको बारेमा थप जानकारीको लागि मुख्य शब्दावली हेर्नुहोस्।</w:t>
      </w:r>
    </w:p>
    <w:p>
      <w:pPr/>
      <w:r>
        <w:rPr>
          <w:lang w:val="ne_NP" w:bidi="ne_NP"/>
        </w:rPr>
      </w:r>
      <w:r>
        <w:rPr>
          <w:lang w:val="ne_NP" w:bidi="ne_NP"/>
        </w:rPr>
        <w:t xml:space="preserve">यहाँ रोक्नुहोस् र समूहमा यहूदी मानिसहरूले लगाएको बाहिरी कोटको तस्वीर हेर्नुहोस्। अडियो रोक्‍नुहोस्। </w:t>
      </w:r>
    </w:p>
    <w:p>
      <w:pPr/>
      <w:r>
        <w:rPr>
          <w:lang w:val="ne_NP" w:bidi="ne_NP"/>
        </w:rPr>
      </w:r>
      <w:r>
        <w:rPr>
          <w:lang w:val="ne_NP" w:bidi="ne_NP"/>
        </w:rPr>
        <w:t xml:space="preserve">जब येशू यरूशलेममा चढ्न थाल्नुहुन्छ, मानिसहरूले प्रशंसा गर्न थाले। </w:t>
      </w:r>
      <w:r>
        <w:rPr>
          <w:b/>
          <w:lang w:val="ne_NP" w:bidi="ne_NP"/>
        </w:rPr>
        <w:t>होसन्नाको</w:t>
      </w:r>
      <w:r>
        <w:rPr>
          <w:lang w:val="ne_NP" w:bidi="ne_NP"/>
        </w:rPr>
        <w:t xml:space="preserve"> अर्थ "हामीलाई बचाउ," "स्वागत" वा व्यक्तिलाई "महिमा" हुन सक्छ। यस अवस्थामा होशन्नाको अर्थ सायद ठूलो आनन्द र प्रशंसाको विचार "स्वागत" हो। जब मानिसहरूले कराउँछन्, "सर्वोच्च होशेन्ना" तिनीहरूले सायद परमेश्वरलाई स्वागत गर्छन् र परमेश्वरको प्रशंसा गर्छन्।</w:t>
      </w:r>
    </w:p>
    <w:p>
      <w:pPr/>
      <w:r>
        <w:rPr>
          <w:lang w:val="ne_NP" w:bidi="ne_NP"/>
        </w:rPr>
      </w:r>
      <w:r>
        <w:rPr>
          <w:lang w:val="ne_NP" w:bidi="ne_NP"/>
        </w:rPr>
        <w:t xml:space="preserve">यहाँ रोक्नुहोस् र तपाईंले </w:t>
      </w:r>
      <w:r>
        <w:rPr>
          <w:b/>
          <w:lang w:val="ne_NP" w:bidi="ne_NP"/>
        </w:rPr>
        <w:t>होसन्नाको</w:t>
      </w:r>
      <w:r>
        <w:rPr>
          <w:lang w:val="ne_NP" w:bidi="ne_NP"/>
        </w:rPr>
        <w:t xml:space="preserve"> लागि कुन शब्द वा वाक्यांश प्रयोग गर्नुहुनेछ भनेर समूहमा छलफल गर्नुहोस्। के तपाईंले "होशन्ना" भन्नुहुनेछ वा "आनन्दसँग स्वागत वा प्रशंसा गर्ने" को अर्थलाई अनुवाद गर्नुहुन्छ? थप जानकारीको लागि मुख्य शब्दावलीमा </w:t>
      </w:r>
      <w:r>
        <w:rPr>
          <w:b/>
          <w:lang w:val="ne_NP" w:bidi="ne_NP"/>
        </w:rPr>
        <w:t>होशन्नालाई</w:t>
      </w:r>
      <w:r>
        <w:rPr>
          <w:lang w:val="ne_NP" w:bidi="ne_NP"/>
        </w:rPr>
        <w:t xml:space="preserve"> हेर्नुहोस्। अडियो रोक्‍नुहोस्। </w:t>
      </w:r>
    </w:p>
    <w:p>
      <w:pPr/>
      <w:r>
        <w:rPr>
          <w:lang w:val="ne_NP" w:bidi="ne_NP"/>
        </w:rPr>
      </w:r>
      <w:r>
        <w:rPr>
          <w:lang w:val="ne_NP" w:bidi="ne_NP"/>
        </w:rPr>
        <w:t>"</w:t>
      </w:r>
      <w:r>
        <w:rPr>
          <w:b/>
          <w:lang w:val="ne_NP" w:bidi="ne_NP"/>
        </w:rPr>
        <w:t>प्रभुको</w:t>
      </w:r>
      <w:r>
        <w:rPr>
          <w:lang w:val="ne_NP" w:bidi="ne_NP"/>
        </w:rPr>
        <w:t xml:space="preserve"> नाममा आउँने </w:t>
      </w:r>
      <w:r>
        <w:rPr>
          <w:b/>
          <w:lang w:val="ne_NP" w:bidi="ne_NP"/>
        </w:rPr>
        <w:t>धन्यको</w:t>
      </w:r>
      <w:r>
        <w:rPr>
          <w:lang w:val="ne_NP" w:bidi="ne_NP"/>
        </w:rPr>
        <w:t xml:space="preserve"> हो" को अर्थ आउने व्यक्तिलाई आशीष वा परमेश्वरको अनुग्रह प्राप्त गरिएको छ किनभने उहाँ परमेश्वरको प्रतिनिधिको रूपमा आउँनुहुन्छ। कथाको यस भागमा, "प्रभु" शब्दको अर्थ परमेश्वर आफै हो। तपाईंले अघिल्लो खण्डहरूमा परमेश्वरलाई जनाउन धन्य र प्रभुको लागि प्रयोग गरेको शब्द नै प्रयोग गर्नुहोस्। </w:t>
      </w:r>
      <w:r>
        <w:rPr>
          <w:b/>
          <w:lang w:val="ne_NP" w:bidi="ne_NP"/>
        </w:rPr>
        <w:t>धन्य</w:t>
      </w:r>
      <w:r>
        <w:rPr>
          <w:lang w:val="ne_NP" w:bidi="ne_NP"/>
        </w:rPr>
        <w:t xml:space="preserve"> र </w:t>
      </w:r>
      <w:r>
        <w:rPr>
          <w:b/>
          <w:lang w:val="ne_NP" w:bidi="ne_NP"/>
        </w:rPr>
        <w:t>प्रभुको</w:t>
      </w:r>
      <w:r>
        <w:rPr>
          <w:lang w:val="ne_NP" w:bidi="ne_NP"/>
        </w:rPr>
        <w:t xml:space="preserve"> बारेमा थप जानकारीको लागि मुख्य शब्दावली हेर्नुहोस्।</w:t>
      </w:r>
    </w:p>
    <w:p>
      <w:pPr/>
      <w:r>
        <w:rPr>
          <w:lang w:val="ne_NP" w:bidi="ne_NP"/>
        </w:rPr>
      </w:r>
      <w:r>
        <w:rPr>
          <w:lang w:val="ne_NP" w:bidi="ne_NP"/>
        </w:rPr>
        <w:t xml:space="preserve">परमेश्वरले तिनीहरूसँग गरेको आफ्नो प्रतिज्ञा पूरा गरुन भनेर यहूदी मानिसहरू साँच्चै चाहन्थे। परमेश्वरले एक दिन मुक्तिदाता मानिसहरूलाई शासन गर्न, तिनीहरूको शत्रुहरूलाई पराजित गर्न, र तिनीहरूलाई उत्पीडनबाट बचाउन आउने छन भनेर प्रतिज्ञा गर्नुभयो। मुक्तिदाता वा मसीह राजा </w:t>
      </w:r>
      <w:r>
        <w:rPr>
          <w:b/>
          <w:lang w:val="ne_NP" w:bidi="ne_NP"/>
        </w:rPr>
        <w:t>दाऊद</w:t>
      </w:r>
      <w:r>
        <w:rPr>
          <w:lang w:val="ne_NP" w:bidi="ne_NP"/>
        </w:rPr>
        <w:t xml:space="preserve">को सन्तान हुन्थ्यो। यस कथामा </w:t>
      </w:r>
      <w:r>
        <w:rPr>
          <w:b/>
          <w:lang w:val="ne_NP" w:bidi="ne_NP"/>
        </w:rPr>
        <w:t>हाम्रो पिता दाऊदको</w:t>
      </w:r>
      <w:r>
        <w:rPr>
          <w:lang w:val="ne_NP" w:bidi="ne_NP"/>
        </w:rPr>
        <w:t xml:space="preserve"> अर्थ "हाम्रो पुर्खा दाऊद" हो। इस्राएलका मानिसहरू अर्थात यहूदीहरूले यो नयाँ राज्य चाँडै आउने आशा गर्थे। तिनीहरूले प्राय: यसको बारेमा प्रार्थना गर्थे र गीतहरू गाउँथे।</w:t>
      </w:r>
    </w:p>
    <w:p>
      <w:pPr/>
      <w:r>
        <w:rPr>
          <w:lang w:val="ne_NP" w:bidi="ne_NP"/>
        </w:rPr>
      </w:r>
      <w:r>
        <w:rPr>
          <w:lang w:val="ne_NP" w:bidi="ne_NP"/>
        </w:rPr>
        <w:t xml:space="preserve">येशू </w:t>
      </w:r>
      <w:r>
        <w:rPr>
          <w:b/>
          <w:lang w:val="ne_NP" w:bidi="ne_NP"/>
        </w:rPr>
        <w:t>मन्दिर</w:t>
      </w:r>
      <w:r>
        <w:rPr>
          <w:lang w:val="ne_NP" w:bidi="ne_NP"/>
        </w:rPr>
        <w:t xml:space="preserve"> क्षेत्रमा वरिपरि हेर्न जानुभयो। मन्दिर विशेष ठाउँ हो जहाँ यहूदीहरूले परमेश्वरको आराधना गर्थे र परमेश्वर आफ्ना मानिसहरूको बीचमा बसोबास गर्थे।</w:t>
      </w:r>
    </w:p>
    <w:p>
      <w:pPr/>
      <w:r>
        <w:rPr>
          <w:lang w:val="ne_NP" w:bidi="ne_NP"/>
        </w:rPr>
      </w:r>
      <w:r>
        <w:rPr>
          <w:lang w:val="ne_NP" w:bidi="ne_NP"/>
        </w:rPr>
        <w:t xml:space="preserve">यहाँ रोक्नुहोस् र तपाईंले </w:t>
      </w:r>
      <w:r>
        <w:rPr>
          <w:b/>
          <w:lang w:val="ne_NP" w:bidi="ne_NP"/>
        </w:rPr>
        <w:t>मन्दिरको</w:t>
      </w:r>
      <w:r>
        <w:rPr>
          <w:lang w:val="ne_NP" w:bidi="ne_NP"/>
        </w:rPr>
        <w:t xml:space="preserve"> लागि कुन शब्द वा वाक्यांश प्रयोग गर्नुहुनेछ भनेर समूहमा छलफल गर्नुहोस्। थप जानकारीको लागि मुख्य शब्दावलीमा </w:t>
      </w:r>
      <w:r>
        <w:rPr>
          <w:b/>
          <w:lang w:val="ne_NP" w:bidi="ne_NP"/>
        </w:rPr>
        <w:t>मन्दिर</w:t>
      </w:r>
      <w:r>
        <w:rPr>
          <w:lang w:val="ne_NP" w:bidi="ne_NP"/>
        </w:rPr>
        <w:t xml:space="preserve"> हेर्नुहोस्। अडियो रोक्‍नुहोस्। </w:t>
      </w:r>
    </w:p>
    <w:p>
      <w:pPr/>
      <w:r>
        <w:rPr>
          <w:lang w:val="ne_NP" w:bidi="ne_NP"/>
        </w:rPr>
      </w:r>
      <w:r>
        <w:rPr>
          <w:lang w:val="ne_NP" w:bidi="ne_NP"/>
        </w:rPr>
        <w:t xml:space="preserve">यहाँ रोक्नुहोस् र मन्दिरको फोटो हेर्नुहोस्। अडियो रोक्‍नुहोस्। </w:t>
      </w:r>
    </w:p>
    <w:p>
      <w:pPr/>
      <w:r>
        <w:rPr>
          <w:lang w:val="ne_NP" w:bidi="ne_NP"/>
        </w:rPr>
      </w:r>
      <w:r>
        <w:rPr>
          <w:lang w:val="ne_NP" w:bidi="ne_NP"/>
        </w:rPr>
        <w:t xml:space="preserve">त्यसपछि येशू र </w:t>
      </w:r>
      <w:r>
        <w:rPr>
          <w:b/>
          <w:lang w:val="ne_NP" w:bidi="ne_NP"/>
        </w:rPr>
        <w:t>बाह्रै</w:t>
      </w:r>
      <w:r>
        <w:rPr>
          <w:lang w:val="ne_NP" w:bidi="ne_NP"/>
        </w:rPr>
        <w:t xml:space="preserve"> बेथनीमा फर्केर गए जहाँ तिनीहरूले रात बिताए। "बाह्र" ले येशूसँग सबै ठाउँमा जाने सबैभन्दा नजिकको बाह्र चेलाहरूलाई जनाउँछ।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11:12–26</w:t>
      </w:r>
      <w:r>
        <w:rPr>
          <w:lang w:val="ne_NP" w:bidi="ne_NP"/>
        </w:rPr>
      </w:r>
    </w:p>
    <w:p>
      <w:pPr>
        <w:pStyle w:val="Heading3"/>
      </w:pPr>
      <w:r>
        <w:rPr>
          <w:lang w:val="ne_NP" w:bidi="ne_NP"/>
        </w:rPr>
        <w:t>Step 1</w:t>
      </w:r>
    </w:p>
    <w:p>
      <w:pPr/>
      <w:r>
        <w:rPr>
          <w:lang w:val="ne_NP" w:bidi="ne_NP"/>
        </w:rPr>
      </w:r>
      <w:r>
        <w:rPr>
          <w:lang w:val="ne_NP" w:bidi="ne_NP"/>
        </w:rPr>
        <w:t>यस चरणमा, मर्कूस ११:१२–२६ सुन्नुहोस् र यसलाई आफ्नो हृदयमा राख्नुहोस्।</w:t>
      </w:r>
    </w:p>
    <w:p>
      <w:pPr/>
      <w:r>
        <w:rPr>
          <w:lang w:val="ne_NP" w:bidi="ne_NP"/>
        </w:rPr>
      </w:r>
      <w:r>
        <w:rPr>
          <w:lang w:val="ne_NP" w:bidi="ne_NP"/>
        </w:rPr>
        <w:t>सम्भव भएमा तीन फरक अनुवादहरूमा मर्कूस ११:१२–२६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११:१२–२६ को श्रव्य संस्करण सुन्‍नुहोस्।</w:t>
      </w:r>
    </w:p>
    <w:p>
      <w:pPr/>
      <w:r>
        <w:rPr>
          <w:lang w:val="ne_NP" w:bidi="ne_NP"/>
        </w:rPr>
      </w:r>
      <w:r>
        <w:rPr>
          <w:lang w:val="ne_NP" w:bidi="ne_NP"/>
        </w:rPr>
        <w:t>मर्कूसलाई कथा भित्र कथा सुनाउन मन पर्छ। यो कथा बाटोको छेउको नेभाराको रूखबाट सुरु हुन्छ र समाप्त हुन्छ। मर्कूसले सायद इस्राएलको आध्यात्मिक जीवनलाई वर्णन गर्न पाठको रुपमा नेभाराको कथालाई प्रयोग गर्छन्।</w:t>
      </w:r>
    </w:p>
    <w:p>
      <w:pPr/>
      <w:r>
        <w:rPr>
          <w:lang w:val="ne_NP" w:bidi="ne_NP"/>
        </w:rPr>
      </w:r>
      <w:r>
        <w:rPr>
          <w:lang w:val="ne_NP" w:bidi="ne_NP"/>
        </w:rPr>
        <w:t>अन्तिम कथामा येशू यरूशलेममा प्रवेश गर्नुभयो र फेरि बेथनीमा रात बिताउन जानुभयो। अर्को बिहान, येशू र उहाँका चेलाहरू यरूशलेममा फर्केर गए। तिनीहरूको बाटोमा येशू भोकाउनु भयो र बाटोमा पातहरूले भरिएको नेभाराको रूख देख्नुभयो। तापनि, रूखमा कुनै फल थिएनन् किनभने यो फलफूल दिने मौसम थिएन। यो सायद पहिलो बर्षको कलोलो नेभारा फलेर झरेको ठीक पछाडिको समय थियो। रूखमा पातहरू मात्र बाँकी थिए। मानिसहरूले खान सक्ने नेभारा लगभग एक वा दुई महिना पछि आयो। येशूले रूखलाई भन्नुभयो, "फेरि कसैले तिम्रो फल नखाओस्। इस्राएलमा नेभाराको कहिले हुन्छ भनेर येशूलाई थाहा हुन्थ्यो। संभवतः येशूले यसलाई पाठको रुपमा प्रयोग गर्नुहुन्छ। नेभाराको रूख भनेको इस्राएल जस्तै छ। नेभाराको रूखले फल दिँदैन। त्यसरिनै इस्राएलले परमेश्वरलाई पछ्याउँदैन र उसले परमेश्वरलाई पछ्याउँछ भन्ने प्रमाण देखाउँदैन। येशू र उहाँका चेलाहरू अझै यरूशलेम शहरमा हिंड्छन्।</w:t>
      </w:r>
    </w:p>
    <w:p>
      <w:pPr/>
      <w:r>
        <w:rPr>
          <w:lang w:val="ne_NP" w:bidi="ne_NP"/>
        </w:rPr>
      </w:r>
      <w:r>
        <w:rPr>
          <w:lang w:val="ne_NP" w:bidi="ne_NP"/>
        </w:rPr>
        <w:t xml:space="preserve">यहाँ रोक्नुहोस् र समूहमा यो प्रश्नको छलफल गर्नुहोस्: येशूले इस्राएलीहरूको आध्यात्मिक स्वास्थ्यको बारेमा केही देखाउन प्रकृतिको पाठ प्रयोग गर्नुभयो। तपाईंको संस्कृतिले आध्यात्मिक सत्यहरू कसरी सिकाउँछ? के तपाईंले कहिल्यै प्रकृतिबाट सिकेको पाठ प्रयोग गर्नुहुन्छ? तपाईंको संस्कृतिमा आध्यात्मिक सत्यहरू सिकाउन प्रकृतिका पाठहरू प्रयोग गर्ने उदाहरणहरू दिनुहोस्। अडियो रोक्‍नुहोस्। </w:t>
      </w:r>
    </w:p>
    <w:p>
      <w:pPr/>
      <w:r>
        <w:rPr>
          <w:lang w:val="ne_NP" w:bidi="ne_NP"/>
        </w:rPr>
      </w:r>
      <w:r>
        <w:rPr>
          <w:lang w:val="ne_NP" w:bidi="ne_NP"/>
        </w:rPr>
        <w:t>तपाईंको अनुवाद टोलीलाई नेभाराको रूख र नेभाराको तस्वीर देखाउनुहोस्। अडियो रोक्‍नुहोस्।</w:t>
      </w:r>
    </w:p>
    <w:p>
      <w:pPr/>
      <w:r>
        <w:rPr>
          <w:lang w:val="ne_NP" w:bidi="ne_NP"/>
        </w:rPr>
      </w:r>
      <w:r>
        <w:rPr>
          <w:lang w:val="ne_NP" w:bidi="ne_NP"/>
        </w:rPr>
        <w:t>जब येशू मन्दिरमा आइपुग्नुहुन्छ, बाहिरी चोक क्षेत्रमा बजार लागेको हुन्छ। मन्दिरको बाहिरी चोक गैर यहूदी मानिसहरूको प्रार्थना गर्नको लागि प्रयोग गरिन्थ्यो। यी गैर यहूदी मानिसहरूलाई भित्री मन्दिर क्षेत्रहरू भित्र अनुमति थिएन, तर यो आँगन तिनीहरूलाई प्रार्थना गर्न दिइएको थियो।</w:t>
      </w:r>
    </w:p>
    <w:p>
      <w:pPr/>
      <w:r>
        <w:rPr>
          <w:lang w:val="ne_NP" w:bidi="ne_NP"/>
        </w:rPr>
      </w:r>
      <w:r>
        <w:rPr>
          <w:lang w:val="ne_NP" w:bidi="ne_NP"/>
        </w:rPr>
        <w:t xml:space="preserve">यहाँ रोक्नुहोस् र समूहमा मन्दिर र यसको चोकहरूको नक्सा हेर्नुहोस्। बाहिरी चोक कहाँ छ भनेर तिनीहरूलाई देखाउनुहोस्। अडियो रोक्‍नुहोस्। </w:t>
      </w:r>
    </w:p>
    <w:p>
      <w:pPr/>
      <w:r>
        <w:rPr>
          <w:lang w:val="ne_NP" w:bidi="ne_NP"/>
        </w:rPr>
      </w:r>
      <w:r>
        <w:rPr>
          <w:lang w:val="ne_NP" w:bidi="ne_NP"/>
        </w:rPr>
        <w:t>तिनीहरूको चोक बजार र पैसा साट्ने कामको लागी कब्जा गरिएको छ भनेर येशू रिसाउनु भयो। अब यो ठाउँ बजार जस्तै देखिन्थ्यो। सामान्यतया मन्दिरको लागि वस्तुहरू र पशुहरू किन्ने बजारहरू शहरको अन्य भागहरूमा थिए। हालसालै, मानिसहरूलाई मन्दिरको चोक भित्र बजार स्थापना गर्न अनुमति दिइएको थियो। बिक्रेताहरूले ढुकुर जस्ता "शुद्ध" पशुहरू, तेल, नुन र मद्य बेच्थे, जुन आगन्तुकहरूले परमेश्वरलाई आफ्नो विभिन्न बलिदानमा प्रयोग गर्न सक्थे। अन्य पशुहरू किन्न नसक्ने अवस्थामका अति गरीब मानिसहरूले ढुकुरलाई बलिदानको रूपमा प्रयोग गर्थे। साथै, मानिसहरूले प्रत्येक वर्ष पुरानो यहूदी सिक्काहरूले मन्दिरको कर तिर्नु पर्थ्यो। यतिखेर यो वर्षको कर तिर्ने नमय थियो, त्यसैले तिनीहरूलाई आफ्नो पैसा साट्ने ठाउँको आवश्यकता पर्थ्यो। मानिसहरूसँग रोमी सिक्का मात्र थिए, त्यसैले पैसा साट्नेहरूले आफ्नो आधुनिक रोमी सिक्काहरूलाई मन्दिरको करको सिक्कामा परिवर्तन गर्थे। यहूदी मानिसहरूले आफूले किनेको कुराहरू वाक्सासहित चोकमा बोकेर जान्थे, तर यहूदी परम्पराले यसलाई पनि निषेध गर्थे। यो चोक परमेश्वरका गैर यहूदी आराधकहरूको लागि प्रार्थना गर्ने ठाउँको रुपमा थियो। मानिसहरूले अन्यजाति वा गैर यहूदी मानिसहरूलाई आराधना गर्नबाट रोकिरहेका थिए भनेर येशू रिसाउनु भयो। तिनीहरूले परमेश्वरको मन्दिरलाई गलत तरिकाले प्रयोग गरेर परमेश्वरको अपमान र अनादर गरे। परमेश्वरले यशैया अगमवक्ता मार्फत उहाँको मन्दिर "सबै जातिहरू" को लागि प्रार्थना गर्ने ठाउँ हुनेछ भनेर भन्नुभएको थियो, जसको अर्थ गैर यहूदी मानिसहरूले पनि उहाँलाई चिनोस् भन्ने उहाँको चाहना थियो। परमेश्वरले अगमवक्ता यर्मिया मार्फत पनि भन्नुभएको थियो कि मानिसहरूले मन्दिरलाई अन्याय गर्नेछन् वा चोरहरूले व्यापार गर्ने ठाउँ बनाउनेछन्। यस्तो हुन दिने धार्मिक नेताहरूसँग येशू साँच्चिकै रिसाउनु भयो। उहाँले पैसा साट्नेहरूको टेबलहरू पल्टाउनु भयो र बलिदानको लागि वस्तुहरू बेच्ने र बलिदानको लागि वस्तुहरू किन्ने मानिसहरूलाई मन्दिर छोड्न बाध्य पार्नुभयो। उहाँले कसैलाई तिनीहरूले किनेको कुराहरू चोकमा बोक्न अनुमति दिनुहुन्न।</w:t>
      </w:r>
    </w:p>
    <w:p>
      <w:pPr/>
      <w:r>
        <w:rPr>
          <w:lang w:val="ne_NP" w:bidi="ne_NP"/>
        </w:rPr>
      </w:r>
      <w:r>
        <w:rPr>
          <w:lang w:val="ne_NP" w:bidi="ne_NP"/>
        </w:rPr>
        <w:t xml:space="preserve">यहाँ रोक्नुहोस् र समूहमा यो प्रश्नको छलफल गर्नुहोस्: तपाईंको आराधना ठाउँहरूमा कस्तो प्रकारको गतिविधिहरूलाई अनुमति छ? अडियो रोक्‍नुहोस्। </w:t>
      </w:r>
    </w:p>
    <w:p>
      <w:pPr/>
      <w:r>
        <w:rPr>
          <w:lang w:val="ne_NP" w:bidi="ne_NP"/>
        </w:rPr>
      </w:r>
      <w:r>
        <w:rPr>
          <w:lang w:val="ne_NP" w:bidi="ne_NP"/>
        </w:rPr>
        <w:t>येशूले गरेको कामको कारणले, अग्रणी पूजाहारीहरू र धार्मिक व्यवस्थाका शिक्षकहरू येशूसँग रिसाएका थिए। तिनीहरूले उहाँलाई मार्न चाहन्थे, तर मानिसहरूको भीडलाई येशूको शिक्षाहरू साँच्चै मन पराउँथे। त्यसैले धार्मिक नेताहरू येशूसँग डराउँथे किनभने उहाँसँग जनसमुदायको शक्ति थियो।</w:t>
      </w:r>
    </w:p>
    <w:p>
      <w:pPr/>
      <w:r>
        <w:rPr>
          <w:lang w:val="ne_NP" w:bidi="ne_NP"/>
        </w:rPr>
      </w:r>
      <w:r>
        <w:rPr>
          <w:lang w:val="ne_NP" w:bidi="ne_NP"/>
        </w:rPr>
        <w:t>येशूले त्यो रात शहर छोडेर बेथनीमा फर्केर जानुभयो। अर्को बिहान उहाँ फर्केर आउनुभयो र अघिल्लो दिनको नेभाराको रूखको छेउमा जानुभयो। रूख आफ्नो जराबाट सुकेको छ, जसको अर्थ यो पूर्ण रूपमा मरेको छ। यो सम्भवतः परमेश्वरले संसारमा इस्राएलको नेतृत्व र हेसियत खोस्दै हुनुहुन्छ भन्ने प्रतीक हो। इस्राएलले संसारको मुक्ति ल्याउनु पर्थ्यो।</w:t>
      </w:r>
    </w:p>
    <w:p>
      <w:pPr/>
      <w:r>
        <w:rPr>
          <w:lang w:val="ne_NP" w:bidi="ne_NP"/>
        </w:rPr>
      </w:r>
      <w:r>
        <w:rPr>
          <w:lang w:val="ne_NP" w:bidi="ne_NP"/>
        </w:rPr>
        <w:t>येशूले आफ्ना चेलाहरूलाई सिकाउनुभयो। उहाँले तिनीहरूलाई परमेश्वरमा विश्वास गर्नु वा उहाँमा भरोसा गर्नु र विश्वास गर्नु भनेर भन्नुभयो। जब तिनीहरूसँग यस्तो विश्वास हुन्छ, तब सबै कुरा सम्भव हुन्छ। मर्कूसले सायद अचम्मित चमत्कारहरूको बारेमा भन्दा पृथ्वीमा परमेश्वरको मिशन पूरा हुने बारेमा बढी कुरा गर्छन्। पहाडहरू कठिनाइहरूको प्रतीक थिए, र येशूले आफ्ना चेलाहरूलाई सतावट जस्तै परमेश्वरको मिशनका चुनौतीहरूलाई जित्न सकिन्छ भनेर जानोस भन्ने चाहनु भयो। जैतुनको पहाड र यरूशलेमको पहाड दुबैले यहूदी परम्पराको प्रतीक थिए, र येशूले आफ्ना चेलाहरूलाई कहिलेकाँही परम्पराले परमेश्वरको मिशनको बाटोमा बाधा पार्छ भनेर जानोस भन्ने चाहनु भयो। परमेश्वरले कुनै पनि कुरालाई जित्न सक्नुहुन्छ भनेर विश्वास गर्नु आवस्यक छ। त्यसपछि येशूले आफ्ना चेलाहरूलाई भन्नुहुन्छ तिनीहरू प्रार्थना गर्न जाँदा तिनीहरूले परमेश्वरसँग कुरा गर्न तिनीहरूको हृदय तयार छ कि छैन भनेर जाँच गर्नु पर्छ। परमेश्वरले तपाईंको लागि केही गर्न अनुरोध गर्नु अघि मानिसहरूलाई क्षमा गर्नु आवस्यक छ। केही संस्करणहरूमा अन्तिम वाक्यमा यस्तो समावेश छ जस्मा तपाईंले अरूलाई क्षमा गर्नुहुन्न भने परमेश्वरले तपाईंको पाप पनि क्षमा गर्नुहुनेछैन। यो केही संस्करणहरूमा मात्र समावेश गरिएको छ किनभने प्रारम्भिक पाण्डुलिपिहरूमा यो पद छैन्।</w:t>
      </w:r>
    </w:p>
    <w:p>
      <w:pPr/>
      <w:r>
        <w:rPr>
          <w:lang w:val="ne_NP" w:bidi="ne_NP"/>
        </w:rPr>
      </w:r>
      <w:r>
        <w:rPr>
          <w:lang w:val="ne_NP" w:bidi="ne_NP"/>
        </w:rPr>
        <w:t>रोक्नुहोस् र समूहमा यो प्रश्नको छलफल गर्नुहोस्: यो अन्तिम सोचले तपाईंको मानिसहरूलाई क्षमा बुझ्न कसरी मद्दत गर्छ? हामीले अरूलाई क्षमा गर्छौं भने परमेश्वरले हामीलाई क्षमा गर्नुहुनेछ भन्ने विचारको बारेमा तपाईंलाई कस्तो महसुस हुन्छ? तपाईंले यसलाई आफ्नो अनुवादमा समावेश गर्नुहुनेछ वा गर्नुहुन्न भनेर छलफल गर्नुहोस्।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११:१२–२६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दृश्यमा:</w:t>
      </w:r>
      <w:r>
        <w:rPr>
          <w:lang w:val="ne_NP" w:bidi="ne_NP"/>
        </w:rPr>
        <w:t xml:space="preserve"> अर्को बिहान, येशू र उहाँका चेलाहरू बेथनी छोडेर यरूशलेम तिर जान्छन्। तिनीहरू फल नभएको नेभाराको रूख छेउमा जान्छन्। येशूले रूखलाई सराप्नुहुन्छ।</w:t>
      </w:r>
    </w:p>
    <w:p>
      <w:pPr/>
      <w:r>
        <w:rPr>
          <w:lang w:val="ne_NP" w:bidi="ne_NP"/>
        </w:rPr>
      </w:r>
      <w:r>
        <w:rPr>
          <w:b/>
          <w:lang w:val="ne_NP" w:bidi="ne_NP"/>
        </w:rPr>
        <w:t>दोस्रो दृश्यमा:</w:t>
      </w:r>
      <w:r>
        <w:rPr>
          <w:lang w:val="ne_NP" w:bidi="ne_NP"/>
        </w:rPr>
        <w:t xml:space="preserve"> येशू र उहाँका चेलाहरू यरूशलेमको मन्दिरमा जान्छन्। येशूले बलिदानको लागि पशुहरू र वस्तुहरू किन्न र बेच्न आउने मानिसहरूलाई धपाउनुहुन्छ। येशूले भन्नुहुन्छ कि धर्मशास्त्रले मन्दिर सबै जातिहरूको लागि प्रार्थना घर हुनुपर्छ भनेर भन्छ।</w:t>
      </w:r>
    </w:p>
    <w:p>
      <w:pPr/>
      <w:r>
        <w:rPr>
          <w:lang w:val="ne_NP" w:bidi="ne_NP"/>
        </w:rPr>
      </w:r>
      <w:r>
        <w:rPr>
          <w:b/>
          <w:lang w:val="ne_NP" w:bidi="ne_NP"/>
        </w:rPr>
        <w:t>तेस्रो दृश्यमा:</w:t>
      </w:r>
      <w:r>
        <w:rPr>
          <w:lang w:val="ne_NP" w:bidi="ne_NP"/>
        </w:rPr>
        <w:t xml:space="preserve"> अग्रणी पूजाहारीहरू र धार्मिक व्यवस्थाका शिक्षकहरूले येशूलाई कसरी मार्ने भनेर योजना बनाउन थाल्छन्। तिनीहरू येशूसँग डराउँछन् किनभने मानिसहरू उहाँको शिक्षामा अचम्मित हुन्छन्। येशू र उहाँका चेलाहरूले त्यो साँझ शहर छोड्छन्।</w:t>
      </w:r>
    </w:p>
    <w:p>
      <w:pPr/>
      <w:r>
        <w:rPr>
          <w:lang w:val="ne_NP" w:bidi="ne_NP"/>
        </w:rPr>
      </w:r>
      <w:r>
        <w:rPr>
          <w:b/>
          <w:lang w:val="ne_NP" w:bidi="ne_NP"/>
        </w:rPr>
        <w:t>चौथो दृश्यमा:</w:t>
      </w:r>
      <w:r>
        <w:rPr>
          <w:lang w:val="ne_NP" w:bidi="ne_NP"/>
        </w:rPr>
        <w:t xml:space="preserve"> येशू र उहाँका चेलाहरू बेथनीमा सुत्छन् र अर्को बिहान यरूशलेममा फर्केर जान्छन्। येशूले सराप्नु भएको नेभाराको रूख जरा सुकेको छ भनेर चेलाहरूले येशूलाई बताउँछन्। येशूले आफ्ना चेलाहरूसँग विश्वास गर्ने बारेमा कुरा गर्नुहुन्छ।</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 नाम भएको चेला सहितका चेलाहरू</w:t>
      </w:r>
    </w:p>
    <w:p>
      <w:pPr>
        <w:pStyle w:val="ListBullet"/>
        <w:spacing w:line="240" w:lineRule="auto"/>
        <w:ind w:left="720"/>
      </w:pPr>
      <w:r>
        <w:rPr>
          <w:lang w:val="ne_NP" w:bidi="ne_NP"/>
        </w:rPr>
      </w:r>
      <w:r>
        <w:rPr>
          <w:lang w:val="ne_NP" w:bidi="ne_NP"/>
        </w:rPr>
        <w:t>नेभाराको रूख</w:t>
      </w:r>
    </w:p>
    <w:p>
      <w:pPr>
        <w:pStyle w:val="ListBullet"/>
        <w:spacing w:line="240" w:lineRule="auto"/>
        <w:ind w:left="720"/>
      </w:pPr>
      <w:r>
        <w:rPr>
          <w:lang w:val="ne_NP" w:bidi="ne_NP"/>
        </w:rPr>
      </w:r>
      <w:r>
        <w:rPr>
          <w:lang w:val="ne_NP" w:bidi="ne_NP"/>
        </w:rPr>
        <w:t>मन्दिरमा बलिदानको लागि पशुहरू किन्ने र बेच्ने मानिसहरू जसमा ढुकुर बेच्ने मानिसहरू पनि समावेश छन्।</w:t>
      </w:r>
    </w:p>
    <w:p>
      <w:pPr>
        <w:pStyle w:val="ListBullet"/>
        <w:spacing w:line="240" w:lineRule="auto"/>
        <w:ind w:left="720"/>
      </w:pPr>
      <w:r>
        <w:rPr>
          <w:lang w:val="ne_NP" w:bidi="ne_NP"/>
        </w:rPr>
      </w:r>
      <w:r>
        <w:rPr>
          <w:lang w:val="ne_NP" w:bidi="ne_NP"/>
        </w:rPr>
        <w:t>पैसा साट्नेहरू</w:t>
      </w:r>
    </w:p>
    <w:p>
      <w:pPr>
        <w:pStyle w:val="ListBullet"/>
        <w:spacing w:line="240" w:lineRule="auto"/>
        <w:ind w:left="720"/>
      </w:pPr>
      <w:r>
        <w:rPr>
          <w:lang w:val="ne_NP" w:bidi="ne_NP"/>
        </w:rPr>
      </w:r>
      <w:r>
        <w:rPr>
          <w:lang w:val="ne_NP" w:bidi="ne_NP"/>
        </w:rPr>
        <w:t>अग्रणी पूजाहारीहरू</w:t>
      </w:r>
    </w:p>
    <w:p>
      <w:pPr>
        <w:pStyle w:val="ListBullet"/>
        <w:spacing w:line="240" w:lineRule="auto"/>
        <w:ind w:left="720"/>
      </w:pPr>
      <w:r>
        <w:rPr>
          <w:lang w:val="ne_NP" w:bidi="ne_NP"/>
        </w:rPr>
      </w:r>
      <w:r>
        <w:rPr>
          <w:lang w:val="ne_NP" w:bidi="ne_NP"/>
        </w:rPr>
        <w:t>धार्मिक व्यवस्थाका शिक्षकहरू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कथा अघिल्लो कथा पछिको बिहानको हो भनेर सम्झनु आवस्यक छ। येशू आफ्ना चेलाहरूसँग बेथनीबाट यरूशलेम तिर जाँदै हुनुहुन्छ। उहाँ भोकाउनु भएको छ। उहाँ बाटोको छेउमा पातले भरिएको नेभाराको रूखमा जानुहुन्छ। नेभाराको रूखमा कुनै नेभारा हुँदैन भनेर सम्झनु आवस्यक छ। येशूका चेलाहरूले उहाँले भनेको कुरा सुने "फेरि कसैले तिम्रो फल नखाओस्" यसलाई सम्झनु आवस्यक हुन्छ।</w:t>
      </w:r>
    </w:p>
    <w:p>
      <w:pPr/>
      <w:r>
        <w:rPr>
          <w:lang w:val="ne_NP" w:bidi="ne_NP"/>
        </w:rPr>
      </w:r>
      <w:r>
        <w:rPr>
          <w:lang w:val="ne_NP" w:bidi="ne_NP"/>
        </w:rPr>
        <w:t>येशू र उहाँका चेलाहरू सिधै मन्दिरको चोकमा जान्छन् भनेर सम्झनु आवस्यक छ। तिनीहरू भित्र जाँदा तिनीहरूले चोकमा राखेको बजार देख्छन्। त्यहाँ पशुहरू, तेल, नुन र मद्य किन्न र बेच्ने मानिसहरू छन्। टेबलहरूमा पैसा साट्नेहरू छन्, जसले मानिसहरूको सिक्कालाई मन्दिरको करको उचित सिक्कामा परिवर्तन गर्छन्। येशू टेबलहरूमा जानुहुन्छ र तिनीहरूलाई घोप्टाई दिनु हुन्छ। उहाँले वस्तुहरू किन्न र बेच्ने मानिसहरूलाई मन्दिरको चोक छोड्न बाध्य पार्नुहुन्छ। उहाँले चोक पार गरेर आफ्नो भाँडा बोकेर मन्दिरको अर्को भागमा जान रोक्नुहुन्छ। त्यसपछि येशूले मानिसहरूलाई मन्दिरको चोकमा सिकाउँनुहुन्छ। उहाँले भन्नुहुन्छ, "मेरो घर सबै जातिहरूको लागि प्रार्थना घर भनिनेछ भनेर लेखिएको छैन?" जब येशूले यो प्रश्न सोध्नुहुन्छ, उहाँले सकारात्मक जवाफको आशा गर्नुहुन्छ। उहाँले भन्नु भएको छ, "यो लेखिएको छ" वा "यो पवित्र धर्मशास्त्रमा छ। यसको अर्थ यहूदी मानिसहरूको अगमवक्ताले यो शिक्षा यहूदी मानिसहरूले यसलाई जान्नु पर्छ र पालन गर्नु पर्छ भनेर लेखे। येशूले मानिसहरूलाई छोडेर जान्न बाध्य पार्नेबेलामा सिकाउनु भयो वा किनबेच गर्ने मानिसहरूले छोडेपछि शिक्षा दिनु भयो भनेर हामीलाई थाहा छैन।</w:t>
      </w:r>
    </w:p>
    <w:p>
      <w:pPr/>
      <w:r>
        <w:rPr>
          <w:lang w:val="ne_NP" w:bidi="ne_NP"/>
        </w:rPr>
      </w:r>
      <w:r>
        <w:rPr>
          <w:lang w:val="ne_NP" w:bidi="ne_NP"/>
        </w:rPr>
        <w:t xml:space="preserve">यहाँ रोक्नुहोस् र समूहमा मन्दिरको चोकको नक्सा फेरि हेर्नुहोस्। बाहिरी चोक कहाँ छ र यो कति ठूलो छ भनेर ध्यान दिनुहोस्। अडियो रोक्‍नुहोस्। </w:t>
      </w:r>
    </w:p>
    <w:p>
      <w:pPr/>
      <w:r>
        <w:rPr>
          <w:lang w:val="ne_NP" w:bidi="ne_NP"/>
        </w:rPr>
      </w:r>
      <w:r>
        <w:rPr>
          <w:lang w:val="ne_NP" w:bidi="ne_NP"/>
        </w:rPr>
        <w:t>येशूले मन्दिरमा के गर्नुभयो भनेर धार्मिक नेताहरूले सुन्छन्। त्यसपछि तिनीहरूले येशूलाई कसरी मृत्युदण्ड दिन सकिन्छ भन्ने बारेमा कुरा गर्न थाल्छन्। तर तिनीहरू येशूसँग डराउँछन्। तिनीहरू येशूसँग डराउँछन् भनेर सम्झनु आवस्यक छ किनभने आम मानिसहरू (यस क्षेत्रका अधिकांश मानिसहरू) येशूको शिक्षा साँच्चै मन पराउँछन्।</w:t>
      </w:r>
    </w:p>
    <w:p>
      <w:pPr/>
      <w:r>
        <w:rPr>
          <w:lang w:val="ne_NP" w:bidi="ne_NP"/>
        </w:rPr>
      </w:r>
      <w:r>
        <w:rPr>
          <w:lang w:val="ne_NP" w:bidi="ne_NP"/>
        </w:rPr>
        <w:t>येशूले दिनभर सिकाउँनुहुन्छ, त्यसपछि उहाँ र उहाँका चेलाहरू शहर छोडेर र बेथनीमा रात बिताउन सूर्यास्त हुनेबेलामा जान्छन्।</w:t>
      </w:r>
    </w:p>
    <w:p>
      <w:pPr/>
      <w:r>
        <w:rPr>
          <w:lang w:val="ne_NP" w:bidi="ne_NP"/>
        </w:rPr>
      </w:r>
      <w:r>
        <w:rPr>
          <w:lang w:val="ne_NP" w:bidi="ne_NP"/>
        </w:rPr>
        <w:t>एक रात बित्छ। अर्को बिहान येशू र उहाँका चेलाहरू अघिल्लो दिन जस्तैगरी यरूशलेममा फर्किन्छन्। येशूका चेलाहरूले नेभाराको रूख देख्छन्। यो जराबाट सुकेको हुन्छ। अघिल्लो बिहान के भयो भनेर पत्रुसले सम्झन्छन्। येशूले आफ्ना चेलाहरूसँग विश्वास गर्ने बारेमा कुरा गर्नुहुन्छ। उहाँले तिनीहरूको ध्यान "म तिमीलाई सत्य भन्छु ..." र कसैले पहाडलाई उखेलिन र समुद्रमा फालिन भन्छ भने के हुन्छ भन्ने बारेमा कुरा गर्नुहुन्छ। येशूले या त जैतुन डाडाको बारेमा कुरा गर्दै हुनुहुन्छ जहाँ उहाँ चेलाहरूसँग हुनुहुन्छ वा उपत्यकापारीको यरूशलेम र मन्दिर भएको पहाडको बारेमा कुरा गर्नुहुन्छ। येशूले मृत सागरको बारेमा कुरा गर्दै हुनुहुन्छ होला जुन तिनीहरूले सफा दिनमा जैतुनको पहाडबाट देख्न सक्छन्।</w:t>
      </w:r>
    </w:p>
    <w:p>
      <w:pPr/>
      <w:r>
        <w:rPr>
          <w:lang w:val="ne_NP" w:bidi="ne_NP"/>
        </w:rPr>
      </w:r>
      <w:r>
        <w:rPr>
          <w:lang w:val="ne_NP" w:bidi="ne_NP"/>
        </w:rPr>
        <w:t>येशूले चेलाहरूलाई प्रार्थना गर्न खडाहुँदा तिनीहरूले तिनीहरूलाई चोट पुर्याउने मानिसहरूलाई क्षमा गर्नुपर्छ भनेर सम्झाउनुहुन्छ ताकि स्वर्गमा बस्ने तिनीहरूको पिताले पनि तिनीहरूलाई क्षमा गर्नुहुनेछ।</w:t>
      </w:r>
    </w:p>
    <w:p>
      <w:pPr/>
      <w:r>
        <w:rPr>
          <w:lang w:val="ne_NP" w:bidi="ne_NP"/>
        </w:rPr>
      </w:r>
      <w:r>
        <w:rPr>
          <w:lang w:val="ne_NP" w:bidi="ne_NP"/>
        </w:rPr>
        <w:t xml:space="preserve">रोक्नुहोस् र समूहमा यो प्रश्नको छलफल गर्नुहोस्: "तपाईंको संस्कृतिमा अरूलाई क्षमा गर्न कति गाह्रो छ? तपाईंको संस्कृतिमा क्षमा उच्च मूल्यको छ वा छैन भनेर छलफल गर्नुहोस्।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११:१२–२६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चार दृश्यहरू छन्।</w:t>
      </w:r>
    </w:p>
    <w:p>
      <w:pPr/>
      <w:r>
        <w:rPr>
          <w:lang w:val="ne_NP" w:bidi="ne_NP"/>
        </w:rPr>
      </w:r>
      <w:r>
        <w:rPr>
          <w:lang w:val="ne_NP" w:bidi="ne_NP"/>
        </w:rPr>
        <w:t>यस खण्डका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 नाम भएको चेला सहितका चेलाहरू</w:t>
      </w:r>
    </w:p>
    <w:p>
      <w:pPr>
        <w:pStyle w:val="ListBullet"/>
        <w:spacing w:line="240" w:lineRule="auto"/>
        <w:ind w:left="720"/>
      </w:pPr>
      <w:r>
        <w:rPr>
          <w:lang w:val="ne_NP" w:bidi="ne_NP"/>
        </w:rPr>
      </w:r>
      <w:r>
        <w:rPr>
          <w:lang w:val="ne_NP" w:bidi="ne_NP"/>
        </w:rPr>
        <w:t>नेभाराको रूख</w:t>
      </w:r>
    </w:p>
    <w:p>
      <w:pPr>
        <w:pStyle w:val="ListBullet"/>
        <w:spacing w:line="240" w:lineRule="auto"/>
        <w:ind w:left="720"/>
      </w:pPr>
      <w:r>
        <w:rPr>
          <w:lang w:val="ne_NP" w:bidi="ne_NP"/>
        </w:rPr>
      </w:r>
      <w:r>
        <w:rPr>
          <w:lang w:val="ne_NP" w:bidi="ne_NP"/>
        </w:rPr>
        <w:t>मन्दिरमा बलिदानको लागि पशुहरू किन्ने र बेच्ने मानिसहरू जसमा ढुकुर बेच्ने मानिसहरू पनि समावेश छन्।</w:t>
      </w:r>
    </w:p>
    <w:p>
      <w:pPr>
        <w:pStyle w:val="ListBullet"/>
        <w:spacing w:line="240" w:lineRule="auto"/>
        <w:ind w:left="720"/>
      </w:pPr>
      <w:r>
        <w:rPr>
          <w:lang w:val="ne_NP" w:bidi="ne_NP"/>
        </w:rPr>
      </w:r>
      <w:r>
        <w:rPr>
          <w:lang w:val="ne_NP" w:bidi="ne_NP"/>
        </w:rPr>
        <w:t>पैसा साट्नेहरू</w:t>
      </w:r>
    </w:p>
    <w:p>
      <w:pPr>
        <w:pStyle w:val="ListBullet"/>
        <w:spacing w:line="240" w:lineRule="auto"/>
        <w:ind w:left="720"/>
      </w:pPr>
      <w:r>
        <w:rPr>
          <w:lang w:val="ne_NP" w:bidi="ne_NP"/>
        </w:rPr>
      </w:r>
      <w:r>
        <w:rPr>
          <w:lang w:val="ne_NP" w:bidi="ne_NP"/>
        </w:rPr>
        <w:t>अग्रणी पूजाहारीहरू</w:t>
      </w:r>
    </w:p>
    <w:p>
      <w:pPr>
        <w:pStyle w:val="ListBullet"/>
        <w:spacing w:line="240" w:lineRule="auto"/>
        <w:ind w:left="720"/>
      </w:pPr>
      <w:r>
        <w:rPr>
          <w:lang w:val="ne_NP" w:bidi="ne_NP"/>
        </w:rPr>
      </w:r>
      <w:r>
        <w:rPr>
          <w:lang w:val="ne_NP" w:bidi="ne_NP"/>
        </w:rPr>
        <w:t>धार्मिक व्यवस्थाका शिक्षकहरू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र उहाँका चेलाहरू बिहान बेथनीबाट यरूशलेम तिर हिंड्दै छन्। येशू भोकाउनु भएको छ, त्यसैले उहाँ पातहरूले भरिएको नेभारको रूखमा जानुहुन्छ। त्यहाँ कुनै नेभाराहरू हुँदैन, किनभने यो नेभाराको मौसम होइन। येशूले भन्नुहुन्छ, "कसैले फेरि तेरो फल नखाओस्।</w:t>
      </w:r>
    </w:p>
    <w:p>
      <w:pPr/>
      <w:r>
        <w:rPr>
          <w:lang w:val="ne_NP" w:bidi="ne_NP"/>
        </w:rPr>
      </w:r>
      <w:r>
        <w:rPr>
          <w:lang w:val="ne_NP" w:bidi="ne_NP"/>
        </w:rPr>
        <w:t>नाटकलाई केहि छिन रोक्नुहोस। चेलाहरूलाई सोध्नुहोस्, "तपाईं के महसुस गर्दै हुनुहुन्छ वा के सोचिरहनु भएको छ?" त्यो व्यक्तिले यस्तो जवाफ दिन सक्छ, "अलमलमा परे" वा "अचम्मित भएकोले येशू सामान्यतया बढी कोमल हुनुहुन्छ" वा "अलमलमा परेको छु किनभने येशूलाई थाहा छ यो अंजीरको मौसम होइन" वा "येशूले हामीलाई भन्न प्रयास गर्नुभएको कुरामा रुचि राख्छु। नाटकलाई जारी राख्नुहोस्।</w:t>
      </w:r>
    </w:p>
    <w:p>
      <w:pPr/>
      <w:r>
        <w:rPr>
          <w:lang w:val="ne_NP" w:bidi="ne_NP"/>
        </w:rPr>
      </w:r>
      <w:r>
        <w:rPr>
          <w:lang w:val="ne_NP" w:bidi="ne_NP"/>
        </w:rPr>
        <w:t>येशू र उहाँका चेलाहरू यरूशलेममा हिंडेर सिधै मन्दिरको आँगनमा पुगे। येशू मन्दिरको बाहिरी चोकमा जानुहुन्छ र येशूले टेबलहरू पल्टाउन थाल्नुहुन्छ र मानिसहरूलाई आँगन छोड्न बाध्य पार्नुहुन्छ। उहाँले चोकमा वाक्सा बोकेर हिंड्ने मानिसहरूलाई रोक्नुहुन्छ। उहाँले भन्नुहुन्छ, "धर्मशास्त्रले भन्छ, 'मेरो मन्दिर सबै जातिहरूको लागि प्रार्थना घर हुनेछ, तर तिमीहरूले यसलाई चोरहरूको ओडार बनाएका छौ।'</w:t>
      </w:r>
    </w:p>
    <w:p>
      <w:pPr/>
      <w:r>
        <w:rPr>
          <w:lang w:val="ne_NP" w:bidi="ne_NP"/>
        </w:rPr>
      </w:r>
      <w:r>
        <w:rPr>
          <w:lang w:val="ne_NP" w:bidi="ne_NP"/>
        </w:rPr>
        <w:t>नाटकलाई केहि छिन रोक्नुहोस। चेलाहरूलाई सोध्नुहोस्, "तपाईं के महसुस गर्दै हुनुहुन्छ वा के सोचिरहनु भएको छ?" त्यो व्यक्तिले यस्तो जवाफ दिन सक्छ, "धेरै अलमलमा परको छु। येशू पहिले कहिल्यै हिंसात्मक हुनुहुन्न" वा "लज्जित छु" वा "येशूले अन्तमा सार्वजनिक रूपमा केही गर्नुहुन्छ भनेर खुसी छु! येशूको भूमिका खेल्ने व्यक्तिलाई कस्तो महसुस भइरहेको छ भनेर सोध्नुहोस्। त्यो व्यक्तिले यस्तो जवाफ दिन सक्छ, "मानिसहरूले मेरो बुबालाई अनादर गर्छन् भनेर निराश छु" वा "यहाँ आराधना गर्न नपाउने अन्यजातिहरूको लागि दुखी छु" वा "इस्राएलीहरू यस्तै छन् भनेर दुखी छु। मानिसलाई तिनीहरूलाई कस्तो महसुस भइरहेको छ भनेर सोध्नुहोस्। त्यो व्यक्तिले यस्तो जवाफ दिन सक्छ, "अचम्मित छु" वा "रिसाएको छु - उहाँले हाम्रो व्यापार बिगार्दै हुनुहुन्छ र उहाँलाई कुनै अधिकार छैन" वा "गैर यहूदीहरूको हेरचाह गर्ने जस्तो देखिने यस मानिसमा रुचि राख्छु। नाटकलाई जारी राख्नुहोस्।</w:t>
      </w:r>
    </w:p>
    <w:p>
      <w:pPr/>
      <w:r>
        <w:rPr>
          <w:lang w:val="ne_NP" w:bidi="ne_NP"/>
        </w:rPr>
      </w:r>
      <w:r>
        <w:rPr>
          <w:lang w:val="ne_NP" w:bidi="ne_NP"/>
        </w:rPr>
        <w:t>धार्मिक नेताहरूले येशूलाई कसरी मार्ने भनेर कुरा गर्छन्। तर यरूशलेमका अधिकांश मानिसहरू येशूको शिक्षालाई मन पराउँछन्। धार्मिक नेताहरू येशूसँग डराउँछन्।</w:t>
      </w:r>
    </w:p>
    <w:p>
      <w:pPr/>
      <w:r>
        <w:rPr>
          <w:lang w:val="ne_NP" w:bidi="ne_NP"/>
        </w:rPr>
      </w:r>
      <w:r>
        <w:rPr>
          <w:lang w:val="ne_NP" w:bidi="ne_NP"/>
        </w:rPr>
        <w:t>नाटकलाई केहि छिन रोक्नुहोस। धार्मिक नेताहरूलाई सोध्नुहोस्, "तपाईं के महसुस गर्दै हुनुहुन्छ वा के सोचिरहनु भएको छ?" त्यो व्यक्तिले यस्तो जवाफ दिन सक्छ, "मानिसहरूले येशूलाई अति गर्छन् भनेर रिसाउँछु" वा "ईर्ष्यालु छु" वा "येशूसँग डराउँछु किनभने उहाँ यति शक्तिशाली हुनुहुन्छ। नाटकलाई जारी राख्नुहोस्।</w:t>
      </w:r>
    </w:p>
    <w:p>
      <w:pPr/>
      <w:r>
        <w:rPr>
          <w:lang w:val="ne_NP" w:bidi="ne_NP"/>
        </w:rPr>
      </w:r>
      <w:r>
        <w:rPr>
          <w:lang w:val="ne_NP" w:bidi="ne_NP"/>
        </w:rPr>
        <w:t>त्यो साँझ येशू र उहाँका चेलाहरू मन्दिर छोडेर रातमा बासबस्न फर्केर बेथनीमा जान्छन्। तिनीहरू बेथनीमा सुत्छन् र त्यसपछि अर्को बिहान फेरि यरूशलेममा जान्छन्। तिनीहरूले फेरि नेभारको रूखको नजिक भएर जान्छन। यस पटक यो जरासम्मै सुकेको हुन्छ। पत्रुसले येशूलाई मरेको रूख देखाउँछन्। येशूले आफ्ना चेलाहरूलाई सिकाउँनुहुन्छ। उहाँले तिनीहरूको ध्यान खिच्नुहुन्छ, "म तिमीलाई सत्य भन्छु। उहाँले तिनीहरूलाई सम्झाउनुहुन्छ कि तिनीहरूले पहाडलाई उखेलिजा र समुद्रमा फालिजा भन्न सक्छन् र यो हुनेछ। तर तिनीहरूले यो साँच्चै हुनेछ भनेर विश्वास गर्नुपर्छ शङ्का गर्नुहुन्न। उहाँले फेरि सरल रुपमा भन्नुहुन्छ, "तपाईंले कुनै पनि कुराको बारेमा प्रार्थना गर्न सक्नुहुन्छ र यदि तपाईंले यो प्राप्त गरेको छु भनेर विश्वास गर्नुहुन्छ भने तपाईंले यसलाई प्राप्त गर्नुहुनेछ। त्यसपछि उहाँले तिनीहरूलाई यो हुन तिनीहरूको हृदय शुद्ध हुनुपर्छ भनेर भन्नुहुन्छ। तिनीहरूले परमेश्वरलाई प्रार्थना गर्नुभन्दा अघि, तिनीहरूले क्षमा नदिएको व्यक्तिलाई क्षमा गर्नुपर्छ। त्यसपछि परमेश्वरले तिनीहरूलाई पनि क्षमा गर्नुहुनेछ।</w:t>
      </w:r>
    </w:p>
    <w:p>
      <w:pPr/>
      <w:r>
        <w:rPr>
          <w:lang w:val="ne_NP" w:bidi="ne_NP"/>
        </w:rPr>
      </w:r>
      <w:r>
        <w:rPr>
          <w:lang w:val="ne_NP" w:bidi="ne_NP"/>
        </w:rPr>
        <w:t>नाटकलाई केहि छिन रोक्नुहोस। चेलाहरूलाई सोध्नुहोस्, "तपाईं के महसुस गर्दै हुनुहुन्छ वा के सोचिरहनु भएको छ?" त्यो व्यक्तिले यस्तो जवाफ दिन सक्छ, "अलमलमा परे" वा "डराएको छु, किनभने यति धेरै विश्वास राख्न गाह्रो हुन्छ" वा "यति धेरै शक्ति सम्भव छ भनेर उत्साहित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११:१२–२६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र उहाँका </w:t>
      </w:r>
      <w:r>
        <w:rPr>
          <w:b/>
          <w:lang w:val="ne_NP" w:bidi="ne_NP"/>
        </w:rPr>
        <w:t>चेलाहरूले</w:t>
      </w:r>
      <w:r>
        <w:rPr>
          <w:lang w:val="ne_NP" w:bidi="ne_NP"/>
        </w:rPr>
        <w:t xml:space="preserve"> अर्को बिहान </w:t>
      </w:r>
      <w:r>
        <w:rPr>
          <w:b/>
          <w:lang w:val="ne_NP" w:bidi="ne_NP"/>
        </w:rPr>
        <w:t>बेथनी</w:t>
      </w:r>
      <w:r>
        <w:rPr>
          <w:lang w:val="ne_NP" w:bidi="ne_NP"/>
        </w:rPr>
        <w:t xml:space="preserve"> छोडेर </w:t>
      </w:r>
      <w:r>
        <w:rPr>
          <w:b/>
          <w:lang w:val="ne_NP" w:bidi="ne_NP"/>
        </w:rPr>
        <w:t>यरूशलेम</w:t>
      </w:r>
      <w:r>
        <w:rPr>
          <w:lang w:val="ne_NP" w:bidi="ne_NP"/>
        </w:rPr>
        <w:t xml:space="preserve"> जान लागे। बेथनी यरूशलेमबाट लगभग ३ किलोमिटर दूरीमा जैतुनको डाँडाको गाउँ हो। येशू र उहाँका चेलाहरूले यरूशलेमको भ्रमण गर्दा रात त्यहाँ बिताए। यरूशलेम यहूदीहरूको राजधानी शहर र मन्दिर भएको ठाउँ हो। </w:t>
      </w:r>
      <w:r>
        <w:rPr>
          <w:b/>
          <w:lang w:val="ne_NP" w:bidi="ne_NP"/>
        </w:rPr>
        <w:t>मन्दिर</w:t>
      </w:r>
      <w:r>
        <w:rPr>
          <w:lang w:val="ne_NP" w:bidi="ne_NP"/>
        </w:rPr>
        <w:t xml:space="preserve"> भनेको यहूदी मानिसहरूले परमेश्वरको आराधना गर्ने र उहाँलाई बलिदानहरू चढाउने ठाउँ हो। तपाईंले मर्कूसको पुस्तकमा चेलाहरू, यरूशलेम र मन्दिरको लागि प्रयोग गरेको शब्द नै प्रयोग गर्नुहोस्। चेलाहरू, </w:t>
      </w:r>
      <w:r>
        <w:rPr>
          <w:b/>
          <w:lang w:val="ne_NP" w:bidi="ne_NP"/>
        </w:rPr>
        <w:t>यरूशलेम</w:t>
      </w:r>
      <w:r>
        <w:rPr>
          <w:lang w:val="ne_NP" w:bidi="ne_NP"/>
        </w:rPr>
        <w:t xml:space="preserve"> र </w:t>
      </w:r>
      <w:r>
        <w:rPr>
          <w:b/>
          <w:lang w:val="ne_NP" w:bidi="ne_NP"/>
        </w:rPr>
        <w:t>मन्दिरको</w:t>
      </w:r>
      <w:r>
        <w:rPr>
          <w:lang w:val="ne_NP" w:bidi="ne_NP"/>
        </w:rPr>
        <w:t xml:space="preserve"> बारेमा थप जानकारीको लागि मुख्य शब्दावलीमा हेर्नुहोस्।</w:t>
      </w:r>
    </w:p>
    <w:p>
      <w:pPr/>
      <w:r>
        <w:rPr>
          <w:lang w:val="ne_NP" w:bidi="ne_NP"/>
        </w:rPr>
      </w:r>
      <w:r>
        <w:rPr>
          <w:lang w:val="ne_NP" w:bidi="ne_NP"/>
        </w:rPr>
        <w:t xml:space="preserve">रोक्नुहोस् र समूहमा जैतुनको डाँडाको बेथनी समावेश गर्ने यरूशलेम क्षेत्रको नक्सा हेर्नुहोस्। अडियो रोक्‍नुहोस्। </w:t>
      </w:r>
    </w:p>
    <w:p>
      <w:pPr/>
      <w:r>
        <w:rPr>
          <w:lang w:val="ne_NP" w:bidi="ne_NP"/>
        </w:rPr>
      </w:r>
      <w:r>
        <w:rPr>
          <w:lang w:val="ne_NP" w:bidi="ne_NP"/>
        </w:rPr>
        <w:t xml:space="preserve">तिनीहरू पातले भरिएको </w:t>
      </w:r>
      <w:r>
        <w:rPr>
          <w:b/>
          <w:lang w:val="ne_NP" w:bidi="ne_NP"/>
        </w:rPr>
        <w:t>नेभाराको रूख</w:t>
      </w:r>
      <w:r>
        <w:rPr>
          <w:lang w:val="ne_NP" w:bidi="ne_NP"/>
        </w:rPr>
        <w:t xml:space="preserve"> छेउबाट गए। नेभारको रूख इस्राएलमा हुने एक पकारको फलफूलको रूख हो। यो १० मिटर अग्लो र यसको मोटाई १ मिटर व्यासको हुन सक्छ। पातहरू अप्रिल वा मे महिनामा आउँछन् र फल सामान्यतया जूनमा पाक्छ, किनभने यो कथा अप्रिलको आसपासको हुनुपर्छ र रूखमा केही साना र नपाकेका नेभारा हुनुपर्छ।</w:t>
      </w:r>
    </w:p>
    <w:p>
      <w:pPr/>
      <w:r>
        <w:rPr>
          <w:lang w:val="ne_NP" w:bidi="ne_NP"/>
        </w:rPr>
      </w:r>
      <w:r>
        <w:rPr>
          <w:lang w:val="ne_NP" w:bidi="ne_NP"/>
        </w:rPr>
        <w:t xml:space="preserve">यहाँ रोक्नुहोस् र फेरि नेभाराको रूखको फोटो हेर्नुहोस्। तपाईंले </w:t>
      </w:r>
      <w:r>
        <w:rPr>
          <w:b/>
          <w:lang w:val="ne_NP" w:bidi="ne_NP"/>
        </w:rPr>
        <w:t>नेभाराको रूखको</w:t>
      </w:r>
      <w:r>
        <w:rPr>
          <w:lang w:val="ne_NP" w:bidi="ne_NP"/>
        </w:rPr>
        <w:t xml:space="preserve"> लागि कुन शब्द वा वाक्यांश प्रयोग गर्नुहुनेछ भनेर समूहमा छलफल गर्नुहोस्। के तपाईंको संस्कृतिमा नेभारा पाइन्छ वा रूखमा फल्ने कुनै फरक फल छन्? थप जानकारीको लागि मुख्य शब्दावलीमा </w:t>
      </w:r>
      <w:r>
        <w:rPr>
          <w:b/>
          <w:lang w:val="ne_NP" w:bidi="ne_NP"/>
        </w:rPr>
        <w:t>नेभाराको रूख</w:t>
      </w:r>
      <w:r>
        <w:rPr>
          <w:lang w:val="ne_NP" w:bidi="ne_NP"/>
        </w:rPr>
        <w:t xml:space="preserve"> हेर्नुहोस्। अडियो रोक्‍नुहोस्। </w:t>
      </w:r>
    </w:p>
    <w:p>
      <w:pPr/>
      <w:r>
        <w:rPr>
          <w:lang w:val="ne_NP" w:bidi="ne_NP"/>
        </w:rPr>
      </w:r>
      <w:r>
        <w:rPr>
          <w:lang w:val="ne_NP" w:bidi="ne_NP"/>
        </w:rPr>
        <w:t xml:space="preserve">येशू र उहाँका चेलाहरू बाहिरी मन्दिरको चोकमा आइपुग्छन्। त्यहाँ धेरै मानिसहरूले बलिदानहरू किन्न र बेच्न सक्छन्। </w:t>
      </w:r>
      <w:r>
        <w:rPr>
          <w:b/>
          <w:lang w:val="ne_NP" w:bidi="ne_NP"/>
        </w:rPr>
        <w:t>बलिदान</w:t>
      </w:r>
      <w:r>
        <w:rPr>
          <w:lang w:val="ne_NP" w:bidi="ne_NP"/>
        </w:rPr>
        <w:t xml:space="preserve"> परमेश्वरलाई धन्यवाद दिन वा उहाँबाट क्षमा माग्न चढाउने कुरा हो। यो रगतको बलिदान हुन सक्छ जसमा पशुलाई मार्ने र जलाउने वा परमेश्वरलाई धूप वा अन्न दिने रगतहीन बलिदान समावेश छ।</w:t>
      </w:r>
    </w:p>
    <w:p>
      <w:pPr/>
      <w:r>
        <w:rPr>
          <w:lang w:val="ne_NP" w:bidi="ne_NP"/>
        </w:rPr>
      </w:r>
      <w:r>
        <w:rPr>
          <w:lang w:val="ne_NP" w:bidi="ne_NP"/>
        </w:rPr>
        <w:t xml:space="preserve">यहाँ रोक्नुहोस् र तपाईंले </w:t>
      </w:r>
      <w:r>
        <w:rPr>
          <w:b/>
          <w:lang w:val="ne_NP" w:bidi="ne_NP"/>
        </w:rPr>
        <w:t>बलिदानको</w:t>
      </w:r>
      <w:r>
        <w:rPr>
          <w:lang w:val="ne_NP" w:bidi="ne_NP"/>
        </w:rPr>
        <w:t xml:space="preserve"> लागि कुन शब्द प्रयोग गर्नुहुनेछ भनेर छलफल गर्नुहोस्। </w:t>
      </w:r>
      <w:r>
        <w:rPr>
          <w:b/>
          <w:lang w:val="ne_NP" w:bidi="ne_NP"/>
        </w:rPr>
        <w:t>बलिदानको</w:t>
      </w:r>
      <w:r>
        <w:rPr>
          <w:lang w:val="ne_NP" w:bidi="ne_NP"/>
        </w:rPr>
        <w:t xml:space="preserve"> बारेमा थप जानकारीको लागि मुख्य शब्दावली हेर्नुहोस्। अडियो रोक्‍नुहोस्। </w:t>
      </w:r>
    </w:p>
    <w:p>
      <w:pPr/>
      <w:r>
        <w:rPr>
          <w:lang w:val="ne_NP" w:bidi="ne_NP"/>
        </w:rPr>
      </w:r>
      <w:r>
        <w:rPr>
          <w:lang w:val="ne_NP" w:bidi="ne_NP"/>
        </w:rPr>
        <w:t xml:space="preserve">येशूले </w:t>
      </w:r>
      <w:r>
        <w:rPr>
          <w:b/>
          <w:lang w:val="ne_NP" w:bidi="ne_NP"/>
        </w:rPr>
        <w:t>पैसा साट्नेहरूको</w:t>
      </w:r>
      <w:r>
        <w:rPr>
          <w:lang w:val="ne_NP" w:bidi="ne_NP"/>
        </w:rPr>
        <w:t xml:space="preserve"> टेबलहरू र ढुकुर बेच्ने मानिसहरूको कुर्सीहरू धकाल्दिनु भयो। पैसा साट्नेहरू यहूदी मन्दिरको पुरानो सिक्काको लागि आधुनिक रोमी सिक्कालाई साट्ने मानिसहरू थिए। मानिसहरूले यी पुरानो सिक्काहरू आफ्नो मन्दिरको कर तिर्न प्रयोग गर्थे। </w:t>
      </w:r>
      <w:r>
        <w:rPr>
          <w:b/>
          <w:lang w:val="ne_NP" w:bidi="ne_NP"/>
        </w:rPr>
        <w:t>ढुकुर</w:t>
      </w:r>
      <w:r>
        <w:rPr>
          <w:lang w:val="ne_NP" w:bidi="ne_NP"/>
        </w:rPr>
        <w:t xml:space="preserve"> १८ देखि २४ सेन्टिमिटर लामो साधारण चराहरू हुन्। विभिन्न प्रकारको ढुकुर छन्, तर गरीब यहूदी मानिसहरूले प्राय: तिनीहरूलाई बलिदानको रूपमा प्रयोग गर्थे किनभने तिनीहरू अन्य पशुहरू भन्दा कम महँगो थिए। तपाईंले अघिल्लो खण्डहरूमा ढुकुरको लागि प्रयोग गरेको शब्द नै प्रयोग गर्नुहोस्। </w:t>
      </w:r>
      <w:r>
        <w:rPr>
          <w:b/>
          <w:lang w:val="ne_NP" w:bidi="ne_NP"/>
        </w:rPr>
        <w:t>ढुकुरको</w:t>
      </w:r>
      <w:r>
        <w:rPr>
          <w:lang w:val="ne_NP" w:bidi="ne_NP"/>
        </w:rPr>
        <w:t xml:space="preserve"> बारेमा थप जानकारीको लागि मुख्य शब्दावली हेर्नुहोस्।</w:t>
      </w:r>
    </w:p>
    <w:p>
      <w:pPr/>
      <w:r>
        <w:rPr>
          <w:lang w:val="ne_NP" w:bidi="ne_NP"/>
        </w:rPr>
      </w:r>
      <w:r>
        <w:rPr>
          <w:lang w:val="ne_NP" w:bidi="ne_NP"/>
        </w:rPr>
        <w:t xml:space="preserve">यहाँ रोक्नुहोस् र तपाईंको अनुवाद टोलीलाई ढुकुरको फोटो देखाउनुहोस्। अडियो रोक्‍नुहोस्। </w:t>
      </w:r>
    </w:p>
    <w:p>
      <w:pPr/>
      <w:r>
        <w:rPr>
          <w:lang w:val="ne_NP" w:bidi="ne_NP"/>
        </w:rPr>
      </w:r>
      <w:r>
        <w:rPr>
          <w:lang w:val="ne_NP" w:bidi="ne_NP"/>
        </w:rPr>
        <w:t xml:space="preserve">येशूले भन्नुभयो "मेरो घर सबै जातिहरूको लागि प्रार्थना घर भनिनेछ भनेर लेखिएको छ। </w:t>
      </w:r>
      <w:r>
        <w:rPr>
          <w:b/>
          <w:lang w:val="ne_NP" w:bidi="ne_NP"/>
        </w:rPr>
        <w:t>प्रार्थना घर</w:t>
      </w:r>
      <w:r>
        <w:rPr>
          <w:lang w:val="ne_NP" w:bidi="ne_NP"/>
        </w:rPr>
        <w:t xml:space="preserve"> आराधना गर्ने ठाउँ र मानिसहरूले परमेश्वरसँग कुरा गर्ने ठाउँ हो। </w:t>
      </w:r>
      <w:r>
        <w:rPr>
          <w:b/>
          <w:lang w:val="ne_NP" w:bidi="ne_NP"/>
        </w:rPr>
        <w:t>सबै जातिहरूको</w:t>
      </w:r>
      <w:r>
        <w:rPr>
          <w:lang w:val="ne_NP" w:bidi="ne_NP"/>
        </w:rPr>
        <w:t xml:space="preserve"> अर्थ सबै जातीय समूहहरू हो।</w:t>
      </w:r>
    </w:p>
    <w:p>
      <w:pPr/>
      <w:r>
        <w:rPr>
          <w:lang w:val="ne_NP" w:bidi="ne_NP"/>
        </w:rPr>
      </w:r>
      <w:r>
        <w:rPr>
          <w:lang w:val="ne_NP" w:bidi="ne_NP"/>
        </w:rPr>
        <w:t xml:space="preserve">यहाँ रोक्नुहोस् र तपाईंले </w:t>
      </w:r>
      <w:r>
        <w:rPr>
          <w:b/>
          <w:lang w:val="ne_NP" w:bidi="ne_NP"/>
        </w:rPr>
        <w:t>जाति</w:t>
      </w:r>
      <w:r>
        <w:rPr>
          <w:lang w:val="ne_NP" w:bidi="ne_NP"/>
        </w:rPr>
        <w:t xml:space="preserve">का लागि कुन शब्द वा वाक्यांश प्रयोग गर्नुहुनेछ भनेर समूहमा छलफल गर्नुहोस्। थप जानकारीको लागि मुख्य शब्दावलीमा </w:t>
      </w:r>
      <w:r>
        <w:rPr>
          <w:b/>
          <w:lang w:val="ne_NP" w:bidi="ne_NP"/>
        </w:rPr>
        <w:t>जाति</w:t>
      </w:r>
      <w:r>
        <w:rPr>
          <w:lang w:val="ne_NP" w:bidi="ne_NP"/>
        </w:rPr>
        <w:t xml:space="preserve"> हेर्नुहोस्। अडियो रोक्‍नुहोस्। </w:t>
      </w:r>
    </w:p>
    <w:p>
      <w:pPr/>
      <w:r>
        <w:rPr>
          <w:lang w:val="ne_NP" w:bidi="ne_NP"/>
        </w:rPr>
      </w:r>
      <w:r>
        <w:rPr>
          <w:lang w:val="ne_NP" w:bidi="ne_NP"/>
        </w:rPr>
        <w:t xml:space="preserve">येशूले भन्नुहुन्छ कि मानिसहरूले मन्दिरलाई </w:t>
      </w:r>
      <w:r>
        <w:rPr>
          <w:b/>
          <w:lang w:val="ne_NP" w:bidi="ne_NP"/>
        </w:rPr>
        <w:t>चोरहरूको ओडारमा</w:t>
      </w:r>
      <w:r>
        <w:rPr>
          <w:lang w:val="ne_NP" w:bidi="ne_NP"/>
        </w:rPr>
        <w:t xml:space="preserve"> परिवर्तन गरेका छन्, जसको अर्थ अन्याय गर्ने मानिसहरूको लागि गुफा वा लुक्ने ठाउँ हो। अन्यायपूर्ण मानिसहरू अरूबाट जबरजस्ती कुराहरू लिने मानिसहरू हुन्।</w:t>
      </w:r>
    </w:p>
    <w:p>
      <w:pPr/>
      <w:r>
        <w:rPr>
          <w:lang w:val="ne_NP" w:bidi="ne_NP"/>
        </w:rPr>
      </w:r>
      <w:r>
        <w:rPr>
          <w:b/>
          <w:lang w:val="ne_NP" w:bidi="ne_NP"/>
        </w:rPr>
        <w:t>अग्रणी पूजाहारीहरू</w:t>
      </w:r>
      <w:r>
        <w:rPr>
          <w:lang w:val="ne_NP" w:bidi="ne_NP"/>
        </w:rPr>
        <w:t xml:space="preserve"> र </w:t>
      </w:r>
      <w:r>
        <w:rPr>
          <w:b/>
          <w:lang w:val="ne_NP" w:bidi="ne_NP"/>
        </w:rPr>
        <w:t>धार्मिक व्यवस्थाका शिक्षकहरू</w:t>
      </w:r>
      <w:r>
        <w:rPr>
          <w:lang w:val="ne_NP" w:bidi="ne_NP"/>
        </w:rPr>
        <w:t xml:space="preserve"> येशूलाई मार्ने बारेमा कुरा गर्न एकसाथ भेट्छन्। तपाईंले मर्कूसको अघिल्लो कथाहरूमा अग्रणी पूजाहारीहरू र धार्मिक व्यवस्थाका शिक्षकहरूको लागि प्रयोग गरेको शब्द नै प्रयोग गर्नुहोस्। </w:t>
      </w:r>
      <w:r>
        <w:rPr>
          <w:b/>
          <w:lang w:val="ne_NP" w:bidi="ne_NP"/>
        </w:rPr>
        <w:t>पूजाहारीहरू</w:t>
      </w:r>
      <w:r>
        <w:rPr>
          <w:lang w:val="ne_NP" w:bidi="ne_NP"/>
        </w:rPr>
        <w:t xml:space="preserve"> र </w:t>
      </w:r>
      <w:r>
        <w:rPr>
          <w:b/>
          <w:lang w:val="ne_NP" w:bidi="ne_NP"/>
        </w:rPr>
        <w:t>व्यवस्थाका शिक्षकहरूको</w:t>
      </w:r>
      <w:r>
        <w:rPr>
          <w:lang w:val="ne_NP" w:bidi="ne_NP"/>
        </w:rPr>
        <w:t xml:space="preserve"> बारेमा थप जानकारीको लागि मुख्य शब्दावली हेर्नुहोस्।</w:t>
      </w:r>
    </w:p>
    <w:p>
      <w:pPr/>
      <w:r>
        <w:rPr>
          <w:lang w:val="ne_NP" w:bidi="ne_NP"/>
        </w:rPr>
      </w:r>
      <w:r>
        <w:rPr>
          <w:lang w:val="ne_NP" w:bidi="ne_NP"/>
        </w:rPr>
        <w:t xml:space="preserve">अर्को बिहान चेलाहरू र येशू नेभाराको रूखको छेउमा जान्छन् र पत्रुसले "हेर्नुहोस्, </w:t>
      </w:r>
      <w:r>
        <w:rPr>
          <w:b/>
          <w:lang w:val="ne_NP" w:bidi="ne_NP"/>
        </w:rPr>
        <w:t>रब्बी</w:t>
      </w:r>
      <w:r>
        <w:rPr>
          <w:lang w:val="ne_NP" w:bidi="ne_NP"/>
        </w:rPr>
        <w:t xml:space="preserve">" भनेर भन्छन्। तपाईंले अघिल्लो दिन </w:t>
      </w:r>
      <w:r>
        <w:rPr>
          <w:b/>
          <w:lang w:val="ne_NP" w:bidi="ne_NP"/>
        </w:rPr>
        <w:t>सरापेको</w:t>
      </w:r>
      <w:r>
        <w:rPr>
          <w:lang w:val="ne_NP" w:bidi="ne_NP"/>
        </w:rPr>
        <w:t xml:space="preserve"> रूख मरेको छ!" रब्बी परमेश्वरका कुराहरू सिकाउने र चेलाहरू भएको व्यक्तिको लागि आदरणीय शब्द हो। श्रापको अर्थ दण्ड वा नराम्रो कुरा हुन सक्छ भन्ने अर्थ हो। श्रापले जादुमय भनाईहरूलाइ जनाउनु हुँदैन। तपाईंले यस्तो भन्नु पर्ने हुन सक्छ, "तपाईंले आफ्नो शब्दहरूले दण्ड दिएको रूख"। तपाईंले मर्कूसमा रब्बीको लागि प्रयोग गरेको शब्द नै प्रयोग गर्नुहोस्। </w:t>
      </w:r>
      <w:r>
        <w:rPr>
          <w:b/>
          <w:lang w:val="ne_NP" w:bidi="ne_NP"/>
        </w:rPr>
        <w:t>रब्बीको</w:t>
      </w:r>
      <w:r>
        <w:rPr>
          <w:lang w:val="ne_NP" w:bidi="ne_NP"/>
        </w:rPr>
        <w:t xml:space="preserve"> बारेमा थप जानकारीको लागि मुख्य शब्दावली हेर्नुहोस्।</w:t>
      </w:r>
    </w:p>
    <w:p>
      <w:pPr/>
      <w:r>
        <w:rPr>
          <w:lang w:val="ne_NP" w:bidi="ne_NP"/>
        </w:rPr>
      </w:r>
      <w:r>
        <w:rPr>
          <w:lang w:val="ne_NP" w:bidi="ne_NP"/>
        </w:rPr>
        <w:t xml:space="preserve">यहाँ रोक्नुहोस् र तपाईंले </w:t>
      </w:r>
      <w:r>
        <w:rPr>
          <w:b/>
          <w:lang w:val="ne_NP" w:bidi="ne_NP"/>
        </w:rPr>
        <w:t>श्रापको</w:t>
      </w:r>
      <w:r>
        <w:rPr>
          <w:lang w:val="ne_NP" w:bidi="ne_NP"/>
        </w:rPr>
        <w:t xml:space="preserve"> लागि कुन शब्द वा वाक्यांश प्रयोग गर्नुहुनेछ भनेर समूहमा छलफल गर्नुहोस्। थप जानकारीको लागि मुख्य शब्दावलीमा </w:t>
      </w:r>
      <w:r>
        <w:rPr>
          <w:b/>
          <w:lang w:val="ne_NP" w:bidi="ne_NP"/>
        </w:rPr>
        <w:t>श्राप</w:t>
      </w:r>
      <w:r>
        <w:rPr>
          <w:lang w:val="ne_NP" w:bidi="ne_NP"/>
        </w:rPr>
        <w:t xml:space="preserve"> हेर्नुहोस्। अडियो रोक्‍नुहोस्। </w:t>
      </w:r>
    </w:p>
    <w:p>
      <w:pPr/>
      <w:r>
        <w:rPr>
          <w:lang w:val="ne_NP" w:bidi="ne_NP"/>
        </w:rPr>
      </w:r>
      <w:r>
        <w:rPr>
          <w:lang w:val="ne_NP" w:bidi="ne_NP"/>
        </w:rPr>
        <w:t xml:space="preserve">येशूले आफ्ना चेलाहरूलाई भन्नुहुन्छ, "परमेश्वरमा </w:t>
      </w:r>
      <w:r>
        <w:rPr>
          <w:b/>
          <w:lang w:val="ne_NP" w:bidi="ne_NP"/>
        </w:rPr>
        <w:t>विश्वास</w:t>
      </w:r>
      <w:r>
        <w:rPr>
          <w:lang w:val="ne_NP" w:bidi="ne_NP"/>
        </w:rPr>
        <w:t xml:space="preserve"> गर्नुहोस्।" तपाईंले मर्कूसमा अघिल्लो खण्डहरूमा विश्वासको लागि प्रयोग गरेको शब्द नै प्रयोग गर्नुहोस्। विश्वासको अर्थ कसैमा विश्वास वा भरोसा गर्नु हो भनेर सम्झनुहोस्। </w:t>
      </w:r>
      <w:r>
        <w:rPr>
          <w:b/>
          <w:lang w:val="ne_NP" w:bidi="ne_NP"/>
        </w:rPr>
        <w:t>विश्वासको</w:t>
      </w:r>
      <w:r>
        <w:rPr>
          <w:lang w:val="ne_NP" w:bidi="ne_NP"/>
        </w:rPr>
        <w:t xml:space="preserve"> बारेमा थप जानकारीको लागि मुख्य शब्दावली हेर्नुहोस्।</w:t>
      </w:r>
    </w:p>
    <w:p>
      <w:pPr/>
      <w:r>
        <w:rPr>
          <w:lang w:val="ne_NP" w:bidi="ne_NP"/>
        </w:rPr>
      </w:r>
      <w:r>
        <w:rPr>
          <w:lang w:val="ne_NP" w:bidi="ne_NP"/>
        </w:rPr>
        <w:t xml:space="preserve">तिनीहरूले कुनै पनि कुराको लागि </w:t>
      </w:r>
      <w:r>
        <w:rPr>
          <w:b/>
          <w:lang w:val="ne_NP" w:bidi="ne_NP"/>
        </w:rPr>
        <w:t>प्रार्थना</w:t>
      </w:r>
      <w:r>
        <w:rPr>
          <w:lang w:val="ne_NP" w:bidi="ne_NP"/>
        </w:rPr>
        <w:t xml:space="preserve"> गर्न सक्छन् भनेर येशूले भन्नुहुन्छ। नयाँ नियमको </w:t>
      </w:r>
      <w:r>
        <w:rPr>
          <w:b/>
          <w:lang w:val="ne_NP" w:bidi="ne_NP"/>
        </w:rPr>
        <w:t>प्रार्थनाले</w:t>
      </w:r>
      <w:r>
        <w:rPr>
          <w:lang w:val="ne_NP" w:bidi="ne_NP"/>
        </w:rPr>
        <w:t xml:space="preserve"> परमेश्वरसँग सञ्चार गर्नेलाई जनाउँछ। तपाईंले यहाँ प्रयोग गरेको शब्दले धार्मिक संचारलाई मात्र जनाउँदैन तर थप व्यक्तिगत कुरालाई जनाउँछ भनेर निश्चित गर्नुहोस्।</w:t>
      </w:r>
    </w:p>
    <w:p>
      <w:pPr/>
      <w:r>
        <w:rPr>
          <w:lang w:val="ne_NP" w:bidi="ne_NP"/>
        </w:rPr>
      </w:r>
      <w:r>
        <w:rPr>
          <w:lang w:val="ne_NP" w:bidi="ne_NP"/>
        </w:rPr>
        <w:t xml:space="preserve">यहाँ रोक्नुहोस् र समूहमा यो प्रश्नको छलफल गर्नुहोस्: तपाईंको संस्कृतिका मानिसहरूले परमेश्वरसँग कसरी कुरा गर्छन्? परमेश्वरसँग कुरा गर्न वर्णन गर्न तपाईंले कुन शब्दहरू प्रयोग गर्नुहुन्छ? परमेश्वरसँग अडियो रोक्‍नुहोस्। </w:t>
      </w:r>
    </w:p>
    <w:p>
      <w:pPr/>
      <w:r>
        <w:rPr>
          <w:lang w:val="ne_NP" w:bidi="ne_NP"/>
        </w:rPr>
      </w:r>
      <w:r>
        <w:rPr>
          <w:lang w:val="ne_NP" w:bidi="ne_NP"/>
        </w:rPr>
        <w:t xml:space="preserve">परमेश्वरसँग प्रार्थना गर्नु अघि तिनीहरूले क्षमा नगरेको व्यक्तिलाई तिनीहरूले </w:t>
      </w:r>
      <w:r>
        <w:rPr>
          <w:b/>
          <w:lang w:val="ne_NP" w:bidi="ne_NP"/>
        </w:rPr>
        <w:t>क्षमा</w:t>
      </w:r>
      <w:r>
        <w:rPr>
          <w:lang w:val="ne_NP" w:bidi="ne_NP"/>
        </w:rPr>
        <w:t xml:space="preserve"> गर्नुपर्छ भनेर येशूले आफ्ना चेलाहरूलाई भन्नुहुन्छ। क्षमामामा, अन्याय गरिएको व्यक्तिले आफ्नो अधिकारलाई छेउमा राख्छ र अरूलाई योग्य रूपमा दण्ड दिँदैन भनेर सम्झनुहोस्। उ बदला लिँदैन। यदि अरूले उहाँको व्यवहारबाट पश्चात्ताप गर्छन् वा यो गर्न रोक्न प्रयास गर्छन् र क्षमा स्वीकार गर्छन् भने दुई बीचको सम्बन्ध पुनर्स्थापित हुन्छ र दोष हट्छ। तपाईंले अघिल्लो कथाहरूमा क्षमा गर्न प्रयोग गरेको शब्द नै प्रयोग गर्नुहोस्। </w:t>
      </w:r>
      <w:r>
        <w:rPr>
          <w:b/>
          <w:lang w:val="ne_NP" w:bidi="ne_NP"/>
        </w:rPr>
        <w:t>क्षमाको</w:t>
      </w:r>
      <w:r>
        <w:rPr>
          <w:lang w:val="ne_NP" w:bidi="ne_NP"/>
        </w:rPr>
        <w:t xml:space="preserve"> बारेमा थप जानकारीको लागि मुख्य शब्दावली हेर्नुहोस्।</w:t>
      </w:r>
    </w:p>
    <w:p>
      <w:pPr/>
      <w:r>
        <w:rPr>
          <w:lang w:val="ne_NP" w:bidi="ne_NP"/>
        </w:rPr>
      </w:r>
      <w:r>
        <w:rPr>
          <w:lang w:val="ne_NP" w:bidi="ne_NP"/>
        </w:rPr>
        <w:t xml:space="preserve">यदि तिनीहरूले अरूलाई क्षमा गर्छन् भने </w:t>
      </w:r>
      <w:r>
        <w:rPr>
          <w:b/>
          <w:lang w:val="ne_NP" w:bidi="ne_NP"/>
        </w:rPr>
        <w:t>स्वर्गका</w:t>
      </w:r>
      <w:r>
        <w:rPr>
          <w:lang w:val="ne_NP" w:bidi="ne_NP"/>
        </w:rPr>
        <w:t xml:space="preserve"> तिनीहरूको पिता परमेश्वरले तिनीहरूको </w:t>
      </w:r>
      <w:r>
        <w:rPr>
          <w:b/>
          <w:lang w:val="ne_NP" w:bidi="ne_NP"/>
        </w:rPr>
        <w:t>पाप</w:t>
      </w:r>
      <w:r>
        <w:rPr>
          <w:lang w:val="ne_NP" w:bidi="ne_NP"/>
        </w:rPr>
        <w:t xml:space="preserve"> पनि क्षमा गर्नुहुनेछ भनेर येशूले भन्नुहुन्छ। स्वर्गले परमेश्वर र उहाँका स्वर्गदूतहरू बसोबास गर्ने ठाउँलाई जनाउँछ। पाप परमेश्वरको विरुद्धको अनाज्ञाकारी हो। तपाईंले मर्कूसमा अघिल्लो खण्डहरूमा "स्वर्ग" र "पाप" को लागि प्रयोग गरेको शब्द नै प्रयोग गर्नुहोस्। </w:t>
      </w:r>
      <w:r>
        <w:rPr>
          <w:b/>
          <w:lang w:val="ne_NP" w:bidi="ne_NP"/>
        </w:rPr>
        <w:t>स्वर्ग</w:t>
      </w:r>
      <w:r>
        <w:rPr>
          <w:lang w:val="ne_NP" w:bidi="ne_NP"/>
        </w:rPr>
        <w:t xml:space="preserve"> र </w:t>
      </w:r>
      <w:r>
        <w:rPr>
          <w:b/>
          <w:lang w:val="ne_NP" w:bidi="ne_NP"/>
        </w:rPr>
        <w:t>पापको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11:27–33</w:t>
      </w:r>
      <w:r>
        <w:rPr>
          <w:lang w:val="ne_NP" w:bidi="ne_NP"/>
        </w:rPr>
      </w:r>
    </w:p>
    <w:p>
      <w:pPr>
        <w:pStyle w:val="Heading3"/>
      </w:pPr>
      <w:r>
        <w:rPr>
          <w:lang w:val="ne_NP" w:bidi="ne_NP"/>
        </w:rPr>
        <w:t>Step 1</w:t>
      </w:r>
    </w:p>
    <w:p>
      <w:pPr/>
      <w:r>
        <w:rPr>
          <w:lang w:val="ne_NP" w:bidi="ne_NP"/>
        </w:rPr>
      </w:r>
      <w:r>
        <w:rPr>
          <w:lang w:val="ne_NP" w:bidi="ne_NP"/>
        </w:rPr>
        <w:t>यस चरणमा, मर्कूस</w:t>
      </w:r>
    </w:p>
    <w:p>
      <w:pPr/>
      <w:r>
        <w:rPr>
          <w:lang w:val="ne_NP" w:bidi="ne_NP"/>
        </w:rPr>
      </w:r>
      <w:r>
        <w:rPr>
          <w:lang w:val="ne_NP" w:bidi="ne_NP"/>
        </w:rPr>
        <w:t>सम्भव भएमा तीन फरक अनुवादहरूमा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११:२७–३३ को श्रव्य संस्करण सुन्‍नुहोस्।</w:t>
      </w:r>
    </w:p>
    <w:p>
      <w:pPr/>
      <w:r>
        <w:rPr>
          <w:lang w:val="ne_NP" w:bidi="ne_NP"/>
        </w:rPr>
      </w:r>
      <w:r>
        <w:rPr>
          <w:lang w:val="ne_NP" w:bidi="ne_NP"/>
        </w:rPr>
        <w:t>यस खण्डले यहूदी धार्मिक नेताहरू येशूको शिक्षाबाट झन् रिसाउँदै जाँदै छन भनेर देखाउँछ। तिनीहरूले धम्की दिएको महसुस गरे। तिनीहरूले महसुस गरे कि येशूले परमेश्वरबाट उहाँलाई अधिकार वा अनुमति भएको जस्तै व्यवहार गरिरहनु भएको थियो जुन सामान्यतया अनुमति प्राप्तले मात्र गर्न सक्थ्यो।</w:t>
      </w:r>
    </w:p>
    <w:p>
      <w:pPr/>
      <w:r>
        <w:rPr>
          <w:lang w:val="ne_NP" w:bidi="ne_NP"/>
        </w:rPr>
      </w:r>
      <w:r>
        <w:rPr>
          <w:lang w:val="ne_NP" w:bidi="ne_NP"/>
        </w:rPr>
        <w:t>येशूले आफ्ना चेलाहरूसँग परमेश्वरले सबै थोक गर्न सक्नुहुन्छ हुन्छ भनेर विश्वास गर्नु पर्छ भन्ने बारेमा कुरा गरेपछि तिनीहरू यरूशलेममा र मन्दिरमा जान्छन्। येशू सायद मन्दिर क्षेत्रको एउटा आँगनमा हिंड्दै हुनुहुन्थ्यो (मन्दिरको पवित्रस्थानमा होइन), र यहूदी धार्मिक नेताहरू उहाँकहाँ आए ।</w:t>
      </w:r>
    </w:p>
    <w:p>
      <w:pPr/>
      <w:r>
        <w:rPr>
          <w:lang w:val="ne_NP" w:bidi="ne_NP"/>
        </w:rPr>
      </w:r>
      <w:r>
        <w:rPr>
          <w:lang w:val="ne_NP" w:bidi="ne_NP"/>
        </w:rPr>
        <w:t xml:space="preserve">यहाँ रोक्नुहोस् र समूहमा मन्दिरको नक्सा हेर्नुहोस्। मन्दिरको आँगन कहाँ अवस्थित छ भनेर ध्यान दिनुहोस्। यो मन्दिरको पवित्रस्थान भित्र होइन, जहाँ पूजाहारीहरू मात्र जान सक्छन्, तर बाहिरी आँगनको क्षेत्र हो। अडियो रोक्‍नुहोस्। </w:t>
      </w:r>
    </w:p>
    <w:p>
      <w:pPr/>
      <w:r>
        <w:rPr>
          <w:lang w:val="ne_NP" w:bidi="ne_NP"/>
        </w:rPr>
      </w:r>
      <w:r>
        <w:rPr>
          <w:lang w:val="ne_NP" w:bidi="ne_NP"/>
        </w:rPr>
        <w:t>यहूदी जीवनमाथि शासन गर्नेे यहूदी नेताहरूको समूहलाई महासभा भनिन्थ्यो। महासभा तीन प्रकारका नेताहरू मिलेर बनेको थियो। येशूलाई हेर्न आउने सानो समूहमा मुख्य तीन प्रकारका नेताहरूको प्रतिनिधित्व थियो। अग्रणी पूजाहारीहरू मन्दिरको कामकाज र अन्य पूजाहारीहरूको जिम्मेवार पूजाहारीहरूको समूह थिए। धार्मिक व्यवस्थाका शिक्षकहरू विशेष गरी परमेश्वरले मोशा मार्फत यहूदी मानिसहरूलाई दिएको धार्मिक व्यवस्थाका विज्ञहरू थिए। एल्डरहरू समुदायका गैर धार्मिक नेताहरू थिए। सामान्यतया तिनीहरू वृद्ध मानिसहरू थिए जसले समुदायलाई राम्रोसँग सँगै बसाउन मद्दत गर्थे।</w:t>
      </w:r>
    </w:p>
    <w:p>
      <w:pPr/>
      <w:r>
        <w:rPr>
          <w:lang w:val="ne_NP" w:bidi="ne_NP"/>
        </w:rPr>
      </w:r>
      <w:r>
        <w:rPr>
          <w:lang w:val="ne_NP" w:bidi="ne_NP"/>
        </w:rPr>
        <w:t xml:space="preserve">यहाँ रोक्नुहोस् र यो प्रश्नको समूहमा छलफल गर्नुहोस्: तपाईंको संस्कृतिमा बिभिन्न प्रकारका धार्मिक नेताहरू को को हुन्? तिनिहरूका प्रकार र तिनीहरूले के गर्छन् भनेर वर्णन गर्नुहोस्। एक अर्काबाट फरक तरिकाले तिनीहरूले के सिकाउँछन्? तपाईं यी विभिन्न प्रकारका नेताहरूलाई कसरी वर्णन गर्नुहुन्छ? अडियो रोक्‍नुहोस्। </w:t>
      </w:r>
    </w:p>
    <w:p>
      <w:pPr/>
      <w:r>
        <w:rPr>
          <w:lang w:val="ne_NP" w:bidi="ne_NP"/>
        </w:rPr>
      </w:r>
      <w:r>
        <w:rPr>
          <w:lang w:val="ne_NP" w:bidi="ne_NP"/>
        </w:rPr>
        <w:t>महासभा भनिने नेताहरूको यस समूहलाई यहूदी धार्मिक जीवनको सबै कुराहरूमा पुर्ण अधिकार थियो। त्यसैले, येशूको कार्यहरूले तिनीहरूलाई विचलित बनायो। तिनीहरूले दुई प्रश्नहरू सोधे: "तपाईं यी कुराहरू कुन अधिकारमा गरिरहनु भएको छ?" र "तिमीलाई यो गर्ने अधिकार कसले दियो?" दुबै प्रश्नहरूको अर्थ एउटै हो। धार्मिक नेताहरूले सायद येशूले अघिल्लो दिन मन्दिरको आँगनमा टेबलहरू पल्टाएर गरेका कामहरू र सायद उहाँको सबै शिक्षाहरू र निको पार्ने कार्यहरूको बारेमा पनि सोध्दै थिए। येशूले गरेका कामहरू धार्मिक शिक्षकहरू वा अधिकार भएका नेताहरूले मात्र गर्नुपर्ने कामहरू थिए। यि काम गर्न मानिसले वा परमेश्वर आफैले येशूलाई अधिकार दिएको थियो भनेर तिनिहरू जान्न चाहन्थे। येशूले तिनीहरूलाई प्रश्नको जवाफ दिनुभयो। अधिकांश यहूदी धार्मिक नेताहरूले प्रश्नको जवाफ दिन्थे, त्यसैले यो असामान्य थिएन। तापनि, येशूको प्रश्न असामान्य थियो किनभने उहाँले भन्नुभयो कि तिनीहरूले उहाँको प्रश्नको जवाफ नदिएसम्म उहाँले तिनीहरूलाई जवाफ दिनुहुन्न। येशूले "मलाई भन" वा "मलाई जवाफ दिनुहोस्" भन्नुहुन्छ तापनि उहाँ अशिष्ट हुनुहुन्न। यो प्रश्नको जवाफ विनम्र अनुरोध गर्ने तरिका हो।</w:t>
      </w:r>
    </w:p>
    <w:p>
      <w:pPr/>
      <w:r>
        <w:rPr>
          <w:lang w:val="ne_NP" w:bidi="ne_NP"/>
        </w:rPr>
      </w:r>
      <w:r>
        <w:rPr>
          <w:lang w:val="ne_NP" w:bidi="ne_NP"/>
        </w:rPr>
        <w:t xml:space="preserve">यहाँ रोक्नुहोस् र यो प्रश्नको समूहमा छलफल गर्नुहोस्: तपाईंको धार्मिक नेताहरूले मानिसहरूलाई कसरी सिकाउँछन्? तिनीहरूले सिकाउन कुन विशेष तरिकाहरू प्रयोग गर्छन्, जस्तै प्रश्नहरू सोध्ने वा कथाहरू सुनाउने गर्छन्? अडियो रोक्‍नुहोस्। </w:t>
      </w:r>
    </w:p>
    <w:p>
      <w:pPr/>
      <w:r>
        <w:rPr>
          <w:lang w:val="ne_NP" w:bidi="ne_NP"/>
        </w:rPr>
      </w:r>
      <w:r>
        <w:rPr>
          <w:lang w:val="ne_NP" w:bidi="ne_NP"/>
        </w:rPr>
        <w:t>येशूले धार्मिक नेताहरूलाई सोध्नुभयो, "आफ्नो पापबाट पश्चात्ताप गर्न र परमेश्वरकहाँ फर्केर आउन चाहने मानिसहरूलाई बप्तिस्मा दिने अनुमति यूहन्नालाई कसले दियो?" यूहन्नाले प्रतिज्ञा गरिएको मुक्तिदाता आउँदै छ भनेर पनि सिकाए। के यूहन्नाको अनुमति "स्वर्ग" बाट आएको हो भनेर येशूले सोध्नुभयो, जसको अर्थ "यूहन्नाको अधिकार परमेश्वरबाट आएको हो?" येशूले साँच्चै सोधिरहनु भएको थियो: "के तपाईंले यूहन्नाले भनेको कुरा गर्नुपर्छ र आफ्नो पापबाट फर्केर परमेश्वरतिर फर्कन पश्चात्ताप गर्नुपर्छ भनेर विश्वास गर्नुहुन्छ?" येशूको प्रश्नले तुरुन्तै धार्मिक नेताहरूलाई असहज बनायो। तिनीहरूले बप्तिस्मा दिने यूहन्नाको शिक्षाहरूमा विश्वास गरेनन्। तर तिनीहरूलाई थाहा थियो कि अधिकांश मानिसहरूले बप्तिस्मा दिने यूहन्ना परमेश्वरले पठाएको अगमवक्ता हुन् भनेर विश्वास गर्छन्, त्यसैले तिनीहरूले यूहन्नालाई अन्य मानिसहरूबाट मात्र सिकाउने अनुमति पाएको हो भनेर विश्वास गर्छन् भनेर सार्वजनिक रूपमा भन्न चाहँदैनन्। तापनि, तिनीहरूले यूहन्नालाई परमेश्वरबाटको अधिकार छ भनेर विश्वास गर्थे भनेर भन्न चाहँदैनथे। त्यसपछि येशूले तिनीहरूलाई परमेश्वरको आज्ञा पालन नगरेको आरोप लगाउनुहुन्थ्यो किनभने तिनीहरूले यूहन्नालाई पछ्याएनन्।</w:t>
      </w:r>
    </w:p>
    <w:p>
      <w:pPr/>
      <w:r>
        <w:rPr>
          <w:lang w:val="ne_NP" w:bidi="ne_NP"/>
        </w:rPr>
      </w:r>
      <w:r>
        <w:rPr>
          <w:lang w:val="ne_NP" w:bidi="ne_NP"/>
        </w:rPr>
        <w:t xml:space="preserve">यहाँ रोक्नुहोस् र यो प्रश्नको समूहमा छलफल गर्नुहोस्: तपाईंको संस्कृतिका धार्मिक नेताहरूले कसरी आफ्नो अधिकार प्राप्त गर्छन्? मानिसहरूलाई आफ्नो अधिकारलाई आदर गर्न तिनीहरूले के गर्छन् वा के भन्छन्? तिनीहरूसँग केही कुराहरू गर्ने वा केही कुराहरू भन्ने अधिकार छ भनेर तपाईंलाई कसरी थाहा हुन्छ? अडियो रोक्‍नुहोस्। </w:t>
      </w:r>
    </w:p>
    <w:p>
      <w:pPr/>
      <w:r>
        <w:rPr>
          <w:lang w:val="ne_NP" w:bidi="ne_NP"/>
        </w:rPr>
      </w:r>
      <w:r>
        <w:rPr>
          <w:lang w:val="ne_NP" w:bidi="ne_NP"/>
        </w:rPr>
        <w:t>अन्तमा धार्मिक नेताहरूले भने, "हामीलाई थाहा छैन। यो पनि राम्रो जवाफ थिएन, तर यो अन्य विकल्पहरू भन्दा राम्रो जवाफ थियो।</w:t>
      </w:r>
    </w:p>
    <w:p>
      <w:pPr/>
      <w:r>
        <w:rPr>
          <w:lang w:val="ne_NP" w:bidi="ne_NP"/>
        </w:rPr>
      </w:r>
      <w:r>
        <w:rPr>
          <w:lang w:val="ne_NP" w:bidi="ne_NP"/>
        </w:rPr>
        <w:t>येशूले आफू प्रतिज्ञा गरिएको मुक्तिदाता वा मसीह हुँ भनेर सिधै भन्नुहुन्न। तापनि, येशूको प्रश्नहरूले उहाँलाई परमेश्वरको अधिकार छ र यी कुराहरू सिकाउन र यी कुराहरू गर्न परमेश्वरले पठाएको हो भनेर उहाँले विश्वास गर्नुहुन्छ भन्ने स्पष्ट पारे।</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११:२७–३३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दुई दृश्यहरू छन्।</w:t>
      </w:r>
    </w:p>
    <w:p>
      <w:pPr/>
      <w:r>
        <w:rPr>
          <w:lang w:val="ne_NP" w:bidi="ne_NP"/>
        </w:rPr>
      </w:r>
      <w:r>
        <w:rPr>
          <w:b/>
          <w:lang w:val="ne_NP" w:bidi="ne_NP"/>
        </w:rPr>
        <w:t>पहिलो दृश्यमा:</w:t>
      </w:r>
      <w:r>
        <w:rPr>
          <w:lang w:val="ne_NP" w:bidi="ne_NP"/>
        </w:rPr>
        <w:t xml:space="preserve"> येशू र उहाँका चेलाहरू मन्दिरमा आइपुग्छन्। तिनीहरू मन्दिरको आँगनमा हिंड्दै गर्दा धार्मिक नेताहरू तिनीहरूकहाँ आउँछन्। नेताहरूले येशूलाई उहाँको अधिकार कहाँबाट आउँछ भनेर प्रश्न सोध्छन्। येशूले अर्को प्रश्नको जवाफ दिनुहुन्छ।</w:t>
      </w:r>
    </w:p>
    <w:p>
      <w:pPr/>
      <w:r>
        <w:rPr>
          <w:lang w:val="ne_NP" w:bidi="ne_NP"/>
        </w:rPr>
      </w:r>
      <w:r>
        <w:rPr>
          <w:b/>
          <w:lang w:val="ne_NP" w:bidi="ne_NP"/>
        </w:rPr>
        <w:t>दोस्रो दृश्यमा:</w:t>
      </w:r>
      <w:r>
        <w:rPr>
          <w:lang w:val="ne_NP" w:bidi="ne_NP"/>
        </w:rPr>
        <w:t xml:space="preserve"> धार्मिक नेताहरूले आफूमा छलफल गर्छन्, र त्यसपछि तिनीहरू फर्केर आएर भन्छन "हामीलाई थाहा छैन"। त्यसपछि येशूले तिनीहरूको प्रश्नको जवाफ दिन अस्वीकार गर्नुहुन्छ।</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मुख्य पूजाहारीहरू</w:t>
      </w:r>
    </w:p>
    <w:p>
      <w:pPr>
        <w:pStyle w:val="ListBullet"/>
        <w:spacing w:line="240" w:lineRule="auto"/>
        <w:ind w:left="720"/>
      </w:pPr>
      <w:r>
        <w:rPr>
          <w:lang w:val="ne_NP" w:bidi="ne_NP"/>
        </w:rPr>
      </w:r>
      <w:r>
        <w:rPr>
          <w:lang w:val="ne_NP" w:bidi="ne_NP"/>
        </w:rPr>
        <w:t>धार्मिक व्यवस्थाका शिक्षकहरू</w:t>
      </w:r>
    </w:p>
    <w:p>
      <w:pPr>
        <w:pStyle w:val="ListBullet"/>
        <w:spacing w:line="240" w:lineRule="auto"/>
        <w:ind w:left="720"/>
      </w:pPr>
      <w:r>
        <w:rPr>
          <w:lang w:val="ne_NP" w:bidi="ne_NP"/>
        </w:rPr>
      </w:r>
      <w:r>
        <w:rPr>
          <w:lang w:val="ne_NP" w:bidi="ne_NP"/>
        </w:rPr>
        <w:t>एल्डरहरू</w:t>
      </w:r>
    </w:p>
    <w:p>
      <w:pPr>
        <w:pStyle w:val="ListBullet"/>
        <w:spacing w:line="240" w:lineRule="auto"/>
        <w:ind w:left="720"/>
      </w:pPr>
      <w:r>
        <w:rPr>
          <w:lang w:val="ne_NP" w:bidi="ne_NP"/>
        </w:rPr>
      </w:r>
      <w:r>
        <w:rPr>
          <w:lang w:val="ne_NP" w:bidi="ne_NP"/>
        </w:rPr>
        <w:t>यूहन्ना</w:t>
      </w:r>
    </w:p>
    <w:p>
      <w:pPr/>
      <w:r>
        <w:rPr>
          <w:lang w:val="ne_NP" w:bidi="ne_NP"/>
        </w:rPr>
      </w:r>
      <w:r>
        <w:rPr>
          <w:lang w:val="ne_NP" w:bidi="ne_NP"/>
        </w:rPr>
        <w:t>समूहमा, खण्डको सेटिङका यी भागहरूमा ध्यान दिनुहोस्: यो कथा अघिल्लो खण्डमा येशूले विश्वास गर्नेकालागि परमेश्वरले सबैथोक गर्न सक्नुहुन्छ भन्ने बारेमा चेलाहरुसँग कुरा गरपछि लगत्तै यो कथाको घटना हुन्छ भनेर सम्झनु आवशयक छ। तिनीहरू अझै यरूशलेम मन्दिर र मन्दिरको आँगनतिर हिंड्दै जान्छन्।</w:t>
      </w:r>
    </w:p>
    <w:p>
      <w:pPr/>
      <w:r>
        <w:rPr>
          <w:lang w:val="ne_NP" w:bidi="ne_NP"/>
        </w:rPr>
      </w:r>
      <w:r>
        <w:rPr>
          <w:lang w:val="ne_NP" w:bidi="ne_NP"/>
        </w:rPr>
        <w:t>मुख्य पूजाहारीहरू, व्यवस्थाका शिक्षकहरू र एल्डरहरूको सानो समूह, येशूकहाँ मन्दिरको आँगनमा जान्छन। आँगन सार्वजनिक क्षेत्र भएकोले - सायद धेरै मानिसहरू त्यहाँ थिए।</w:t>
      </w:r>
    </w:p>
    <w:p>
      <w:pPr/>
      <w:r>
        <w:rPr>
          <w:lang w:val="ne_NP" w:bidi="ne_NP"/>
        </w:rPr>
      </w:r>
      <w:r>
        <w:rPr>
          <w:lang w:val="ne_NP" w:bidi="ne_NP"/>
        </w:rPr>
        <w:t>धार्मिक नेताहरूले येशूलाई एउटै अर्थ भएको दुई प्रश्नहरू सोधे। मन्दिरमा टेबल पल्टाउने र किन्ने र बेच्नेलाई जबरजस्ती निकाल्ने जस्ता कामहरू गर्न उहाँलाई कस्ले अधिकार वा अनुमति दियो भनेर सो्धिरहेका छन्।</w:t>
      </w:r>
    </w:p>
    <w:p>
      <w:pPr/>
      <w:r>
        <w:rPr>
          <w:lang w:val="ne_NP" w:bidi="ne_NP"/>
        </w:rPr>
      </w:r>
      <w:r>
        <w:rPr>
          <w:lang w:val="ne_NP" w:bidi="ne_NP"/>
        </w:rPr>
        <w:t>येशूले अर्को प्रश्नको जवाफ दिनुभयो। उहाँले तिनीहरूलाई पनि भन्नुभयो उहाँले गरेको काम गर्न अनुमति कसले दियो भनेर भन्नु अघि तिनीहरूले उहाँको प्रश्नको जवाफ दिनुपर्छ । तिनीहरूको पापबाट फर्केर परमेश्वरतिर आउने मानिसहरूलाई बप्तिस्मा दिन यूहन्नालाई कसले अनुमति दियो भनेर येशूले सोध्नुभयो। के उहाँले परमेश्वरबाट वा मानिसहरूबाट आफ्नो अनुमति लिनुभयो?</w:t>
      </w:r>
    </w:p>
    <w:p>
      <w:pPr/>
      <w:r>
        <w:rPr>
          <w:lang w:val="ne_NP" w:bidi="ne_NP"/>
        </w:rPr>
      </w:r>
      <w:r>
        <w:rPr>
          <w:lang w:val="ne_NP" w:bidi="ne_NP"/>
        </w:rPr>
        <w:t>अर्को दृश्यमा धार्मिक नेताहरूले आफैबिचमा जवाफको बारेमा छलफल गर्नुपर्थ्यो भनेर सम्झनु महत्त्वपूर्ण छ। तिनीहरू छलफल गरिरहेका बेला तिनीहरू कहाँ थिए भनेर हामीलाई थाहा छैन। सायद तिनीहरू आफूमा शान्तिपूर्वक छलफल गर्न केही मिटर टाढा गए। तिनीहरूलाई के भन्न भनेर थाहा थिएन। यदि यूहन्नाले परमेश्वरबाट अनुमति पाएका थिए भनेर तिनिहरूले भनेको भए येशूले उनको शिक्षालाई किन विश्वास गर्दैनौ भनेर तिनीहरूलाई सोध्नुहुन्थ्यो। यदि तिनीहरूले यूहन्नाले अनुमति मानिसहरूबाट मात्र पाएका थिए भनेको भए मानिसहरू रिसाउने थिए किनभने तिनीहरूले यूहन्नाको सन्देश परमेश्वरबाट आएको हो भनेर विश्वास गर्थे। त्यसैले तिनीहरूले जवाफ दिए, "हामीलाई थाहा छैन।"</w:t>
      </w:r>
    </w:p>
    <w:p>
      <w:pPr/>
      <w:r>
        <w:rPr>
          <w:lang w:val="ne_NP" w:bidi="ne_NP"/>
        </w:rPr>
      </w:r>
      <w:r>
        <w:rPr>
          <w:lang w:val="ne_NP" w:bidi="ne_NP"/>
        </w:rPr>
        <w:t>येशूले जवाफ दिनुभयो, "त्यसपछि मलाई अधिकार कसले दियो भनेर म तिमीलाई भन्नेछैन।"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११:२७–३३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दुई दृश्यहरू छन्।</w:t>
      </w:r>
    </w:p>
    <w:p>
      <w:pPr/>
      <w:r>
        <w:rPr>
          <w:lang w:val="ne_NP" w:bidi="ne_NP"/>
        </w:rPr>
      </w:r>
      <w:r>
        <w:rPr>
          <w:lang w:val="ne_NP" w:bidi="ne_NP"/>
        </w:rPr>
        <w:t>यस खण्डका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मुख्य पूजाहारीहरू</w:t>
      </w:r>
    </w:p>
    <w:p>
      <w:pPr>
        <w:pStyle w:val="ListBullet"/>
        <w:spacing w:line="240" w:lineRule="auto"/>
        <w:ind w:left="720"/>
      </w:pPr>
      <w:r>
        <w:rPr>
          <w:lang w:val="ne_NP" w:bidi="ne_NP"/>
        </w:rPr>
      </w:r>
      <w:r>
        <w:rPr>
          <w:lang w:val="ne_NP" w:bidi="ne_NP"/>
        </w:rPr>
        <w:t>धार्मिक व्यवस्थाका शिक्षकहरू</w:t>
      </w:r>
    </w:p>
    <w:p>
      <w:pPr>
        <w:pStyle w:val="ListBullet"/>
        <w:spacing w:line="240" w:lineRule="auto"/>
        <w:ind w:left="720"/>
      </w:pPr>
      <w:r>
        <w:rPr>
          <w:lang w:val="ne_NP" w:bidi="ne_NP"/>
        </w:rPr>
      </w:r>
      <w:r>
        <w:rPr>
          <w:lang w:val="ne_NP" w:bidi="ne_NP"/>
        </w:rPr>
        <w:t>एल्डरहरू</w:t>
      </w:r>
    </w:p>
    <w:p>
      <w:pPr>
        <w:pStyle w:val="ListBullet"/>
        <w:spacing w:line="240" w:lineRule="auto"/>
        <w:ind w:left="720"/>
      </w:pPr>
      <w:r>
        <w:rPr>
          <w:lang w:val="ne_NP" w:bidi="ne_NP"/>
        </w:rPr>
      </w:r>
      <w:r>
        <w:rPr>
          <w:lang w:val="ne_NP" w:bidi="ne_NP"/>
        </w:rPr>
        <w:t>यूहन्ना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र उहाँका चेलाहरू बिहान बेथनीबाट यरूशलेम तिर निरन्तर हिंड्दै गए। तिनीहरू यरूशलेममा र त्यसपछि फेरि मन्दिरको आँगनमा जान्छन्। मुख्य शासक समूहका धार्मिक नेताहरूको समूह येशूकहाँ आउँछन्। तिनीहरूले उहाँलाई सोध्छन् कि उहाँले गरिरहनु भएको कामहरू गर्न अनुमति कसले दियो।</w:t>
      </w:r>
    </w:p>
    <w:p>
      <w:pPr/>
      <w:r>
        <w:rPr>
          <w:lang w:val="ne_NP" w:bidi="ne_NP"/>
        </w:rPr>
      </w:r>
      <w:r>
        <w:rPr>
          <w:lang w:val="ne_NP" w:bidi="ne_NP"/>
        </w:rPr>
        <w:t>नाटकलाई केहि छिन रोक्नुहोस। चेलाहरूलाई सोध्नुहोस्, "तपाईं के महसुस गर्दै हुनुहुन्छ वा के सोचिरहनु भएको छ?" त्यो व्यक्तिले यस्तो जवाफ दिन सक्छ, "यी धार्मिक नेताहरूले यो बुझ्दैनन् भनेर रिसाएको छु" वा "डराएको छु" वा "जिज्ञासु - येशूले के भन्नुहुनेछ?" वा "उत्साहित छु किनभने येशूले अन्तमा आफू को हो भनेर व्याख्या गर्न सक्नुहुन्छ।" धार्मिक नेताहरूलाई सोध्नुहोस्, "तपाईं के महसुस गर्दै हुनुहुन्छ वा के सोचिरहनु भएको छ?" त्यो व्यक्तिले यस्तो जवाफ दिन सक्छ, "हामी अन्तमा येशूको प्रतिष्ठालाई चोट पुर्याउनेछौं" वा "उहाँबाट अलि डराउनु पर्छ, किनभने सबैले उहाँलाई मन पराउँछन्।" नाटकलाई जारी राख्नुहोस्।</w:t>
      </w:r>
    </w:p>
    <w:p>
      <w:pPr/>
      <w:r>
        <w:rPr>
          <w:lang w:val="ne_NP" w:bidi="ne_NP"/>
        </w:rPr>
      </w:r>
      <w:r>
        <w:rPr>
          <w:lang w:val="ne_NP" w:bidi="ne_NP"/>
        </w:rPr>
        <w:t>टोलीले येशूलाई विनम्र प्रतिक्रिया दिने व्यवहार गर्नुपर्छ। उहाँले प्रश्न सोध्नुहुन्छ र तिनीहरूलाई भन्नुहुन्छ कि उहाँले तिनीहरूलाई जवाफ दिनु अघि तिनीहरूले प्रश्नको जवाफ दिनुपर्छ । उहाँले सोध्नुहुन्छ यूहन्नालाई मानिसहरूलाई बप्तिस्मा दिन र पश्चात्तापगर्न सिकाउनलाई वा तिनीहरूको पापबाट भागेर र परमेश्वरतिर फर्काउन उनलाई परमेश्वरले कि मानिसले अनुमति दियो।</w:t>
      </w:r>
    </w:p>
    <w:p>
      <w:pPr/>
      <w:r>
        <w:rPr>
          <w:lang w:val="ne_NP" w:bidi="ne_NP"/>
        </w:rPr>
      </w:r>
      <w:r>
        <w:rPr>
          <w:lang w:val="ne_NP" w:bidi="ne_NP"/>
        </w:rPr>
        <w:t>नाटकलाई केहि छिन रोक्नुहोस। धार्मिक नेताहरूलाई सोध्नुहोस्, "तपाईं के महसुस गर्दै हुनुहुन्छ वा के सोचिरहनु भएको छ?" त्यो व्यक्तिले यस्तो जवाफ दिन सक्छ, "अलमलमा परेको छु" वा "चिन्तित छु किनभने हामीसँग राम्रो जवाफ हुनेछैन" वा "उहाँले प्रश्नको जवाफ नदिनु भएकोले निराश छु।" येशूलाई सोध्नुहोस्, "तपाईं के महसुस गर्दै हुनुहुन्छ वा के सोचिरहनु भएको छ?" त्यो व्यक्तिले यस्तो जवाफ दिन सक्छ, "तिनीहरूले अझ बढी बुझुन भन्ने चाहन्छु।" चेलाहरूलाई सोध्नुहोस्, "तपाईं के महसुस गर्दै हुनुहुन्छ वा के सोचिरहनु भएको छ?" त्यो व्यक्तिले यस्तो जवाफ दिन सक्छ, "भ्रममा परे" वा "येशूले यति राम्रोसँग गरिरहनु भएको छ भनेर खुसी छु" वा "येशूले तिनीहरूको प्रश्नको सट्टा प्रश्न सोध्नु भएकोले निराश छु।" नाटकलाई जारी राख्नुहोस्।</w:t>
      </w:r>
    </w:p>
    <w:p>
      <w:pPr/>
      <w:r>
        <w:rPr>
          <w:lang w:val="ne_NP" w:bidi="ne_NP"/>
        </w:rPr>
      </w:r>
      <w:r>
        <w:rPr>
          <w:lang w:val="ne_NP" w:bidi="ne_NP"/>
        </w:rPr>
        <w:t>धार्मिक नेताहरू आफूमा कुरा गर्छन्। तिनीहरूले भनिरहेका छन्, "यदि हामी यूहन्नाको अधिकार स्वर्गबाट छ भन्छौं भने येशूले हामीले यूहन्नालाई किन विश्वास गरेनौ भनेर सोध्नुहुनेछ। यदि हामी यूहन्नाको अधिकार मानिसहरूबाट हो भन्छौं भने मानिसहरू रिसाउनेछन् किनभने तिनीहरूले यूहन्नालाई परमेश्वरको हुन् भनेर सोच्छन्।" तिनीहरूले येशूलाई जवाफ दिन्छन्, "हामीलाई थाहा छैन।" येशूले जवाफ दिनुहुन्छ, "त्यसपछि मलाई यी कुराहरू गर्न अनुमति कसले दियो भनेर म तिमीलाई भन्नेछैन।"</w:t>
      </w:r>
    </w:p>
    <w:p>
      <w:pPr/>
      <w:r>
        <w:rPr>
          <w:lang w:val="ne_NP" w:bidi="ne_NP"/>
        </w:rPr>
      </w:r>
      <w:r>
        <w:rPr>
          <w:lang w:val="ne_NP" w:bidi="ne_NP"/>
        </w:rPr>
        <w:t>नाटकलाई केहि छिन रोक्नुहोस। येशूलाई सोध्नुहोस्, "तपाईं के महसुस गर्दै हुनुहुन्छ वा के सोचिरहनु भएको छ?" त्यो व्यक्तिले यस्तो जवाफ दिन सक्छ, "म तिनीहरूले बुझुन भन्ने चाहान्छु" वा "तिनीहरूले मलाई स्वीकार नगरेकोमा निराश छु।" धार्मिक नेताहरूलाई सोध्नुहोस्, "तपाईं के महसुस गर्दै हुनुहुन्छ वा के सोचिरहनु भएको छ?" त्यो व्यक्तिले यस्तो जवाफ दिन सक्छ, "मानिसहरूसँग डराउनु पर्छ" वा "येशूले फेरि बहस जितेको देखेर निराश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११:२७–३३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र उहाँका </w:t>
      </w:r>
      <w:r>
        <w:rPr>
          <w:b/>
          <w:lang w:val="ne_NP" w:bidi="ne_NP"/>
        </w:rPr>
        <w:t>चेलाहरू</w:t>
      </w:r>
      <w:r>
        <w:rPr>
          <w:lang w:val="ne_NP" w:bidi="ne_NP"/>
        </w:rPr>
        <w:t xml:space="preserve"> </w:t>
      </w:r>
      <w:r>
        <w:rPr>
          <w:b/>
          <w:lang w:val="ne_NP" w:bidi="ne_NP"/>
        </w:rPr>
        <w:t>यरूशलेममा</w:t>
      </w:r>
      <w:r>
        <w:rPr>
          <w:lang w:val="ne_NP" w:bidi="ne_NP"/>
        </w:rPr>
        <w:t xml:space="preserve"> प्रवेश गरे र </w:t>
      </w:r>
      <w:r>
        <w:rPr>
          <w:b/>
          <w:lang w:val="ne_NP" w:bidi="ne_NP"/>
        </w:rPr>
        <w:t>मन्दिरको</w:t>
      </w:r>
      <w:r>
        <w:rPr>
          <w:lang w:val="ne_NP" w:bidi="ne_NP"/>
        </w:rPr>
        <w:t xml:space="preserve"> आँगनमा गए। तपाईंले मर्कूसमा अघिल्लो खण्डहरूमा गरेजस्तै चेलाहरू, यरूशलेम र मन्दिरलाई अनुवाद गर्नुहोस्। </w:t>
      </w:r>
      <w:r>
        <w:rPr>
          <w:lang w:val="ne_NP" w:bidi="ne_NP"/>
        </w:rPr>
        <w:t>चेलाहरू,</w:t>
      </w:r>
      <w:r>
        <w:rPr>
          <w:lang w:val="ne_NP" w:bidi="ne_NP"/>
        </w:rPr>
        <w:t xml:space="preserve"> </w:t>
      </w:r>
      <w:r>
        <w:rPr>
          <w:lang w:val="ne_NP" w:bidi="ne_NP"/>
        </w:rPr>
        <w:t>यरूशलेम</w:t>
      </w:r>
      <w:r>
        <w:rPr>
          <w:lang w:val="ne_NP" w:bidi="ne_NP"/>
        </w:rPr>
        <w:t xml:space="preserve"> र </w:t>
      </w:r>
      <w:r>
        <w:rPr>
          <w:lang w:val="ne_NP" w:bidi="ne_NP"/>
        </w:rPr>
        <w:t>मन्दिरको</w:t>
      </w:r>
      <w:r>
        <w:rPr>
          <w:lang w:val="ne_NP" w:bidi="ne_NP"/>
        </w:rPr>
        <w:t xml:space="preserve"> बारेमा थप जानकारीको लागि मुख्य शब्दावलीमा हेर्नुहोस्।</w:t>
      </w:r>
    </w:p>
    <w:p>
      <w:pPr/>
      <w:r>
        <w:rPr>
          <w:lang w:val="ne_NP" w:bidi="ne_NP"/>
        </w:rPr>
      </w:r>
      <w:r>
        <w:rPr>
          <w:lang w:val="ne_NP" w:bidi="ne_NP"/>
        </w:rPr>
        <w:t xml:space="preserve">येशू हिंड्दै गर्दा, मुख्य पूजाहारीहरू, धार्मिक व्यवस्थाका शिक्षकहरू र एल्डरहरू उहाँकहाँ आए । </w:t>
      </w:r>
      <w:r>
        <w:rPr>
          <w:b/>
          <w:lang w:val="ne_NP" w:bidi="ne_NP"/>
        </w:rPr>
        <w:t>मुख्य पूजाहारीहरू</w:t>
      </w:r>
      <w:r>
        <w:rPr>
          <w:lang w:val="ne_NP" w:bidi="ne_NP"/>
        </w:rPr>
        <w:t xml:space="preserve"> सबै पूजाहारीहरूको नेताहरू थिए। </w:t>
      </w:r>
      <w:r>
        <w:rPr>
          <w:b/>
          <w:lang w:val="ne_NP" w:bidi="ne_NP"/>
        </w:rPr>
        <w:t>व्यवस्थाका शिक्षकहरूलाई</w:t>
      </w:r>
      <w:r>
        <w:rPr>
          <w:lang w:val="ne_NP" w:bidi="ne_NP"/>
        </w:rPr>
        <w:t xml:space="preserve"> कहिलेकाँही </w:t>
      </w:r>
      <w:r>
        <w:rPr>
          <w:b/>
          <w:lang w:val="ne_NP" w:bidi="ne_NP"/>
        </w:rPr>
        <w:t>शास्त्रीहरू</w:t>
      </w:r>
      <w:r>
        <w:rPr>
          <w:lang w:val="ne_NP" w:bidi="ne_NP"/>
        </w:rPr>
        <w:t xml:space="preserve"> वा व्यवस्था लेख्ने मानिसहरू भनेर अनुवाद गरिन्छ: तिनीहरू पवित्र धर्मशास्त्रबाट व्यवस्थाको व्याख्या गर्ने विद्वान र विज्ञहरू थिए। </w:t>
      </w:r>
      <w:r>
        <w:rPr>
          <w:b/>
          <w:lang w:val="ne_NP" w:bidi="ne_NP"/>
        </w:rPr>
        <w:t>एल्डरहरू</w:t>
      </w:r>
      <w:r>
        <w:rPr>
          <w:lang w:val="ne_NP" w:bidi="ne_NP"/>
        </w:rPr>
        <w:t xml:space="preserve"> समुदायका गैर धार्मिक नेताहरू थिए। तपाईंले अघिल्लो खण्डहरूमा पूजाहारीहरू, व्यवस्थाका शिक्षकहरू वा एल्डरहरूको लागि प्रयोग गरेको शब्दहरू प्रयोग गर्नुहोस्। </w:t>
      </w:r>
      <w:r>
        <w:rPr>
          <w:lang w:val="ne_NP" w:bidi="ne_NP"/>
        </w:rPr>
        <w:t>पूजाहारीहरू,</w:t>
      </w:r>
      <w:r>
        <w:rPr>
          <w:lang w:val="ne_NP" w:bidi="ne_NP"/>
        </w:rPr>
        <w:t xml:space="preserve"> </w:t>
      </w:r>
      <w:r>
        <w:rPr>
          <w:lang w:val="ne_NP" w:bidi="ne_NP"/>
        </w:rPr>
        <w:t>व्यवस्थाका शिक्षकहरू</w:t>
      </w:r>
      <w:r>
        <w:rPr>
          <w:lang w:val="ne_NP" w:bidi="ne_NP"/>
        </w:rPr>
        <w:t xml:space="preserve"> र </w:t>
      </w:r>
      <w:r>
        <w:rPr>
          <w:lang w:val="ne_NP" w:bidi="ne_NP"/>
        </w:rPr>
        <w:t>एल्डरहरूको</w:t>
      </w:r>
      <w:r>
        <w:rPr>
          <w:lang w:val="ne_NP" w:bidi="ne_NP"/>
        </w:rPr>
        <w:t xml:space="preserve"> बारेमा थप जानकारीको लागि मुख्य शब्दावलीमा हेर्नुहोस्।</w:t>
      </w:r>
    </w:p>
    <w:p>
      <w:pPr/>
      <w:r>
        <w:rPr>
          <w:lang w:val="ne_NP" w:bidi="ne_NP"/>
        </w:rPr>
      </w:r>
      <w:r>
        <w:rPr>
          <w:lang w:val="ne_NP" w:bidi="ne_NP"/>
        </w:rPr>
        <w:t xml:space="preserve">यी धार्मिक नेताहरूले येशूलाई उहाँले गरिरहनु भएको कामहरू गर्न उहाँलाई कुन </w:t>
      </w:r>
      <w:r>
        <w:rPr>
          <w:b/>
          <w:lang w:val="ne_NP" w:bidi="ne_NP"/>
        </w:rPr>
        <w:t>अधिकार</w:t>
      </w:r>
      <w:r>
        <w:rPr>
          <w:lang w:val="ne_NP" w:bidi="ne_NP"/>
        </w:rPr>
        <w:t xml:space="preserve"> छ भनेर सोधे। अधिकार भनेको कार्य गर्न कसैलाई दिइएको अधिकार हो। तपाईंले मर्कूसको अन्य भागहरूमा अनुवाद गरेको तरिकाले यसलाई अनुवाद गर्नुहोस्। </w:t>
      </w:r>
      <w:r>
        <w:rPr>
          <w:lang w:val="ne_NP" w:bidi="ne_NP"/>
        </w:rPr>
        <w:t>अधिकारको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धार्मिक नेताहरूलाई प्रश्न सोध्नुभयो। यूहन्नाले </w:t>
      </w:r>
      <w:r>
        <w:rPr>
          <w:b/>
          <w:lang w:val="ne_NP" w:bidi="ne_NP"/>
        </w:rPr>
        <w:t>स्वर्गबाट</w:t>
      </w:r>
      <w:r>
        <w:rPr>
          <w:lang w:val="ne_NP" w:bidi="ne_NP"/>
        </w:rPr>
        <w:t xml:space="preserve"> दिइएको अधिकारमा </w:t>
      </w:r>
      <w:r>
        <w:rPr>
          <w:b/>
          <w:lang w:val="ne_NP" w:bidi="ne_NP"/>
        </w:rPr>
        <w:t>बप्तिस्मा दिन्छन्</w:t>
      </w:r>
      <w:r>
        <w:rPr>
          <w:lang w:val="ne_NP" w:bidi="ne_NP"/>
        </w:rPr>
        <w:t xml:space="preserve"> वा मानिसहरूको अधिकारमा मात्र बप्तिस्मा दिन्छन् भनेर उहाँले सोध्नुहुन्छ। तपाईंले मर्कूसको अन्य भागहरूमा "बप्तिस्मा" को लागि प्रयोग गरेको शब्द नै प्रयोग गर्नुहोस्। "स्वर्ग" को अर्थ परमेश्वर बसोबास गर्ने ठाउँ हो। कहिलेकाँही यहूदी मानिसहरूले परमेश्वरको नामको सट्टा स्वर्ग शब्द प्रयोग गर्थे। यहाँ येशूले के यूहन्नाको अधिकार परमेश्वरबाट आएको थियो भनेर सोध्दै हुनुहुन्छ। तपाईंले अघिल्लो खण्डहरूमा स्वर्गको लागि प्रयोग गरेको शब्द नै प्रयोग गर्नुहोस्। </w:t>
      </w:r>
      <w:r>
        <w:rPr>
          <w:lang w:val="ne_NP" w:bidi="ne_NP"/>
        </w:rPr>
        <w:t>बप्तिस्मा</w:t>
      </w:r>
      <w:r>
        <w:rPr>
          <w:lang w:val="ne_NP" w:bidi="ne_NP"/>
        </w:rPr>
        <w:t xml:space="preserve"> र </w:t>
      </w:r>
      <w:r>
        <w:rPr>
          <w:lang w:val="ne_NP" w:bidi="ne_NP"/>
        </w:rPr>
        <w:t>स्वर्गको</w:t>
      </w:r>
      <w:r>
        <w:rPr>
          <w:lang w:val="ne_NP" w:bidi="ne_NP"/>
        </w:rPr>
        <w:t xml:space="preserve"> बारेमा थप जानकारीको लागि मुख्य शब्दावली हेर्नुहोस्।</w:t>
      </w:r>
    </w:p>
    <w:p>
      <w:pPr/>
      <w:r>
        <w:rPr>
          <w:lang w:val="ne_NP" w:bidi="ne_NP"/>
        </w:rPr>
      </w:r>
      <w:r>
        <w:rPr>
          <w:lang w:val="ne_NP" w:bidi="ne_NP"/>
        </w:rPr>
        <w:t xml:space="preserve">धार्मिक नेताहरूलाई येशूलाई कसरी जवाफ दिने भनेर थाहा थिएन। तिनीहरू मानिसहरूसँग डराएका थिए, किनभने सबैले यूहन्ना </w:t>
      </w:r>
      <w:r>
        <w:rPr>
          <w:b/>
          <w:lang w:val="ne_NP" w:bidi="ne_NP"/>
        </w:rPr>
        <w:t>अगमवक्ता</w:t>
      </w:r>
      <w:r>
        <w:rPr>
          <w:lang w:val="ne_NP" w:bidi="ne_NP"/>
        </w:rPr>
        <w:t xml:space="preserve"> वा परमेश्वरबाट सन्देश प्राप्त गर्ने र अरूलाई दिने व्यक्ति हुन् भनेर विश्वास गर्थे। तपाईंले मर्कूसको अन्य भागहरूमा गरेको तरिकाले अगमवक्तालाई अनुवाद गर्नुहोस्। </w:t>
      </w:r>
      <w:r>
        <w:rPr>
          <w:lang w:val="ne_NP" w:bidi="ne_NP"/>
        </w:rPr>
        <w:t>अगमवक्ता</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p>
    <w:p>
      <w:pPr/>
      <w:r>
        <w:rPr>
          <w:lang w:val="ne_NP" w:bidi="ne_NP"/>
        </w:rPr>
      </w:r>
      <w:r>
        <w:rPr>
          <w:b/>
          <w:lang w:val="ne_NP" w:bidi="ne_NP"/>
        </w:rPr>
        <w:t>यो रेकर्डिङको अन्त्य हो।</w:t>
      </w:r>
      <w:r>
        <w:rPr>
          <w:lang w:val="ne_NP" w:bidi="ne_NP"/>
        </w:rPr>
      </w:r>
      <w:r>
        <w:rPr>
          <w:lang w:val="ne_NP" w:bidi="ne_NP"/>
        </w:rPr>
      </w:r>
    </w:p>
    <w:p>
      <w:pPr/>
      <w:r>
        <w:rPr>
          <w:lang w:val="ne_NP" w:bidi="ne_NP"/>
        </w:rPr>
      </w:r>
    </w:p>
    <w:p>
      <w:pPr>
        <w:pStyle w:val="Heading2"/>
      </w:pPr>
      <w:r>
        <w:rPr>
          <w:lang w:val="ne_NP" w:bidi="ne_NP"/>
        </w:rPr>
        <w:t>Mark 12:1–12</w:t>
      </w:r>
      <w:r>
        <w:rPr>
          <w:lang w:val="ne_NP" w:bidi="ne_NP"/>
        </w:rPr>
      </w:r>
    </w:p>
    <w:p>
      <w:pPr>
        <w:pStyle w:val="Heading3"/>
      </w:pPr>
      <w:r>
        <w:rPr>
          <w:lang w:val="ne_NP" w:bidi="ne_NP"/>
        </w:rPr>
        <w:t>Step 1</w:t>
      </w:r>
    </w:p>
    <w:p>
      <w:pPr/>
      <w:r>
        <w:rPr>
          <w:lang w:val="ne_NP" w:bidi="ne_NP"/>
        </w:rPr>
      </w:r>
      <w:r>
        <w:rPr>
          <w:lang w:val="ne_NP" w:bidi="ne_NP"/>
        </w:rPr>
        <w:t>यस चरणमा, मर्कूस १२:१–१२ सुन्नुहोस् र यसलाई आफ्नो हृदयमा राख्नुहोस्।</w:t>
      </w:r>
    </w:p>
    <w:p>
      <w:pPr/>
      <w:r>
        <w:rPr>
          <w:lang w:val="ne_NP" w:bidi="ne_NP"/>
        </w:rPr>
      </w:r>
      <w:r>
        <w:rPr>
          <w:lang w:val="ne_NP" w:bidi="ne_NP"/>
        </w:rPr>
        <w:t>सम्भव भएमा तीन फरक अनुवादहरूमा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१२:१–१२ को श्रव्य संस्करण सुन्‍नुहोस्।</w:t>
      </w:r>
    </w:p>
    <w:p>
      <w:pPr/>
      <w:r>
        <w:rPr>
          <w:lang w:val="ne_NP" w:bidi="ne_NP"/>
        </w:rPr>
      </w:r>
      <w:r>
        <w:rPr>
          <w:lang w:val="ne_NP" w:bidi="ne_NP"/>
        </w:rPr>
        <w:t>अघिल्लो खण्डमा, धार्मिक नेताहरूले यूहन्नाको अधिकार कहाँबाट आयो भन्ने येशूको प्रश्नको जवाफ दिन सकेनन्। धार्मिक नेताहरूले येशूको अधिकार परमेश्वरको हो भनेर बुझ्न वा स्वीकार गर्न अस्वीकार गर्छन्। यस खण्डमा येशू अझै धार्मिक नेताहरूसँग मन्दिरको चोकमा हुनुहुन्छ। उहाँले तिनीहरूलाई दृष्टान्त सुनाउनुहुन्छ जुन परमेश्वरको बारेमा गहिरो कुराहरू देखाउन दैनिक कुराहरू प्रयोग गर्ने कथा हो। उहाँले धार्मिक नेताहरूको न्याय गर्न यो दृष्टान्त प्रयोग गर्नुहुन्छ।</w:t>
      </w:r>
    </w:p>
    <w:p>
      <w:pPr/>
      <w:r>
        <w:rPr>
          <w:lang w:val="ne_NP" w:bidi="ne_NP"/>
        </w:rPr>
      </w:r>
      <w:r>
        <w:rPr>
          <w:lang w:val="ne_NP" w:bidi="ne_NP"/>
        </w:rPr>
        <w:t>खण्ड दाख बारीको वर्णनको साथ सुरु हुन्छ। दाख बारी भनेको यस्तो क्षेत्र हो जहाँ मानिसहरूले अङ्गुर उमार्छन र अङ्गुर काट्छन र दाखमद्य बनाउँछन्। एउटा मानिसले अङ्गुरको बोट रोपे, पशुहरू र अन्य मानिसहरूबाट बचाउन तेस्को वरिपरि ढुङ्गाको पर्खाल बनाए र अङ्गुर थिच्नको लागि कोल खने। सामान्यतया खाल्टो चट्टानमा खनेको हुन्थ्यो। मानिसहरूले अङ्गुरलाई खाडलमा राख्छन् र तिनीहरूलाई थिच्न खाडलमा हिड्छन्। रस प्वालबाट बाहिर भाँडोमा वा लामो खाडलमा जान्थ्यो। पछि तिनीहरूले अङ्गुरको रसबाट मद्य बनाउन सक्थे। मालिकले पहरेदारगर्न मचान पनि बनाए जुन ढुङ्गाको थुप्रोको मंच थियो। मानिसहरूले मंचमा चढ्न सक्थे र सम्पूर्ण दाख बारीलाई हेर्न सक्थे। यसले तिनीहरूलाई दाख बारीलाई चोरहरू वा पशुहरूबाट बचाउन मद्दत गर्‍यो।</w:t>
      </w:r>
    </w:p>
    <w:p>
      <w:pPr/>
      <w:r>
        <w:rPr>
          <w:lang w:val="ne_NP" w:bidi="ne_NP"/>
        </w:rPr>
      </w:r>
      <w:r>
        <w:rPr>
          <w:lang w:val="ne_NP" w:bidi="ne_NP"/>
        </w:rPr>
        <w:t xml:space="preserve">यहाँ रोक्नुहोस् र समूहमा एकसाथ दाख बारी, अङ्गुरको बोट, अङ्गुर, ढुङ्गाको पर्खाल र दाख कोलको फोटो हेर्नुहोस्। समूहमा पहरेदार मचानको फोटो पनि हेर्नुहोस्। अडियो रोक्‍नुहोस्। </w:t>
      </w:r>
    </w:p>
    <w:p>
      <w:pPr/>
      <w:r>
        <w:rPr>
          <w:lang w:val="ne_NP" w:bidi="ne_NP"/>
        </w:rPr>
      </w:r>
      <w:r>
        <w:rPr>
          <w:lang w:val="ne_NP" w:bidi="ne_NP"/>
        </w:rPr>
        <w:t>येशूको दिनमा गालीलको यहूदी भूमिहरूमा यस्तो घटनाहरू सामान्य थिए, जब मोहीहरू वा देशका कामदारहरूले टाढा बसोबास गर्ने विदेशी मालिकको लागि भूमिको हेरचाह गर्थे। फसलको समयमा मालिकले मोहीहरूबाट फसलको केही भाग सङ्कलन गर्न दूतहरू पठाउँथे। सामान्यतया यो फसलको १/४ देखि १/२ थियो, र यो मोहीहरूले मालिकलाई जमीन प्रयोग गर्न दिएवापतको भुक्तानी थियो। कहिलेकाँही मोहीहरूले फसलको भाग दिन अस्वीकार गर्थे र प्राय: हिंसा हुन्थ्यो भन्ने ऐतिहासिक प्रमाण छ। येशूले सबैले बुझ्ने कथा प्रयोग गर्नुहुन्छ किनभने यस्तो परिस्थितिहरू प्राय: हुने गर्दछ। तापनि, येशूले यहूदी इतिहासको धार्मिक नेताहरूलाई सम्झाउने शब्दहरू र विचारहरू प्रयोग गर्नुहुन्छ। मालिकले आफ्नो "नोकरहरू" पठाउँछ भनेर येशूले भन्नुहुन्छ। सामान्यतया मानिसहरूले परमेश्वरका अगमवक्ताहरूलाई परमेश्वरका नोकर भनेर कुरा गर्थे। जसरी यस मालिकले आफ्नो धेरै नोकरहरूलाई पठाउँथे र मोहीहरूले तिनीहरूलाई कुट्थे वा मार्थे, परमेश्वरले पठाएको धेरै अगमवक्ताहरूलाई मानिसहरूले कुटे वा मारे। येशूका अधिकांश श्रोताहरूले यशैयाको दाख बारीको यस्तै कथा सम्झन्थे, जहाँ दाख बारीले इस्राएल र परमेश्वरलाई अस्वीकार गर्नेको प्रतीक हो। येशूको दृष्टान्तमा, कथाले इस्राएल जातिको नेताहरू मोहीहरूमा केन्द्रित छ। यस दृष्टान्तमा येशूले मोहीहरू वा इस्राएलका नेताहरूले परमेश्वरलाई पछ्याउँदैनथे भनेर देखाउँदै हुनुहुन्छ।</w:t>
      </w:r>
    </w:p>
    <w:p>
      <w:pPr/>
      <w:r>
        <w:rPr>
          <w:lang w:val="ne_NP" w:bidi="ne_NP"/>
        </w:rPr>
      </w:r>
      <w:r>
        <w:rPr>
          <w:lang w:val="ne_NP" w:bidi="ne_NP"/>
        </w:rPr>
        <w:t xml:space="preserve">यहाँ रोक्नुहोस् र समूहमा यो प्रश्नको छलफल गर्नुहोस्: तपाईंको संस्कृतिका केही यस्ता कथाहरू छलफल गर्नुहोस् जुन एक मानिसहरूको निश्चित समूह कस्तो खराब छ भनेर देखाउन प्रयोग गरिन्छ। मानिसहरूलाई राम्रो व्यवहार कसरी गर्ने भनेर सिकाउन कोसिस गर्ने कथाहरूको छलफल गर्नुहोस्। यी कथाहरू मानिसहरूलाई सिकाउन हो भनेर तपाईंलाई कसरी थाहा हुन्छ? यी कथाहरूको भाषा कसरी फरक छ? तपाईंले यस्तो कथा कसरी सुरु गर्नुहुन्छ? तपाईंले यस्तो कथा कसरी समाप्त गर्नुहुन्छ? अडियो रोक्‍नुहोस्। </w:t>
      </w:r>
    </w:p>
    <w:p>
      <w:pPr/>
      <w:r>
        <w:rPr>
          <w:lang w:val="ne_NP" w:bidi="ne_NP"/>
        </w:rPr>
      </w:r>
      <w:r>
        <w:rPr>
          <w:lang w:val="ne_NP" w:bidi="ne_NP"/>
        </w:rPr>
        <w:t>दाख बारीको स्थिति गम्भीर भयो र मालिकले यो व्यवस्थापन गर्न आफ्नो छोरालाई पठायो। मोहीहरूले नोकरहरू भन्दा मालिकको छोरालाई बढी आदर गर्थे भन्ने तार्क गरे जस्तो देखिन्छ। तर यसको सट्टा, मोहीहरूले छोरालाई मारेर उसको शरीर दाख बारी बाहिर भुइँमा फ्याँके। मरेको शरीर खुल्ला छोड्नु यहूदी संस्कृतिमा धेरै अपमानजनक थियो। यहूदी व्यवस्था अनुसार, यदि मालिक छोरा आयो भने मोहीहरूले मालिक मरेको हो भनेर मान्न सक्थे। अब, यदि तिनीहरूले छोरालाई मार्छन् र आफ्नो सम्पत्ति दावी गर्छन् भने तिनीहरूले यो पाउनेछन्।</w:t>
      </w:r>
    </w:p>
    <w:p>
      <w:pPr/>
      <w:r>
        <w:rPr>
          <w:lang w:val="ne_NP" w:bidi="ne_NP"/>
        </w:rPr>
      </w:r>
      <w:r>
        <w:rPr>
          <w:lang w:val="ne_NP" w:bidi="ne_NP"/>
        </w:rPr>
        <w:t xml:space="preserve">यहाँ रोक्नुहोस् र समूहमा यो प्रश्नको छलफल गर्नुहोस्: तपाईंको संस्कृतिमा यस्तो हिंसा प्राय: कस्तो प्रकारको परिस्थितिमा हुन्छ? अडियो रोक्‍नुहोस्। </w:t>
      </w:r>
    </w:p>
    <w:p>
      <w:pPr/>
      <w:r>
        <w:rPr>
          <w:lang w:val="ne_NP" w:bidi="ne_NP"/>
        </w:rPr>
      </w:r>
      <w:r>
        <w:rPr>
          <w:lang w:val="ne_NP" w:bidi="ne_NP"/>
        </w:rPr>
        <w:t>येशूले प्रश्न सोध्नुहुन्छ, "तपाईको बिचारमा दाख बारीको मालिकले केगर्नु हुनेछ? त्यसपछि येशूले आफ्नो प्रश्नको जवाफ दिनुहुन्छ जुन असामान्य छ। मालिकले आएर मोहीहरूलाई मार्नेछ र दाख बारी अन्य मानिसहरूलाई दिनेछ भनेर येशूले धार्मिक नेताहरूलाई भन्नुहुन्छ। यस कथा मार्फत येशूले धार्मिक नेताहरूलाई उहाँको विरुद्धको तिनीहरूको कार्यहरूको गम्भीर परिणाम हुनेछ भनेर व्याख्या गर्न प्रयास गर्नुहुन्छ। उहाँले यहूदी मानिसहरूले उहाँलाई अस्वीकार गर्छन् भनेर पनि देखाउँदै हुनुहुन्छ किनभने गैर यहूदीहरू परमेश्वरको अनुग्रह गरिएको मानिसहरू हुनेछ।</w:t>
      </w:r>
    </w:p>
    <w:p>
      <w:pPr/>
      <w:r>
        <w:rPr>
          <w:lang w:val="ne_NP" w:bidi="ne_NP"/>
        </w:rPr>
      </w:r>
      <w:r>
        <w:rPr>
          <w:lang w:val="ne_NP" w:bidi="ne_NP"/>
        </w:rPr>
        <w:t>त्यसपछि येशूले भजन ११८ को खण्डलाई उद्धृत गर्नुहुन्छ। "निर्माण कर्ताहरूले अस्वीकार गरेको ढुङ्गा" भन्नाले पहिलो मन्दिरको पवित्रस्थानको भाग हुन पर्याप्त राम्रो छैन भनेर कसैले भनेको ढुङ्गालाई जनाउँछ। यो ढुङ्गा कुने ढुङ्गा बन्यो - जुन भवनलाईे बलियो बनाउने सबैभन्दा महत्त्वपूर्ण ढुङ्गा थियो। यहूदी लेखमा, भजनको कुने ढुङ्गाले मसीह वा मुक्तिदाताको प्रतीक थियो। येशूले यहाँ आफूलाई स्पष्ट उल्लेख गर्नुहुन्थ्यो। मानिसहरूले उहाँलाई अस्वीकार गर्नेछन् भनेर येशूले भन्नु भएको छ तर यो अस्वीकार गरेको ढुङ्गा सबैभन्दा महत्त्वपूर्ण ढुङ्गा जस्तै उहाँ महत्त्वपूर्ण हुनुहुनेछ। यस हप्ता यरूशलेममा उहाँको मृत्यु हुनु अघि, येशूले आफू मसीह हुँ भनेर धेरै भन्नुभएको थिएन। तर अब उहाँ मर्न लागेका थिए, तब उहाँ आफू को हो भन्ने कुरामा अझ खुल्ला हुनु भयो।</w:t>
      </w:r>
    </w:p>
    <w:p>
      <w:pPr/>
      <w:r>
        <w:rPr>
          <w:lang w:val="ne_NP" w:bidi="ne_NP"/>
        </w:rPr>
      </w:r>
      <w:r>
        <w:rPr>
          <w:lang w:val="ne_NP" w:bidi="ne_NP"/>
        </w:rPr>
        <w:t xml:space="preserve">यहाँ रोक्नुहोस् र समूहमा एकसाथ कुने ढुङ्गाको फोटो हेर्नुहोस्। अडियो रोक्‍नुहोस्। </w:t>
      </w:r>
    </w:p>
    <w:p>
      <w:pPr/>
      <w:r>
        <w:rPr>
          <w:lang w:val="ne_NP" w:bidi="ne_NP"/>
        </w:rPr>
      </w:r>
      <w:r>
        <w:rPr>
          <w:lang w:val="ne_NP" w:bidi="ne_NP"/>
        </w:rPr>
        <w:t xml:space="preserve">यहाँ रोक्नुहोस् र समूहमा यो प्रश्नको छलफल गर्नुहोस्: येशूले आफू र कुने ढुङ्गा बीचको तुलना गर्नुहुन्छ। तपाईंको संस्कृतिमा मानिसहरूलाई कुरा बजाउन कस्तो प्रकारको तुलना प्रयोग गर्दछ? अडियो रोक्‍नुहोस्। </w:t>
      </w:r>
    </w:p>
    <w:p>
      <w:pPr/>
      <w:r>
        <w:rPr>
          <w:lang w:val="ne_NP" w:bidi="ne_NP"/>
        </w:rPr>
      </w:r>
      <w:r>
        <w:rPr>
          <w:lang w:val="ne_NP" w:bidi="ne_NP"/>
        </w:rPr>
        <w:t>येशूले तिनीहरूको विरुद्धको कथा सुनाउँदै हुनुहुन्छ भनेर धार्मिक नेताहरूले महसुस गरे। तापनि, सायद त्यो समयमा धेरै मानिसहरू मन्दिरको चोकमा थिए, र धार्मिक नेताहरू मानिसहरूसँग डराउँथे किनभने मानिसहरूले येशूलाई अझै मन पराउँथे। धार्मिक नेताहरूको येशूलाई पक्राउ गर्ने कुनै सरकारी अधिकार थिएन तापनि तिनीहरूले येशूलाई पक्राउ गर्न सरकारलाई अनुरोध गर्न चाहँदैनथे किनभने तिनीहरूले यस्तो गरे मानिसहरूले तिनीहरूको विरुद्धमा रिसाउँछन् र हिंसात्मक हुनेछ भनेर डराउँथे।</w:t>
      </w:r>
    </w:p>
    <w:p>
      <w:pPr/>
      <w:r>
        <w:rPr>
          <w:lang w:val="ne_NP" w:bidi="ne_NP"/>
        </w:rPr>
      </w:r>
      <w:r>
        <w:rPr>
          <w:lang w:val="ne_NP" w:bidi="ne_NP"/>
        </w:rPr>
        <w:t>यहाँ रोक्नुहोस् र समूहमा यो प्रश्नको छलफल गर्नुहोस्: तपाईंको धार्मिक नेताहरूले तिनीहरूको न्याय गर्ने मानिसहरूलाई कस्तो प्रतिक्रिया दिन्छन्?</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१२:१–१२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एउटा मानिसले दाख बारी रोप्छ र यसको वरिपरि सबै कुरा निर्माण गर्छ। उहाँले दाख बारी मोही किसानहरूलाई दिनुहुन्छ र यात्रामा जानुहुन्छ।</w:t>
      </w:r>
    </w:p>
    <w:p>
      <w:pPr/>
      <w:r>
        <w:rPr>
          <w:lang w:val="ne_NP" w:bidi="ne_NP"/>
        </w:rPr>
      </w:r>
      <w:r>
        <w:rPr>
          <w:b/>
          <w:lang w:val="ne_NP" w:bidi="ne_NP"/>
        </w:rPr>
        <w:t>दोस्रो दृश्यमा:</w:t>
      </w:r>
      <w:r>
        <w:rPr>
          <w:lang w:val="ne_NP" w:bidi="ne_NP"/>
        </w:rPr>
        <w:t xml:space="preserve"> मालिकले धेरै नोकरहरू पठाउँछन्। मोहीहरूले कसैलाई कुट्छन् र तिनीहरूलाई केही पठाई दिदैनन्। तिनीहरूले केही नोकरहरूलाई मार्छन्।</w:t>
      </w:r>
    </w:p>
    <w:p>
      <w:pPr/>
      <w:r>
        <w:rPr>
          <w:lang w:val="ne_NP" w:bidi="ne_NP"/>
        </w:rPr>
      </w:r>
      <w:r>
        <w:rPr>
          <w:b/>
          <w:lang w:val="ne_NP" w:bidi="ne_NP"/>
        </w:rPr>
        <w:t>तेस्रो दृश्यमा:</w:t>
      </w:r>
      <w:r>
        <w:rPr>
          <w:lang w:val="ne_NP" w:bidi="ne_NP"/>
        </w:rPr>
        <w:t xml:space="preserve"> मालिकले आफ्नो छोरालाई पठाउँछन्। मोहीहरूले छोरालाई मार्छन् र उहाँलाई दाख बारीबाट बाहिर फ्याँक्छन्।</w:t>
      </w:r>
    </w:p>
    <w:p>
      <w:pPr/>
      <w:r>
        <w:rPr>
          <w:lang w:val="ne_NP" w:bidi="ne_NP"/>
        </w:rPr>
      </w:r>
      <w:r>
        <w:rPr>
          <w:b/>
          <w:lang w:val="ne_NP" w:bidi="ne_NP"/>
        </w:rPr>
        <w:t>चौथो दृश्यमा:</w:t>
      </w:r>
      <w:r>
        <w:rPr>
          <w:lang w:val="ne_NP" w:bidi="ne_NP"/>
        </w:rPr>
        <w:t xml:space="preserve"> येशूले धार्मिक नेताहरूलाई दाख बारीको मालिकले मोहीहरूलाई मार्नेछ र दाख बारी अरूलाई दिनेछ भनेर भन्नुहुन्छ। उहाँले अस्वीकार गरिनेछ तर महत्त्वपूर्ण रूपमा बौरी उठ्नेछ, निर्माण कर्ताहरूले अस्वीकार गरेको ढुङ्गा जस्तै तर त्यसपछि यो कुने ढुङ्गा वा भवनको सबैभन्दा महत्त्वपूर्ण ढुङ्गा भयो भनेर पनि भन्नुहुन्छ।</w:t>
      </w:r>
    </w:p>
    <w:p>
      <w:pPr/>
      <w:r>
        <w:rPr>
          <w:lang w:val="ne_NP" w:bidi="ne_NP"/>
        </w:rPr>
      </w:r>
      <w:r>
        <w:rPr>
          <w:b/>
          <w:lang w:val="ne_NP" w:bidi="ne_NP"/>
        </w:rPr>
        <w:t>पाँचौ दृश्यमा:</w:t>
      </w:r>
      <w:r>
        <w:rPr>
          <w:lang w:val="ne_NP" w:bidi="ne_NP"/>
        </w:rPr>
        <w:t xml:space="preserve"> येशूले तिनीहरूको विरुद्धमा कुरा गरेको हो भनेर धार्मिक नेताहरूले महसुस गरे। तिनीहरूले येशूलाई पक्राउ गर्ने तरिका खोजे, तर तिनीहरूले येशूलाई मन पराउने धेरै मानिसहरूसँग डराउँथे। त्यसैले तिनीहरू जान्छन्।</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मुख्य पूजाहारीहरू</w:t>
      </w:r>
    </w:p>
    <w:p>
      <w:pPr>
        <w:pStyle w:val="ListBullet"/>
        <w:spacing w:line="240" w:lineRule="auto"/>
        <w:ind w:left="720"/>
      </w:pPr>
      <w:r>
        <w:rPr>
          <w:lang w:val="ne_NP" w:bidi="ne_NP"/>
        </w:rPr>
      </w:r>
      <w:r>
        <w:rPr>
          <w:lang w:val="ne_NP" w:bidi="ne_NP"/>
        </w:rPr>
        <w:t>धार्मिक व्यवस्थाका शिक्षकहरू</w:t>
      </w:r>
    </w:p>
    <w:p>
      <w:pPr>
        <w:pStyle w:val="ListBullet"/>
        <w:spacing w:line="240" w:lineRule="auto"/>
        <w:ind w:left="720"/>
      </w:pPr>
      <w:r>
        <w:rPr>
          <w:lang w:val="ne_NP" w:bidi="ne_NP"/>
        </w:rPr>
      </w:r>
      <w:r>
        <w:rPr>
          <w:lang w:val="ne_NP" w:bidi="ne_NP"/>
        </w:rPr>
        <w:t>एल्डरहरू</w:t>
      </w:r>
    </w:p>
    <w:p>
      <w:pPr>
        <w:pStyle w:val="ListBullet"/>
        <w:spacing w:line="240" w:lineRule="auto"/>
        <w:ind w:left="720"/>
      </w:pPr>
      <w:r>
        <w:rPr>
          <w:lang w:val="ne_NP" w:bidi="ne_NP"/>
        </w:rPr>
      </w:r>
      <w:r>
        <w:rPr>
          <w:lang w:val="ne_NP" w:bidi="ne_NP"/>
        </w:rPr>
        <w:t>दाख बारीको मालिक</w:t>
      </w:r>
    </w:p>
    <w:p>
      <w:pPr>
        <w:pStyle w:val="ListBullet"/>
        <w:spacing w:line="240" w:lineRule="auto"/>
        <w:ind w:left="720"/>
      </w:pPr>
      <w:r>
        <w:rPr>
          <w:lang w:val="ne_NP" w:bidi="ne_NP"/>
        </w:rPr>
      </w:r>
      <w:r>
        <w:rPr>
          <w:lang w:val="ne_NP" w:bidi="ne_NP"/>
        </w:rPr>
        <w:t>दाख बारीका मोहीहरू</w:t>
      </w:r>
    </w:p>
    <w:p>
      <w:pPr>
        <w:pStyle w:val="ListBullet"/>
        <w:spacing w:line="240" w:lineRule="auto"/>
        <w:ind w:left="720"/>
      </w:pPr>
      <w:r>
        <w:rPr>
          <w:lang w:val="ne_NP" w:bidi="ne_NP"/>
        </w:rPr>
      </w:r>
      <w:r>
        <w:rPr>
          <w:lang w:val="ne_NP" w:bidi="ne_NP"/>
        </w:rPr>
        <w:t>नोकरहरू</w:t>
      </w:r>
    </w:p>
    <w:p>
      <w:pPr>
        <w:pStyle w:val="ListBullet"/>
        <w:spacing w:line="240" w:lineRule="auto"/>
        <w:ind w:left="720"/>
      </w:pPr>
      <w:r>
        <w:rPr>
          <w:lang w:val="ne_NP" w:bidi="ne_NP"/>
        </w:rPr>
      </w:r>
      <w:r>
        <w:rPr>
          <w:lang w:val="ne_NP" w:bidi="ne_NP"/>
        </w:rPr>
        <w:t>मालिकको छोरा</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समूहमा, खण्डको सेटिङका यी भागहरूमा ध्यान दिनुहोस्: येशूले अझै अघिल्लो खण्डका धार्मिक नेताहरूसँग कुरा गर्नुहुन्छ भनेर सम्झनु आवस्यक छ। तिनीहरू मन्दिरको चोकमा छन्। त्यसपछि येशूले तिनीहरूसँग कुरा गर्न जारी राख्नुहुन्छ, तर अब उहाँले दृष्टान्त प्रयोग गर्नुहुन्छ।</w:t>
      </w:r>
    </w:p>
    <w:p>
      <w:pPr/>
      <w:r>
        <w:rPr>
          <w:lang w:val="ne_NP" w:bidi="ne_NP"/>
        </w:rPr>
      </w:r>
      <w:r>
        <w:rPr>
          <w:lang w:val="ne_NP" w:bidi="ne_NP"/>
        </w:rPr>
        <w:t>येशूको दृष्टान्तमा, एउटा मानिसले दाखको बोट रोपेर, पर्खाल बनाए, दाखको कोल खनेर र मचान बनाएर आफ्नो दाख बारीलाई होसियारिपूर्वक तयार गर्दछ।</w:t>
      </w:r>
    </w:p>
    <w:p>
      <w:pPr/>
      <w:r>
        <w:rPr>
          <w:lang w:val="ne_NP" w:bidi="ne_NP"/>
        </w:rPr>
      </w:r>
      <w:r>
        <w:rPr>
          <w:lang w:val="ne_NP" w:bidi="ne_NP"/>
        </w:rPr>
        <w:t>त्यो मानिसले यो दाख बारी मोही किसानहरूलाई दिन्छ र यात्रामा जान्छ। केही समयपछि, अङ्गुर पाकेको बेला, मालिकले आफ्नो ज्याला फसलको भाग सङ्कलन गर्न नोकर पठाउँछन्। मालिकले पहिलो नोकर पठाउँछन्, र मोहीहरूले पहिलो नोकरलाई कुट्छन् र उहाँलाई खाली हात वा केहीपनि नदिई पठाउँछन्। मालिकले दोस्रो नोकर पठाउँछन्, र मोहीहरूले दोस्रो नोकरलाई टाउकोमा हान्छन र उसलाई नराम्रो व्यवहार गर्छन्। मालिकले तेस्रो नोकर पठाउँछन्, र मोहीहरूले उसलाई मार्छन्। मालिकले थप नोकरहरू पठाउँछन्, र मोहीहरूले तिनीहरू प्रत्येकलाई कुट्छन् वा मार्छन्।</w:t>
      </w:r>
    </w:p>
    <w:p>
      <w:pPr/>
      <w:r>
        <w:rPr>
          <w:lang w:val="ne_NP" w:bidi="ne_NP"/>
        </w:rPr>
      </w:r>
      <w:r>
        <w:rPr>
          <w:lang w:val="ne_NP" w:bidi="ne_NP"/>
        </w:rPr>
        <w:t>मालिकले पठाएको अन्तिम व्यक्ति सायद उहाँले प्रेम गरेको एक मात्र छोरा हो। उहाँले तिनीहरूले उहाँलाई आदर गर्नेछन् भनेर सोच्छन्।</w:t>
      </w:r>
    </w:p>
    <w:p>
      <w:pPr/>
      <w:r>
        <w:rPr>
          <w:lang w:val="ne_NP" w:bidi="ne_NP"/>
        </w:rPr>
      </w:r>
      <w:r>
        <w:rPr>
          <w:lang w:val="ne_NP" w:bidi="ne_NP"/>
        </w:rPr>
        <w:t>मोहीहरूले एक अर्कालाई छोरा उत्तराधिकारी हो भनेर भन्छन् र यदि तिनीहरूले उसलाई मारे भने सायद तिनीहरूले दाख बारी पाउन सक्छन्। त्यसैले तिनीहरूले उसलाई मार्छन् र उसको शरीर दाख बारी भन्दा बाहिर फ्याँक्छन्।</w:t>
      </w:r>
    </w:p>
    <w:p>
      <w:pPr/>
      <w:r>
        <w:rPr>
          <w:lang w:val="ne_NP" w:bidi="ne_NP"/>
        </w:rPr>
      </w:r>
      <w:r>
        <w:rPr>
          <w:lang w:val="ne_NP" w:bidi="ne_NP"/>
        </w:rPr>
        <w:t>अब येशूले धार्मिक नेताहरूलाई प्रश्न सोध्नुहुन्छ: "दाख बारीको मालिकले के गर्नेछ?" येशूले आफ्नो प्रश्नको जवाफ दिनुहुन्छ। येशूले धार्मिक नेताहरूलाई मालिक दाख बारीमा आउनेछ, उहाँले मोहीहरूलाई मार्नेछ, र उहाँले दाख बारी अन्य मानिसहरूलाई दिनुहुनेछ भनेर भन्नुहुन्छ।</w:t>
      </w:r>
    </w:p>
    <w:p>
      <w:pPr/>
      <w:r>
        <w:rPr>
          <w:lang w:val="ne_NP" w:bidi="ne_NP"/>
        </w:rPr>
      </w:r>
      <w:r>
        <w:rPr>
          <w:lang w:val="ne_NP" w:bidi="ne_NP"/>
        </w:rPr>
        <w:t>त्यसपछि येशूले धर्मशास्त्रलाई उद्धृत गर्नुहुन्छ जसले निर्माण कर्ताहरूले अस्वीकार गरेको ढुङ्गा कुने ढुङ्गा वा भवनको सबैभन्दा महत्त्वपूर्ण ढुङ्गा भएको छ। त्यसपछि धर्मशास्त्रले भन्छ, "परमेश्वर आफैले यो गर्नुभयो र हामी यो आश्चर्यपूर्ण छ भनेर सोच्छौ।"</w:t>
      </w:r>
    </w:p>
    <w:p>
      <w:pPr/>
      <w:r>
        <w:rPr>
          <w:lang w:val="ne_NP" w:bidi="ne_NP"/>
        </w:rPr>
      </w:r>
      <w:r>
        <w:rPr>
          <w:lang w:val="ne_NP" w:bidi="ne_NP"/>
        </w:rPr>
        <w:t xml:space="preserve">यहाँ रोक्नुहोस् र समय छ भने समूहमा भवनहरू निर्माण गर्ने विशेषज्ञता भएको व्यक्तिसँग कुरा गर्नुहोस्। जग बनाउन सबै भन्दा पहिले कुन ढुङ्गा वा ईटा वा भवनको भाग पहिले राखिन्छ भनेर निर्माणकर्तालाई सोध्नुहोस्। यो ढुङ्गा वा ईटा किन महत्त्वपूर्ण छ भनेर निर्माणकर्तासँग छलफल गर्नुहोस्। अडियो रोक्‍नुहोस्। </w:t>
      </w:r>
    </w:p>
    <w:p>
      <w:pPr/>
      <w:r>
        <w:rPr>
          <w:lang w:val="ne_NP" w:bidi="ne_NP"/>
        </w:rPr>
      </w:r>
      <w:r>
        <w:rPr>
          <w:lang w:val="ne_NP" w:bidi="ne_NP"/>
        </w:rPr>
        <w:t>येशूले तिनीहरूको विरुद्धमा कुरा गर्नुहुन्छ भनेर धार्मिक नेताहरूले महसुस गर्छन् भनेर सम्झनु आवस्यक छ। तिनीहरू दुष्ट मोहीहरू हुन्। तिनीहरू येशूलाई पक्राउ गर्न चाहन्छन्। तिनीहरूसँग त्यो गर्ने कुनै सरकारी शक्ति छैन, तर तिनीहरू येशूलाई पक्राउ गर्न सरकारलाई मनाउन चाहन्छन्। तापनि, तिनीहरू येशूको शिक्षा मन पराउने मानिसहरूको भीडसँग डराउँछन्।</w:t>
      </w:r>
    </w:p>
    <w:p>
      <w:pPr/>
      <w:r>
        <w:rPr>
          <w:lang w:val="ne_NP" w:bidi="ne_NP"/>
        </w:rPr>
      </w:r>
      <w:r>
        <w:rPr>
          <w:lang w:val="ne_NP" w:bidi="ne_NP"/>
        </w:rPr>
        <w:t>अन्तमा, धार्मिक नेताहरूले येशूलाई छोडेर जान्छन्।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१२:१–१२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पाँच वटा दृश्यहरू छन्।</w:t>
      </w:r>
    </w:p>
    <w:p>
      <w:pPr/>
      <w:r>
        <w:rPr>
          <w:lang w:val="ne_NP" w:bidi="ne_NP"/>
        </w:rPr>
      </w:r>
      <w:r>
        <w:rPr>
          <w:lang w:val="ne_NP" w:bidi="ne_NP"/>
        </w:rPr>
        <w:t>यस खण्डका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मुख्य पूजाहारीहरू</w:t>
      </w:r>
    </w:p>
    <w:p>
      <w:pPr>
        <w:pStyle w:val="ListBullet"/>
        <w:spacing w:line="240" w:lineRule="auto"/>
        <w:ind w:left="720"/>
      </w:pPr>
      <w:r>
        <w:rPr>
          <w:lang w:val="ne_NP" w:bidi="ne_NP"/>
        </w:rPr>
      </w:r>
      <w:r>
        <w:rPr>
          <w:lang w:val="ne_NP" w:bidi="ne_NP"/>
        </w:rPr>
        <w:t>धार्मिक व्यवस्थाका शिक्षकहरू</w:t>
      </w:r>
    </w:p>
    <w:p>
      <w:pPr>
        <w:pStyle w:val="ListBullet"/>
        <w:spacing w:line="240" w:lineRule="auto"/>
        <w:ind w:left="720"/>
      </w:pPr>
      <w:r>
        <w:rPr>
          <w:lang w:val="ne_NP" w:bidi="ne_NP"/>
        </w:rPr>
      </w:r>
      <w:r>
        <w:rPr>
          <w:lang w:val="ne_NP" w:bidi="ne_NP"/>
        </w:rPr>
        <w:t>एल्डरहरू</w:t>
      </w:r>
    </w:p>
    <w:p>
      <w:pPr>
        <w:pStyle w:val="ListBullet"/>
        <w:spacing w:line="240" w:lineRule="auto"/>
        <w:ind w:left="720"/>
      </w:pPr>
      <w:r>
        <w:rPr>
          <w:lang w:val="ne_NP" w:bidi="ne_NP"/>
        </w:rPr>
      </w:r>
      <w:r>
        <w:rPr>
          <w:lang w:val="ne_NP" w:bidi="ne_NP"/>
        </w:rPr>
        <w:t>दाख बारीको मालिक</w:t>
      </w:r>
    </w:p>
    <w:p>
      <w:pPr>
        <w:pStyle w:val="ListBullet"/>
        <w:spacing w:line="240" w:lineRule="auto"/>
        <w:ind w:left="720"/>
      </w:pPr>
      <w:r>
        <w:rPr>
          <w:lang w:val="ne_NP" w:bidi="ne_NP"/>
        </w:rPr>
      </w:r>
      <w:r>
        <w:rPr>
          <w:lang w:val="ne_NP" w:bidi="ne_NP"/>
        </w:rPr>
        <w:t>दाख बारीका मोहीहरू</w:t>
      </w:r>
    </w:p>
    <w:p>
      <w:pPr>
        <w:pStyle w:val="ListBullet"/>
        <w:spacing w:line="240" w:lineRule="auto"/>
        <w:ind w:left="720"/>
      </w:pPr>
      <w:r>
        <w:rPr>
          <w:lang w:val="ne_NP" w:bidi="ne_NP"/>
        </w:rPr>
      </w:r>
      <w:r>
        <w:rPr>
          <w:lang w:val="ne_NP" w:bidi="ne_NP"/>
        </w:rPr>
        <w:t>नोकरहरू</w:t>
      </w:r>
    </w:p>
    <w:p>
      <w:pPr>
        <w:pStyle w:val="ListBullet"/>
        <w:spacing w:line="240" w:lineRule="auto"/>
        <w:ind w:left="720"/>
      </w:pPr>
      <w:r>
        <w:rPr>
          <w:lang w:val="ne_NP" w:bidi="ne_NP"/>
        </w:rPr>
      </w:r>
      <w:r>
        <w:rPr>
          <w:lang w:val="ne_NP" w:bidi="ne_NP"/>
        </w:rPr>
        <w:t>मालिकको छोरा</w:t>
      </w:r>
    </w:p>
    <w:p>
      <w:pPr>
        <w:pStyle w:val="ListBullet"/>
        <w:spacing w:line="240" w:lineRule="auto"/>
        <w:ind w:left="720"/>
      </w:pPr>
      <w:r>
        <w:rPr>
          <w:lang w:val="ne_NP" w:bidi="ne_NP"/>
        </w:rPr>
      </w:r>
      <w:r>
        <w:rPr>
          <w:lang w:val="ne_NP" w:bidi="ne_NP"/>
        </w:rPr>
        <w:t>मानिसहरूको भीड</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येशूले धार्मिक नेताहरूसँग कुरा गर्न जारी राख्नु भयो। अब येशूले तिनीहरूलाई कथा सुनाउन थाल्नुहुन्छ। टोलीले कथाको अभिनय गर्नुपर्छ। येशूले दाख बारी रोप्ने र निर्माण गर्ने मालिकको वर्णन गर्नुहुन्छ। त्यसपछि मालिकले दाख बारी किसानहरूलाई दिन्छन् र जान्छन्।</w:t>
      </w:r>
    </w:p>
    <w:p>
      <w:pPr/>
      <w:r>
        <w:rPr>
          <w:lang w:val="ne_NP" w:bidi="ne_NP"/>
        </w:rPr>
      </w:r>
      <w:r>
        <w:rPr>
          <w:lang w:val="ne_NP" w:bidi="ne_NP"/>
        </w:rPr>
        <w:t>नाटकलाई केहि छिन रोक्नुहोस। मालिकलाई सोध्नुहोस्, "तपाईं के महसुस गर्दै हुनुहुन्छ वा के सोचिरहनु भएको छ?" त्यो व्यक्तिले यस्तो जवाफ दिन सक्छ, "मेरो सुन्दर दाख बारीमा गर्व छु" वा "मैले यति कडा परिश्रम गरेकोमा मेरो दाख छोडेर जाँदा दुखी छु" वा "केही फसल प्राप्त गर्न उत्सुक छु।" बाँकीहरूलाई सोध्नुहोस्, "तपाईं के महसुस गर्दै हुनुहुन्छ वा के सोचिरहनु भएको छ?" त्यो व्यक्तिले यस्तो जवाफ दिन सक्छ, "हामीले राम्रो काम गर्दैनौ होला भनेर घबराउँछौं" वा "दाख बारीमा काम गर्न पाउँदा खुसी छु। नाटकलाई जारी राख्नुहोस्।</w:t>
      </w:r>
    </w:p>
    <w:p>
      <w:pPr/>
      <w:r>
        <w:rPr>
          <w:lang w:val="ne_NP" w:bidi="ne_NP"/>
        </w:rPr>
      </w:r>
      <w:r>
        <w:rPr>
          <w:lang w:val="ne_NP" w:bidi="ne_NP"/>
        </w:rPr>
        <w:t>टोलीले फसलको समय आउन लागेको अभिनय गर्नुपर्छ। मालिकले केही फसल सङ्कलन गर्न नोकर पठाउँछन्। नोकर आइपुग्छ र मालिहरूले उहाँलाई कुट्छन् र उसलाई केही नदिएर पठाउँछन्।</w:t>
      </w:r>
    </w:p>
    <w:p>
      <w:pPr/>
      <w:r>
        <w:rPr>
          <w:lang w:val="ne_NP" w:bidi="ne_NP"/>
        </w:rPr>
      </w:r>
      <w:r>
        <w:rPr>
          <w:lang w:val="ne_NP" w:bidi="ne_NP"/>
        </w:rPr>
        <w:t>नाटकलाई केहि छिन रोक्नुहोस। मालिकलाई सोध्नुहोस्, "तपाईं के महसुस गर्दै हुनुहुन्छ वा के सोचिरहनु भएको छ?" त्यो व्यक्तिले यस्तो जवाफ दिन सक्छ, "बाँकीहरूसँग रिसाउँछु! तिनीहरूले मेरो नोकरलाई यस्तो गरे" वा "मेरो नोकरलाई चोट लागेको छ भनेर दुखी छु" वा "निराश छु" भनेर म विश्वास गर्न सक्दिन। नोकरलाई सोध्नुहोस्, "तपाईं के महसुस गर्दै हुनुहुन्छ वा के सोचिरहनु भएको छ?" त्यो व्यक्तिले यस्तो जवाफ दिन सक्छ, "रिसाए" वा "निराश भएको" वा "लज्जित वा लज्जित छु। नाटकलाई जारी राख्नुहोस्।</w:t>
      </w:r>
    </w:p>
    <w:p>
      <w:pPr/>
      <w:r>
        <w:rPr>
          <w:lang w:val="ne_NP" w:bidi="ne_NP"/>
        </w:rPr>
      </w:r>
      <w:r>
        <w:rPr>
          <w:lang w:val="ne_NP" w:bidi="ne_NP"/>
        </w:rPr>
        <w:t>दोस्रो नोकर दाख बारीमा जान्छ। बाँकीहरूले उहाँलाई टाउकोमा कुट्छन् र उहाँलाई पठाउँछन्। त्यसपछि तेस्रो नोकर आउँछ। बाँकीहरूले उहाँलाई मार्छन्। मालिकले थप नोकरहरू पठाउँछन्। प्रत्येक नोकरलाई कुटिन्छ वा मारिन्छ।</w:t>
      </w:r>
    </w:p>
    <w:p>
      <w:pPr/>
      <w:r>
        <w:rPr>
          <w:lang w:val="ne_NP" w:bidi="ne_NP"/>
        </w:rPr>
      </w:r>
      <w:r>
        <w:rPr>
          <w:lang w:val="ne_NP" w:bidi="ne_NP"/>
        </w:rPr>
        <w:t>नाटकलाई केहि छिन रोक्नुहोस। मालिकलाई सोध्नुहोस्, "तपाईं के महसुस गर्दै हुनुहुन्छ वा के सोचिरहनु भएको छ?" त्यो व्यक्तिले यस्तो जवाफ दिन सक्छ, "म यसलाई विश्वास गर्न सक्दिन!" "रिसाउँछु" वा "के गलत हुन सक्छ भनेर अलमलमा परेको छु।" बाँकीहरूलाई सोध्नुहोस्, "तपाईं के महसुस गर्दै हुनुहुन्छ वा के सोचिरहनु भएको छ?" त्यो व्यक्तिले यस्तो जवाफ दिन सक्छ, "मैले सधैं मेरो नाफा दिनु पर्छ भनेर रिसाउँछु" वा "मेरो कार्य जायज ठहरियो"। नोकरहरूलाई सोध्नुहोस्, "तपाईं के महसुस गर्दै हुनुहुन्छ वा के सोचिरहनु भएको छ?" त्यो व्यक्तिले यस्तो जवाफ दिन सक्छ, "अर्को कहाँ जान डराउँछु" वा "मेरो मालिकको आज्ञा पालन गर्नु मेरो कर्तव्य हो। नाटकलाई जारी राख्नुहोस्।</w:t>
      </w:r>
    </w:p>
    <w:p>
      <w:pPr/>
      <w:r>
        <w:rPr>
          <w:lang w:val="ne_NP" w:bidi="ne_NP"/>
        </w:rPr>
      </w:r>
      <w:r>
        <w:rPr>
          <w:lang w:val="ne_NP" w:bidi="ne_NP"/>
        </w:rPr>
        <w:t>टोलीले उहाँले प्रेम गरेको छोरालाई पठाउने निर्णय गर्ने मालिकको अभिनय गर्नुपर्छ। मालिकले भन्छन्, "तिनीहरूले मेरो छोरालाई आदर गर्नेछन्।" मोहीहरूले छोरालाई देख्छन् र मालिक मरेको छ भनेर मान्छन्। यदि तिनीहरूले छोरालाई मारे भने दाख बारी तिनीहरूको हुन्छ। मोहीहरूले छोरालाई मार्छन् र उहाँको शरीर दाख बारी बाहिर लगेर फ्याँक्छन्।</w:t>
      </w:r>
    </w:p>
    <w:p>
      <w:pPr/>
      <w:r>
        <w:rPr>
          <w:lang w:val="ne_NP" w:bidi="ne_NP"/>
        </w:rPr>
      </w:r>
      <w:r>
        <w:rPr>
          <w:lang w:val="ne_NP" w:bidi="ne_NP"/>
        </w:rPr>
        <w:t>नाटकलाई केहि छिन रोक्नुहोस। मालिकलाई सोध्नुहोस्, "तपाईं के महसुस गर्दै हुनुहुन्छ वा के सोचिरहनु भएको छ?" त्यो व्यक्तिले यस्तो जवाफ दिन सक्छ, "अचम्मित छु" वा "तिनीहरूले मेरो छोरालाई मारेर दुखी छु" वा "तिनीहरूले मेरो छोरालाई आदर नगरेकोमा रिसाउँछु।" बाँकीहरूलाई सोध्नुहोस्, "तपाईं के महसुस गर्दै हुनुहुन्छ वा के सोचिरहनु भएको छ?" त्यो व्यक्तिले यस्तो जवाफ दिन सक्छ, "सायद अब मलाई दाख बारी प्राप्त हुनेछ भनेर खुसी छु" वा "मैले गरेको कामको लागि पश्चात्ताप गर्छु।" नाटकलाई जारी राख्नुहोस्।</w:t>
      </w:r>
    </w:p>
    <w:p>
      <w:pPr/>
      <w:r>
        <w:rPr>
          <w:lang w:val="ne_NP" w:bidi="ne_NP"/>
        </w:rPr>
      </w:r>
      <w:r>
        <w:rPr>
          <w:lang w:val="ne_NP" w:bidi="ne_NP"/>
        </w:rPr>
        <w:t>येशूले धार्मिक नेताहरूलाई सिधै प्रश्न सोध्नुहुन्छ र त्यसपछि यसको जवाफ दिनुहुन्छ। "दाख बारीको मालिकले के गर्नेछ? उहाँले मोहीहरूलाई मार्नुहुनेछ र दाख बारी अन्य मानिसहरूलाई दिनुहुनेछ।" त्यसपछि येशूले धर्मशास्त्र पढ्नुहुन्छ: "निर्माण कर्ताहरूले अस्वीकार गरेको ढुङ्गा सबैभन्दा महत्त्वपूर्ण कुने ढुङ्गा भएको छ। परमेश्वरले यो गर्नुभएको छ, र यो अद्भुत छ भनेर हामी सोच्छौ।"</w:t>
      </w:r>
    </w:p>
    <w:p>
      <w:pPr/>
      <w:r>
        <w:rPr>
          <w:lang w:val="ne_NP" w:bidi="ne_NP"/>
        </w:rPr>
      </w:r>
      <w:r>
        <w:rPr>
          <w:lang w:val="ne_NP" w:bidi="ne_NP"/>
        </w:rPr>
        <w:t>नाटकलाई केहि छिन रोक्नुहोस। धार्मिक नेताहरूलाई सोध्नुहोस्, "तपाईं के महसुस गर्दै हुनुहुन्छ वा के सोचिरहनु भएको छ?" त्यो व्यक्तिले यस्तो जवाफ दिन सक्छ, "रिसाउँछु - उहाँले हामी दुष्ट मोहीहरू जस्तै छौं भनेर भन्नुहुन्छ!" वा "रिसाउँदै उहाँ भवनको सबैभन्दा महत्त्वपूर्ण ढुङ्गा जस्तै हुनुहुन्छ भनेर भन्नुहुन्छ!" वा "डराउँछु - हामीले येशूबाट छुटकारा पाउन आवश्यक छ।" नाटकलाई जारी राख्नुहोस्।</w:t>
      </w:r>
    </w:p>
    <w:p>
      <w:pPr/>
      <w:r>
        <w:rPr>
          <w:lang w:val="ne_NP" w:bidi="ne_NP"/>
        </w:rPr>
      </w:r>
      <w:r>
        <w:rPr>
          <w:lang w:val="ne_NP" w:bidi="ne_NP"/>
        </w:rPr>
        <w:t>येशूले तिनीहरूको बारेमा कुरा गर्नुहुन्छ भनेर धार्मिक नेताहरूले महसुस गर्छन्। तिनीहरूले येशूलाई पक्राउ गर्न सरकारलाई कसरी पाउन सकिन्छ भनेर सोचिरहेका छन्। तिनीहरू मानिसहरूको भीडसँग डराउँछन्। तिनीहरूले येशूलाई छोडेर जान्छन्।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१२:१–१२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धार्मिक नेताहरूसँग कुरा गर्नुहुन्छ र </w:t>
      </w:r>
      <w:r>
        <w:rPr>
          <w:b/>
          <w:lang w:val="ne_NP" w:bidi="ne_NP"/>
        </w:rPr>
        <w:t>दृष्टान्त</w:t>
      </w:r>
      <w:r>
        <w:rPr>
          <w:lang w:val="ne_NP" w:bidi="ne_NP"/>
        </w:rPr>
        <w:t xml:space="preserve"> सुनाउनुहुन्छ। दृष्टान्त विशेष प्रकारको कथा थियो जसले परमेश्वरको बारेमा गहिरो कुराहरू वर्णन गर्ने दैनिक कुराहरू थियो। वास्तवमा मानिसहरूले सुन्ने प्रयास नगरेसम्म दृष्टान्त प्राय: बुझ्न गाह्रो थियो। जब येशूले दृष्टान्त भन्नुहुन्छ, उहाँले मानिसहरूले तिनीहरूको मनोवृत्ति वा कार्यहरू परिवर्तन गर्नेछन् भनेर आशा गर्नुहुन्छ। तपाईंले अघिल्लो खण्डहरूमा दृष्टान्तको लागि प्रयोग गरेको शब्द नै प्रयोग गर्नुहोस्। </w:t>
      </w:r>
      <w:r>
        <w:rPr>
          <w:b/>
          <w:lang w:val="ne_NP" w:bidi="ne_NP"/>
        </w:rPr>
        <w:t>दृष्टान्तको</w:t>
      </w:r>
      <w:r>
        <w:rPr>
          <w:lang w:val="ne_NP" w:bidi="ne_NP"/>
        </w:rPr>
        <w:t xml:space="preserve"> बारेमा थप जानकारीको लागि मुख्य शब्दावली हेर्नुहोस्।</w:t>
      </w:r>
    </w:p>
    <w:p>
      <w:pPr/>
      <w:r>
        <w:rPr>
          <w:lang w:val="ne_NP" w:bidi="ne_NP"/>
        </w:rPr>
      </w:r>
      <w:r>
        <w:rPr>
          <w:lang w:val="ne_NP" w:bidi="ne_NP"/>
        </w:rPr>
        <w:t xml:space="preserve">येशूले </w:t>
      </w:r>
      <w:r>
        <w:rPr>
          <w:b/>
          <w:lang w:val="ne_NP" w:bidi="ne_NP"/>
        </w:rPr>
        <w:t>दाख बारी</w:t>
      </w:r>
      <w:r>
        <w:rPr>
          <w:lang w:val="ne_NP" w:bidi="ne_NP"/>
        </w:rPr>
        <w:t xml:space="preserve"> लगाउने मानिसको कथा भन्नुहुन्छ, जुन खेतमा दाखका बोटहरूले अङ्गुर भनिने फल दिन्छ। मानिसले </w:t>
      </w:r>
      <w:r>
        <w:rPr>
          <w:b/>
          <w:lang w:val="ne_NP" w:bidi="ne_NP"/>
        </w:rPr>
        <w:t>दाखकोल</w:t>
      </w:r>
      <w:r>
        <w:rPr>
          <w:lang w:val="ne_NP" w:bidi="ne_NP"/>
        </w:rPr>
        <w:t xml:space="preserve"> खने, जुन चट्टानमा खनेको खाडल हो। मानिसहरूले खाडलमा अङ्गुरलाई राख्छन्, त्यसपछि तिनीहरूलाई कुल्चिन हिंड्छन्। रस तलको प्वालबाट बग्दै ठूलो भाँडो वा लामो खाडलमा जान्छ। त्यो मानिसले </w:t>
      </w:r>
      <w:r>
        <w:rPr>
          <w:b/>
          <w:lang w:val="ne_NP" w:bidi="ne_NP"/>
        </w:rPr>
        <w:t>मचान</w:t>
      </w:r>
      <w:r>
        <w:rPr>
          <w:lang w:val="ne_NP" w:bidi="ne_NP"/>
        </w:rPr>
        <w:t xml:space="preserve"> बनायो, जुन ढुङ्गाको थुप्रो माथि बनेको अग्लो मंच हो। छानो घाँसले बनेको आश्रय स्थल हुन सक्छ। मानिसहरूले आश्रय स्थलमा बस्न सक्छन् र दाख बारीलाई पशुहरू र चोरहरूबाट बचाउन सक्छन्।</w:t>
      </w:r>
    </w:p>
    <w:p>
      <w:pPr/>
      <w:r>
        <w:rPr>
          <w:lang w:val="ne_NP" w:bidi="ne_NP"/>
        </w:rPr>
      </w:r>
      <w:r>
        <w:rPr>
          <w:lang w:val="ne_NP" w:bidi="ne_NP"/>
        </w:rPr>
        <w:t xml:space="preserve">यहाँ रोक्नुहोस् र </w:t>
      </w:r>
      <w:r>
        <w:rPr>
          <w:b/>
          <w:lang w:val="ne_NP" w:bidi="ne_NP"/>
        </w:rPr>
        <w:t>दाख बारी</w:t>
      </w:r>
      <w:r>
        <w:rPr>
          <w:lang w:val="ne_NP" w:bidi="ne_NP"/>
        </w:rPr>
        <w:t xml:space="preserve">, अङ्गुर, </w:t>
      </w:r>
      <w:r>
        <w:rPr>
          <w:b/>
          <w:lang w:val="ne_NP" w:bidi="ne_NP"/>
        </w:rPr>
        <w:t>दाखकोल</w:t>
      </w:r>
      <w:r>
        <w:rPr>
          <w:lang w:val="ne_NP" w:bidi="ne_NP"/>
        </w:rPr>
        <w:t xml:space="preserve"> र </w:t>
      </w:r>
      <w:r>
        <w:rPr>
          <w:b/>
          <w:lang w:val="ne_NP" w:bidi="ne_NP"/>
        </w:rPr>
        <w:t>मचान</w:t>
      </w:r>
      <w:r>
        <w:rPr>
          <w:lang w:val="ne_NP" w:bidi="ne_NP"/>
        </w:rPr>
        <w:t xml:space="preserve"> को फोटोहरू हेर्नुहोस्। अडियो रोक्‍नुहोस्। </w:t>
      </w:r>
    </w:p>
    <w:p>
      <w:pPr/>
      <w:r>
        <w:rPr>
          <w:lang w:val="ne_NP" w:bidi="ne_NP"/>
        </w:rPr>
      </w:r>
      <w:r>
        <w:rPr>
          <w:lang w:val="ne_NP" w:bidi="ne_NP"/>
        </w:rPr>
        <w:t xml:space="preserve">त्यो मानिसले आफ्नो दाख बारी </w:t>
      </w:r>
      <w:r>
        <w:rPr>
          <w:b/>
          <w:lang w:val="ne_NP" w:bidi="ne_NP"/>
        </w:rPr>
        <w:t>मोही</w:t>
      </w:r>
      <w:r>
        <w:rPr>
          <w:lang w:val="ne_NP" w:bidi="ne_NP"/>
        </w:rPr>
        <w:t xml:space="preserve">लाई भाडामा दियो। </w:t>
      </w:r>
      <w:r>
        <w:rPr>
          <w:b/>
          <w:lang w:val="ne_NP" w:bidi="ne_NP"/>
        </w:rPr>
        <w:t>मोहीहरू भनेको</w:t>
      </w:r>
      <w:r>
        <w:rPr>
          <w:lang w:val="ne_NP" w:bidi="ne_NP"/>
        </w:rPr>
        <w:t xml:space="preserve"> सम्पत्तिमा बसोबास नगर्ने मालिकको लागि दाख बारीको हेरचाह गर्ने मानिसहरू हुन्। यस कथाको मालिक सजिलै फर्कन नसक्ने अर्को क्षेत्र वा अर्कै टाढाको ठाउँमा गए। ति मानिसहरूले दाख बारीको हेरचाह गरेको भुक्तानीको रूपमा फसलको केही भाग प्राप्त गर्छन्। तिनीहरूले फसलको आधा वा एक चौथाई मालिकलाई दिन्छन्।</w:t>
      </w:r>
    </w:p>
    <w:p>
      <w:pPr/>
      <w:r>
        <w:rPr>
          <w:lang w:val="ne_NP" w:bidi="ne_NP"/>
        </w:rPr>
      </w:r>
      <w:r>
        <w:rPr>
          <w:lang w:val="ne_NP" w:bidi="ne_NP"/>
        </w:rPr>
        <w:t xml:space="preserve">मालिकले फसलको आफ्नो भाग सङ्कलन गर्न नोकरहरू पठाए। यहाँ </w:t>
      </w:r>
      <w:r>
        <w:rPr>
          <w:b/>
          <w:lang w:val="ne_NP" w:bidi="ne_NP"/>
        </w:rPr>
        <w:t>नोकरले</w:t>
      </w:r>
      <w:r>
        <w:rPr>
          <w:lang w:val="ne_NP" w:bidi="ne_NP"/>
        </w:rPr>
        <w:t xml:space="preserve"> आफ्नो मालिकको लागि काम गर्न बाध्य भएको र जुनसुकै बेला सजिल्लै छोड्न नसक्ने नोकरलाई जनाउँछ। तपाईंले अघिल्लो खण्डहरूमा नोकरको लागि प्रयोग गरेको शब्द नै प्रयोग गर्नुहोस्। </w:t>
      </w:r>
      <w:r>
        <w:rPr>
          <w:b/>
          <w:lang w:val="ne_NP" w:bidi="ne_NP"/>
        </w:rPr>
        <w:t>नोकरहरूको</w:t>
      </w:r>
      <w:r>
        <w:rPr>
          <w:lang w:val="ne_NP" w:bidi="ne_NP"/>
        </w:rPr>
        <w:t xml:space="preserve"> बारेमा थप जानकारीको लागि मुख्य शब्दावली हेर्नुहोस्।</w:t>
      </w:r>
    </w:p>
    <w:p>
      <w:pPr/>
      <w:r>
        <w:rPr>
          <w:lang w:val="ne_NP" w:bidi="ne_NP"/>
        </w:rPr>
      </w:r>
      <w:r>
        <w:rPr>
          <w:lang w:val="ne_NP" w:bidi="ne_NP"/>
        </w:rPr>
        <w:t xml:space="preserve">मालिकले अन्तमा आफूले </w:t>
      </w:r>
      <w:r>
        <w:rPr>
          <w:b/>
          <w:lang w:val="ne_NP" w:bidi="ne_NP"/>
        </w:rPr>
        <w:t>प्रेम गरेको छोरालाई</w:t>
      </w:r>
      <w:r>
        <w:rPr>
          <w:lang w:val="ne_NP" w:bidi="ne_NP"/>
        </w:rPr>
        <w:t xml:space="preserve"> पठाए। "उहाँले प्रेम गर्नुभएको छोरा" लाई "छोरा" मात्र अनुवाद गर्न सकिन्छ। अधिकांश अनुवादहरूले "उहाँले प्रेम गरेको छोरा" जस्तै भन्छन्।</w:t>
      </w:r>
    </w:p>
    <w:p>
      <w:pPr/>
      <w:r>
        <w:rPr>
          <w:lang w:val="ne_NP" w:bidi="ne_NP"/>
        </w:rPr>
      </w:r>
      <w:r>
        <w:rPr>
          <w:lang w:val="ne_NP" w:bidi="ne_NP"/>
        </w:rPr>
        <w:t xml:space="preserve">मोहीहरूले छोरालाई देखेर उहाँ उत्तराधिकारी हुनुहुन्छ भनेर महसुस गरे। </w:t>
      </w:r>
      <w:r>
        <w:rPr>
          <w:b/>
          <w:lang w:val="ne_NP" w:bidi="ne_NP"/>
        </w:rPr>
        <w:t>उत्तराधिकारी</w:t>
      </w:r>
      <w:r>
        <w:rPr>
          <w:lang w:val="ne_NP" w:bidi="ne_NP"/>
        </w:rPr>
        <w:t xml:space="preserve"> भनेको वर्तमानको मालिक मरेपछि मालिक हुने ब्यक्ति हो। </w:t>
      </w:r>
      <w:r>
        <w:rPr>
          <w:b/>
          <w:lang w:val="ne_NP" w:bidi="ne_NP"/>
        </w:rPr>
        <w:t>उत्तराधिकारको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धार्मिक नेताहरूलाई सोध्नुहुन्छ, "के तिमीले धर्मशास्त्र पढेका छौ?" उहाँले यस प्रश्नको सकारात्मक प्रतिक्रियाको आशा गर्नुहुन्छ। तापनि, येशू आफैले प्रश्नको जवाफ दिनुहुन्छ। </w:t>
      </w:r>
      <w:r>
        <w:rPr>
          <w:b/>
          <w:lang w:val="ne_NP" w:bidi="ne_NP"/>
        </w:rPr>
        <w:t>धर्मशास्त्रले</w:t>
      </w:r>
      <w:r>
        <w:rPr>
          <w:lang w:val="ne_NP" w:bidi="ne_NP"/>
        </w:rPr>
        <w:t xml:space="preserve"> यहूदी मानिसहरूको लिखित पवित्र लेखनहरूलाई जनाउँछ। तपाईंले अघिल्लो खण्डहरूमा धर्मशास्त्रको लागि प्रयोग गरेको शब्द नै प्रयोग गर्नुहोस्, र </w:t>
      </w:r>
      <w:r>
        <w:rPr>
          <w:b/>
          <w:lang w:val="ne_NP" w:bidi="ne_NP"/>
        </w:rPr>
        <w:t>धर्मशास्त्रको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भन्नुहुन्छ कि भवन निर्माण गर्नेहरूले अस्वीकार गरेको ढुङ्गा </w:t>
      </w:r>
      <w:r>
        <w:rPr>
          <w:b/>
          <w:lang w:val="ne_NP" w:bidi="ne_NP"/>
        </w:rPr>
        <w:t>कुने ढुङ्गा</w:t>
      </w:r>
      <w:r>
        <w:rPr>
          <w:lang w:val="ne_NP" w:bidi="ne_NP"/>
        </w:rPr>
        <w:t xml:space="preserve"> भएको छ। </w:t>
      </w:r>
      <w:r>
        <w:rPr>
          <w:b/>
          <w:lang w:val="ne_NP" w:bidi="ne_NP"/>
        </w:rPr>
        <w:t>कुने ढुङ्गा</w:t>
      </w:r>
      <w:r>
        <w:rPr>
          <w:lang w:val="ne_NP" w:bidi="ne_NP"/>
        </w:rPr>
        <w:t xml:space="preserve"> घरको बाहिरी कुनाको सबैभन्दा महत्त्वपूर्ण र बलियो ढुङ्गा हो। यस शब्दको अर्थ ढोकालाई समात्ने ढोकाको कमानि माथिको ढुङ्गा पनि हुन सक्छ। दुबै अवस्थामा, यो ढुङ्गा घरलाई जोगाउने र बलियो बनाउने सबैभन्दा महत्त्वपूर्ण ढुङ्गा हो।</w:t>
      </w:r>
    </w:p>
    <w:p>
      <w:pPr/>
      <w:r>
        <w:rPr>
          <w:lang w:val="ne_NP" w:bidi="ne_NP"/>
        </w:rPr>
      </w:r>
      <w:r>
        <w:rPr>
          <w:lang w:val="ne_NP" w:bidi="ne_NP"/>
        </w:rPr>
        <w:t xml:space="preserve">यहाँ रोक्नुहोस् र समूहमा एकसाथ कुने ढुङ्गाको फोटो हेर्नुहोस्। अडियो रोक्‍नुहोस्। </w:t>
      </w:r>
    </w:p>
    <w:p>
      <w:pPr/>
      <w:r>
        <w:rPr>
          <w:lang w:val="ne_NP" w:bidi="ne_NP"/>
        </w:rPr>
      </w:r>
      <w:r>
        <w:rPr>
          <w:lang w:val="ne_NP" w:bidi="ne_NP"/>
        </w:rPr>
        <w:t xml:space="preserve">येशूले भन्नुहुन्छ कि </w:t>
      </w:r>
      <w:r>
        <w:rPr>
          <w:b/>
          <w:lang w:val="ne_NP" w:bidi="ne_NP"/>
        </w:rPr>
        <w:t>प्रभुले</w:t>
      </w:r>
      <w:r>
        <w:rPr>
          <w:lang w:val="ne_NP" w:bidi="ne_NP"/>
        </w:rPr>
        <w:t xml:space="preserve"> यो गर्नुभएको छ - येशूको अर्थ परमेश्वर आफैले ढुङ्गालाई भवनको सबैभन्दा महत्त्वपूर्ण भाग बनाउनु भएको छ, जस्तै परमेश्वर आफैले येशूलाई उठाए। "यो हाम्रो नजरमा अद्भुत छ" को अर्थ "हामी यो अचम्म वा अद्भुत छ भनेर सोच्छौ। तपाईंले अघिल्लो खण्डहरूमा परमेश्वरलाई जनाउन प्रयोग गरेको शब्द नै यहाँ प्रयोग गर्नुहोस्। </w:t>
      </w:r>
      <w:r>
        <w:rPr>
          <w:b/>
          <w:lang w:val="ne_NP" w:bidi="ne_NP"/>
        </w:rPr>
        <w:t>प्रभुको</w:t>
      </w:r>
      <w:r>
        <w:rPr>
          <w:lang w:val="ne_NP" w:bidi="ne_NP"/>
        </w:rPr>
        <w:t xml:space="preserve"> बारेमा थप जानकारीको लागि मुख्य शब्दावली हेर्नुहोस्।</w:t>
      </w:r>
    </w:p>
    <w:p>
      <w:pPr/>
      <w:r>
        <w:rPr>
          <w:lang w:val="ne_NP" w:bidi="ne_NP"/>
        </w:rPr>
      </w:r>
      <w:r>
        <w:rPr>
          <w:lang w:val="ne_NP" w:bidi="ne_NP"/>
        </w:rPr>
        <w:t xml:space="preserve"> यस कथामा मुख्य </w:t>
      </w:r>
      <w:r>
        <w:rPr>
          <w:b/>
          <w:lang w:val="ne_NP" w:bidi="ne_NP"/>
        </w:rPr>
        <w:t>पूजाहारीहरू</w:t>
      </w:r>
      <w:r>
        <w:rPr>
          <w:lang w:val="ne_NP" w:bidi="ne_NP"/>
        </w:rPr>
        <w:t xml:space="preserve">, </w:t>
      </w:r>
      <w:r>
        <w:rPr>
          <w:b/>
          <w:lang w:val="ne_NP" w:bidi="ne_NP"/>
        </w:rPr>
        <w:t>व्यवस्थाका शिक्षकहरू</w:t>
      </w:r>
      <w:r>
        <w:rPr>
          <w:lang w:val="ne_NP" w:bidi="ne_NP"/>
        </w:rPr>
        <w:t xml:space="preserve"> र </w:t>
      </w:r>
      <w:r>
        <w:rPr>
          <w:b/>
          <w:lang w:val="ne_NP" w:bidi="ne_NP"/>
        </w:rPr>
        <w:t>एल्डरहरू</w:t>
      </w:r>
      <w:r>
        <w:rPr>
          <w:lang w:val="ne_NP" w:bidi="ne_NP"/>
        </w:rPr>
        <w:t xml:space="preserve"> भनेर स्पष्ट रूपमा नाम दिइएको छैन, तर यिनीहरू येशूलाई पक्राउ गर्न अधिकार चाहने व्यक्तिहरू मध्यका हुन्। यदि तपाईंको श्रोताहरूले आफू को हो भनेर सम्झेनन् भने तपाईंले येशूलाई पक्राउ गर्न प्रयास गर्ने भनेर फेरि तिनीहरूलाई उल्लेख गर्न आवश्यक पर्न सक्छ।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12:13–17</w:t>
      </w:r>
      <w:r>
        <w:rPr>
          <w:lang w:val="ne_NP" w:bidi="ne_NP"/>
        </w:rPr>
      </w:r>
    </w:p>
    <w:p>
      <w:pPr>
        <w:pStyle w:val="Heading3"/>
      </w:pPr>
      <w:r>
        <w:rPr>
          <w:lang w:val="ne_NP" w:bidi="ne_NP"/>
        </w:rPr>
        <w:t>Step 1</w:t>
      </w:r>
    </w:p>
    <w:p>
      <w:pPr/>
      <w:r>
        <w:rPr>
          <w:lang w:val="ne_NP" w:bidi="ne_NP"/>
        </w:rPr>
      </w:r>
      <w:r>
        <w:rPr>
          <w:lang w:val="ne_NP" w:bidi="ne_NP"/>
        </w:rPr>
        <w:t>यस चरणमा, मर्कूस</w:t>
      </w:r>
    </w:p>
    <w:p>
      <w:pPr/>
      <w:r>
        <w:rPr>
          <w:lang w:val="ne_NP" w:bidi="ne_NP"/>
        </w:rPr>
      </w:r>
      <w:r>
        <w:rPr>
          <w:lang w:val="ne_NP" w:bidi="ne_NP"/>
        </w:rPr>
        <w:t>सम्भव भएमा तीन फरक अनुवादहरूमा मर्कूस १२:१३–१७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१२:१३–१७ को श्रव्य संस्करण सुन्‍नुहोस्।</w:t>
      </w:r>
    </w:p>
    <w:p>
      <w:pPr/>
      <w:r>
        <w:rPr>
          <w:lang w:val="ne_NP" w:bidi="ne_NP"/>
        </w:rPr>
      </w:r>
      <w:r>
        <w:rPr>
          <w:lang w:val="ne_NP" w:bidi="ne_NP"/>
        </w:rPr>
        <w:t>हामीलाई अघिल्लो खण्डहरूबाट थाहा छ, धेरै धार्मिक नेताहरूले सरकारले येशूलाई पक्राउ गरोस र मारोस भन्ने चाहन्थे। उनिहरू चाहान्थेकी येशूले उहाँलाई समस्यामा पार्ने कुरा भनोस ताकि सरकारले उहाँलाई पक्राउ गर्ने कारण पाओस्।</w:t>
      </w:r>
    </w:p>
    <w:p>
      <w:pPr/>
      <w:r>
        <w:rPr>
          <w:lang w:val="ne_NP" w:bidi="ne_NP"/>
        </w:rPr>
      </w:r>
      <w:r>
        <w:rPr>
          <w:lang w:val="ne_NP" w:bidi="ne_NP"/>
        </w:rPr>
        <w:t>फरिसीहरू र हेरोदका समर्थकहरूलाई येशूकहाँ कसले पठायो भनेर हामीलाई थाहा छैन। तपाईंको अनुवादमा पनि यी मानिसहरूलाई कसले पठाएको थियो भनेर अस्पष्ट रहनु पर्छ - हामीलाई थाहा भएको यतिमात्र हो कि कुनै प्रकारका नेताहरूले तिनीहरूलाई पठाएका थिए। दुई समूहका मानिसहरू येशूकहाँ आए जसलाई हामीले पहिले देखेका फरिसीहरू र हेरोदलाई पछ्याउनेहरू थिए। हेरोद इस्राएलको क्षेत्रको यहूदी शासक वा राज्यपाल थिए। इस्राएल रोमी साम्राज्यको नियन्त्रणमा थियो। हेरोदलाई कैसर भनिने रोमी राजाले नियुक्त गरे। हेरोदीहरू भनिने हेरोदका समर्थक हेरोदका राजनीतिक मित्र थिए र उहाँलाई सत्तामा राख्न चाहन्थे। तिनीहरू सदूकीहरू भनिने धार्मिक नेताहरूसँग पनि सहमत थिए, जसले मोशाको व्यवस्थाहरू मात्र पालन गर्थे। यसको अर्थ हेरोदका समर्थकहरू र फरिसीहरू सामान्यतया एक अर्कासँग असहमत थिए। तापनि, यस कथामा, दुई समूहहरू येशूलाई आफैलाई समस्यामा पार्ने केहीकुरा भन्न लगाउन एकजुट भएर आएका छन।</w:t>
      </w:r>
    </w:p>
    <w:p>
      <w:pPr/>
      <w:r>
        <w:rPr>
          <w:lang w:val="ne_NP" w:bidi="ne_NP"/>
        </w:rPr>
      </w:r>
      <w:r>
        <w:rPr>
          <w:lang w:val="ne_NP" w:bidi="ne_NP"/>
        </w:rPr>
        <w:t xml:space="preserve">यहाँ रोक्नुहोस् र यो प्रश्नको समूहमा छलफल गर्नुहोस्: तपाईंको संस्कृतिमा बिभिन्न प्रकारका धार्मिक नेताहरू को को हुन्? तिनीहरू सबैले के विश्वास गर्छन्? धर्मको बारेमा तिनीहरूको फरक विचारहरू के के छन्? तिनीहरूले कसरी एकसाथ काम गर्छन्? तिनीहरूको बहसले मानिसहरूलाई कसरी प्रभाव पार्छ? अडियो रोक्‍नुहोस्। </w:t>
      </w:r>
    </w:p>
    <w:p>
      <w:pPr/>
      <w:r>
        <w:rPr>
          <w:lang w:val="ne_NP" w:bidi="ne_NP"/>
        </w:rPr>
      </w:r>
      <w:r>
        <w:rPr>
          <w:lang w:val="ne_NP" w:bidi="ne_NP"/>
        </w:rPr>
        <w:t>येशू सायद अझै मन्दिरको आँगनमा हुनुहुन्थ्यो, जहाँ सामान्य मानिसहरू गैरपूजाहारीहरूलाई प्रवेश गर्न अनुमति दिइएको थियो। यस क्षेत्रमा धेरै मानिसहरू भएको हुनुपर्ने हो। सायद येशूले सिकाउँदै गरेको बेला नेताहरूको यो समूह आए ।</w:t>
      </w:r>
    </w:p>
    <w:p>
      <w:pPr/>
      <w:r>
        <w:rPr>
          <w:lang w:val="ne_NP" w:bidi="ne_NP"/>
        </w:rPr>
      </w:r>
      <w:r>
        <w:rPr>
          <w:lang w:val="ne_NP" w:bidi="ne_NP"/>
        </w:rPr>
        <w:t xml:space="preserve">यहाँ रोक्नुहोस् र फेरि मन्दिरको चित्र हेर्नुहोस्। चित्रमा मन्दिरको आँगन कहाँ छन् भनेर देखाउनुहोस्। अडियो रोक्‍नुहोस्। </w:t>
      </w:r>
    </w:p>
    <w:p>
      <w:pPr/>
      <w:r>
        <w:rPr>
          <w:lang w:val="ne_NP" w:bidi="ne_NP"/>
        </w:rPr>
      </w:r>
      <w:r>
        <w:rPr>
          <w:lang w:val="ne_NP" w:bidi="ne_NP"/>
        </w:rPr>
        <w:t>फरिसीहरू र हेरोदका समर्थकहरूले येशूलाई यहूदी मानिसहरूको लागि धेरै भावनात्मक प्रश्न सोधे। लगभग १५ वर्ष अघि, रोमी सरकारले इस्राएलको यहूदी मातृभूमिको पूर्ण नियन्त्रण लिएको र यहूदी मानिसहरूलाई रोमी राजा वा कैसरलाई कर तिर्न लगाए। यो एक दिनको ज्याला मात्र भएता पनि मानिसहरूले यो करको बिरोध गरे । मानिसहरूलाई यो मन परेन किनभने यसले तिनीहरूलाई विदेशी राजाले शासन गरेका थिए भनेर सम्झाउँथ्यो। तिनीहरूलाई सिक्काहरू पनि मन परेन किनभने त्यसमा सोच्ने राजाको प्रतिमा थियो,जसले आफुलाई देवता ठान्थ्यो र त्यसै भन्थ्यो। केही विद्रोहीहरूले कर तिर्न अस्वीकार गरे किनभने तिनीहरूले कर तिर्नु परमेश्वरको अपमान हो भनेर विश्वास गर्थे। हेरोदका समर्थकहरूले कर तिर्न पक्षमा थिए किनभने ति हेरोदले यहूदीहरूमाथि सत्ता कायम राखुन भन्ने चाहेका थिए। यी नेताहरूले येशूलाई यस्तो प्रश्न सोधे कि उहाँले त्यसको जवाफ दिन अस्वीकार गर्न सक्नु भएन। तिनीहरूले येशूको बारेमा राम्रो कुराहरू भन्न थाले। तिनीहरूले भने कि येशू अरूसँग डराएनन्, वा अरूले उहाँको बारेमा के सोच्छन् भनेर वास्ता गरेनन्। येशूले सबैलाई समान आदर देखाउनुभयो। तिनीहरूले भने कि येशूले कुनै पनि राजनीतिक एजेण्डा भन्दा परमेश्वरको जिवन यापन गर्ने तरिकामा बढी ध्यान दिनुहुन्छ। त्यसपछि तिनीहरूले कैसरलाई कर तिर्नु पर्छ कि पर्दैन भनेर येशूलाई सिधै सोधे। यदि येशूले हो कर तिर्नु पर्छ भन्नुहुन्छ भने उहाँ यहूदी मानिसहरूसँग समस्यामा हुनुहुनेछ। यदि येशूले होइन, कर तिर्नु पर्दैन भन्नु भयो भने उहाँ रोमी सरकारसँग नै समस्यामा पर्नु हुनेछ।</w:t>
      </w:r>
    </w:p>
    <w:p>
      <w:pPr/>
      <w:r>
        <w:rPr>
          <w:lang w:val="ne_NP" w:bidi="ne_NP"/>
        </w:rPr>
      </w:r>
      <w:r>
        <w:rPr>
          <w:lang w:val="ne_NP" w:bidi="ne_NP"/>
        </w:rPr>
        <w:t xml:space="preserve">यहाँ रोक्नुहोस् र अनुवाद टोलीको रूपमा छलफल गर्नुहोस्: तपाईंको संस्कृतिमा इमानदार वा सत्यनिष्ठ नेताले के गर्छन्? येशू अरूसँग डराउनु भएन। येशूले अरूलाई खुसी पार्न प्रयास गर्ने काम मात्र कामहरू गर्नुभएन। तपाईंको आदरणीय नेताहरूले कस्तो प्रकारको कामहरू गर्छन्? अडियो रोक्‍नुहोस्। </w:t>
      </w:r>
    </w:p>
    <w:p>
      <w:pPr/>
      <w:r>
        <w:rPr>
          <w:lang w:val="ne_NP" w:bidi="ne_NP"/>
        </w:rPr>
      </w:r>
      <w:r>
        <w:rPr>
          <w:lang w:val="ne_NP" w:bidi="ne_NP"/>
        </w:rPr>
        <w:t>येशूले नेताहरूले उहाँलाई समस्यामा परेर पासोमा फसाउन प्रयास गरिरहेका थिए भनेर थाहा पाउनु भयो। उहाँले तिनीहरूलाई सोध्दा उहाँ सायद निराश हुनुहुन्थ्यो, "तिमीहरू किन मलाई पासोमा फसाउन प्रयास गरिरहेका छौ?" उहाँले रोमी सिक्का दिनार माग्नु भयो जुन कर तिर्नको लागि स्विकारहुने सिक्का थियो। यी सिक्काहरूमा रोमी राजा वा कैसरको टाउकोको तस्वीरको छाप लगाइएको थियो। सिक्कामा कुँदिएको थियो जसमा "ईश्वरीय छोरा कैसर अगस्टस" भनिएको थियो। यसले कैसरलाई देवता जस्तै देखिन थाल्यो।</w:t>
      </w:r>
    </w:p>
    <w:p>
      <w:pPr/>
      <w:r>
        <w:rPr>
          <w:lang w:val="ne_NP" w:bidi="ne_NP"/>
        </w:rPr>
      </w:r>
      <w:r>
        <w:rPr>
          <w:lang w:val="ne_NP" w:bidi="ne_NP"/>
        </w:rPr>
        <w:t xml:space="preserve">यहाँ रोक्नुहोस् र समूहमा एकसाथ रोमी सिक्का दिनारको फोटो हेर्नुहोस्। अडियो रोक्‍नुहोस्। </w:t>
      </w:r>
    </w:p>
    <w:p>
      <w:pPr/>
      <w:r>
        <w:rPr>
          <w:lang w:val="ne_NP" w:bidi="ne_NP"/>
        </w:rPr>
      </w:r>
      <w:r>
        <w:rPr>
          <w:lang w:val="ne_NP" w:bidi="ne_NP"/>
        </w:rPr>
        <w:t>येशूले मानिसहरूलाई सोध्नुभयो, "सिक्कामा कसको तस्वीर र उपाधि छाप लगाइएको छ?" तिनीहरूले सही भने, "कैसरको"</w:t>
      </w:r>
    </w:p>
    <w:p>
      <w:pPr/>
      <w:r>
        <w:rPr>
          <w:lang w:val="ne_NP" w:bidi="ne_NP"/>
        </w:rPr>
      </w:r>
      <w:r>
        <w:rPr>
          <w:lang w:val="ne_NP" w:bidi="ne_NP"/>
        </w:rPr>
        <w:t>त्यसपछि येशूले आफ्नो अधिकार देखाउनुहुन्छ। उहाँले महत्त्वपूर्ण कुरा बताउनुहुन्छ वा घोषणा गर्नुहुन्छ। सिक्कामा तस्वीर भएको कैसरलाई अधिकार छ भनेर येशूले तिनीहरूलाई सम्झाउन यो जवाफ प्रयोग गर्नुभयो। उहाँसँग कर माग्ने अधिकार थियो। कैसरलाई दिन र साथसाथै परमेश्वरको सम्मान गर्न सम्भव थियो। तापनि, येशूले कुनै पनि मानव शासकलाई परमेश्वरको सम्मान लिने अधिकार छैन भनेर पनि नेताहरूलाई सम्झाउनुभयो। वास्तवमा हामी परमेश्वरको "प्रतिमा" वा एक अर्थमा परमेश्वरको "छाप" बोक्छौं, त्यसैले हामी परमेश्वरको हौं र परमेश्वरप्रति हाम्रो निष्ठाको ऋणी छौं। येशूको जवाफ धेरै राम्रो थियो। येशूले आफूसँग अधिकार छ भनेर देखाउनुभयो।</w:t>
      </w:r>
    </w:p>
    <w:p>
      <w:pPr/>
      <w:r>
        <w:rPr>
          <w:lang w:val="ne_NP" w:bidi="ne_NP"/>
        </w:rPr>
      </w:r>
      <w:r>
        <w:rPr>
          <w:lang w:val="ne_NP" w:bidi="ne_NP"/>
        </w:rPr>
        <w:t>यहाँ रोक्नुहोस् र यो प्रश्नको समूहमा छलफल गर्नुहोस्: जब तपाईं महत्त्वपूर्ण भनाई दिनुहुन्छ, तपाईंको भाषा कसरी परिवर्तन हुन्छ? तपाईंको श्रोताहरूले तपाईं महत्त्वपूर्ण भनाई दिनुभएको छ भनेर कसरी थाहा पाउँछन्? यदि तपाईंले आफ्नो भाषामा आफ्ना भनाईलाई महत्त्वपूर्ण पार्न केही गर्नुहुन्छ भने यसले येशूको शिक्षाको अनुवादलाई यसले कसरी प्रभाव पार्नेछ?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१२:१३–१७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w:t>
      </w:r>
    </w:p>
    <w:p>
      <w:pPr/>
      <w:r>
        <w:rPr>
          <w:lang w:val="ne_NP" w:bidi="ne_NP"/>
        </w:rPr>
      </w:r>
      <w:r>
        <w:rPr>
          <w:lang w:val="ne_NP" w:bidi="ne_NP"/>
        </w:rPr>
        <w:t>यस खण्डमा एउटा दृश्य छ।</w:t>
      </w:r>
    </w:p>
    <w:p>
      <w:pPr/>
      <w:r>
        <w:rPr>
          <w:lang w:val="ne_NP" w:bidi="ne_NP"/>
        </w:rPr>
      </w:r>
      <w:r>
        <w:rPr>
          <w:b/>
          <w:lang w:val="ne_NP" w:bidi="ne_NP"/>
        </w:rPr>
        <w:t>एक मात्र दृश्यमा:</w:t>
      </w:r>
      <w:r>
        <w:rPr>
          <w:lang w:val="ne_NP" w:bidi="ne_NP"/>
        </w:rPr>
        <w:t xml:space="preserve"> फरिसीहरू र हेरोदका समर्थकहरू येशूकहाँ उहाँलाई समस्यामा पार्ने कुरा भन्न पासोमा फसाउन प्रयास गर्न आउँछन्। तिनीहरूले उहाँलाई सोध्छन्, "के हामीले रोमी राजालाई कर तिर्नु पर्छ?" येशूले तिनीहरूलाई आशा नगरेको तरिकाले जवाफ दिनुहुन्छ।</w:t>
      </w:r>
    </w:p>
    <w:p>
      <w:pPr/>
      <w:r>
        <w:rPr>
          <w:lang w:val="ne_NP" w:bidi="ne_NP"/>
        </w:rPr>
      </w:r>
      <w:r>
        <w:rPr>
          <w:lang w:val="ne_NP" w:bidi="ne_NP"/>
        </w:rPr>
        <w:t>यस कथाका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उहाँसँगै भएकाले तिनीहरूलाई संकेत गरिएको हो। तिनीहरूले कुराकानी सुनेको हुनुपर्छ तर तिनीहरूले यस कथामा कुनै कार्य गरेनन्।</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हेरोदका समर्थकहरू</w:t>
      </w:r>
    </w:p>
    <w:p>
      <w:pPr>
        <w:pStyle w:val="ListBullet"/>
        <w:spacing w:line="240" w:lineRule="auto"/>
        <w:ind w:left="720"/>
      </w:pPr>
      <w:r>
        <w:rPr>
          <w:lang w:val="ne_NP" w:bidi="ne_NP"/>
        </w:rPr>
      </w:r>
      <w:r>
        <w:rPr>
          <w:lang w:val="ne_NP" w:bidi="ne_NP"/>
        </w:rPr>
        <w:t>मन्दिरको आँगनका अन्य मानिसहरू। तिनीहरूले पनि कुराकानी सुनेको हुन सक्छ, तर तिनीहरूले यस कथामा अभिनय गरेनन्।</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कथा येशू यरूशलेममा मन्दिरको आँगनमा सिकाउँदै गरेको हप्ता भित्रको कुनै समयमा भएको हो भनेर सम्झनु आवस्यक छ। फरिसीहरू र हेरोदका समर्थकहरू उहाँकहाँ आउँदा येशू सायद आँगनमा हुनुहुन्छ। येशूले सायद नेताहरू उहाँकहाँ आएको समयमै उहाँले सिकाउँदै हुनुहुन्छ।</w:t>
      </w:r>
    </w:p>
    <w:p>
      <w:pPr/>
      <w:r>
        <w:rPr>
          <w:lang w:val="ne_NP" w:bidi="ne_NP"/>
        </w:rPr>
      </w:r>
      <w:r>
        <w:rPr>
          <w:lang w:val="ne_NP" w:bidi="ne_NP"/>
        </w:rPr>
        <w:t>नेताहरूले येशू राम्रो मानिस हुनुहुन्छ भनेर भन्न सुरु गर्छन्। तिनीहरूले भन्छन्, "येशू, मानिसहरूले तपाईंको बारेमा के सोच्छन् भनेर तपाईं डराउनु हुन्न। तपाईंले सबैलाई समान तरिकाले आदर गर्नुहुन्छ। तपाईंले परमेश्वरको तरिका सिकाउँनुहुन्छ।" त्यसपछि नेताहरूले येशूलाई गाह्रो प्रश्न सोध्छन्। तिनीहरूले येशूलाई पासोमा फसाउन प्रयास गरिरहेका छन्। तिनीहरू येशू समस्यामा परेको चाहन्छन्।</w:t>
      </w:r>
    </w:p>
    <w:p>
      <w:pPr/>
      <w:r>
        <w:rPr>
          <w:lang w:val="ne_NP" w:bidi="ne_NP"/>
        </w:rPr>
      </w:r>
      <w:r>
        <w:rPr>
          <w:lang w:val="ne_NP" w:bidi="ne_NP"/>
        </w:rPr>
        <w:t>नेताहरूले दुई प्रश्नहरू सोध्छन्। प्रत्येक प्रश्नमा तिनीहरूले येशूलाई दुबै सम्भावित जवाफहरू दिन्छन् ताकि उहाँले कुन उत्तर सही छ भनेर भन्न सक्नु पर्छ। पहिलो प्रश्न हो: "के कैसरलाई कर तिर्नु सही छ? वा होइन?" दोस्रो प्रश्न हो: "के हामीले कर तिर्नु पर्छ? वा हामीले पर्दैन?"</w:t>
      </w:r>
    </w:p>
    <w:p>
      <w:pPr/>
      <w:r>
        <w:rPr>
          <w:lang w:val="ne_NP" w:bidi="ne_NP"/>
        </w:rPr>
      </w:r>
      <w:r>
        <w:rPr>
          <w:lang w:val="ne_NP" w:bidi="ne_NP"/>
        </w:rPr>
        <w:t>येशूलाई थाहा थियो कि नेताहरूले उहाँलाई पासोमा फसाउन प्रयास गरिरहेका छन्। उहाँले भन्छन्, "मलाई दिनार वा रोमी सिक्का ल्याउनुहोस्।" नेताहरूले सिक्का ल्याउँछन्। येशूले यसलाई हेर्नुहुन्छ र प्रश्न सोध्नुहुन्छ: "सिक्कामा कसको अनुहार छापको लगाइएको छ? सिक्काले के भन्छ?" नेताहरूले सिक्कामा कैसर-राजाको अनुहार छ भनेर सही जवाफ दिन्छन्।</w:t>
      </w:r>
    </w:p>
    <w:p>
      <w:pPr/>
      <w:r>
        <w:rPr>
          <w:lang w:val="ne_NP" w:bidi="ne_NP"/>
        </w:rPr>
      </w:r>
      <w:r>
        <w:rPr>
          <w:lang w:val="ne_NP" w:bidi="ne_NP"/>
        </w:rPr>
        <w:t>येशूले जवाफ दिनुहुन्छ, " जे कैसरको अधिकारको हो त्यो उनलाई दिनुहोस्। परमेश्वरको अधिकार भएको कुरा परमेश्वरलाई दिनुहोस्।" यो एउटा महत्त्वपूर्ण कथन हो।</w:t>
      </w:r>
    </w:p>
    <w:p>
      <w:pPr/>
      <w:r>
        <w:rPr>
          <w:lang w:val="ne_NP" w:bidi="ne_NP"/>
        </w:rPr>
      </w:r>
      <w:r>
        <w:rPr>
          <w:lang w:val="ne_NP" w:bidi="ne_NP"/>
        </w:rPr>
        <w:t xml:space="preserve">यहाँ रोक्नुहोस् र समूहमा छलफल गर्नुहोस्: यो तपाईंको अनुवादको महत्त्वपूर्ण कथन हो भनेर फेरि कुरा गर्नुहोस्। अडियो रोक्‍नुहोस्। </w:t>
      </w:r>
    </w:p>
    <w:p>
      <w:pPr/>
      <w:r>
        <w:rPr>
          <w:lang w:val="ne_NP" w:bidi="ne_NP"/>
        </w:rPr>
      </w:r>
      <w:r>
        <w:rPr>
          <w:lang w:val="ne_NP" w:bidi="ne_NP"/>
        </w:rPr>
        <w:t>नेताहरू येशूको जवाफबाट अचम्मित र प्रभावित छन्। तिनीहरूले उहाँलाई समस्यामा परेर धोका दिन सक्दैनथे।</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१२:१३–१७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एउटा दृश्य छ।</w:t>
      </w:r>
    </w:p>
    <w:p>
      <w:pPr/>
      <w:r>
        <w:rPr>
          <w:lang w:val="ne_NP" w:bidi="ne_NP"/>
        </w:rPr>
      </w:r>
      <w:r>
        <w:rPr>
          <w:lang w:val="ne_NP" w:bidi="ne_NP"/>
        </w:rPr>
        <w:t>यस खण्डका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उहाँसँगै भएकाले तिनीहरूलाई संकेत गरिएको हो। तिनीहरूले कुराकानी सुनेको हुनुपर्छ तर तिनीहरूले यस कथामा कुनै कार्य गरेनन्।</w:t>
      </w:r>
    </w:p>
    <w:p>
      <w:pPr>
        <w:pStyle w:val="ListBullet"/>
        <w:spacing w:line="240" w:lineRule="auto"/>
        <w:ind w:left="720"/>
      </w:pPr>
      <w:r>
        <w:rPr>
          <w:lang w:val="ne_NP" w:bidi="ne_NP"/>
        </w:rPr>
      </w:r>
      <w:r>
        <w:rPr>
          <w:lang w:val="ne_NP" w:bidi="ne_NP"/>
        </w:rPr>
        <w:t>फरिसीहरू</w:t>
      </w:r>
    </w:p>
    <w:p>
      <w:pPr>
        <w:pStyle w:val="ListBullet"/>
        <w:spacing w:line="240" w:lineRule="auto"/>
        <w:ind w:left="720"/>
      </w:pPr>
      <w:r>
        <w:rPr>
          <w:lang w:val="ne_NP" w:bidi="ne_NP"/>
        </w:rPr>
      </w:r>
      <w:r>
        <w:rPr>
          <w:lang w:val="ne_NP" w:bidi="ne_NP"/>
        </w:rPr>
        <w:t>हेरोदका समर्थकहरू</w:t>
      </w:r>
    </w:p>
    <w:p>
      <w:pPr>
        <w:pStyle w:val="ListBullet"/>
        <w:spacing w:line="240" w:lineRule="auto"/>
        <w:ind w:left="720"/>
      </w:pPr>
      <w:r>
        <w:rPr>
          <w:lang w:val="ne_NP" w:bidi="ne_NP"/>
        </w:rPr>
      </w:r>
      <w:r>
        <w:rPr>
          <w:lang w:val="ne_NP" w:bidi="ne_NP"/>
        </w:rPr>
        <w:t>मन्दिरको आँगनका अन्य मानिसहरू। तिनीहरूले पनि कुराकानी सुनेको हुन सक्छ, तर तिनीहरूले यस कथामा अभिनय गरेनन्.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येशूले मानिसहरूलाई मन्दिरको आँगनमा सिकाउँदै हुनुहुन्छ। उहाँका चेलाहरू पनि त्यहाँ छन्। नेताहरूको समूह येशूकहाँ आउँछन्। तिनीहरूले येशूलाई राम्रो कुराहरू भन्छन्, तर त्यसपछि उहाँलाई प्रश्न सोध्छन्। तिनीहरू उहाँलाई समस्यामा परेको चाहन्छन्। तिनीहरूले दुई तरिकाले प्रश्न सोध्छन्: "के कैसरलाई कर दिनु सही वा कानूनी छ? वा हामीले पर्दैन?" के यसलाई तिर्नु सही छ? वा हैन?"</w:t>
      </w:r>
    </w:p>
    <w:p>
      <w:pPr/>
      <w:r>
        <w:rPr>
          <w:lang w:val="ne_NP" w:bidi="ne_NP"/>
        </w:rPr>
      </w:r>
      <w:r>
        <w:rPr>
          <w:lang w:val="ne_NP" w:bidi="ne_NP"/>
        </w:rPr>
        <w:t>नाटकलाई केहि छिन रोक्नुहोस। येशूलाई सोध्नुहोस्, "तपाईं के महसुस गर्दै हुनुहुन्छ वा के सोचिरहनु भएको छ?" त्यो व्यक्तिले यस्तो जवाफ दिन सक्छ, "तिनीहरूले अझै मलाई पासोमा फसाउन प्रयास गरिरहेकोमा दुखी छु" वा "तिनीहरूले मलाई बुझ्दैनन् भनेर दुखी छु" वा "तिनीहरूले मेरो शिक्षालाई रोक्दा निराश छु।" धार्मिक नेताहरूलाई सोध्नुहोस्, "तपाईं के महसुस गर्दै हुनुहुन्छ वा के सोचिरहनु भएको छ?" त्यो व्यक्तिले यस्तो जवाफ दिन सक्छ, "हामी अन्तमा उहाँलाई पासोमा पार्नेछौं भन्ने आशा गर्छौं" वा "यति धेरै मानिसहरूले उहाँको कुरा सुने भनेर निराश छु।" नाटकलाई जारी राख्नुहोस्।</w:t>
      </w:r>
    </w:p>
    <w:p>
      <w:pPr/>
      <w:r>
        <w:rPr>
          <w:lang w:val="ne_NP" w:bidi="ne_NP"/>
        </w:rPr>
      </w:r>
      <w:r>
        <w:rPr>
          <w:lang w:val="ne_NP" w:bidi="ne_NP"/>
        </w:rPr>
        <w:t>येशूले सोध्नुहुन्छ, "तिमीहरू किन मलाई पासोमा फसाउन प्रयास गरिरहेका छौ वा मलाई किन समस्यामा पार्न प्रयास गरिरहेका छौ?" त्यसपछि उहाँले भन्छन्, "मलाई रोमी सिक्का ल्याउनुहोस्।" नेताहरूले उहाँलाई सिक्का ल्याउँछन्। येशूले तिनीहरूलाई सोध्नुहुन्छ, "सिक्कामा कसको प्रतिमा वा तस्वीर छ? सिक्कामा के लेखिएको छ?" तिनीहरूले जवाफ दिन्छन्, "सिक्कामा कैसरको तस्वीर र नाम छ।" येशूले जवाफ दिनुहुन्छ, " जे कैसरको अधिकारको हो त्यो उनलाई दिनुहोस्। परमेश्वरको अधिकार भएको कुरा परमेश्वरलाई दिनुहोस्।" नेताहरू अचम्मित हुन्छन्।</w:t>
      </w:r>
    </w:p>
    <w:p>
      <w:pPr/>
      <w:r>
        <w:rPr>
          <w:lang w:val="ne_NP" w:bidi="ne_NP"/>
        </w:rPr>
      </w:r>
      <w:r>
        <w:rPr>
          <w:lang w:val="ne_NP" w:bidi="ne_NP"/>
        </w:rPr>
        <w:t>नाटकलाई केहि छिन रोक्नुहोस। येशूलाई सोध्नुहोस्, "तपाईं के महसुस गर्दै हुनुहुन्छ वा के सोचिरहनु भएको छ?" त्यो व्यक्तिले यस्तो जवाफ दिन सक्छ, "म मेरो बुबाको परमेश्वरलाई महिमा दिन चाहन्छु" वा "म बसोबास गर्ने देशको नियमहरू पालन गर्नु आवस्यक छ।" नेताहरूलाई सोध्नुहोस्, "तपाईं के महसुस गर्दै हुनुहुन्छ वा के सोचिरहनु भएको छ?" त्यो व्यक्तिले यस्तो जवाफ दिन सक्छ, "उहाँले प्रश्नहरूको यति राम्रोसँग जवाफ दिन कसरी सिक्नुभयो?" वा "ओह होइन! हामी उहाँलाई कहिल्यै समस्यामा पार्न सक्छौं जस्तो लाग्दैन" वा "म उहाँको सिकाउने सीपको ईर्ष्या गर्छु।"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१२:१३–१७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कसैले </w:t>
      </w:r>
      <w:r>
        <w:rPr>
          <w:b/>
          <w:lang w:val="ne_NP" w:bidi="ne_NP"/>
        </w:rPr>
        <w:t>फरिसीहरू</w:t>
      </w:r>
      <w:r>
        <w:rPr>
          <w:lang w:val="ne_NP" w:bidi="ne_NP"/>
        </w:rPr>
        <w:t xml:space="preserve"> र </w:t>
      </w:r>
      <w:r>
        <w:rPr>
          <w:b/>
          <w:lang w:val="ne_NP" w:bidi="ne_NP"/>
        </w:rPr>
        <w:t>हेरोदका समर्थकहरू</w:t>
      </w:r>
      <w:r>
        <w:rPr>
          <w:lang w:val="ne_NP" w:bidi="ne_NP"/>
        </w:rPr>
        <w:t xml:space="preserve"> जो </w:t>
      </w:r>
      <w:r>
        <w:rPr>
          <w:b/>
          <w:lang w:val="ne_NP" w:bidi="ne_NP"/>
        </w:rPr>
        <w:t>हेरोदी</w:t>
      </w:r>
      <w:r>
        <w:rPr>
          <w:lang w:val="ne_NP" w:bidi="ne_NP"/>
        </w:rPr>
        <w:t xml:space="preserve"> भनिनेलाई येशूकहाँ पठाए। तिनीहरूलाई कसले पठाएको थियो भनेर हामीलाई थाहा छैन, तर यदि तपाईंले यी मानिसहरूलाई पठाएको भन्न आवश्यक छ भने तपाईंले भन्न सक्नुहुन्छ, "केही नेताहरूले फरिसीहरू र हेरोदका समर्थकहरूलाई पठाए।" तपाईंले अघिल्लो खण्डहरूमा फरिसीको लागि प्रयोग गरेको शब्द नै प्रयोग गर्नुहोस्। </w:t>
      </w:r>
      <w:r>
        <w:rPr>
          <w:b/>
          <w:lang w:val="ne_NP" w:bidi="ne_NP"/>
        </w:rPr>
        <w:t>फरिसीको</w:t>
      </w:r>
      <w:r>
        <w:rPr>
          <w:lang w:val="ne_NP" w:bidi="ne_NP"/>
        </w:rPr>
        <w:t xml:space="preserve"> बारेमा थप जानकारीको लागि मुख्य शब्दावली हेर्नुहोस्।</w:t>
      </w:r>
    </w:p>
    <w:p>
      <w:pPr/>
      <w:r>
        <w:rPr>
          <w:lang w:val="ne_NP" w:bidi="ne_NP"/>
        </w:rPr>
      </w:r>
      <w:r>
        <w:rPr>
          <w:lang w:val="ne_NP" w:bidi="ne_NP"/>
        </w:rPr>
        <w:t xml:space="preserve"> </w:t>
      </w:r>
      <w:r>
        <w:rPr>
          <w:b/>
          <w:lang w:val="ne_NP" w:bidi="ne_NP"/>
        </w:rPr>
        <w:t>हेरोदीहरू</w:t>
      </w:r>
      <w:r>
        <w:rPr>
          <w:lang w:val="ne_NP" w:bidi="ne_NP"/>
        </w:rPr>
        <w:t xml:space="preserve"> भनिने हेरोदका समर्थक हेरोदका राजनीतिक मित्र थिए र उहाँलाई सत्तामा राख्न चाहन्थे। </w:t>
      </w:r>
      <w:r>
        <w:rPr>
          <w:b/>
          <w:lang w:val="ne_NP" w:bidi="ne_NP"/>
        </w:rPr>
        <w:t>हेरोदीहरूको</w:t>
      </w:r>
      <w:r>
        <w:rPr>
          <w:lang w:val="ne_NP" w:bidi="ne_NP"/>
        </w:rPr>
        <w:t xml:space="preserve"> बारेमा थप जानकारीको लागि मुख्य शब्दावली हेर्नुहोस्।</w:t>
      </w:r>
    </w:p>
    <w:p>
      <w:pPr/>
      <w:r>
        <w:rPr>
          <w:lang w:val="ne_NP" w:bidi="ne_NP"/>
        </w:rPr>
      </w:r>
      <w:r>
        <w:rPr>
          <w:lang w:val="ne_NP" w:bidi="ne_NP"/>
        </w:rPr>
        <w:t xml:space="preserve">यी फरिसीहरू र हेरोदका समर्थकहरू येशूकहाँ उहाँलाई </w:t>
      </w:r>
      <w:r>
        <w:rPr>
          <w:b/>
          <w:lang w:val="ne_NP" w:bidi="ne_NP"/>
        </w:rPr>
        <w:t>पासोमा</w:t>
      </w:r>
      <w:r>
        <w:rPr>
          <w:lang w:val="ne_NP" w:bidi="ne_NP"/>
        </w:rPr>
        <w:t xml:space="preserve"> पार्न वा </w:t>
      </w:r>
      <w:r>
        <w:rPr>
          <w:b/>
          <w:lang w:val="ne_NP" w:bidi="ne_NP"/>
        </w:rPr>
        <w:t>उहाँको वचनमा पक्रन</w:t>
      </w:r>
      <w:r>
        <w:rPr>
          <w:lang w:val="ne_NP" w:bidi="ne_NP"/>
        </w:rPr>
        <w:t xml:space="preserve"> आएका थिए। यसको अर्थ उहाँले भन्नुभएको कुराको कारणले तिनीहरू उहाँलाई समस्यामा पार्न चाहन्छन्। यसलाई अनुवाद गर्ने तरिकाहरूमा "उहाँका शब्दहरूले गर्दा उहाँलाई पतन गराउनु" समावेश हुन सक्छ।</w:t>
      </w:r>
    </w:p>
    <w:p>
      <w:pPr/>
      <w:r>
        <w:rPr>
          <w:lang w:val="ne_NP" w:bidi="ne_NP"/>
        </w:rPr>
      </w:r>
      <w:r>
        <w:rPr>
          <w:lang w:val="ne_NP" w:bidi="ne_NP"/>
        </w:rPr>
        <w:t xml:space="preserve">नेताहरूले येशूलाई </w:t>
      </w:r>
      <w:r>
        <w:rPr>
          <w:b/>
          <w:lang w:val="ne_NP" w:bidi="ne_NP"/>
        </w:rPr>
        <w:t>गुरू</w:t>
      </w:r>
      <w:r>
        <w:rPr>
          <w:lang w:val="ne_NP" w:bidi="ne_NP"/>
        </w:rPr>
        <w:t xml:space="preserve"> भन्छन्। तपाईंले अघिल्लो खण्डहरूमा शिक्षकको लागि प्रयोग गरेको शब्द नै प्रयोग गर्नुहोस्। </w:t>
      </w:r>
      <w:r>
        <w:rPr>
          <w:b/>
          <w:lang w:val="ne_NP" w:bidi="ne_NP"/>
        </w:rPr>
        <w:t>शिक्षकको</w:t>
      </w:r>
      <w:r>
        <w:rPr>
          <w:lang w:val="ne_NP" w:bidi="ne_NP"/>
        </w:rPr>
        <w:t xml:space="preserve"> बारेमा थप जानकारीको लागि मुख्य शब्दावली हेर्नुहोस्।</w:t>
      </w:r>
    </w:p>
    <w:p>
      <w:pPr/>
      <w:r>
        <w:rPr>
          <w:lang w:val="ne_NP" w:bidi="ne_NP"/>
        </w:rPr>
      </w:r>
      <w:r>
        <w:rPr>
          <w:lang w:val="ne_NP" w:bidi="ne_NP"/>
        </w:rPr>
        <w:t>नेताहरूले येशूलाई धोका दिन राम्रो कुराहरू भन्न प्रयास गर्छन्। तिनीहरूले भन्छन्, "तिमीले परमेश्वरको तरिका सत्यतापूर्वक सिकाउँछौ।" तिनीहरूले भन्न खोजिरहेका छन्, "तपाईंले परमेश्वरलाई कसरी पछ्याउने भनेर सत्य सिकाउँनुहुन्छ।"</w:t>
      </w:r>
    </w:p>
    <w:p>
      <w:pPr/>
      <w:r>
        <w:rPr>
          <w:lang w:val="ne_NP" w:bidi="ne_NP"/>
        </w:rPr>
      </w:r>
      <w:r>
        <w:rPr>
          <w:lang w:val="ne_NP" w:bidi="ne_NP"/>
        </w:rPr>
        <w:t>नेताहरूले येशूलाई सोध्छन्, "</w:t>
      </w:r>
      <w:r>
        <w:rPr>
          <w:b/>
          <w:lang w:val="ne_NP" w:bidi="ne_NP"/>
        </w:rPr>
        <w:t>कैसरलाई</w:t>
      </w:r>
      <w:r>
        <w:rPr>
          <w:lang w:val="ne_NP" w:bidi="ne_NP"/>
        </w:rPr>
        <w:t xml:space="preserve"> कर दिनु सही छ वा छैन?" यो कैसर रोमी राजा वा सम्राट नाम हो।</w:t>
      </w:r>
    </w:p>
    <w:p>
      <w:pPr/>
      <w:r>
        <w:rPr>
          <w:lang w:val="ne_NP" w:bidi="ne_NP"/>
        </w:rPr>
      </w:r>
      <w:r>
        <w:rPr>
          <w:lang w:val="ne_NP" w:bidi="ne_NP"/>
        </w:rPr>
        <w:t xml:space="preserve">यहाँ रोक्नुहोस् र तपाईंले </w:t>
      </w:r>
      <w:r>
        <w:rPr>
          <w:b/>
          <w:lang w:val="ne_NP" w:bidi="ne_NP"/>
        </w:rPr>
        <w:t>कैसरको</w:t>
      </w:r>
      <w:r>
        <w:rPr>
          <w:lang w:val="ne_NP" w:bidi="ne_NP"/>
        </w:rPr>
        <w:t xml:space="preserve"> लागि कुन शब्द वा वाक्यांश प्रयोग गर्नुहुनेछ भनेर समूहमा छलफल गर्नुहोस्। थप जानकारीको लागि मुख्य शब्दावलीमा </w:t>
      </w:r>
      <w:r>
        <w:rPr>
          <w:b/>
          <w:lang w:val="ne_NP" w:bidi="ne_NP"/>
        </w:rPr>
        <w:t>कैसर</w:t>
      </w:r>
      <w:r>
        <w:rPr>
          <w:lang w:val="ne_NP" w:bidi="ne_NP"/>
        </w:rPr>
        <w:t xml:space="preserve"> हेर्नुहोस्। अडियो रोक्‍नुहोस्। </w:t>
      </w:r>
    </w:p>
    <w:p>
      <w:pPr/>
      <w:r>
        <w:rPr>
          <w:lang w:val="ne_NP" w:bidi="ne_NP"/>
        </w:rPr>
      </w:r>
      <w:r>
        <w:rPr>
          <w:lang w:val="ne_NP" w:bidi="ne_NP"/>
        </w:rPr>
        <w:t xml:space="preserve">येशूलाई थाहा थियो कि मानिसहरू निष्कलंक छैनन्। उहाँले तिनीहरूको पाखण्डलाई चिन्न सक्नुभयो। </w:t>
      </w:r>
      <w:r>
        <w:rPr>
          <w:b/>
          <w:lang w:val="ne_NP" w:bidi="ne_NP"/>
        </w:rPr>
        <w:t>पाखण्ड</w:t>
      </w:r>
      <w:r>
        <w:rPr>
          <w:lang w:val="ne_NP" w:bidi="ne_NP"/>
        </w:rPr>
        <w:t xml:space="preserve"> त्यो हो जब कसैले विश्वास गर्छु भन्छ तर त्यसमा विश्वास गर्दैन। पाखण्डी अर्थ बाहिरी रूपमा राम्रो देखिने व्यक्ति हो तर भित्री रूपमा तिनीहरूले परमेश्वरलाई साँच्चै प्रेम गर्दैनन्। पाखण्डीहरू अन्य मानिसले तिनका राम्रा कामहरू देखुन ताकि मानिसले तिनीहरूको प्रशंसा गर्न सकुन् भन्ने चाहन्छन्।</w:t>
      </w:r>
    </w:p>
    <w:p>
      <w:pPr/>
      <w:r>
        <w:rPr>
          <w:lang w:val="ne_NP" w:bidi="ne_NP"/>
        </w:rPr>
      </w:r>
      <w:r>
        <w:rPr>
          <w:lang w:val="ne_NP" w:bidi="ne_NP"/>
        </w:rPr>
        <w:t xml:space="preserve">यहाँ रोक्नुहोस् र तपाईंले </w:t>
      </w:r>
      <w:r>
        <w:rPr>
          <w:b/>
          <w:lang w:val="ne_NP" w:bidi="ne_NP"/>
        </w:rPr>
        <w:t>पाखण्डको</w:t>
      </w:r>
      <w:r>
        <w:rPr>
          <w:lang w:val="ne_NP" w:bidi="ne_NP"/>
        </w:rPr>
        <w:t xml:space="preserve"> लागि कुन शब्द वा वाक्यांश प्रयोग गर्नुहुनेछ भनेर समूहमा छलफल गर्नुहोस्। थप जानकारीको लागि मुख्य शब्दावलीमा </w:t>
      </w:r>
      <w:r>
        <w:rPr>
          <w:b/>
          <w:lang w:val="ne_NP" w:bidi="ne_NP"/>
        </w:rPr>
        <w:t>पाखण्डलाई</w:t>
      </w:r>
      <w:r>
        <w:rPr>
          <w:lang w:val="ne_NP" w:bidi="ne_NP"/>
        </w:rPr>
        <w:t xml:space="preserve"> हेर्नुहोस्। अडियो रोक्‍नुहोस्। </w:t>
      </w:r>
    </w:p>
    <w:p>
      <w:pPr/>
      <w:r>
        <w:rPr>
          <w:lang w:val="ne_NP" w:bidi="ne_NP"/>
        </w:rPr>
      </w:r>
      <w:r>
        <w:rPr>
          <w:lang w:val="ne_NP" w:bidi="ne_NP"/>
        </w:rPr>
        <w:t xml:space="preserve">येशूले मानिसहरूलाई चाँदीले बनेको रोमी सिक्का दिनार आफूकहाँ ल्याउन भन्नुभयो। सामान्यतया एक </w:t>
      </w:r>
      <w:r>
        <w:rPr>
          <w:b/>
          <w:lang w:val="ne_NP" w:bidi="ne_NP"/>
        </w:rPr>
        <w:t>दिनार</w:t>
      </w:r>
      <w:r>
        <w:rPr>
          <w:lang w:val="ne_NP" w:bidi="ne_NP"/>
        </w:rPr>
        <w:t xml:space="preserve"> भनेको एक दिनको कडा मेहनतको ज्याला थियो। यसमा कैसर वा रोमी राजाको टाउकाको तस्वीर थियो जसलाई छाप लगाइएको वा सिक्कामा काटिएको थियो। सिक्कामा लेखोट वा शिलालेख पनि थियो जसमा सम्राटको नाम लेखिएको र सामान्यतया "ईश्वरीय छोरा" जस्ता कुरा समावेश थियो। यस सिक्काले रोमी राजा देवता जस्तै देखिन थाल्यो।</w:t>
      </w:r>
    </w:p>
    <w:p>
      <w:pPr/>
      <w:r>
        <w:rPr>
          <w:lang w:val="ne_NP" w:bidi="ne_NP"/>
        </w:rPr>
      </w:r>
      <w:r>
        <w:rPr>
          <w:lang w:val="ne_NP" w:bidi="ne_NP"/>
        </w:rPr>
        <w:t>यहाँ रोक्नुहोस् र समूहमा दिनारको फोटो हेर्नुहोस्। तपाईंले दिनारको लागि कुन शब्द वा वाक्यांश प्रयोग गर्नुहुनेछ भनेर छ</w:t>
      </w:r>
      <w:r>
        <w:rPr>
          <w:b/>
          <w:lang w:val="ne_NP" w:bidi="ne_NP"/>
        </w:rPr>
        <w:t>लफल गर्नुहोस्</w:t>
      </w:r>
      <w:r>
        <w:rPr>
          <w:lang w:val="ne_NP" w:bidi="ne_NP"/>
        </w:rPr>
        <w:t xml:space="preserve">। थप जानकारीको लागि मुख्य शब्दावलीमा </w:t>
      </w:r>
      <w:r>
        <w:rPr>
          <w:b/>
          <w:lang w:val="ne_NP" w:bidi="ne_NP"/>
        </w:rPr>
        <w:t>दिनारलाई</w:t>
      </w:r>
      <w:r>
        <w:rPr>
          <w:lang w:val="ne_NP" w:bidi="ne_NP"/>
        </w:rPr>
        <w:t xml:space="preserve"> हेर्नुहोस्। अडियो रोक्‍नुहोस्। </w:t>
      </w:r>
    </w:p>
    <w:p>
      <w:pPr/>
      <w:r>
        <w:rPr>
          <w:lang w:val="ne_NP" w:bidi="ne_NP"/>
        </w:rPr>
      </w:r>
      <w:r>
        <w:rPr>
          <w:lang w:val="ne_NP" w:bidi="ne_NP"/>
        </w:rPr>
        <w:t xml:space="preserve">येशूले मानिसहरूलाई धेरै राम्रोसँग जवाफ दिनुभयो। तिनीहरू </w:t>
      </w:r>
      <w:r>
        <w:rPr>
          <w:b/>
          <w:lang w:val="ne_NP" w:bidi="ne_NP"/>
        </w:rPr>
        <w:t>अचम्मित</w:t>
      </w:r>
      <w:r>
        <w:rPr>
          <w:lang w:val="ne_NP" w:bidi="ne_NP"/>
        </w:rPr>
        <w:t xml:space="preserve"> थिए, जसको अर्थ तिनीहरू चतुर जवाफले अचम्मित वा चकित भए।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12:18–27</w:t>
      </w:r>
      <w:r>
        <w:rPr>
          <w:lang w:val="ne_NP" w:bidi="ne_NP"/>
        </w:rPr>
      </w:r>
    </w:p>
    <w:p>
      <w:pPr>
        <w:pStyle w:val="Heading3"/>
      </w:pPr>
      <w:r>
        <w:rPr>
          <w:lang w:val="ne_NP" w:bidi="ne_NP"/>
        </w:rPr>
        <w:t>Step 1</w:t>
      </w:r>
    </w:p>
    <w:p>
      <w:pPr/>
      <w:r>
        <w:rPr>
          <w:lang w:val="ne_NP" w:bidi="ne_NP"/>
        </w:rPr>
      </w:r>
      <w:r>
        <w:rPr>
          <w:lang w:val="ne_NP" w:bidi="ne_NP"/>
        </w:rPr>
        <w:t>यस चरणमा, मर्कूस १२:१८–२७ सुन्नुहोस् र यसलाई आफ्नो हृदयमा राख्नुहोस्।</w:t>
      </w:r>
    </w:p>
    <w:p>
      <w:pPr/>
      <w:r>
        <w:rPr>
          <w:lang w:val="ne_NP" w:bidi="ne_NP"/>
        </w:rPr>
      </w:r>
      <w:r>
        <w:rPr>
          <w:lang w:val="ne_NP" w:bidi="ne_NP"/>
        </w:rPr>
        <w:t>सम्भव भएमा तीन फरक अनुवादहरूमा मर्कूस १२:१८–२७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१२:१८–२७ को श्रव्य संस्करण सुन्‍नुहोस्।</w:t>
      </w:r>
    </w:p>
    <w:p>
      <w:pPr/>
      <w:r>
        <w:rPr>
          <w:lang w:val="ne_NP" w:bidi="ne_NP"/>
        </w:rPr>
      </w:r>
      <w:r>
        <w:rPr>
          <w:lang w:val="ne_NP" w:bidi="ne_NP"/>
        </w:rPr>
        <w:t>फरिसीहरू र हेरोदका समर्थकहरू येशूकहाँ आए पछि, सदूकीहरूको समूह उहाँकहाँ आयो। येशू सायद अझै पनि मन्दिरको चोकमा हुनुहुन्थ्यो। यो अघिल्लो खण्डको पछि त्यही दिनमा हुन सक्छ। सदूकीहरू मोशाले लेखेको पुरानो नियमका व्यवस्थाहरू मात्र आवश्यक व्यवस्थाहरू हुन् भनेर विश्वास गर्ने धार्मिक नेताहरूको समूह थिए। फरिसीहरूले विकास गरेको मौखिक परम्पराहरूमा तिनीहरूले विश्वास गरेनन्। परमेश्वरले कुनै दिन मरेका सबै मानिसहरूलाई बौरी उठाउनुहुनेछ भनेर तिनीहरूले विश्वास गरेनन्। यसको सट्टा, तिनीहरूले मानिसहरू मरेपछि मृतनै रहन्छन् भनेर विश्वास गरे।</w:t>
      </w:r>
    </w:p>
    <w:p>
      <w:pPr/>
      <w:r>
        <w:rPr>
          <w:lang w:val="ne_NP" w:bidi="ne_NP"/>
        </w:rPr>
      </w:r>
      <w:r>
        <w:rPr>
          <w:lang w:val="ne_NP" w:bidi="ne_NP"/>
        </w:rPr>
        <w:t>धार्मिक नेताहरूले मानिसहरूको लागि धर्मशास्त्र वा यहूदी पवित्र लेखहरूको व्याख्या गर्थे। धार्मिक नेताहरूको प्रत्येक समूहको परमेश्वरको व्यवस्थाहरूको फरक फरक व्याख्या थियो। तिनीहरूलाई कसको व्याख्या सही थियो भनेर छलफल गर्न मन पराउँथे। तिनीहरूले तिनीहरूको बाटो सही तरिका हो भनेर एक अर्कालाई विश्वस्त पार्न चाहन्थे। एक अर्कालाई विशेष धर्मशास्त्रबाट सम्झाउनु सामान्य थियो। यस खण्डमा, सदूकीहरूले विवाहको बारेमा मोशाको व्यवस्थाको उदाहरण दिए। व्यवस्था २५ मा, मोशाले यस्तो लेखे कि यदि कुनै मानिस पुरुष बच्चा बिना मरे भने उसको कान्छो भाइले त्यो मानिसको पत्नीसँग विवाह गर्नुपर्छ र तिनीको बच्चाहरू हुनुपर्छ। बच्चाहरूलाई पहिलो भाइको बच्चाहरू मानिन्थ्यो। यी बच्चाहरू अझै पनि मरेको भाइको हुन्थे। बच्चाहरूले पहिलो मरेको भाइको सम्पत्ति उत्तराधिकार पाउथे र उस्कै नाम रहन्थ्यो।</w:t>
      </w:r>
    </w:p>
    <w:p>
      <w:pPr/>
      <w:r>
        <w:rPr>
          <w:lang w:val="ne_NP" w:bidi="ne_NP"/>
        </w:rPr>
      </w:r>
      <w:r>
        <w:rPr>
          <w:lang w:val="ne_NP" w:bidi="ne_NP"/>
        </w:rPr>
        <w:t xml:space="preserve">यहाँ रोक्नुहोस् र समूहमा यो प्रश्नको छलफल गर्नुहोस्: तपाईंको संस्कृतिमा कोही मर्दा उसको वा उनको सम्पत्तिको उत्तराधिकार कसले पाउछ? यदि महिलाको पतिको मृत्यु भयो र उनको बच्चाहरू छैनन् भने उसको हेरचाह कसले गर्छ? येशूको संस्कृतिमा, छोराहरूले मात्र सम्पत्ति उत्तराधिकार लिन सक्थे। यदि महिलाको पति मरेको र उनको बच्चाहरू छैनन् भने उनको पतिको भाइले उनलाई विवाह गर्नुपर्छ। यो तपाईंको संस्कृति भन्दा कसरी फरक छ? अडियो रोक्‍नुहोस्। </w:t>
      </w:r>
    </w:p>
    <w:p>
      <w:pPr/>
      <w:r>
        <w:rPr>
          <w:lang w:val="ne_NP" w:bidi="ne_NP"/>
        </w:rPr>
      </w:r>
      <w:r>
        <w:rPr>
          <w:lang w:val="ne_NP" w:bidi="ne_NP"/>
        </w:rPr>
        <w:t>मानिसहरू मरेर बौरी उठ्दैनन् भन्ने तिनीहरूको धर्मशास्त्रको व्याख्या सही व्याख्या हो भनेर प्रमाणित गर्न चाहन्थे। त्यसपछि तिनीहरूले यसलाई प्रमाणित गर्न प्रयास गर्ने सम्भावित परिस्थितिको उदाहरण दिन्छन्। तिनीहरूले बताएको कथा सत्य कथा होइन-सम्भावना मात्र हो।</w:t>
      </w:r>
    </w:p>
    <w:p>
      <w:pPr/>
      <w:r>
        <w:rPr>
          <w:lang w:val="ne_NP" w:bidi="ne_NP"/>
        </w:rPr>
      </w:r>
      <w:r>
        <w:rPr>
          <w:lang w:val="ne_NP" w:bidi="ne_NP"/>
        </w:rPr>
        <w:t xml:space="preserve">यहाँ रोक्नुहोस् र समूहमा यो प्रश्नको छलफल गर्नुहोस्: तपाईंको धार्मिक नेताहरूले सिकाउन कसरी कथाहरूको उदाहरण प्रयोग गर्छन्? यदि छ भने, तिनीहरूले बताउन सक्ने कथाको उदाहरण दिनुहोस्। अडियो रोक्‍नुहोस्। </w:t>
      </w:r>
    </w:p>
    <w:p>
      <w:pPr/>
      <w:r>
        <w:rPr>
          <w:lang w:val="ne_NP" w:bidi="ne_NP"/>
        </w:rPr>
      </w:r>
      <w:r>
        <w:rPr>
          <w:lang w:val="ne_NP" w:bidi="ne_NP"/>
        </w:rPr>
        <w:t>सदूकीहरूको उदाहरणमा, सात भाइहरू छन्। सात यहूदीहरूको मनपर्ने संख्या हो। तिनीहरूले सायद यो संख्या कथालाई अझ रोचक बनाउन र तिनीहरूको बुझाइलाई जोड दिन प्रयोग गरे। पहिलो दाजुको मृत्यु पछि, विधवाले उसका कान्छो भाइहरूसित एक भाइ मरे पछि अर्को भाइसँग बिबाह गर्दै उनको सात पति नभएसम्म गर्नु पर्छ। त्यसपछि विधवा मर्छिन। तिनीहरूले येशूलाई पुनरुत्थानमा महिला कसको पत्नी हुनेछ भनेर सोध्छन्। तिनीहरू कसैले पुनरुत्थानमा विश्वास गर्नेलाई मूर्खता जस्तो देखाउन चाहन्छन्। यदि परमेश्वरले सबै मानिसहरूलाई फेरि जीवनमा ल्याउनु भयो भने महिलाको लागि एकै समयमा सबै सात पतिहरूसँग विवाह गर्न असम्भव थियो भनेर सदूकीहरूले सोच्छन्। तिनीहरूले परमेश्वरको व्यवस्थालाई प्रयोग गरेर भने यसले आफ्नो भाइको विधवालाई विवाह गर्नुपर्छ भनेर भन्दछ भने परमेश्वरले मानिसहरूलाई फेरि जीवित पार्नुहुन्न भनेर देखाउँछ।</w:t>
      </w:r>
    </w:p>
    <w:p>
      <w:pPr/>
      <w:r>
        <w:rPr>
          <w:lang w:val="ne_NP" w:bidi="ne_NP"/>
        </w:rPr>
      </w:r>
      <w:r>
        <w:rPr>
          <w:lang w:val="ne_NP" w:bidi="ne_NP"/>
        </w:rPr>
        <w:t>अघिल्लो खण्डमा जस्तै, त्यसपछि येशूले अधिकार वा कार्य गर्ने अधिकार भएको ब्यक्तिले झै स्पष्ट र सिधै शिक्षा दिनुहुन्छ। सामान्य जस्तै, येशूले थप प्रश्नहरूको जवाफ दिनुहुन्छ। त्यसपछि उहाँले आफ्नो प्रश्नको जवाफ धर्मशास्त्र स्वयमको उदाहरणहरूबाट दिनुहुन्छ। येशूले सोध्नुहुन्छ, "के तपाईं गलत हुनुहुन्न र किनभने तपाईंलाई धर्मशास्त्र थाहा छैन र परमेश्वरको शक्ति थाहा छैन?" यसको अर्थ "तपाईंले धर्मशास्त्रहरू बुझ्नुहुन्न र परमेश्वरको ठूलो शक्ति छ भनेर तपाईंलाई थाहा छैन। त्यसैले तपाईं गलत हुनुहुन्छ।" त्यसपछि येशूले तिनीहरू कसरी गलत छन् भनेर भन्नुहुन्छ। पहिला, उहाँले मरेको पुनरुत्थान हुनेछ भनेर पुष्टि गर्नुहुन्छ। त्यसपछि उहाँले मरेर बौरी उठे पछि मानिसहरूको विवाह हुने छैन भनेर व्याख्या गर्नुहुन्छ। यसको सट्टा, तिनीहरूको जीवन स्वर्गदूतहरूको जीवन जस्तै हुनेछ। स्वर्गदूतहरू परमेश्वरको दूतहरूको रूपमा सेवा गर्ने र स्वर्गमा वा परमेश्वर बसोबास गर्ने ठाउँमा बसोबास गर्ने आत्मिक प्राणीहरू हुन्। स्वर्गदूतहरूको मुख्य उद्देश्य र ध्यान परमेश्वरको आराधना गर्नु र परमेश्वरसँगको संगतिमा रहनु हो। स्वर्गदूतहरू विवाहित छैनन्।</w:t>
      </w:r>
    </w:p>
    <w:p>
      <w:pPr/>
      <w:r>
        <w:rPr>
          <w:lang w:val="ne_NP" w:bidi="ne_NP"/>
        </w:rPr>
      </w:r>
      <w:r>
        <w:rPr>
          <w:lang w:val="ne_NP" w:bidi="ne_NP"/>
        </w:rPr>
        <w:t>त्यसपछि येशूले सोध्नुहुन्छ, "के तिमीहरूले मोशाको लेखहरू र मोशा जलेको झाडीमा भएको कथामा पुनरुत्थानको बारेमा कहिल्यै पढेको छैनौ?" येशूले सदूकीहरूलाई हप्काउन यो प्रश्न सोध्नुहुन्छ, नकि उहाँले तिनीहरूलाई जवाफ दिन चाहनु भएको हो। सदूकीहरूले मोशाको पुस्तकहरू धेरै राम्रोसँग जान्ने थिए। येशूले तिनीहरूलाई प्रस्थानको मोशाको कथा सम्झाउनुहुन्छ। मोशा आगोको झाडीमा छन् तर जलेको छैन। परमेश्वरले झाडीबाट मोशासँग कुरा गर्नुहुन्छ। परमेश्वरले भन्नुहुन्छ, "म अब्राहामको परमेश्वर, इसहाकको परमेश्वर र याकूबको परमेश्वर हुँ।" अब्राहाम, उहाँको छोरा इसहाक र इसहाकको छोरा याकूब यहूदी मानिसहरूको समूहको पहिलो तीन पुर्खाहरू थिए। परमेश्वरले अब्राहाम, इसहाक र याकूबलाई उहाँले तिनीहरूलाई कहिल्यै छोड्नुहुन्न भनेर प्रतिज्ञा गर्नुभयो - उहाँ सधैं तिनीहरूसँग हुनुहुनेछ। तर जब परमेश्वरले मोशासँग कुरा गर्नुहुन्छ, अब्राहाम, इसहाक र याकूब पहिले नै मरेका छन्! यसको अर्थ यदि परमेश्वर अझै तिनीहरूको परमेश्वर हुनुहुन्छ भने अब्राहाम, इसहाक र याकूब अझै पनि अस्तित्वमा हुनुपर्छ। त्यसैले, हामीले मरेको हो भनेर सोच्ने मानिसहरू साँच्चै जीवित छन्! तिनीहरू गलतै हुनुपर्छ भनेर देखाउन येशूले सदूकीहरूले सबैभन्दा बढी आदर गर्ने धर्मशास्त्रको यो कथा प्रयोग गर्नुहुन्छ।</w:t>
      </w:r>
    </w:p>
    <w:p>
      <w:pPr/>
      <w:r>
        <w:rPr>
          <w:lang w:val="ne_NP" w:bidi="ne_NP"/>
        </w:rPr>
      </w:r>
      <w:r>
        <w:rPr>
          <w:lang w:val="ne_NP" w:bidi="ne_NP"/>
        </w:rPr>
        <w:t xml:space="preserve">यहाँ रोक्नुहोस् र समूहमा यो प्रश्नको छलफल गर्नुहोस्: तपाईंको संस्कृतिले सामान्यतया मानिसहरू मरेर बौरी उठ्ने बारेमा के विश्वास गर्छ? यदि मानिसहरू मरेर बौरी उठ्छन् भने त्यो कहिले हुनेछ? अडियो रोक्‍नुहोस्। </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१२:१८–२७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येशू आफ्ना चेलाहरूसँग मन्दिरको चोकमा हुनुहुन्छ। सदूकीहरू येशूकहाँ आउँछन्। तिनीहरूले येशूलाई विवाहको बारेमा मोशाको व्यवस्था सम्झाउँछन्।</w:t>
      </w:r>
    </w:p>
    <w:p>
      <w:pPr/>
      <w:r>
        <w:rPr>
          <w:lang w:val="ne_NP" w:bidi="ne_NP"/>
        </w:rPr>
      </w:r>
      <w:r>
        <w:rPr>
          <w:b/>
          <w:lang w:val="ne_NP" w:bidi="ne_NP"/>
        </w:rPr>
        <w:t>दोस्रो दृश्यमा:</w:t>
      </w:r>
      <w:r>
        <w:rPr>
          <w:lang w:val="ne_NP" w:bidi="ne_NP"/>
        </w:rPr>
        <w:t xml:space="preserve"> सदूकीहरूले आफ्नो पत्नीसँग विवाह गरेर र बच्चाहरू नभएर मरेको मानिसको कथा सुनाउँछन्। त्यो मानिसको ७ भाइहरूले पनि विधवालाई विवाह गरे र तिनीहरू प्रत्येक बच्चाहरू नभइ मरे। त्यसपछि महिला मर्छिन। मरेकोबाट पुनरुत्थानहुने कुरामा विश्वास गर्नेहरूलाई खिल्ली गर्ने तरिकाले पुनरुत्थानमा त्यो महिलाको कोसँग विवाह हुनेछ भनेर सदूकीहरूले येशूलाई सोध्छन्।</w:t>
      </w:r>
    </w:p>
    <w:p>
      <w:pPr/>
      <w:r>
        <w:rPr>
          <w:lang w:val="ne_NP" w:bidi="ne_NP"/>
        </w:rPr>
      </w:r>
      <w:r>
        <w:rPr>
          <w:b/>
          <w:lang w:val="ne_NP" w:bidi="ne_NP"/>
        </w:rPr>
        <w:t>तेस्रो दृश्यमा:</w:t>
      </w:r>
      <w:r>
        <w:rPr>
          <w:lang w:val="ne_NP" w:bidi="ne_NP"/>
        </w:rPr>
        <w:t xml:space="preserve"> येशूले सदूकीहरूलाई परमेश्वरको बारेमा के जान्नु हुन्छ भन्ने प्रश्न गरेर हप्काउँनुहुन्छ। त्यसपछि येशूले स्वर्गमा कुनै विवाह हुँदैन भनेर व्याख्या गर्नुहुन्छ। परमेश्वरले मोशालाई आफ्नो परिचय दिँदा भन्नु भएको कुरा येशूले सदूकीहरूलाई सम्झाउनुहुन्छ। परमेश्वरले उहाँ अब्राहाम, इसहाक र याकूबको परमेश्वर हुनुहुन्छ भनेर भन्नुभयो। परमेश्वर जीवित परमेश्वर हुनुहुन्छ र मरेको होइन,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सदूकीहरू</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 xml:space="preserve"> एउटा मानिस</w:t>
      </w:r>
    </w:p>
    <w:p>
      <w:pPr>
        <w:pStyle w:val="ListBullet"/>
        <w:spacing w:line="240" w:lineRule="auto"/>
        <w:ind w:left="720"/>
      </w:pPr>
      <w:r>
        <w:rPr>
          <w:lang w:val="ne_NP" w:bidi="ne_NP"/>
        </w:rPr>
      </w:r>
      <w:r>
        <w:rPr>
          <w:lang w:val="ne_NP" w:bidi="ne_NP"/>
        </w:rPr>
        <w:t>त्यो मानिसको भाइ</w:t>
      </w:r>
    </w:p>
    <w:p>
      <w:pPr>
        <w:pStyle w:val="ListBullet"/>
        <w:spacing w:line="240" w:lineRule="auto"/>
        <w:ind w:left="720"/>
      </w:pPr>
      <w:r>
        <w:rPr>
          <w:lang w:val="ne_NP" w:bidi="ne_NP"/>
        </w:rPr>
      </w:r>
      <w:r>
        <w:rPr>
          <w:lang w:val="ne_NP" w:bidi="ne_NP"/>
        </w:rPr>
        <w:t>त्यो मानिसको पत्नी</w:t>
      </w:r>
    </w:p>
    <w:p>
      <w:pPr>
        <w:pStyle w:val="ListBullet"/>
        <w:spacing w:line="240" w:lineRule="auto"/>
        <w:ind w:left="720"/>
      </w:pPr>
      <w:r>
        <w:rPr>
          <w:lang w:val="ne_NP" w:bidi="ne_NP"/>
        </w:rPr>
      </w:r>
      <w:r>
        <w:rPr>
          <w:lang w:val="ne_NP" w:bidi="ne_NP"/>
        </w:rPr>
        <w:t>त्यो मानिसको ७ भाइहरू</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मोशा</w:t>
      </w:r>
    </w:p>
    <w:p>
      <w:pPr>
        <w:pStyle w:val="ListBullet"/>
        <w:spacing w:line="240" w:lineRule="auto"/>
        <w:ind w:left="720"/>
      </w:pPr>
      <w:r>
        <w:rPr>
          <w:lang w:val="ne_NP" w:bidi="ne_NP"/>
        </w:rPr>
      </w:r>
      <w:r>
        <w:rPr>
          <w:lang w:val="ne_NP" w:bidi="ne_NP"/>
        </w:rPr>
        <w:t>अब्राहाम, इसहाक र याकूब</w:t>
      </w:r>
    </w:p>
    <w:p>
      <w:pPr>
        <w:pStyle w:val="ListBullet"/>
        <w:spacing w:line="240" w:lineRule="auto"/>
        <w:ind w:left="720"/>
      </w:pPr>
      <w:r>
        <w:rPr>
          <w:lang w:val="ne_NP" w:bidi="ne_NP"/>
        </w:rPr>
      </w:r>
      <w:r>
        <w:rPr>
          <w:lang w:val="ne_NP" w:bidi="ne_NP"/>
        </w:rPr>
        <w:t>परमेश्वर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कथा फरिसीहरू र हेरोदका समर्थकहरू येशूकहाँ आए पछि भएको हो भनेर सम्झनु आवश्यक छ। सम्भवतः त्यही दिनमा। यो कथा सायद मन्दिरको चोकमा भएको हो। केही सदूकीहरू येशूकहाँ आउँछन्।</w:t>
      </w:r>
    </w:p>
    <w:p>
      <w:pPr/>
      <w:r>
        <w:rPr>
          <w:lang w:val="ne_NP" w:bidi="ne_NP"/>
        </w:rPr>
      </w:r>
      <w:r>
        <w:rPr>
          <w:lang w:val="ne_NP" w:bidi="ne_NP"/>
        </w:rPr>
        <w:t xml:space="preserve">यहाँ रोक्नुहोस् र समूहमा यो प्रश्नको छलफल गर्नुहोस्: यस खण्डमा नै सदूकीहरूले मरेको पुनरुत्थान हुने कुरामा विश्वास गरेनन् भनेर हामी सुन्छौ। तपाईंले अनुवादमा पृष्ठभूमिको जानकारी बताउँदै हुनुहुन्छ भनेर तपाईंको भाषाले कसरी देखाउँछ? अडियो रोक्‍नुहोस्। </w:t>
      </w:r>
    </w:p>
    <w:p>
      <w:pPr/>
      <w:r>
        <w:rPr>
          <w:lang w:val="ne_NP" w:bidi="ne_NP"/>
        </w:rPr>
      </w:r>
      <w:r>
        <w:rPr>
          <w:lang w:val="ne_NP" w:bidi="ne_NP"/>
        </w:rPr>
        <w:t>यस कुराकानी भित्र तीन साना कथाहरू भनिएको छ भनेर सम्झनु आवस्यक छ: सात पतिहरूसँगको महिलाको कथा, स्वर्गका मानिसहरू र स्वर्गदूतहरूको वर्णन र झाडीमा मोशासँग कुरा गर्ने परमेश्वरको कथा।</w:t>
      </w:r>
    </w:p>
    <w:p>
      <w:pPr/>
      <w:r>
        <w:rPr>
          <w:lang w:val="ne_NP" w:bidi="ne_NP"/>
        </w:rPr>
      </w:r>
      <w:r>
        <w:rPr>
          <w:lang w:val="ne_NP" w:bidi="ne_NP"/>
        </w:rPr>
        <w:t>पहिलो कथामा ध्यान दिनु महत्त्वपूर्ण छ। सदूकीहरूले विवाहको बारेमा मोशाको व्यवस्थाको वर्णन गरिरहेका छन्। त्यसपछि सदूकीहरूले "अब" वा "खैर" जस्तै शब्द प्रयोग गरेर बनेको कथाको परिचय दिन्छन्। तपाईंले सबैभन्दा जेठा भाइ र उहाँको अन्य भाइहरूको वर्णन गर्ने तरिकामा सावधानीपूर्वक ध्यान दिनुहोस्। सात भाइहरू मध्ये प्रत्येकले महिलालाई विवाह गर्छन्, तर तिनीहरू कसैको पनि बच्चाहरू छैनन्।</w:t>
      </w:r>
    </w:p>
    <w:p>
      <w:pPr/>
      <w:r>
        <w:rPr>
          <w:lang w:val="ne_NP" w:bidi="ne_NP"/>
        </w:rPr>
      </w:r>
      <w:r>
        <w:rPr>
          <w:lang w:val="ne_NP" w:bidi="ne_NP"/>
        </w:rPr>
        <w:t xml:space="preserve">यहाँ रोक्नुहोस् र तपाईंको समूहसँग छलफल गर्नुहोस्: तपाईंको भाषाले यस्तो दोहोर्याउने कार्यको बारेमा कसरी बताउँछ? तपाईंले त्यो महिलाले एक पछि अर्को भाइसँग विवाह गरिन र त्यो महिलाको कसैबाट पनि बच्चाहरू भएनन भनेर स्पष्ट गर्नु पर्ने हुन सक्छ। अडियो रोक्‍नुहोस्। </w:t>
      </w:r>
    </w:p>
    <w:p>
      <w:pPr/>
      <w:r>
        <w:rPr>
          <w:lang w:val="ne_NP" w:bidi="ne_NP"/>
        </w:rPr>
      </w:r>
      <w:r>
        <w:rPr>
          <w:lang w:val="ne_NP" w:bidi="ne_NP"/>
        </w:rPr>
        <w:t>येशूले सदूकीहरूलाई हप्काउनकोलागि प्रश्नको जवाफ दिनुहुन्छ भनेर सम्झनु महत्त्वपूर्ण छ। उहाँले सोध्नुहुन्छ, "के तपाईं गलतमा हुनुहुन्न किनभने तपाईंलाई धर्मशास्त्र वा परमेश्वरको शक्ति थाहा छैन?" येशूले सदूकीहरूले धर्मशास्त्र वा परमेश्वरको शक्ति बुझेनन् भन्ने कुरालाई जोड दिन यो प्रश्नको प्रयोग गर्नुहुन्छ।</w:t>
      </w:r>
    </w:p>
    <w:p>
      <w:pPr/>
      <w:r>
        <w:rPr>
          <w:lang w:val="ne_NP" w:bidi="ne_NP"/>
        </w:rPr>
      </w:r>
      <w:r>
        <w:rPr>
          <w:lang w:val="ne_NP" w:bidi="ne_NP"/>
        </w:rPr>
        <w:t>दोस्रो सानो कथामा मानिसहरू स्वर्गदूतहरू जस्तै हुनेछन् भनेर सम्झनु महत्त्वपूर्ण छ, तर तिनीहरू स्वर्गदूतहरू भने "हुनेछैनन्।</w:t>
      </w:r>
    </w:p>
    <w:p>
      <w:pPr/>
      <w:r>
        <w:rPr>
          <w:lang w:val="ne_NP" w:bidi="ne_NP"/>
        </w:rPr>
      </w:r>
      <w:r>
        <w:rPr>
          <w:lang w:val="ne_NP" w:bidi="ne_NP"/>
        </w:rPr>
        <w:t>येशूले "अब" वा "तर" जस्तै शब्दबाट सुरु हुने अर्को प्रश्न प्रयोग गर्नुहुन्छ। यो शब्दले सदूकीहरूलाई दिएको उनको प्रतिक्रियाको दोस्रो भागलाई संकेत गर्छ। जब उहाँले सोध्नुहुन्छ, "अब मरेको बौरी उठ्ने बारेको कुरा, के तपाईंले मोशाको पुस्तकमा पढेको छैन...?" तिनीहरूले मोशाको पुस्तक पढेको छ भनेर येशूलाई थाहा थियो। उहाँले यस प्रश्नको प्रयोग हप्काउनलाई प्रयोग गर्नुहुन्छ किनभने परमेश्वरले मानिसहरूलाई मरेकोबाट बौरी उठाउनुहुन्छ भनेर तिनीहरूले बुझ्नु पर्ने थियो।</w:t>
      </w:r>
    </w:p>
    <w:p>
      <w:pPr/>
      <w:r>
        <w:rPr>
          <w:lang w:val="ne_NP" w:bidi="ne_NP"/>
        </w:rPr>
      </w:r>
      <w:r>
        <w:rPr>
          <w:lang w:val="ne_NP" w:bidi="ne_NP"/>
        </w:rPr>
        <w:t>तेस्रो सानो कथामा येशूले यहूदी मानिसहरूको लागि मोशाले लेखेको व्यवस्थाको पुस्तकको कथाको बारेमा कुरा गर्नुहुन्छ भनेर सम्झनु महत्त्वपूर्ण छ। येशूले अब्राहाम, इसहाक र याकूबको बारेमा कुरा गर्दा सबैले सुनेको यहूदी पुर्खाहरूको बारेमा उल्लेख गर्नुहुन्छ।</w:t>
      </w:r>
    </w:p>
    <w:p>
      <w:pPr/>
      <w:r>
        <w:rPr>
          <w:lang w:val="ne_NP" w:bidi="ne_NP"/>
        </w:rPr>
      </w:r>
      <w:r>
        <w:rPr>
          <w:lang w:val="ne_NP" w:bidi="ne_NP"/>
        </w:rPr>
        <w:t>येशूले सदूकीहरूलाई सिधै भन्दै यो शिक्षाको समाप्त गर्नुहुन्छ, "तिमीहरूले गम्भीर गल्ती गरेको 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१२:१८–२७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तीन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सदूकीहरू</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 xml:space="preserve"> एउटा मानिस</w:t>
      </w:r>
    </w:p>
    <w:p>
      <w:pPr>
        <w:pStyle w:val="ListBullet"/>
        <w:spacing w:line="240" w:lineRule="auto"/>
        <w:ind w:left="720"/>
      </w:pPr>
      <w:r>
        <w:rPr>
          <w:lang w:val="ne_NP" w:bidi="ne_NP"/>
        </w:rPr>
      </w:r>
      <w:r>
        <w:rPr>
          <w:lang w:val="ne_NP" w:bidi="ne_NP"/>
        </w:rPr>
        <w:t>त्यो मानिसको भाइ</w:t>
      </w:r>
    </w:p>
    <w:p>
      <w:pPr>
        <w:pStyle w:val="ListBullet"/>
        <w:spacing w:line="240" w:lineRule="auto"/>
        <w:ind w:left="720"/>
      </w:pPr>
      <w:r>
        <w:rPr>
          <w:lang w:val="ne_NP" w:bidi="ne_NP"/>
        </w:rPr>
      </w:r>
      <w:r>
        <w:rPr>
          <w:lang w:val="ne_NP" w:bidi="ne_NP"/>
        </w:rPr>
        <w:t>त्यो मानिसको पत्नी</w:t>
      </w:r>
    </w:p>
    <w:p>
      <w:pPr>
        <w:pStyle w:val="ListBullet"/>
        <w:spacing w:line="240" w:lineRule="auto"/>
        <w:ind w:left="720"/>
      </w:pPr>
      <w:r>
        <w:rPr>
          <w:lang w:val="ne_NP" w:bidi="ne_NP"/>
        </w:rPr>
      </w:r>
      <w:r>
        <w:rPr>
          <w:lang w:val="ne_NP" w:bidi="ne_NP"/>
        </w:rPr>
        <w:t>त्यो मानिसको अन्य भाइहरू</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मोशा</w:t>
      </w:r>
    </w:p>
    <w:p>
      <w:pPr>
        <w:pStyle w:val="ListBullet"/>
        <w:spacing w:line="240" w:lineRule="auto"/>
        <w:ind w:left="720"/>
      </w:pPr>
      <w:r>
        <w:rPr>
          <w:lang w:val="ne_NP" w:bidi="ne_NP"/>
        </w:rPr>
      </w:r>
      <w:r>
        <w:rPr>
          <w:lang w:val="ne_NP" w:bidi="ne_NP"/>
        </w:rPr>
        <w:t>अब्राहाम, इसहाक र याकूब</w:t>
      </w:r>
    </w:p>
    <w:p>
      <w:pPr>
        <w:pStyle w:val="ListBullet"/>
        <w:spacing w:line="240" w:lineRule="auto"/>
        <w:ind w:left="720"/>
      </w:pPr>
      <w:r>
        <w:rPr>
          <w:lang w:val="ne_NP" w:bidi="ne_NP"/>
        </w:rPr>
      </w:r>
      <w:r>
        <w:rPr>
          <w:lang w:val="ne_NP" w:bidi="ne_NP"/>
        </w:rPr>
        <w:t>परमेश्वर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येशूले मानिसहरूलाई मन्दिरको चोकमा सिकाउँदै गरेको अभिनय गर्नुहोस्। उहाँका चेलाहरू पनि त्यहाँ छन्। सदूकीहरूको समूह येशूकहाँ आउँछन्। तिनीहरू पुनरुत्थानको बारेमा तिनीहरूले विश्वास गरेको कुरा सही छ भनेर येशूलाई विश्वस्त पार्न चाहन्छन्। तिनीहरूले येशूलाई कथा सुनाउँछन्।</w:t>
      </w:r>
    </w:p>
    <w:p>
      <w:pPr/>
      <w:r>
        <w:rPr>
          <w:lang w:val="ne_NP" w:bidi="ne_NP"/>
        </w:rPr>
      </w:r>
      <w:r>
        <w:rPr>
          <w:lang w:val="ne_NP" w:bidi="ne_NP"/>
        </w:rPr>
        <w:t>सदूकीहरूले येशूलाई बताएको कथाको अभिनय गर्नुहोस्। महिलालाई विवाह गर्ने मानिस। तिनीहरूको बच्चाहरू छैनन्। त्यो मानिस मर्छ। उहाँको कान्छो भाइले महिलालाई विवाह गर्छन्। तिनीहरूको बच्चाहरू छैनन्। त्यो मानिस मर्छ। सबै सात भाइहरूलाई यस्तै हुन्छ, त्यसपछि महिला पनि मर्छिन। सदूकीहरूले येशूलाई सोधेको अभिनय गर्नुहोस्, "पुनरुत्थानमा, महिला कसको पत्नी हुन्छिन? उनको सबै सात भाइहरूसँग विवाह भएको थियो।"</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 व्यक्तिले यस्तो जवाफ दिन सक्छ, "तिनीहरूले धर्मशास्त्र बुझेनन् भनेर म दुखी छु" वा "रिसाउँछु। मानिसहरूको लागि धर्मशास्त्रको सही व्याख्या गर्नु भन्दा सदूकीहरू सही बन्नकालागि बढी चिन्ता गर्छन्" वा "मरेकोबाट पुनरुत्थानहुने कुरा वास्तविक हो भनेर म तिनीहरूलाई मोशाको व्यवस्थालाई उद्धृत गरेर बुझाउँछु"। सदूकीहरूको भूमिका खेल्ने व्यक्तिलाई सोध्नुहोस्, "तपाईं के महसुस गर्दै हुनुहुन्छ वा के सोचिरहनु भएको छ?" त्यो व्यक्तिले यस्तो जवाफ दिन वा "हामी सही छौं भनेर प्रमाणित गर्न सक्छौं भन्नेकुरामा गर्व गर्छौं!" वा "म येशूलाई मानिसहरूको अगाडि मूर्ख जस्तो बनाउन चाहन्छु।" नाटकलाई जारी राख्नुहोस्।</w:t>
      </w:r>
    </w:p>
    <w:p>
      <w:pPr/>
      <w:r>
        <w:rPr>
          <w:lang w:val="ne_NP" w:bidi="ne_NP"/>
        </w:rPr>
      </w:r>
      <w:r>
        <w:rPr>
          <w:lang w:val="ne_NP" w:bidi="ne_NP"/>
        </w:rPr>
        <w:t>सदूकीहरूप्रति येशूको प्रतिक्रियाको अभिनय गर्नुहोस्। पहिले येशूले भन्नुहुन्छ, "तपाईं गलत हुनुको कारण यही हो: तपाईंले धर्मशास्त्र बुझ्नुहुन्न, र परमेश्वर शक्तिशाली हुनुहुन्छ भनेर तपाईंले बुझ्नुहुन्न। जब तिनीहरू मरेकोबाट बौरी उठ्छन्, तिनीहरूको विवाह हुने छैन। तिनीहरू स्वर्गका स्वर्गदूतहरू जस्तै हुनेछन्।"</w:t>
      </w:r>
    </w:p>
    <w:p>
      <w:pPr/>
      <w:r>
        <w:rPr>
          <w:lang w:val="ne_NP" w:bidi="ne_NP"/>
        </w:rPr>
      </w:r>
      <w:r>
        <w:rPr>
          <w:lang w:val="ne_NP" w:bidi="ne_NP"/>
        </w:rPr>
        <w:t>नाटकलाई केहि छिन रोक्नुहोस। सदूकीहरूको भूमिका खेल्ने व्यक्तिलाई सोध्नुहोस्, "तपाईं के महसुस गर्दै हुनुहुन्छ वा के सोचिरहनु भएको छ?" त्यो व्यक्तिले यस्तो जवाफ दिन सक्छ, "यो कसरी सम्भव छ?" वा "म यसको कुनै पनि कुरामा विश्वास गर्दिन। तिनीहरू मरेकोबाट बौरी उठ्नेछन् भनेर म निश्चित रूपमा स्वर्गदूतहरूमा विश्वास गर्दिन" वा "छक्क परेको छु। उहाँले यस्तो अधिकारकासाथ हामी गलत छौं भन्नुभयो भन्नेकुरामा म विश्वासै गर्न सक्दिन।" नाटकलाई जारी राख्नुहोस्।</w:t>
      </w:r>
    </w:p>
    <w:p>
      <w:pPr/>
      <w:r>
        <w:rPr>
          <w:lang w:val="ne_NP" w:bidi="ne_NP"/>
        </w:rPr>
      </w:r>
      <w:r>
        <w:rPr>
          <w:lang w:val="ne_NP" w:bidi="ne_NP"/>
        </w:rPr>
        <w:t>येशूको अर्को प्रतिक्रियाको अभिनय गर्नुहोस्। येशूले भन्नुहुन्छ, "अब म तिमीलाई मरेकोबाट पुनरुत्थान भएको बारेमा बताउनेछु। के तिमीले मोशाको पुस्तकहरू पढेको छैन? के तपाईंलाई मोशा जलेको झाडीमा भएको खण्ड बारे थाहा छैन? परमेश्वरले मोशालाई भन्नुभयो, 'म अब्राहामको परमेश्वर र इसहाकको परमेश्वर र याकूबको परमेश्वर हुँ।' परमेश्वर जीवितहरूका परमेश्वर हुनुहुन्छ, मरेकाको होइन। तपाईं गम्भीर रुपमा गलत हुनुहुन्छ।"</w:t>
      </w:r>
    </w:p>
    <w:p>
      <w:pPr/>
      <w:r>
        <w:rPr>
          <w:lang w:val="ne_NP" w:bidi="ne_NP"/>
        </w:rPr>
      </w:r>
      <w:r>
        <w:rPr>
          <w:lang w:val="ne_NP" w:bidi="ne_NP"/>
        </w:rPr>
        <w:t>नाटकलाई केहि छिन रोक्नुहोस। सदूकीहरूको भूमिका खेल्ने व्यक्तिलाई सोध्नुहोस्, "तपाईं के महसुस गर्दै हुनुहुन्छ वा के सोचिरहनु भएको छ?" त्यो व्यक्तिले यस्तो जवाफ दिन सक्छ, "म अचम्मित छु। मैले मोशाको व्यवस्था पढेको छु। मलाई यो राम्रोसँग थाहा छ। मैले यसको बारेमा कहिल्यै यस्तो सोचेको छैन" वा "म धेरै अलमलमा परेको छु। येशूको कुरा अर्थपूर्ण छ। तर म बुझ्दिन!" वा "अब्राहाम, इसहाक र याकूब अझै कसरी जीवित हुन सक्छन्? तर परमेश्वरले उहाँ सधैं तिनीहरूसँग हुनुहुनेछ भनेर प्रतिज्ञा गर्नुभयो। यदि तिनीहरू मरेको छन् भने उहाँ कसरी तिनीहरूसँग हुन सक्नुहुन्छ?"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१२:१८–२७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केही </w:t>
      </w:r>
      <w:r>
        <w:rPr>
          <w:b/>
          <w:lang w:val="ne_NP" w:bidi="ne_NP"/>
        </w:rPr>
        <w:t>सदूकीहरू</w:t>
      </w:r>
      <w:r>
        <w:rPr>
          <w:lang w:val="ne_NP" w:bidi="ne_NP"/>
        </w:rPr>
        <w:t xml:space="preserve"> येशूकहाँ आए । हामीलाई सदूकीहरूको बारेमा धेरै थाहा छैन। सदूकीहरू मोशाको पुरानो नियमहरू मात्र आवश्यक व्यवस्थाहरू हुन् भनेर विश्वास गर्ने धार्मिक नेताहरू थिए। तिनीहरूले फरिसीहरूको पछिको मौखिक शिक्षाहरूमा विश्वास गरेनन्। त्यसैले, तिनीहरूले मरेको पुनरुत्थान हुने कुरामा विश्वास गरेनन्। तिनीहरूले स्वर्गदूतहरू वा आत्माहरूमा पनि विश्वास गरेनन्। सामान्यतया तिनीहरूले येशूको समयमा राजा हेरोद सहित अधिकारमाहुने राजनीतिक शक्तिहरूलाई समर्थन गर्थे।</w:t>
      </w:r>
    </w:p>
    <w:p>
      <w:pPr/>
      <w:r>
        <w:rPr>
          <w:lang w:val="ne_NP" w:bidi="ne_NP"/>
        </w:rPr>
      </w:r>
      <w:r>
        <w:rPr>
          <w:lang w:val="ne_NP" w:bidi="ne_NP"/>
        </w:rPr>
        <w:t xml:space="preserve">यहाँ रोक्नुहोस् र तपाईंले </w:t>
      </w:r>
      <w:r>
        <w:rPr>
          <w:b/>
          <w:lang w:val="ne_NP" w:bidi="ne_NP"/>
        </w:rPr>
        <w:t>सदूकीहर</w:t>
      </w:r>
      <w:r>
        <w:rPr>
          <w:lang w:val="ne_NP" w:bidi="ne_NP"/>
        </w:rPr>
        <w:t xml:space="preserve">ूको लागि कुन शब्द वा वाक्यांश प्रयोग गर्नुहुनेछ भनेर समूहमा छलफल गर्नुहोस्। थप जानकारीको लागि मुख्य शब्दावलीमा </w:t>
      </w:r>
      <w:r>
        <w:rPr>
          <w:lang w:val="ne_NP" w:bidi="ne_NP"/>
        </w:rPr>
        <w:t>सदूकीलाई</w:t>
      </w:r>
      <w:r>
        <w:rPr>
          <w:lang w:val="ne_NP" w:bidi="ne_NP"/>
        </w:rPr>
        <w:t xml:space="preserve"> हेर्नुहोस्। यदि तपाईंले यो शब्दलाई बाइबलको अर्को पुस्तकमा पहिले नै अनुवाद गरेको छ भने तपाईंले त्यहाँ प्रयोग गरेको शब्द नै प्रयोग गर्नुहोस्। अडियो रोक्‍नुहोस्। </w:t>
      </w:r>
    </w:p>
    <w:p>
      <w:pPr/>
      <w:r>
        <w:rPr>
          <w:lang w:val="ne_NP" w:bidi="ne_NP"/>
        </w:rPr>
      </w:r>
      <w:r>
        <w:rPr>
          <w:lang w:val="ne_NP" w:bidi="ne_NP"/>
        </w:rPr>
        <w:t xml:space="preserve">सदूकीहरूले येशूलाई "गुरू" भने। </w:t>
      </w:r>
      <w:r>
        <w:rPr>
          <w:b/>
          <w:lang w:val="ne_NP" w:bidi="ne_NP"/>
        </w:rPr>
        <w:t>शिक्षक</w:t>
      </w:r>
      <w:r>
        <w:rPr>
          <w:lang w:val="ne_NP" w:bidi="ne_NP"/>
        </w:rPr>
        <w:t xml:space="preserve"> भनेको यहूदीहरूले परमेश्वरको कुराहरू सिकाउने मानिसको लागि प्रयोग गर्ने विनम्र उपाधि हो। तपाईंले अघिल्लो खण्डहरूमा प्रयोग गरेको शब्द नै प्रयोग गर्नुहोस्। </w:t>
      </w:r>
      <w:r>
        <w:rPr>
          <w:lang w:val="ne_NP" w:bidi="ne_NP"/>
        </w:rPr>
        <w:t>शिक्षकको</w:t>
      </w:r>
      <w:r>
        <w:rPr>
          <w:lang w:val="ne_NP" w:bidi="ne_NP"/>
        </w:rPr>
        <w:t xml:space="preserve"> बारेमा थप जानकारीको लागि मुख्य शब्दावली हेर्नुहोस्।</w:t>
      </w:r>
    </w:p>
    <w:p>
      <w:pPr/>
      <w:r>
        <w:rPr>
          <w:lang w:val="ne_NP" w:bidi="ne_NP"/>
        </w:rPr>
      </w:r>
      <w:r>
        <w:rPr>
          <w:lang w:val="ne_NP" w:bidi="ne_NP"/>
        </w:rPr>
        <w:t xml:space="preserve">सदूकीहरूले </w:t>
      </w:r>
      <w:r>
        <w:rPr>
          <w:b/>
          <w:lang w:val="ne_NP" w:bidi="ne_NP"/>
        </w:rPr>
        <w:t>मोशाले</w:t>
      </w:r>
      <w:r>
        <w:rPr>
          <w:lang w:val="ne_NP" w:bidi="ne_NP"/>
        </w:rPr>
        <w:t xml:space="preserve"> तिनीहरूलाई </w:t>
      </w:r>
      <w:r>
        <w:rPr>
          <w:b/>
          <w:lang w:val="ne_NP" w:bidi="ne_NP"/>
        </w:rPr>
        <w:t>व्यवस्था</w:t>
      </w:r>
      <w:r>
        <w:rPr>
          <w:lang w:val="ne_NP" w:bidi="ne_NP"/>
        </w:rPr>
        <w:t xml:space="preserve"> दिएको भने। बाइबलको पहिलो पाँच पुस्तकहरूलाई प्राय: मोशाको व्यवस्था भनिन्छ किनभने उहाँले ति यहूदी मानिसहरूको लागि लेख्नुभयो। यी परमेश्वरले मोशालाई येशूभन्दा धेरै वर्ष अघि आफ्ना मानिसहरूलाई दिएको व्यवस्थाहरू हुन्। यहूदी मानिसहरूले यी नियमहरू पालन गरे।</w:t>
      </w:r>
    </w:p>
    <w:p>
      <w:pPr/>
      <w:r>
        <w:rPr>
          <w:lang w:val="ne_NP" w:bidi="ne_NP"/>
        </w:rPr>
      </w:r>
      <w:r>
        <w:rPr>
          <w:lang w:val="ne_NP" w:bidi="ne_NP"/>
        </w:rPr>
        <w:t xml:space="preserve">यहाँ रोक्नुहोस् र तपाईंले </w:t>
      </w:r>
      <w:r>
        <w:rPr>
          <w:b/>
          <w:lang w:val="ne_NP" w:bidi="ne_NP"/>
        </w:rPr>
        <w:t>मोशाको व्यवस्थाको</w:t>
      </w:r>
      <w:r>
        <w:rPr>
          <w:lang w:val="ne_NP" w:bidi="ne_NP"/>
        </w:rPr>
        <w:t xml:space="preserve"> लागि कुन शब्द वा वाक्यांश प्रयोग गर्नुहुनेछ भनेर समूहमा छलफल गर्नुहोस्। थप जानकारीको लागि मुख्य शब्दावलीमा </w:t>
      </w:r>
      <w:r>
        <w:rPr>
          <w:lang w:val="ne_NP" w:bidi="ne_NP"/>
        </w:rPr>
        <w:t>मोशाको व्यवस्था</w:t>
      </w:r>
      <w:r>
        <w:rPr>
          <w:lang w:val="ne_NP" w:bidi="ne_NP"/>
        </w:rPr>
        <w:t xml:space="preserve"> हेर्नुहोस्। यदि तपाईंले यो शब्दलाई बाइबलको अर्को पुस्तकमा पहिले नै अनुवाद गरेको छ भने तपाईंले त्यहाँ प्रयोग गरेको शब्द नै प्रयोग गर्नुहोस्। अडियो रोक्‍नुहोस्। </w:t>
      </w:r>
    </w:p>
    <w:p>
      <w:pPr/>
      <w:r>
        <w:rPr>
          <w:lang w:val="ne_NP" w:bidi="ne_NP"/>
        </w:rPr>
      </w:r>
      <w:r>
        <w:rPr>
          <w:lang w:val="ne_NP" w:bidi="ne_NP"/>
        </w:rPr>
        <w:t xml:space="preserve">पुनरुत्थान हुने महिला कसको </w:t>
      </w:r>
      <w:r>
        <w:rPr>
          <w:b/>
          <w:lang w:val="ne_NP" w:bidi="ne_NP"/>
        </w:rPr>
        <w:t>पुनरुत्थान</w:t>
      </w:r>
      <w:r>
        <w:rPr>
          <w:lang w:val="ne_NP" w:bidi="ne_NP"/>
        </w:rPr>
        <w:t xml:space="preserve"> भएको अर्थ मानिसहरू फेरि मरेकोबाट बौरी उठ्नेछन्। यो पुनरुत्थानले परमेश्वरले मरेको सबै मानिसहरूलाई फेरि जीवित पार्ने समयलाई जनाउँछ।</w:t>
      </w:r>
    </w:p>
    <w:p>
      <w:pPr/>
      <w:r>
        <w:rPr>
          <w:lang w:val="ne_NP" w:bidi="ne_NP"/>
        </w:rPr>
      </w:r>
      <w:r>
        <w:rPr>
          <w:lang w:val="ne_NP" w:bidi="ne_NP"/>
        </w:rPr>
        <w:t xml:space="preserve">यहाँ रोक्नुहोस् र तपाईंले </w:t>
      </w:r>
      <w:r>
        <w:rPr>
          <w:b/>
          <w:lang w:val="ne_NP" w:bidi="ne_NP"/>
        </w:rPr>
        <w:t>पुनरुत्थान</w:t>
      </w:r>
      <w:r>
        <w:rPr>
          <w:lang w:val="ne_NP" w:bidi="ne_NP"/>
        </w:rPr>
        <w:t xml:space="preserve"> हुने लागि कुन शब्द वा वाक्यांश प्रयोग गर्नुहुनेछ भनेर समूहमा छलफल गर्नुहोस्। थप जानकारीको लागि मुख्य शब्दावलीमा </w:t>
      </w:r>
      <w:r>
        <w:rPr>
          <w:lang w:val="ne_NP" w:bidi="ne_NP"/>
        </w:rPr>
        <w:t>पुनरुत्थान</w:t>
      </w:r>
      <w:r>
        <w:rPr>
          <w:lang w:val="ne_NP" w:bidi="ne_NP"/>
        </w:rPr>
        <w:t xml:space="preserve"> हेर्नुहोस्। यदि तपाईंले यो शब्दलाई बाइबलको अर्को पुस्तकमा पहिले नै अनुवाद गरेको छ भने तपाईंले त्यहाँ प्रयोग गरेको शब्द नै प्रयोग गर्नुहोस्। अडियो रोक्‍नुहोस्। </w:t>
      </w:r>
    </w:p>
    <w:p>
      <w:pPr/>
      <w:r>
        <w:rPr>
          <w:lang w:val="ne_NP" w:bidi="ne_NP"/>
        </w:rPr>
      </w:r>
      <w:r>
        <w:rPr>
          <w:lang w:val="ne_NP" w:bidi="ne_NP"/>
        </w:rPr>
        <w:t xml:space="preserve">येशूले सदूकीहरूलाई तिनीहरूले धर्मशास्त्र बुझेनन् भनेर भन्नुहुन्छ। तपाईंले अघिल्लो खण्डहरूमा </w:t>
      </w:r>
      <w:r>
        <w:rPr>
          <w:b/>
          <w:lang w:val="ne_NP" w:bidi="ne_NP"/>
        </w:rPr>
        <w:t>धर्मशास्त्रको</w:t>
      </w:r>
      <w:r>
        <w:rPr>
          <w:lang w:val="ne_NP" w:bidi="ne_NP"/>
        </w:rPr>
        <w:t xml:space="preserve"> लागि प्रयोग गरेको शब्द नै प्रयोग गर्नुहोस्। </w:t>
      </w:r>
      <w:r>
        <w:rPr>
          <w:lang w:val="ne_NP" w:bidi="ne_NP"/>
        </w:rPr>
        <w:t>धर्मशास्त्रको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मानिसहरू "विवाहित हुने छैन वा विवाह गराइदिने छैन" जसको अर्थ मरेकोबाट बौरी उठे पछि एक अर्कासँग विवाह गर्ने छैन। तिनीहरू </w:t>
      </w:r>
      <w:r>
        <w:rPr>
          <w:b/>
          <w:lang w:val="ne_NP" w:bidi="ne_NP"/>
        </w:rPr>
        <w:t>स्वर्गका</w:t>
      </w:r>
      <w:r>
        <w:rPr>
          <w:lang w:val="ne_NP" w:bidi="ne_NP"/>
        </w:rPr>
        <w:t xml:space="preserve"> </w:t>
      </w:r>
      <w:r>
        <w:rPr>
          <w:b/>
          <w:lang w:val="ne_NP" w:bidi="ne_NP"/>
        </w:rPr>
        <w:t>स्वर्गदूतहरू</w:t>
      </w:r>
      <w:r>
        <w:rPr>
          <w:lang w:val="ne_NP" w:bidi="ne_NP"/>
        </w:rPr>
        <w:t xml:space="preserve"> जस्तै हुनेछन्। यहाँ स्वर्गले परमेश्वर बसोबास गर्ने ठाउँलाई जनाउँछ। तपाईंले पहिले स्वर्गदूतहरू र स्वर्गको लागि प्रयोग गरेको शब्द नै प्रयोग गर्नुहोस्। </w:t>
      </w:r>
      <w:r>
        <w:rPr>
          <w:lang w:val="ne_NP" w:bidi="ne_NP"/>
        </w:rPr>
        <w:t>स्वर्गदूतहरू</w:t>
      </w:r>
      <w:r>
        <w:rPr>
          <w:lang w:val="ne_NP" w:bidi="ne_NP"/>
        </w:rPr>
        <w:t xml:space="preserve"> र </w:t>
      </w:r>
      <w:r>
        <w:rPr>
          <w:lang w:val="ne_NP" w:bidi="ne_NP"/>
        </w:rPr>
        <w:t>स्वर्गको</w:t>
      </w:r>
      <w:r>
        <w:rPr>
          <w:lang w:val="ne_NP" w:bidi="ne_NP"/>
        </w:rPr>
        <w:t xml:space="preserve"> बारेमा थप जानकारीको लागि मुख्य शब्दावली हेर्नुहोस्।</w:t>
      </w:r>
    </w:p>
    <w:p>
      <w:pPr/>
      <w:r>
        <w:rPr>
          <w:lang w:val="ne_NP" w:bidi="ne_NP"/>
        </w:rPr>
      </w:r>
      <w:r>
        <w:rPr>
          <w:lang w:val="ne_NP" w:bidi="ne_NP"/>
        </w:rPr>
        <w:t>त्यसपछि येशूले सदूकीहरूलाई भन्नुहुन्छ, "उहाँ मरेकाहरूको होइन, जीवितहरूका परमेश्वर हुनुहुन्छ।" येशूले "परमेश्वर यी मरेको व्यक्तिहरूको परमेश्वर हुनुहुन्छ: तिनीहरू वास्तवमा मरेको छैनन्, तिनीहरू जीवित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12:28–34</w:t>
      </w:r>
      <w:r>
        <w:rPr>
          <w:lang w:val="ne_NP" w:bidi="ne_NP"/>
        </w:rPr>
      </w:r>
    </w:p>
    <w:p>
      <w:pPr>
        <w:pStyle w:val="Heading3"/>
      </w:pPr>
      <w:r>
        <w:rPr>
          <w:lang w:val="ne_NP" w:bidi="ne_NP"/>
        </w:rPr>
        <w:t>Step 1</w:t>
      </w:r>
    </w:p>
    <w:p>
      <w:pPr/>
      <w:r>
        <w:rPr>
          <w:lang w:val="ne_NP" w:bidi="ne_NP"/>
        </w:rPr>
      </w:r>
      <w:r>
        <w:rPr>
          <w:lang w:val="ne_NP" w:bidi="ne_NP"/>
        </w:rPr>
        <w:t>यस चरणमा, मर्कूस १२:२८–३४ सुन्नुहोस् र यसलाई आफ्नो हृदयमा राख्नुहोस्।</w:t>
      </w:r>
    </w:p>
    <w:p>
      <w:pPr/>
      <w:r>
        <w:rPr>
          <w:lang w:val="ne_NP" w:bidi="ne_NP"/>
        </w:rPr>
      </w:r>
      <w:r>
        <w:rPr>
          <w:lang w:val="ne_NP" w:bidi="ne_NP"/>
        </w:rPr>
        <w:t>सम्भव भएमा तीन फरक अनुवादहरूमा मर्कूस १२:२८–३४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१२:२८–३४ को श्रव्य संस्करण सुन्‍नुहोस्।</w:t>
      </w:r>
    </w:p>
    <w:p>
      <w:pPr/>
      <w:r>
        <w:rPr>
          <w:lang w:val="ne_NP" w:bidi="ne_NP"/>
        </w:rPr>
      </w:r>
      <w:r>
        <w:rPr>
          <w:lang w:val="ne_NP" w:bidi="ne_NP"/>
        </w:rPr>
        <w:t>धार्मिक व्यवस्थाको एक शिक्षकले येशू र अन्य धार्मिक नेताहरू बीचको मन्दिरको चोकमा भएको सबै बादबिबादहरू र बहसहरू सुनिरहेका थिए। यो व्यवस्थाको शिक्षक सदूकी थियो कि फरिसी भनेर हामीलाई थाहा छैन। उसलाई येशूले भन्नुभएको कुराहरू मन परे। उसले येशूलाई सोध्यो, "कुन आज्ञा वा व्यवस्था पहिलो वा सबैभन्दा महत्त्वपूर्ण आज्ञा हो?" आज्ञाहरूले परमेश्वरले आफ्ना मानिसहरूलाई दिएको सबै व्यवस्थाहरूलाई जनाउँछ। ती दिनहरूमा धार्मिक नेताहरूले प्रत्येक व्यवस्थाको बारेमा कुरा गर्थे। तिनीहरूलाई सबैभन्दा महत्त्वपूर्ण र कम्तिमा महत्त्वपूर्ण नियमहरू कुन हो भनेर जान्न मन गरे।</w:t>
      </w:r>
    </w:p>
    <w:p>
      <w:pPr/>
      <w:r>
        <w:rPr>
          <w:lang w:val="ne_NP" w:bidi="ne_NP"/>
        </w:rPr>
      </w:r>
      <w:r>
        <w:rPr>
          <w:lang w:val="ne_NP" w:bidi="ne_NP"/>
        </w:rPr>
        <w:t>कहिलेकाँही व्यवस्थाको शिक्षकलाई शास्त्री वा व्यवस्था लेख्ने मानिसहरूको रूपमा अनुवाद गरिन्छ: तिनीहरू पवित्र धर्मशास्त्रको व्यवस्थाको व्याख्या गर्ने विद्वान र विज्ञहरू थिए। यी व्याख्याहरू लेखिएका थिएनन्, तर कण्ठ गरेको हुन्थ्यो वा शिक्षकहरूले मौखिक रूपमा सिकाउथे। शिक्षकको प्रश्न वास्तवमा व्यवस्थाको जग सम्बन्धी हो भनेर येशूले बुझ्नुभयो। येशूले त्यो समयको अन्य धार्मिक नेताहरूले जस्तै एक कथनमा सबै व्यवस्थाको सारांश दिनुहुन्छ।</w:t>
      </w:r>
    </w:p>
    <w:p>
      <w:pPr/>
      <w:r>
        <w:rPr>
          <w:lang w:val="ne_NP" w:bidi="ne_NP"/>
        </w:rPr>
      </w:r>
      <w:r>
        <w:rPr>
          <w:lang w:val="ne_NP" w:bidi="ne_NP"/>
        </w:rPr>
        <w:t xml:space="preserve">यहाँ रोक्नुहोस् र समूहमा यो प्रश्नको छलफल गर्नुहोस्: के तपाईंको संस्कृतिमा धार्मिक नियमहरू छन्? के केही नियमहरू अरू भन्दा बढी महत्त्वपूर्ण मानिन्छ? उदाहरणहरू दिनुहोस्। अडियो रोक्‍नुहोस्। </w:t>
      </w:r>
    </w:p>
    <w:p>
      <w:pPr/>
      <w:r>
        <w:rPr>
          <w:lang w:val="ne_NP" w:bidi="ne_NP"/>
        </w:rPr>
      </w:r>
      <w:r>
        <w:rPr>
          <w:lang w:val="ne_NP" w:bidi="ne_NP"/>
        </w:rPr>
        <w:t>फेरि, अघिल्लो खण्डहरूमा जस्तै, येशूले स्पष्ट रूपमा अधिकारसाथ वा कार्य गर्ने अधिकारकासाथ शिक्षा बताउनु हुन्छ। येशूले शमालाई उल्लेख गरेर आफ्नो जवाफ सुरु गर्नुहुन्छ। शेमा यहूदी मानिसहरूलाई आफ्नो सम्पूर्ण जीवनमा परमेश्वरलाई पछ्याउनआह्वान थियो। येशू मन्दिरमा धार्मिक नेताहरूसँग कुरा गर्नुहुन्थ्यो, र धार्मिक नियमहरूको कुनै पनि कथन यस कथनबाट सुरु हुने थियो। "ओ इस्राएल सुन्नुहोस्! प्रभु हाम्रो परमेश्वर एक र एक मात्र प्रभु हुनुहुन्छ।" इस्राएलले यहूदी मानिसहरूलाई जनाउँछ। परमेश्वरलाई प्रभु भनेर बोलाएर, येशूले परमेश्वर आफै र उहाँको व्यक्तिगत नाम यहोवालाई जनाउँदै हुनुहुन्छ। शेमा यहूदी प्रार्थनाहरूको जग थियो र प्रत्येक बिहान र साँझ प्रार्थना गरिन्थ्यो। शेमाले परमेश्वरले उहाँ सधैं तिनीहरूसँग हुनुहुनेछ र तिनीहरूलाई प्रेम गर्नुहुनेछ भनेर प्रतिज्ञा गरेको कुरा मानिसहरूलाई सम्झाए। त्यसैले, यहूदी मानिसहरूले परमेश्वरको नियमहरू पालन गरे किनभने तिनीहरूले परमेश्वरलाई प्रेम गरे।</w:t>
      </w:r>
    </w:p>
    <w:p>
      <w:pPr/>
      <w:r>
        <w:rPr>
          <w:lang w:val="ne_NP" w:bidi="ne_NP"/>
        </w:rPr>
      </w:r>
      <w:r>
        <w:rPr>
          <w:lang w:val="ne_NP" w:bidi="ne_NP"/>
        </w:rPr>
        <w:t>त्यसपछि येशूले परमेश्वरप्रतिको यो प्रेमको व्याख्या गर्नुभयो। उहाँले भन्नुभयो, "तिमीले प्रभु आफ्नो परमेश्वरलाई आफ्नो सम्पूर्ण हृदय, आफ्नो सम्पूर्ण प्राण, आफ्नो सबै मन र आफ्नो सबै शक्तिले प्रेम गर्नुपर्छ।" यसको अर्थ परमेश्वरलाई आफ्नो सम्पूर्ण अस्तित्वले प्रेम गर्नु - तपाईंसँग भएको सबै कुरा र आफूमा भएको सबै कुराले उहाँलाई प्रेम गर्नु।</w:t>
      </w:r>
    </w:p>
    <w:p>
      <w:pPr/>
      <w:r>
        <w:rPr>
          <w:lang w:val="ne_NP" w:bidi="ne_NP"/>
        </w:rPr>
      </w:r>
      <w:r>
        <w:rPr>
          <w:lang w:val="ne_NP" w:bidi="ne_NP"/>
        </w:rPr>
        <w:t xml:space="preserve">यहाँ रोक्नुहोस् र समूहमा यो प्रश्नको छलफल गर्नुहोस्: के तपाईं मानिसहरूले यस प्रकारले परमेश्वरलाई प्रेम गर्दा के गर्छन् भन्ने उदाहरणहरू दिन सक्नुहुन्छ? अडियो रोक्‍नुहोस्। </w:t>
      </w:r>
    </w:p>
    <w:p>
      <w:pPr/>
      <w:r>
        <w:rPr>
          <w:lang w:val="ne_NP" w:bidi="ne_NP"/>
        </w:rPr>
      </w:r>
      <w:r>
        <w:rPr>
          <w:lang w:val="ne_NP" w:bidi="ne_NP"/>
        </w:rPr>
        <w:t>त्यसपछि येशूले तुरुन्तै दोस्रो सबैभन्दा महत्त्वपूर्ण आज्ञा वा व्यवस्था दिनुहुन्छ, किनभने कसैले पनि यी दुई आज्ञाहरू अलग गर्न सक्दैन। यदि कसैले परमेश्वरलाई उहाँको सम्पूर्ण हृदयले प्रेम गर्छ भने उसको वरिपरि भएका मानिसहरूमा प्रेम प्रवाह हुनेछ। त्यसपछि उसले आफूलाई प्रेम गरेको जस्तै आफ्नो छिमेकीलाई प्रेम गर्नेछ। यहूदी मानिसहरूले तिनीहरूको "छिमेकी" को अर्थ अन्य यहूदी मानिसहरू हो भनेर विश्वास गर्थे। तापनि, येशूले तिनीहरूले भेटेको जो पनि छिमेकी हो भनेर भन्नुभयो। यो नयाँ शिक्षा हो - यस समयमा अन्य धेरै धार्मिक नेताहरूले अरूलाई यस प्रकारले प्रेम गर्न सिकाउँदैनथे।</w:t>
      </w:r>
    </w:p>
    <w:p>
      <w:pPr/>
      <w:r>
        <w:rPr>
          <w:lang w:val="ne_NP" w:bidi="ne_NP"/>
        </w:rPr>
      </w:r>
      <w:r>
        <w:rPr>
          <w:lang w:val="ne_NP" w:bidi="ne_NP"/>
        </w:rPr>
        <w:t xml:space="preserve">यहाँ रोक्नुहोस् र समूहमा यो प्रश्नको छलफल गर्नुहोस्: के तपाईं मानिसहरूले आफ्नो छिमेकीलाई आफूलाई जस्तै प्रेम गर्दा के गर्छन् भन्ने उदाहरणहरू दिन सक्नुहुन्छ? अडियो रोक्‍नुहोस्। </w:t>
      </w:r>
    </w:p>
    <w:p>
      <w:pPr/>
      <w:r>
        <w:rPr>
          <w:lang w:val="ne_NP" w:bidi="ne_NP"/>
        </w:rPr>
      </w:r>
      <w:r>
        <w:rPr>
          <w:lang w:val="ne_NP" w:bidi="ne_NP"/>
        </w:rPr>
        <w:t>व्यवस्थाको शिक्षकले अचम्मको प्रतिक्रिया दिए। व्यवस्थाको शिक्षकले येशूले छोटो रूपमा भन्नुभएको कुरालाई दोहोर्याउँछन्। उसले भन्छ, परमेश्वर एक हुनुहुन्छ र उहाँ बाहेक अन्य कुनै छैन। यसको अर्थ येशूले भन्नुभएको कुरा नै हो। यसको अर्थ परमेश्वर आफू जस्तै एक मात्र हुनुहुन्छ। परमेश्वरको रूपमा आराधना गर्न योग्य अरू कोही छैन। सामान्यतया, व्यवस्थाका शिक्षकहरूले बलिदान चढाउने, व्यवस्था पालन गर्ने, र मानिसहरूलाई प्रेम गर्ने सबै समान रूपमा महत्त्वपूर्ण छन् भनेर विश्वास गर्थे। तापनि, यो शिक्षक येशूसँग सहमत भए। त्यसपछि उसले यो व्यवस्था पशुहरूको बलिदान वा परमेश्वरलाई अन्य कुराहरू दिनु भन्दा बढी महत्त्वपूर्ण छ भनेर भने। यो शिक्षकले अरूप्रतिको प्रेम बलिदानहरू भन्दा बढी महत्त्वपूर्ण छ भनेर विश्वास गरेको जस्तो देखिन्थ्यो।</w:t>
      </w:r>
    </w:p>
    <w:p>
      <w:pPr/>
      <w:r>
        <w:rPr>
          <w:lang w:val="ne_NP" w:bidi="ne_NP"/>
        </w:rPr>
      </w:r>
      <w:r>
        <w:rPr>
          <w:lang w:val="ne_NP" w:bidi="ne_NP"/>
        </w:rPr>
        <w:t>व्यवस्थाको शिक्षकले बुद्धिमानी पूर्वक जवाफ दिएको येशूले याद गर्नुभयो। उहाँले भन्नुभयो, "तपाईं परमेश्वरको राज्यबाट टाढा हुनुहुन्न।" परमेश्वरको राज्य ठाउँ होइन भनेर सम्झनुहोस्। परमेश्वरको राज्य परमेश्वरसँगको सम्बन्ध हो। हामी परमेश्वरलाई हाम्रो राजा हुन र हामी माथि शासन गर्न अनुमति दिन्छौ। हामी उहाँलाई पछ्याउँछौं। परमेश्वरले प्रेम र सुरक्षाले हामी माथि शासन गर्नुहुन्छ। येशूले यो व्यवस्थाको शिक्षक आफ्नो जीवनमा परमेश्वरको शासन स्वीकार गर्न लगभग तयार थियो भनेर भन्नुभयो।</w:t>
      </w:r>
    </w:p>
    <w:p>
      <w:pPr/>
      <w:r>
        <w:rPr>
          <w:lang w:val="ne_NP" w:bidi="ne_NP"/>
        </w:rPr>
      </w:r>
      <w:r>
        <w:rPr>
          <w:lang w:val="ne_NP" w:bidi="ne_NP"/>
        </w:rPr>
        <w:t xml:space="preserve">यहाँ रोक्नुहोस् र समूहमा यो प्रश्नको छलफल गर्नुहोस्: तपाईंको मानिसहरूले परमेश्वरको राज्यको वाक्यांश कसरी बुझ्छन्? मानिसहरूले परमेश्वरको राज्यमा के गर्छन्? येशूले यो व्यवस्थाको शिक्षक परमेश्वरको राज्यको नजिक छ भनेर भन्नुभयो भनेर तपाईंलाई किन लाग्छ? अडियो रोक्‍नुहोस्। </w:t>
      </w:r>
    </w:p>
    <w:p>
      <w:pPr/>
      <w:r>
        <w:rPr>
          <w:lang w:val="ne_NP" w:bidi="ne_NP"/>
        </w:rPr>
      </w:r>
      <w:r>
        <w:rPr>
          <w:lang w:val="ne_NP" w:bidi="ne_NP"/>
        </w:rPr>
        <w:t>येशूले उहाँलाई प्रश्न सोध्ने सबै धार्मिक नेताहरूलाई बुद्धिमान र धेरै चतुर जवाफहरू दिनुभयो। यसको कारणले, सबैजना थप प्रश्नहरू सोध्न डराउँथे।</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१२:२८–३४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w:t>
      </w:r>
    </w:p>
    <w:p>
      <w:pPr/>
      <w:r>
        <w:rPr>
          <w:lang w:val="ne_NP" w:bidi="ne_NP"/>
        </w:rPr>
      </w:r>
      <w:r>
        <w:rPr>
          <w:lang w:val="ne_NP" w:bidi="ne_NP"/>
        </w:rPr>
        <w:t>यस खण्डमा एउटा दृश्य छ।</w:t>
      </w:r>
    </w:p>
    <w:p>
      <w:pPr/>
      <w:r>
        <w:rPr>
          <w:lang w:val="ne_NP" w:bidi="ne_NP"/>
        </w:rPr>
      </w:r>
      <w:r>
        <w:rPr>
          <w:b/>
          <w:lang w:val="ne_NP" w:bidi="ne_NP"/>
        </w:rPr>
        <w:t>पहिलो दृश्यमा:</w:t>
      </w:r>
      <w:r>
        <w:rPr>
          <w:lang w:val="ne_NP" w:bidi="ne_NP"/>
        </w:rPr>
        <w:t xml:space="preserve"> व्यवस्थाको शिक्षक वा शास्त्री येशूकहाँ मन्दिरको चोकमा आउँछन्। उसले येशूलाई सोध्छ, "कुन आज्ञा वा नियम सबैभन्दा महत्त्वपूर्ण नियम हो?" येशूले उसलाई जवाफ दिनुहुन्छ, "हामीले परमेश्वरलाई प्रेम गर्नुपर्छ, र त्यसपछि हाम्रो छिमेकीलाई वा हामीले भेट्ने सबैलाई प्रेम गर्नुपर्छ, जस्तै हामीले आफूलाई प्रेम गर्छौं।" व्यवस्थाको शिक्षक येशूसँग सहमत हुन्छन् र येशूले उहाँ परमेश्वरको राज्यको नजिक हुनुहुन्छ भनेर भन्नुहुन्छ। अरू कसैले येशूलाई प्रश्न सोध्दैन किनभने उहाँले धेरै बुद्धिमानी साथ जवाफ दिनुहुन्छ।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(चेलाहरूले यस दृश्यमा केही गर्दैनन्, तर तिनीहरू सायद त्यहाँ मन्दिरको चोकमा छन्।)</w:t>
      </w:r>
    </w:p>
    <w:p>
      <w:pPr>
        <w:pStyle w:val="ListBullet"/>
        <w:spacing w:line="240" w:lineRule="auto"/>
        <w:ind w:left="720"/>
      </w:pPr>
      <w:r>
        <w:rPr>
          <w:lang w:val="ne_NP" w:bidi="ne_NP"/>
        </w:rPr>
      </w:r>
      <w:r>
        <w:rPr>
          <w:lang w:val="ne_NP" w:bidi="ne_NP"/>
        </w:rPr>
        <w:t>व्यवस्थाको शिक्षक वा शास्त्री</w:t>
      </w:r>
    </w:p>
    <w:p>
      <w:pPr>
        <w:pStyle w:val="ListBullet"/>
        <w:spacing w:line="240" w:lineRule="auto"/>
        <w:ind w:left="720"/>
      </w:pPr>
      <w:r>
        <w:rPr>
          <w:lang w:val="ne_NP" w:bidi="ne_NP"/>
        </w:rPr>
      </w:r>
      <w:r>
        <w:rPr>
          <w:lang w:val="ne_NP" w:bidi="ne_NP"/>
        </w:rPr>
        <w:t>इस्राएल</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छिमेकी</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येशूले धार्मिक नेताहरूलाई धेरै बुद्धिमानी पूर्वक जवाफ दिनुहुन्छ भनेर सम्झनु महत्त्वपूर्ण छ। येशू सायद मन्दिरको चोकमा हुनुहुन्छ। येशूले जवाफ दिनुहुँदा उहाँले शेमाबाट सुरु गर्नुहुन्छ। यो विशेष यहूदी प्रार्थना हो। यसलाई उच्चारण गर्नुले येशू राम्रो यहूदी हुनुहुन्छ र परमेश्वरलाई आदर गर्नुहुन्छ भनेर देखाउँछ। यहूदीहरूले यो दिनमा दुई पटक पाठ गर्थे। "ओ इस्राएल सुन्नुहोस्, प्रभु हाम्रो परमेश्वर एक र एक मात्र प्रभु हुनुहुन्छ।" त्यसपछि येशूले परमेश्वरलाई प्रेम गर्ने र आफ्नो छिमेकीलाई प्रेम गर्ने सम्बन्धमा दुई कथनहरूमा व्यवस्थाको सारांश दिनुहुन्छ।</w:t>
      </w:r>
    </w:p>
    <w:p>
      <w:pPr/>
      <w:r>
        <w:rPr>
          <w:lang w:val="ne_NP" w:bidi="ne_NP"/>
        </w:rPr>
      </w:r>
      <w:r>
        <w:rPr>
          <w:lang w:val="ne_NP" w:bidi="ne_NP"/>
        </w:rPr>
        <w:t>व्यवस्थाको शिक्षकले येशूले भन्नुभएको कुरा मन पराउँथे भनेर सम्झनु महत्त्वपूर्ण छ। परमेश्वरलाई प्रेम गर्ने र आफ्नो छिमेकीलाई प्रेम गर्ने यी नियमहरू होमबलिहरू र बलिदानहरू भन्दा पनि बढी महत्त्वपूर्ण छन् भनेर व्यवस्थाको शिक्षकले भन्छन्।</w:t>
      </w:r>
    </w:p>
    <w:p>
      <w:pPr/>
      <w:r>
        <w:rPr>
          <w:lang w:val="ne_NP" w:bidi="ne_NP"/>
        </w:rPr>
      </w:r>
      <w:r>
        <w:rPr>
          <w:lang w:val="ne_NP" w:bidi="ne_NP"/>
        </w:rPr>
        <w:t>येशू त्यो मानिसको प्रतिक्रियाबाट प्रभावित हुनुभयो भनेर सम्झनु महत्त्वपूर्ण छ। येशूले त्यो मानिसलाई परमेश्वरको राज्यको भाग कसरी हुन सक्छ भनेर बुझेको कुरा भन्नुभयो। उहाँ आफ्नो जीवनमा परमेश्वरलाई शासन गर्न दिन तयार हुनुहुन्थ्यो।</w:t>
      </w:r>
    </w:p>
    <w:p>
      <w:pPr/>
      <w:r>
        <w:rPr>
          <w:lang w:val="ne_NP" w:bidi="ne_NP"/>
        </w:rPr>
      </w:r>
      <w:r>
        <w:rPr>
          <w:lang w:val="ne_NP" w:bidi="ne_NP"/>
        </w:rPr>
        <w:t>येशूको प्रतिक्रियाहरू बुद्धिमानी थिए भनेर मानिसहरूले बुझेको कुरा सम्झनु महत्त्वपूर्ण छ। येशूको जवाफहरूले उहाँले अधिकार र बुद्धिसँग कुरा गर्नुभयो भनेर देखाउँछ। धार्मिक नेताहरू उहाँलाई थप प्रश्नहरू सोध्न डराउँथे, किनभने प्रत्येक पटक येशूले परमेश्वरको राज्यको कसरी काम गर्छ भनेर तिनीहरूले भन्दा बढी बुझेको कुरा येशूले देखाउँथे।</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१२:२८–३४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एउटा दृश्य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व्यवस्थाको शिक्षक वा शास्त्री</w:t>
      </w:r>
    </w:p>
    <w:p>
      <w:pPr>
        <w:pStyle w:val="ListBullet"/>
        <w:spacing w:line="240" w:lineRule="auto"/>
        <w:ind w:left="720"/>
      </w:pPr>
      <w:r>
        <w:rPr>
          <w:lang w:val="ne_NP" w:bidi="ne_NP"/>
        </w:rPr>
      </w:r>
      <w:r>
        <w:rPr>
          <w:lang w:val="ne_NP" w:bidi="ne_NP"/>
        </w:rPr>
        <w:t>इस्राएल</w:t>
      </w:r>
    </w:p>
    <w:p>
      <w:pPr>
        <w:pStyle w:val="ListBullet"/>
        <w:spacing w:line="240" w:lineRule="auto"/>
        <w:ind w:left="720"/>
      </w:pPr>
      <w:r>
        <w:rPr>
          <w:lang w:val="ne_NP" w:bidi="ne_NP"/>
        </w:rPr>
      </w:r>
      <w:r>
        <w:rPr>
          <w:lang w:val="ne_NP" w:bidi="ne_NP"/>
        </w:rPr>
        <w:t>परमेश्वर</w:t>
      </w:r>
    </w:p>
    <w:p>
      <w:pPr>
        <w:pStyle w:val="ListBullet"/>
        <w:spacing w:line="240" w:lineRule="auto"/>
        <w:ind w:left="720"/>
      </w:pPr>
      <w:r>
        <w:rPr>
          <w:lang w:val="ne_NP" w:bidi="ne_NP"/>
        </w:rPr>
      </w:r>
      <w:r>
        <w:rPr>
          <w:lang w:val="ne_NP" w:bidi="ne_NP"/>
        </w:rPr>
        <w:t>छिमेकी</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येशूले मन्दिरको चोकमा धार्मिक नेताहरूसँग कुरा गर्नुभएको अभिनय गर्नुहोस्। उहाँका चेलाहरू पनि त्यहाँ छन्। येशूले धार्मिक नेताहरूसँग कुरा गर्दा धार्मिक व्यवस्थाको एक शिक्षकले राम्रोसँग सुनिरहेका छन् र आफूले सुनेको कुरा मन पराउँछन्। अब उसले येशूसँग कुरा गर्छ र सोध्छ, "कुन आज्ञा सबैभन्दा महत्त्वपूर्ण छ?"</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 व्यक्तिले यस्तो जवाफ दिन सक्छ, "खुसी छु, किनभने उसको हृदय राम्रो छ र उसलाई साँचो बुद्धि चाहिन्छ भनेर म देख्न सक्छु।" वा, "राम्रो। सबैलाई मेरो बुबाको हृदयको बारेमा सत्य सिकाउने अर्को मौका।" वा, "उहाँले त्यो सोधेमा म खुसी छु।" व्यवस्थाको शिक्षकको भूमिका खेल्ने त्यो व्यक्तिले यस्तो जवाफ दिन सक्छ, "मलाई यो शिक्षक येशू मन पर्छ। उहाँले के सिकाउँदै हुनुहुन्छ भनेर म साँच्चै बुझ्न चाहन्छु।" वा, "येशूले कसरी जवाफ दिनुहुनेछ भनेर हेर्न म उत्सुक छु।" वा, "आशावादी। सायद येशू मसँग सहमत हुनुहुनेछ।" नाटकलाई जारी राख्नुहोस्।</w:t>
      </w:r>
    </w:p>
    <w:p>
      <w:pPr/>
      <w:r>
        <w:rPr>
          <w:lang w:val="ne_NP" w:bidi="ne_NP"/>
        </w:rPr>
      </w:r>
      <w:r>
        <w:rPr>
          <w:lang w:val="ne_NP" w:bidi="ne_NP"/>
        </w:rPr>
        <w:t>येशूले भन्नुभएको अभिनय गर्नुहोस्, "सबैभन्दा महत्त्वपूर्ण आज्ञा यो हो: ओ इस्राएल सुन्नुहोस्, प्रभु हाम्रो परमेश्वर एक र एक मात्र प्रभु हुनुहुन्छ। तपाईंले प्रभु आफ्नो परमेश्वरलाई आफ्नो सम्पूर्ण हृदय, आफ्नो सबै प्राण, आफ्नो सबै मन र आफ्नो सबै शक्तिले प्रेम गर्नुपर्छ। दोस्रो पनि उत्तिकै महत्त्वपूर्ण छ: आफूलाई जस्तै आफ्नो छिमेकीलाई प्रेम गर्नुहोस्। यी दुई सबैभन्दा महत्त्वपूर्ण आज्ञाहरू हुन्।"</w:t>
      </w:r>
    </w:p>
    <w:p>
      <w:pPr/>
      <w:r>
        <w:rPr>
          <w:lang w:val="ne_NP" w:bidi="ne_NP"/>
        </w:rPr>
      </w:r>
      <w:r>
        <w:rPr>
          <w:lang w:val="ne_NP" w:bidi="ne_NP"/>
        </w:rPr>
        <w:t>शिक्षकको प्रतिक्रियालाई अभिनय गर्नुहोस्: "त्यो राम्रो हो, गुरु! तपाईंले सत्य कुरा गरिरहनु भएको छ।" त्यसपछि शिक्षकले येशूले भन्नुभएको कुरा दोहोर्याउँछन्, "त्यहाँ एक परमेश्वर मात्र हुनुहुन्छ र अर्को कुनै छैन। र उहाँलाई मेरो सम्पूर्ण हृदय र मेरो सबै समझ वा दिमागले र मेरो सबै शक्तिले प्रेम गर्नु र आफूलाई जस्तै मेरो छिमेकीलाई प्रेम गर्नु महत्त्वपूर्ण छ भनेर मलाई थाहा छ।" त्यसपछि त्यो मानिसले भन्न थाल्छ, "व्यवस्थाले माग गरेको सबै होमबलिहरू र बलिदानहरू चढाउनु भन्दा यो बढी महत्त्वपूर्ण छ।"</w:t>
      </w:r>
    </w:p>
    <w:p>
      <w:pPr/>
      <w:r>
        <w:rPr>
          <w:lang w:val="ne_NP" w:bidi="ne_NP"/>
        </w:rPr>
      </w:r>
      <w:r>
        <w:rPr>
          <w:lang w:val="ne_NP" w:bidi="ne_NP"/>
        </w:rPr>
        <w:t>शिक्षकले परमेश्वरको राज्यको बारेमा धेरै बुझेको कुरा येशूले महसुस गरेको अभिनय गर्नुहोस्। उहाँले भन्नुभयो, "तपाईं परमेश्वरको राज्यबाट टाढा हुनुहुन्न।"</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त्यो व्यक्तिले यस्तो जवाफ दिन सक्छ, "यो मानिसले परमेश्वर र मानिसहरूलाई कसरी प्रेम गर्ने भनेर बुझेकोमा म धेरै खुसी छु" वा "यो मानिसले जस्तै मानिसहरूले मलाई खुसी पार्छन्" वा "परमेश्वरले मानिसहरूको लागि धर्मशास्त्रको साँचो व्याख्या गर्न उहाँलाई प्रयोग गर्नुहुनेछ भन्नेमा म निश्चित छु।" व्यवस्थाको शिक्षकको भूमिका खेल्ने त्यो व्यक्तिले यस्तो जवाफ दिन सक्छ, "यो मानिस साँच्चै परमेश्वरको हो" वा "मेरो हृदय प्रेमले भरिएको छ" वा "म प्रेमको परमेश्वरको सेवा गर्न चाहन्छु।" नाटकलाई जारी राख्नुहोस्।</w:t>
      </w:r>
    </w:p>
    <w:p>
      <w:pPr/>
      <w:r>
        <w:rPr>
          <w:lang w:val="ne_NP" w:bidi="ne_NP"/>
        </w:rPr>
      </w:r>
      <w:r>
        <w:rPr>
          <w:lang w:val="ne_NP" w:bidi="ne_NP"/>
        </w:rPr>
        <w:t>येशूले बुद्धिमानी पूर्वक जवाफ दिएको कारण अरू कसैले प्रश्न सोधेको छैन भन्ने अभिनय गर्नुहोस्।</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१२:२८–३४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येशूले अझै पनि मन्दिरको चोकमा धार्मिक नेताहरूसँग कुरा गर्दै हुनुहुन्थ्यो। </w:t>
      </w:r>
      <w:r>
        <w:rPr>
          <w:b/>
          <w:lang w:val="ne_NP" w:bidi="ne_NP"/>
        </w:rPr>
        <w:t>धार्मिक व्यवस्थाको शिक्षकले</w:t>
      </w:r>
      <w:r>
        <w:rPr>
          <w:lang w:val="ne_NP" w:bidi="ne_NP"/>
        </w:rPr>
        <w:t xml:space="preserve"> सुनिरहेका थिए र आफूले सुनेको कुरा मन पराउँथे। उसले येशूलाई सोधे, "कुन आज्ञा सबैभन्दा महत्त्वपूर्ण छ?" व्यवस्थाका शिक्षकहरू वा यी व्याख्याहरू लेखिएका थिएनन्, तर कण्ठ गरेको हुन्थ्यो वा शिक्षकहरूले मौखिक रूपमा सिकाउथे। तपाईंले अघिल्लो खण्डहरूमा </w:t>
      </w:r>
      <w:r>
        <w:rPr>
          <w:lang w:val="ne_NP" w:bidi="ne_NP"/>
        </w:rPr>
        <w:t>व्यवस्थाको शिक्षकको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महत्त्वपूर्ण यहूदी प्रार्थना र विश्वासलाई उल्लेख गरेर सुरु गर्नुभयो। उहाँले भन्नुभयो, "सुन्नुहोस्, ओ </w:t>
      </w:r>
      <w:r>
        <w:rPr>
          <w:b/>
          <w:lang w:val="ne_NP" w:bidi="ne_NP"/>
        </w:rPr>
        <w:t>इस्राएल</w:t>
      </w:r>
      <w:r>
        <w:rPr>
          <w:lang w:val="ne_NP" w:bidi="ne_NP"/>
        </w:rPr>
        <w:t xml:space="preserve">। प्रभु हाम्रो परमेश्वर, प्रभु एक हुनुहुन्छ।" बाइबलको धेरै संस्करणहरूले यसको सट्टामा उल्लेख गर्छन्, "प्रभु हाम्रो परमेश्वर एक मात्र परमेश्वर हुनुहुन्छ।" यसले एक मात्र परमेश्वर हुनुहुन्छ भनेर उल्लेख गरेको पनि हुन सक्छ। तर यो कथनले सायद यहूदी परमेश्वर-सृजनाकर्ता, अनन्त परमेश्वर हाम्रो प्रशंसाको योग्य एक मात्र परमेश्वर हुनुहुन्छ भन्ने तथ्यमा केन्द्रित छ। इस्राएलले यहूदी मानिसहरू वा याकूबको सबै सन्तानहरूलाई जनाउँछ। </w:t>
      </w:r>
      <w:r>
        <w:rPr>
          <w:b/>
          <w:lang w:val="ne_NP" w:bidi="ne_NP"/>
        </w:rPr>
        <w:t>प्रभुले</w:t>
      </w:r>
      <w:r>
        <w:rPr>
          <w:lang w:val="ne_NP" w:bidi="ne_NP"/>
        </w:rPr>
        <w:t xml:space="preserve"> परमेश्वर आफैलाई जनाउँनुहुन्छ र उहाँको व्यक्तिगत नाम यहोवालाई जनाउँछ। तपाईंले यसलाई अघिल्लो खण्डहरूमा अनुवाद गरेको तरिकाले इस्राएल र प्रभु जसको अर्थ परमेश्वर आफै हो, अनुवाद गर्नुहोस्। </w:t>
      </w:r>
      <w:r>
        <w:rPr>
          <w:lang w:val="ne_NP" w:bidi="ne_NP"/>
        </w:rPr>
        <w:t>इस्राएल</w:t>
      </w:r>
      <w:r>
        <w:rPr>
          <w:lang w:val="ne_NP" w:bidi="ne_NP"/>
        </w:rPr>
        <w:t xml:space="preserve"> र </w:t>
      </w:r>
      <w:r>
        <w:rPr>
          <w:lang w:val="ne_NP" w:bidi="ne_NP"/>
        </w:rPr>
        <w:t>प्रभुको</w:t>
      </w:r>
      <w:r>
        <w:rPr>
          <w:lang w:val="ne_NP" w:bidi="ne_NP"/>
        </w:rPr>
        <w:t xml:space="preserve"> बारेमा थप जानकारीको लागि मुख्य शब्दावली हेर्नुहोस्।</w:t>
      </w:r>
    </w:p>
    <w:p>
      <w:pPr/>
      <w:r>
        <w:rPr>
          <w:lang w:val="ne_NP" w:bidi="ne_NP"/>
        </w:rPr>
      </w:r>
      <w:r>
        <w:rPr>
          <w:lang w:val="ne_NP" w:bidi="ne_NP"/>
        </w:rPr>
        <w:t xml:space="preserve">त्यसपछि येशूले भन्नुहुन्छ, "तपाईंले प्रभु आफ्नो परमेश्वरलाई आफ्नो सम्पूर्ण हृदय, प्राण, मन र शक्तिले प्रेम गर्नुपर्छ। </w:t>
      </w:r>
      <w:r>
        <w:rPr>
          <w:b/>
          <w:lang w:val="ne_NP" w:bidi="ne_NP"/>
        </w:rPr>
        <w:t>हृदय</w:t>
      </w:r>
      <w:r>
        <w:rPr>
          <w:lang w:val="ne_NP" w:bidi="ne_NP"/>
        </w:rPr>
        <w:t xml:space="preserve"> भनेको व्यक्तिको भावनाहरू र निर्णयहरू हो। </w:t>
      </w:r>
      <w:r>
        <w:rPr>
          <w:b/>
          <w:lang w:val="ne_NP" w:bidi="ne_NP"/>
        </w:rPr>
        <w:t>प्राण</w:t>
      </w:r>
      <w:r>
        <w:rPr>
          <w:lang w:val="ne_NP" w:bidi="ne_NP"/>
        </w:rPr>
        <w:t xml:space="preserve"> व्यक्तिको आन्तरिक जीवन र सोच हो। </w:t>
      </w:r>
      <w:r>
        <w:rPr>
          <w:b/>
          <w:lang w:val="ne_NP" w:bidi="ne_NP"/>
        </w:rPr>
        <w:t>हृदय</w:t>
      </w:r>
      <w:r>
        <w:rPr>
          <w:lang w:val="ne_NP" w:bidi="ne_NP"/>
        </w:rPr>
        <w:t xml:space="preserve"> र </w:t>
      </w:r>
      <w:r>
        <w:rPr>
          <w:b/>
          <w:lang w:val="ne_NP" w:bidi="ne_NP"/>
        </w:rPr>
        <w:t>प्राणले</w:t>
      </w:r>
      <w:r>
        <w:rPr>
          <w:lang w:val="ne_NP" w:bidi="ne_NP"/>
        </w:rPr>
        <w:t xml:space="preserve"> एकसाथ कसैको आन्तरिक जीवनलाई जनाउँछ। </w:t>
      </w:r>
      <w:r>
        <w:rPr>
          <w:lang w:val="ne_NP" w:bidi="ne_NP"/>
        </w:rPr>
        <w:t>मन</w:t>
      </w:r>
      <w:r>
        <w:rPr>
          <w:lang w:val="ne_NP" w:bidi="ne_NP"/>
        </w:rPr>
        <w:t xml:space="preserve">ले कसैको सोच, समझ र बुद्धिलाई जनाउँछ। </w:t>
      </w:r>
      <w:r>
        <w:rPr>
          <w:lang w:val="ne_NP" w:bidi="ne_NP"/>
        </w:rPr>
        <w:t>शक्तिले</w:t>
      </w:r>
      <w:r>
        <w:rPr>
          <w:lang w:val="ne_NP" w:bidi="ne_NP"/>
        </w:rPr>
        <w:t xml:space="preserve"> कसैले केही गर्न सक्ने क्षमता वा तिनीहरूको शारीरिक शक्तिलाई जनाउँछ। यी शब्दहरू सबै व्यक्तिको व्यक्तित्व र क्षमताहरूको वर्णन गर्न एकसाथ काम गर्छन्। तपाईंले अघिल्लो खण्डहरूमा गरेको तरिकाले हृदय र प्राणलाई अनुवाद गर्नुहोस्। </w:t>
      </w:r>
      <w:r>
        <w:rPr>
          <w:lang w:val="ne_NP" w:bidi="ne_NP"/>
        </w:rPr>
        <w:t>हृदय</w:t>
      </w:r>
      <w:r>
        <w:rPr>
          <w:lang w:val="ne_NP" w:bidi="ne_NP"/>
        </w:rPr>
        <w:t xml:space="preserve"> र </w:t>
      </w:r>
      <w:r>
        <w:rPr>
          <w:lang w:val="ne_NP" w:bidi="ne_NP"/>
        </w:rPr>
        <w:t>प्राणको</w:t>
      </w:r>
      <w:r>
        <w:rPr>
          <w:lang w:val="ne_NP" w:bidi="ne_NP"/>
        </w:rPr>
        <w:t xml:space="preserve"> बारेमा थप जानकारीको लागि मुख्य शब्दावली हेर्नुहोस्।</w:t>
      </w:r>
    </w:p>
    <w:p>
      <w:pPr/>
      <w:r>
        <w:rPr>
          <w:lang w:val="ne_NP" w:bidi="ne_NP"/>
        </w:rPr>
      </w:r>
      <w:r>
        <w:rPr>
          <w:lang w:val="ne_NP" w:bidi="ne_NP"/>
        </w:rPr>
        <w:t xml:space="preserve">यहाँ रोक्नुहोस् र समूहमा छलफल गर्नुहोस्: तपाईंले प्रत्येक शब्द </w:t>
      </w:r>
      <w:r>
        <w:rPr>
          <w:b/>
          <w:lang w:val="ne_NP" w:bidi="ne_NP"/>
        </w:rPr>
        <w:t>हृदय</w:t>
      </w:r>
      <w:r>
        <w:rPr>
          <w:lang w:val="ne_NP" w:bidi="ne_NP"/>
        </w:rPr>
        <w:t xml:space="preserve">, </w:t>
      </w:r>
      <w:r>
        <w:rPr>
          <w:b/>
          <w:lang w:val="ne_NP" w:bidi="ne_NP"/>
        </w:rPr>
        <w:t>प्राण,</w:t>
      </w:r>
      <w:r>
        <w:rPr>
          <w:lang w:val="ne_NP" w:bidi="ne_NP"/>
        </w:rPr>
        <w:t xml:space="preserve"> </w:t>
      </w:r>
      <w:r>
        <w:rPr>
          <w:b/>
          <w:lang w:val="ne_NP" w:bidi="ne_NP"/>
        </w:rPr>
        <w:t>मन</w:t>
      </w:r>
      <w:r>
        <w:rPr>
          <w:lang w:val="ne_NP" w:bidi="ne_NP"/>
        </w:rPr>
        <w:t xml:space="preserve"> र </w:t>
      </w:r>
      <w:r>
        <w:rPr>
          <w:b/>
          <w:lang w:val="ne_NP" w:bidi="ne_NP"/>
        </w:rPr>
        <w:t>शक्तिलाई</w:t>
      </w:r>
      <w:r>
        <w:rPr>
          <w:lang w:val="ne_NP" w:bidi="ne_NP"/>
        </w:rPr>
        <w:t xml:space="preserve"> कसरी अनुवाद गर्नुहुनेछ? तपाईंले शब्द शब्दलाई अनुवाद गर्न सक्नुहुन्न, तर माथिको जस्तै समान अर्थ दिनेगरि गर्न सक्नुहुन्छ। अडियो रोक्‍नुहोस्। </w:t>
      </w:r>
    </w:p>
    <w:p>
      <w:pPr/>
      <w:r>
        <w:rPr>
          <w:lang w:val="ne_NP" w:bidi="ne_NP"/>
        </w:rPr>
      </w:r>
      <w:r>
        <w:rPr>
          <w:lang w:val="ne_NP" w:bidi="ne_NP"/>
        </w:rPr>
        <w:t xml:space="preserve">त्यसपछि येशूले भन्नुहुन्छ, "आफूलाई जस्तै आफ्नो </w:t>
      </w:r>
      <w:r>
        <w:rPr>
          <w:b/>
          <w:lang w:val="ne_NP" w:bidi="ne_NP"/>
        </w:rPr>
        <w:t>छिमेकीलाई</w:t>
      </w:r>
      <w:r>
        <w:rPr>
          <w:lang w:val="ne_NP" w:bidi="ne_NP"/>
        </w:rPr>
        <w:t xml:space="preserve"> प्रेम गर्नुहोस्।" "तपाईं" एक वचनमा भएतापनि, येशूको अर्थ यो व्यवस्थाको शिक्षकको लागि मात्र होइन, सबैको लागि आज्ञा हो।</w:t>
      </w:r>
    </w:p>
    <w:p>
      <w:pPr/>
      <w:r>
        <w:rPr>
          <w:lang w:val="ne_NP" w:bidi="ne_NP"/>
        </w:rPr>
      </w:r>
      <w:r>
        <w:rPr>
          <w:lang w:val="ne_NP" w:bidi="ne_NP"/>
        </w:rPr>
        <w:t xml:space="preserve">यहाँ रोक्नुहोस् र समूहमा छलफल गर्नुहोस्: तपाईंले छिमेकी शब्दलाई कसरी अनुवाद गर्नुहुनेछ? तपाईंले शब्दको वर्णन गर्नुपर्ने हुन सक्छ। यस सन्दर्भमा यसको अर्थ नजिकै बसोबास गर्ने व्यक्ति, एउटै सामाजिक समूहको व्यक्ति वा एउटै भाषा समूहको व्यक्ति हुन सक्छ। तर सम्झनुहोस्, येशूले सधैं मानिसहरूको फराकिलो समूहलाईबुझाउनु हुन्छ - उहाँको अर्थ तपाईंले भेट्ने जोकोही पनि हुन सक्छ। अडियो रोक्‍नुहोस्। </w:t>
      </w:r>
    </w:p>
    <w:p>
      <w:pPr/>
      <w:r>
        <w:rPr>
          <w:lang w:val="ne_NP" w:bidi="ne_NP"/>
        </w:rPr>
      </w:r>
      <w:r>
        <w:rPr>
          <w:lang w:val="ne_NP" w:bidi="ne_NP"/>
        </w:rPr>
        <w:t xml:space="preserve">व्यवस्थाको शिक्षकले भन्छन्, "ठिक भन्नुभयो" वा "तपाईं सही हुनुहुन्छ।" त्यो मानिस प्रभावित छ। उहाँले येशूलाई </w:t>
      </w:r>
      <w:r>
        <w:rPr>
          <w:b/>
          <w:lang w:val="ne_NP" w:bidi="ne_NP"/>
        </w:rPr>
        <w:t>गुरू</w:t>
      </w:r>
      <w:r>
        <w:rPr>
          <w:lang w:val="ne_NP" w:bidi="ne_NP"/>
        </w:rPr>
        <w:t xml:space="preserve"> भन्नुहुन्छ। तपाईंले यसलाई अघिल्लो खण्डहरूमा अनुवाद गरेको तरिकाले शिक्षकलाई अनुवाद गर्नुहोस्। </w:t>
      </w:r>
      <w:r>
        <w:rPr>
          <w:lang w:val="ne_NP" w:bidi="ne_NP"/>
        </w:rPr>
        <w:t>शिक्षकको</w:t>
      </w:r>
      <w:r>
        <w:rPr>
          <w:lang w:val="ne_NP" w:bidi="ne_NP"/>
        </w:rPr>
        <w:t xml:space="preserve"> बारेमा थप जानकारीको लागि मुख्य शब्दावली हेर्नुहोस्।</w:t>
      </w:r>
    </w:p>
    <w:p>
      <w:pPr/>
      <w:r>
        <w:rPr>
          <w:lang w:val="ne_NP" w:bidi="ne_NP"/>
        </w:rPr>
      </w:r>
      <w:r>
        <w:rPr>
          <w:lang w:val="ne_NP" w:bidi="ne_NP"/>
        </w:rPr>
        <w:t xml:space="preserve">यी आज्ञाहरू होमबलिहरू र बलिदानहरू भन्दा बढी महत्त्वपूर्ण छन् भनेर व्यवस्थाको शिक्षकले भन्छन्। मानिसहरूले पशुहरूलाई पूर्ण रूपमा जलाएर परमेश्वरलाई बलिदान दिँने </w:t>
      </w:r>
      <w:r>
        <w:rPr>
          <w:b/>
          <w:lang w:val="ne_NP" w:bidi="ne_NP"/>
        </w:rPr>
        <w:t>होमबलिहरू</w:t>
      </w:r>
      <w:r>
        <w:rPr>
          <w:lang w:val="ne_NP" w:bidi="ne_NP"/>
        </w:rPr>
        <w:t xml:space="preserve"> थिए। </w:t>
      </w:r>
      <w:r>
        <w:rPr>
          <w:b/>
          <w:lang w:val="ne_NP" w:bidi="ne_NP"/>
        </w:rPr>
        <w:t>बलिदानहरू</w:t>
      </w:r>
      <w:r>
        <w:rPr>
          <w:lang w:val="ne_NP" w:bidi="ne_NP"/>
        </w:rPr>
        <w:t xml:space="preserve"> मानिसहरूले परमेश्वरलाई धन्यवाद दिन, उहाँको प्रशंसा गर्न वा परमेश्वरलाई तिनीहरूलाई क्षमा गर्न अनुरोध गर्न दिने कुनै पनि कुरा हुन्। यी बलिदानहरू गहुँ, तेल वा मद्य हुन सक्छन्। परमेश्वरलाई आफ्नो व्यवस्थामा यी बलिदानहरू र भेटीहरू आवश्यक पर्थ्यो। तपाईंले अघिल्लो खण्डहरूमा गरेको तरिकाले बलिदानलाई अनुवाद गर्नुहोस्। </w:t>
      </w:r>
      <w:r>
        <w:rPr>
          <w:lang w:val="ne_NP" w:bidi="ne_NP"/>
        </w:rPr>
        <w:t>बलिदानको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त्यो मानिसलाई उहाँ परमेश्वरको राज्यबाट टाढा हुनुहुन्न भनेर भन्नुहुन्छ। </w:t>
      </w:r>
      <w:r>
        <w:rPr>
          <w:b/>
          <w:lang w:val="ne_NP" w:bidi="ne_NP"/>
        </w:rPr>
        <w:t>परमेश्वरको राज्य</w:t>
      </w:r>
      <w:r>
        <w:rPr>
          <w:lang w:val="ne_NP" w:bidi="ne_NP"/>
        </w:rPr>
        <w:t xml:space="preserve"> अवस्था वा सम्बन्ध हो, ठाउँ वा स्थान होइन। यसले परमेश्वरले आफ्ना मानिसहरूको हृदयमा शासन गर्ने कुरालाई जनाउँछ। तपाईंले अघिल्लो खण्डहरूमा गरेको तरिकाले परमेश्वरको राज्यलाई अनुवाद गर्नुहोस्। </w:t>
      </w:r>
      <w:r>
        <w:rPr>
          <w:lang w:val="ne_NP" w:bidi="ne_NP"/>
        </w:rPr>
        <w:t>परमेश्वरको राज्यको</w:t>
      </w:r>
      <w:r>
        <w:rPr>
          <w:lang w:val="ne_NP" w:bidi="ne_NP"/>
        </w:rPr>
        <w:t xml:space="preserve"> बारेमा थप जानकारीको लागि मुख्य शब्दावलीमा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12:35–37</w:t>
      </w:r>
      <w:r>
        <w:rPr>
          <w:lang w:val="ne_NP" w:bidi="ne_NP"/>
        </w:rPr>
      </w:r>
    </w:p>
    <w:p>
      <w:pPr>
        <w:pStyle w:val="Heading3"/>
      </w:pPr>
      <w:r>
        <w:rPr>
          <w:lang w:val="ne_NP" w:bidi="ne_NP"/>
        </w:rPr>
        <w:t>Step 1</w:t>
      </w:r>
    </w:p>
    <w:p>
      <w:pPr/>
      <w:r>
        <w:rPr>
          <w:lang w:val="ne_NP" w:bidi="ne_NP"/>
        </w:rPr>
      </w:r>
      <w:r>
        <w:rPr>
          <w:lang w:val="ne_NP" w:bidi="ne_NP"/>
        </w:rPr>
        <w:t>यस चरणमा, मर्कूस १२:३५–३७ सुन्नुहोस् र यसलाई आफ्नो हृदयमा राख्नुहोस्।</w:t>
      </w:r>
    </w:p>
    <w:p>
      <w:pPr/>
      <w:r>
        <w:rPr>
          <w:lang w:val="ne_NP" w:bidi="ne_NP"/>
        </w:rPr>
      </w:r>
      <w:r>
        <w:rPr>
          <w:lang w:val="ne_NP" w:bidi="ne_NP"/>
        </w:rPr>
        <w:t>सम्भव भएमा तीन फरक अनुवादहरूमा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१२:३५–३७ को श्रव्य संस्करण सुन्‍नुहोस्।</w:t>
      </w:r>
    </w:p>
    <w:p>
      <w:pPr/>
      <w:r>
        <w:rPr>
          <w:lang w:val="ne_NP" w:bidi="ne_NP"/>
        </w:rPr>
      </w:r>
      <w:r>
        <w:rPr>
          <w:lang w:val="ne_NP" w:bidi="ne_NP"/>
        </w:rPr>
        <w:t>येशूले मानिसहरूको भीडलाई मन्दिरको चोकमा सिकाउँदै गर्नुभयो। उहाँले एक अर्काको विरोधाभास भएको जस्तो देखिने दुई कठिन प्रश्नहरू सोध्नुभयो। तिनीहरू सत्य हुन सक्दैन जस्तो देखिए पनि उहाँ दुबै कथनहरू सत्य छन् भनेर देखाउन चाहनु भयो। यो यहूदी धार्मिक शिक्षकहरूको लागि सामान्य सिकाउने उपकरण थियो।</w:t>
      </w:r>
    </w:p>
    <w:p>
      <w:pPr/>
      <w:r>
        <w:rPr>
          <w:lang w:val="ne_NP" w:bidi="ne_NP"/>
        </w:rPr>
      </w:r>
      <w:r>
        <w:rPr>
          <w:lang w:val="ne_NP" w:bidi="ne_NP"/>
        </w:rPr>
        <w:t>यहूदी अगमवक्ताहरू वा परमेश्वरका दूतहरूले मसीह वा प्रतिज्ञा गरिएको मुक्तिदाता राजा दाऊदको सन्तान हुनेछ भनेर भने। सबै यहूदीहरूलाई आफ्नो पुर्खा दाऊदको बारेमा थाहा थियो किनभने उहाँ प्रसिद्ध र महत्त्वपूर्ण राजा हुनुहुन्थ्यो। येशूले सोध्नुहुन्छ, "धार्मिक व्यवस्थाका शिक्षकहरूले मसीह राजा दाऊदको छोरा वा सन्तान मात्र हो भनेर किन भन्छन्?" धार्मिक व्यवस्थाका शिक्षकहरूले मानिसहरूको लागि परमेश्वरको व्यवस्थाको व्याख्या गर्थे। येशूले यो प्रश्न सोध्नुहुन्छ किनभने उहाँले जवाफ चाहनु भएको होइन, तर मानिसहरूले मसीह को हो भनेर होसियारीका साथ सोचुन भन्ने उहाँले चाहनु भएको कारणले हो। त्यसपछि येशूले पवित्र आत्मा वा परमेश्वरको आत्माले राजा दाऊदलाई यो भजन भन्न लागाएको हो भनेर भन्नुहुन्छ:</w:t>
      </w:r>
    </w:p>
    <w:p>
      <w:pPr/>
      <w:r>
        <w:rPr>
          <w:lang w:val="ne_NP" w:bidi="ne_NP"/>
        </w:rPr>
      </w:r>
      <w:r>
        <w:rPr>
          <w:lang w:val="ne_NP" w:bidi="ne_NP"/>
        </w:rPr>
        <w:t>"प्रभुले मेरो प्रभुलाई भन्नुभयो,</w:t>
      </w:r>
    </w:p>
    <w:p>
      <w:pPr/>
      <w:r>
        <w:rPr>
          <w:lang w:val="ne_NP" w:bidi="ne_NP"/>
        </w:rPr>
      </w:r>
      <w:r>
        <w:rPr>
          <w:lang w:val="ne_NP" w:bidi="ne_NP"/>
        </w:rPr>
        <w:t>मेरो दायाँ हातमा आदरको ठाउँमा बस्नुहोस्</w:t>
      </w:r>
    </w:p>
    <w:p>
      <w:pPr/>
      <w:r>
        <w:rPr>
          <w:lang w:val="ne_NP" w:bidi="ne_NP"/>
        </w:rPr>
      </w:r>
      <w:r>
        <w:rPr>
          <w:lang w:val="ne_NP" w:bidi="ne_NP"/>
        </w:rPr>
        <w:t>मैले तपाईंको शत्रुहरूलाई तपाईंको खुट्टा मुनि नपारे सम्म</w:t>
      </w:r>
    </w:p>
    <w:p>
      <w:pPr/>
      <w:r>
        <w:rPr>
          <w:lang w:val="ne_NP" w:bidi="ne_NP"/>
        </w:rPr>
      </w:r>
      <w:r>
        <w:rPr>
          <w:lang w:val="ne_NP" w:bidi="ne_NP"/>
        </w:rPr>
        <w:t>यस भजनमा, दाऊदले प्रभु वा परमेश्वरले दाऊदको प्रभु - मसीहलाई परमेश्वरको दाहिनेपट्टि वा आदरणीय ठाउँमा बस्न भन्नुहुन्छ भनेर भन्छन्। यहूदी संस्कृतिमा, दायाँ हातमा भएको व्यक्तिलाई राजासँग शासन गर्ने अधिकार थियो। परमेश्वरले मसीहले परमेश्वरसँग एकसाथ शासन गर्नेछ भनेर भन्दै हुनुहुन्थ्यो। परमेश्वरले मसीहको शत्रुहरूलाई उहाँको खुट्टामा नम्र पार्नुहुनेछ। यो एउटा विजेताले आफ्नो पराजित भएको शत्रुहरूको घाँटीमा आफ्नो खुट्टा राखेको तस्वीर हो।</w:t>
      </w:r>
    </w:p>
    <w:p>
      <w:pPr/>
      <w:r>
        <w:rPr>
          <w:lang w:val="ne_NP" w:bidi="ne_NP"/>
        </w:rPr>
      </w:r>
      <w:r>
        <w:rPr>
          <w:lang w:val="ne_NP" w:bidi="ne_NP"/>
        </w:rPr>
        <w:t xml:space="preserve">यहाँ रोक्नुहोस् र समूहमा यी प्रश्नहरूको छलफल गर्नुहोस्: परमेश्वर वा महत्त्वपूर्ण नेताले कसैलाई कसरी आदर गर्छन्? यहाँ परमेश्वरले मसीहलाई आफ्नो दायाँ हातमा राख्नुहुन्छ ताकि तिनीहरूले एकसाथ राज्यलाई शासन गर्न सकुन्। तपाईंले आफ्नो संस्कृतिमा कसैलाई आदर र अधिकार गरेको कसरी देखाउनुहुन्छ? परमेश्वरले मसीहको शत्रुहरूलाई उहाँको खुट्टा मुनि राखेर विजय दिनुहुन्छ। तपाईंको संस्कृतिमा विजेताले आफ्नो शत्रुहरूलाई पराजित गरेको छ भनेर तपाईंले कसरी देखाउनुहुन्छ? अडियो रोक्‍नुहोस्। </w:t>
      </w:r>
    </w:p>
    <w:p>
      <w:pPr/>
      <w:r>
        <w:rPr>
          <w:lang w:val="ne_NP" w:bidi="ne_NP"/>
        </w:rPr>
      </w:r>
      <w:r>
        <w:rPr>
          <w:lang w:val="ne_NP" w:bidi="ne_NP"/>
        </w:rPr>
        <w:t>यहूदी संस्कृतिमा, राजाहरू र पिताहरूले आफ्नो सन्तानहरूलाई कहिल्यै आफ्नो प्रभु वा मालिकहरू भनेर बोलाउँदैनथे। त्यसैले यस सन्दर्भमा, दाऊदले आफ्नो सन्तानहरू मध्ये एक जनालाई आफ्नो प्रभु वा मालिक भन्नेकुरा असम्भव जस्तो देखिन्छ।</w:t>
      </w:r>
    </w:p>
    <w:p>
      <w:pPr/>
      <w:r>
        <w:rPr>
          <w:lang w:val="ne_NP" w:bidi="ne_NP"/>
        </w:rPr>
      </w:r>
      <w:r>
        <w:rPr>
          <w:lang w:val="ne_NP" w:bidi="ne_NP"/>
        </w:rPr>
        <w:t xml:space="preserve">यहाँ रोक्नुहोस् र समूहमा यो प्रश्नको छलफल गर्नुहोस्: तपाईंको संस्कृतिले तपाईंको पुर्खाहरूलाई कस्तो रुपमा हेर्छ? तपाईंको संस्कृतिले पुर्खाहरूलाई कसरी आदर व्यक्त गर्छ वा अधिकार दिन्छ? अडियो रोक्‍नुहोस्। </w:t>
      </w:r>
    </w:p>
    <w:p>
      <w:pPr/>
      <w:r>
        <w:rPr>
          <w:lang w:val="ne_NP" w:bidi="ne_NP"/>
        </w:rPr>
      </w:r>
      <w:r>
        <w:rPr>
          <w:lang w:val="ne_NP" w:bidi="ne_NP"/>
        </w:rPr>
        <w:t>येशूले सोध्नुहुन्छ, "दाऊदले मसीहलाई 'मेरो प्रभु' भनेर बोलाएकोले मसीह राजा दाऊदको सन्तान वा छोरा कसरी हुन सक्छ?" केही मानिसहरूले मसीहले पृथ्वीमा दाऊदको राज्य पुनर्स्थापित गर्नेछ भनेर विश्वास गर्थे। तापनि, येशूले आफ्नो भूमिका, मसीहको भूमिका परमेश्वरको ठूलो राज्य स्थापित गर्न हो भनेर देखाउन प्रयास गर्नुहुन्छ। येशूको दृष्टिकोणमा, परमेश्वरको राज्य मानिसहरूले येशूलाई आफ्नो राजाको रूपमा आफ्नो हृदयमा पछ्याउने र परमेश्वरसँग राम्रो सम्बन्ध राख्ने कुरा हो। मसीह राजा दाऊदबाट आउनु हुन्न भनेर येशूले अस्वीकार गर्न खोज्नु भएको थिएन। तापनि, येशूले मानिसहरूले आशा गरेको भन्दा मसीहको बारेमा उच्च दृष्टिकोण होस भन्ने चाहनु भयो। यदि येशूले मसीह राजा दाऊदको सन्तान हुनेछ भनेर अस्वीकार गरेको भए, भीड उहाँसँग रिसाउँथे किनभने मसीह राजा दाऊदको सन्तान हुनेछ भनेर तिनीहरूलाई सधैं सिकाउँथ्यो। यसको सट्टा, येशूले राजा दाऊदले पनि उहाँलाई प्रभु भनेर बोलाएर मसीह आफू भन्दा धेरै ठूलो हुनेछ भनेर कसरी थाहा पाए भनेर देखाउनुहुन्छ।</w:t>
      </w:r>
    </w:p>
    <w:p>
      <w:pPr/>
      <w:r>
        <w:rPr>
          <w:lang w:val="ne_NP" w:bidi="ne_NP"/>
        </w:rPr>
      </w:r>
      <w:r>
        <w:rPr>
          <w:lang w:val="ne_NP" w:bidi="ne_NP"/>
        </w:rPr>
        <w:t>मानिसहरूले आनन्दित भएर सुने। व्यवस्थाका शिक्षकहरू येशूको शिक्षाहरूमा असहज भएको कुरा तिनीहरूलाई मन परेको हुन सक्छ। मानिसहरूको प्रतिक्रियाले येशू भीडमा लोकप्रिय हुनुहुन्छ भनेर देखाउँछ।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१२:३५–३७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w:t>
      </w:r>
    </w:p>
    <w:p>
      <w:pPr/>
      <w:r>
        <w:rPr>
          <w:lang w:val="ne_NP" w:bidi="ne_NP"/>
        </w:rPr>
      </w:r>
      <w:r>
        <w:rPr>
          <w:lang w:val="ne_NP" w:bidi="ne_NP"/>
        </w:rPr>
        <w:t>यस खण्डमा एउटा दृश्य छ।</w:t>
      </w:r>
    </w:p>
    <w:p>
      <w:pPr/>
      <w:r>
        <w:rPr>
          <w:lang w:val="ne_NP" w:bidi="ne_NP"/>
        </w:rPr>
      </w:r>
      <w:r>
        <w:rPr>
          <w:b/>
          <w:lang w:val="ne_NP" w:bidi="ne_NP"/>
        </w:rPr>
        <w:t>पहिलो दृश्यमा:</w:t>
      </w:r>
      <w:r>
        <w:rPr>
          <w:lang w:val="ne_NP" w:bidi="ne_NP"/>
        </w:rPr>
        <w:t xml:space="preserve"> येशूले मानिसहरूलाई मन्दिरको चोकमा सिकाउँदै हुनुहुन्छ। उहाँले तिनीहरूलाई मसीह वा प्रतिज्ञा गरिएको मुक्तिदाताको वास्तविक भूमिकाको बारेमा गहिरो सोच्न मद्दत गर्न तिनीहरूलाई धर्मशास्त्रको बारेमा प्रश्नहरू सोध्नुहुन्छ। भीड येशूको शिक्षाले गर्दा खुसी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(चेलाहरूले यस दृश्यमा केही गर्दैनन्, तर तिनीहरू सायद येशूसँग मन्दिरको चोकमा छन्)</w:t>
      </w:r>
    </w:p>
    <w:p>
      <w:pPr>
        <w:pStyle w:val="ListBullet"/>
        <w:spacing w:line="240" w:lineRule="auto"/>
        <w:ind w:left="720"/>
      </w:pPr>
      <w:r>
        <w:rPr>
          <w:lang w:val="ne_NP" w:bidi="ne_NP"/>
        </w:rPr>
      </w:r>
      <w:r>
        <w:rPr>
          <w:lang w:val="ne_NP" w:bidi="ne_NP"/>
        </w:rPr>
        <w:t>धार्मिक व्यवस्थाका शिक्षकहरू सहित मन्दिरको चोकमा मानिसहरू</w:t>
      </w:r>
    </w:p>
    <w:p>
      <w:pPr>
        <w:pStyle w:val="ListBullet"/>
        <w:spacing w:line="240" w:lineRule="auto"/>
        <w:ind w:left="720"/>
      </w:pPr>
      <w:r>
        <w:rPr>
          <w:lang w:val="ne_NP" w:bidi="ne_NP"/>
        </w:rPr>
      </w:r>
      <w:r>
        <w:rPr>
          <w:lang w:val="ne_NP" w:bidi="ne_NP"/>
        </w:rPr>
        <w:t>राजा दाऊद</w:t>
      </w:r>
    </w:p>
    <w:p>
      <w:pPr>
        <w:pStyle w:val="ListBullet"/>
        <w:spacing w:line="240" w:lineRule="auto"/>
        <w:ind w:left="720"/>
      </w:pPr>
      <w:r>
        <w:rPr>
          <w:lang w:val="ne_NP" w:bidi="ne_NP"/>
        </w:rPr>
      </w:r>
      <w:r>
        <w:rPr>
          <w:lang w:val="ne_NP" w:bidi="ne_NP"/>
        </w:rPr>
        <w:t>प्रभु परमेश्वर</w:t>
      </w:r>
    </w:p>
    <w:p>
      <w:pPr>
        <w:pStyle w:val="ListBullet"/>
        <w:spacing w:line="240" w:lineRule="auto"/>
        <w:ind w:left="720"/>
      </w:pPr>
      <w:r>
        <w:rPr>
          <w:lang w:val="ne_NP" w:bidi="ne_NP"/>
        </w:rPr>
      </w:r>
      <w:r>
        <w:rPr>
          <w:lang w:val="ne_NP" w:bidi="ne_NP"/>
        </w:rPr>
        <w:t>र प्रभु मालिक वा मसीह</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येशूले अझै मन्दिरको चोकमा सिकाउँदै हुनुहुन्थ्यो भनेर सम्झनु महत्त्वपूर्ण छ। उहाँले सायद चोकमा ठूलो भीडलाई सिकाउँदै हुनुहुन्थ्यो। त्यहाँ सुन्ने येशूका चेलाहरू र धार्मिक व्यवस्थाका शिक्षकहरू हुने सम्भावना छ।</w:t>
      </w:r>
    </w:p>
    <w:p>
      <w:pPr/>
      <w:r>
        <w:rPr>
          <w:lang w:val="ne_NP" w:bidi="ne_NP"/>
        </w:rPr>
      </w:r>
      <w:r>
        <w:rPr>
          <w:lang w:val="ne_NP" w:bidi="ne_NP"/>
        </w:rPr>
        <w:t>येशूले धेरै धार्मिक शिक्षकहरू जस्तै सिकाउँनुभयो भनेर सम्झनु महत्त्वपूर्ण छ। उहाँले आफ्नो शिक्षाहरूमा धेरै प्रश्नहरू सोध्नुभयो किनभने उहाँले जवाफ चाहनु भएको होइन, तर मानिसहरूले धर्मशास्त्रको बारेमा ध्यानपूर्वक सोचुन भनेर हो।</w:t>
      </w:r>
    </w:p>
    <w:p>
      <w:pPr/>
      <w:r>
        <w:rPr>
          <w:lang w:val="ne_NP" w:bidi="ne_NP"/>
        </w:rPr>
      </w:r>
      <w:r>
        <w:rPr>
          <w:lang w:val="ne_NP" w:bidi="ne_NP"/>
        </w:rPr>
        <w:t>येशूले भजनबाट धर्मशास्त्रलाई उद्धृत गर्नुभयो भनेर सम्झनु महत्त्वपूर्ण छ।</w:t>
      </w:r>
    </w:p>
    <w:p>
      <w:pPr/>
      <w:r>
        <w:rPr>
          <w:lang w:val="ne_NP" w:bidi="ne_NP"/>
        </w:rPr>
      </w:r>
      <w:r>
        <w:rPr>
          <w:lang w:val="ne_NP" w:bidi="ne_NP"/>
        </w:rPr>
        <w:t xml:space="preserve">यहाँ रोक्नुहोस् र समूहमा यो प्रश्नको छलफल गर्नुहोस्: तपाईंको भाषाले धर्मशास्त्रलाई उद्धृत गर्दा वा धर्मशास्त्रबाट उद्धरणको परिचय दिँदा विभिन्न प्रकारको भाषा वा शब्दहरू कसरी प्रयोग गर्नेछ? अडियो रोक्‍नुहोस्। </w:t>
      </w:r>
    </w:p>
    <w:p>
      <w:pPr/>
      <w:r>
        <w:rPr>
          <w:lang w:val="ne_NP" w:bidi="ne_NP"/>
        </w:rPr>
      </w:r>
      <w:r>
        <w:rPr>
          <w:lang w:val="ne_NP" w:bidi="ne_NP"/>
        </w:rPr>
        <w:t>दाऊदले भजनमा मसीहको बारेमा के लेखेको छ भनेर येशूले मानिसहरूलाई भन्नुहुन्छ। येशूले पवित्र आत्माले दाऊदलाई भन्नुभयो, "प्रभु (परमेश्वर) ले मेरो प्रभु (वा मेरो मालिक) लाई भन्नुभयो: मैले तपाईंको शत्रुहरूलाई तपाईंको खुट्टा मुनि नपारेसम्म मेरो आदरणीय ठाउँ दायाँ हातपट्टि बस्नुहोस्।" परमेश्वरले आफ्नो (दाऊदको) मालिकसँग कुरा गर्नुहुन्छ भनेर दाऊदले भन्छन्। परमेश्वरले दाऊदको मालिक आदरणीय ठाउँमा परमेश्वरको दायाँ हातमा बस्नेछन् भनेर भन्नुहुन्छ। परमेश्वरले उहाँलाई आफ्नो शत्रुहरूमाथि विजय दिनुहुनेछ। उहाँले शत्रुहरूलाई दाऊदको मालिकको खुट्टा मुनि राखेर यो देखाउनुहुनेछ।</w:t>
      </w:r>
    </w:p>
    <w:p>
      <w:pPr/>
      <w:r>
        <w:rPr>
          <w:lang w:val="ne_NP" w:bidi="ne_NP"/>
        </w:rPr>
      </w:r>
      <w:r>
        <w:rPr>
          <w:lang w:val="ne_NP" w:bidi="ne_NP"/>
        </w:rPr>
        <w:t>भीड यो शिक्षा सुनेर खुसी थिए भनेर सम्झनु महत्त्वपूर्ण 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१२:३५–३७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एउटा दृश्य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धार्मिक व्यवस्थाका शिक्षकहरू सहित मन्दिरको चोकमा मानिसहरू</w:t>
      </w:r>
    </w:p>
    <w:p>
      <w:pPr>
        <w:pStyle w:val="ListBullet"/>
        <w:spacing w:line="240" w:lineRule="auto"/>
        <w:ind w:left="720"/>
      </w:pPr>
      <w:r>
        <w:rPr>
          <w:lang w:val="ne_NP" w:bidi="ne_NP"/>
        </w:rPr>
      </w:r>
      <w:r>
        <w:rPr>
          <w:lang w:val="ne_NP" w:bidi="ne_NP"/>
        </w:rPr>
        <w:t>राजा दाऊद</w:t>
      </w:r>
    </w:p>
    <w:p>
      <w:pPr>
        <w:pStyle w:val="ListBullet"/>
        <w:spacing w:line="240" w:lineRule="auto"/>
        <w:ind w:left="720"/>
      </w:pPr>
      <w:r>
        <w:rPr>
          <w:lang w:val="ne_NP" w:bidi="ne_NP"/>
        </w:rPr>
      </w:r>
      <w:r>
        <w:rPr>
          <w:lang w:val="ne_NP" w:bidi="ne_NP"/>
        </w:rPr>
        <w:t>प्रभु परमेश्वर</w:t>
      </w:r>
    </w:p>
    <w:p>
      <w:pPr>
        <w:pStyle w:val="ListBullet"/>
        <w:spacing w:line="240" w:lineRule="auto"/>
        <w:ind w:left="720"/>
      </w:pPr>
      <w:r>
        <w:rPr>
          <w:lang w:val="ne_NP" w:bidi="ne_NP"/>
        </w:rPr>
      </w:r>
      <w:r>
        <w:rPr>
          <w:lang w:val="ne_NP" w:bidi="ne_NP"/>
        </w:rPr>
        <w:t>र प्रभु मालिक वा मसीह</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येशूले मन्दिरको चोकमा उहाँ सायद केही समयदेखि सिकाउँदै हुनुहुन्छ। उहाँका चेलाहरू पनि त्यहाँ छन्। भीडमा सायद व्यवस्थाका शिक्षकहरू छन्। येशूले प्रश्न सोध्नुहुन्छ, "धार्मिक व्यवस्थाका शिक्षकहरूले मसीह दाऊदको छोरा हो भनेर किन भन्छन्?"</w:t>
      </w:r>
    </w:p>
    <w:p>
      <w:pPr/>
      <w:r>
        <w:rPr>
          <w:lang w:val="ne_NP" w:bidi="ne_NP"/>
        </w:rPr>
      </w:r>
      <w:r>
        <w:rPr>
          <w:lang w:val="ne_NP" w:bidi="ne_NP"/>
        </w:rPr>
        <w:t>नाटकलाई केहि छिन रोक्नुहोस। व्यवस्थाको शिक्षकहरूको भूमिका खेल्ने व्यक्तिलाई सोध्नुहोस्, "तपाईं के महसुस गर्दै हुनुहुन्छ वा के सोचिरहनु भएको छ?" त्यो व्यक्तिले यस्तो जवाफ दिन सक्छ, "रिसाउँछु। के उहाँले हाम्रो शिक्षालाई प्रश्न गर्नुहुन्छ?" "अचम्मित छु। येशू बुद्धिमान शिक्षक हुनुहुन्छ" वा "जिज्ञासा लागेको छ" येशूले अर्को के भन्नुहुनेछ?" नाटकलाई जारी राख्नुहोस्।</w:t>
      </w:r>
    </w:p>
    <w:p>
      <w:pPr/>
      <w:r>
        <w:rPr>
          <w:lang w:val="ne_NP" w:bidi="ne_NP"/>
        </w:rPr>
      </w:r>
      <w:r>
        <w:rPr>
          <w:lang w:val="ne_NP" w:bidi="ne_NP"/>
        </w:rPr>
        <w:t>येशूले भन्नुभएको अभिनय गर्नुहोस्, "पवित्र आत्माले दाऊदलाई भन्नुभयो, 'परमेश्वर (वा प्रभु) ले मेरो प्रभु (वा मेरो मालिक) लाई भन्नुभयो, मैले तपाईंको शत्रुहरूलाई तपाईंको खुट्टा मुनि नपठाएसम्म मेरो दायाँ हातमा आदरणीय ठाउँमा बस्नुहोस्।"</w:t>
      </w:r>
    </w:p>
    <w:p>
      <w:pPr/>
      <w:r>
        <w:rPr>
          <w:lang w:val="ne_NP" w:bidi="ne_NP"/>
        </w:rPr>
      </w:r>
      <w:r>
        <w:rPr>
          <w:lang w:val="ne_NP" w:bidi="ne_NP"/>
        </w:rPr>
        <w:t>नाटकलाई केहि छिन रोक्नुहोस। भिडको भूमिका खेल्ने कलाकारहरूलाई सोध्नुहोस्, "तपाईहरू के महसुस गर्दै हुनुहुन्छ वा के सोच्दै हुनुहुन्छ?" त्यस व्यक्तिले यस्तो जवाफ दिन सक्छ, "आश्चर्यचकित छु। मैले पहिले त्यो कहिल्यै देखेको छैन," "त्यो भ्रामक छ। उहाँले आफ्नो सन्तानलाई प्रभु भनेर किन बोलाउनुहुनेछ?" वा "जिज्ञासा लाग्दो छ। येशूले व्याख्या गर्नुहुनेछ भनेर म निश्चित छु।" नाटकलाई जारी राख्नुहोस्।</w:t>
      </w:r>
    </w:p>
    <w:p>
      <w:pPr/>
      <w:r>
        <w:rPr>
          <w:lang w:val="ne_NP" w:bidi="ne_NP"/>
        </w:rPr>
      </w:r>
      <w:r>
        <w:rPr>
          <w:lang w:val="ne_NP" w:bidi="ne_NP"/>
        </w:rPr>
        <w:t>येशूले आफ्नो शिक्षालाई सारांश दिएको अभिनय गर्नुहोस्, "दाऊदले आफैले मसीहलाई 'मेरो प्रभु' भनेर बोलाए, त्यसैले मसीह कसरी उहाँको सन्तान हुन सक्छ?"</w:t>
      </w:r>
    </w:p>
    <w:p>
      <w:pPr/>
      <w:r>
        <w:rPr>
          <w:lang w:val="ne_NP" w:bidi="ne_NP"/>
        </w:rPr>
      </w:r>
      <w:r>
        <w:rPr>
          <w:lang w:val="ne_NP" w:bidi="ne_NP"/>
        </w:rPr>
        <w:t>नाटकलाई केहि छिन रोक्नुहोस। भिडको भूमिका खेल्ने कलाकारहरूलाई सोध्नुहोस्, "तपाईहरू के महसुस गर्दै हुनुहुन्छ वा के सोच्दै हुनुहुन्छ?" त्यो व्यक्तिले यस्तो जवाफ दिन सक्छ, "येशूको नयाँ र रोचक शिक्षा भएको कारण खुसी छु," "अलि अलमलमा परेको छु" वा "येशूले अधिकारसँग कुरा गर्नुहुन्छ जस्तो देखिने भएकोले खुसी छु।" नाटकलाई जारी राख्नुहोस्।</w:t>
      </w:r>
    </w:p>
    <w:p>
      <w:pPr/>
      <w:r>
        <w:rPr>
          <w:lang w:val="ne_NP" w:bidi="ne_NP"/>
        </w:rPr>
      </w:r>
      <w:r>
        <w:rPr>
          <w:lang w:val="ne_NP" w:bidi="ne_NP"/>
        </w:rPr>
        <w:t>भीड येशूको शिक्षाले गर्दा खुसी छन्।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१२:३५–३७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येशूले मानिसहरूलाई </w:t>
      </w:r>
      <w:r>
        <w:rPr>
          <w:b/>
          <w:lang w:val="ne_NP" w:bidi="ne_NP"/>
        </w:rPr>
        <w:t>मन्दिरमा</w:t>
      </w:r>
      <w:r>
        <w:rPr>
          <w:lang w:val="ne_NP" w:bidi="ne_NP"/>
        </w:rPr>
        <w:t xml:space="preserve"> वा परमेश्वर आफ्ना मानिसहरूको बीचमा बसोबास गर्ने यरूशलेमको ठाउँमा सिकाउँदै हुनुहुन्थ्यो। तपाईंले अघिल्लो खण्डहरूमा मन्दिरको लागि प्रयोग गरेको शब्द नै प्रयोग गर्ने निश्चित गर्नुहोस्। </w:t>
      </w:r>
      <w:r>
        <w:rPr>
          <w:lang w:val="ne_NP" w:bidi="ne_NP"/>
        </w:rPr>
        <w:t>मन्दिरको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w:t>
      </w:r>
      <w:r>
        <w:rPr>
          <w:b/>
          <w:lang w:val="ne_NP" w:bidi="ne_NP"/>
        </w:rPr>
        <w:t>धार्मिक व्यवस्थाका शिक्षकहरू</w:t>
      </w:r>
      <w:r>
        <w:rPr>
          <w:lang w:val="ne_NP" w:bidi="ne_NP"/>
        </w:rPr>
        <w:t xml:space="preserve"> वा </w:t>
      </w:r>
      <w:r>
        <w:rPr>
          <w:b/>
          <w:lang w:val="ne_NP" w:bidi="ne_NP"/>
        </w:rPr>
        <w:t>शास्त्रीहरू</w:t>
      </w:r>
      <w:r>
        <w:rPr>
          <w:lang w:val="ne_NP" w:bidi="ne_NP"/>
        </w:rPr>
        <w:t xml:space="preserve">ले </w:t>
      </w:r>
      <w:r>
        <w:rPr>
          <w:b/>
          <w:lang w:val="ne_NP" w:bidi="ne_NP"/>
        </w:rPr>
        <w:t>मसीह</w:t>
      </w:r>
      <w:r>
        <w:rPr>
          <w:lang w:val="ne_NP" w:bidi="ne_NP"/>
        </w:rPr>
        <w:t xml:space="preserve"> वा </w:t>
      </w:r>
      <w:r>
        <w:rPr>
          <w:b/>
          <w:lang w:val="ne_NP" w:bidi="ne_NP"/>
        </w:rPr>
        <w:t>ख्रीष्ट</w:t>
      </w:r>
      <w:r>
        <w:rPr>
          <w:lang w:val="ne_NP" w:bidi="ne_NP"/>
        </w:rPr>
        <w:t xml:space="preserve"> दाऊदको सन्तान वा छोरा हो भनेर दावी गर्छन् भनेर सोध्नुभयो। व्यवस्थाका शिक्षकहरूले परमेश्वरको व्यवस्थाको व्याख्या गर्थे। मसीह वा ख्रीष्ट परमेश्वरले राजा र मुक्तिदाताको रूपमा पठाएको परमेश्वरले रोजेको उपाधि हो। तपाईंले अघिल्लो खण्डहरूमा धार्मिक व्यवस्थाका शिक्षकहरू, मसीह र ख्रीष्टको लागि प्रयोग गरेको शब्दहरू नै प्रयोग गर्नुहोस्। </w:t>
      </w:r>
      <w:r>
        <w:rPr>
          <w:lang w:val="ne_NP" w:bidi="ne_NP"/>
        </w:rPr>
        <w:t>व्यवस्थाका शिक्षकहरू,</w:t>
      </w:r>
      <w:r>
        <w:rPr>
          <w:lang w:val="ne_NP" w:bidi="ne_NP"/>
        </w:rPr>
        <w:t xml:space="preserve"> </w:t>
      </w:r>
      <w:r>
        <w:rPr>
          <w:lang w:val="ne_NP" w:bidi="ne_NP"/>
        </w:rPr>
        <w:t>मसीह</w:t>
      </w:r>
      <w:r>
        <w:rPr>
          <w:lang w:val="ne_NP" w:bidi="ne_NP"/>
        </w:rPr>
        <w:t xml:space="preserve"> र </w:t>
      </w:r>
      <w:r>
        <w:rPr>
          <w:lang w:val="ne_NP" w:bidi="ne_NP"/>
        </w:rPr>
        <w:t>ख्रीष्टको</w:t>
      </w:r>
      <w:r>
        <w:rPr>
          <w:lang w:val="ne_NP" w:bidi="ne_NP"/>
        </w:rPr>
        <w:t xml:space="preserve"> बारेमा थप जानकारीको लागि मुख्य शब्दावली हेर्नुहोस्।</w:t>
      </w:r>
    </w:p>
    <w:p>
      <w:pPr/>
      <w:r>
        <w:rPr>
          <w:lang w:val="ne_NP" w:bidi="ne_NP"/>
        </w:rPr>
      </w:r>
      <w:r>
        <w:rPr>
          <w:b/>
          <w:lang w:val="ne_NP" w:bidi="ne_NP"/>
        </w:rPr>
        <w:t>दाऊदको छोराको</w:t>
      </w:r>
      <w:r>
        <w:rPr>
          <w:lang w:val="ne_NP" w:bidi="ne_NP"/>
        </w:rPr>
        <w:t xml:space="preserve"> अर्थ दाऊदको सन्तान हो। नयाँ नियममा "दाऊदको छोरा" शब्दले सामान्यतया मसीहलाई जनाउँछ किनभने अगमवक्ताहरूले मसीह राजा दाऊदको सन्तान हुनेछ भनेर भविष्यवाणी गरेका थिए। तपाईंले अघिल्लो खण्डहरूमा दाऊदको छोराको लागि प्रयोग गरेको शब्द नै प्रयोग गर्ने निश्चित गर्नुहोस्। </w:t>
      </w:r>
      <w:r>
        <w:rPr>
          <w:lang w:val="ne_NP" w:bidi="ne_NP"/>
        </w:rPr>
        <w:t>दाऊदको छोराको</w:t>
      </w:r>
      <w:r>
        <w:rPr>
          <w:lang w:val="ne_NP" w:bidi="ne_NP"/>
        </w:rPr>
        <w:t xml:space="preserve"> बारेमा थप जानकारीको लागि मुख्य शब्दावली हेर्नुहोस्।</w:t>
      </w:r>
    </w:p>
    <w:p>
      <w:pPr/>
      <w:r>
        <w:rPr>
          <w:lang w:val="ne_NP" w:bidi="ne_NP"/>
        </w:rPr>
      </w:r>
      <w:r>
        <w:rPr>
          <w:b/>
          <w:lang w:val="ne_NP" w:bidi="ne_NP"/>
        </w:rPr>
        <w:t>राजा दाऊद</w:t>
      </w:r>
      <w:r>
        <w:rPr>
          <w:lang w:val="ne_NP" w:bidi="ne_NP"/>
        </w:rPr>
        <w:t xml:space="preserve"> यहूदी मानिसहरूको ठूलो र महत्त्वपूर्ण राजा थिए। परमेश्वरले दाऊदलाई उहाँको सन्तानहरूबाट कसैले सदाको लागि इस्राएलमा शासन गर्नेछ भनेर प्रतिज्ञा गर्नुभएको थियो। तपाईंले अघिल्लो खण्डहरूमा दाऊदको लागि प्रयोग गरेको शब्द नै प्रयोग गरेको निश्चित गर्नुहोस्। </w:t>
      </w:r>
      <w:r>
        <w:rPr>
          <w:lang w:val="ne_NP" w:bidi="ne_NP"/>
        </w:rPr>
        <w:t>दाऊदको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दाऊदले आफ्नो भजन लेख्दा के भन्नु पर्छ भनेर </w:t>
      </w:r>
      <w:r>
        <w:rPr>
          <w:b/>
          <w:lang w:val="ne_NP" w:bidi="ne_NP"/>
        </w:rPr>
        <w:t>पवित्र आत्माले</w:t>
      </w:r>
      <w:r>
        <w:rPr>
          <w:lang w:val="ne_NP" w:bidi="ne_NP"/>
        </w:rPr>
        <w:t xml:space="preserve"> भन्नुभयो। पुरानो नियममा, हिब्रू "रूआ" (आत्मा) को भौतिक अर्थ "हावा" वा "श्वास" हुन सक्छ। यसको अर्थ परमेश्वरले कसैलाई असाधारण कुराहरू गर्न दिने "शक्ति" वा "अधिकार" पनि हुन सक्छ। परमेश्वरले राजाहरूलाई तिनीहरूलाई राजा हुन अभिषेक गर्दा र परमेश्वरबाट विशेष बुद्धि र शक्ति दिँदा आफ्नो आत्मा दिनुभयो। परमेश्वरको आत्माले भरिएको व्यक्तिले परमेश्वरको सन्देश मानिसहरू वा व्यक्तिलाई बोकेर जान्छ। परमेश्वरको आत्मा भएको व्यक्तिमा ईश्वरीय बुद्धि र अधिकार (विशेष गरी राजाहरू र अगमवक्ताहरू) हुन्छ। तपाईंले अघिल्लो खण्डहरूमा "पवित्र आत्मा" को लागि प्रयोग गरेको शब्द नै प्रयोग गर्नुहोस्। </w:t>
      </w:r>
      <w:r>
        <w:rPr>
          <w:lang w:val="ne_NP" w:bidi="ne_NP"/>
        </w:rPr>
        <w:t>पवित्र आत्माको</w:t>
      </w:r>
      <w:r>
        <w:rPr>
          <w:lang w:val="ne_NP" w:bidi="ne_NP"/>
        </w:rPr>
        <w:t xml:space="preserve"> बारेमा थप जानकारीको लागि मुख्य शब्दावली हेर्नुहोस्।</w:t>
      </w:r>
    </w:p>
    <w:p>
      <w:pPr/>
      <w:r>
        <w:rPr>
          <w:lang w:val="ne_NP" w:bidi="ne_NP"/>
        </w:rPr>
      </w:r>
      <w:r>
        <w:rPr>
          <w:lang w:val="ne_NP" w:bidi="ne_NP"/>
        </w:rPr>
        <w:t>जब दाऊदले भन्छन्, "</w:t>
      </w:r>
      <w:r>
        <w:rPr>
          <w:b/>
          <w:lang w:val="ne_NP" w:bidi="ne_NP"/>
        </w:rPr>
        <w:t>प्रभुले</w:t>
      </w:r>
      <w:r>
        <w:rPr>
          <w:lang w:val="ne_NP" w:bidi="ne_NP"/>
        </w:rPr>
        <w:t xml:space="preserve"> मेरो </w:t>
      </w:r>
      <w:r>
        <w:rPr>
          <w:b/>
          <w:lang w:val="ne_NP" w:bidi="ne_NP"/>
        </w:rPr>
        <w:t>प्रभुलाई</w:t>
      </w:r>
      <w:r>
        <w:rPr>
          <w:lang w:val="ne_NP" w:bidi="ne_NP"/>
        </w:rPr>
        <w:t xml:space="preserve"> भन्नुभयो," परमेश्वरले मसीहसँग कुरा गर्दाको अवस्थाको कुरा गरिरहेका छन्। पहिलो प्रभुले परमेश्वरलाई जनाउँछ। दोस्रो प्रभुले दाऊदको मालिकलाई जनाउँछ (जसलाई मसीह पनि मानिन्छ)। तपाईंले आफ्नो अनुवादमा "मेरो प्रभु </w:t>
      </w:r>
      <w:r>
        <w:rPr>
          <w:b/>
          <w:lang w:val="ne_NP" w:bidi="ne_NP"/>
        </w:rPr>
        <w:t>मालिक"</w:t>
      </w:r>
      <w:r>
        <w:rPr>
          <w:lang w:val="ne_NP" w:bidi="ne_NP"/>
        </w:rPr>
        <w:t xml:space="preserve"> सँग कुरा गर्ने "प्रभु </w:t>
      </w:r>
      <w:r>
        <w:rPr>
          <w:b/>
          <w:lang w:val="ne_NP" w:bidi="ne_NP"/>
        </w:rPr>
        <w:t>परमेश्वर</w:t>
      </w:r>
      <w:r>
        <w:rPr>
          <w:lang w:val="ne_NP" w:bidi="ne_NP"/>
        </w:rPr>
        <w:t>" हो भनेर स्पष्ट गर्न आवश्यक पर्न सक्छ। तपाईंले अघिल्लो खण्डहरूमा जस्तै "</w:t>
      </w:r>
      <w:r>
        <w:rPr>
          <w:lang w:val="ne_NP" w:bidi="ne_NP"/>
        </w:rPr>
        <w:t>प्रभु</w:t>
      </w:r>
      <w:r>
        <w:rPr>
          <w:lang w:val="ne_NP" w:bidi="ne_NP"/>
        </w:rPr>
        <w:t>" भनेर परमेश्वर र "</w:t>
      </w:r>
      <w:r>
        <w:rPr>
          <w:lang w:val="ne_NP" w:bidi="ne_NP"/>
        </w:rPr>
        <w:t>प्रभु</w:t>
      </w:r>
      <w:r>
        <w:rPr>
          <w:lang w:val="ne_NP" w:bidi="ne_NP"/>
        </w:rPr>
        <w:t>" को अर्थ मालिक हो, भनेर अनुवाद गर्नुहोस्। प्रभुको विभिन्न प्रयोगहरूको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12:38–44</w:t>
      </w:r>
      <w:r>
        <w:rPr>
          <w:lang w:val="ne_NP" w:bidi="ne_NP"/>
        </w:rPr>
      </w:r>
    </w:p>
    <w:p>
      <w:pPr>
        <w:pStyle w:val="Heading3"/>
      </w:pPr>
      <w:r>
        <w:rPr>
          <w:lang w:val="ne_NP" w:bidi="ne_NP"/>
        </w:rPr>
        <w:t>Step 1</w:t>
      </w:r>
    </w:p>
    <w:p>
      <w:pPr/>
      <w:r>
        <w:rPr>
          <w:lang w:val="ne_NP" w:bidi="ne_NP"/>
        </w:rPr>
      </w:r>
      <w:r>
        <w:rPr>
          <w:lang w:val="ne_NP" w:bidi="ne_NP"/>
        </w:rPr>
        <w:t>यस चरणमा, मर्कूस १२:३८–४४ सुन्नुहोस् र यसलाई आफ्नो हृदयमा राख्नुहोस्।</w:t>
      </w:r>
    </w:p>
    <w:p>
      <w:pPr/>
      <w:r>
        <w:rPr>
          <w:lang w:val="ne_NP" w:bidi="ne_NP"/>
        </w:rPr>
      </w:r>
      <w:r>
        <w:rPr>
          <w:lang w:val="ne_NP" w:bidi="ne_NP"/>
        </w:rPr>
        <w:t>सम्भव भएमा तीन फरक अनुवादहरूमा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१२:३८–४४ को श्रव्य संस्करण सुन्‍नुहोस्।</w:t>
      </w:r>
    </w:p>
    <w:p>
      <w:pPr/>
      <w:r>
        <w:rPr>
          <w:lang w:val="ne_NP" w:bidi="ne_NP"/>
        </w:rPr>
      </w:r>
      <w:r>
        <w:rPr>
          <w:lang w:val="ne_NP" w:bidi="ne_NP"/>
        </w:rPr>
        <w:t>येशू आफ्ना चेलाहरू वा सबैभन्दा नजिकको अनुयायीहरूसँग मन्दिरको चोकमा हुनुहुन्छ। उहाँले मानिसहरू र व्यवस्थाको शिक्षकहरूलाई सिकाउँदै हुनुहुन्छ। उहाँले यी कुराहरूको बारेमा कहिले कुरा गर्नुभयो भनेर हामीलाई थाहा छैन। यो शिक्षा मर्कूसले येशूको सार्वजनिक सेवकाईको बेला कुरा गर्ने अन्तिम शिक्षा हो।</w:t>
      </w:r>
    </w:p>
    <w:p>
      <w:pPr/>
      <w:r>
        <w:rPr>
          <w:lang w:val="ne_NP" w:bidi="ne_NP"/>
        </w:rPr>
      </w:r>
      <w:r>
        <w:rPr>
          <w:lang w:val="ne_NP" w:bidi="ne_NP"/>
        </w:rPr>
        <w:t>येशूले भन्नुभयो, "यी धार्मिक व्यवस्थाको शिक्षकहरूबाट सावधान रहनुहोस्!" "सावधान रहनुहोस्" वा "होशियार रहनुहोस्" शब्दहरूको अर्थ येशूले मानिसहरूलाई सम्भावित हानि बारेमा चेतावनी दिन प्रयास गर्नुहुन्छ भन्ने हो। यस अवस्थामा, व्यवस्थाको शिक्षकहरूको कार्यहरू द्वारा हानि हुन सक्छ। व्यवस्थाको शिक्षकहरूलाई शास्त्रीहरू पनि भनिन्छ जसले अध्ययन गर्थे, व्याख्या गर्थे, र परमेश्वरको व्यवस्था सिकाउँथे। तिनीहरूले प्राय: लामो सेतो सतीको लुगा लगाउँथे। लुगाहरू तिनीहरूको खुट्टामा पुग्थे र लामो किनारा वा किनारा थियो। सेतो रंगले मानिसहरू महत्त्वपूर्ण छन् र तिनीहरूसँग अधिकार वा कार्य गर्ने अधिकार छ भनेर देखाउँछ। यसको विपरीत, सामान्य मानिसहरूले चम्किलो रङहरू लगाउँथे। शिक्षकहरूले तिनीहरू कति महत्त्वपूर्ण छन् भनेर देखाउन यी लुगाहरू लगाउन मन पराउँथे।</w:t>
      </w:r>
    </w:p>
    <w:p>
      <w:pPr/>
      <w:r>
        <w:rPr>
          <w:lang w:val="ne_NP" w:bidi="ne_NP"/>
        </w:rPr>
      </w:r>
      <w:r>
        <w:rPr>
          <w:lang w:val="ne_NP" w:bidi="ne_NP"/>
        </w:rPr>
        <w:t xml:space="preserve">यहाँ रोक्नुहोस् र धार्मिक व्यवस्थाको शिक्षकहरूले समूहको रूपमा लगाएको लामो सेतो सुतीको लुगा हेर्नुहोस्। अडियो रोक्‍नुहोस्। </w:t>
      </w:r>
    </w:p>
    <w:p>
      <w:pPr/>
      <w:r>
        <w:rPr>
          <w:lang w:val="ne_NP" w:bidi="ne_NP"/>
        </w:rPr>
      </w:r>
      <w:r>
        <w:rPr>
          <w:lang w:val="ne_NP" w:bidi="ne_NP"/>
        </w:rPr>
        <w:t>येशूले व्यवस्थाको शिक्षकहरू बजारका ठाउँहरूमा हिंड्न र आदरणीय अभिवादन प्राप्त गर्न मन पराउँछन् भनेर भन्नुभयो। बजारहरू यहूदी संस्कृतिको सामाजिक केन्द्र थियो जहाँ मानिसहरूले वस्तुहरू बेच्ने र किन्ने गर्थे। शिक्षकहरू वरिपरि हिंड्दा, मानिसहरूले तिनीहरूलाई अभिवादन गर्न उठेर आदर देखाउँथे। बजारमा काम गरिरहेका व्यापारीहरूले मात्र यो गर्नुपर्दैनथ्यो। मानिसहरूले यी धार्मिक शिक्षकहरूलाई "रब्बी," "पिता" वा "मालिक" भनेर बोलाउँथे।</w:t>
      </w:r>
    </w:p>
    <w:p>
      <w:pPr/>
      <w:r>
        <w:rPr>
          <w:lang w:val="ne_NP" w:bidi="ne_NP"/>
        </w:rPr>
      </w:r>
      <w:r>
        <w:rPr>
          <w:lang w:val="ne_NP" w:bidi="ne_NP"/>
        </w:rPr>
        <w:t xml:space="preserve"> भोजमा शिक्षकहरू आयोजकको दायाँ र बायाँ सबैभन्दा राम्रो आदरणीय आसनमा बस्थे। सभाघरहरू वा यहूदी प्रार्थना गर्ने स्थानीय ठाउँहरूमा, शिक्षकहरूकोलागि पनि सबैभन्दा राम्रो आदरणीय आसनहरू थिए। तिनीहरूलाई सबैले देख्न सकुन् भनेर तिनीहरू समुदायको सामुन्ने अगाडि बस्थे। तिनीहरू आफ्नो धर्मशास्त्रको लिखित प्रति राख्ने विशेष पेटी वा बाकस्को अगाडि बस्थे।</w:t>
      </w:r>
    </w:p>
    <w:p>
      <w:pPr/>
      <w:r>
        <w:rPr>
          <w:lang w:val="ne_NP" w:bidi="ne_NP"/>
        </w:rPr>
      </w:r>
      <w:r>
        <w:rPr>
          <w:lang w:val="ne_NP" w:bidi="ne_NP"/>
        </w:rPr>
        <w:t xml:space="preserve">रोक्नुहोस् र समूहमा यो प्रश्नको छलफल गर्नुहोस्। अरूले तपाईंको संस्कृतिमा कस्तो प्रकारको मानिसहरूले प्रशंसा गर्छन्? मानिसहरूले तिनीहरूको उच्च सामाजिक स्थिति छ भनेर देखाउन कस्तो प्रकारको लुगा प्रयोग गर्छन्? अडियो रोक्‍नुहोस्। </w:t>
      </w:r>
    </w:p>
    <w:p>
      <w:pPr/>
      <w:r>
        <w:rPr>
          <w:lang w:val="ne_NP" w:bidi="ne_NP"/>
        </w:rPr>
      </w:r>
      <w:r>
        <w:rPr>
          <w:lang w:val="ne_NP" w:bidi="ne_NP"/>
        </w:rPr>
        <w:t>परमेश्वरको व्यवस्था सिकाउँदा कसैले पनि व्यवस्थाको शिक्षकहरूलाई पैसा दिन सक्दैनथ्यो। यसको सट्टा, समुदायले तिनीहरूलाई उपहारहरू दिन्थे। यी शिक्षकहरू गरीब थिए, तर तिनीहरूले सामान्यतया पैसा वा खानाको लागि भीख माग्नु पर्दैनथ्यो। धेरै धनी मानिसहरूले यी शिक्षकहरूको हेरचाह गर्थे। व्यवस्थाको शिक्षकहरूले तिनीहरू अरू मानिसहरू भन्दा बढी धर्मी वा परमेश्वरको नजिक छन् भनेर सोचिरहेका थिए, त्यसैले तिनीहरूले सार्वजनिक रूपमा लामो प्रार्थना गर्थे। येशूले तिनीहरू आफू राम्रो देखिन मात्र चाहन्थे भनेर संकेत गर्नुहुन्छ। परमेश्वरले तिनीहरूलाई अन्य मानिसहरूको भन्दा ठूलो वा बढी कठोर दण्ड दिनुहुनेछ भनेर उहाँले भन्नुहुन्छ।</w:t>
      </w:r>
    </w:p>
    <w:p>
      <w:pPr/>
      <w:r>
        <w:rPr>
          <w:lang w:val="ne_NP" w:bidi="ne_NP"/>
        </w:rPr>
      </w:r>
      <w:r>
        <w:rPr>
          <w:lang w:val="ne_NP" w:bidi="ne_NP"/>
        </w:rPr>
        <w:t>कहिलेकाँही धार्मिक व्यवस्थाको शिक्षकहरूले गरीब मानिसहरूको फाइदा उठाउँथे। येशूले "तिनीहरूले विधवाहरूको घरहरू खान्छन्" भनेर भन्नुहुन्छ, व्यवस्थाको शिक्षकहरूले विधवाहरूबाट सकेसम्म धेरै पैसा लिन्छन् भनेर देखाउँछ। तिनीहरूले यो कसरी गरे भनेर हामीलाई थाहा छैन, तर तिनीहरूले विधवाहरूलाई उदार उपहारहरू दिन मनाउन सक्ने सम्भावना छ। व्यवस्थाको शिक्षकहरूको विपरीत, विधवाहरूको सामाजिक स्थिति न्यून थियो र विशेष गरी संवेदनशील थिए किनभने तिनीहरूको हेरचाह गर्ने पति थिएन। धेरै पटक, विधवाहरूसँग बाँच्न पर्याप्त पैसा हुँदैनथ्यो।</w:t>
      </w:r>
    </w:p>
    <w:p>
      <w:pPr/>
      <w:r>
        <w:rPr>
          <w:lang w:val="ne_NP" w:bidi="ne_NP"/>
        </w:rPr>
      </w:r>
      <w:r>
        <w:rPr>
          <w:lang w:val="ne_NP" w:bidi="ne_NP"/>
        </w:rPr>
        <w:t>अर्को दृश्यमा येशू आफ्ना चेलाहरूसँग मन्दिरमा भेटी सङ्कलन बाकस्को छेउमा बसिरहेका छन्। यसको अर्थ उहाँले मानिसहरू परमेश्वरलाई भेटीहरू चढाउन आउने ठाउँ देख्न सक्नुहुन्थ्यो। मन्दिरको भण्डार भनेको मानिसहरूले मन्दिरको लागि परमेश्वरलाई उपहारहरू दिने ठाउँ हो। संकलन बाकसहरू तुरहीको आकारको थिए र मन्दिरमा महिला चोकको पर्खालमा राखिन्थ्यो। मानिसहरूले परमेश्वरलाई भेटीको रूपमा बाक्साहरूमा पैसा राख्न सक्थे। मर्कूसले व्यवस्थाको शिक्षकहरूको नक्कली धार्मिकता र विधवाको परमेश्वरप्रतिको पूर्ण भक्ति बीचको भिन्नता वर्णन गर्न यो दृश्य यहाँ समावेश गरेको हुन सक्छ।</w:t>
      </w:r>
    </w:p>
    <w:p>
      <w:pPr/>
      <w:r>
        <w:rPr>
          <w:lang w:val="ne_NP" w:bidi="ne_NP"/>
        </w:rPr>
      </w:r>
      <w:r>
        <w:rPr>
          <w:lang w:val="ne_NP" w:bidi="ne_NP"/>
        </w:rPr>
        <w:t xml:space="preserve">यहाँ रोक्नुहोस् र समूहमा मन्दिरको चोकहरूको चित्र र सङ्कलन बाकस्को फोटो हेर्नुहोस्। अडियो रोक्‍नुहोस्। </w:t>
      </w:r>
    </w:p>
    <w:p>
      <w:pPr/>
      <w:r>
        <w:rPr>
          <w:lang w:val="ne_NP" w:bidi="ne_NP"/>
        </w:rPr>
      </w:r>
      <w:r>
        <w:rPr>
          <w:lang w:val="ne_NP" w:bidi="ne_NP"/>
        </w:rPr>
        <w:t>धेरै धनी मानिसहरूले उच्च मूल्य भएको उपहारहरू सङ्कलन बक्साहरूमा राख्थे। यसको विपरीत, गरीब विधवा-पति मरेको महिलाले सम्भवत भएको दुई अति साना तामाको सिक्का खसाल्छिन्। उनीले दुई सिक्कामा खसाल्नु महत्त्वपूर्ण छ किनभने उनीले एउटा आफ्नो लागि राख्न सक्थिन्।</w:t>
      </w:r>
    </w:p>
    <w:p>
      <w:pPr/>
      <w:r>
        <w:rPr>
          <w:lang w:val="ne_NP" w:bidi="ne_NP"/>
        </w:rPr>
      </w:r>
      <w:r>
        <w:rPr>
          <w:lang w:val="ne_NP" w:bidi="ne_NP"/>
        </w:rPr>
        <w:t xml:space="preserve">यहाँ रोक्नुहोस् र समूहमा तामाको सिक्काको फोटो हेर्नुहोस्। समूहमा यो प्रश्नको छलफल गर्नुहोस्: मानिसहरूले तपाईंको संस्कृतिमा विधवाहरूलाई कसरी व्यवहार गर्छन्? तपाईंको संस्कृतिमा विधवाको जीवन कस्तो छ? के तिनीहरूसँग सामान्यतया पर्याप्त पैसा र खाना हुन्छ? अडियो रोक्‍नुहोस्। </w:t>
      </w:r>
    </w:p>
    <w:p>
      <w:pPr/>
      <w:r>
        <w:rPr>
          <w:lang w:val="ne_NP" w:bidi="ne_NP"/>
        </w:rPr>
      </w:r>
      <w:r>
        <w:rPr>
          <w:lang w:val="ne_NP" w:bidi="ne_NP"/>
        </w:rPr>
        <w:t>येशूले आफ्ना चेलाहरूलाई के भन्न लागेको हो भनेर जोड दिन "म तिमीहरूलाई सत्य भन्छु" भन्नुहुन्छ। येशूले धनीहरूले आफ्नो धनबाट दिन्छन् भनेर भन्नुहुन्छ, जसको अर्थ तिनीहरूले परमेश्वरलाई केही दिएपछि पनि प्रशस्त पैसा बाँकी थियो। तापनि, विधवाले आफ्नो गरीबीबाट दान गरिन्। विधवासँग आफूलाई बाँच्न आवश्यक पर्ने वस्तुहरू किन्न पर्याप्त पैसा नभएता पनि उनले आफूसँग भएको सबै कुरा परमेश्वरलाई दिइन्। परमेश्वरले महिलाको भेटीलाई मान्यता दिनुहुन्छ किनभने उनले आफूसँग भएको सबै कुरा दिइन्। यो उदाहरण प्रयोग गरेर, येशूले आफ्ना चेलाहरूलाई तिनीहरूको जीवनको हरेक भाग येशूलाई आत्मसमर्पण गर्न वा दिन बोलाउँदै हुनुहुन्छ। विधवाले जस्तै उहाँका आफ्ना चेलाहरूलेपनि परमेश्वरलाई पूर्ण रूपमा भरोसा गरेर देखाउन भन्ने येशू चाहनुहुन्छ।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१२:३८–४४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२ दृश्यहरू छन्।</w:t>
      </w:r>
    </w:p>
    <w:p>
      <w:pPr/>
      <w:r>
        <w:rPr>
          <w:lang w:val="ne_NP" w:bidi="ne_NP"/>
        </w:rPr>
      </w:r>
      <w:r>
        <w:rPr>
          <w:b/>
          <w:lang w:val="ne_NP" w:bidi="ne_NP"/>
        </w:rPr>
        <w:t>पहिलो दृश्यमा:</w:t>
      </w:r>
      <w:r>
        <w:rPr>
          <w:lang w:val="ne_NP" w:bidi="ne_NP"/>
        </w:rPr>
        <w:t xml:space="preserve"> येशूले मानिसहरूलाई सायद मन्दिरको चोकमा सिकाउँदै हुनुहुन्छ। येशूले तिनीहरूलाई व्यवस्थाको शिक्षकहरूको पाखण्डको बारेमा चेतावनी दिनुहुन्छ।</w:t>
      </w:r>
    </w:p>
    <w:p>
      <w:pPr/>
      <w:r>
        <w:rPr>
          <w:lang w:val="ne_NP" w:bidi="ne_NP"/>
        </w:rPr>
      </w:r>
      <w:r>
        <w:rPr>
          <w:b/>
          <w:lang w:val="ne_NP" w:bidi="ne_NP"/>
        </w:rPr>
        <w:t>दोस्रो दृश्यमा:</w:t>
      </w:r>
      <w:r>
        <w:rPr>
          <w:lang w:val="ne_NP" w:bidi="ne_NP"/>
        </w:rPr>
        <w:t xml:space="preserve"> येशू मन्दिरको चोकमा सङ्कलन बाक्साहरूको छेउमा बसिरहेका छन्। उहाँले विधवालाई दुई साना सिक्का राख्दै गरेको देख्नुहुन्छ। येशूले सायद उहाँसँग बसिरहेका चेलाहरूलाई यो औंल्याउँनुहुन्छ। येशूले उनको उपहार परमेश्वरको लागि बाँकी सबै उपहारहरू भन्दा बढी मूल्यवान् छ भनेर भन्नुहुन्छ किनभने उनले आफूसँग भएको सबै कुरा दिइन्।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व्यवस्थाको शिक्षकहरू सहित मन्दिरको चोकमा मानिसहरू</w:t>
      </w:r>
    </w:p>
    <w:p>
      <w:pPr>
        <w:pStyle w:val="ListBullet"/>
        <w:spacing w:line="240" w:lineRule="auto"/>
        <w:ind w:left="720"/>
      </w:pPr>
      <w:r>
        <w:rPr>
          <w:lang w:val="ne_NP" w:bidi="ne_NP"/>
        </w:rPr>
      </w:r>
      <w:r>
        <w:rPr>
          <w:lang w:val="ne_NP" w:bidi="ne_NP"/>
        </w:rPr>
        <w:t>धनी मानिसहरूले सङ्कलन बक्साहरूमा धेरै पैसा राख्छन्</w:t>
      </w:r>
    </w:p>
    <w:p>
      <w:pPr>
        <w:pStyle w:val="ListBullet"/>
        <w:spacing w:line="240" w:lineRule="auto"/>
        <w:ind w:left="720"/>
      </w:pPr>
      <w:r>
        <w:rPr>
          <w:lang w:val="ne_NP" w:bidi="ne_NP"/>
        </w:rPr>
      </w:r>
      <w:r>
        <w:rPr>
          <w:lang w:val="ne_NP" w:bidi="ne_NP"/>
        </w:rPr>
        <w:t>सिक्काहरू सङ्कलन बाकस्मा राख्ने विधवा</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येशूले अझै मन्दिरमा सिकाउँदै हुनुहुन्थ्यो भनेर सम्झनु महत्त्वपूर्ण छ, यद्यपि यो शिक्षा कुन बेलाको हो भनेर हामीलाई थाहा छैन।</w:t>
      </w:r>
    </w:p>
    <w:p>
      <w:pPr/>
      <w:r>
        <w:rPr>
          <w:lang w:val="ne_NP" w:bidi="ne_NP"/>
        </w:rPr>
      </w:r>
      <w:r>
        <w:rPr>
          <w:lang w:val="ne_NP" w:bidi="ne_NP"/>
        </w:rPr>
        <w:t>उहाँको शिक्षाको पहिलो भागमा व्यवस्थाको शिक्षकहरू सहित उहाँको वरिपरि जम्मा भएको सुन्ने भीड छ भनेर सम्झनु महत्त्वपूर्ण छ।</w:t>
      </w:r>
    </w:p>
    <w:p>
      <w:pPr/>
      <w:r>
        <w:rPr>
          <w:lang w:val="ne_NP" w:bidi="ne_NP"/>
        </w:rPr>
      </w:r>
      <w:r>
        <w:rPr>
          <w:lang w:val="ne_NP" w:bidi="ne_NP"/>
        </w:rPr>
        <w:t>पछि येशू मन्दिरमा सङ्कलन बाक्साको छेउमा बसिरहेका छन् भनेर सम्झनु महत्त्वपूर्ण छ। उहाँले मानिसहरू अघि आएर परमेश्वरलाई भेटीको रूपमा पैसा राख्दै गरेको हेरिरहनु भएको छ।</w:t>
      </w:r>
    </w:p>
    <w:p>
      <w:pPr/>
      <w:r>
        <w:rPr>
          <w:lang w:val="ne_NP" w:bidi="ne_NP"/>
        </w:rPr>
      </w:r>
      <w:r>
        <w:rPr>
          <w:lang w:val="ne_NP" w:bidi="ne_NP"/>
        </w:rPr>
        <w:t>मर्कूसले मानिसहरूले भेटी दिएको वर्णन गर्छन्, त्यसपछि "तर" जस्तै शब्द प्रयोग गर्छन्, जसले विधवालाई असाधारण भेटी दिने धनी मानिसहरूबाट भिन्न बनाउँछ।</w:t>
      </w:r>
    </w:p>
    <w:p>
      <w:pPr/>
      <w:r>
        <w:rPr>
          <w:lang w:val="ne_NP" w:bidi="ne_NP"/>
        </w:rPr>
      </w:r>
      <w:r>
        <w:rPr>
          <w:lang w:val="ne_NP" w:bidi="ne_NP"/>
        </w:rPr>
        <w:t>येशूले विधवाको दुई साना तामाको सिक्कामा थोपा देख्नुहुन्छ। येशूले आफ्ना चेलाहरूको ध्यान खिच्नुहुन्छ। उहाँले ति महिलाले जे गरिन त्यसको महत्त्व चेलाहरूले बुझुन भन्ने चाहनुहुन्छ। उहाँले आफ्ना चेलाहरूलाई महत्त्वपूर्ण कुरा भन्दै हुनुहुन्छ भनेर देखाउन "म तिमीहरूलाई सत्य भन्छु" भन्नुहुन्छ।</w:t>
      </w:r>
    </w:p>
    <w:p>
      <w:pPr/>
      <w:r>
        <w:rPr>
          <w:lang w:val="ne_NP" w:bidi="ne_NP"/>
        </w:rPr>
      </w:r>
      <w:r>
        <w:rPr>
          <w:lang w:val="ne_NP" w:bidi="ne_NP"/>
        </w:rPr>
        <w:t>येशूले आफ्ना चेलाहरूलाई यो महिलाले आफूसँग भएको सबै कुरा परमेश्वरलाई दिएको छ भनेर भन्नुहुन्छ। त्यसैले, येशूले उनले वास्तवमा अरू अरू भन्दा बढी दिएको छ भनेर भन्नुहुन्छ। यसको अर्थ उनले शाब्दिक रूपमा अरू सबै भन्दा बढी पैसा दिइन्, तर उनको उपहारको परमेश्वरको लागि बढी मूल्य थियो किनभने उनले आफूसँग भएको सबै कुरा दिइन्।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१२:३८–४४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व्यवस्थाको शिक्षकहरू सहित मन्दिरको चोकमा मानिसहरू</w:t>
      </w:r>
    </w:p>
    <w:p>
      <w:pPr>
        <w:pStyle w:val="ListBullet"/>
        <w:spacing w:line="240" w:lineRule="auto"/>
        <w:ind w:left="720"/>
      </w:pPr>
      <w:r>
        <w:rPr>
          <w:lang w:val="ne_NP" w:bidi="ne_NP"/>
        </w:rPr>
      </w:r>
      <w:r>
        <w:rPr>
          <w:lang w:val="ne_NP" w:bidi="ne_NP"/>
        </w:rPr>
        <w:t>धनी मानिसहरूले सङ्कलन बक्साहरूमा धेरै पैसा राख्छन्</w:t>
      </w:r>
    </w:p>
    <w:p>
      <w:pPr>
        <w:pStyle w:val="ListBullet"/>
        <w:spacing w:line="240" w:lineRule="auto"/>
        <w:ind w:left="720"/>
      </w:pPr>
      <w:r>
        <w:rPr>
          <w:lang w:val="ne_NP" w:bidi="ne_NP"/>
        </w:rPr>
      </w:r>
      <w:r>
        <w:rPr>
          <w:lang w:val="ne_NP" w:bidi="ne_NP"/>
        </w:rPr>
        <w:t>२ साना सिक्काहरू सङ्कलन बाक्सामा राख्ने विधवा</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येशूले मन्दिरको चोकमा सिकाउँदै गरेको अभिनय गर्नुहोस्। उहाँले सिकाउँदै गर्दा, उहाँले भन्नुहुन्छ, "धार्मिक व्यवस्थाको शिक्षकहरूबाट सावधान रहनुहोस्। तिनीहरूलाई लामो लुगा लगाएर हिंड्न मन पर्छ। मानिसहरूले बजारमा तिनीहरूलाई आदरणीय अभिवादन गरेको तिनीहरूलाई मन पर्छ। तिनीहरूलाई सभाघरहरू वा प्रार्थना गर्ने ठाउँहरूमा आदरको आशनहरू मन पर्छन्। तिनीहरूलाई भोजमा सबैभन्दा महत्त्वपूर्ण टेबुलमा बस्न मन पर्छ। तिनीहरूले विधवाहरूलाई ठगी गरेर उनीहरूको सम्पत्ति खोस्छन र तिनीहरूलाई यसको कुनै लाज छैन। तिनीहरूले सार्वजनिक रूपमा लामो समयसम्म प्रार्थना गरेर धार्मिक राम्रो मानिसहरू भएको नाटक गर्छन्। तर परमेश्वरले तिनीहरूलाई अरूलाई दण्ड दिने भन्दा बढी कठोर दण्ड दिनुहुनेछ।"</w:t>
      </w:r>
    </w:p>
    <w:p>
      <w:pPr/>
      <w:r>
        <w:rPr>
          <w:lang w:val="ne_NP" w:bidi="ne_NP"/>
        </w:rPr>
      </w:r>
      <w:r>
        <w:rPr>
          <w:lang w:val="ne_NP" w:bidi="ne_NP"/>
        </w:rPr>
        <w:t>नाटकलाई केहि छिन रोक्नुहोस। येशूको कुरा सुन्ने मानिसहरूको भूमिका खेल्ने व्यक्तिलाई सोध्नुहोस्, "तपाईं के महसुस गर्दै हुनुहुन्छ वा के सोचिरहनु भएको छ?" त्यो व्यक्तिले यस्तो जवाफ दिन सक्छ, "कसैले अन्तमा धार्मिक नेताहरूको बारेमा सत्य भनिरहेको छ भनेर खुसी छु," "धार्मिक नेताहरू राम्रो मानिसहरू हुन् भनेर मैले सोच्थे अलमलमा परेको छु" वा "येशूले धार्मिक नेताहरूको अगाडि यति साहसपूर्वक बोल्नुहुन्छ भनेर म अचम्ममा परेको छु!" धार्मिक नेताहरुको भूमिका खेल्ने कलाकारहरूलाई सोध्नुहोस्, "तपाईहरू के महसुस गर्दै हुनुहुन्छ वा के सोच्दै हुनुहुन्छ?" त्यो व्यक्तिले यस्तो जवाफ दिन सक्छ, "येशूले म र मेरो मित्रहरूको बारेमा यी कुराहरू भन्नु भयो भनेर म रिसाउँछु!" "हामीले येशूलाई मार्न अझ कडा प्रयास गर्नुपर्छ" भन्ने मलाई लाग्छ। वा "लज्जित छु" ती कुराहरू गरेको म दोषी छु।" नाटकलाई जारी राख्नुहोस्।</w:t>
      </w:r>
    </w:p>
    <w:p>
      <w:pPr/>
      <w:r>
        <w:rPr>
          <w:lang w:val="ne_NP" w:bidi="ne_NP"/>
        </w:rPr>
      </w:r>
      <w:r>
        <w:rPr>
          <w:lang w:val="ne_NP" w:bidi="ne_NP"/>
        </w:rPr>
        <w:t>दृश्य परिवर्तन गरेको अभिनय गर्नुहोस्। येशू र उहाँका चेलाहरू मन्दिरको चोकमा भेटी सङ्कलन बाक्साहरूको छेउमा बसिरहेका छन्। येशूले मानिसहरूले आफ्नो पैसा भित्र खसालेको हेरिरहनु भएको छ। उहाँले धनी मानिसहरूले धेरै पैसा राखेको देख्नुहुन्छ। उहाँले एक गरीब विधवाले दुई साना सिक्का खासालेको हेर्नु हुन्छ। उहाँले आफ्ना चेलाहरूलाई ध्यान दिन बोलाउनुहुन्छ र भन्नुहुन्छ, "हेर! यो गरीब विधवाले अरू सबैले परमेश्वरलाई दिएको भन्दा बढी दिएकी छ। तिनीहरूले आफ्नो अतिरिक्त पैसाबाट पैसा दिन्थे, तर उनी धेरै गरीब छिन्। तैपनि उनले बाँच्न चाहिने सबै थोक दिइन्।"</w:t>
      </w:r>
    </w:p>
    <w:p>
      <w:pPr/>
      <w:r>
        <w:rPr>
          <w:lang w:val="ne_NP" w:bidi="ne_NP"/>
        </w:rPr>
      </w:r>
      <w:r>
        <w:rPr>
          <w:lang w:val="ne_NP" w:bidi="ne_NP"/>
        </w:rPr>
        <w:t>नाटकलाई केहि छिन रोक्नुहोस। चेलाहरूको भूमिका खेल्ने कलाकारहरूलाई सोध्नुहोस्, "तपाईहरू के महसुस गर्दै हुनुहुन्छ वा के सोच्दै हुनुहुन्छ?" त्यो व्यक्तिले यस्तो जवाफ दिन सक्छ, "म बुझ्दिन," "अलमलमा परेको छु। उनले लगभग केही पनि दिएनन्" वा "यो महिलाले परमेश्वरलाई सबै कुरा दिएजस्तै म येशूलाई सबै कुरा दिन चाहन्छु।" येशूको भूमिका खेल्ने कलाकारलाई सोध्नुहोस्, "तपाईं के महसुस गर्दै हुनुहुन्छ वा के सोच्दै हुनुहुन्छ?" त्यो व्यक्तिले यस्तो जवाफ दिन सक्छ, "म यो महिलामा गर्व गर्छु," "म यो महिलालाई प्रेम गर्छु किनभने उनी धेरै समर्पित छिन्" वा "मेरो पिताले उनको हेरचाह गर्नुहुनेछ भनेर म विश्वस्त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१२:३८–४४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येशूले मानिसहरूलाई </w:t>
      </w:r>
      <w:r>
        <w:rPr>
          <w:b/>
          <w:lang w:val="ne_NP" w:bidi="ne_NP"/>
        </w:rPr>
        <w:t>धार्मिक व्यवस्थाको शिक्षकहरूबाट</w:t>
      </w:r>
      <w:r>
        <w:rPr>
          <w:lang w:val="ne_NP" w:bidi="ne_NP"/>
        </w:rPr>
        <w:t xml:space="preserve"> सावधान रहन सिकाउँनुभयो। व्यवस्थाको शिक्षकहरूलाई शास्त्रीहरू पनि भनिन्छ जसले अध्ययन गर्थे, व्याख्या गर्थे, र परमेश्वरको व्यवस्था सिकाउँथे। तपाईंले अघिल्लो खण्डहरूमा धार्मिक व्यवस्थाको शिक्षकहरूको लागि प्रयोग गरेको शब्दहरू नै प्रयोग गर्नुहोस्। </w:t>
      </w:r>
      <w:r>
        <w:rPr>
          <w:b/>
          <w:lang w:val="ne_NP" w:bidi="ne_NP"/>
        </w:rPr>
        <w:t>ब्यवस्थाका शिक्षक</w:t>
      </w:r>
      <w:r>
        <w:rPr>
          <w:lang w:val="ne_NP" w:bidi="ne_NP"/>
        </w:rPr>
        <w:t xml:space="preserve"> बारेमा थप जानकारीको लागि मुख्य शब्दावलीमा हेर्नुहोस।</w:t>
      </w:r>
    </w:p>
    <w:p>
      <w:pPr/>
      <w:r>
        <w:rPr>
          <w:lang w:val="ne_NP" w:bidi="ne_NP"/>
        </w:rPr>
      </w:r>
      <w:r>
        <w:rPr>
          <w:lang w:val="ne_NP" w:bidi="ne_NP"/>
        </w:rPr>
        <w:t xml:space="preserve">येशूले धार्मिक व्यवस्थाको शिक्षकहरू फराकिला </w:t>
      </w:r>
      <w:r>
        <w:rPr>
          <w:b/>
          <w:lang w:val="ne_NP" w:bidi="ne_NP"/>
        </w:rPr>
        <w:t>लुगा</w:t>
      </w:r>
      <w:r>
        <w:rPr>
          <w:lang w:val="ne_NP" w:bidi="ne_NP"/>
        </w:rPr>
        <w:t xml:space="preserve"> लगाएर गर्वका साथ हिंड्थे भनेर भन्नुभयो। यी लुगाहरू तलतिर झुम्का भएको लामो सेतो सुतिको थियो। शिक्षकहरूले लगाउने लुगा धेरै आकर्षक र महँगो थियो। </w:t>
      </w:r>
      <w:r>
        <w:rPr>
          <w:b/>
          <w:lang w:val="ne_NP" w:bidi="ne_NP"/>
        </w:rPr>
        <w:t>लुगाहरूको</w:t>
      </w:r>
      <w:r>
        <w:rPr>
          <w:lang w:val="ne_NP" w:bidi="ne_NP"/>
        </w:rPr>
        <w:t xml:space="preserve"> बारेमा थप जानकारीको लागि मुख्य शब्दावली हेर्नुहोस्।</w:t>
      </w:r>
    </w:p>
    <w:p>
      <w:pPr/>
      <w:r>
        <w:rPr>
          <w:lang w:val="ne_NP" w:bidi="ne_NP"/>
        </w:rPr>
      </w:r>
      <w:r>
        <w:rPr>
          <w:lang w:val="ne_NP" w:bidi="ne_NP"/>
        </w:rPr>
        <w:t xml:space="preserve">यहाँ रोक्नुहोस् र समूहमा तल झुम्का भएको लामो सेतो लुगा को तस्वीर हेर्नुहोस्। अडियो रोक्‍नुहोस्। </w:t>
      </w:r>
    </w:p>
    <w:p>
      <w:pPr/>
      <w:r>
        <w:rPr>
          <w:lang w:val="ne_NP" w:bidi="ne_NP"/>
        </w:rPr>
      </w:r>
      <w:r>
        <w:rPr>
          <w:lang w:val="ne_NP" w:bidi="ne_NP"/>
        </w:rPr>
        <w:t xml:space="preserve">येशूले यी व्यवस्थाको शिक्षकहरूलाई </w:t>
      </w:r>
      <w:r>
        <w:rPr>
          <w:b/>
          <w:lang w:val="ne_NP" w:bidi="ne_NP"/>
        </w:rPr>
        <w:t>सभाघरहरूमा</w:t>
      </w:r>
      <w:r>
        <w:rPr>
          <w:lang w:val="ne_NP" w:bidi="ne_NP"/>
        </w:rPr>
        <w:t xml:space="preserve"> आदरणीय आसन मन पर्छ भनेर भन्नुभयो। सभाघरहरू भनेको यरूशलेमको मुख्य मन्दिरको सट्टामा गाउँहरूका मानिस भेला हुने यहूदी आराधना गर्ने ठाउँहरू थिए। तपाईंले अघिल्लो खण्डहरूमा सभाघरहरूको लागि प्रयोग गरेको शब्द नै प्रयोग गर्नुहोस्, </w:t>
      </w:r>
      <w:r>
        <w:rPr>
          <w:b/>
          <w:lang w:val="ne_NP" w:bidi="ne_NP"/>
        </w:rPr>
        <w:t>सभाघरको</w:t>
      </w:r>
      <w:r>
        <w:rPr>
          <w:lang w:val="ne_NP" w:bidi="ne_NP"/>
        </w:rPr>
        <w:t xml:space="preserve"> बारेमा थप जानकारीको लागि मुख्य शब्दावली हेर्नुहोस्।</w:t>
      </w:r>
    </w:p>
    <w:p>
      <w:pPr/>
      <w:r>
        <w:rPr>
          <w:lang w:val="ne_NP" w:bidi="ne_NP"/>
        </w:rPr>
      </w:r>
      <w:r>
        <w:rPr>
          <w:lang w:val="ne_NP" w:bidi="ne_NP"/>
        </w:rPr>
        <w:t xml:space="preserve">यी शिक्षकहरू सार्वजनिक रूपमा लामो प्रार्थना गर्न मन पराउँथे। नयाँ नियमको </w:t>
      </w:r>
      <w:r>
        <w:rPr>
          <w:b/>
          <w:lang w:val="ne_NP" w:bidi="ne_NP"/>
        </w:rPr>
        <w:t>प्रार्थनाले</w:t>
      </w:r>
      <w:r>
        <w:rPr>
          <w:lang w:val="ne_NP" w:bidi="ne_NP"/>
        </w:rPr>
        <w:t xml:space="preserve"> परमेश्वरसँग सञ्चार गर्नेलाई जनाउँछ। तपाईंले यहाँ प्रयोग गरेको शब्दले धार्मिक सञ्चारलाई मात्र जनाउँदैन तर बढी व्यक्तिगत कुरालाई जनाउँछ भनेर निश्चित गर्नुहोस्। तपाईंले अघिल्लो खण्डहरूमा प्रार्थनाको लागि प्रयोग गरेको शब्द नै प्रयोग गर्नुहोस्। </w:t>
      </w:r>
      <w:r>
        <w:rPr>
          <w:b/>
          <w:lang w:val="ne_NP" w:bidi="ne_NP"/>
        </w:rPr>
        <w:t>प्रार्थनाको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मानिसहरूले परमेश्वरलाई आफ्नो पैसाको भेटीहरू मन्दिरको भण्डार वा </w:t>
      </w:r>
      <w:r>
        <w:rPr>
          <w:b/>
          <w:lang w:val="ne_NP" w:bidi="ne_NP"/>
        </w:rPr>
        <w:t>सङ्कलन बाक्साहरू</w:t>
      </w:r>
      <w:r>
        <w:rPr>
          <w:lang w:val="ne_NP" w:bidi="ne_NP"/>
        </w:rPr>
        <w:t xml:space="preserve"> राखेको देख्नुभयो। यी बाक्साहरू मन्दिरको बाहिरी चोकमा थिए। तिनीहरू तुरहीको वा सीँङ आकारको थिए। मानिसहरूले सजिलैसँग आफ्नो पैसा सिक्काको रूपमा बाक्सा भित्र सिङ आकारको मुखबाट राख्न सक्थे।</w:t>
      </w:r>
    </w:p>
    <w:p>
      <w:pPr/>
      <w:r>
        <w:rPr>
          <w:lang w:val="ne_NP" w:bidi="ne_NP"/>
        </w:rPr>
      </w:r>
      <w:r>
        <w:rPr>
          <w:lang w:val="ne_NP" w:bidi="ne_NP"/>
        </w:rPr>
        <w:t xml:space="preserve">यहाँ रोक्नुहोस् र समूहमा सङ्कलन बाक्साको तस्वीर हेर्नुहोस्। अडियो रोक्‍नुहोस्। </w:t>
      </w:r>
    </w:p>
    <w:p>
      <w:pPr/>
      <w:r>
        <w:rPr>
          <w:lang w:val="ne_NP" w:bidi="ne_NP"/>
        </w:rPr>
      </w:r>
      <w:r>
        <w:rPr>
          <w:lang w:val="ne_NP" w:bidi="ne_NP"/>
        </w:rPr>
        <w:t xml:space="preserve">येशूको दुबै शिक्षाहरूको समयमा, उहाँ </w:t>
      </w:r>
      <w:r>
        <w:rPr>
          <w:b/>
          <w:lang w:val="ne_NP" w:bidi="ne_NP"/>
        </w:rPr>
        <w:t>मन्दिरमा</w:t>
      </w:r>
      <w:r>
        <w:rPr>
          <w:lang w:val="ne_NP" w:bidi="ne_NP"/>
        </w:rPr>
        <w:t xml:space="preserve"> हुनुहुन्छ अर्थात परमेश्वर यरूशलेममा आफ्ना मानिसहरूको बीचमा बस्नु भएको ठाउँमा हुनुहुन्छ। तपाईंले अघिल्लो खण्डहरूमा मन्दिरको लागि प्रयोग गरेको शब्द नै प्रयोग गर्नुहोस्। </w:t>
      </w:r>
      <w:r>
        <w:rPr>
          <w:b/>
          <w:lang w:val="ne_NP" w:bidi="ne_NP"/>
        </w:rPr>
        <w:t>मन्दिरको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दुई </w:t>
      </w:r>
      <w:r>
        <w:rPr>
          <w:b/>
          <w:lang w:val="ne_NP" w:bidi="ne_NP"/>
        </w:rPr>
        <w:t>तामाको सिक्काहरू</w:t>
      </w:r>
      <w:r>
        <w:rPr>
          <w:lang w:val="ne_NP" w:bidi="ne_NP"/>
        </w:rPr>
        <w:t xml:space="preserve"> राख्ने महिलालाई देख्नुभयो। यी सिक्काहरू धेरै साना थिए, तामाबाट बनेको थिए र सम्भव भएसम्मका सबैभन्दा सानो पैसा थियो।</w:t>
      </w:r>
    </w:p>
    <w:p>
      <w:pPr/>
      <w:r>
        <w:rPr>
          <w:lang w:val="ne_NP" w:bidi="ne_NP"/>
        </w:rPr>
      </w:r>
      <w:r>
        <w:rPr>
          <w:lang w:val="ne_NP" w:bidi="ne_NP"/>
        </w:rPr>
        <w:t xml:space="preserve">यहाँ रोक्नुहोस् र समूहमा तामाको सिक्काको तस्वीर हेर्नुहोस्। अडियो रोक्‍नुहोस्। </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13:1–8</w:t>
      </w:r>
      <w:r>
        <w:rPr>
          <w:lang w:val="ne_NP" w:bidi="ne_NP"/>
        </w:rPr>
      </w:r>
    </w:p>
    <w:p>
      <w:pPr>
        <w:pStyle w:val="Heading3"/>
      </w:pPr>
      <w:r>
        <w:rPr>
          <w:lang w:val="ne_NP" w:bidi="ne_NP"/>
        </w:rPr>
        <w:t>Step 1</w:t>
      </w:r>
    </w:p>
    <w:p>
      <w:pPr/>
      <w:r>
        <w:rPr>
          <w:lang w:val="ne_NP" w:bidi="ne_NP"/>
        </w:rPr>
      </w:r>
      <w:r>
        <w:rPr>
          <w:lang w:val="ne_NP" w:bidi="ne_NP"/>
        </w:rPr>
        <w:t>यस चरणमा, मर्कूस १३:१–८ सुन्नुहोस् र यसलाई आफ्नो हृदयमा राख्नुहोस्।</w:t>
      </w:r>
    </w:p>
    <w:p>
      <w:pPr/>
      <w:r>
        <w:rPr>
          <w:lang w:val="ne_NP" w:bidi="ne_NP"/>
        </w:rPr>
      </w:r>
      <w:r>
        <w:rPr>
          <w:lang w:val="ne_NP" w:bidi="ne_NP"/>
        </w:rPr>
        <w:t>सम्भव भएमा तीन फरक अनुवादहरूमा मर्कूस १३:१–८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१३:१–८ को श्रव्य संस्करण सुन्‍नुहोस्।</w:t>
      </w:r>
    </w:p>
    <w:p>
      <w:pPr/>
      <w:r>
        <w:rPr>
          <w:lang w:val="ne_NP" w:bidi="ne_NP"/>
        </w:rPr>
      </w:r>
      <w:r>
        <w:rPr>
          <w:lang w:val="ne_NP" w:bidi="ne_NP"/>
        </w:rPr>
        <w:t>यस खण्डमा येशूले मानिसहरूलाई भविष्यको बारेमा सिकाउन थाल्नुहुन्छ। येशूले मानिसहरूलाई व्याख्या गर्न कथात्मक वाक्यहरू प्रयोग गर्नुहुन्छ।</w:t>
      </w:r>
    </w:p>
    <w:p>
      <w:pPr/>
      <w:r>
        <w:rPr>
          <w:lang w:val="ne_NP" w:bidi="ne_NP"/>
        </w:rPr>
      </w:r>
      <w:r>
        <w:rPr>
          <w:lang w:val="ne_NP" w:bidi="ne_NP"/>
        </w:rPr>
        <w:t>येशूले विधवाले दुई साना सिक्काहरू सङ्कलन बाक्सामा राखेको देख्नु भएपछि यो कथाको घटना हुन्छ। येशू र उहाँका चेलाहरूले मन्दिरको चोक छोड्छन्। अघिल्लो खण्डको अनुसार सबै चेलाहरू येशूसँग मन्दिरमा थिए। तिनीहरू जाँदै गर्दा, उहाँका चेलाहरू मध्ये एक जनाले मन्दिरको आकार र सुन्दरतामा आफ्नो अचम्म व्यक्त गर्छन्। यो चेलाले ठूलो र कडा सेतो ढुङ्गाले बनेको पर्खालहरूको बारेमा कुरा गरेको हुन सक्छ। पर्खालहरूमा भएको प्रत्येक ढुङ्गा लगभग १२ मिटर लामो, ४ मिटर अग्लो र ६ मिटर गहिरो हुन सक्छ। तिनीहरूले अझै मन्दिर निर्माण गरिरहेका थिए तापनि अन्य देशहरूका मानिसहरूले मन्दिरको आकार र सुन्दरताको बारेमा सुनेको थिए।</w:t>
      </w:r>
    </w:p>
    <w:p>
      <w:pPr/>
      <w:r>
        <w:rPr>
          <w:lang w:val="ne_NP" w:bidi="ne_NP"/>
        </w:rPr>
      </w:r>
      <w:r>
        <w:rPr>
          <w:lang w:val="ne_NP" w:bidi="ne_NP"/>
        </w:rPr>
        <w:t>यहाँ रोक्नुहोस् र येशूको समयको मन्दिरको फोटो देखाउनुहोस्। मन्दिरको ढुङ्गाहरू कति ठूलो थिए भनेर अकल प्राप्त गर्न लगभग समान आकारको केही ढुङ्गाहरूको तस्वीर हेर्नुहोस्। रेकर्डिङ रोक्‍नुहोस्।</w:t>
      </w:r>
    </w:p>
    <w:p>
      <w:pPr/>
      <w:r>
        <w:rPr>
          <w:lang w:val="ne_NP" w:bidi="ne_NP"/>
        </w:rPr>
      </w:r>
      <w:r>
        <w:rPr>
          <w:lang w:val="ne_NP" w:bidi="ne_NP"/>
        </w:rPr>
        <w:t>चेलाले येशूलाई "गुरू" भनेर बोलाउँछ। येशूलाई "गुरू" भनेर बोलाउनु आदर देखाउने तरिका थियो। येशूलाई परमेश्वरको बारेमा कुराहरू सिकाउने अधिकार छ भनेर चेलाले स्वीकार गरिरहेको थियो। येशूले आश्चर्यजनक तरिकाले जवाफ दिनुहुन्छ। येशूले जवाफको आवश्यकता नपर्ने प्रश्न सोधेर सुरु गर्नुहुन्छ। केही अनुवादकहरूले यसलाई सकारात्मक कथनको रूपमा अनुवाद गर्छन् र "यी ठूलो भवनहरू हेर्नुहोस्" भन्छन्। येशूले भन्नुहुन्छ, "यी भवनहरू पूर्ण रूपमा नष्ट हुनेछ। एक अर्काको माथि कुनै ढुङ्गा छोडिने छैन।" येशूले मन्दिरको भवन पूर्ण रूपमा नष्ट हुनेछ भनेर देखाउन आफ्नो भाषामा जोड दिनुहुन्छ। यी ढुङ्गाहरूको आकार र तौल विचार गर्नुहोस्। एक ढुङ्गा अर्कोको ढुङ्गाको माथिमा छोडिने छैन भनेर भन्नुले पूर्ण र हिंसात्मक विनाशलाई संकेत गर्छ।</w:t>
      </w:r>
    </w:p>
    <w:p>
      <w:pPr/>
      <w:r>
        <w:rPr>
          <w:lang w:val="ne_NP" w:bidi="ne_NP"/>
        </w:rPr>
      </w:r>
      <w:r>
        <w:rPr>
          <w:lang w:val="ne_NP" w:bidi="ne_NP"/>
        </w:rPr>
        <w:t>यहाँ रोक्नुहोस् र तपाईंको अनुवाद टोलीसँग छलफल गर्नुहोस्: केही महत्त्वपूर्ण भवन वा संरचना नष्ट भएको कथा सुनाउनुहोस्। यो प्रकोप वा युद्धले हुन सक्छ। कथा बताउनेले आउने विनाशलाई कसरी वर्णन गर्छन् भनेर ध्यान दिनुहोस्। कथा बताउनेले विनाश पूर्ण छ भनेर देखाउन कुन शब्दहरू प्रयोग गर्छन्? रेकर्डिङ रोक्‍नुहोस्।</w:t>
      </w:r>
    </w:p>
    <w:p>
      <w:pPr/>
      <w:r>
        <w:rPr>
          <w:lang w:val="ne_NP" w:bidi="ne_NP"/>
        </w:rPr>
      </w:r>
      <w:r>
        <w:rPr>
          <w:lang w:val="ne_NP" w:bidi="ne_NP"/>
        </w:rPr>
        <w:t>मर्कूसमा पहिले येशूले इस्राएलको न्यायको बारेमा सिकाउँनुभयो। येशूले सुकेको नेभाराको रूखको बारेमा कुरा गर्नुभयो। येशूले दाख बारीको मालिकले दुष्ट मोहीहरूलाई मार्ने र दाख बारी अरूलाई दिने बारेमा कुरा गर्नुभयो। यी सबै इस्राएलको न्यायको सन्दर्भहरू हुन्। येशूले आफ्ना चेलाहरूले मन्दिरको विनाश इस्राएलको मानिसहरूको विद्रोहको परिणाम स्वरूप हुनेछ भनेर बुझेको चाहनु हुन्छ।</w:t>
      </w:r>
    </w:p>
    <w:p>
      <w:pPr/>
      <w:r>
        <w:rPr>
          <w:lang w:val="ne_NP" w:bidi="ne_NP"/>
        </w:rPr>
      </w:r>
      <w:r>
        <w:rPr>
          <w:lang w:val="ne_NP" w:bidi="ne_NP"/>
        </w:rPr>
        <w:t xml:space="preserve">येशू र उहाँका चेलाहरू मन्दिरबाट तल उपत्यकामा जान्छन्। येशू र चेलाहरू उपत्यका पार गरेर अर्को जैतुनको डाँडामा जान्छन्। जैतुनको डाँडा त्यहाँ उम्रिने जैतुनको रूखको नामबाट राखिएको हो। </w:t>
      </w:r>
    </w:p>
    <w:p>
      <w:pPr/>
      <w:r>
        <w:rPr>
          <w:lang w:val="ne_NP" w:bidi="ne_NP"/>
        </w:rPr>
      </w:r>
      <w:r>
        <w:rPr>
          <w:lang w:val="ne_NP" w:bidi="ne_NP"/>
        </w:rPr>
        <w:t>यहाँ रोक्नुहोस् र अनुवाद टोलीलाई यरूशलेमको मन्दिर र जैतुनको डाँड बीचको उपत्यका सहितको मन्दिरको फोटो देखाउनुहोस्। जैतुनको डाँडाको छेउबाट लिइएको मन्दिरको फोटो देखाउनुहोस् ताकि अनुवादकहरूले येशू र चेलाहरूले मन्दिर देख्न सक्थे भनेर थाहा गर्न सकुन्। जैतुनको रूखमा जैतुन फलिरहेको तस्वीर देखाउनुहोस्। रेकर्डिङ रोक्‍नुहोस्।</w:t>
      </w:r>
    </w:p>
    <w:p>
      <w:pPr/>
      <w:r>
        <w:rPr>
          <w:lang w:val="ne_NP" w:bidi="ne_NP"/>
        </w:rPr>
      </w:r>
      <w:r>
        <w:rPr>
          <w:lang w:val="ne_NP" w:bidi="ne_NP"/>
        </w:rPr>
        <w:t>येशू र चेलाहरू बसिरहेका ठाउँ येशू र उहाँका चेलाहरू प्रत्येक रात बस्ने ठाउँको नजिकै हुन्छ। येशू र चेलाहरू मन्दिरको पारिको रहेको उपत्यकालाई हेरेर पहाडको छेउमा बसिरहेका छन्। तिनीहरू यरूशलेमबाट जैतुनको डाँडामा जाँदै गरेको बेला सम्पुर्ण समय मन्दिर देखिरहन्थे। येशूले आफ्ना केही चेलाहरूसँग मात्र कुरा गर्नुहुन्छ। पहिलो चेलाहरू मध्ये चार पत्रुस, याकूब, यूहन्ना र अन्द्रियास येशूकहाँ गुप्त रुपमा आए वा अरूबाट सुनेर आएको कारण तिनिहरूले येशूले भन्नुभएको कुराको बारेमा दुई प्रश्नहरू सोधे। दुबै प्रश्नहरूको अर्थ एउटै छ: "यो कहिले हुनेछ, हामीलाई भन्नुहोस्?" र "यी कुराहरू चाँडै हुनेछ भनेर कुन चिन्हले हामीलाई देखाउँछ?" मन्दिरको विनाश हुने खराब कुरा मात्र हुँदैन भनेर चेलाहरूले बुझेको छन्। त्यही समयमा संसारमा अरू समस्याहरू पनि हुने छन्।</w:t>
      </w:r>
    </w:p>
    <w:p>
      <w:pPr/>
      <w:r>
        <w:rPr>
          <w:lang w:val="ne_NP" w:bidi="ne_NP"/>
        </w:rPr>
      </w:r>
      <w:r>
        <w:rPr>
          <w:lang w:val="ne_NP" w:bidi="ne_NP"/>
        </w:rPr>
        <w:t>चेलाहरूले यो चाँडै हुनेछ भनेर कुन चिन्हले देखाउँछ भनेर सोधे। चिन्ह परमेश्वरको विशेष कार्य वा देखिन असाधारण कुरा हो। यो चिन्ह वा विशेष घटनाले केही हुन लागेको छ वा चाँडै हुनेछ भनेर संकेत गर्छ। चिन्हले हुन आउने घटनाकोलागि चेतावनी वा तयार रहनु भनेको हो। उदाहरणको लागि, जब तपाईंले बिजुली देख्नुहुन्छ, तपाईंलाई थाहा हुन्छ कि गर्जनको आवाजले पछ्याउँछ। येशूले वर्णन गरेको कुराहरू हुन लागेको छ भनेर संकेत गर्ने चिन्ह हेरेर चेलाहरूले थाहा गर्न चाहन्थे।</w:t>
      </w:r>
    </w:p>
    <w:p>
      <w:pPr/>
      <w:r>
        <w:rPr>
          <w:lang w:val="ne_NP" w:bidi="ne_NP"/>
        </w:rPr>
      </w:r>
      <w:r>
        <w:rPr>
          <w:lang w:val="ne_NP" w:bidi="ne_NP"/>
        </w:rPr>
        <w:t>येशूले आफ्ना चेलाहरूलाई मन्दिरको विनाश मात्र होइन तर सबै कुराको अन्त कहिले हुनेछ भनेर पनि तयार गर्नुहुन्छ। येशूले यस खण्डमा प्राय: दोहोर्याउने वाक्यांश दोहोर्याएर आफ्नो लामो शिक्षा सुरु गर्नुहुन्छ: "होशियार रहनुहोस्!" वा "ध्यान दिनुहोस्!" वा "होशियार रहनुहोस्!" येशूले आफ्ना चेलाहरूले धोखा खाएको र झुक्किएर असत्यकुरामा विश्वास नगरेको चाहनु हुन्न।</w:t>
      </w:r>
    </w:p>
    <w:p>
      <w:pPr/>
      <w:r>
        <w:rPr>
          <w:lang w:val="ne_NP" w:bidi="ne_NP"/>
        </w:rPr>
      </w:r>
      <w:r>
        <w:rPr>
          <w:lang w:val="ne_NP" w:bidi="ne_NP"/>
        </w:rPr>
        <w:t>यहाँ रोक्नुहोस् र तपाईंको अनुवाद टोलीसँग छलफल गर्नुहोस्: मुख्य पात्रले केही मानिसहरूलाई आउने खतराको बारेमा चेतावनी दिएको कथा सुनाउनुहोस्। यो खतरा आँधी वा युद्ध जस्तै द्वन्द्व हुनेछ। कथा बताउनेले प्रयोग गर्ने विशेष शब्दहरू वा वाक्यांशहरू के हुन् जसले मानिसहरूलाई तपाईंले अर्को भन्न लागेको कुरामा ध्यान दिन सक्छ? रेकर्डिङ रोक्‍नुहोस्।</w:t>
      </w:r>
    </w:p>
    <w:p>
      <w:pPr/>
      <w:r>
        <w:rPr>
          <w:lang w:val="ne_NP" w:bidi="ne_NP"/>
        </w:rPr>
      </w:r>
      <w:r>
        <w:rPr>
          <w:lang w:val="ne_NP" w:bidi="ne_NP"/>
        </w:rPr>
        <w:t xml:space="preserve">धेरैजना </w:t>
      </w:r>
      <w:r>
        <w:rPr>
          <w:b/>
          <w:lang w:val="ne_NP" w:bidi="ne_NP"/>
        </w:rPr>
        <w:t>उहाँको</w:t>
      </w:r>
      <w:r>
        <w:rPr>
          <w:lang w:val="ne_NP" w:bidi="ne_NP"/>
        </w:rPr>
        <w:t xml:space="preserve"> नाममा आउनेछन् भनेर येशूले तिनीहरूलाई चेतावनी दिनुहुन्छ, "यसको अर्थ तिनीहरूले येशूको उपाधि र अधिकार लिन प्रयास गर्नेछन्। तिनीहरूले आफुलाई "उहाँ" वा "मसीह" भनेर भन्न प्रयास गर्नेछन्। यस सन्दर्भमा, "म उहाँ हुँ" भन्नुले "म मसीह हुँ" भन्ने घोषणा गर्नु हो। "मसीह" शब्द पाठमा छैन, तर तपाईंले यसलाई यहाँ समावेश गर्न आवश्यक पर्न सक्छ ताकि मानिसहरू आएर आफूलाई इस्राएलको मुक्तिदाता वा मसीह भनेर भन्नेछन् भनेर स्पष्ट हुन सक्छ।</w:t>
      </w:r>
    </w:p>
    <w:p>
      <w:pPr/>
      <w:r>
        <w:rPr>
          <w:lang w:val="ne_NP" w:bidi="ne_NP"/>
        </w:rPr>
      </w:r>
      <w:r>
        <w:rPr>
          <w:lang w:val="ne_NP" w:bidi="ne_NP"/>
        </w:rPr>
        <w:t>येशूले आफ्ना चेलाहरूलाई मानिसहरूको समूहहरू र राज्यहरू बीचको युद्धहरू हुनेछ भनेर पनि सम्झाउनुहुन्छ, तर यसको अर्थ तुरुन्तै अन्त आउँदै छ भन्ने होइन। भूकम्प र अनिकाल जस्तै प्राकृतिक प्रकोप पनि हुनेछन्, जहाँ मानिसहरूले खानकालागि पर्याप्त खाना हुनेछैन। येशूले यी समस्याहरू जन्मको पीडाको सुरुवात जस्तै हुनेछ भनेर भन्नुहुन्छ। यस प्रकारको घटनाहरू लामो समयको युद्ध र विनाशको सुरुवात मात्र हो भनेर येशूले भन्ने यो एउटा तरिका हो। संसारमा युद्ध र कष्टको अवधि महिलाको लागि जन्माउने पीडाको सुरुवात जस्तै हो, यसको अर्थ बच्चा तुरुन्तै जन्मिनेछ भन्ने होइन। संसारको अन्त तुरुन्तै आउँदैन।</w:t>
      </w:r>
    </w:p>
    <w:p>
      <w:pPr/>
      <w:r>
        <w:rPr>
          <w:lang w:val="ne_NP" w:bidi="ne_NP"/>
        </w:rPr>
      </w:r>
      <w:r>
        <w:rPr>
          <w:lang w:val="ne_NP" w:bidi="ne_NP"/>
        </w:rPr>
        <w:t>येशूले "जन्मको पीडा" लाई शब्द चित्रको रूपमा प्रयोग गर्नुहुन्छ। जब महिला जन्म दिन तयार हुन्छन्, पीडा सामान्यतया बिस्तारै सुरु हुन्छ र कम तीव्रताको हुन्छ। त्यसपछि बच्चा नजन्माउनजेल धेरै घण्टासम्म पीडाको आवृत्ति र तीव्रता बढ्छ। अधिकांश मानिसहरूलाई जन्मको पीडाको बारेमा थाहा भएको हुनाले येशूले उल्लेख गरेको प्रकोप कसरी बिस्तारै सुरु हुन्छ र आवृति र तीव्रता बढ्नेछ भन्ने उदाहरणको रूपमा येशूले यो शब्द चित्र प्रयोग गर्नुहुन्छ। येशूले पहिलो प्रकोप र युद्धहरू जन्म प्रक्रियाको सुरुमा जन्म पीडा कम तीव्रता भएको जस्तै हुनेछ भनेर भन्दै हुनुहुन्छ।</w:t>
      </w:r>
    </w:p>
    <w:p>
      <w:pPr/>
      <w:r>
        <w:rPr>
          <w:lang w:val="ne_NP" w:bidi="ne_NP"/>
        </w:rPr>
      </w:r>
      <w:r>
        <w:rPr>
          <w:lang w:val="ne_NP" w:bidi="ne_NP"/>
        </w:rPr>
        <w:t>यहाँ रोक्नुहोस् र अनुवाद टोलीमा छलफल गर्नुहोस्: के तपाईंको संस्कृतिमा बच्चाको जन्मसँगको घटनाहरूको कुनै विशेष तुलना हुन्छ? तपाईंले बच्चा जन्माउने बारेमा कसरी र कहिले कुरा गर्नुहुन्छ? रेकर्डिङ रोक्‍नुहोस्।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१३:१–८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दुई दृश्यहरू छन्।</w:t>
      </w:r>
    </w:p>
    <w:p>
      <w:pPr/>
      <w:r>
        <w:rPr>
          <w:lang w:val="ne_NP" w:bidi="ne_NP"/>
        </w:rPr>
      </w:r>
      <w:r>
        <w:rPr>
          <w:b/>
          <w:lang w:val="ne_NP" w:bidi="ne_NP"/>
        </w:rPr>
        <w:t>पहिलो दृश्यमा:</w:t>
      </w:r>
      <w:r>
        <w:rPr>
          <w:lang w:val="ne_NP" w:bidi="ne_NP"/>
        </w:rPr>
        <w:t xml:space="preserve"> पहिलो दृश्यमा येशू र उहाँका चेलाहरूले मन्दिर छोड्दै छन्। चेलाहरू मन्दिरको भवनहरूको आकार र सुन्दरताको कारण अचम्ममा परेका छन्। येशूले तिनीहरूलाई यो सबै नष्ट हुनेछ भनेर भन्नुहुन्छ।</w:t>
      </w:r>
    </w:p>
    <w:p>
      <w:pPr/>
      <w:r>
        <w:rPr>
          <w:lang w:val="ne_NP" w:bidi="ne_NP"/>
        </w:rPr>
      </w:r>
      <w:r>
        <w:rPr>
          <w:b/>
          <w:lang w:val="ne_NP" w:bidi="ne_NP"/>
        </w:rPr>
        <w:t>दोस्रो दृश्यमा:</w:t>
      </w:r>
      <w:r>
        <w:rPr>
          <w:lang w:val="ne_NP" w:bidi="ne_NP"/>
        </w:rPr>
        <w:t xml:space="preserve"> येशूले आफ्ना चार चेलाहरूसँग एक्लै कुरा गर्दै हुनुहुन्छ। तिनीहरू जैतुनको डाँडामा बसिरहेका छन् र यरूशलेमको मन्दिरलाई हेरिरहेका छन्। येशूले आफ्ना चेलाहरूलाई सबै कुराको अन्त अघि संसारमा के हुनेछ भनेर व्याख्या गर्नुहुन्छ।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(तर पत्रुस, याकूब, यूहन्ना र अन्द्रियास उहाँसँग एक्लै कुरा गर्छन्)</w:t>
      </w:r>
    </w:p>
    <w:p>
      <w:pPr>
        <w:pStyle w:val="ListBullet"/>
        <w:spacing w:line="240" w:lineRule="auto"/>
        <w:ind w:left="720"/>
      </w:pPr>
      <w:r>
        <w:rPr>
          <w:lang w:val="ne_NP" w:bidi="ne_NP"/>
        </w:rPr>
      </w:r>
      <w:r>
        <w:rPr>
          <w:lang w:val="ne_NP" w:bidi="ne_NP"/>
        </w:rPr>
        <w:t>धेरै मसीह भएको दावी गर्दै आउने छन्।</w:t>
      </w:r>
    </w:p>
    <w:p>
      <w:pPr/>
      <w:r>
        <w:rPr>
          <w:lang w:val="ne_NP" w:bidi="ne_NP"/>
        </w:rPr>
      </w:r>
      <w:r>
        <w:rPr>
          <w:lang w:val="ne_NP" w:bidi="ne_NP"/>
        </w:rPr>
        <w:t>समूहको रूपमा, खण्डको सेटिङका यी भागहरूमा ध्यान दिनुहोस्: सम्पूर्ण कथालाई दृश्यात्मक बनाउन सुरु गर्नु अघि, मन्दिरको भवनहरू दृश्यात्मक गर्न केही समय खर्च गर्नुहोस्।</w:t>
      </w:r>
    </w:p>
    <w:p>
      <w:pPr/>
      <w:r>
        <w:rPr>
          <w:lang w:val="ne_NP" w:bidi="ne_NP"/>
        </w:rPr>
      </w:r>
      <w:r>
        <w:rPr>
          <w:lang w:val="ne_NP" w:bidi="ne_NP"/>
        </w:rPr>
        <w:t>यहाँ रोक्नुहोस् र येशूको समयको मन्दिरको फोटो देखाउनुहोस्। मन्दिरको ढुङ्गाहरू कति ठूलो थिए भनेर अकल प्राप्त गर्न लगभग समान आकारको केही ढुङ्गाहरूको तस्वीर हेर्नुहोस्। रेकर्डिङ रोक्‍नुहोस्।</w:t>
      </w:r>
    </w:p>
    <w:p>
      <w:pPr/>
      <w:r>
        <w:rPr>
          <w:lang w:val="ne_NP" w:bidi="ne_NP"/>
        </w:rPr>
      </w:r>
      <w:r>
        <w:rPr>
          <w:lang w:val="ne_NP" w:bidi="ne_NP"/>
        </w:rPr>
        <w:t>समूहमा छलफल गर्नुहोस्: तपाईंको संस्कृतिले महत्त्वपूर्ण भवनहरू कसरी निर्माण गर्छ? तपाईंले निर्माणको लागि कुन सामग्री प्रयोग गर्नुहुन्छ? यदि तपाईंले आफ्नो निर्माणमा ढुङ्गा प्रयोग गर्नुहुन्न भने तपाईंले मन्दिर र ढुङ्गाको कसरी वर्णन गर्नुहुनेछ? रेकर्डिङ रोक्‍नुहोस्।</w:t>
      </w:r>
    </w:p>
    <w:p>
      <w:pPr/>
      <w:r>
        <w:rPr>
          <w:lang w:val="ne_NP" w:bidi="ne_NP"/>
        </w:rPr>
      </w:r>
      <w:r>
        <w:rPr>
          <w:lang w:val="ne_NP" w:bidi="ne_NP"/>
        </w:rPr>
        <w:t>पहिलो दृश्यमा येशू र उहाँका चेलाहरूले यरूशलेम बाहिर बेथनीमा भएको आफ्नो मित्रहरूको घरमा फर्केर जान मन्दिर छोड्दै थिए। तिनीहरूले यरूशलेम छोडेर तल उपत्यकामा जान्थे, उपत्यका पार गरेर जैतुनको डाँडामा जान्थे। तिनीहरूले मन्दिर छोडेर हिंड्दै गर्दा चेलाहरू मध्ये एक जनाले येशूसँग कुरा गरे। चेलाले "गुरू" भनेर भने र त्यसपछि सुन्दर मन्दिरको भवनहरूको बारेमा कुरा गरे। तिनीहरू हिंड्दै गर्दा, येशूले भन्नुभयो, "हो, यो भवनहरू हेर। सबै कुरा पूर्ण रूपमा नष्ट हुनेछ।"</w:t>
      </w:r>
    </w:p>
    <w:p>
      <w:pPr/>
      <w:r>
        <w:rPr>
          <w:lang w:val="ne_NP" w:bidi="ne_NP"/>
        </w:rPr>
      </w:r>
      <w:r>
        <w:rPr>
          <w:lang w:val="ne_NP" w:bidi="ne_NP"/>
        </w:rPr>
        <w:t>दोस्रो दृश्यमा येशू र चेलाहरू जैतुनको डाँडामा आइपुगेको छन् र बसेका छन्। तिनीहरूले आफ्नो बसेको ठाउँबाट मन्दिर देख्न सक्थे। येशूका चार चेलाहरूले उहाँसँग निजी रूपमा कुरा गरे, जसको अर्थ अरूले तिनीहरूले भनेको कुरा सुन्न सक्दैनथे। अरूहरू सायद त्यहाँ थिए तर अलि टाढा बसिरहेका थिए।</w:t>
      </w:r>
    </w:p>
    <w:p>
      <w:pPr/>
      <w:r>
        <w:rPr>
          <w:lang w:val="ne_NP" w:bidi="ne_NP"/>
        </w:rPr>
      </w:r>
      <w:r>
        <w:rPr>
          <w:lang w:val="ne_NP" w:bidi="ne_NP"/>
        </w:rPr>
        <w:t>यहाँ रोक्नुहोस् र टोलीलाई उपत्यका र मन्दिरलाई हेर्दै गरेको जैतुनको डाँडाको फोटो देखाउनुहोस्। रेकर्डिङ रोक्‍नुहोस्।</w:t>
      </w:r>
    </w:p>
    <w:p>
      <w:pPr/>
      <w:r>
        <w:rPr>
          <w:lang w:val="ne_NP" w:bidi="ne_NP"/>
        </w:rPr>
      </w:r>
      <w:r>
        <w:rPr>
          <w:lang w:val="ne_NP" w:bidi="ne_NP"/>
        </w:rPr>
        <w:t>चार चेलाहरूले यस्तै अर्थ भएको दुई प्रश्नहरू सोधे। यी प्रश्नहरूले येशूले मन्दिरको भवनहरूको आउने विनाशको बारेमा भर्खरै गरेको कथनलाई जनाउँछ। चेलाहरूले सोधे, "यो कहिले हुनेछ?" र "यी कुराहरू हुन लागेको छ भनेर कुन चिन्हले हामीलाई देखाउँछ?" चेलाहरूले विनाश आउन लागेको छ भन्ने संकेत वा चेतावनी के हुन भनेर सोधिरहेका छन्।</w:t>
      </w:r>
    </w:p>
    <w:p>
      <w:pPr/>
      <w:r>
        <w:rPr>
          <w:lang w:val="ne_NP" w:bidi="ne_NP"/>
        </w:rPr>
      </w:r>
      <w:r>
        <w:rPr>
          <w:lang w:val="ne_NP" w:bidi="ne_NP"/>
        </w:rPr>
        <w:t>येशूले व्याख्या गर्न थाल्नुहुन्छ। येशूले तिनीहरूलाई जोडदारकासाथ चेतावनी दिनुहुन्छ। येशूले चेतावनी भन्नुहुन्छ, जसको अर्थ "होशियार रहनुहोस्!" "ध्यान दिनुहोस्!" वा "होशियार रहनुहोस्!" त्यसपछि हुनेछ भनेर येशूले केही कुराहरूको सूची दिनुहुन्छ। येशूले युद्धहरू र युद्धको हल्लाहरूको बारेमा कुरा गर्नुहुन्छ। येशूले भूकम्प र अनिकाल बारेमा कुरा गर्नुहुन्छ। येशूले यी घटनाहरू बिस्तारै सुरु हुनेछ र बिस्तारै बारम्बार र अझ गम्भीर हुनेछ भनेर भन्नुहुन्छ। येशूले यी घटनाहरूको अर्थ अन्त छिट्टै आउँदै छ भन्ने होइन, भन्नुहुन्छ। यी घटनाहरूको अर्थ धेरै आउनेछ भन्ने हो।</w:t>
      </w:r>
    </w:p>
    <w:p>
      <w:pPr/>
      <w:r>
        <w:rPr>
          <w:lang w:val="ne_NP" w:bidi="ne_NP"/>
        </w:rPr>
      </w:r>
      <w:r>
        <w:rPr>
          <w:lang w:val="ne_NP" w:bidi="ne_NP"/>
        </w:rPr>
        <w:t>त्यसपछि येशूले यी प्रकोपहरूलाई बच्चा जन्माउने पीडासँग तुलना गर्नुहुन्छ। येशूले यसलाई शब्द चित्रको रूपमा प्रयोग गर्नुहुन्छ। जब महिलालाई यी पीडा हुन थाल्छन्, तब बच्चा आउनु अझै धेरै समय बाँकि हुन्छ। पीडा सामान्यतया बिस्तारै सुरु हुन्छ र कम तीव्रताको हुन्छ। तर जन्म प्रक्रिया जारी रहँदा, बच्चा नजन्मान्जेलसम्म जन्माउने पीडाको आवृत्ति र तीव्रता बढ्छ। त्यसै गरी, सबै कुराको अन्त आउनु अघि धेरै समस्याहरू हुनेछन्।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१३:१–८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(तर पत्रुस, याकूब, यूहन्ना र अन्द्रियास उहाँसँग एक्लै कुरा गर्छन्)</w:t>
      </w:r>
    </w:p>
    <w:p>
      <w:pPr>
        <w:pStyle w:val="ListBullet"/>
        <w:spacing w:line="240" w:lineRule="auto"/>
        <w:ind w:left="720"/>
      </w:pPr>
      <w:r>
        <w:rPr>
          <w:lang w:val="ne_NP" w:bidi="ne_NP"/>
        </w:rPr>
      </w:r>
      <w:r>
        <w:rPr>
          <w:lang w:val="ne_NP" w:bidi="ne_NP"/>
        </w:rPr>
        <w:t>धेरै मसीह भएको दावी गर्दै आउने छन्।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 र चेलाहरूले यरूशलेमको मन्दिर छोड्दै छन्। तिनीहरूले विधवाले दुई सिक्का सङ्कलन बाक्सामा राखेको भर्खरै देखेको छन्। चेलाहरू मध्ये एक जनाले भन्छन्, "गुरू, यी ठूलो भवनहरू हेर्नुहोस्! पर्खालहरूमा भएको ठूलो ढुङ्गाहरू हेर्नुहोस्!" येशूले जवाफ दिनुहुन्छ, "हो, यी ठूलो भवनहरू देख्छौ? एक अर्काको माथि एक ढुङ्गा पनि छोडिने छैन। प्रत्येक ढुङ्गा तल फ्याँकिनेछ।"</w:t>
      </w:r>
    </w:p>
    <w:p>
      <w:pPr/>
      <w:r>
        <w:rPr>
          <w:lang w:val="ne_NP" w:bidi="ne_NP"/>
        </w:rPr>
      </w:r>
      <w:r>
        <w:rPr>
          <w:lang w:val="ne_NP" w:bidi="ne_NP"/>
        </w:rPr>
        <w:t>कार्य रोक्नुहोस्: चेलाहरूलाई सोध्नुहोस्, "येशूले यी कुराहरू भन्नु भएको सुनेर तपाईंलाई कस्तो महसुस भइरहेको छ?" तपाईंले यस्तो कुरा सुन्न सक्नुहुन्छ, "म अलमलमा परेको छु। यस्तो ढुङ्गाहरू कसरी सार्न सकिन्छ?" वा, "मन्दिर गुमाउने कुरा सोच्दा मलाई दुख लागेको छ" "येशूले के बारेमा कुरा गर्नुहुन्छ? सबैले यो सुन्दर मन्दिरको प्रशंसा गर्छन्। हामी कसैसँग युद्धमा छैनौ।" वा, "येशूले यस्तो कुरा गरेको सुनेर म डराउँछु।" येशूलाई सोध्नुहोस्, "तपाईंलाई कस्तो महसुस भइरहेको छ?" तपाईंले सुन्न सक्नुहुन्छ, "मलाई थाहा भएको कुरा आउँदै छ भनेर सोच्दा मलाई दुख लाग्छ। यो हुनेछ भनेर मानिसहरूले अझै बुझ्दैनन्।" नाटकलाई जारी राख्नुहोस्।</w:t>
      </w:r>
    </w:p>
    <w:p>
      <w:pPr/>
      <w:r>
        <w:rPr>
          <w:lang w:val="ne_NP" w:bidi="ne_NP"/>
        </w:rPr>
      </w:r>
      <w:r>
        <w:rPr>
          <w:lang w:val="ne_NP" w:bidi="ne_NP"/>
        </w:rPr>
        <w:t>दोस्रो दृश्यमा येशू र उहाँका चेलाहरू यरूशलेमबाट उपत्यका भएर जैतुनको डाँडाको छेउमा जान्छन्। तिनीहरू मन्दिर देख्न सकिनेगरी पहाडको छेउमा बस्छन्। चार चेलाहरू-पत्रुस, याकूब, यूहन्ना र अन्द्रियासले येशूलाई छेउमा लगेर सोध्छन्, "यो कहिले हुनेछ, हामीलाई भन्नुहोस्? यी कुराहरू चाँडै हुनेछ भनेर कुन चिन्हले हामीलाई देखाउँछ?"</w:t>
      </w:r>
    </w:p>
    <w:p>
      <w:pPr/>
      <w:r>
        <w:rPr>
          <w:lang w:val="ne_NP" w:bidi="ne_NP"/>
        </w:rPr>
      </w:r>
      <w:r>
        <w:rPr>
          <w:lang w:val="ne_NP" w:bidi="ne_NP"/>
        </w:rPr>
        <w:t>अभिनय रोक्नुहोस्: यी चार मानिसहरूलाई सोध्नुहोस्, "अहिले तपाईंलाई कस्तो महसुस भइरहेको छ?" तपाईंले सुन्न सक्नुहुन्छ, "म चिन्तित छु। म ठूलो चिन्ता महसुस गर्छु। म यसको लागि तयारी गर्न सकुँ भनेर यो कहिले हुनेछ भनेर जान्न चाहन्छु।" वा, "यस्तो कुरा सुन्दा मलाई डर लाग्छ। सेनाले ती ढुङ्गाहरू कसरी सार्न सक्छ? ती ढुङ्गाहरू धेरै ठूलो र गह्रौं छन्।" वा, "परमेश्वरले कहिलेकाँही चिन्हहरू पठाउनुहुन्छ भनेर मलाई थाहा छ। जब म हेर्छु तब म चिन्हको अर्थ बुझ्न चाहन्छु।" नाटकलाई जारी राख्नुहोस्।</w:t>
      </w:r>
    </w:p>
    <w:p>
      <w:pPr/>
      <w:r>
        <w:rPr>
          <w:lang w:val="ne_NP" w:bidi="ne_NP"/>
        </w:rPr>
      </w:r>
      <w:r>
        <w:rPr>
          <w:lang w:val="ne_NP" w:bidi="ne_NP"/>
        </w:rPr>
        <w:t>येशूले जवाफ दिनुहुन्छ, "होशियार रहनुहोस्! धेरै मानिसहरू आउनेछन् र 'म मसीह हुँ' भन्नेछन्। ती मानिसहरूले झूटलाई विश्वास गर्न धेरै मानिसहरूलाई धोका दिनेछन्। तपाईंले युद्धहरू र युद्धको धम्की सुन्नुहुनेछ, तर डराउनु पर्दैन। अन्त तुरुन्तै आउँदैन। जातिले जातिसँग लड्नेछ। राज्यले राज्यसँग लड्नेछ। भूकम्प हुनेछन्। अनिकाल भएर मानिसहरूले पर्याप्त खाना खान पाउने छैनन्। यो जन्मको पीडाको सुरुवात जस्तै विनाशको सुरुवात मात्र हो। अझ बढी आउनेछन्।"</w:t>
      </w:r>
    </w:p>
    <w:p>
      <w:pPr/>
      <w:r>
        <w:rPr>
          <w:lang w:val="ne_NP" w:bidi="ne_NP"/>
        </w:rPr>
      </w:r>
      <w:r>
        <w:rPr>
          <w:lang w:val="ne_NP" w:bidi="ne_NP"/>
        </w:rPr>
        <w:t>अभिनय रोक्नुहोस्: चार चेलाहरूलाई सोध्नुहोस्, "तपाईंलाई कस्तो महसुस भइरहेको छ?" तपाईंले यस्तो कुरा सुन्न सक्नुहुन्छ, "म डराउँछु" वा "म दुखी छु" वा "अन्त आउनु लाग्यो भनेर म अधैर्य छु।" वा, "यो भयानक जस्तो देखिन्छ। म यो सबैकुरा सोच्न चाहन्छु भन्नेमा निश्चित छैन।" वा, "हामी झूटा मानिसहरूबाट नसमातियौ भनेर येशूले हामीलाई भन्दै हुनुहुन्छ भनेर म खुसी छु। म परमेश्वरप्रति विश्वासी रहन चाहन्छु।" येशूलाई सोध्नुहोस्, "तपाईंलाई कस्तो महसुस भइरहेको छ?" तपाईंले सुन्न सक्नुहुन्छ, "तिनीहरूले बुझ्दैनन् भनेर मलाई थाहा छ। अहिले सबै कुरा शान्तिपूर्ण भएकोले मसीह के गर्न आउँदै छन् भनेर तिनीहरूले अझै बुझ्दैनन्। यो शिक्षा सम्झनाकालागि तिनिहरुसित होस र भविष्यमा तिनीहरूले बुझ्छन् भनेर म तिनीहरूलाई सिकाउँदै जानेछु।" नाटकलाई जारी राख्नुहोस्।</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१३:१–८ को श्रव्य संस्करण सुन्‍नुहोस्।</w:t>
      </w:r>
    </w:p>
    <w:p>
      <w:pPr/>
      <w:r>
        <w:rPr>
          <w:lang w:val="ne_NP" w:bidi="ne_NP"/>
        </w:rPr>
      </w:r>
      <w:r>
        <w:rPr>
          <w:lang w:val="ne_NP" w:bidi="ne_NP"/>
        </w:rPr>
        <w:t xml:space="preserve">येशू र उहाँका </w:t>
      </w:r>
      <w:r>
        <w:rPr>
          <w:b/>
          <w:lang w:val="ne_NP" w:bidi="ne_NP"/>
        </w:rPr>
        <w:t>चेलाहरूले</w:t>
      </w:r>
      <w:r>
        <w:rPr>
          <w:lang w:val="ne_NP" w:bidi="ne_NP"/>
        </w:rPr>
        <w:t xml:space="preserve"> </w:t>
      </w:r>
      <w:r>
        <w:rPr>
          <w:b/>
          <w:lang w:val="ne_NP" w:bidi="ne_NP"/>
        </w:rPr>
        <w:t>मन्दिरको चोक</w:t>
      </w:r>
      <w:r>
        <w:rPr>
          <w:lang w:val="ne_NP" w:bidi="ne_NP"/>
        </w:rPr>
        <w:t xml:space="preserve"> छोडेर जान्छन। तपाईंले </w:t>
      </w:r>
      <w:r>
        <w:rPr>
          <w:lang w:val="ne_NP" w:bidi="ne_NP"/>
        </w:rPr>
        <w:t>मन्दिर</w:t>
      </w:r>
      <w:r>
        <w:rPr>
          <w:lang w:val="ne_NP" w:bidi="ne_NP"/>
        </w:rPr>
        <w:t xml:space="preserve"> र </w:t>
      </w:r>
      <w:r>
        <w:rPr>
          <w:lang w:val="ne_NP" w:bidi="ne_NP"/>
        </w:rPr>
        <w:t>चेलाहरूको</w:t>
      </w:r>
      <w:r>
        <w:rPr>
          <w:lang w:val="ne_NP" w:bidi="ne_NP"/>
        </w:rPr>
        <w:t xml:space="preserve"> लागि प्रयोग गरिरहनु भएको शब्दहरू नै प्रयोग गर्नुहोस्, र यी शब्दहरू मुख्य शब्दावलीमा छन् भनेर सम्झनुहोस्।</w:t>
      </w:r>
    </w:p>
    <w:p>
      <w:pPr/>
      <w:r>
        <w:rPr>
          <w:lang w:val="ne_NP" w:bidi="ne_NP"/>
        </w:rPr>
      </w:r>
      <w:r>
        <w:rPr>
          <w:b/>
          <w:lang w:val="ne_NP" w:bidi="ne_NP"/>
        </w:rPr>
        <w:t>चेलाहरूले</w:t>
      </w:r>
      <w:r>
        <w:rPr>
          <w:lang w:val="ne_NP" w:bidi="ne_NP"/>
        </w:rPr>
        <w:t xml:space="preserve"> येशूलाई गुरू भनेर बोलाउँछन्। तपाईंले मर्कूसको </w:t>
      </w:r>
      <w:r>
        <w:rPr>
          <w:lang w:val="ne_NP" w:bidi="ne_NP"/>
        </w:rPr>
        <w:t>अघिल्लो</w:t>
      </w:r>
      <w:r>
        <w:rPr>
          <w:lang w:val="ne_NP" w:bidi="ne_NP"/>
        </w:rPr>
        <w:t xml:space="preserve"> खण्डहरूमा गुरूको लागि प्रयोग गरेको शब्द नै प्रयोग गर्नुहोस्, र यो शब्द शब्दावलीमा पाउन सकिन्छ भनेर सम्झनुहोस्।</w:t>
      </w:r>
    </w:p>
    <w:p>
      <w:pPr/>
      <w:r>
        <w:rPr>
          <w:lang w:val="ne_NP" w:bidi="ne_NP"/>
        </w:rPr>
      </w:r>
      <w:r>
        <w:rPr>
          <w:lang w:val="ne_NP" w:bidi="ne_NP"/>
        </w:rPr>
        <w:t>येशूले चेलालाई जवाफको आवश्यकता नपर्ने प्रश्न सोधेर जवाफ दिनुहुन्छ। तपाईंको भाषालाई आवश्यक परेमा तपाईंले यो प्रश्नलाई सकारात्मक कथनमा परिवर्तन गर्न सक्नुहुन्छ। येशूले भन्नुहुन्छ, "यी भवनहरू हेर।"</w:t>
      </w:r>
    </w:p>
    <w:p>
      <w:pPr/>
      <w:r>
        <w:rPr>
          <w:lang w:val="ne_NP" w:bidi="ne_NP"/>
        </w:rPr>
      </w:r>
      <w:r>
        <w:rPr>
          <w:lang w:val="ne_NP" w:bidi="ne_NP"/>
        </w:rPr>
        <w:t xml:space="preserve">येशू र उहाँका चेलाहरू मन्दिर भएको पहाड र </w:t>
      </w:r>
      <w:r>
        <w:rPr>
          <w:b/>
          <w:lang w:val="ne_NP" w:bidi="ne_NP"/>
        </w:rPr>
        <w:t>जैतुनको डाँड</w:t>
      </w:r>
      <w:r>
        <w:rPr>
          <w:lang w:val="ne_NP" w:bidi="ne_NP"/>
        </w:rPr>
        <w:t xml:space="preserve"> बीचको उपत्यका भएर हिंड्थे। जैतुनको डाँड यरूशलेमको पूर्वमा थियो र यरूशलेमको शहर देखिन्थ्यो। जैतुनको डाँडाको नाम यस पहाडमा उम्रने जैतुनको रूखहरूबाट आएको हो।</w:t>
      </w:r>
    </w:p>
    <w:p>
      <w:pPr/>
      <w:r>
        <w:rPr>
          <w:lang w:val="ne_NP" w:bidi="ne_NP"/>
        </w:rPr>
      </w:r>
      <w:r>
        <w:rPr>
          <w:lang w:val="ne_NP" w:bidi="ne_NP"/>
        </w:rPr>
        <w:t xml:space="preserve">येशूका चेलाहरूले उहाँलाई मन्दिरको विनाश चाँडै आउँदै छ भन्ने कुराको </w:t>
      </w:r>
      <w:r>
        <w:rPr>
          <w:b/>
          <w:lang w:val="ne_NP" w:bidi="ne_NP"/>
        </w:rPr>
        <w:t>चिन्ह</w:t>
      </w:r>
      <w:r>
        <w:rPr>
          <w:lang w:val="ne_NP" w:bidi="ne_NP"/>
        </w:rPr>
        <w:t xml:space="preserve"> मागे। चिन्ह भनेको यो कुरा सत्य हो वा यो कुरा हुनेछ भन्ने संकेत हो। एउटा चिन्ह एउटा चेतावनी पनि हुन सक्छ। तपाईंले </w:t>
      </w:r>
      <w:r>
        <w:rPr>
          <w:lang w:val="ne_NP" w:bidi="ne_NP"/>
        </w:rPr>
        <w:t>चिन्हको</w:t>
      </w:r>
      <w:r>
        <w:rPr>
          <w:lang w:val="ne_NP" w:bidi="ne_NP"/>
        </w:rPr>
        <w:t xml:space="preserve"> लागि पहिले प्रयोग गरेको शब्द नै प्रयोग गर्नुहोस्, र चिन्हको बारेमा मुख्य शब्दावलीमा छलफल गरिएको छ भनेर सम्झनुहोस्।</w:t>
      </w:r>
    </w:p>
    <w:p>
      <w:pPr/>
      <w:r>
        <w:rPr>
          <w:lang w:val="ne_NP" w:bidi="ne_NP"/>
        </w:rPr>
      </w:r>
      <w:r>
        <w:rPr>
          <w:lang w:val="ne_NP" w:bidi="ne_NP"/>
        </w:rPr>
        <w:t xml:space="preserve">एउटा चिन्ह यो हो कि येशूले मानिसहरू "मेरो नाममा 'म उहाँ हुँ' भनेर दावी गर्नेछन् भनेर भन्नुभयो।" येशूले मसीह शब्द भन्नुहुन्न। तर जब एउटा व्यक्तिले "म उहाँ हुँ" भनेर भन्छ, त्यो व्यक्तिले "म मसीह हुँ" भनेर भनिरहेको हुन्छ। त्यो व्यक्तिले उहाँको वरिपरि सबैलाई भनिरहेको छ, "परमेश्वरले पठाएको मसीह म हुँ।" यदि तपाईंले छुटेको जानकारी भर्न चाहानुहुन्छ र तपाईंले मसीह शब्द प्रयोग गर्नुहुन्छ भने तपाईंले </w:t>
      </w:r>
      <w:r>
        <w:rPr>
          <w:b/>
          <w:lang w:val="ne_NP" w:bidi="ne_NP"/>
        </w:rPr>
        <w:t>मसीह</w:t>
      </w:r>
      <w:r>
        <w:rPr>
          <w:lang w:val="ne_NP" w:bidi="ne_NP"/>
        </w:rPr>
        <w:t xml:space="preserve">को लागि प्रयोग गरिरहनु भएको शब्द नै प्रयोग गर्नुहोस्, र </w:t>
      </w:r>
      <w:r>
        <w:rPr>
          <w:lang w:val="ne_NP" w:bidi="ne_NP"/>
        </w:rPr>
        <w:t>मसीह</w:t>
      </w:r>
      <w:r>
        <w:rPr>
          <w:lang w:val="ne_NP" w:bidi="ne_NP"/>
        </w:rPr>
        <w:t xml:space="preserve"> मुख्य शब्दावलीमा छ भनेर सम्झनुहोस्। जब कोही </w:t>
      </w:r>
      <w:r>
        <w:rPr>
          <w:b/>
          <w:lang w:val="ne_NP" w:bidi="ne_NP"/>
        </w:rPr>
        <w:t>मेरो नाममा</w:t>
      </w:r>
      <w:r>
        <w:rPr>
          <w:lang w:val="ne_NP" w:bidi="ne_NP"/>
        </w:rPr>
        <w:t xml:space="preserve"> आउँछन् भनेको अर्थ तिनीहरू त्यो व्यक्तिको मर्यादा, शक्ति वा अधिकार लिएर आउँछन् भनेको हो।</w:t>
      </w:r>
    </w:p>
    <w:p>
      <w:pPr/>
      <w:r>
        <w:rPr>
          <w:lang w:val="ne_NP" w:bidi="ne_NP"/>
        </w:rPr>
      </w:r>
      <w:r>
        <w:rPr>
          <w:lang w:val="ne_NP" w:bidi="ne_NP"/>
        </w:rPr>
        <w:t xml:space="preserve"> येशूले जातिको विरुद्धमा जाति राज्यको विरुद्धमा राज्य युद्धमा जानेछ भनेर भन्नुहुन्छ। </w:t>
      </w:r>
      <w:r>
        <w:rPr>
          <w:b/>
          <w:lang w:val="ne_NP" w:bidi="ne_NP"/>
        </w:rPr>
        <w:t>जाति</w:t>
      </w:r>
      <w:r>
        <w:rPr>
          <w:lang w:val="ne_NP" w:bidi="ne_NP"/>
        </w:rPr>
        <w:t xml:space="preserve"> भनेको कुल वा जातीय समूह वा देशका मानिसहरू हो। </w:t>
      </w:r>
      <w:r>
        <w:rPr>
          <w:b/>
          <w:lang w:val="ne_NP" w:bidi="ne_NP"/>
        </w:rPr>
        <w:t>राज्य</w:t>
      </w:r>
      <w:r>
        <w:rPr>
          <w:lang w:val="ne_NP" w:bidi="ne_NP"/>
        </w:rPr>
        <w:t xml:space="preserve"> भनेको राजाले शासन गर्ने क्षेत्र हो। यसलाई भन्ने एउटा तरिका भनेको एक राजा वा शासक अन्तर्गतका मानिसहरू अर्को राजा वा शासकको अधीनमा बसोबास गर्ने मानिसहरूको विरुद्धमा लड्नेछन्। </w:t>
      </w:r>
      <w:r>
        <w:rPr>
          <w:lang w:val="ne_NP" w:bidi="ne_NP"/>
        </w:rPr>
        <w:t>जाति</w:t>
      </w:r>
      <w:r>
        <w:rPr>
          <w:lang w:val="ne_NP" w:bidi="ne_NP"/>
        </w:rPr>
        <w:t xml:space="preserve"> र </w:t>
      </w:r>
      <w:r>
        <w:rPr>
          <w:lang w:val="ne_NP" w:bidi="ne_NP"/>
        </w:rPr>
        <w:t>राज्य</w:t>
      </w:r>
      <w:r>
        <w:rPr>
          <w:lang w:val="ne_NP" w:bidi="ne_NP"/>
        </w:rPr>
        <w:t xml:space="preserve"> मुख्य शब्दावलीमा छन्।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13:9–23</w:t>
      </w:r>
      <w:r>
        <w:rPr>
          <w:lang w:val="ne_NP" w:bidi="ne_NP"/>
        </w:rPr>
      </w:r>
    </w:p>
    <w:p>
      <w:pPr>
        <w:pStyle w:val="Heading3"/>
      </w:pPr>
      <w:r>
        <w:rPr>
          <w:lang w:val="ne_NP" w:bidi="ne_NP"/>
        </w:rPr>
        <w:t>Step 1</w:t>
      </w:r>
    </w:p>
    <w:p>
      <w:pPr/>
      <w:r>
        <w:rPr>
          <w:lang w:val="ne_NP" w:bidi="ne_NP"/>
        </w:rPr>
      </w:r>
      <w:r>
        <w:rPr>
          <w:lang w:val="ne_NP" w:bidi="ne_NP"/>
        </w:rPr>
        <w:t>यस चरणमा, मर्कूस १३:९–२३ सुन्नुहोस् र यसलाई आफ्नो हृदयमा राख्नुहोस्।</w:t>
      </w:r>
    </w:p>
    <w:p>
      <w:pPr/>
      <w:r>
        <w:rPr>
          <w:lang w:val="ne_NP" w:bidi="ne_NP"/>
        </w:rPr>
      </w:r>
      <w:r>
        <w:rPr>
          <w:lang w:val="ne_NP" w:bidi="ne_NP"/>
        </w:rPr>
        <w:t>सम्भव भएमा तीन फरक अनुवादहरूमा मर्कूस १३:९–२३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१३:९–२३ को श्रव्य संस्करण सुन्‍नुहोस्।</w:t>
      </w:r>
    </w:p>
    <w:p>
      <w:pPr/>
      <w:r>
        <w:rPr>
          <w:lang w:val="ne_NP" w:bidi="ne_NP"/>
        </w:rPr>
      </w:r>
      <w:r>
        <w:rPr>
          <w:lang w:val="ne_NP" w:bidi="ne_NP"/>
        </w:rPr>
        <w:t>येशू र चेलाहरू जैतुनको डाँडामा बसिरहेका छन् जहाँ तिनीहरूले मन्दिरको भवनहरू देख्न सक्छन्। येशूले पत्रुस, याकूब, यूहन्ना र अन्द्रियासलाई भविष्यमा के हुनेछ भनेर सिकाउँदै हुनुहुन्छ। यस खण्डमा, येशूले अघिल्लो खण्डको शिक्षालाई जारी राख्नुहुन्छ। यो खण्ड कथात्मक छ।</w:t>
      </w:r>
    </w:p>
    <w:p>
      <w:pPr/>
      <w:r>
        <w:rPr>
          <w:lang w:val="ne_NP" w:bidi="ne_NP"/>
        </w:rPr>
      </w:r>
      <w:r>
        <w:rPr>
          <w:lang w:val="ne_NP" w:bidi="ne_NP"/>
        </w:rPr>
        <w:t>येशूले अन्तिम दिनहरूमा कस्तो हुनेछ भनेर कुरा गरेपछि, येशूले आफ्ना चेलाहरूलाई चेलाहरूले सामना गर्ने खतराहरूको बारेमा सचेत रहन चेतावनी दिनुहुन्छ। येशूले फेरि भन्नुहुन्छ, "होशियार रहनुहोस्!" वा "होशियार रहनुहोस्!"</w:t>
      </w:r>
    </w:p>
    <w:p>
      <w:pPr/>
      <w:r>
        <w:rPr>
          <w:lang w:val="ne_NP" w:bidi="ne_NP"/>
        </w:rPr>
      </w:r>
      <w:r>
        <w:rPr>
          <w:lang w:val="ne_NP" w:bidi="ne_NP"/>
        </w:rPr>
        <w:t>यहाँ रोक्नुहोस् र अनुवाद टोलीमा छलफल गर्नुहोस्: गाउँका मानिसहरूलाई आउने केही प्रकोप बारेमा चेतावनी दिने व्यक्तिको कथा सुनाउनुहोस्। कथा बताउनेले विशेष चेतावनी कथनहरूको लागि प्रयोग गर्ने शब्दहरू वा वाक्यहरू सुन्नुहोस्। येशूले भन्नुहुन्छ, "होशियार रहनुहोस्!" यस खण्डको सुरूमा र अन्तमा। के तपाईंले उहाँले भन्नुभएझैं दुबै पटक एउटै वाक्यांश प्रयोग गर्ने छनोट गर्नुहुन्छ? रेकर्डिङ रोक्‍नुहोस्।</w:t>
      </w:r>
    </w:p>
    <w:p>
      <w:pPr/>
      <w:r>
        <w:rPr>
          <w:lang w:val="ne_NP" w:bidi="ne_NP"/>
        </w:rPr>
      </w:r>
      <w:r>
        <w:rPr>
          <w:lang w:val="ne_NP" w:bidi="ne_NP"/>
        </w:rPr>
        <w:t xml:space="preserve">येशूले चेलाहरूले पक्राउ र परीक्षाको सामना गर्नेछन् भनेर जोड दिन "सुम्पिइए" वा "हस्तान्तरण गरिए" शब्दहरू धेरै पटक प्रयोग गर्नुहुन्छ। चेलाहरूले येशूलाई पछ्याएको र मानिसहरूलाई येशूको बारेमा सुसमाचार सुनाएको </w:t>
      </w:r>
      <w:r>
        <w:rPr>
          <w:b/>
          <w:lang w:val="ne_NP" w:bidi="ne_NP"/>
        </w:rPr>
        <w:t>हुनाले</w:t>
      </w:r>
      <w:r>
        <w:rPr>
          <w:lang w:val="ne_NP" w:bidi="ne_NP"/>
        </w:rPr>
        <w:t xml:space="preserve"> तिनीहरूले चेलाहरूलाई पक्राउ गर्नेछन्। येशूले यी मध्यका केही अधिकारीहरू स्थानीय परिषदहरूका हुन् भनेर भन्नुहुन्छ। स्थानीय परिषद वा स्थानीय अधिकारीहरू गाउँ वा शहरको राजनीतिक प्रशासनिक समूह हुन्। त्यसपछि येशूले चेलाहरू सभाघर भित्र कुटिनेछन् भनेर भन्नुभयो। सभाघर भनेको प्रत्येक गाउँ वा शहरमा प्रार्थना गर्ने र सिकाउने स्थानीय यहूदी ठाउँ थियो। येशूले राज्यपाल र राजाहरूले चेलाहरूको पनि न्याय गर्नेछन् भनेर भन्नुहुन्छ। गभर्नरहरूले रोमी क्षेत्रीय नेताहरूलाई जनाउन सक्छन्। राजाहरूले सम्पूर्ण जातिमाथि शासन गर्ने राजा हेरोद जस्ता मानिसहरूलाई जनाउन सक्छन्। चेलाहरूको लागि यी समस्याहरू सम्भावित चार फरक समूहहरूबाट आउन सक्छन् भनेर ध्यान दिनुहोस्: स्थानीय अधिकारीहरू, स्थानीय धार्मिक नेताहरू, राज्यपाल वा क्षेत्रीय नेताहरू, र जातिका राजाहरू वा शासकहरू।</w:t>
      </w:r>
    </w:p>
    <w:p>
      <w:pPr/>
      <w:r>
        <w:rPr>
          <w:lang w:val="ne_NP" w:bidi="ne_NP"/>
        </w:rPr>
      </w:r>
      <w:r>
        <w:rPr>
          <w:lang w:val="ne_NP" w:bidi="ne_NP"/>
        </w:rPr>
        <w:t xml:space="preserve">येशूले कहिलेकाँही राज्यपाल र राजाहरूले चेलाहरूलाई पक्राउ गर्छन् र अदालतमा परीक्षणको समयमा न्याय गर्छन् भनेर भन्दै शिक्षालाई जारी राख्नुहुन्छ। तर येशूले सरकारी अधिकारीहरूको अगाडि यी परीक्षाहरू येशू संसारलाई बचाउन आनुभयो भन्ने सुसमाचार मानिसहरूलाई बताउने मौका पनि हुनेछ भनेर भन्नुहुन्छ। यो संसारका सबैलाई सुभ-समाचार वा सुसमाचार प्रचार गर्ने तरिका हो। येशूले संसारको अन्त आउन सक्नु </w:t>
      </w:r>
      <w:r>
        <w:rPr>
          <w:b/>
          <w:lang w:val="ne_NP" w:bidi="ne_NP"/>
        </w:rPr>
        <w:t>अघि</w:t>
      </w:r>
      <w:r>
        <w:rPr>
          <w:lang w:val="ne_NP" w:bidi="ne_NP"/>
        </w:rPr>
        <w:t xml:space="preserve"> पहिला सबै जातिहरूमा सुसमाचार फैलाउनुपर्छ भनेर भन्नुहुन्छ। जाति भनेको आफ्नो क्षेत्र र सरकारमा भएका मानिसहरूको समूह हो। तब त्यसपछि येशूले चिन्ता नगर्नुहोस्,दुखि नहुनुहोस् भनेर भन्नुहुन्छ! तिनीहरूलाई पक्राउ गरिएको र न्याय गरिएको बेला के भन्नु पर्छ भनेर पवित्र आत्माले चेलाहरूलाई भन्नुहुनेछ। पवित्र आत्मा येशूलाई पछ्याउने मानिसहरूको हृदयमा बसोबास गर्ने परमेश्वरको आत्मा हो। येशू भन्नुहुन्छ, सरकारी नेताहरूले मौखिक आक्रमण गर्दा के भन्ने भनेर पवित्र आत्माले यी अनुयायीहरूलाई मद्दत गर्नेछ।</w:t>
      </w:r>
    </w:p>
    <w:p>
      <w:pPr/>
      <w:r>
        <w:rPr>
          <w:lang w:val="ne_NP" w:bidi="ne_NP"/>
        </w:rPr>
      </w:r>
      <w:r>
        <w:rPr>
          <w:lang w:val="ne_NP" w:bidi="ne_NP"/>
        </w:rPr>
        <w:t>रोक्नुहोस् र छलफल गर्नुहोस्: विभिन्न अनुवाद टोलीका सदस्यहरूलाई पवित्र आत्माले कहिले के भन्ने र कसरी भन्ने भनेर जान्न मद्दत गर्नुभएको छ भन्ने कुराको गवाही दिन भन्नुहोस। तपाईंले अन्य खण्डहरूमा पवित्र आत्माको लागि प्रयोग गरेको शब्द सम्झनुहोस्। रेकर्डिङ रोक्‍नुहोस्।</w:t>
      </w:r>
    </w:p>
    <w:p>
      <w:pPr/>
      <w:r>
        <w:rPr>
          <w:lang w:val="ne_NP" w:bidi="ne_NP"/>
        </w:rPr>
      </w:r>
      <w:r>
        <w:rPr>
          <w:lang w:val="ne_NP" w:bidi="ne_NP"/>
        </w:rPr>
        <w:t>येशूले भन्नुहुन्छ कि दाजुभाइहरू, बुबाहरू र बच्चाहरू जस्ता परिवारका सदस्यहरूले पनि एक अर्काको विरुद्धमा विद्रोह गर्नेछन् र परिवारका सदस्यहरूलाई धोका दिएर मार्न अधिकारीहरूलाई सुम्पिने छन्। भाइ र पिता जस्ता पारिवारिक शब्दहरू प्रयोग गरेर येशूले तपाईंले सबैभन्दा बढी प्रेम गरेको र रक्षा गर्ने चाहेको मानिसहरूले तपाईंलाई धोका दिनेछन् भनेर भन्दै हुनुहुन्छ। येशूलाई पछ्याउने भएकोले मानिसहरूले चेलाहरूलाई घृणा गर्नेछन्। तर मृत्यु सम्मै येशूलाई विश्वासपूर्वक पछ्याउने चेलाहरू बचाइनेछन्। तिनीहरू आफ्नो पार्थिव जीवनको अन्तमा परमेश्वरसँग रहन स्वर्ग जानेछन्।</w:t>
      </w:r>
    </w:p>
    <w:p>
      <w:pPr/>
      <w:r>
        <w:rPr>
          <w:lang w:val="ne_NP" w:bidi="ne_NP"/>
        </w:rPr>
      </w:r>
      <w:r>
        <w:rPr>
          <w:lang w:val="ne_NP" w:bidi="ne_NP"/>
        </w:rPr>
        <w:t>रोक्नुहोस् र छलफल गर्नुहोस्: अनुवाद टोलीले येशूमाथिको विश्वासको कारणले सताएका वा मारिएका मानिसहरूको कथाहरू सुनाउनुहोस्। रेकर्डिङ रोक्‍नुहोस्।</w:t>
      </w:r>
    </w:p>
    <w:p>
      <w:pPr/>
      <w:r>
        <w:rPr>
          <w:lang w:val="ne_NP" w:bidi="ne_NP"/>
        </w:rPr>
      </w:r>
      <w:r>
        <w:rPr>
          <w:lang w:val="ne_NP" w:bidi="ne_NP"/>
        </w:rPr>
        <w:t>अब येशूले हुन आउने अन्य कठिन कुराहरूको बारेमा चेतावनी दिनुहुन्छ। अवस्था यति नराम्रो हुनेछ कि मानिसहरू भाग्नेछन् भनेर येशूले भन्नुहुन्छ। यशूले "उजाड बनाउने घृणित वस्तु" भनिने कुराको वर्णन गर्नुहुन्छ। येशूले भविष्यमा के हुनेछ भनेर व्याख्या गर्दा स्वर्गदूतले दानियल अगमवक्तालाई प्रयोग गरेको शब्द नै प्रयोग गर्नुहुन्छ। दानियलले परमेश्वरको मन्दिरलाई अशुद्ध र प्रयोग गर्न अयोग्य बनाउने कुराको बारेमा पनि कुरा गर्छन्। हामीलाई यस कुराको बारेमा धेरै थाहा छैन। हामीलाई थाहा छ कि केही घृणास्पद, अपमानजनक र दुष्ट कुरा हुनेछ जसले परमेश्वरको उपस्थिति परमेश्वरको मन्दिरबाट हट्न सक्छ। परमेश्वरले यसको कारण इस्राएल जातिको न्याय गर्नुहुनेछ। यस खण्डका प्रारम्भिक पाठकहरूले यो कुरा चाँडै हुनेछ भनेर विश्वास गर्थे। अधिकांश मानिसहरू यो खराब कुरा मन्दिरलाई वा नराम्रो केही गर्ने व्यक्तिद्वारा हुनेछ भनेर विश्वास गर्छन्। मर्कूसले यहाँ लेखकको टिप्पणीलाई थप्छन् "पाठक, ध्यान दिनुहोस्!" भाग्ने चेतावनीलाई सम्झनु महत्त्वपूर्ण छ भनेर मानिसहरूलाई बुझाउनुहोस।</w:t>
      </w:r>
    </w:p>
    <w:p>
      <w:pPr/>
      <w:r>
        <w:rPr>
          <w:lang w:val="ne_NP" w:bidi="ne_NP"/>
        </w:rPr>
      </w:r>
      <w:r>
        <w:rPr>
          <w:lang w:val="ne_NP" w:bidi="ne_NP"/>
        </w:rPr>
        <w:t>यहाँ रोक्नुहोस् र अनुवाद टोलीमा छलफल गर्नुहोस्: एउटा व्यक्तिले आउन लागेको नराम्रो कुराको बारेमा चेतावनी दिएको कथा सुनाउनुहोस्। कथाको बीचमा, कथा बताउनेवाला रोकिन्छ र श्रोताहरूलाई सिधै भन्छ, "ध्यान दिनुहोस्!" कथा बताउनेले कथालाई पुन जारी राख्छन्। अब कथामा बिचार गर्नुहोस। "ध्यान दिनुहोस्" कस्तो थियो! भनेर वा यो कथाको बाँकी कुरा भन्दा कसरी फरक थियो? रेकर्डिङ रोक्‍नुहोस्।</w:t>
      </w:r>
    </w:p>
    <w:p>
      <w:pPr/>
      <w:r>
        <w:rPr>
          <w:lang w:val="ne_NP" w:bidi="ne_NP"/>
        </w:rPr>
      </w:r>
      <w:r>
        <w:rPr>
          <w:lang w:val="ne_NP" w:bidi="ne_NP"/>
        </w:rPr>
        <w:t>केही वर्षपछि विभिन्न मानिसहरूले यरूशलेमको परमेश्वरको मन्दिरको अपमान गरे। र त्यसपछि परमेश्वरले ७० ई.मा यरूशलेमलाई पूर्ण रूपमा नष्ट गर्न अनुमति दिनुभयो। यो यस भविष्यवाणीको पुरा भएको हो भनेर मानिसहरूले विश्वास गर्थे। भविष्यमा पनि यस्तै कुराहरू हुन सक्छन्। भविष्यवाणीहरू सामान्यतया भनेको बेला छिट्टै पूरा हुन्छन् र कति धेरै वर्षपछि पनि फेरि पूरा हुन्छन्। सम्झनु पर्ने महत्त्वपूर्ण कुरा यो हो कि येशूले आफ्ना चेलाहरूलाई यहाँ सम्झाउदै हुनुहुन्छ कि परमेश्वरले यरूशलेम र इस्राएलको न्याय गर्दा त्यसपछि तुरुन्तै संसारको अन्त आउनेछ भन्ने यसको अर्थ होइन।</w:t>
      </w:r>
    </w:p>
    <w:p>
      <w:pPr/>
      <w:r>
        <w:rPr>
          <w:lang w:val="ne_NP" w:bidi="ne_NP"/>
        </w:rPr>
      </w:r>
      <w:r>
        <w:rPr>
          <w:lang w:val="ne_NP" w:bidi="ne_NP"/>
        </w:rPr>
        <w:t>यरूशलेम यहूदिया क्षेत्रको पहाडहरूमा छ। येशूले यहूदियामा हुनेहरू यहूदिया बाहिरको पहाडहरूको अर्को समूहमा जानुपर्छ भनेर भन्नुहुन्छ। त्यसपछि येशूले मन्दिरमा घृणित र अपमानजनक कुरा भयो भने मानिसहरूले कति छिट्टै छोड्नुपर्छ भन्ने कुराको विशिष्ट उदाहरणहरू दिनुहुन्छ।</w:t>
      </w:r>
    </w:p>
    <w:p>
      <w:pPr/>
      <w:r>
        <w:rPr>
          <w:lang w:val="ne_NP" w:bidi="ne_NP"/>
        </w:rPr>
      </w:r>
      <w:r>
        <w:rPr>
          <w:lang w:val="ne_NP" w:bidi="ne_NP"/>
        </w:rPr>
        <w:t>येशूले भन्नुहुन्छ कि छतमा भएको व्यक्ति तल आउनु पर्छ र आफ्नो कुराहरू नबोकि त्यस ठाउँ छोड्नु पर्छ। घरका छानाहरू सम्म परेका थिए, र प्राय: मानिसहरूले छानामा प्रार्थना गर्थे। बाहिर सिँढी थियो जहाँ मानिसहरू सजिलैसँग माथि र तल जान सक्थे।</w:t>
      </w:r>
    </w:p>
    <w:p>
      <w:pPr/>
      <w:r>
        <w:rPr>
          <w:lang w:val="ne_NP" w:bidi="ne_NP"/>
        </w:rPr>
      </w:r>
      <w:r>
        <w:rPr>
          <w:lang w:val="ne_NP" w:bidi="ne_NP"/>
        </w:rPr>
        <w:t>यहाँ रोक्नुहोस् र समतल छत र बाहिरको भर्याङ भएको घरको फोटो देखाउनुहोस्। रेकर्डिङ रोक्‍नुहोस्।</w:t>
      </w:r>
    </w:p>
    <w:p>
      <w:pPr/>
      <w:r>
        <w:rPr>
          <w:lang w:val="ne_NP" w:bidi="ne_NP"/>
        </w:rPr>
      </w:r>
      <w:r>
        <w:rPr>
          <w:lang w:val="ne_NP" w:bidi="ne_NP"/>
        </w:rPr>
        <w:t>येशूले भन्नुहुन्छ कि यदि कसैले खेतमा काम गरिरहेको छ भने तिनीहरूले तुरुन्तै छोड्नुपर्छ । तिनीहरूले आफ्नो लुगा वा कोट लिन रोक्नु हुँदैन। यो बाहिरीबस्त्र लुगाको महत्त्वपूर्ण टुक्रा थियो - यसले राति कम्बलको जस्तै काम गर्थ्यो। दिनको समयमा, जब घामले दिनलाई न्यानो बनाउँछ, तब तिनीहरूले यो कोट आफूले काम गरिरहेको खेतको छेउमा राख्थे।</w:t>
      </w:r>
    </w:p>
    <w:p>
      <w:pPr/>
      <w:r>
        <w:rPr>
          <w:lang w:val="ne_NP" w:bidi="ne_NP"/>
        </w:rPr>
      </w:r>
      <w:r>
        <w:rPr>
          <w:lang w:val="ne_NP" w:bidi="ne_NP"/>
        </w:rPr>
        <w:t>यहाँ रोक्नुहोस् र लुगा वा कोटको फोटो देखाउनुहोस्। रेकर्डिङ रोक्‍नुहोस्।</w:t>
      </w:r>
    </w:p>
    <w:p>
      <w:pPr/>
      <w:r>
        <w:rPr>
          <w:lang w:val="ne_NP" w:bidi="ne_NP"/>
        </w:rPr>
      </w:r>
      <w:r>
        <w:rPr>
          <w:lang w:val="ne_NP" w:bidi="ne_NP"/>
        </w:rPr>
        <w:t xml:space="preserve"> मानिसहरूले भाग्नु पर्नेछ वा तुरुन्त टाढा भाग्नु पर्नेछ भन्नेकुरा देखाउन </w:t>
      </w:r>
    </w:p>
    <w:p>
      <w:pPr/>
      <w:r>
        <w:rPr>
          <w:lang w:val="ne_NP" w:bidi="ne_NP"/>
        </w:rPr>
      </w:r>
      <w:r>
        <w:rPr>
          <w:lang w:val="ne_NP" w:bidi="ne_NP"/>
        </w:rPr>
        <w:t>येशूले धेरै मानिसहरूले सामना गर्ने कष्टको वर्णन गर्नुहुन्छ। गर्भवती महिलाहरू असहज हुनेछन्। स्तनपान गर्नेहरूलाई पनि कठिन हुनेछन्। गर्भवती महिलालाई छिट्टै दगुर्नु वा सुत्केरी आमाले आफ्नो बच्चालाई आफूसँग बोकेर दौड्नु गाह्रो हुनेछ। इस्राएलको जाडोको मौसम कठोर हुन्छ - धेरै वर्षा हुन्छ। प्राय: पहाडहरूमा हिउँ पर्छ। गर्मीमा नदीहरू सुख्खा हुन्छन्, तर जाडोमा पानी भरिएर बग्छन्, त्यसैले जाडोमा भाग्न र नदीहरू पार गर्न गाह्रो हुन्छ। जब वर्षा हुन्छ, यी नदीहरू चाँडै पानीले भरिन्छन्। कहिलेकाँही मानिसहरूलाई मरुभूमिमा वर्षा भएको थाहा हुँदैन र नदी पार गर्दा अचानक बगेर आउने पानिले तिनीहरूलाई पक्रन्छ।</w:t>
      </w:r>
    </w:p>
    <w:p>
      <w:pPr/>
      <w:r>
        <w:rPr>
          <w:lang w:val="ne_NP" w:bidi="ne_NP"/>
        </w:rPr>
      </w:r>
      <w:r>
        <w:rPr>
          <w:lang w:val="ne_NP" w:bidi="ne_NP"/>
        </w:rPr>
        <w:t>रोक्नुहोस् र अनुवाद टोलीमा केही कथाहरू बाँड्नुहोस्। तपाईंले आँधी वा आगो वा युद्ध केही पनि नबोकी छिट्टै छोड्नु पर्दा र आफूसँग भएको सबै कुरा गुमाउने सम्भावना हुँदा कस्तो महसुस भयो भन्ने बारेमा कुरा गर्नुहोस्। छिटो जान सबैभन्दा धेरै कठिनाइ हने मानिसहरूको बारेमा कुरा गर्नुहोस्। रेकर्डिङ रोक्‍नुहोस्।</w:t>
      </w:r>
    </w:p>
    <w:p>
      <w:pPr/>
      <w:r>
        <w:rPr>
          <w:lang w:val="ne_NP" w:bidi="ne_NP"/>
        </w:rPr>
      </w:r>
      <w:r>
        <w:rPr>
          <w:lang w:val="ne_NP" w:bidi="ne_NP"/>
        </w:rPr>
        <w:t>यी कठिन दिनहरू ठूलो कष्ट वा संकष्ट हुनेछन् भनेर येशूले भन्नुहुन्छ। धेरै मानिसहरू मर्नेछन्। तर परमेश्वरले यी समस्याहरूको अवधिलाई छोटो बनाउनुहुनेछ ताकि केही मानिसहरू बाँच्न सक्नेछन्। बाँच्ने मानिसहरू चुनेका वा परमेश्वरले चुनेका मानिसहरू हुन्। परमेश्वर दयालु हुनुहुन्छ। येशूले दिएको यस वर्णनको केही भाग दानियलको पुस्तकमा भएको संसारको अन्तको वर्णनहरू जस्तै छन्। येशूले परमेश्वरको लागि दुई उपाधिहरू प्रयोग गर्नुहुन्छ। येशूले परमेश्वर र त्यसपछि प्रभु भन्नुहुन्छ। दुबै शब्दहरूले परमेश्वरलाई जनाउँछन्। जब प्रभु शब्दको अर्थ परमेश्वर हो भने तपाईंले परमेश्वर र प्रभुको लागि प्रयोग गरिरहनु भएको शब्दहरू तिनै हुन्।</w:t>
      </w:r>
    </w:p>
    <w:p>
      <w:pPr/>
      <w:r>
        <w:rPr>
          <w:lang w:val="ne_NP" w:bidi="ne_NP"/>
        </w:rPr>
      </w:r>
      <w:r>
        <w:rPr>
          <w:lang w:val="ne_NP" w:bidi="ne_NP"/>
        </w:rPr>
        <w:t>त्यसपछि येशूले आफ्ना अनुयायीहरूलाई चेतावनी दिनुहुन्छ: "मसीह यहाँ वा त्यहाँ छन् भनेर भन्ने मानिसहरूलाई विश्वास नगर्नु।" येशूले भन्नुहुन्छ कि झूटा अगमवक्ताहरू र मसीहहरू आउनेछन् र परमेश्वरका मानिसहरूलाई पनि साँचो परमेश्वर र मसीहको सट्टा तिनीहरूमा विश्वास गर्न धोका दिएर चमत्कारहरू गर्नेछन्। यी झूटा अगमवक्ताहरू र झूटा मसीहहरूले मानिसहरूलाई धोका दिन चिन्हहरू र चमत्कारहरू गर्नेछन्। चिन्हले हामीलाई केही आउँदै छ भनेर बताउँछ। चमत्कार वा साधारण मानिसहरूले गर्न नसक्ने अचम्मित कुरा जस्तै असाधारण कुरा हो।</w:t>
      </w:r>
    </w:p>
    <w:p>
      <w:pPr/>
      <w:r>
        <w:rPr>
          <w:lang w:val="ne_NP" w:bidi="ne_NP"/>
        </w:rPr>
      </w:r>
      <w:r>
        <w:rPr>
          <w:lang w:val="ne_NP" w:bidi="ne_NP"/>
        </w:rPr>
        <w:t xml:space="preserve"> यैशूले अन्तमा "यी सबै कुराहरू कहिले हुनेछन्? भनेर चेलाहरूले अघिल्लो खण्डमा गरेको मूल प्रश्नको जवाफ दिनुहुन्छ। यो हुनेछ भन्ने चिन्ह के हुनेछ?" येशूले के हुनेछ भनेर वर्णन गर्नुभएको छ। अब येशूले भन्नुहुन्छ, "होशियार रहनुहोस्! मैले तिमीहरूलाई समय अघि नै चेतावनी दिएको छु!"</w:t>
      </w:r>
    </w:p>
    <w:p>
      <w:pPr/>
      <w:r>
        <w:rPr>
          <w:lang w:val="ne_NP" w:bidi="ne_NP"/>
        </w:rPr>
      </w:r>
      <w:r>
        <w:rPr>
          <w:lang w:val="ne_NP" w:bidi="ne_NP"/>
        </w:rPr>
        <w:t>यहाँ रोक्नुहोस् र अनुवाद टोलीमा छलफल गर्नुहोस्: के तपाईंको संस्कृतिमा संसारको अन्तको बारेमा कुनै कथाहरू छन्? यी कथाहरूको उदाहरणहरू एक अर्कासँग बाँड्नुहोस्। मानिसहरूलाई यी कथाहरू कस्तो लाग्छ?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१३:९–२३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दुई दृश्यहरू छन्।</w:t>
      </w:r>
    </w:p>
    <w:p>
      <w:pPr/>
      <w:r>
        <w:rPr>
          <w:lang w:val="ne_NP" w:bidi="ne_NP"/>
        </w:rPr>
      </w:r>
      <w:r>
        <w:rPr>
          <w:b/>
          <w:lang w:val="ne_NP" w:bidi="ne_NP"/>
        </w:rPr>
        <w:t>पहिलो दृश्यमा:</w:t>
      </w:r>
      <w:r>
        <w:rPr>
          <w:lang w:val="ne_NP" w:bidi="ne_NP"/>
        </w:rPr>
        <w:t xml:space="preserve"> येशूले आफ्ना चेलाहरूलाई सिकाउने काम जारी राख्नु हुनुहुन्छ। येशूले तिनीहरूलाई नराम्रो कुराहरू आउँदै छन् भनेर सचेत रहन भन्नुहुन्छ। येशूले तिनीहरूलाई पक्राउ गरिनेछ र अन्यायपूर्ण रूपमा मुध्दा चलाईने छ भनेर चेतावनी दिनुहुन्छ। येशूले चेलाहरूलाई चेतावनी दिनुहुन्छ, सबैले तिंमीहरूलाई घृणा गर्नेछन्।</w:t>
      </w:r>
    </w:p>
    <w:p>
      <w:pPr/>
      <w:r>
        <w:rPr>
          <w:lang w:val="ne_NP" w:bidi="ne_NP"/>
        </w:rPr>
      </w:r>
      <w:r>
        <w:rPr>
          <w:b/>
          <w:lang w:val="ne_NP" w:bidi="ne_NP"/>
        </w:rPr>
        <w:t>दोस्रो दृश्यमा:</w:t>
      </w:r>
      <w:r>
        <w:rPr>
          <w:lang w:val="ne_NP" w:bidi="ne_NP"/>
        </w:rPr>
        <w:t xml:space="preserve"> दृश्य शिक्षाको दोस्रो चरणमा सर्छ जहाँ येशूले परमेश्वरको उपस्थितिलाई मन्दिर बाट टाढा लैजाने घृणित कुराको वर्णन गर्न थाल्नुहुन्छ। विश्वासीहरू भाग्नेछन् र जीवन धेरै गाह्रो हुनेछ। झूटा मसीहहरू र झूटा अगमवक्ताहरूले मानिसहरूलाई धोका दिन प्रयास गर्नेछन्।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(तर पत्रुस, याकूब, यूहन्ना र अन्द्रियास येशूसँग एक्लै कुरा गर्छन्)</w:t>
      </w:r>
    </w:p>
    <w:p>
      <w:pPr>
        <w:pStyle w:val="ListBullet"/>
        <w:spacing w:line="240" w:lineRule="auto"/>
        <w:ind w:left="720"/>
      </w:pPr>
      <w:r>
        <w:rPr>
          <w:lang w:val="ne_NP" w:bidi="ne_NP"/>
        </w:rPr>
      </w:r>
      <w:r>
        <w:rPr>
          <w:lang w:val="ne_NP" w:bidi="ne_NP"/>
        </w:rPr>
        <w:t>येशूका अनुयायीहरूलाई लाने, कुट्ने र मार्ने अधिकारीहरू</w:t>
      </w:r>
    </w:p>
    <w:p>
      <w:pPr>
        <w:pStyle w:val="ListBullet"/>
        <w:spacing w:line="240" w:lineRule="auto"/>
        <w:ind w:left="720"/>
      </w:pPr>
      <w:r>
        <w:rPr>
          <w:lang w:val="ne_NP" w:bidi="ne_NP"/>
        </w:rPr>
      </w:r>
      <w:r>
        <w:rPr>
          <w:lang w:val="ne_NP" w:bidi="ne_NP"/>
        </w:rPr>
        <w:t>आफ्नो परिवारका सदस्यहरूलाई धोका दिने परिवारहरू</w:t>
      </w:r>
    </w:p>
    <w:p>
      <w:pPr>
        <w:pStyle w:val="ListBullet"/>
        <w:spacing w:line="240" w:lineRule="auto"/>
        <w:ind w:left="720"/>
      </w:pPr>
      <w:r>
        <w:rPr>
          <w:lang w:val="ne_NP" w:bidi="ne_NP"/>
        </w:rPr>
      </w:r>
      <w:r>
        <w:rPr>
          <w:lang w:val="ne_NP" w:bidi="ne_NP"/>
        </w:rPr>
        <w:t>यहूदियाबाट पहाडमा भाग्ने मानिसहरू</w:t>
      </w:r>
    </w:p>
    <w:p>
      <w:pPr>
        <w:pStyle w:val="ListBullet"/>
        <w:spacing w:line="240" w:lineRule="auto"/>
        <w:ind w:left="720"/>
      </w:pPr>
      <w:r>
        <w:rPr>
          <w:lang w:val="ne_NP" w:bidi="ne_NP"/>
        </w:rPr>
      </w:r>
      <w:r>
        <w:rPr>
          <w:lang w:val="ne_NP" w:bidi="ne_NP"/>
        </w:rPr>
        <w:t>मसीह भएको दावी गर्दै आउने धेरै मानिसहरू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पहिलो दृश्यमा येशू र उहाँका चार चेलाहरू जैतुनको डाँडामा बसिरहेका छन् र कुरा गरिरहेका छन्। अन्य चेलाहरू नजिकै बसिरहेका छन् तर येशूले भन्दै गरेको कुरा सुन्न पर्याप्त नजिक छैनन्। चेलाहरूले येशूलाई अघिल्लो खण्डमा सोधे, "यो विनाश कहिले हुनेछ? यो हुनेछ भनेर हामीलाई चेतावनी दिन कुन चिन्ह आउनेछ?" येशूले यस प्रश्नको जवाफ दिने प्रक्रियामा हुनुहुन्छ।</w:t>
      </w:r>
    </w:p>
    <w:p>
      <w:pPr/>
      <w:r>
        <w:rPr>
          <w:lang w:val="ne_NP" w:bidi="ne_NP"/>
        </w:rPr>
      </w:r>
      <w:r>
        <w:rPr>
          <w:lang w:val="ne_NP" w:bidi="ne_NP"/>
        </w:rPr>
        <w:t>येशूले यो खण्डलाई यसो भन्दै सुरु गर्नुहुन्छ, "यी कुराहरू हुँदा होशियार रहनुहोस्!" येशूले चेलाहरूलाई मानिसहरूको विभिन्न समूहहरूले अनुयायीहरूलाई नराम्रो व्यवहार गर्नेछन् भनेर भन्नुहुन्छ। तिनीहरूलाई स्थानीय परिषदहरूलाई सुम्पिनेछ। स्थानीय धार्मिक नेताहरूले सभाघरमा चेलाहरूलाई कुट्नेछन्। राज्यपाल र राजाहरूले अन्यायपूर्ण मुध्दाहरू लगाउने छन्। त्यसपछि भाइहरू, बुबाहरू र बच्चाहरूले आफ्नो विश्वासी परिवारका सदस्यहरूलाई धोका दिनेछन् र तिनीहरूलाई मार्न अधिकारीहरूलाई सुम्पिनेछन्।</w:t>
      </w:r>
    </w:p>
    <w:p>
      <w:pPr/>
      <w:r>
        <w:rPr>
          <w:lang w:val="ne_NP" w:bidi="ne_NP"/>
        </w:rPr>
      </w:r>
      <w:r>
        <w:rPr>
          <w:lang w:val="ne_NP" w:bidi="ne_NP"/>
        </w:rPr>
        <w:t>येशूले भन्नुहुन्छ कि परीक्षाहरूले विश्वासीहरूलाई येशूको बारेमा सुसमाचार प्रचार गर्ने मौका दिन्छ। विश्वासीहरूले संसारको अन्त आउन अघिनै मानिसहरूको सबै जातिहरूलाई सुसमाचार प्रचार गर्नुपर्छ। येशूले के भन्ने भनेर चिन्तित नहुन वा फिक्री नगर्न भन्नुहुन्छ भनेर सम्झनु महत्त्वपूर्ण छ। पवित्र आत्मा नै चेलाहरू मार्फत बोल्नु हुनेछ।।</w:t>
      </w:r>
    </w:p>
    <w:p>
      <w:pPr/>
      <w:r>
        <w:rPr>
          <w:lang w:val="ne_NP" w:bidi="ne_NP"/>
        </w:rPr>
      </w:r>
      <w:r>
        <w:rPr>
          <w:lang w:val="ne_NP" w:bidi="ne_NP"/>
        </w:rPr>
        <w:t xml:space="preserve"> येशूलाई पछ्याउने भएकोले सबैले विश्वासीहरूलाई घृणा गर्नेछन् भनेर येशूले भन्नुहुन्छ। अन्तमा, विश्वासीहरू बचाइनेछन् - यसको अर्थ तिनीहरू स्वर्गमा परमेश्वरसँग सदाको लागि बाँच्नेछन्, किनभने तिनीहरूले येशूलाई आफ्नो जीवनको अन्तसम्म विश्वासयोग्यभई पछ्याई रहनेछन्।</w:t>
      </w:r>
    </w:p>
    <w:p>
      <w:pPr/>
      <w:r>
        <w:rPr>
          <w:lang w:val="ne_NP" w:bidi="ne_NP"/>
        </w:rPr>
      </w:r>
      <w:r>
        <w:rPr>
          <w:lang w:val="ne_NP" w:bidi="ne_NP"/>
        </w:rPr>
        <w:t>दोस्रो दृश्यमा, येशूले विनाश ल्याउने अपवित्र, घृणित वस्तुको वर्णन गर्नुहुन्छ। परमेश्वरको उपस्थितिले मन्दिर छोड्छ। यो घृणित कुरा सायद मन्दिरमा उभिएर उहाँलाई गर्नु नहुने कामहरू गर्ने व्यक्तिको रूपमा छ। मर्कूसले पाठकलाई विशेष वाक्यांशमा यो औंल्याउँछन्, "पाठक, ध्यान दिनुहोस्!" त्यसपछि येशूले यहूदिया र यरूशलेमको वरिपरि क्षेत्रका मानिसहरू पहाडहरूमा भाग्नु पर्छ भनेर भन्नुहुन्छ। छानामा भएको व्यक्तिले घरमा फर्केर नगई सामन छोडेर जानुपर्छ। खेतमा भएको व्यक्तिले सायद खेतको छेउमा भएको आफ्नो कोट पनि नलिई हिड्नु पर्छ। गर्भवती महिलाहरू र सुत्केरी आमाहरूको लागि यो धेरै गाह्रो समय हुनेछ। खराब कठोर जाडोको मौसममा यस्तो नहोस भनेर परमेश्वरसँग प्रार्थना वा कुरा गर भनेर येशूले भन्नुहुन्छ। येशूले सृष्टिको सुरुवातदेखि अहिलेसम्मका कुनैपनि दिनहरु भन्दा ति दिनहरूमा बढी कठिनाई र दुख कष्ट हुनेछन् भनेर भन्नुहुन्छ। तापनि, परमेश्वरले कष्टको समयलाई छोटो बनाउने हुनुहुनेछ ताकि सबैजना नमरून। परमेश्वरले उहाँलाई पछ्याउने मानिसहरूको खातिर यो गर्नुहुन्छ भनेर येशूले भन्नुहुन्छ।</w:t>
      </w:r>
    </w:p>
    <w:p>
      <w:pPr/>
      <w:r>
        <w:rPr>
          <w:lang w:val="ne_NP" w:bidi="ne_NP"/>
        </w:rPr>
      </w:r>
      <w:r>
        <w:rPr>
          <w:lang w:val="ne_NP" w:bidi="ne_NP"/>
        </w:rPr>
        <w:t>येशूले भन्नुहुन्छ, "कसैले मसीह त्यहाँ छ भनेर भन्यो भने विश्वास नगर्नुहोस्।" येशूले झूटा अगमवक्ताहरू र मसीहहरू आउनेछन् भनेर भन्नुहुन्छ। तिनीहरूले परमेश्वरका मानिसहरूलाई धोका दिन चमत्कारहरू गर्नेछन्।</w:t>
      </w:r>
    </w:p>
    <w:p>
      <w:pPr/>
      <w:r>
        <w:rPr>
          <w:lang w:val="ne_NP" w:bidi="ne_NP"/>
        </w:rPr>
      </w:r>
      <w:r>
        <w:rPr>
          <w:lang w:val="ne_NP" w:bidi="ne_NP"/>
        </w:rPr>
        <w:t>येशूले यस पटक यसो भन्दै समाप्त गर्नुहुन्छ, "होशियार रहनुहोस्! मैले तिमीहरूलाई समय अघि नै यसको बारेमा चेतावनी दिएको छु!" येशूले चेलाहरूले सोधेको अघिल्लो प्रश्नको जवाफ दिदै हुनुहुन्छ। "अन्तका समयमा के हुनेछ? यी कुराहरू हुनेछ भन्ने चिन्ह के हो?"</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१३:९–२३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(तर पत्रुस, याकूब, यूहन्ना र अन्द्रियास येशूसँग एक्लै कुरा गर्छन्)</w:t>
      </w:r>
    </w:p>
    <w:p>
      <w:pPr>
        <w:pStyle w:val="ListBullet"/>
        <w:spacing w:line="240" w:lineRule="auto"/>
        <w:ind w:left="720"/>
      </w:pPr>
      <w:r>
        <w:rPr>
          <w:lang w:val="ne_NP" w:bidi="ne_NP"/>
        </w:rPr>
      </w:r>
      <w:r>
        <w:rPr>
          <w:lang w:val="ne_NP" w:bidi="ne_NP"/>
        </w:rPr>
        <w:t>येशूका अनुयायीहरूलाई लैजाने, कुट्ने र मार्ने अधिकारीहरू</w:t>
      </w:r>
    </w:p>
    <w:p>
      <w:pPr>
        <w:pStyle w:val="ListBullet"/>
        <w:spacing w:line="240" w:lineRule="auto"/>
        <w:ind w:left="720"/>
      </w:pPr>
      <w:r>
        <w:rPr>
          <w:lang w:val="ne_NP" w:bidi="ne_NP"/>
        </w:rPr>
      </w:r>
      <w:r>
        <w:rPr>
          <w:lang w:val="ne_NP" w:bidi="ne_NP"/>
        </w:rPr>
        <w:t>आफ्नो परिवारका सदस्यहरूलाई धोका दिने परिवारहरू</w:t>
      </w:r>
    </w:p>
    <w:p>
      <w:pPr>
        <w:pStyle w:val="ListBullet"/>
        <w:spacing w:line="240" w:lineRule="auto"/>
        <w:ind w:left="720"/>
      </w:pPr>
      <w:r>
        <w:rPr>
          <w:lang w:val="ne_NP" w:bidi="ne_NP"/>
        </w:rPr>
      </w:r>
      <w:r>
        <w:rPr>
          <w:lang w:val="ne_NP" w:bidi="ne_NP"/>
        </w:rPr>
        <w:t>यहूदियाबाट पहाडमा भाग्ने मानिसहरू</w:t>
      </w:r>
    </w:p>
    <w:p>
      <w:pPr>
        <w:pStyle w:val="ListBullet"/>
        <w:spacing w:line="240" w:lineRule="auto"/>
        <w:ind w:left="720"/>
      </w:pPr>
      <w:r>
        <w:rPr>
          <w:lang w:val="ne_NP" w:bidi="ne_NP"/>
        </w:rPr>
      </w:r>
      <w:r>
        <w:rPr>
          <w:lang w:val="ne_NP" w:bidi="ne_NP"/>
        </w:rPr>
        <w:t>धेरै मसीह भएको दावी गर्दै आउने छन्।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येशूले जैतुनको डाँडाको छेउमा आफ्ना चार नजिकको चेलाहरूलाई सिकाउँदै हुनुहुन्छ। येशूले यसो भन्दै सुरु गर्नुहुन्छ, "होशियार रहनुहोस्!" वा "ध्यान दिनुहोस्! मानिसहरूले तपाईंलाई स्थानीय अधिकारीहरूलाई सुम्पिनेछन् र तिनीहरूले तपाईंलाई सभाघरमा कुट्नेछन्। तपाईंका राज्यपाल र राजाहरूको अगाडि परीक्षाहरू हुनेछन्। तर तपाईंसँग मेरो बारेमा सुसमाचार बाँड्ने मौका हुनेछ किनभने सुसमाचार पहिले सबै जातिहरूलाई बाँड्नु पर्छ। जब तपाईंलाई पक्राउ गरे वा परीक्षणमा पारे, तपाईंले के भन्नुहुनेछ भनेर चिन्ता नगर्नुहोस्। परमेश्वरले तपाईंलाई भन्न जे भन भन्नुहुन्छ त्यो मात्र भन्नुहोस्, किनभने वास्तवमा पवित्र आत्माले तपाईंलाई के भन्न पर्छ भनेर बताउनु हुनेछ।"</w:t>
      </w:r>
    </w:p>
    <w:p>
      <w:pPr/>
      <w:r>
        <w:rPr>
          <w:lang w:val="ne_NP" w:bidi="ne_NP"/>
        </w:rPr>
      </w:r>
      <w:r>
        <w:rPr>
          <w:lang w:val="ne_NP" w:bidi="ne_NP"/>
        </w:rPr>
        <w:t>अभिनय रोक्नुहोस्: चेलाहरूलाई सोध्नुहोस्, "तपाईंलाई कस्तो महसुस भइरहेको छ?" तपाईंले यस्तो कुरा सुन्न सक्नुहुन्छ, "म डराएको छु। यो साँच्चै नराम्रो जस्तो देखिन्छ" वा "मलाई पक्राउ गरेमा म गलत कुरा भनुला भनेर म चिन्तित छु तर मलाई राम्रो महसुस गराउन पवित्र आत्माले मलाई मद्दत गर्नुहुनेछभन्ने लाग्छ" वा "प्रत्येक जातिले सुसमाचार सुन्ने छन भन्नेकुरामा म खुसी छु।" येशूलाई सोध्नुहोस्, "तपाईंले यी चेलाहरूलाई सिकाउँदा तपाईंलाई कस्तो महसुस भइरहेको छ?" तपाईंले सुन्न सक्नुहुन्छ, "तिनीहरूले सुनिरहेका छन् र बुझ्न प्रयास गरिरहेका छन्। मलाई थाहा छ तिनीहरूले अहिले साँच्चै बुझ्दैनन् तर यस्तो समय आउँछ तब तिनीहरूले यो शिक्षालाई सम्झनेछन् र सान्त्वना पाउने छन् भनेर म आशा गर्छु।" नाटकलाई जारी राख्नुहोस्।</w:t>
      </w:r>
    </w:p>
    <w:p>
      <w:pPr/>
      <w:r>
        <w:rPr>
          <w:lang w:val="ne_NP" w:bidi="ne_NP"/>
        </w:rPr>
      </w:r>
      <w:r>
        <w:rPr>
          <w:lang w:val="ne_NP" w:bidi="ne_NP"/>
        </w:rPr>
        <w:t>येशूले सिकाउँदै हुनुहुन्छ। येशूले आफ्ना चेलाहरूलाई भन्नुहुन्छ, "भाइले उसलाई मार्न आफ्नो भाइलाई धोका दिनेछ, बुबाले आफ्नो बच्चालाई धोका दिनेछ, र बच्चाहरूले आफ्नो आमाबुबाको विरुद्धमा विद्रोह गर्नेछन् र तिनीहरूको आमाबुबालाई मार्न लगाउँछन्। सबैले तपाईंलाई घृणा गर्नेछन् किनभने तपाईं मेरो अनुयायीहरू हुनुहुन्छ। तर सबै कुरा अन्तसम्म सहन गर्ने तिमीहरू बचाइनेछ।"</w:t>
      </w:r>
    </w:p>
    <w:p>
      <w:pPr/>
      <w:r>
        <w:rPr>
          <w:lang w:val="ne_NP" w:bidi="ne_NP"/>
        </w:rPr>
      </w:r>
      <w:r>
        <w:rPr>
          <w:lang w:val="ne_NP" w:bidi="ne_NP"/>
        </w:rPr>
        <w:t>अभिनय रोक्नुहोस्: चेलाहरूलाई सोध्नुहोस्, "तपाईंलाई कस्तो महसुस भइरहेको छ?" तपाईंले यस्तो कुरा सुन्न सक्नुहुन्छ, "परिवारहरूमा एक अर्कालाई यस्तो काम गरिरहेका छन् भन्ने सोचेर मलाई दुख लागेको छ" वा "म मेरो आफ्नै परिवारको बारेमा चिन्तित छु" वा "यसले मलाई केही अलमलमा पारेको छ। मानिसहरूले वास्तवमा यस्तो व्यवहार गर्छन् भनेर म कल्पना गर्न सक्दिन।" नाटकलाई जारी राख्नुहोस्।</w:t>
      </w:r>
    </w:p>
    <w:p>
      <w:pPr/>
      <w:r>
        <w:rPr>
          <w:lang w:val="ne_NP" w:bidi="ne_NP"/>
        </w:rPr>
      </w:r>
      <w:r>
        <w:rPr>
          <w:lang w:val="ne_NP" w:bidi="ne_NP"/>
        </w:rPr>
        <w:t>दोस्रो दृश्यमा, मर्कूसले विशेष टिप्पणी गर्छन्। यो लेखिरहेका मर्कूसले यो महत्त्वपूर्ण छ!" त्यसपछि येशूले बोल्दै जानुहुन्छ। येशूले आफ्ना चेलाहरूलाई जब त्यो हुन्छ, तब यहूदियाका मानिसहरू पहाडहरूमा भाग्नु पर्छ। छानामा भएको व्यक्ति गइहाल्नु पर्छ र आफ्नो कुराहरू बोक्नु हुँदैन। खेतमा भएको व्यक्ति आफ्नो कोट उठाउन रोकिनु हुँदैन हिडि हाल्नु पर्छ। गर्भवती महिलाहरू र बच्चाहरूलाई दुध खुवाईरहेकी महिलाहरूको लागि यो भयानक हुनेछ। ती दिनहरूमा हुने पीडा-समस्या सृष्टिको सुरुदेखि आहिलेसम्म र पछि पनि नहुने खालको ठूलो हुनेछ। परमेश्वरले यस समयलाई छोटो नबनाए सबै मर्नेछन्। तर परमेश्वरले उहाँले रोजेको व्यक्तिहरूको खातिर समय छोटो बनाउनुहुनेछ।"</w:t>
      </w:r>
    </w:p>
    <w:p>
      <w:pPr/>
      <w:r>
        <w:rPr>
          <w:lang w:val="ne_NP" w:bidi="ne_NP"/>
        </w:rPr>
      </w:r>
      <w:r>
        <w:rPr>
          <w:lang w:val="ne_NP" w:bidi="ne_NP"/>
        </w:rPr>
        <w:t>अभिनय रोक्नुहोस्: चेलाहरूलाई सोध्नुहोस्, "तपाईंलाई कस्तो महसुस भइरहेको छ?" तपाईंले यस्तो कुरा सुन्न सक्नुहुन्छ, "मै योकुरा सुनेर गहिरो दुखको महसुस गर्छु। यो भयानक कष्टको समय जस्तै देखिन्छ।" वा, "यसले मलाई मेरो परिवार र मेरो सबै प्रियजनहरूको लागि डर महसुस गराउँछ। तर यो आशावादी पनि देखिन्छ किनभने हामी अन्तमा परमेश्वरसँग हुनेछौ।" नाटकलाई जारी राख्नुहोस्।</w:t>
      </w:r>
    </w:p>
    <w:p>
      <w:pPr/>
      <w:r>
        <w:rPr>
          <w:lang w:val="ne_NP" w:bidi="ne_NP"/>
        </w:rPr>
      </w:r>
      <w:r>
        <w:rPr>
          <w:lang w:val="ne_NP" w:bidi="ne_NP"/>
        </w:rPr>
        <w:t>येशूले सिकाउँदै हुनुहुन्छ। येशूले आफ्ना चेलाहरूलाई भन्नुहुन्छ, "यदि कसैले, 'हेर, मसीह यहाँ छ' वा 'उहाँ त्यहाँ हुनुहुन्छ भनेर भन्छ भने विश्वास नगर्नुहोस्। झूटा मसीहहरू आउनेछन्। झूटा अगमवक्ताहरू आउनेछन्। तिनीहरूले चमत्कारी कुराहरू गर्नेछन्। तिनीहरूले परमेश्वरलाई पछ्याउन रोजेको परमेश्वरका मानिसहरूलाई धोका दिन र छल गर्न चाहने भएकोले तिनीहरूले यस्ता कुराहरू गर्नेछन्। होशियार रहनुहोस्! मैले तिमीहरूलाई यी सबै कुराहरूको बारेमा चेतावनी दिएको छु!"</w:t>
      </w:r>
    </w:p>
    <w:p>
      <w:pPr/>
      <w:r>
        <w:rPr>
          <w:lang w:val="ne_NP" w:bidi="ne_NP"/>
        </w:rPr>
      </w:r>
      <w:r>
        <w:rPr>
          <w:lang w:val="ne_NP" w:bidi="ne_NP"/>
        </w:rPr>
        <w:t>अभिनय रोक्नुहोस्: येशूका चेलाहरूलाई सोध्नुहोस्, "तपाईंलाई कस्तो महसुस भइरहेको छ?" तपाईंले यस्तो कुरा सुन्न सक्नुहुन्छ, "यसले मलाई झूटा अगमवक्ताहरूप्रति रिसा उठाउँछ। कसरी तिनीहरू आएर मानिसहरूलाई यस्तो धोका दिने आँट गर्छन्!" वा "म धोका खानेछुकी भन्ने डर लाग्छ। येशूले हामीलाई भनिरहनु भएको जस्तै म सचेत रहन प्रयास गर्नेछु।" येशूलाई सोध्नुहोस्, "अहिले तपाईंलाई कस्तो महसुस भइरहेको छ?" तपाईंले सुन्न सक्नुहुन्छ, "तिनीहरूले राम्रोसँग सुनिरहेका छन्। तिनीहरूले बुझ्न थालेका छन् भन्ने मलाई लाग्छ। म आशावादी छु।" नाटकलाई जारी राख्नुहोस्।</w:t>
      </w:r>
      <w:r>
        <w:rPr>
          <w:lang w:val="ne_NP" w:bidi="ne_NP"/>
        </w:rPr>
      </w:r>
    </w:p>
    <w:p>
      <w:pPr>
        <w:pStyle w:val="Heading3"/>
      </w:pPr>
      <w:r>
        <w:rPr>
          <w:lang w:val="ne_NP" w:bidi="ne_NP"/>
        </w:rPr>
        <w:t>Step 5</w:t>
      </w:r>
    </w:p>
    <w:p>
      <w:pPr/>
      <w:r>
        <w:rPr>
          <w:lang w:val="ne_NP" w:bidi="ne_NP"/>
        </w:rPr>
      </w:r>
      <w:r>
        <w:rPr>
          <w:lang w:val="ne_NP" w:bidi="ne_NP"/>
        </w:rPr>
        <w:t>संस्करणलाई सजिलोसँग बुझ्न पाठलाई फेरी एकपटक सुन्नुहोस्।</w:t>
      </w:r>
    </w:p>
    <w:p>
      <w:pPr/>
      <w:r>
        <w:rPr>
          <w:lang w:val="ne_NP" w:bidi="ne_NP"/>
        </w:rPr>
      </w:r>
      <w:r>
        <w:rPr>
          <w:lang w:val="ne_NP" w:bidi="ne_NP"/>
        </w:rPr>
        <w:t>येशू अझै जैतुन डाँडाको छेउमा बसेर पत्रुस, याकूब, यूहन्ना र अन्द्रियासलाई सिकाउँदै हुनुहुन्छ।</w:t>
      </w:r>
    </w:p>
    <w:p>
      <w:pPr/>
      <w:r>
        <w:rPr>
          <w:lang w:val="ne_NP" w:bidi="ne_NP"/>
        </w:rPr>
      </w:r>
      <w:r>
        <w:rPr>
          <w:lang w:val="ne_NP" w:bidi="ne_NP"/>
        </w:rPr>
        <w:t xml:space="preserve"> तिनीहरूलाई स्थानीय </w:t>
      </w:r>
      <w:r>
        <w:rPr>
          <w:b/>
          <w:lang w:val="ne_NP" w:bidi="ne_NP"/>
        </w:rPr>
        <w:t>परिषदहरूलाई</w:t>
      </w:r>
      <w:r>
        <w:rPr>
          <w:lang w:val="ne_NP" w:bidi="ne_NP"/>
        </w:rPr>
        <w:t xml:space="preserve"> सुम्पिनेछ भनेर येशूले आफ्ना चेलाहरूलाई भन्नुहुन्छ। यी आफ्नो शहरहरूको विवादहरूको न्याय गर्ने प्रत्येक शहर वा गाउँका यहूदी नेताहरू हुन्।</w:t>
      </w:r>
    </w:p>
    <w:p>
      <w:pPr/>
      <w:r>
        <w:rPr>
          <w:lang w:val="ne_NP" w:bidi="ne_NP"/>
        </w:rPr>
      </w:r>
      <w:r>
        <w:rPr>
          <w:lang w:val="ne_NP" w:bidi="ne_NP"/>
        </w:rPr>
        <w:t xml:space="preserve">मानिसहरूले </w:t>
      </w:r>
      <w:r>
        <w:rPr>
          <w:b/>
          <w:lang w:val="ne_NP" w:bidi="ne_NP"/>
        </w:rPr>
        <w:t>सभाघरमा</w:t>
      </w:r>
      <w:r>
        <w:rPr>
          <w:lang w:val="ne_NP" w:bidi="ne_NP"/>
        </w:rPr>
        <w:t xml:space="preserve"> अनुयायीहरूलाई बारम्बार </w:t>
      </w:r>
      <w:r>
        <w:rPr>
          <w:b/>
          <w:lang w:val="ne_NP" w:bidi="ne_NP"/>
        </w:rPr>
        <w:t>कुट्ने</w:t>
      </w:r>
      <w:r>
        <w:rPr>
          <w:lang w:val="ne_NP" w:bidi="ne_NP"/>
        </w:rPr>
        <w:t xml:space="preserve"> छन् वा </w:t>
      </w:r>
      <w:r>
        <w:rPr>
          <w:b/>
          <w:lang w:val="ne_NP" w:bidi="ne_NP"/>
        </w:rPr>
        <w:t>कोर्रा</w:t>
      </w:r>
      <w:r>
        <w:rPr>
          <w:lang w:val="ne_NP" w:bidi="ne_NP"/>
        </w:rPr>
        <w:t xml:space="preserve"> लगाउनेछन्। यी कोर्राहरू धातुको धारिलो टुक्राहरू भएको छालाको काँडाहरू हुन्। तिनीहरूले मानिसहरूलाई डाडमा र छाती दुबैमा कुट्छन्। तपाईंले मर्कूसको अघिल्लो खण्डहरूमा अनुवाद गरेको तरिकाले </w:t>
      </w:r>
      <w:r>
        <w:rPr>
          <w:b/>
          <w:lang w:val="ne_NP" w:bidi="ne_NP"/>
        </w:rPr>
        <w:t>सभाघरलाई</w:t>
      </w:r>
      <w:r>
        <w:rPr>
          <w:lang w:val="ne_NP" w:bidi="ne_NP"/>
        </w:rPr>
        <w:t xml:space="preserve"> अनुवाद गर्नुहोस्, र </w:t>
      </w:r>
      <w:r>
        <w:rPr>
          <w:b/>
          <w:lang w:val="ne_NP" w:bidi="ne_NP"/>
        </w:rPr>
        <w:t>सभाघर</w:t>
      </w:r>
      <w:r>
        <w:rPr>
          <w:lang w:val="ne_NP" w:bidi="ne_NP"/>
        </w:rPr>
        <w:t xml:space="preserve"> मुख्य शब्दावलीमा छ भनेर सम्झनुहोस्।</w:t>
      </w:r>
    </w:p>
    <w:p>
      <w:pPr/>
      <w:r>
        <w:rPr>
          <w:lang w:val="ne_NP" w:bidi="ne_NP"/>
        </w:rPr>
      </w:r>
      <w:r>
        <w:rPr>
          <w:lang w:val="ne_NP" w:bidi="ne_NP"/>
        </w:rPr>
        <w:t xml:space="preserve">येशूले अनुयायीहरू राज्यपाल र राजाहरूको अगाडि परीक्षाको निम्ति खडा हुनेछन् भनेर भन्नुभयो। राजा वा राष्ट्रपतिले कुनै निश्चित क्षेत्रमा शासन गर्न </w:t>
      </w:r>
      <w:r>
        <w:rPr>
          <w:b/>
          <w:lang w:val="ne_NP" w:bidi="ne_NP"/>
        </w:rPr>
        <w:t>राज्यपाल</w:t>
      </w:r>
      <w:r>
        <w:rPr>
          <w:lang w:val="ne_NP" w:bidi="ne_NP"/>
        </w:rPr>
        <w:t xml:space="preserve"> नियुक्त गर्छन्। </w:t>
      </w:r>
      <w:r>
        <w:rPr>
          <w:b/>
          <w:lang w:val="ne_NP" w:bidi="ne_NP"/>
        </w:rPr>
        <w:t>राजाहरू</w:t>
      </w:r>
      <w:r>
        <w:rPr>
          <w:lang w:val="ne_NP" w:bidi="ne_NP"/>
        </w:rPr>
        <w:t xml:space="preserve"> देश वा क्षेत्रको शासकहरू हुन्।</w:t>
      </w:r>
    </w:p>
    <w:p>
      <w:pPr/>
      <w:r>
        <w:rPr>
          <w:lang w:val="ne_NP" w:bidi="ne_NP"/>
        </w:rPr>
      </w:r>
      <w:r>
        <w:rPr>
          <w:lang w:val="ne_NP" w:bidi="ne_NP"/>
        </w:rPr>
        <w:t xml:space="preserve">अन्त आउनु अघि सबै </w:t>
      </w:r>
      <w:r>
        <w:rPr>
          <w:b/>
          <w:lang w:val="ne_NP" w:bidi="ne_NP"/>
        </w:rPr>
        <w:t>जातिहरूलाई</w:t>
      </w:r>
      <w:r>
        <w:rPr>
          <w:lang w:val="ne_NP" w:bidi="ne_NP"/>
        </w:rPr>
        <w:t xml:space="preserve"> पहिले </w:t>
      </w:r>
      <w:r>
        <w:rPr>
          <w:b/>
          <w:lang w:val="ne_NP" w:bidi="ne_NP"/>
        </w:rPr>
        <w:t>सुभ-समाचार</w:t>
      </w:r>
      <w:r>
        <w:rPr>
          <w:lang w:val="ne_NP" w:bidi="ne_NP"/>
        </w:rPr>
        <w:t xml:space="preserve"> वा </w:t>
      </w:r>
      <w:r>
        <w:rPr>
          <w:b/>
          <w:lang w:val="ne_NP" w:bidi="ne_NP"/>
        </w:rPr>
        <w:t>सुसमाचार</w:t>
      </w:r>
      <w:r>
        <w:rPr>
          <w:lang w:val="ne_NP" w:bidi="ne_NP"/>
        </w:rPr>
        <w:t xml:space="preserve"> प्रचार गरिनेछ। सुसमाचार यो हो कि येशू यस पृथ्वीमा हुनुहुन्थ्यो, हाम्रो पापको लागि मरेको र मरेको अवस्थाबाट बौरी उठ्नुभयो। यसलाई सुभ-समाचार पनि भनिन्छ। </w:t>
      </w:r>
      <w:r>
        <w:rPr>
          <w:b/>
          <w:lang w:val="ne_NP" w:bidi="ne_NP"/>
        </w:rPr>
        <w:t>जातिहरू</w:t>
      </w:r>
      <w:r>
        <w:rPr>
          <w:lang w:val="ne_NP" w:bidi="ne_NP"/>
        </w:rPr>
        <w:t xml:space="preserve"> मुख्य शब्दावलीमा छन्।</w:t>
      </w:r>
    </w:p>
    <w:p>
      <w:pPr/>
      <w:r>
        <w:rPr>
          <w:lang w:val="ne_NP" w:bidi="ne_NP"/>
        </w:rPr>
      </w:r>
      <w:r>
        <w:rPr>
          <w:lang w:val="ne_NP" w:bidi="ne_NP"/>
        </w:rPr>
        <w:t xml:space="preserve">येशूले तिनीहरूलाई पक्राउ परेपछि तिनीहरूले के भन्ने भनेर चिन्ता नगर्नु भन्नुभयो। </w:t>
      </w:r>
      <w:r>
        <w:rPr>
          <w:b/>
          <w:lang w:val="ne_NP" w:bidi="ne_NP"/>
        </w:rPr>
        <w:t>पवित्र आत्माले</w:t>
      </w:r>
      <w:r>
        <w:rPr>
          <w:lang w:val="ne_NP" w:bidi="ne_NP"/>
        </w:rPr>
        <w:t xml:space="preserve"> तिनीहरूको निम्ति बोल्नु हुनेछ। तपाईंले यसलाई पहिले अनुवाद गरेको तरिकाले "पवित्र आत्मा" लाई अनुवाद गर्नुहोस्, र </w:t>
      </w:r>
      <w:r>
        <w:rPr>
          <w:b/>
          <w:lang w:val="ne_NP" w:bidi="ne_NP"/>
        </w:rPr>
        <w:t>पवित्र आत्मा</w:t>
      </w:r>
      <w:r>
        <w:rPr>
          <w:lang w:val="ne_NP" w:bidi="ne_NP"/>
        </w:rPr>
        <w:t xml:space="preserve"> मुख्य शब्दावलीमा छ भनेर सम्झनुहोस्।</w:t>
      </w:r>
    </w:p>
    <w:p>
      <w:pPr/>
      <w:r>
        <w:rPr>
          <w:lang w:val="ne_NP" w:bidi="ne_NP"/>
        </w:rPr>
      </w:r>
      <w:r>
        <w:rPr>
          <w:lang w:val="ne_NP" w:bidi="ne_NP"/>
        </w:rPr>
        <w:t xml:space="preserve">कुराहरू नराम्रो हुँदै जाँदै जानेछ। </w:t>
      </w:r>
      <w:r>
        <w:rPr>
          <w:b/>
          <w:lang w:val="ne_NP" w:bidi="ne_NP"/>
        </w:rPr>
        <w:t>भाइले भाइलाई धोका दिनेछ</w:t>
      </w:r>
      <w:r>
        <w:rPr>
          <w:lang w:val="ne_NP" w:bidi="ne_NP"/>
        </w:rPr>
        <w:t>। यदि तपाईंको भाषामा जेष्ठ वा कान्छो भाइहरूको लागि शब्दहरू मात्र छन् भने तपाईंले यहाँ भाइ वा बहिनीको लागि सामान्य शब्द प्रयोग गर्न आवश्यक पर्न सक्छ।</w:t>
      </w:r>
    </w:p>
    <w:p>
      <w:pPr/>
      <w:r>
        <w:rPr>
          <w:lang w:val="ne_NP" w:bidi="ne_NP"/>
        </w:rPr>
      </w:r>
      <w:r>
        <w:rPr>
          <w:lang w:val="ne_NP" w:bidi="ne_NP"/>
        </w:rPr>
        <w:t xml:space="preserve">येशूले उहाँको निम्ति घृणा र विश्वासघात सहने र विश्वासीमा रहने अनुयायीहरू </w:t>
      </w:r>
      <w:r>
        <w:rPr>
          <w:b/>
          <w:lang w:val="ne_NP" w:bidi="ne_NP"/>
        </w:rPr>
        <w:t>बचाइनेछन्</w:t>
      </w:r>
      <w:r>
        <w:rPr>
          <w:lang w:val="ne_NP" w:bidi="ne_NP"/>
        </w:rPr>
        <w:t xml:space="preserve"> वा अर्को शब्दमा तिनीहरू परमेश्वरसँग सदाको लागि जिउनेछन् भनेर भन्नुहुन्छ। </w:t>
      </w:r>
      <w:r>
        <w:rPr>
          <w:b/>
          <w:lang w:val="ne_NP" w:bidi="ne_NP"/>
        </w:rPr>
        <w:t>बचाएको</w:t>
      </w:r>
      <w:r>
        <w:rPr>
          <w:lang w:val="ne_NP" w:bidi="ne_NP"/>
        </w:rPr>
        <w:t xml:space="preserve"> शब्द मुख्य शब्दावलीमा छ।</w:t>
      </w:r>
    </w:p>
    <w:p>
      <w:pPr/>
      <w:r>
        <w:rPr>
          <w:lang w:val="ne_NP" w:bidi="ne_NP"/>
        </w:rPr>
      </w:r>
      <w:r>
        <w:rPr>
          <w:lang w:val="ne_NP" w:bidi="ne_NP"/>
        </w:rPr>
        <w:t xml:space="preserve">येशूले एक दिन </w:t>
      </w:r>
      <w:r>
        <w:rPr>
          <w:b/>
          <w:lang w:val="ne_NP" w:bidi="ne_NP"/>
        </w:rPr>
        <w:t>उजाड पार्ने घृणित कुरा</w:t>
      </w:r>
      <w:r>
        <w:rPr>
          <w:lang w:val="ne_NP" w:bidi="ne_NP"/>
        </w:rPr>
        <w:t xml:space="preserve"> वा </w:t>
      </w:r>
      <w:r>
        <w:rPr>
          <w:b/>
          <w:lang w:val="ne_NP" w:bidi="ne_NP"/>
        </w:rPr>
        <w:t>विनाश ल्याउने अपवित्रता</w:t>
      </w:r>
      <w:r>
        <w:rPr>
          <w:lang w:val="ne_NP" w:bidi="ne_NP"/>
        </w:rPr>
        <w:t xml:space="preserve"> आउनेछ र संसारमा विनाश र पीडा ल्याउने छ भनेर भन्नुहुन्छ। यस भयानक कुरालेगर्दा परमेश्वरको उपस्थितिले छोड्ने छ र परमेश्वरले भूमिको न्याय गर्नु हुनेछ। ग्रीकमा, यस वाक्यांशको शाब्दिक अर्थ "डर पैदा गर्ने घृणित कुरा" हो। तपाईंको टोलीले यसलाई "नष्ट गर्ने वा डर पैदा गर्ने घृणित कुरा" भनेर अनुवाद गर्न सक्छ।</w:t>
      </w:r>
    </w:p>
    <w:p>
      <w:pPr/>
      <w:r>
        <w:rPr>
          <w:lang w:val="ne_NP" w:bidi="ne_NP"/>
        </w:rPr>
      </w:r>
      <w:r>
        <w:rPr>
          <w:lang w:val="ne_NP" w:bidi="ne_NP"/>
        </w:rPr>
        <w:t xml:space="preserve">येशूले </w:t>
      </w:r>
      <w:r>
        <w:rPr>
          <w:b/>
          <w:lang w:val="ne_NP" w:bidi="ne_NP"/>
        </w:rPr>
        <w:t>यहूदियामा</w:t>
      </w:r>
      <w:r>
        <w:rPr>
          <w:lang w:val="ne_NP" w:bidi="ne_NP"/>
        </w:rPr>
        <w:t xml:space="preserve"> भएका मानिसहरू अन्य पहाडहरूमा भाग्नु पर्छ भनेर भन्नुहुन्छ। </w:t>
      </w:r>
      <w:r>
        <w:rPr>
          <w:b/>
          <w:lang w:val="ne_NP" w:bidi="ne_NP"/>
        </w:rPr>
        <w:t>यहूदिया</w:t>
      </w:r>
      <w:r>
        <w:rPr>
          <w:lang w:val="ne_NP" w:bidi="ne_NP"/>
        </w:rPr>
        <w:t xml:space="preserve"> यरूशलेमको वरिपरि भएको क्षेत्र हो र परमेश्वरले तिनीहरूलाई मिश्रबाट फर्केर ल्याउँदा इस्राएलको बाह्र कुलहरूलाई दिएको क्षेत्रहरू मध्ये एउटा यहूदालाई दिएको क्षेत्र हो। येशूले मानिसहरू अर्को ठाउँमा जान आफ्नो देश छोड्नु पर्नेछ भनेर भन्दै हुनुहुन्छ।</w:t>
      </w:r>
    </w:p>
    <w:p>
      <w:pPr/>
      <w:r>
        <w:rPr>
          <w:lang w:val="ne_NP" w:bidi="ne_NP"/>
        </w:rPr>
      </w:r>
      <w:r>
        <w:rPr>
          <w:lang w:val="ne_NP" w:bidi="ne_NP"/>
        </w:rPr>
        <w:t xml:space="preserve">त्यसपछि येशूले खेतमा भएको व्यक्तिले तुरुन्तै छोड्नु पर्छ र आफ्नो लुगा वा </w:t>
      </w:r>
      <w:r>
        <w:rPr>
          <w:b/>
          <w:lang w:val="ne_NP" w:bidi="ne_NP"/>
        </w:rPr>
        <w:t>कोट</w:t>
      </w:r>
      <w:r>
        <w:rPr>
          <w:lang w:val="ne_NP" w:bidi="ne_NP"/>
        </w:rPr>
        <w:t xml:space="preserve"> पनि उठाउनु हुँदैन भनेर भन्नुहुन्छ।</w:t>
      </w:r>
    </w:p>
    <w:p>
      <w:pPr/>
      <w:r>
        <w:rPr>
          <w:lang w:val="ne_NP" w:bidi="ne_NP"/>
        </w:rPr>
      </w:r>
      <w:r>
        <w:rPr>
          <w:lang w:val="ne_NP" w:bidi="ne_NP"/>
        </w:rPr>
        <w:t xml:space="preserve">यहाँ रोक्नुहोस् र तपाईंको अनुवाद टोलीलाई </w:t>
      </w:r>
      <w:r>
        <w:rPr>
          <w:b/>
          <w:lang w:val="ne_NP" w:bidi="ne_NP"/>
        </w:rPr>
        <w:t>कोटको</w:t>
      </w:r>
      <w:r>
        <w:rPr>
          <w:lang w:val="ne_NP" w:bidi="ne_NP"/>
        </w:rPr>
        <w:t xml:space="preserve"> फोटो देखाउनुहोस्, र </w:t>
      </w:r>
      <w:r>
        <w:rPr>
          <w:b/>
          <w:lang w:val="ne_NP" w:bidi="ne_NP"/>
        </w:rPr>
        <w:t>कोट</w:t>
      </w:r>
      <w:r>
        <w:rPr>
          <w:lang w:val="ne_NP" w:bidi="ne_NP"/>
        </w:rPr>
        <w:t xml:space="preserve"> मुख्य शब्दावलीमा छ भनेर सम्झनुहोस्।</w:t>
      </w:r>
    </w:p>
    <w:p>
      <w:pPr/>
      <w:r>
        <w:rPr>
          <w:lang w:val="ne_NP" w:bidi="ne_NP"/>
        </w:rPr>
      </w:r>
      <w:r>
        <w:rPr>
          <w:lang w:val="ne_NP" w:bidi="ne_NP"/>
        </w:rPr>
        <w:t xml:space="preserve">येशूले मानिसहरू </w:t>
      </w:r>
      <w:r>
        <w:rPr>
          <w:b/>
          <w:lang w:val="ne_NP" w:bidi="ne_NP"/>
        </w:rPr>
        <w:t>जाडोको</w:t>
      </w:r>
      <w:r>
        <w:rPr>
          <w:lang w:val="ne_NP" w:bidi="ne_NP"/>
        </w:rPr>
        <w:t xml:space="preserve"> समयमा भाग्न नपरोस भनेर </w:t>
      </w:r>
      <w:r>
        <w:rPr>
          <w:b/>
          <w:lang w:val="ne_NP" w:bidi="ne_NP"/>
        </w:rPr>
        <w:t>प्रार्थना</w:t>
      </w:r>
      <w:r>
        <w:rPr>
          <w:lang w:val="ne_NP" w:bidi="ne_NP"/>
        </w:rPr>
        <w:t xml:space="preserve"> गर्नुपर्छ भनेर भन्नुहुन्छ। नयाँ नियमको </w:t>
      </w:r>
      <w:r>
        <w:rPr>
          <w:b/>
          <w:lang w:val="ne_NP" w:bidi="ne_NP"/>
        </w:rPr>
        <w:t>प्रार्थनाले</w:t>
      </w:r>
      <w:r>
        <w:rPr>
          <w:lang w:val="ne_NP" w:bidi="ne_NP"/>
        </w:rPr>
        <w:t xml:space="preserve"> परमेश्वरसँग सञ्चार गर्नेलाई जनाउँछ। तपाईंले यहाँ प्रयोग गर्नुभएको शब्दले धार्मिक विधिको संचारलाई मात्र होइन, तर त्यो भन्दा बढी व्यक्तिगत कुरालाई जनाउँछ भनेर निश्चित हुनुहोस्। </w:t>
      </w:r>
      <w:r>
        <w:rPr>
          <w:b/>
          <w:lang w:val="ne_NP" w:bidi="ne_NP"/>
        </w:rPr>
        <w:t>हिउँद</w:t>
      </w:r>
      <w:r>
        <w:rPr>
          <w:lang w:val="ne_NP" w:bidi="ne_NP"/>
        </w:rPr>
        <w:t xml:space="preserve"> विभिन्न संस्कृतिहरूमा फरक हुन सक्छ। तपाईंले वर्षाको मौसम, नराम्रो महिनाहरू वा कठोर मौसम भन्न आवश्यक पर्न सक्छ।</w:t>
      </w:r>
    </w:p>
    <w:p>
      <w:pPr/>
      <w:r>
        <w:rPr>
          <w:lang w:val="ne_NP" w:bidi="ne_NP"/>
        </w:rPr>
      </w:r>
      <w:r>
        <w:rPr>
          <w:lang w:val="ne_NP" w:bidi="ne_NP"/>
        </w:rPr>
        <w:t xml:space="preserve">त्यसपछि येशू </w:t>
      </w:r>
      <w:r>
        <w:rPr>
          <w:b/>
          <w:lang w:val="ne_NP" w:bidi="ne_NP"/>
        </w:rPr>
        <w:t>प्रभु</w:t>
      </w:r>
      <w:r>
        <w:rPr>
          <w:lang w:val="ne_NP" w:bidi="ne_NP"/>
        </w:rPr>
        <w:t xml:space="preserve"> (वा </w:t>
      </w:r>
      <w:r>
        <w:rPr>
          <w:b/>
          <w:lang w:val="ne_NP" w:bidi="ne_NP"/>
        </w:rPr>
        <w:t>परमेश्वर</w:t>
      </w:r>
      <w:r>
        <w:rPr>
          <w:lang w:val="ne_NP" w:bidi="ne_NP"/>
        </w:rPr>
        <w:t xml:space="preserve">) ले कठिनाइहरूको समयलाई छोटो बनाउनुहुनेछ भनेर भन्नुहुन्छ। उहाँले दिनको घण्टाहरूलाई छोटो बनाउनुहुनेछैन, तर उहाँले दिनहरू वा महिनाहरूको संख्या छोटो बनाउनुहुनेछ। </w:t>
      </w:r>
      <w:r>
        <w:rPr>
          <w:b/>
          <w:lang w:val="ne_NP" w:bidi="ne_NP"/>
        </w:rPr>
        <w:t>परमेश्वर</w:t>
      </w:r>
      <w:r>
        <w:rPr>
          <w:lang w:val="ne_NP" w:bidi="ne_NP"/>
        </w:rPr>
        <w:t xml:space="preserve"> र </w:t>
      </w:r>
      <w:r>
        <w:rPr>
          <w:b/>
          <w:lang w:val="ne_NP" w:bidi="ne_NP"/>
        </w:rPr>
        <w:t>प्रभुको</w:t>
      </w:r>
      <w:r>
        <w:rPr>
          <w:lang w:val="ne_NP" w:bidi="ne_NP"/>
        </w:rPr>
        <w:t xml:space="preserve"> बारेमा मुख्य शब्दावलीमा छलफल गरिएको छ।</w:t>
      </w:r>
    </w:p>
    <w:p>
      <w:pPr/>
      <w:r>
        <w:rPr>
          <w:lang w:val="ne_NP" w:bidi="ne_NP"/>
        </w:rPr>
      </w:r>
      <w:r>
        <w:rPr>
          <w:lang w:val="ne_NP" w:bidi="ne_NP"/>
        </w:rPr>
        <w:t xml:space="preserve">सबैजना नमरून भनेर परमेश्वरले दिनहरूको संख्या छोटो बनाउनुहुनेछ। उहाँले </w:t>
      </w:r>
      <w:r>
        <w:rPr>
          <w:b/>
          <w:lang w:val="ne_NP" w:bidi="ne_NP"/>
        </w:rPr>
        <w:t>चुनेका</w:t>
      </w:r>
      <w:r>
        <w:rPr>
          <w:lang w:val="ne_NP" w:bidi="ne_NP"/>
        </w:rPr>
        <w:t xml:space="preserve"> केही मानिसहरू बचाइनेछन्। चुनेका मानिसहरू परमेश्वरले रोजेको मानिसहरू वा येशूलाई पछ्याउने मानिसहरू हुन्।</w:t>
      </w:r>
    </w:p>
    <w:p>
      <w:pPr/>
      <w:r>
        <w:rPr>
          <w:lang w:val="ne_NP" w:bidi="ne_NP"/>
        </w:rPr>
      </w:r>
      <w:r>
        <w:rPr>
          <w:lang w:val="ne_NP" w:bidi="ne_NP"/>
        </w:rPr>
        <w:t xml:space="preserve">केही मानिसहरू आउनेछन् र आफू </w:t>
      </w:r>
      <w:r>
        <w:rPr>
          <w:b/>
          <w:lang w:val="ne_NP" w:bidi="ne_NP"/>
        </w:rPr>
        <w:t>मसीह</w:t>
      </w:r>
      <w:r>
        <w:rPr>
          <w:lang w:val="ne_NP" w:bidi="ne_NP"/>
        </w:rPr>
        <w:t xml:space="preserve"> वा </w:t>
      </w:r>
      <w:r>
        <w:rPr>
          <w:b/>
          <w:lang w:val="ne_NP" w:bidi="ne_NP"/>
        </w:rPr>
        <w:t>ख्रीष्ट</w:t>
      </w:r>
      <w:r>
        <w:rPr>
          <w:lang w:val="ne_NP" w:bidi="ne_NP"/>
        </w:rPr>
        <w:t xml:space="preserve"> हुँ भनेर भन्नेछन्। तपाईंले अघिल्लो खण्डहरूमा येशूको लागि यो उपाधिलाई अनुवाद गरेझै गर्नलाई सम्झनुहोस्। थप जानकारीको लागि मुख्य शब्दावली हेर्नुहोस्।</w:t>
      </w:r>
    </w:p>
    <w:p>
      <w:pPr/>
      <w:r>
        <w:rPr>
          <w:lang w:val="ne_NP" w:bidi="ne_NP"/>
        </w:rPr>
      </w:r>
      <w:r>
        <w:rPr>
          <w:lang w:val="ne_NP" w:bidi="ne_NP"/>
        </w:rPr>
        <w:t xml:space="preserve">झूटा </w:t>
      </w:r>
      <w:r>
        <w:rPr>
          <w:b/>
          <w:lang w:val="ne_NP" w:bidi="ne_NP"/>
        </w:rPr>
        <w:t>अगमवक्ताहरू</w:t>
      </w:r>
      <w:r>
        <w:rPr>
          <w:lang w:val="ne_NP" w:bidi="ne_NP"/>
        </w:rPr>
        <w:t xml:space="preserve"> आउनेछन् र मानिसहरूलाई आफू परमेश्वरकै हो भनेर सोच्न लगाउन धोका दिनकोलागि चिन्हहरू र चमत्कारहरू गर्नेछन्। तपाईंले अघिल्लो खण्डहरूमा अगमवक्ताहरूको लागि प्रयोग गरेको शब्द नै प्रयोग गर्नुहोस् र </w:t>
      </w:r>
      <w:r>
        <w:rPr>
          <w:b/>
          <w:lang w:val="ne_NP" w:bidi="ne_NP"/>
        </w:rPr>
        <w:t>अगमवक्ताहरू</w:t>
      </w:r>
      <w:r>
        <w:rPr>
          <w:lang w:val="ne_NP" w:bidi="ne_NP"/>
        </w:rPr>
        <w:t xml:space="preserve"> मुख्य शब्दावलीमा छन् भनेर सम्झनुहोस्।</w:t>
      </w:r>
    </w:p>
    <w:p>
      <w:pPr/>
      <w:r>
        <w:rPr>
          <w:lang w:val="ne_NP" w:bidi="ne_NP"/>
        </w:rPr>
      </w:r>
      <w:r>
        <w:rPr>
          <w:b/>
          <w:lang w:val="ne_NP" w:bidi="ne_NP"/>
        </w:rPr>
        <w:t>चिन्हहरू र आश्चर्यकर्महरू</w:t>
      </w:r>
      <w:r>
        <w:rPr>
          <w:lang w:val="ne_NP" w:bidi="ne_NP"/>
        </w:rPr>
        <w:t xml:space="preserve">: चिन्ह भनेको केही कुरा सत्य छ वा हुनेछ भन्ने संकेत वा सुचक हो। एउटा चिन्ह एउटा चेतावनी पनि हुन सक्छ। आश्चर्यकर्म वा चमत्कार परमेश्वरले मात्र गर्न सक्ने अलौकिक वा अचम्मित कुरा हो। </w:t>
      </w:r>
      <w:r>
        <w:rPr>
          <w:b/>
          <w:lang w:val="ne_NP" w:bidi="ne_NP"/>
        </w:rPr>
        <w:t>चिन्हहरू</w:t>
      </w:r>
      <w:r>
        <w:rPr>
          <w:lang w:val="ne_NP" w:bidi="ne_NP"/>
        </w:rPr>
        <w:t xml:space="preserve"> र </w:t>
      </w:r>
      <w:r>
        <w:rPr>
          <w:b/>
          <w:lang w:val="ne_NP" w:bidi="ne_NP"/>
        </w:rPr>
        <w:t>चमत्कारहरू</w:t>
      </w:r>
      <w:r>
        <w:rPr>
          <w:lang w:val="ne_NP" w:bidi="ne_NP"/>
        </w:rPr>
        <w:t xml:space="preserve"> मुख्य शब्दावलीमा छन् भनेर सम्झनुहोस्।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13:24–31</w:t>
      </w:r>
      <w:r>
        <w:rPr>
          <w:lang w:val="ne_NP" w:bidi="ne_NP"/>
        </w:rPr>
      </w:r>
    </w:p>
    <w:p>
      <w:pPr>
        <w:pStyle w:val="Heading3"/>
      </w:pPr>
      <w:r>
        <w:rPr>
          <w:lang w:val="ne_NP" w:bidi="ne_NP"/>
        </w:rPr>
        <w:t>Step 1</w:t>
      </w:r>
    </w:p>
    <w:p>
      <w:pPr/>
      <w:r>
        <w:rPr>
          <w:lang w:val="ne_NP" w:bidi="ne_NP"/>
        </w:rPr>
      </w:r>
      <w:r>
        <w:rPr>
          <w:lang w:val="ne_NP" w:bidi="ne_NP"/>
        </w:rPr>
        <w:t>यस चरणमा, मर्कूस १३:२४–३१ सुन्नुहोस् र यसलाई आफ्नो हृदयमा राख्नुहोस्।</w:t>
      </w:r>
    </w:p>
    <w:p>
      <w:pPr/>
      <w:r>
        <w:rPr>
          <w:lang w:val="ne_NP" w:bidi="ne_NP"/>
        </w:rPr>
      </w:r>
      <w:r>
        <w:rPr>
          <w:lang w:val="ne_NP" w:bidi="ne_NP"/>
        </w:rPr>
        <w:t>सम्भव भएमा तीन फरक अनुवादहरूमा मर्कूस १३:२४–३१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अघिल्लो धर्मशास्त्रमा, येशूले आफ्ना चेलाहरूलाई आफ्ना अनुयायीहरूले हुने कठिन समयहरूको बारेमा भन्दै हुनुहुन्छ। येशू अझै आफ्ना चार चेलाहरूसँग र अरूसँग केही टाढा जैतुनको डाँडाको छेउमा बसिरहेका छन्। येशूले केही कविताबाट शिक्षालाई सुरु गर्नुहुन्छ, त्यसपछि चेलाहरूसँग के हुनेछ भनेर कुरा गरेर समाप्त गर्नुहुन्छ।</w:t>
      </w:r>
    </w:p>
    <w:p>
      <w:pPr/>
      <w:r>
        <w:rPr>
          <w:lang w:val="ne_NP" w:bidi="ne_NP"/>
        </w:rPr>
      </w:r>
      <w:r>
        <w:rPr>
          <w:lang w:val="ne_NP" w:bidi="ne_NP"/>
        </w:rPr>
        <w:t>यहाँ रोक्नुहोस् र तपाईंको अनुवाद टोलीलाई जैतुनको डाँडाको छेउको फोटो देखाउनुहोस्।</w:t>
      </w:r>
    </w:p>
    <w:p>
      <w:pPr/>
      <w:r>
        <w:rPr>
          <w:lang w:val="ne_NP" w:bidi="ne_NP"/>
        </w:rPr>
      </w:r>
      <w:r>
        <w:rPr>
          <w:lang w:val="ne_NP" w:bidi="ne_NP"/>
        </w:rPr>
        <w:t>यहाँ रोक्नुहोस् र तपाईंले मानिसहरूको पीडा वा हुने पीडाको बारेमा छलफल गर्ने निर्णय गरेको तरिकाको समीक्षा गर्नुहोस्। यहाँ येशूले पहिले नै वर्णन गरिएको कष्टलाई जनाउँनुहुन्छ। रेकर्डिङ रोक्‍नुहोस्।</w:t>
      </w:r>
    </w:p>
    <w:p>
      <w:pPr/>
      <w:r>
        <w:rPr>
          <w:lang w:val="ne_NP" w:bidi="ne_NP"/>
        </w:rPr>
      </w:r>
      <w:r>
        <w:rPr>
          <w:lang w:val="ne_NP" w:bidi="ne_NP"/>
        </w:rPr>
        <w:t>यस शिक्षाको अघिल्लो खण्डमा वा अघिल्लो भागमा, येशूले विनाश ल्याउने घृणित थोक र परमेश्वरको महिमालाई आफ्नो मन्दिर छोड्न लगाउने कुराको वर्णन गर्नुभयो। येशूले संकष्टको वा कष्टको कठिन दिनहरूको बारेमा कुरा गर्नुहुन्छ। यी कष्टको दिनहरू कति लामो हुनेछन् भनेर हामीलाई थाहा छैन। त्यसपछि, धर्मशास्त्रको यस खण्डमा, येशूले ती कठिन दिनहरू वा कष्टको दिनहरू पछि, स्वर्गमा वा आकाशमा धेरै अराजक हुनेछ भनेर भन्नुहुन्छ। येशूले स्वर्गको तीन मुख्य कुराहरूको सूची गर्नुहुन्छ: घाम, चन्द्रमा र ताराहरू। येशूले प्रत्येक कुरा कसरी अँध्यारो हुनेछ वा यसको ज्योति स्वर्गबाट कसरी खस्नेछ भनेर व्याख्या गर्नुहुन्छ। त्यसपछि येशूले यसलाई यसो भन्दै सारांश दिनुहुन्छ, "स्वर्गको शक्तिहरू वा घाम, चन्द्रमा र आकाशका ताराहरू हल्लिनेछन्।" पुरानो नियमको योएल जस्ता अगमवक्ताहरूले घाम, चन्द्रमा र ताराहरूले आफ्नो ज्योति गुमाउने छन् भनेर भने। पुरानो नियमको भविष्यवाणीहरूमा स्वर्गमा भइरहेको यी कुराहरूले परमेश्वरले मानव इतिहासमा कार्य गरिरहनु भएको छ भनेर देखाउँछन्।</w:t>
      </w:r>
    </w:p>
    <w:p>
      <w:pPr/>
      <w:r>
        <w:rPr>
          <w:lang w:val="ne_NP" w:bidi="ne_NP"/>
        </w:rPr>
      </w:r>
      <w:r>
        <w:rPr>
          <w:lang w:val="ne_NP" w:bidi="ne_NP"/>
        </w:rPr>
        <w:t>यहाँ रोक्नुहोस् र अनुवाद टोलीमा छलफल गर्नुहोस्: तपाईंले आफ्नो संस्कृतिमा धार्मिक वा आध्यात्मिक शिक्षाहरूको भविष्यवाणीहरू वा विगतको भविष्यवाणीहरूको बारेमा कसरी कुरा गर्नुहुन्छ? कसैले आउने कुराहरूको भविष्यवाणी गरेको कथा सुनाउनुहोस्। कथा बताउनेको भाषालाई ध्यानपूर्वक सुन्नुहोस्। के तपाईंले भविष्यवाणीहरूको बारेमा कुरा गर्दा तपाईंको भाषा परिवर्तन हुन्छ? रेकर्डिङ रोक्‍नुहोस्।</w:t>
      </w:r>
    </w:p>
    <w:p>
      <w:pPr/>
      <w:r>
        <w:rPr>
          <w:lang w:val="ne_NP" w:bidi="ne_NP"/>
        </w:rPr>
      </w:r>
      <w:r>
        <w:rPr>
          <w:lang w:val="ne_NP" w:bidi="ne_NP"/>
        </w:rPr>
        <w:t>त्यसपछि येशूले मानिसको छोराको वर्णन गर्नुहुन्छ। येशूले प्राय: मर्कूसको पुस्तकमा आफूलाई मानिसको छोराको रूपमा उल्लेख गर्नुहुन्छ। मानिसको छोराले मर्कूसको श्रोताहरूलाई दानियल ७ को खण्डको बारेमा सम्झाउँछ जहाँ मानिसको छोरा जस्तै व्यक्तिलाई परमेश्वरको सिंहासनमा लगिएको थियो जहाँ मानिसको छोरालाई संसारको सबै जातिहरूमाथि अधिकार, सम्मान र सार्वभौमिकता दिइएको थियो। तापनि, यहाँ येशूले मानिसको छोरा आफै शक्ति र महिमाका साथ आउनेछ भनेर भन्नुहुन्छ। फरक यो हो कि यस खण्डमा मानिसको छोरा परमेश्वरकहाँ लगिएको छैन तर परमेश्वर झैं पृथ्वीमा आउँदै छ। यो मानिसको छोराले आफ्ना मानिसहरूलाई सबै संसारबाट र पृथ्वीको सबैभन्दा टाढाको छेउबाट भेला गर्न स्वर्गदूतहरू पठाउनेछ। अर्को शब्दमा, कसैले पनि मानिसको छोराबाट लुकाउन सक्नेछैन। स्वर्गदूतहरू अलौकिक प्राणीहरू हुन् जसले बिभिन्न प्रकारले परमेश्वरको सेवा गर्छन्। महिमाको अर्थ परमेश्वरको अद्भुत आश्चर्य हो। परमेश्वर मात्र "महिमामा आउँनुहुन्छ।" येशूको श्रोताहरूले यी चुनेका मानिसहरूलाई वा चुनेको कुरालाई चार पट्टीका हावाहरूबाट वा सबै संसारबाट छरिएका यहूदी मानिसहरूलाई उहाँले फेरि एकसाथ एकै ठाउँमा ल्याइनेछ भनेर बुझेका थिए। येशूको श्रोताहरूले येशूले मानिसको छोरालाई परमेश्वर आफै भएको व्यक्तिको रूपमा वर्णन गर्नुहुन्छ भनेर पनि बुझ्थे।</w:t>
      </w:r>
    </w:p>
    <w:p>
      <w:pPr/>
      <w:r>
        <w:rPr>
          <w:lang w:val="ne_NP" w:bidi="ne_NP"/>
        </w:rPr>
      </w:r>
      <w:r>
        <w:rPr>
          <w:lang w:val="ne_NP" w:bidi="ne_NP"/>
        </w:rPr>
        <w:t>रोक्नुहोस् र टोलीलाई संसारको नक्साको बीचमा यरूशलेम वा इस्राएलको साथ संसारको नक्सा देखाउनुहोस्। टोलीलाई सबैभन्दा टाढाको ठाउँहरू वा पृथ्वीको छेउ हुने ठाउँहरू औंल्याउन अनुरोध गर्नुहोस्। रेकर्डिङ रोक्‍नुहोस्।</w:t>
      </w:r>
    </w:p>
    <w:p>
      <w:pPr/>
      <w:r>
        <w:rPr>
          <w:lang w:val="ne_NP" w:bidi="ne_NP"/>
        </w:rPr>
      </w:r>
      <w:r>
        <w:rPr>
          <w:lang w:val="ne_NP" w:bidi="ne_NP"/>
        </w:rPr>
        <w:t>येशू आफ्ना चेलाहरूसँग जैतुनको डाँडामा बसिरहनु भएको छ भनेर सम्झनुहोस्। अब येशूले आफ्ना चार चेलाहरूसँग पहिलो पटक बसेपछि मन्दिरको विनाश र अन्य सबै भयानक कुराहरू कहिले हुनेछ? भन्ने चेलाहरूले उहाँलाई सोधेको मूल प्रश्नको अझ पूर्ण रूपमा जवाफ दिनुहुन्छ। येशूले आफ्ना चेलाहरूलाई नेभाराको रूख कसरी बढ्छ भन्नेकुराबाट पाठ सिक भन्नुहुन्छ। नेभाराको रूख इस्राएल भरी पाइने धेरै साधारण रूख हो। येशूले यस उदाहरणको लागि एउटा सामान्य फल दिने रूख रोज्नुभयो।</w:t>
      </w:r>
    </w:p>
    <w:p>
      <w:pPr/>
      <w:r>
        <w:rPr>
          <w:lang w:val="ne_NP" w:bidi="ne_NP"/>
        </w:rPr>
      </w:r>
      <w:r>
        <w:rPr>
          <w:lang w:val="ne_NP" w:bidi="ne_NP"/>
        </w:rPr>
        <w:t>यहाँ रोक्नुहोस् र तपाईंको अनुवाद टोलीलाई पातहरू हुनु अघि र पातहरू र नेभारा सहितको रूखको फोटो देखाउनुहोस्। रेकर्डिङ रोक्‍नुहोस्।</w:t>
      </w:r>
    </w:p>
    <w:p>
      <w:pPr/>
      <w:r>
        <w:rPr>
          <w:lang w:val="ne_NP" w:bidi="ne_NP"/>
        </w:rPr>
      </w:r>
      <w:r>
        <w:rPr>
          <w:lang w:val="ne_NP" w:bidi="ne_NP"/>
        </w:rPr>
        <w:t>नेभाराको रूख भनेको मौसम चिसो हुँदा आफ्नो पातहरू गुमाउने रूख हो। नेभाराको रूखले यसको हाँगाहरू नरम हुँदा र साना पातहरू फुल्न थाल्दा फल दिन लागेको छ भनेर देखाउँछ। जब नेभाराको पातहरू फक्रेर आउँछन् तब जाडोको वा चिसो मौसम समाप्त भएको छ भनेर निश्चित हुन्छ। नेभाराको रूख अन्तको समय आउँदै छ भन्ने चिन्हसँगको तुलना हो।</w:t>
      </w:r>
    </w:p>
    <w:p>
      <w:pPr/>
      <w:r>
        <w:rPr>
          <w:lang w:val="ne_NP" w:bidi="ne_NP"/>
        </w:rPr>
      </w:r>
      <w:r>
        <w:rPr>
          <w:lang w:val="ne_NP" w:bidi="ne_NP"/>
        </w:rPr>
        <w:t>रोक्नुहोस् र छलफल गर्नुहोस्: तपाईंको देशमा परिवर्तनहुने मौसमको बारेमा कुरा गर्नुहोस्। मौसम परिवर्तन हुन लागेको छ भन्नेकुराको तपाईंसँग के संकेतहरू हुन्छन्? माटो र बोट तयार गर्ने समय कहिले हो भनेर तपाईंलाई कसरी थाहा हुन्छ? रूखहरू वा दाख को बोटमा फल चाँडै देखा पर्नेछ भनेर तपाईंलाई कसरी थाहा हुन्छ? रेकर्डिङ रोक्‍नुहोस्।</w:t>
      </w:r>
    </w:p>
    <w:p>
      <w:pPr/>
      <w:r>
        <w:rPr>
          <w:lang w:val="ne_NP" w:bidi="ne_NP"/>
        </w:rPr>
      </w:r>
      <w:r>
        <w:rPr>
          <w:lang w:val="ne_NP" w:bidi="ne_NP"/>
        </w:rPr>
        <w:t xml:space="preserve">येशूले भन्नुहुन्छ, "जब </w:t>
      </w:r>
      <w:r>
        <w:rPr>
          <w:b/>
          <w:lang w:val="ne_NP" w:bidi="ne_NP"/>
        </w:rPr>
        <w:t>यी कुराहरू</w:t>
      </w:r>
      <w:r>
        <w:rPr>
          <w:lang w:val="ne_NP" w:bidi="ne_NP"/>
        </w:rPr>
        <w:t xml:space="preserve"> (वा येशूले कुरा गर्नुहुने कठिन कुराहरू) हुन थाल्छन्" यस प्रकारले येशूको फिर्ती वा अन्तको समय नजिकै हुन्छ। जब नेभाराको रूख फूल्न थाल्छ, जब विनाश ल्याउने घृणित कुराहरू जस्तै कठिन कुराहरू हुन्छन्, र येशूका अनुयायीहरूको पक्राउ हुन्छ - यो अन्तको समय आउँदै छ भन्ने चिन्ह हो। येशूको फिर्ती "ढोकामै छ" वा हुनै लागेको छ। ढोकैमा शब्द चित्र हो। जब कोही ढोकामा आउँदै छन, तब हामीलाई थाहा हुन्छ कि यो व्यक्तिको आगमन तुरुन्तै हुन्छ।</w:t>
      </w:r>
    </w:p>
    <w:p>
      <w:pPr/>
      <w:r>
        <w:rPr>
          <w:lang w:val="ne_NP" w:bidi="ne_NP"/>
        </w:rPr>
      </w:r>
      <w:r>
        <w:rPr>
          <w:lang w:val="ne_NP" w:bidi="ne_NP"/>
        </w:rPr>
        <w:t>रोक्नुहोस् र छलफल गर्नुहोस्: आउँदै गरेको व्यक्तिको बारेमा कथा सुनाउनुहोस्। यात्रा गर्दा यो व्यक्ति विभिन्न ठाउँहरूमा पुगेको कुरा कथामा समावेश गर्नुहोस्। जब उहाँ ढोकामा जानुहुन्छ र प्रवेश गर्न तयार हुनुहुन्छ, तब तपाईंले कथा रोक्न सक्नुहुन्छ। अब कथा बताउनेले यस यात्राको विभिन्न चरणहरूमा त्यो व्यक्ति कहाँ छ भनेर वर्णन गर्न प्रयोग गरेको शब्द चित्रहरूको छलफल गर्नुहोस्। रेकर्डिङ रोक्‍नुहोस्।</w:t>
      </w:r>
    </w:p>
    <w:p>
      <w:pPr/>
      <w:r>
        <w:rPr>
          <w:lang w:val="ne_NP" w:bidi="ne_NP"/>
        </w:rPr>
      </w:r>
      <w:r>
        <w:rPr>
          <w:lang w:val="ne_NP" w:bidi="ne_NP"/>
        </w:rPr>
        <w:t xml:space="preserve">धर्मशास्त्रको यो खण्डलाई अनुवाद गर्न धेरै गाह्रो छ, किनभने येशूले </w:t>
      </w:r>
      <w:r>
        <w:rPr>
          <w:b/>
          <w:lang w:val="ne_NP" w:bidi="ne_NP"/>
        </w:rPr>
        <w:t>यी कुराहरूको</w:t>
      </w:r>
      <w:r>
        <w:rPr>
          <w:lang w:val="ne_NP" w:bidi="ne_NP"/>
        </w:rPr>
        <w:t xml:space="preserve"> बारेमा कुरा गर्दा वास्तवमा के भनिरहनु भएको छ भनेर हामीलाई थाहा छैन। हुनसक्छ उहाँले विनाश ल्याउने घृणित कुरालाई वा घाम, चन्द्रमा र ताराहरू अँध्यारो हुने कुरालाई जनाउँदै हुनुहुन्छ। विनाश ल्याउने घृणित कुरा र येशूका अनुयायीहरूको पक्राउ संसारको अन्त भन्दा केही समय अघि हुन्छ भनेर हामीलाई थाहा छ। त्यसपछि त्यो कठिन समय पछि, येशू आफ्ना मानिसहरूलाई भेला गर्न र तिनीहरूलाई विनाशबाट बचाउन फर्केर आउनु अघि घाम, चन्द्रमा र ताराहरूले आफ्नो ज्योति गुमाउँछन्।</w:t>
      </w:r>
    </w:p>
    <w:p>
      <w:pPr/>
      <w:r>
        <w:rPr>
          <w:lang w:val="ne_NP" w:bidi="ne_NP"/>
        </w:rPr>
      </w:r>
      <w:r>
        <w:rPr>
          <w:lang w:val="ne_NP" w:bidi="ne_NP"/>
        </w:rPr>
        <w:t xml:space="preserve">येशूले मानिसहरूले ध्यानपूर्वक सुनोस भन्ने चाहनुहुन्छ: "म तिमीहरूलाई सत्य भन्छु। यी सबै कुरा हुनु अघि यो पुस्ता बितेर जाने छैन।" फेरि, </w:t>
      </w:r>
      <w:r>
        <w:rPr>
          <w:b/>
          <w:lang w:val="ne_NP" w:bidi="ne_NP"/>
        </w:rPr>
        <w:t>यी कुराहरूले</w:t>
      </w:r>
      <w:r>
        <w:rPr>
          <w:lang w:val="ne_NP" w:bidi="ne_NP"/>
        </w:rPr>
        <w:t xml:space="preserve"> केलाई जनाउँछ भनेर हामीलाई ठ्याक्कै थाहा छैन। तापनि, अधिकांश विद्वानहरू येशूले आफ्ना केही चेलाहरूको जीवनकालमा विनाश ल्याउने घृणित कुरा हुनेछ भनेर भन्दै हुनुहुन्छ भनेर सोच्छन्। ७० ई.मा उहाँका केही चेलाहरूको जीवनकालमा एक भयानक कुरा भयो। मन्दिर पूर्ण रूपमा नष्ट भएको थियो। तापनि, संसारको अन्त भएन र येशू त्यो समयमा फर्केर आउनु भएन। संसारको अन्त पछि आउँदै छ र विनाश ल्याउने अर्को घृणित कुरा सायद फेरि आउनेछ भनेर हामीलाई थाहा छ। भविष्यवाणीहरू सामान्यतया लगभग तुरुन्तै सत्य हुन आउँछन्, र त्यसपछि इतिहासमा पछि फेरि सत्य हुन्छन्।</w:t>
      </w:r>
    </w:p>
    <w:p>
      <w:pPr/>
      <w:r>
        <w:rPr>
          <w:lang w:val="ne_NP" w:bidi="ne_NP"/>
        </w:rPr>
      </w:r>
      <w:r>
        <w:rPr>
          <w:lang w:val="ne_NP" w:bidi="ne_NP"/>
        </w:rPr>
        <w:t>यहाँ रोक्नुहोस् र अनुवाद टोलीमा छलफल गर्नुहोस्: तपाईंले आफ्नो संस्कृतिमा तपाईंको धार्मिक वा आध्यात्मिक शिक्षाहरूको भविष्यवाणीहरूको बारेमा कसरी कुरा गर्नुहुन्छ? सबैलाई थाहा भएको भविष्यवाणीहरूको उदाहरणको साथ कथा सुनाउनुहोस्, चाहे मसीही विश्वासको हो वा अर्को विश्वासको हो। तपाईंले कस्तो प्रकारको भाषा प्रयोग गर्नुहुन्छ? मानिसहरूले यी भविष्यवाणीहरू कसरी बुझ्छन्? के तिनीहरूले यो तत्कालै हुने छ भनेर विचार गर्छन? रेकर्डिङ रोक्‍नुहोस्।</w:t>
      </w:r>
    </w:p>
    <w:p>
      <w:pPr/>
      <w:r>
        <w:rPr>
          <w:lang w:val="ne_NP" w:bidi="ne_NP"/>
        </w:rPr>
      </w:r>
      <w:r>
        <w:rPr>
          <w:lang w:val="ne_NP" w:bidi="ne_NP"/>
        </w:rPr>
        <w:t>पुरानो नियमका अगमवक्ताहरूले स्वर्ग र पृथ्वी हराउने छन् तर परमेश्वरको वचन कहिल्यै हराउने छैन भनेर भने। यसको अर्थ पृथ्वीको सबै कुरा लोप हुनेछ, तर येशूको वचनहरू वा येशूले भन्नुभएको र सिकाएको कुराहरू कहिल्यै लोप हुनेछैनन्। येशूले उहाँ प्रतिज्ञा गरिएको मुक्तिदाता वा मसीह हुनुहुन्छ भनेर फेरि प्रमाणित गर्नुहुन्छ।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१३:२४–३१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दुई दृश्यहरू छन्।</w:t>
      </w:r>
    </w:p>
    <w:p>
      <w:pPr/>
      <w:r>
        <w:rPr>
          <w:lang w:val="ne_NP" w:bidi="ne_NP"/>
        </w:rPr>
      </w:r>
      <w:r>
        <w:rPr>
          <w:b/>
          <w:lang w:val="ne_NP" w:bidi="ne_NP"/>
        </w:rPr>
        <w:t>पहिलो दृश्यमा:</w:t>
      </w:r>
      <w:r>
        <w:rPr>
          <w:lang w:val="ne_NP" w:bidi="ne_NP"/>
        </w:rPr>
        <w:t xml:space="preserve"> येशूले आफ्ना चार चेलाहरूलाई जैतुनको डाँडाको छेउमा सिकाउँदै हुनुहुन्छ। येशूले आफ्ना चेलाहरूलाई घाम, चन्द्रमा र ताराहरूले कसरी आफ्नो ज्योति दिनेछैनन् भनेर वर्णन गर्नुहुन्छ। जब त्यो हुन्छ, मानिसको छोरा वा येशू शक्ति र महिमाका साथ आउनुहुनेछ। मानिसको छोराले पृथ्वीको सबै भागहरूबाट आफूले चुनेका मानिसहरूलाई भेला गर्नेछ।</w:t>
      </w:r>
    </w:p>
    <w:p>
      <w:pPr/>
      <w:r>
        <w:rPr>
          <w:lang w:val="ne_NP" w:bidi="ne_NP"/>
        </w:rPr>
      </w:r>
      <w:r>
        <w:rPr>
          <w:b/>
          <w:lang w:val="ne_NP" w:bidi="ne_NP"/>
        </w:rPr>
        <w:t>दोस्रो दृश्यमा:</w:t>
      </w:r>
      <w:r>
        <w:rPr>
          <w:lang w:val="ne_NP" w:bidi="ne_NP"/>
        </w:rPr>
        <w:t xml:space="preserve"> येशूले आफ्ना चेलाहरूलाई नेभाराको रूखबाट पाठ सिकाउनु हुन्छ। नेभाराको रूखमा फल फल्न थाल्दा चिसो मौसम सकिन लागेको छ भनेर हामीलाई थाहा हुन्छ। त्यसै गरी, यस्ता केही कुराहरू हुँदा अन्तको समयहरू नजिकै छन् भनेर हामीलाई थाहा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(तर पत्रुस, याकूब, यूहन्ना र अन्द्रियास उहाँसँग एक्लै कुरा गर्छन्)</w:t>
      </w:r>
    </w:p>
    <w:p>
      <w:pPr>
        <w:pStyle w:val="ListBullet"/>
        <w:spacing w:line="240" w:lineRule="auto"/>
        <w:ind w:left="720"/>
      </w:pPr>
      <w:r>
        <w:rPr>
          <w:lang w:val="ne_NP" w:bidi="ne_NP"/>
        </w:rPr>
      </w:r>
      <w:r>
        <w:rPr>
          <w:lang w:val="ne_NP" w:bidi="ne_NP"/>
        </w:rPr>
        <w:t>चुनेको व्यक्ति</w:t>
      </w:r>
    </w:p>
    <w:p>
      <w:pPr>
        <w:pStyle w:val="ListBullet"/>
        <w:spacing w:line="240" w:lineRule="auto"/>
        <w:ind w:left="720"/>
      </w:pPr>
      <w:r>
        <w:rPr>
          <w:lang w:val="ne_NP" w:bidi="ne_NP"/>
        </w:rPr>
      </w:r>
      <w:r>
        <w:rPr>
          <w:lang w:val="ne_NP" w:bidi="ne_NP"/>
        </w:rPr>
        <w:t>स्वर्गदूतहरू</w:t>
      </w:r>
    </w:p>
    <w:p>
      <w:pPr/>
      <w:r>
        <w:rPr>
          <w:lang w:val="ne_NP" w:bidi="ne_NP"/>
        </w:rPr>
      </w:r>
      <w:r>
        <w:rPr>
          <w:lang w:val="ne_NP" w:bidi="ne_NP"/>
        </w:rPr>
        <w:t>समूहको रूपमा, खण्डको सेटिङका यी भागहरूमा ध्यान दिनुहोस्: तपाईंले दृष्य एक शुरु गर्दा येशूले घाम, चन्द्रमा र ताराहरूको बारेमा गरेको भविष्यवाणी गर्नु हुँदा तपाईंले यस भागको लागि कविता वा काव्यात्मक अभिव्यक्ति प्रयोग गर्नुहुनेछ भनेर निर्णय गर्नुहोस्। अधिकांश अनुवादहरूले यसलाई काव्यात्मक रूपमा राख्छन् र कतिले नियमित वाक्यहरू प्रयोग गर्छन् तर सबै अनुवादहरूले कथनहरूलाई जोड दिन केही तरिका फेला पार्छन् ताकि मानिसहरूले यो भविष्यवाणी हो भनेर बुझ्न सकुन। येशूले कारण र प्रभाव दुई कथनहरू गर्नुहुन्छ, वा कथनको दोस्रो भाग पहिलो कथनको कारणले हुन्छ। चन्द्रमाले घामबाट त्यसैले, यदि घाम अँध्यारो हुन्छ भने चन्द्रमा अँध्यारो हुनेछ। यदि ताराहरू आकाशबाट खसे भने आकाशको सबै कुरा हल्लिनेछ।</w:t>
      </w:r>
    </w:p>
    <w:p>
      <w:pPr/>
      <w:r>
        <w:rPr>
          <w:lang w:val="ne_NP" w:bidi="ne_NP"/>
        </w:rPr>
      </w:r>
      <w:r>
        <w:rPr>
          <w:lang w:val="ne_NP" w:bidi="ne_NP"/>
        </w:rPr>
        <w:t>रोक्नुहोस् र यी दुई कारण र प्रभाव कथनहरू तपाईंको भाषामा कथात्मक कथनहरूको रूपमा कसरी काम गर्न सक्छन् वा कवितात्मक कथनहरूको रूपमा अझ राम्रो काम गर्छन् भनेर हेर्नकालागि बोलेर अभ्यास गर्नुहोस्। रेकर्डिङ रोक्‍नुहोस्।</w:t>
      </w:r>
    </w:p>
    <w:p>
      <w:pPr/>
      <w:r>
        <w:rPr>
          <w:lang w:val="ne_NP" w:bidi="ne_NP"/>
        </w:rPr>
      </w:r>
      <w:r>
        <w:rPr>
          <w:lang w:val="ne_NP" w:bidi="ne_NP"/>
        </w:rPr>
        <w:t>येशूले मानिसको छोरा बादलमा आउने बारेमा कुरा गर्नुहुन्छ। मानिसको छोराले पृथ्वीको छेउबाट आफ्ना मानिसहरूलाई भेला गर्न आफ्ना स्वर्गदूतहरू पठाउनेछ।</w:t>
      </w:r>
    </w:p>
    <w:p>
      <w:pPr/>
      <w:r>
        <w:rPr>
          <w:lang w:val="ne_NP" w:bidi="ne_NP"/>
        </w:rPr>
      </w:r>
      <w:r>
        <w:rPr>
          <w:lang w:val="ne_NP" w:bidi="ne_NP"/>
        </w:rPr>
        <w:t>यहाँ रोक्नुहोस् र तपाईंले यो दृश्यलाई कसरी अभिनय गर्नुहुनेछ भनेर निर्णय गर्नुहोस्। तपाईंले यो दृश्यलाई कसरी वर्णन गर्नुहुनेछ? रेकर्डिङ रोक्‍नुहोस्।</w:t>
      </w:r>
    </w:p>
    <w:p>
      <w:pPr/>
      <w:r>
        <w:rPr>
          <w:lang w:val="ne_NP" w:bidi="ne_NP"/>
        </w:rPr>
      </w:r>
      <w:r>
        <w:rPr>
          <w:lang w:val="ne_NP" w:bidi="ne_NP"/>
        </w:rPr>
        <w:t>येशू र उहाँका चार चेलाहरू अझै जैतुनको डाँडाको छेउमा बसिरहेका छन् भनेर सम्झनुहोस्। यो पहाडको छेउमा भएको अघिल्लो शिक्षाहरूको निरन्तरता हो। येशूले घृणित कुराले परमेश्वरका मानिसहरूको लागि विनाश ल्याउँदा हुने भयानक समस्या वा पीडालाई जनाउँदै यो शिक्षा सुरु गर्नुभयो। अब, यस खण्डमा, येशूले आकाशको प्रकासहरूलाई के हुनेछ भनेर वर्णन गर्न पुरानो नियमका अगमवक्ताहरूको वाक्यांशहरू प्रयोग गर्नुहुन्छ। स्वर्गमा तीन कुराहरू हुनेछन्। घाम अँध्यारो हुनेछ। त्यसपछि चन्द्रमाले कुनै प्रकाश दिनेछैन। त्यसपछि ताराहरू आकाशबाट खस्नेछन्। स्वर्गका सबै शक्तिहरू वा आकाशका सबै कुराहरू हल्लिनेछन्। यो पुरानो नियममा दिइएको भविष्यवाणीको जानकारी हो भनेर सम्झनुहोस्।</w:t>
      </w:r>
    </w:p>
    <w:p>
      <w:pPr/>
      <w:r>
        <w:rPr>
          <w:lang w:val="ne_NP" w:bidi="ne_NP"/>
        </w:rPr>
      </w:r>
      <w:r>
        <w:rPr>
          <w:lang w:val="ne_NP" w:bidi="ne_NP"/>
        </w:rPr>
        <w:t>येशूले आकाशका कुराहरूको बारेमा यो भविष्यवाणी भएपछि, मानिसको छोरा ठूलो शक्ति र महिमाका साथ आउनेछ भनेर भन्नुहुन्छ। मानिसको छोराले स्वर्गदूतहरू पठाउनेछ र तिनिहरूले संसारमा मानिसहरू भएको हरेक ठाउँबाट मानिसको छोराले चुनेका मानिसहरूलाइ भेला गर्नेछ।</w:t>
      </w:r>
    </w:p>
    <w:p>
      <w:pPr/>
      <w:r>
        <w:rPr>
          <w:lang w:val="ne_NP" w:bidi="ne_NP"/>
        </w:rPr>
      </w:r>
      <w:r>
        <w:rPr>
          <w:lang w:val="ne_NP" w:bidi="ne_NP"/>
        </w:rPr>
        <w:t>दोस्रो दृश्यमा, येशूले नेभाराको रूखको बारेमा कुरा गर्ने शीर्षक परिवर्तन गर्नुहुन्छ। येशूले चेलाहरूलाई यी भविष्यवाणीहरू हुन लागेको छ भनेर कसरी थाहा हुनेछन् भनेर देखाउन नेभाराको रूखलाई उदाहरणको रूपमा प्रयोग गर्नुहुन्छ। त्यसपछि येशूले नेभाराको रूख कसरी बढ्छ भन्ने एउटा उदाहरण दिनुहुन्छ। जब नेभाराको रूखका हाँगाहरू नरम हुन्छन् र पातहरू बढ्न थाल्छन्, तब तपाईंलाई चिसो मौसम समाप्त भएको छ र बढ्ने मौसम सुरु भएको छ भनेर थाहा हुन्छ। जब तपाईंले घाम, चन्द्रमा र आकाशमा ताराहरू अँध्यारो भएको देख्नुहुन्छ तब येशूले कुरा गरिरहनु भएको घटनाहरू चाँडै हुनेछन् भनेर तपाईंलाई थाहाहुन्छ।</w:t>
      </w:r>
    </w:p>
    <w:p>
      <w:pPr/>
      <w:r>
        <w:rPr>
          <w:lang w:val="ne_NP" w:bidi="ne_NP"/>
        </w:rPr>
      </w:r>
      <w:r>
        <w:rPr>
          <w:lang w:val="ne_NP" w:bidi="ne_NP"/>
        </w:rPr>
        <w:t>येशूले भन्नुहुन्छ, "म तिमीहरूलाई सत्य भन्छु।" येशूले आफ्ना चेलाहरूले ध्यान दिओस भन्ने चाहनुहुन्छ: येशूले भन्नु भएको कुराहरू हुनुअघि अहिले बसोबास गरिरहेका मानिसहरू धेरै मर्नेछैनन् भनेर येशूले भन्नुहुन्छ।</w:t>
      </w:r>
    </w:p>
    <w:p>
      <w:pPr/>
      <w:r>
        <w:rPr>
          <w:lang w:val="ne_NP" w:bidi="ne_NP"/>
        </w:rPr>
      </w:r>
      <w:r>
        <w:rPr>
          <w:lang w:val="ne_NP" w:bidi="ne_NP"/>
        </w:rPr>
        <w:t>येशूले संसार र परमेश्वरले सृजना गरेको सबै कुरा अस्थायी छन्, तर येशूको शिक्षाहरू सदाको लागि रहन्छ भनेर भन्दै यो शिक्षाको अन्त्य गर्नुहुन्छ।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१३:२४–३१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(तर पत्रुस, याकूब, यूहन्ना र अन्द्रियास उहाँसँग एक्लै कुरा गर्छन्)</w:t>
      </w:r>
    </w:p>
    <w:p>
      <w:pPr>
        <w:pStyle w:val="ListBullet"/>
        <w:spacing w:line="240" w:lineRule="auto"/>
        <w:ind w:left="720"/>
      </w:pPr>
      <w:r>
        <w:rPr>
          <w:lang w:val="ne_NP" w:bidi="ne_NP"/>
        </w:rPr>
      </w:r>
      <w:r>
        <w:rPr>
          <w:lang w:val="ne_NP" w:bidi="ne_NP"/>
        </w:rPr>
        <w:t>चुनिएका वा निर्वाचित व्यक्तिहरु</w:t>
      </w:r>
    </w:p>
    <w:p>
      <w:pPr>
        <w:pStyle w:val="ListBullet"/>
        <w:spacing w:line="240" w:lineRule="auto"/>
        <w:ind w:left="720"/>
      </w:pPr>
      <w:r>
        <w:rPr>
          <w:lang w:val="ne_NP" w:bidi="ne_NP"/>
        </w:rPr>
      </w:r>
      <w:r>
        <w:rPr>
          <w:lang w:val="ne_NP" w:bidi="ne_NP"/>
        </w:rPr>
        <w:t>स्वर्गदूतहरू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पहिलो दृश्यमा, येशू र उहाँका चार चेलाहरू जैतुनको डाँडाको छेउमा बसिरहेका छन्। येशूले सिकाउँदै हुनुहुन्छ। येशूले येशूका अनुयायीहरूको लागि विनाश र पीडा र समस्या ल्याउने घृणित कुरालाई जनाउँदै सुरु गर्नुहुन्छ। येशूका अनुयायीहरूको पीडाको समय पछि, घाम अँध्यारो हुनेछ, चन्द्रमा चम्किने छैन, र ताराहरू आकाशबाट खस्नेछन् र चम्किने छैनन् भनेर येशूले भन्नुहुन्छ। वास्तवमा, आकाशको सबै कुरा हल्लिनेछ। त्यसपछि, मानिसको छोराले संसारको हरेक भागबाट मानिसको छोरालाई पछ्याउने मानिसहरूलाई भेला गर्न स्वर्गदूतहरू पठाउनेछ।</w:t>
      </w:r>
    </w:p>
    <w:p>
      <w:pPr/>
      <w:r>
        <w:rPr>
          <w:lang w:val="ne_NP" w:bidi="ne_NP"/>
        </w:rPr>
      </w:r>
      <w:r>
        <w:rPr>
          <w:lang w:val="ne_NP" w:bidi="ne_NP"/>
        </w:rPr>
        <w:t>नाटकलाई केहि छिन रोक्नुहोस। चेलाहरूलाई सोध्नुहोस्, "तपाईंलाई कस्तो महसुस भइरहेको छ?" तपाईंले यस्तो कुरा सुन्न सक्नुहुन्छ, "यसले मलाई डर ल्याउँछ। घामको चमक कसरी रोकिन सक्छ वा ताराहरू आकाशबाट कसरी खस्न सक्छन्? येशूले विश्वासै गर्न नसकिने घटनाको बारेमा कुरा गर्नुहुन्छ!" वा, "म हैरान छु! यो अविश्वसनीय जस्तो देखिन्छ। मानिसको छोराको कस्तो प्रकारको शक्ति हुनेछ भनेर म कल्पना गर्न सक्दिन।" वा, "म छक्क परेको छु। सबै नचुनिएका मानिसहरूलाई के होला भनेर म सोच्छु।" नाटकलाई जारी राख्नुहोस्।</w:t>
      </w:r>
    </w:p>
    <w:p>
      <w:pPr/>
      <w:r>
        <w:rPr>
          <w:lang w:val="ne_NP" w:bidi="ne_NP"/>
        </w:rPr>
      </w:r>
      <w:r>
        <w:rPr>
          <w:lang w:val="ne_NP" w:bidi="ne_NP"/>
        </w:rPr>
        <w:t>दोस्रो दृश्यमा, येशूले आफ्नो शिक्षालाई नेभाराको रूखको बारेमा कुरा गर्न तिर लानुहुन्छ। चिसो मौसम भएपछि नेभाराको रूखको हाँगाहरू फेरि नरम हुँदा र पातहरू फेरि पलाउन थाल्दा तिमीहरूलाई चिसो मौसम समाप्त भएको छ र नयाँ बढ्ने समय आएको छ भनेर थाहा हुन्छ। यसै गरी, जब तपाईंले यी सबै कुराहरू पृथ्वीमा भइरहेको देख्नुहुन्छ, तब मानिसको छोरा धेरै चाँडै फर्केर आउनेछ भनेर तपाईंलाई थाहा छ। यो सत्य हो! मैले वर्णन गरिरहेको कुराहरू हुँदा अहिले बसोबास गरिरहेका धेरै मानिसहरू अझै जीवित हुनेछन्। पृथ्वीको सबै कुरा एकदिन लोप हुनेछ, तर मेरो शिक्षा कहिल्यै लोप हुनेछैन।</w:t>
      </w:r>
    </w:p>
    <w:p>
      <w:pPr/>
      <w:r>
        <w:rPr>
          <w:lang w:val="ne_NP" w:bidi="ne_NP"/>
        </w:rPr>
      </w:r>
      <w:r>
        <w:rPr>
          <w:lang w:val="ne_NP" w:bidi="ne_NP"/>
        </w:rPr>
        <w:t>नाटकलाई केहि छिन रोक्नुहोस। चेलाहरूलाई सोध्नुहोस्, "तपाईंलाई कस्तो महसुस भइरहेको छ?" तपाईंले यस्तो कुरा सुन्न सक्नुहुन्छ, "यो अर्थपुर्ण छ। अब यी डरलाग्दो कुराहरू चिन्ह हुन् भनेर म जान्दछु, त्यसैले यस्तो हुँदा म तेति डराउने छैन। येशूले यो बारेमा व्याख्या गर्नुभएकोले म खुसी छु।" वा, "म चिन्तित छु। यो सबै आश्चर्यजनक जस्तो देखिन्छ तर के म आउँदै गरेको येशूलाई पक्कै चिन्न सक्छु?" वा, "म अलमलमा परेको छु। येशू शक्ति र महिमामा फर्केर आउने अर्थ येशू पहिले जानुहुनेछ। येशू कहाँ जानुहुनेछ भनेर मलाई थाहा छैन। के यसको अर्थ येशूले हामीलाई आफूसँग लैजानुहुनेछैन? के हामीलाई यहाँ पर्खन छोडिनेछ?" वा, "यो सबै धेरै रोमाञ्चक जस्तो देखिन्छ। के हुनेछ भनेर हेर्न म खुसी छु।" येशूलाई सोध्नुहोस्, "तपाईंलाई कस्तो महसुस भइरहेको छ?" तपाईंले सुन्न सक्नुहुन्छ, "मैले मेरा चेलाहरूलाई यो व्याख्या गर्न मैले सक्दो प्रयास गरेको छु। तिनीहरूले बुझ्नेछन् भनेर म आशा गर्छु। मलाई थाहा छ अहिले यो अलमलमा पार्ने खालको छ, तर पछि तिनीहरूले यो शिक्षालाई सम्झन र के भइरहेको छ भनेर बुझ्न सक्नु पर्छ।" नाटकलाई जारी राख्नुहोस्।</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१३:२४–३१ को श्रव्य संस्करण सुन्‍नुहोस्।</w:t>
      </w:r>
    </w:p>
    <w:p>
      <w:pPr/>
      <w:r>
        <w:rPr>
          <w:lang w:val="ne_NP" w:bidi="ne_NP"/>
        </w:rPr>
      </w:r>
      <w:r>
        <w:rPr>
          <w:lang w:val="ne_NP" w:bidi="ne_NP"/>
        </w:rPr>
        <w:t xml:space="preserve">येशूले अघिल्लो खण्डमा कुरा गरेको </w:t>
      </w:r>
      <w:r>
        <w:rPr>
          <w:b/>
          <w:lang w:val="ne_NP" w:bidi="ne_NP"/>
        </w:rPr>
        <w:t>पीडा</w:t>
      </w:r>
      <w:r>
        <w:rPr>
          <w:lang w:val="ne_NP" w:bidi="ne_NP"/>
        </w:rPr>
        <w:t xml:space="preserve"> वा कठिन समयहरूलाई जनाउँदै शिक्षाको यो भाग सुरु गर्नुहुन्छ। येशूले विनाश ल्याउने घृणित कुराले मानिसहरूको लागि कसरी धेरै कठिनाई र पीडा ल्याउँछ भनेर वर्णन गर्नुहुन्छ।</w:t>
      </w:r>
    </w:p>
    <w:p>
      <w:pPr/>
      <w:r>
        <w:rPr>
          <w:lang w:val="ne_NP" w:bidi="ne_NP"/>
        </w:rPr>
      </w:r>
      <w:r>
        <w:rPr>
          <w:lang w:val="ne_NP" w:bidi="ne_NP"/>
        </w:rPr>
        <w:t xml:space="preserve">स्वर्गमा तीन कुराहरू हुनेछन्। घाम अँध्यारो हुनेछ। त्यसपछि चन्द्रमाले कुनै प्रकाश दिनेछैन। त्यसपछि ताराहरू आकाशबाट खस्नेछन्। </w:t>
      </w:r>
      <w:r>
        <w:rPr>
          <w:b/>
          <w:lang w:val="ne_NP" w:bidi="ne_NP"/>
        </w:rPr>
        <w:t>स्वर्गका</w:t>
      </w:r>
      <w:r>
        <w:rPr>
          <w:lang w:val="ne_NP" w:bidi="ne_NP"/>
        </w:rPr>
        <w:t xml:space="preserve"> सबै शक्तिहरू वा आकाशका सबै कुराहरू हल्लिनेछन्। यहाँ </w:t>
      </w:r>
      <w:r>
        <w:rPr>
          <w:b/>
          <w:lang w:val="ne_NP" w:bidi="ne_NP"/>
        </w:rPr>
        <w:t>स्वर्गले</w:t>
      </w:r>
      <w:r>
        <w:rPr>
          <w:lang w:val="ne_NP" w:bidi="ne_NP"/>
        </w:rPr>
        <w:t xml:space="preserve"> आकाशलाई जनाउँछ, परमेश्वर बसोबास गर्ने ठाउँलाई होइन।</w:t>
      </w:r>
    </w:p>
    <w:p>
      <w:pPr/>
      <w:r>
        <w:rPr>
          <w:lang w:val="ne_NP" w:bidi="ne_NP"/>
        </w:rPr>
      </w:r>
      <w:r>
        <w:rPr>
          <w:lang w:val="ne_NP" w:bidi="ne_NP"/>
        </w:rPr>
        <w:t>येशूले पुरानो नियमको घाम, चन्द्रमा र ताराहरूको बारेमा भविष्यवाणी प्रयोग गरेर शिक्षाको यो भाग सुरु गर्नुहुन्छ। येशूले यसलाई कविताको रूपमा उद्धृत गर्नुहुन्छ। तपाईंले कविता प्रयोग गर्न वा यसलाई नियमित वाक्यहरूको रूपमा बनाउने भनेर छनोट गर्न सक्नुहुन्छ।</w:t>
      </w:r>
    </w:p>
    <w:p>
      <w:pPr/>
      <w:r>
        <w:rPr>
          <w:lang w:val="ne_NP" w:bidi="ne_NP"/>
        </w:rPr>
      </w:r>
      <w:r>
        <w:rPr>
          <w:lang w:val="ne_NP" w:bidi="ne_NP"/>
        </w:rPr>
        <w:t xml:space="preserve">येशूले </w:t>
      </w:r>
      <w:r>
        <w:rPr>
          <w:b/>
          <w:lang w:val="ne_NP" w:bidi="ne_NP"/>
        </w:rPr>
        <w:t>मानिसको छोरा</w:t>
      </w:r>
      <w:r>
        <w:rPr>
          <w:lang w:val="ne_NP" w:bidi="ne_NP"/>
        </w:rPr>
        <w:t xml:space="preserve"> बादलमा शक्ति र महिमाका साथ आउनेछ भनेर भन्नुहुन्छ। तपाईंले मर्कूसमा मानिसको छोराको लागि प्रयोग गरेको शब्द नै प्रयोग गर्नुहोस्। येशूले आफूलाई जनाउँदै हुनुहुन्छ, र </w:t>
      </w:r>
      <w:r>
        <w:rPr>
          <w:b/>
          <w:lang w:val="ne_NP" w:bidi="ne_NP"/>
        </w:rPr>
        <w:t>मानिसको छोरा</w:t>
      </w:r>
      <w:r>
        <w:rPr>
          <w:lang w:val="ne_NP" w:bidi="ne_NP"/>
        </w:rPr>
        <w:t xml:space="preserve"> मुख्य शब्दावलीमा छ भनेर सम्झनुहोस्। </w:t>
      </w:r>
      <w:r>
        <w:rPr>
          <w:b/>
          <w:lang w:val="ne_NP" w:bidi="ne_NP"/>
        </w:rPr>
        <w:t>महिमाले</w:t>
      </w:r>
      <w:r>
        <w:rPr>
          <w:lang w:val="ne_NP" w:bidi="ne_NP"/>
        </w:rPr>
        <w:t xml:space="preserve"> परमेश्वरको शक्ति र उपस्थितिलाई जनाउँछ। </w:t>
      </w:r>
      <w:r>
        <w:rPr>
          <w:b/>
          <w:lang w:val="ne_NP" w:bidi="ne_NP"/>
        </w:rPr>
        <w:t>महिमा</w:t>
      </w:r>
      <w:r>
        <w:rPr>
          <w:lang w:val="ne_NP" w:bidi="ne_NP"/>
        </w:rPr>
        <w:t xml:space="preserve"> मुख्य शब्दावलीमा छ।</w:t>
      </w:r>
    </w:p>
    <w:p>
      <w:pPr/>
      <w:r>
        <w:rPr>
          <w:lang w:val="ne_NP" w:bidi="ne_NP"/>
        </w:rPr>
      </w:r>
      <w:r>
        <w:rPr>
          <w:lang w:val="ne_NP" w:bidi="ne_NP"/>
        </w:rPr>
        <w:t xml:space="preserve">येशूले आफ्ना </w:t>
      </w:r>
      <w:r>
        <w:rPr>
          <w:b/>
          <w:lang w:val="ne_NP" w:bidi="ne_NP"/>
        </w:rPr>
        <w:t>स्वर्गदूतहरूलाई</w:t>
      </w:r>
      <w:r>
        <w:rPr>
          <w:lang w:val="ne_NP" w:bidi="ne_NP"/>
        </w:rPr>
        <w:t xml:space="preserve"> सबै पृथ्वीबाट </w:t>
      </w:r>
      <w:r>
        <w:rPr>
          <w:b/>
          <w:lang w:val="ne_NP" w:bidi="ne_NP"/>
        </w:rPr>
        <w:t>चुनेका</w:t>
      </w:r>
      <w:r>
        <w:rPr>
          <w:lang w:val="ne_NP" w:bidi="ne_NP"/>
        </w:rPr>
        <w:t xml:space="preserve"> मानिसहरूलाई भेला गर्न पठाउनुहुनेछ। तपाईंले अघिल्लो खण्डहरूमा स्वर्गदूतहरूको लागि प्रयोग गरेको शब्द नै प्रयोग गर्नुहोस् र </w:t>
      </w:r>
      <w:r>
        <w:rPr>
          <w:b/>
          <w:lang w:val="ne_NP" w:bidi="ne_NP"/>
        </w:rPr>
        <w:t>स्वर्गदूतहरू</w:t>
      </w:r>
      <w:r>
        <w:rPr>
          <w:lang w:val="ne_NP" w:bidi="ne_NP"/>
        </w:rPr>
        <w:t xml:space="preserve"> मुख्य शब्दावलीमा छन् भनेर सम्झनुहोस्।</w:t>
      </w:r>
    </w:p>
    <w:p>
      <w:pPr/>
      <w:r>
        <w:rPr>
          <w:lang w:val="ne_NP" w:bidi="ne_NP"/>
        </w:rPr>
      </w:r>
      <w:r>
        <w:rPr>
          <w:lang w:val="ne_NP" w:bidi="ne_NP"/>
        </w:rPr>
        <w:t xml:space="preserve">येशूले आफ्ना मानिसहरूलाई </w:t>
      </w:r>
      <w:r>
        <w:rPr>
          <w:b/>
          <w:lang w:val="ne_NP" w:bidi="ne_NP"/>
        </w:rPr>
        <w:t>चार दिशाका हावाहरूबाट र पृथ्वीको छेउबाट स्वर्गको छेउसम्म</w:t>
      </w:r>
      <w:r>
        <w:rPr>
          <w:lang w:val="ne_NP" w:bidi="ne_NP"/>
        </w:rPr>
        <w:t>बाट भेला गर्नुहुनेछ। अर्को शब्दमा, येशूले आफ्ना मानिसहरूलाई संसारका सबै ठाउँबाट भेला गर्नुहुनेछ। यसको अर्थ यो होईनकि उहाँका केही मानिसहरू स्वर्गमा परमेश्वरसँग छन्। यसको अर्थ संसारमा भएका सबै जना उहाँको हुन्।</w:t>
      </w:r>
    </w:p>
    <w:p>
      <w:pPr/>
      <w:r>
        <w:rPr>
          <w:lang w:val="ne_NP" w:bidi="ne_NP"/>
        </w:rPr>
      </w:r>
      <w:r>
        <w:rPr>
          <w:lang w:val="ne_NP" w:bidi="ne_NP"/>
        </w:rPr>
        <w:t xml:space="preserve">त्यसपछि येशूले </w:t>
      </w:r>
      <w:r>
        <w:rPr>
          <w:b/>
          <w:lang w:val="ne_NP" w:bidi="ne_NP"/>
        </w:rPr>
        <w:t>नेभाराको रूखहरू</w:t>
      </w:r>
      <w:r>
        <w:rPr>
          <w:lang w:val="ne_NP" w:bidi="ne_NP"/>
        </w:rPr>
        <w:t xml:space="preserve">को बारेमा कुरा गर्नुहुन्छ। जैतुनको डाँडाको </w:t>
      </w:r>
      <w:r>
        <w:rPr>
          <w:b/>
          <w:lang w:val="ne_NP" w:bidi="ne_NP"/>
        </w:rPr>
        <w:t>नेभाराको रूखहरू</w:t>
      </w:r>
      <w:r>
        <w:rPr>
          <w:lang w:val="ne_NP" w:bidi="ne_NP"/>
        </w:rPr>
        <w:t xml:space="preserve"> ८–१० मिटरसम्म माथि बढ्न सक्छन्। यदि येशूले आफ्नो मृत्युको एक हप्ता अघि यी कुराहरू सिकाउँनु भएको हो भने यो वर्षको त्यो समय थियो जुनबेला उहाँले नेभाराको रूखको वर्णन गरेजस्तै साना नयाँ पातहरू पलाउन लागेका थिए। चिसो मौसम भर्खरै सकिएको थियो, र यो न्यानो हुँदै गएको थियो। वसन्तको सुरुमा रस हाँगाहरूबाट जान्छ र तातो हुने भएकोले तिनिहरूलाइ कोमल बनाउँछ त्यसबाट पातहरू उम्रन्छन्।</w:t>
      </w:r>
    </w:p>
    <w:p>
      <w:pPr/>
      <w:r>
        <w:rPr>
          <w:lang w:val="ne_NP" w:bidi="ne_NP"/>
        </w:rPr>
      </w:r>
      <w:r>
        <w:rPr>
          <w:lang w:val="ne_NP" w:bidi="ne_NP"/>
        </w:rPr>
        <w:t>यहाँ रोक्नुहोस् र तपाईंको अनुवाद टोलीलाई पातहरू बिनाको नेभाराको रूखको तस्वीर र र पातहरू र नेभारा भएको रूखको तस्वीर देखाउनुहोस्। रेकर्डिङ रोक्‍नुहोस्।</w:t>
      </w:r>
    </w:p>
    <w:p>
      <w:pPr/>
      <w:r>
        <w:rPr>
          <w:lang w:val="ne_NP" w:bidi="ne_NP"/>
        </w:rPr>
      </w:r>
      <w:r>
        <w:rPr>
          <w:b/>
          <w:lang w:val="ne_NP" w:bidi="ne_NP"/>
        </w:rPr>
        <w:t>ग्रीष्म</w:t>
      </w:r>
      <w:r>
        <w:rPr>
          <w:lang w:val="ne_NP" w:bidi="ne_NP"/>
        </w:rPr>
        <w:t xml:space="preserve"> ऋतु आउँदै गर्दा नेभाराको रूखले कोपिला हाल्न थाल्छ। तपाईंको संस्कृतिमा गर्मी ऋतु छैन भने ग्रीष्म ऋतुलाई वर्षाको मौसमको रूपमा अनुवाद गर्न सकिन्छ, किनभने यो फुल्ने र बढ्ने समय हो।</w:t>
      </w:r>
    </w:p>
    <w:p>
      <w:pPr/>
      <w:r>
        <w:rPr>
          <w:lang w:val="ne_NP" w:bidi="ne_NP"/>
        </w:rPr>
      </w:r>
      <w:r>
        <w:rPr>
          <w:lang w:val="ne_NP" w:bidi="ne_NP"/>
        </w:rPr>
        <w:t xml:space="preserve">जब यी </w:t>
      </w:r>
      <w:r>
        <w:rPr>
          <w:b/>
          <w:lang w:val="ne_NP" w:bidi="ne_NP"/>
        </w:rPr>
        <w:t>सबै कुराहरू</w:t>
      </w:r>
      <w:r>
        <w:rPr>
          <w:lang w:val="ne_NP" w:bidi="ne_NP"/>
        </w:rPr>
        <w:t xml:space="preserve"> हुन्छन्, तब तपाईंलाई येशूको आगमन नजिकै छ वा </w:t>
      </w:r>
      <w:r>
        <w:rPr>
          <w:b/>
          <w:lang w:val="ne_NP" w:bidi="ne_NP"/>
        </w:rPr>
        <w:t>ढोकामै</w:t>
      </w:r>
      <w:r>
        <w:rPr>
          <w:lang w:val="ne_NP" w:bidi="ne_NP"/>
        </w:rPr>
        <w:t xml:space="preserve"> छ भनेर जान्नुहुन्छ। "ढोकामै" भनेको शब्द चित्र हो जसको अर्थ यो कुरा चाँडै हुनेछ।</w:t>
      </w:r>
    </w:p>
    <w:p>
      <w:pPr/>
      <w:r>
        <w:rPr>
          <w:lang w:val="ne_NP" w:bidi="ne_NP"/>
        </w:rPr>
      </w:r>
      <w:r>
        <w:rPr>
          <w:lang w:val="ne_NP" w:bidi="ne_NP"/>
        </w:rPr>
        <w:t xml:space="preserve"> "म तिमीहरूलाई सत्य भन्छु!" भनेर येशूले जोड दिनुहुन्छ। येशूले वर्णन गरेको कुराहरू हुनु अघि यो </w:t>
      </w:r>
      <w:r>
        <w:rPr>
          <w:b/>
          <w:lang w:val="ne_NP" w:bidi="ne_NP"/>
        </w:rPr>
        <w:t>पुस्ता</w:t>
      </w:r>
      <w:r>
        <w:rPr>
          <w:lang w:val="ne_NP" w:bidi="ne_NP"/>
        </w:rPr>
        <w:t xml:space="preserve"> वा अहिले बसोबास गर्ने मानिसहरू बितेर जानेछैनन्, वा मर्नेछैनन्।</w:t>
      </w:r>
    </w:p>
    <w:p>
      <w:pPr/>
      <w:r>
        <w:rPr>
          <w:lang w:val="ne_NP" w:bidi="ne_NP"/>
        </w:rPr>
      </w:r>
      <w:r>
        <w:rPr>
          <w:lang w:val="ne_NP" w:bidi="ne_NP"/>
        </w:rPr>
        <w:t xml:space="preserve">येशूले </w:t>
      </w:r>
      <w:r>
        <w:rPr>
          <w:b/>
          <w:lang w:val="ne_NP" w:bidi="ne_NP"/>
        </w:rPr>
        <w:t>स्वर्ग र पृथ्वी बितेर जान सक्छ</w:t>
      </w:r>
      <w:r>
        <w:rPr>
          <w:lang w:val="ne_NP" w:bidi="ne_NP"/>
        </w:rPr>
        <w:t xml:space="preserve"> भनेर भन्नुहुन्छ, जसको अर्थ सम्पूर्ण सृजना गरिएको ब्रह्माण्डको नष्ट हुन सक्छ वा मर्न सक्छ। तर येशूको </w:t>
      </w:r>
      <w:r>
        <w:rPr>
          <w:b/>
          <w:lang w:val="ne_NP" w:bidi="ne_NP"/>
        </w:rPr>
        <w:t>वचनहरू</w:t>
      </w:r>
      <w:r>
        <w:rPr>
          <w:lang w:val="ne_NP" w:bidi="ne_NP"/>
        </w:rPr>
        <w:t xml:space="preserve"> वा शिक्षा सदाको लागि सत्य हुनेछ।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13:32–37</w:t>
      </w:r>
      <w:r>
        <w:rPr>
          <w:lang w:val="ne_NP" w:bidi="ne_NP"/>
        </w:rPr>
      </w:r>
    </w:p>
    <w:p>
      <w:pPr>
        <w:pStyle w:val="Heading3"/>
      </w:pPr>
      <w:r>
        <w:rPr>
          <w:lang w:val="ne_NP" w:bidi="ne_NP"/>
        </w:rPr>
        <w:t>Step 1</w:t>
      </w:r>
    </w:p>
    <w:p>
      <w:pPr/>
      <w:r>
        <w:rPr>
          <w:lang w:val="ne_NP" w:bidi="ne_NP"/>
        </w:rPr>
      </w:r>
      <w:r>
        <w:rPr>
          <w:lang w:val="ne_NP" w:bidi="ne_NP"/>
        </w:rPr>
        <w:t>यस चरणमा, मर्कूस १३:३२–३७ सुन्नुहोस् र यसलाई आफ्नो हृदयमा राख्नुहोस्।</w:t>
      </w:r>
    </w:p>
    <w:p>
      <w:pPr/>
      <w:r>
        <w:rPr>
          <w:lang w:val="ne_NP" w:bidi="ne_NP"/>
        </w:rPr>
      </w:r>
      <w:r>
        <w:rPr>
          <w:lang w:val="ne_NP" w:bidi="ne_NP"/>
        </w:rPr>
        <w:t>सम्भव भएमा तीन फरक अनुवादहरूमा मर्कूस १३:३२–३७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संस्करणलाई सजिलोसँग बुझ्न पाठलाई एकपटक सुन्नुहोस्।</w:t>
      </w:r>
    </w:p>
    <w:p>
      <w:pPr/>
      <w:r>
        <w:rPr>
          <w:lang w:val="ne_NP" w:bidi="ne_NP"/>
        </w:rPr>
      </w:r>
      <w:r>
        <w:rPr>
          <w:lang w:val="ne_NP" w:bidi="ne_NP"/>
        </w:rPr>
        <w:t>यो येशूले आफ्ना चार चेलाहरूलाई जैतुनको डाँडाको छेउमा दिने शिक्षाको अन्त वा अन्तिम भाग हो। येशू र यी ४ चेलाहरू जैतुनको डाँडाको छेउमा बसिरहेका छन् जहाँ तिनीहरूले मन्दिरको भवनहरू देख्न सक्छन्। अन्य चेलाहरू जैतुनको डाँडाको छेउमा छन् तर केही टाढा छन् जहाँ येशूले भन्नु भएको कुरा सुन्न सक्दैनन्। येशूले पत्रुस, अन्द्रियास, याकूब र यूहन्नालाई मानिसको छोरा महिमामा आउनु अघि के हुनेछ भनेर भन्दै हुनुहुन्छ। अब येशूले यी चार चेलाहरूलाई तिनीहरूले यस घटनाla{ पर्खदैगर्दा के गर्नुपर्छ भनेर भन्नुहुन्छ। परमेश्वरले संसारको न्याय गर्नु अघि येशू फर्केर नआउन्जेल चेलाहरू सचेत वा होशियार रहनु पर्छ भनेर येशूले आफ्ना चेलाहरूलाई जोड दिएर भन्नुहुन्छ। यो नयाँ जानकारी होइन। पहिले आफ्नो सेवकाईमा येशूले चेलाहरूलाई मानिसको छोरा वा आफू एक दिन फर्केर आउनेछ भनेर भन्नुभयो। यो खण्ड कथात्मक छ।</w:t>
      </w:r>
    </w:p>
    <w:p>
      <w:pPr/>
      <w:r>
        <w:rPr>
          <w:lang w:val="ne_NP" w:bidi="ne_NP"/>
        </w:rPr>
      </w:r>
      <w:r>
        <w:rPr>
          <w:lang w:val="ne_NP" w:bidi="ne_NP"/>
        </w:rPr>
        <w:t>यहाँ रोक्नुहोस् र तपाईंको अनुवाद टोलीलाई जैतुनको डाँडाको फोटो देखाउनुहोस्। रेकर्डिङ रोक्‍नुहोस्।</w:t>
      </w:r>
    </w:p>
    <w:p>
      <w:pPr/>
      <w:r>
        <w:rPr>
          <w:lang w:val="ne_NP" w:bidi="ne_NP"/>
        </w:rPr>
      </w:r>
      <w:r>
        <w:rPr>
          <w:lang w:val="ne_NP" w:bidi="ne_NP"/>
        </w:rPr>
        <w:t xml:space="preserve">येशूले सिकाउँदै गर्दा, येशूले चेलाहरूलाई येशूको आगमनको समय नजिकै छ भनेर देखाउने चिन्हहरूको बारेमा भन्नुभएको छ। येशूले चेलाहरूलाई यी घटनाहरू हुन थाल्दा के हुनेछ र तिनीहरूले के गर्नुपर्छ भनेर भन्दै हुनुहुन्थ्यो। हुन आउने कष्टको लागि येशूले चेलाहरूलाई तयारी तुल्याउने कोसिस गर्दै हुनुहुन्थ्यो। अब यस क्षणमा येशूले शिक्षाको विषय परिवर्तन गर्नुहुन्छ। यी निर्देशनहरूले शिक्षाको भावलाई परिवर्तन गर्छ। येशूले शिक्षाको यो भाग सुरु गर्न "तापनि" शब्द प्रयोग गरेर परिवर्तनको संकेत गर्नुहुन्छ। </w:t>
      </w:r>
    </w:p>
    <w:p>
      <w:pPr/>
      <w:r>
        <w:rPr>
          <w:lang w:val="ne_NP" w:bidi="ne_NP"/>
        </w:rPr>
      </w:r>
      <w:r>
        <w:rPr>
          <w:lang w:val="ne_NP" w:bidi="ne_NP"/>
        </w:rPr>
        <w:t>येशू फर्केर आउने ठ्याक्कै समय वा दिन स्वर्गदूतहरू वा छोरा (येशू) लाई पनि थाहा छैन भनेर येशूले चेलाहरूलाई भन्नुहुन्छ। जब येशूले "छोरा" भन्नुहुन्छ, येशूले परमेश्वरको छोरा वा येशूलाई जनाउँदै हुनुहुन्छ।</w:t>
      </w:r>
    </w:p>
    <w:p>
      <w:pPr/>
      <w:r>
        <w:rPr>
          <w:lang w:val="ne_NP" w:bidi="ne_NP"/>
        </w:rPr>
      </w:r>
      <w:r>
        <w:rPr>
          <w:lang w:val="ne_NP" w:bidi="ne_NP"/>
        </w:rPr>
        <w:t>रोक्नुहोस् र कुनै छोराको बारेमा कथा सुनाउनुहोस्। प्राय: छोरा नाम प्रयोग गर्नुहोस्। यो व्यक्ति आफ्नो आमाबुबाको छोरा हो। उहाँ गाउँको छोरा हुनुहुन्छ। यदि उहाँ किसान हुनुहुन्छ भने उहाँ माटोको छोरा हुनुहुन्छ। यो मानिस छोरा हो भन्ने सबै विभिन्न तरिकाहरूको बारेमा सोच्ने प्रयास गर्नुहोस्। यदि तपाईंसँग छोराको लागि एक भन्दा बढी शब्द छन् भने उहाँको आमा र छोराको लागि कुन शब्द प्रयोग गरिएको छ भनेर ध्यान दिनुहोस्। रेकर्डिङ रोक्‍नुहोस्।</w:t>
      </w:r>
    </w:p>
    <w:p>
      <w:pPr/>
      <w:r>
        <w:rPr>
          <w:lang w:val="ne_NP" w:bidi="ne_NP"/>
        </w:rPr>
      </w:r>
      <w:r>
        <w:rPr>
          <w:lang w:val="ne_NP" w:bidi="ne_NP"/>
        </w:rPr>
        <w:t>छोरा (येशू) कहिले फर्केर आउनेछ भनेर परमेश्वरलाई मात्र थाहा छ। अब, किनभने येशू फर्केर आउनुहुने दिन वा घडी हामीलाई थाहा छैन, त्यसैले येशूले सबैभन्दा महत्त्वपूर्ण कुरा सचेत रहनु वा उहाँले हामीलाई अनुरोध गरेको काम गर्नु हो भनेर भन्नुहुन्छ। परमेश्वरले संसारको न्याय गर्न फर्केर आउनुहुनेछ भनेर भन्दा "त्यो दिन वा घडी" ले पुरानो नियममा प्रयोग गरेको शब्दहरू नै प्रयोग गर्छ। येशूले यस शिक्षाको अघिल्लो भागमा परमेश्वर संसारको न्याय गर्न आउदा येशू पनि फेरि महिमामा फर्केर आउनुहुनेछ भनेर भन्नुभयो। महत्वहीन कुराहरूबाट बिचलित नभइ परमेश्वरले हामीलाई गर्न भन्नु भएको कुराहरू ध्यान पुर्वक हेर्नु र गर्नु धेरै महत्त्वपूर्ण छ।</w:t>
      </w:r>
    </w:p>
    <w:p>
      <w:pPr/>
      <w:r>
        <w:rPr>
          <w:lang w:val="ne_NP" w:bidi="ne_NP"/>
        </w:rPr>
      </w:r>
      <w:r>
        <w:rPr>
          <w:lang w:val="ne_NP" w:bidi="ne_NP"/>
        </w:rPr>
        <w:t>यहाँ रोक्नुहोस् र अनुवाद टोलीमा छलफल गर्नुहोस्: के तपाईंको संस्कृतिमा संसारको अन्तको बारेमा कथाहरू छन्? तपाईंले समयको अन्तको बारेमा कुरा गर्न प्रयोग गर्ने कथाहरू वा वाक्यांशहरूको उदाहरणहरू बाँड्नुहोस्। समयको अन्तको बारेमा कुरा गर्ने केही भाषा वा केही तरिकाहरू छन् कि छैन भनेर ध्यान दिनुहोस्। रेकर्डिङ रोक्‍नुहोस्।</w:t>
      </w:r>
    </w:p>
    <w:p>
      <w:pPr/>
      <w:r>
        <w:rPr>
          <w:lang w:val="ne_NP" w:bidi="ne_NP"/>
        </w:rPr>
      </w:r>
      <w:r>
        <w:rPr>
          <w:lang w:val="ne_NP" w:bidi="ne_NP"/>
        </w:rPr>
        <w:t>येशूले सिकाउँदै गर्दा, येशूले जागा रहने कुराको महत्त्वमा जोड दिन चाहनुहुन्छ, त्यसैले येशूले शिक्षासँगै दृष्टान्त वा कथा बाँड्नुहुन्छ। येशूले यो कथा यसो भन्दै सुरु गर्नुहुन्छ, "यो एउटा मानिस जस्तो हो ..." यो दृष्टान्त त्यो समय अवधिको दैनिक जीवनमा आधारित छ। येशूले लामो यात्रामा जाने र घरको जिम्मा आफ्नो दासहरूलाई छोड्ने एउटा मानिसको बारेमा कुरा गर्नुहुन्छ। उहाँका दासहरूले घर सफा राख्न र घर संचालनको काम अझै गर्नुपर्छ। ढोकाको द्वारपाल वा पहरेदारले चोरहरू र शत्रुहरूलाई घरको ढोका बाहिरै राख्नु पर्छ।</w:t>
      </w:r>
    </w:p>
    <w:p>
      <w:pPr/>
      <w:r>
        <w:rPr>
          <w:lang w:val="ne_NP" w:bidi="ne_NP"/>
        </w:rPr>
      </w:r>
      <w:r>
        <w:rPr>
          <w:lang w:val="ne_NP" w:bidi="ne_NP"/>
        </w:rPr>
        <w:t>रोक्नुहोस् र छलफल गर्नुहोस्: त्यो व्यक्तिले कुरा गरिरहेको वा सिकाउँदै गरेको कथा सुनाउनुहोस् र उहाँले के भनिरहेको छ भनेर चित्रण गर्न कथा सुनाउनुहोस्। जब येशूले कथा सुनाउनुहुन्छ, येशूले भन्नुहुन्छ, "यो एउटा मानिस जस्तो हो ..." र त्यसपछि येशूले कथा सुनाउनुहुन्छ। अब तपाईंको कथा बताउनेको कुरा सुन्नुहोस्। यो व्यक्तिले शिक्षालाई चित्रण गर्न प्रयोग गरिरहेको कथाको परिचय कसरी दिन्छ? रेकर्डिङ रोक्‍नुहोस्।</w:t>
      </w:r>
    </w:p>
    <w:p>
      <w:pPr/>
      <w:r>
        <w:rPr>
          <w:lang w:val="ne_NP" w:bidi="ne_NP"/>
        </w:rPr>
      </w:r>
      <w:r>
        <w:rPr>
          <w:lang w:val="ne_NP" w:bidi="ne_NP"/>
        </w:rPr>
        <w:t>त्यसपछि येशूले चेलाहरूसँग कुरा गर्दा तपाईंहरू जागा रहनु पर्छ किनभने येशू कुनै पनि समयमा राति पनि आउन सक्नुहुन्छ भनेर भन्नुहुन्छ! येशूले रातको समय देखाउने रोमीहरूको तरिकालाई जनाउँनुहुन्छ। रोमीहरूले रातलाई ४ "घडीहरू" मा विभाजित गरे। येशूले साँझको घडी (राति ६ देखि ९ बजे), आधी रात (१२ देखि ३ बजे), बिहान हुनु अघि (३ देखि ६ बजे) र भाले बास्ने र बिहान को समय (६ देखि ९ बजे) को बारेमा कुरा गर्नुहुन्छ। मर्कूसको श्रोताहरूले यो कथा तिनीहरूको लागि महत्त्वपूर्ण छ भनेर बुझेका थिए किनभने यो तिनीहरूको आफ्नै सांस्कृतिक सन्दर्भमा आधारित छ।</w:t>
      </w:r>
    </w:p>
    <w:p>
      <w:pPr/>
      <w:r>
        <w:rPr>
          <w:lang w:val="ne_NP" w:bidi="ne_NP"/>
        </w:rPr>
      </w:r>
      <w:r>
        <w:rPr>
          <w:lang w:val="ne_NP" w:bidi="ne_NP"/>
        </w:rPr>
        <w:t>यहाँ रोक्नुहोस् र अनुवाद टोलीमा छलफल गर्नुहोस्: तपाईंको संस्कृतिले दिनलाई कसरी विभाजित गर्छ? रेकर्डिङ रोक्‍नुहोस्।</w:t>
      </w:r>
    </w:p>
    <w:p>
      <w:pPr/>
      <w:r>
        <w:rPr>
          <w:lang w:val="ne_NP" w:bidi="ne_NP"/>
        </w:rPr>
      </w:r>
      <w:r>
        <w:rPr>
          <w:lang w:val="ne_NP" w:bidi="ne_NP"/>
        </w:rPr>
        <w:t>सुत्न नजानुहोस्! वा येशूले तपाईंलाई सुतिरहको भेट्न नदिनुहोस्! येशूले मानिसहरूलाई तिनीहरू सुत्न सक्दैन भनेर भन्नु भएको थिएन। येशूले उहाँ फर्केर नआउन्जेल हामी सचेत रहनु पर्छ र उहाँले हामीलाई दिएको कामको काम गर्नुपर्छ भनेर भन्दै हुनुहुन्थ्यो। निद्रामा पक्राउ पर्नुको अर्थ तपाईं तयारी नभएर पक्राउ परेको हो। हामीले केही नगरी वा उहाँको आगमनलाई निष्क्रिय रूपमा पर्खनु हुँदैन।</w:t>
      </w:r>
    </w:p>
    <w:p>
      <w:pPr/>
      <w:r>
        <w:rPr>
          <w:lang w:val="ne_NP" w:bidi="ne_NP"/>
        </w:rPr>
      </w:r>
      <w:r>
        <w:rPr>
          <w:lang w:val="ne_NP" w:bidi="ne_NP"/>
        </w:rPr>
        <w:t>यहाँ रोक्नुहोस् र अनुवाद टोलीमा छलफल गर्नुहोस्: तपाईं टाढा हुँदा तपाईं वा तपाईंलाई थाहा भएको कसैले काम छोडेको बेलाको कथाहरू भन्नुहोस। तपाईंको घरको रक्षा गर्न वा आफ्नो काम गर भन्नलाई तपाईंले तिनीहरूसँग कसरी कुरा गर्नुहुन्छ? रेकर्डिङ रोक्‍नुहोस्।</w:t>
      </w:r>
    </w:p>
    <w:p>
      <w:pPr/>
      <w:r>
        <w:rPr>
          <w:lang w:val="ne_NP" w:bidi="ne_NP"/>
        </w:rPr>
      </w:r>
      <w:r>
        <w:rPr>
          <w:lang w:val="ne_NP" w:bidi="ne_NP"/>
        </w:rPr>
        <w:t>येशूले आफ्ना चेलाहरूलाई सचेत रहन र निद्रामा नपर्न दिएको आदेश चेलाहरूलाई मात्र होइन, सबैकालागि हो भनेर सम्झाएर यो शिक्षाको अन्त्य गर्नुहुन्छ। येशूले भन्दै हुनुहुन्थ्यो, "तपाईं तयार हुनु पर्छ।" येशूको आगमनको लागि तयार नभइ नबस।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१३:३२–३७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कथामा एउटा दृश्य मात्र छ, तर येशूले दृश्य भित्र छोटो दृष्टान्त सुनाउनुहुन्छ।</w:t>
      </w:r>
    </w:p>
    <w:p>
      <w:pPr/>
      <w:r>
        <w:rPr>
          <w:lang w:val="ne_NP" w:bidi="ne_NP"/>
        </w:rPr>
      </w:r>
      <w:r>
        <w:rPr>
          <w:b/>
          <w:lang w:val="ne_NP" w:bidi="ne_NP"/>
        </w:rPr>
        <w:t>एउटा दृश्यको</w:t>
      </w:r>
      <w:r>
        <w:rPr>
          <w:lang w:val="ne_NP" w:bidi="ne_NP"/>
        </w:rPr>
        <w:t xml:space="preserve"> परिचयमा, येशूले येशू फर्केर आउँदै गरेको समय कसैलाई थाहा छैन भन्नेकुरामा जोड दिनुहुन्छ। येशूले मानिसहरूलाई सचेत रहन र त्यो समयको लागि होशियार रहन भन्नुहुन्छ। त्यसपछि येशूले छोटो कथा सुनाउनुहुन्छ। त्यसपछि येशूले आफ्ना चेलाहरूलाई जागा रहन र उहाँले तिनीहरूलाई अनुरोध गरेको कुरा गर्न चेतावनी दिनुहुन्छ।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(तर पत्रुस, याकूब, यूहन्ना र अन्द्रियास अरूसँग अलि टाढा उहाँसँग एक्लै कुरा गर्छन्)</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पिता परमेश्वर</w:t>
      </w:r>
    </w:p>
    <w:p>
      <w:pPr>
        <w:pStyle w:val="ListBullet"/>
        <w:spacing w:line="240" w:lineRule="auto"/>
        <w:ind w:left="720"/>
      </w:pPr>
      <w:r>
        <w:rPr>
          <w:lang w:val="ne_NP" w:bidi="ne_NP"/>
        </w:rPr>
      </w:r>
      <w:r>
        <w:rPr>
          <w:lang w:val="ne_NP" w:bidi="ne_NP"/>
        </w:rPr>
        <w:t>टाढा जाँदै गरेको मानिस</w:t>
      </w:r>
    </w:p>
    <w:p>
      <w:pPr>
        <w:pStyle w:val="ListBullet"/>
        <w:spacing w:line="240" w:lineRule="auto"/>
        <w:ind w:left="720"/>
      </w:pPr>
      <w:r>
        <w:rPr>
          <w:lang w:val="ne_NP" w:bidi="ne_NP"/>
        </w:rPr>
      </w:r>
      <w:r>
        <w:rPr>
          <w:lang w:val="ne_NP" w:bidi="ne_NP"/>
        </w:rPr>
        <w:t>त्यो मानिसको दासहरू</w:t>
      </w:r>
    </w:p>
    <w:p>
      <w:pPr>
        <w:pStyle w:val="ListBullet"/>
        <w:spacing w:line="240" w:lineRule="auto"/>
        <w:ind w:left="720"/>
      </w:pPr>
      <w:r>
        <w:rPr>
          <w:lang w:val="ne_NP" w:bidi="ne_NP"/>
        </w:rPr>
      </w:r>
      <w:r>
        <w:rPr>
          <w:lang w:val="ne_NP" w:bidi="ne_NP"/>
        </w:rPr>
        <w:t>त्यो मानिसको द्वारपाल</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येशूले यो शिक्षालाई "तापनि" शब्दबाट सुरु गर्नुहुन्छ जसले विषयमा परिवर्तन वा शिक्षाको दिशामा परिवर्तनलाई संकेत गर्छ।</w:t>
      </w:r>
    </w:p>
    <w:p>
      <w:pPr/>
      <w:r>
        <w:rPr>
          <w:lang w:val="ne_NP" w:bidi="ne_NP"/>
        </w:rPr>
      </w:r>
      <w:r>
        <w:rPr>
          <w:lang w:val="ne_NP" w:bidi="ne_NP"/>
        </w:rPr>
        <w:t>रोक्नुहोस् र कथा सुनाउनुहोस्। गृह कार्यको बारेमा महत्त्वपूर्ण निर्देशनहरू दिने शिक्षकको बारेमा कथा सुनाउनुहोस्। त्यसपछि शिक्षकले विद्यार्थीहरूलाई तिनीहरूले के गर्नुपर्छ भनेर बताउन थाल्छन्। कथा बताउनेले कुरा गर्दा, शिक्षकले शिक्षाको केन्द्र बिन्दु परिवर्तन गरेको छ भनेर देखाउने शब्द वा शब्दहरू सुन्नुहोस्। रेकर्डिङ रोक्‍नुहोस्।</w:t>
      </w:r>
    </w:p>
    <w:p>
      <w:pPr/>
      <w:r>
        <w:rPr>
          <w:lang w:val="ne_NP" w:bidi="ne_NP"/>
        </w:rPr>
      </w:r>
      <w:r>
        <w:rPr>
          <w:lang w:val="ne_NP" w:bidi="ne_NP"/>
        </w:rPr>
        <w:t>"तापनि" वा "तर" शब्दको प्रयोगले येशूले अघिल्लो घटनाहरू संसारको कठिन घटनाहरू हुन्, र त्यसपछि येशूको यो नयाँ घटना उहाँ एक दिन फर्केर आउन हुने बीचको भिन्नता देखाउँदै हुनुहुन्छ। येशूले चेलाहरूलाई येशू कहिले फर्केर आउनुहुनेछ भनेर स्वर्गदूतहरू र छोरा (वा येशू आफै) लाई थाहा छैन भनेर भन्नुहुन्छ। परमेश्वरलाई पितालाई मात्र समय थाहा छ। येशूले चेलाहरूलाई यो घडी कसैलाई थाहा छैन त्यसैले तिनीहरू सबै समयमा सचेत र तयार रहनु पर्छ भनेर भन्नुहुन्छ। येशूले भन्नुहुन्छ, "होशियार रहनुहोस्!" चेलाहरू सचेत रहनु पर्छ भनेर भन्ने यो अर्को तरिका हो। सैनिक वा प्रहरी पहरामा हुन्छन् र तिनीहरूको ध्यान आवश्यकता भएको कुनै पनि चिन्हको लागि सधैं हेरिरहन्छन्। येशूले चेलाहरूलाई सैनिकहरू वा प्रहरीहरू जस्तै हुनु भन्नु भएको छ।</w:t>
      </w:r>
    </w:p>
    <w:p>
      <w:pPr/>
      <w:r>
        <w:rPr>
          <w:lang w:val="ne_NP" w:bidi="ne_NP"/>
        </w:rPr>
      </w:r>
      <w:r>
        <w:rPr>
          <w:lang w:val="ne_NP" w:bidi="ne_NP"/>
        </w:rPr>
        <w:t>येशूले "</w:t>
      </w:r>
      <w:r>
        <w:rPr>
          <w:b/>
          <w:lang w:val="ne_NP" w:bidi="ne_NP"/>
        </w:rPr>
        <w:t>त्यो</w:t>
      </w:r>
      <w:r>
        <w:rPr>
          <w:lang w:val="ne_NP" w:bidi="ne_NP"/>
        </w:rPr>
        <w:t xml:space="preserve"> दिन वा घडी" मा जोड दिनुहुन्छ जुन प्रत्येक यहूदी व्यक्तिले प्रतीक्षा गरिरहेको न्यायको दिनको सन्दर्भ हो भनेर सम्झनु महत्त्वपूर्ण छ।</w:t>
      </w:r>
    </w:p>
    <w:p>
      <w:pPr/>
      <w:r>
        <w:rPr>
          <w:lang w:val="ne_NP" w:bidi="ne_NP"/>
        </w:rPr>
      </w:r>
      <w:r>
        <w:rPr>
          <w:lang w:val="ne_NP" w:bidi="ne_NP"/>
        </w:rPr>
        <w:t>चेलाहरूलाई होशियारी रहन भन्नु भएपछि, येशूले तिनीहरूलाई छोटो कथा सुनाउनुहुन्छ। येशूले छोटो दृष्टान्त यसो भन्दै सुरु गर्नुहुन्छ, "यो यस्तो छ ..." येशूले उहाँको आगमनलाई पर्खनु भनेको त्यो मानिस जस्तै हो जसले आफ्नो घरको निरन्तर हेरचाह गर्न र पहरादिन आफ्नो नोकरहरूलाई छोडेर जाने मानिसहरू जस्तै हो भनेर भन्दै हुनुहुन्छ।</w:t>
      </w:r>
    </w:p>
    <w:p>
      <w:pPr/>
      <w:r>
        <w:rPr>
          <w:lang w:val="ne_NP" w:bidi="ne_NP"/>
        </w:rPr>
      </w:r>
      <w:r>
        <w:rPr>
          <w:lang w:val="ne_NP" w:bidi="ne_NP"/>
        </w:rPr>
        <w:t xml:space="preserve"> येशूले जागा रहन वा सतर्क रहन र येशूले तिनीहरूलाई अनुरोध गरेको कामहरू जारी राख्न भन्नु भएको हो भनेर सम्झनु महत्त्वपूर्ण छ। कथामा प्रत्येक व्यक्तिको विशेष काम छ र यो काम अन्य मानिसहरूको होइन, उस्कै काम हो भन्नेकुरामा ध्यान दिनुहोस्। येशूले कुनै पनि समयमा फर्कन सक्नुहुन्छ भनेर चित्रण गर्न येशूले समय बताउने सामान्य रोमीहरूको तरिका प्रयोग गर्नुभयो। येशूले रातको ४ फरक समय अवधिको उल्लेख गर्नुभयो।</w:t>
      </w:r>
    </w:p>
    <w:p>
      <w:pPr/>
      <w:r>
        <w:rPr>
          <w:lang w:val="ne_NP" w:bidi="ne_NP"/>
        </w:rPr>
      </w:r>
      <w:r>
        <w:rPr>
          <w:lang w:val="ne_NP" w:bidi="ne_NP"/>
        </w:rPr>
        <w:t>यहाँ रोक्नुहोस् र छलफल गर्नुहोस्: तपाईंको संस्कृतिले समयलाई कसरी बताउँछन् भनेर कुरा गर्नुहोस्। तपाईंले यी प्रत्येक समय अवधिको लागि कुन सामान्य शब्द प्रयोग गर्नुहुनेछ भनेर निर्णय गर्नुहोस्। रेकर्डिङ रोक्‍नुहोस्।</w:t>
      </w:r>
    </w:p>
    <w:p>
      <w:pPr/>
      <w:r>
        <w:rPr>
          <w:lang w:val="ne_NP" w:bidi="ne_NP"/>
        </w:rPr>
      </w:r>
      <w:r>
        <w:rPr>
          <w:lang w:val="ne_NP" w:bidi="ne_NP"/>
        </w:rPr>
        <w:t>यो छोटो कथा सुनाएपछि, येशूले उहाँको आगमनको लागि सचेत र होशियार रहन आफ्ना चेलाहरूलाई मात्र होइन सबैलाई भन्दै हुनुहुन्छ भनेर भन्नुहुन्छ। हामी येशूको आगमनलाई निष्क्रिय रूपमा पर्खदैनौ। हामीले पर्खदाँ उहाँले हामीलाई दिएको कामलाई जारी राख्दै सक्रिय रूपमा पर्खनु आवश्यक 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१३:३२–३७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१ दृश्य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 (तर पत्रुस, याकूब, यूहन्ना र अन्द्रियास अरूसँग अलि टाढा उहाँसँग एक्लै कुरा गर्छन्)</w:t>
      </w:r>
    </w:p>
    <w:p>
      <w:pPr>
        <w:pStyle w:val="ListBullet"/>
        <w:spacing w:line="240" w:lineRule="auto"/>
        <w:ind w:left="720"/>
      </w:pPr>
      <w:r>
        <w:rPr>
          <w:lang w:val="ne_NP" w:bidi="ne_NP"/>
        </w:rPr>
      </w:r>
      <w:r>
        <w:rPr>
          <w:lang w:val="ne_NP" w:bidi="ne_NP"/>
        </w:rPr>
        <w:t>स्वर्गदूतहरू</w:t>
      </w:r>
    </w:p>
    <w:p>
      <w:pPr>
        <w:pStyle w:val="ListBullet"/>
        <w:spacing w:line="240" w:lineRule="auto"/>
        <w:ind w:left="720"/>
      </w:pPr>
      <w:r>
        <w:rPr>
          <w:lang w:val="ne_NP" w:bidi="ne_NP"/>
        </w:rPr>
      </w:r>
      <w:r>
        <w:rPr>
          <w:lang w:val="ne_NP" w:bidi="ne_NP"/>
        </w:rPr>
        <w:t>पिता परमेश्वर</w:t>
      </w:r>
    </w:p>
    <w:p>
      <w:pPr>
        <w:pStyle w:val="ListBullet"/>
        <w:spacing w:line="240" w:lineRule="auto"/>
        <w:ind w:left="720"/>
      </w:pPr>
      <w:r>
        <w:rPr>
          <w:lang w:val="ne_NP" w:bidi="ne_NP"/>
        </w:rPr>
      </w:r>
      <w:r>
        <w:rPr>
          <w:lang w:val="ne_NP" w:bidi="ne_NP"/>
        </w:rPr>
        <w:t>टाढा जाँदै गरेको घरको मालिक</w:t>
      </w:r>
    </w:p>
    <w:p>
      <w:pPr>
        <w:pStyle w:val="ListBullet"/>
        <w:spacing w:line="240" w:lineRule="auto"/>
        <w:ind w:left="720"/>
      </w:pPr>
      <w:r>
        <w:rPr>
          <w:lang w:val="ne_NP" w:bidi="ne_NP"/>
        </w:rPr>
      </w:r>
      <w:r>
        <w:rPr>
          <w:lang w:val="ne_NP" w:bidi="ne_NP"/>
        </w:rPr>
        <w:t>त्यो मानिसको दासहरू</w:t>
      </w:r>
    </w:p>
    <w:p>
      <w:pPr>
        <w:pStyle w:val="ListBullet"/>
        <w:spacing w:line="240" w:lineRule="auto"/>
        <w:ind w:left="720"/>
      </w:pPr>
      <w:r>
        <w:rPr>
          <w:lang w:val="ne_NP" w:bidi="ne_NP"/>
        </w:rPr>
      </w:r>
      <w:r>
        <w:rPr>
          <w:lang w:val="ne_NP" w:bidi="ne_NP"/>
        </w:rPr>
        <w:t>त्यो मानिसको द्वारपाल</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र उहाँका चार चेलाहरू अझै पहाडको छेउमा बसिरहेका छन्। अन्य चेलाहरू येशूले बोल्दै गर्दा येशूको कुरा सुन्न नसक्ने अवस्थामा केही टाढा बसिरहेका छन्। येशूले सिकाउँदै हुनुहुन्छ। येशूले विषय परिवर्तन गर्नुहुन्छ र भन्नुहुन्छ, "</w:t>
      </w:r>
      <w:r>
        <w:rPr>
          <w:b/>
          <w:lang w:val="ne_NP" w:bidi="ne_NP"/>
        </w:rPr>
        <w:t>तर</w:t>
      </w:r>
      <w:r>
        <w:rPr>
          <w:lang w:val="ne_NP" w:bidi="ne_NP"/>
        </w:rPr>
        <w:t xml:space="preserve"> त्यो दिन वा त्यो घडी कसैलाई थाहा छैन।" येशूले उहाँ कहिले आउनुहुनेछ भनेर थाहा नपाउनेहरूको सूची बनाउनुहुन्छ जसमा स्वर्गका स्वर्गदूतहरू र छोरा आफैलाई पनि थाहा छैन तर परमेश्वर पितालाई मात्र छ। "त्यसैले होशियार रहनुहोस्! सचेत रहनुहोस्! त्यो समय कहिले आउनेछ भनेर तपाईंलाई थाहा छैन!"</w:t>
      </w:r>
    </w:p>
    <w:p>
      <w:pPr/>
      <w:r>
        <w:rPr>
          <w:lang w:val="ne_NP" w:bidi="ne_NP"/>
        </w:rPr>
      </w:r>
      <w:r>
        <w:rPr>
          <w:lang w:val="ne_NP" w:bidi="ne_NP"/>
        </w:rPr>
        <w:t>अभिनय रोक्नुहोस्: चेलाहरूलाई सोध्नुहोस्, "तपाईंलाई कस्तो महसुस भइरहेको छ?" तपाईंले यस्तो कुरा सुन्न सक्नुहुन्छ, "म अलमलमा परेको छु। उहाँ कहिले आउँदै हुनुहुन्छ भनेर येशू आफैलाई थाहा हुनुपर्छ! येशू कहाँ जाँदै हुनुहुन्छ वा किन जाँदै हुनुहुन्छ भनेर म अझै बुझ्न सक्दिन।" वा, "तर यो समयको बारेमा धेरै कुरा यशूलाई थाहा छ भने कसरी यो उहाँलाई थाहा नहुन सक्छ र? वा, "म डराएको छु - म सचेत रहँदै छु भनेर मलाई कसरी थाहा हुनेछ? म सचेत छैन भने के हुन्छ?" नाटकलाई जारी राख्नुहोस्।</w:t>
      </w:r>
    </w:p>
    <w:p>
      <w:pPr/>
      <w:r>
        <w:rPr>
          <w:lang w:val="ne_NP" w:bidi="ne_NP"/>
        </w:rPr>
      </w:r>
      <w:r>
        <w:rPr>
          <w:lang w:val="ne_NP" w:bidi="ne_NP"/>
        </w:rPr>
        <w:t>येशूले दृष्टान्त भनिने छोटो कथा सुनाएर शिक्षालाई जारी राख्नुहुन्छ। येशूले भन्नुहुन्छ, "यो एउटा मानिस टाढा जाँदै गरेको जस्तै हो। उहाँले आफ्नो घर छोड्नुहुन्छ र आफ्ना प्रत्येक नोकरहरूलाई तिनिहरूले गर्नुपर्ने आ-आफ्नो कामको जिम्मा दिनुहुन्छ। उहाँले घरको ढोका वा मुख्य द्वारमा बसेको पहरेदारलाई घरको हेरचाह गर्न र रक्षा गर्न भन्नुहुन्छ।"</w:t>
      </w:r>
    </w:p>
    <w:p>
      <w:pPr/>
      <w:r>
        <w:rPr>
          <w:lang w:val="ne_NP" w:bidi="ne_NP"/>
        </w:rPr>
      </w:r>
      <w:r>
        <w:rPr>
          <w:lang w:val="ne_NP" w:bidi="ne_NP"/>
        </w:rPr>
        <w:t>अभिनय रोक्नुहोस्: चेलाहरूलाई सोध्नुहोस्, "तपाईंलाई कस्तो महसुस भइरहेको छ?" तपाईंले यस्तो कुरा सुन्न सक्नुहुन्छ, "के उहाँले जाँदा आफ्नो घरको जिम्मादिन राख्ने दासहरू हामी हौ? यसको अर्थ हामी प्रत्येकको फरक फरक काम हुनेछ भन्ने मलाई लाग्छ। मेरो काम के हुनेछ भनेर म सोच्छु।" वा, "म अभिभूत छु।" वा, "येशूले 'होशियार रहनुहोस्' भनेको ठ्याक्कै के हो भनेर म अलमलमा छु।" नाटकलाई जारी राख्नुहोस्।</w:t>
      </w:r>
    </w:p>
    <w:p>
      <w:pPr/>
      <w:r>
        <w:rPr>
          <w:lang w:val="ne_NP" w:bidi="ne_NP"/>
        </w:rPr>
      </w:r>
      <w:r>
        <w:rPr>
          <w:lang w:val="ne_NP" w:bidi="ne_NP"/>
        </w:rPr>
        <w:t>"त्यसैले जागा रहनुहोस्! भनेर येशूले आफ्नो छोटो दृष्टान्तको सारांश दिनुहुन्छ! मालिक कहिले आउँदै छ भनेर तपाईंलाई थाहा छैन। सायद यो साँझ वा आधी रातमा वा भाले बास्ने बेला वा घाम उदाउँदा बिहान हुन सक्छ। तर नसुत्नु होस्! तपाईंको कामलाई बेवास्ता नगर्नुहोस! म तपाईंलाई यो कडा रूपमा भन्छु: मेरो पुन आगमनकोलागि होशियार होओ! यसको आशा गर्नुहोस्!"</w:t>
      </w:r>
    </w:p>
    <w:p>
      <w:pPr/>
      <w:r>
        <w:rPr>
          <w:lang w:val="ne_NP" w:bidi="ne_NP"/>
        </w:rPr>
      </w:r>
      <w:r>
        <w:rPr>
          <w:lang w:val="ne_NP" w:bidi="ne_NP"/>
        </w:rPr>
        <w:t>अभिनय रोक्नुहोस्: येशूलाई सोध्नुहोस्, "तपाईंलाई कस्तो महसुस भइरहेको छ?" तपाईंले यस्तो कुरा सुन्न सक्नुहुन्छ, "तिनीहरू सुत्न नजाऊन् र मलाई हेर्न नछोडुन भन्ने म आशा गर्छु" वा "मैले तिनीहरूलाई चेतावनी दिएको छु र तिनीहरूले जान्नु पर्ने कुरा सिकाएको छु। म गएपछि तिनीहरूले यो कुरालाई सम्झनेछन् भनेर म आशा गर्छु। यो गम्भीर कुरा हो भनेर तिनीहरूले बुझिरहेका छन् भन्ने मलाई लाग्छ।"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१३:३२–३७ को श्रव्य संस्करण सुन्‍नुहोस्।</w:t>
      </w:r>
    </w:p>
    <w:p>
      <w:pPr/>
      <w:r>
        <w:rPr>
          <w:lang w:val="ne_NP" w:bidi="ne_NP"/>
        </w:rPr>
      </w:r>
      <w:r>
        <w:rPr>
          <w:lang w:val="ne_NP" w:bidi="ne_NP"/>
        </w:rPr>
        <w:t xml:space="preserve">येशूले चेलाहरूलाई कष्ट वा कठिन समयको बारेमा बताउँदै आउनुभएको छ जुन येशू फर्कन लाग्नु छ संकेत हुनेछ। अब, येशूले आफु फर्केर आउने </w:t>
      </w:r>
      <w:r>
        <w:rPr>
          <w:b/>
          <w:lang w:val="ne_NP" w:bidi="ne_NP"/>
        </w:rPr>
        <w:t>दिन</w:t>
      </w:r>
      <w:r>
        <w:rPr>
          <w:lang w:val="ne_NP" w:bidi="ne_NP"/>
        </w:rPr>
        <w:t xml:space="preserve"> वा </w:t>
      </w:r>
      <w:r>
        <w:rPr>
          <w:b/>
          <w:lang w:val="ne_NP" w:bidi="ne_NP"/>
        </w:rPr>
        <w:t>घडीको</w:t>
      </w:r>
      <w:r>
        <w:rPr>
          <w:lang w:val="ne_NP" w:bidi="ne_NP"/>
        </w:rPr>
        <w:t xml:space="preserve"> बारेमा कुरा गर्न शिक्षालाई परिवर्तन गर्नुहुन्छ। त्यो दिन वा घडीलाई पुरानो नियममा प्रभुको दिन वा न्यायको अन्तिम दिन भनेर वर्णन गरिएको छ। नयाँ नियममा, यस न्यायको दिनमा येशू महिमा र शक्तिमा फर्केर आउने कुरा समावेश छ। "त्यो घडी" ले उहाँ फर्केर आउनुहुने दिनको समयलाई जनाउँछ।</w:t>
      </w:r>
    </w:p>
    <w:p>
      <w:pPr/>
      <w:r>
        <w:rPr>
          <w:lang w:val="ne_NP" w:bidi="ne_NP"/>
        </w:rPr>
      </w:r>
      <w:r>
        <w:rPr>
          <w:lang w:val="ne_NP" w:bidi="ne_NP"/>
        </w:rPr>
        <w:t xml:space="preserve">परमेश्वर बसोबास गर्ने </w:t>
      </w:r>
      <w:r>
        <w:rPr>
          <w:b/>
          <w:lang w:val="ne_NP" w:bidi="ne_NP"/>
        </w:rPr>
        <w:t>स्वर्गका</w:t>
      </w:r>
      <w:r>
        <w:rPr>
          <w:lang w:val="ne_NP" w:bidi="ne_NP"/>
        </w:rPr>
        <w:t xml:space="preserve"> </w:t>
      </w:r>
      <w:r>
        <w:rPr>
          <w:b/>
          <w:lang w:val="ne_NP" w:bidi="ne_NP"/>
        </w:rPr>
        <w:t>स्वर्गदूतहरूलाई</w:t>
      </w:r>
      <w:r>
        <w:rPr>
          <w:lang w:val="ne_NP" w:bidi="ne_NP"/>
        </w:rPr>
        <w:t xml:space="preserve"> येशू कहिले फर्केर आउनुहुनेछ भनेर थाहा छैन। तपाईंले पहिले जस्तै स्वर्गदूतहरू र स्वर्गलाई अनुवाद गर्नुहोस्, र </w:t>
      </w:r>
      <w:r>
        <w:rPr>
          <w:lang w:val="ne_NP" w:bidi="ne_NP"/>
        </w:rPr>
        <w:t>स्वर्गदूतहरू</w:t>
      </w:r>
      <w:r>
        <w:rPr>
          <w:lang w:val="ne_NP" w:bidi="ne_NP"/>
        </w:rPr>
        <w:t xml:space="preserve"> र </w:t>
      </w:r>
      <w:r>
        <w:rPr>
          <w:lang w:val="ne_NP" w:bidi="ne_NP"/>
        </w:rPr>
        <w:t>स्वर्गलाई</w:t>
      </w:r>
      <w:r>
        <w:rPr>
          <w:lang w:val="ne_NP" w:bidi="ne_NP"/>
        </w:rPr>
        <w:t xml:space="preserve"> मुख्य शब्दावलीमा छन् भनेर सम्झनुहोस्। यस पदको स्वर्गले परमेश्वर बसोबास गर्ने ठाउँलाई जनाउँछ।</w:t>
      </w:r>
    </w:p>
    <w:p>
      <w:pPr/>
      <w:r>
        <w:rPr>
          <w:lang w:val="ne_NP" w:bidi="ne_NP"/>
        </w:rPr>
      </w:r>
      <w:r>
        <w:rPr>
          <w:lang w:val="ne_NP" w:bidi="ne_NP"/>
        </w:rPr>
        <w:t xml:space="preserve">येशूले भन्नुहुन्छ कहिले फर्केर आउनुहुनेछ भनेर </w:t>
      </w:r>
      <w:r>
        <w:rPr>
          <w:b/>
          <w:lang w:val="ne_NP" w:bidi="ne_NP"/>
        </w:rPr>
        <w:t>छोरालाई</w:t>
      </w:r>
      <w:r>
        <w:rPr>
          <w:lang w:val="ne_NP" w:bidi="ne_NP"/>
        </w:rPr>
        <w:t xml:space="preserve"> थाहा छैन। यहाँ पुत्रले सम्भवतः परमेश्वरको छोरालाई जनाउँछ, यद्यपि केही विद्वानहरूले यसको अर्थ मानिसको पुत्र हुन सक्छ भनेर सोच्छन्। यसले निश्चित रूपमा येशू आफैलाई जनाउँछ। केही भाषाहरूमा तपाईंले यो परमेश्वरको छोरा हो वा मानिसको छोरा हो भनेर निर्दिष्ट गर्नु आवश्यक हुन्छ। यदि तपाईंको भाषामा कुन उपाधि भन्नेकुरा स्पस्ट गर्नु आवश्यक छ भने परमेश्वरको छोरा रोज्नुहोस्।</w:t>
      </w:r>
    </w:p>
    <w:p>
      <w:pPr/>
      <w:r>
        <w:rPr>
          <w:lang w:val="ne_NP" w:bidi="ne_NP"/>
        </w:rPr>
      </w:r>
      <w:r>
        <w:rPr>
          <w:b/>
          <w:lang w:val="ne_NP" w:bidi="ne_NP"/>
        </w:rPr>
        <w:t>परमेश्वरको छोराको</w:t>
      </w:r>
      <w:r>
        <w:rPr>
          <w:lang w:val="ne_NP" w:bidi="ne_NP"/>
        </w:rPr>
        <w:t xml:space="preserve"> अर्थ येशूको परमेश्वरको जस्तै चरित्र छ र परमेश्वरबाट आउनुहुन्छ भन्ने हो। </w:t>
      </w:r>
      <w:r>
        <w:rPr>
          <w:lang w:val="ne_NP" w:bidi="ne_NP"/>
        </w:rPr>
        <w:t>परमेश्वरको छोरा</w:t>
      </w:r>
      <w:r>
        <w:rPr>
          <w:lang w:val="ne_NP" w:bidi="ne_NP"/>
        </w:rPr>
        <w:t xml:space="preserve"> मुख्य शब्दावलीमा छ। तपाईंले परमेश्वरको छोराको लागि प्रयोग गरिरहनु भएको शब्द नै प्रयोग गर्नुहोस्।</w:t>
      </w:r>
    </w:p>
    <w:p>
      <w:pPr/>
      <w:r>
        <w:rPr>
          <w:lang w:val="ne_NP" w:bidi="ne_NP"/>
        </w:rPr>
      </w:r>
      <w:r>
        <w:rPr>
          <w:lang w:val="ne_NP" w:bidi="ne_NP"/>
        </w:rPr>
        <w:t xml:space="preserve">छोरा कहिले फर्केर आउनेछ भनेर </w:t>
      </w:r>
      <w:r>
        <w:rPr>
          <w:b/>
          <w:lang w:val="ne_NP" w:bidi="ne_NP"/>
        </w:rPr>
        <w:t>पितालाई</w:t>
      </w:r>
      <w:r>
        <w:rPr>
          <w:lang w:val="ne_NP" w:bidi="ne_NP"/>
        </w:rPr>
        <w:t xml:space="preserve"> मात्र थाहा छ। पिताले परमेश्वर आफैलाई जनाउँछन्। तपाईंले आफ्नो भाषामा कुनै पनि बुबाको लागि प्रयोग गर्ने शब्द नै प्रयोग गर्नुहोस्। तपाईंले परमेश्वर, पिता भनेर स्पस्ट रूपमा उल्लेख गर्न पर्ने हुन सक्छ।</w:t>
      </w:r>
    </w:p>
    <w:p>
      <w:pPr/>
      <w:r>
        <w:rPr>
          <w:lang w:val="ne_NP" w:bidi="ne_NP"/>
        </w:rPr>
      </w:r>
      <w:r>
        <w:rPr>
          <w:lang w:val="ne_NP" w:bidi="ne_NP"/>
        </w:rPr>
        <w:t xml:space="preserve">येशूले आफ्ना चेलाहरूलाई </w:t>
      </w:r>
      <w:r>
        <w:rPr>
          <w:b/>
          <w:lang w:val="ne_NP" w:bidi="ne_NP"/>
        </w:rPr>
        <w:t>सचेत</w:t>
      </w:r>
      <w:r>
        <w:rPr>
          <w:lang w:val="ne_NP" w:bidi="ne_NP"/>
        </w:rPr>
        <w:t xml:space="preserve"> रहन वा </w:t>
      </w:r>
      <w:r>
        <w:rPr>
          <w:b/>
          <w:lang w:val="ne_NP" w:bidi="ne_NP"/>
        </w:rPr>
        <w:t>सावधान</w:t>
      </w:r>
      <w:r>
        <w:rPr>
          <w:lang w:val="ne_NP" w:bidi="ne_NP"/>
        </w:rPr>
        <w:t xml:space="preserve"> रहन वा </w:t>
      </w:r>
      <w:r>
        <w:rPr>
          <w:b/>
          <w:lang w:val="ne_NP" w:bidi="ne_NP"/>
        </w:rPr>
        <w:t>जागा</w:t>
      </w:r>
      <w:r>
        <w:rPr>
          <w:lang w:val="ne_NP" w:bidi="ne_NP"/>
        </w:rPr>
        <w:t xml:space="preserve"> रहन वा </w:t>
      </w:r>
      <w:r>
        <w:rPr>
          <w:b/>
          <w:lang w:val="ne_NP" w:bidi="ne_NP"/>
        </w:rPr>
        <w:t>सतर्क</w:t>
      </w:r>
      <w:r>
        <w:rPr>
          <w:lang w:val="ne_NP" w:bidi="ne_NP"/>
        </w:rPr>
        <w:t xml:space="preserve"> हुन भन्नुहुन्छ। यसको अर्थ शारीरिक रूपमा ननिदाउनु भन्ने होइन। यसको अर्थ परमेश्वर र येशूले तपाईंलाई गर्न भन्नुभएको कुराहरू गरिरहनु हो। यसको अर्थ जहिले पनि तयार हुनु हो।</w:t>
      </w:r>
    </w:p>
    <w:p>
      <w:pPr/>
      <w:r>
        <w:rPr>
          <w:lang w:val="ne_NP" w:bidi="ne_NP"/>
        </w:rPr>
      </w:r>
      <w:r>
        <w:rPr>
          <w:lang w:val="ne_NP" w:bidi="ne_NP"/>
        </w:rPr>
        <w:t xml:space="preserve">घरको मालिकले घर छोडेर र आफ्ना </w:t>
      </w:r>
      <w:r>
        <w:rPr>
          <w:b/>
          <w:lang w:val="ne_NP" w:bidi="ne_NP"/>
        </w:rPr>
        <w:t>नोकरहरू</w:t>
      </w:r>
      <w:r>
        <w:rPr>
          <w:lang w:val="ne_NP" w:bidi="ne_NP"/>
        </w:rPr>
        <w:t xml:space="preserve"> वा </w:t>
      </w:r>
      <w:r>
        <w:rPr>
          <w:b/>
          <w:lang w:val="ne_NP" w:bidi="ne_NP"/>
        </w:rPr>
        <w:t>दासलाई</w:t>
      </w:r>
      <w:r>
        <w:rPr>
          <w:lang w:val="ne_NP" w:bidi="ne_NP"/>
        </w:rPr>
        <w:t xml:space="preserve"> जिम्मा लगााउँछ। दासहरू भनेको अरुको स्वामित्वमा रहेका, कुनै अधिकार नभएका, र आफ्नो कामको ज्याला नपाउने मानिसहरू हुन। </w:t>
      </w:r>
      <w:r>
        <w:rPr>
          <w:lang w:val="ne_NP" w:bidi="ne_NP"/>
        </w:rPr>
        <w:t>दासहरू</w:t>
      </w:r>
      <w:r>
        <w:rPr>
          <w:lang w:val="ne_NP" w:bidi="ne_NP"/>
        </w:rPr>
        <w:t xml:space="preserve"> र </w:t>
      </w:r>
      <w:r>
        <w:rPr>
          <w:lang w:val="ne_NP" w:bidi="ne_NP"/>
        </w:rPr>
        <w:t>नोकरहरू</w:t>
      </w:r>
      <w:r>
        <w:rPr>
          <w:lang w:val="ne_NP" w:bidi="ne_NP"/>
        </w:rPr>
        <w:t xml:space="preserve"> मुख्य शब्दावलीमा छन्।</w:t>
      </w:r>
    </w:p>
    <w:p>
      <w:pPr/>
      <w:r>
        <w:rPr>
          <w:lang w:val="ne_NP" w:bidi="ne_NP"/>
        </w:rPr>
      </w:r>
      <w:r>
        <w:rPr>
          <w:b/>
          <w:lang w:val="ne_NP" w:bidi="ne_NP"/>
        </w:rPr>
        <w:t>द्वारपाल</w:t>
      </w:r>
      <w:r>
        <w:rPr>
          <w:lang w:val="ne_NP" w:bidi="ne_NP"/>
        </w:rPr>
        <w:t xml:space="preserve"> भनेको घरको ढोका वा घरको ढोकाको हेरचाह गर्ने र शत्रुहरूलाई प्रवेश गर्न अनुमति नदिने व्यक्ति हो।</w:t>
      </w:r>
    </w:p>
    <w:p>
      <w:pPr/>
      <w:r>
        <w:rPr>
          <w:lang w:val="ne_NP" w:bidi="ne_NP"/>
        </w:rPr>
      </w:r>
      <w:r>
        <w:rPr>
          <w:lang w:val="ne_NP" w:bidi="ne_NP"/>
        </w:rPr>
        <w:t>येशू साँझ, आधी रात, बिहान हुनु अघि वा साँझ कुनैपनि बेला फर्कन सक्नुहुन्छ भनेर येशूले तिनीहरूलाई सम्झाउनुभयो। तपाईंको भाषामा रात वा समयलाई विभाजित गर्ने सामान्य तरिकाहरू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14:1–11</w:t>
      </w:r>
      <w:r>
        <w:rPr>
          <w:lang w:val="ne_NP" w:bidi="ne_NP"/>
        </w:rPr>
      </w:r>
    </w:p>
    <w:p>
      <w:pPr>
        <w:pStyle w:val="Heading3"/>
      </w:pPr>
      <w:r>
        <w:rPr>
          <w:lang w:val="ne_NP" w:bidi="ne_NP"/>
        </w:rPr>
        <w:t>Step 1</w:t>
      </w:r>
    </w:p>
    <w:p>
      <w:pPr/>
      <w:r>
        <w:rPr>
          <w:lang w:val="ne_NP" w:bidi="ne_NP"/>
        </w:rPr>
      </w:r>
      <w:r>
        <w:rPr>
          <w:lang w:val="ne_NP" w:bidi="ne_NP"/>
        </w:rPr>
        <w:t>यस चरणमा, मर्कूस १४:१–११ सुन्नुहोस् र यसलाई आफ्नो हृदयमा राख्नुहोस्।</w:t>
      </w:r>
    </w:p>
    <w:p>
      <w:pPr/>
      <w:r>
        <w:rPr>
          <w:lang w:val="ne_NP" w:bidi="ne_NP"/>
        </w:rPr>
      </w:r>
      <w:r>
        <w:rPr>
          <w:lang w:val="ne_NP" w:bidi="ne_NP"/>
        </w:rPr>
        <w:t>सम्भव भएमा तीन फरक अनुवादहरूमा मर्कूस १४:१–११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१४:१–११ को श्रव्य संस्करण सुन्‍नुहोस्।</w:t>
      </w:r>
    </w:p>
    <w:p>
      <w:pPr/>
      <w:r>
        <w:rPr>
          <w:lang w:val="ne_NP" w:bidi="ne_NP"/>
        </w:rPr>
      </w:r>
      <w:r>
        <w:rPr>
          <w:lang w:val="ne_NP" w:bidi="ne_NP"/>
        </w:rPr>
        <w:t>यो कथा येशूको दुखभोग वा पृथ्वीमा उहाँको अन्तिम दिनहरूको वर्णनबाट सुरु हुन्छ। येशूको मृत्यु नजिकीदै जाँदा मर्कूसले समय सन्दर्भहरूको बारेमा अझ स्पष्ट हुन थाल्छन्। मर्कूसले निस्तारको चाड र अखमिरी रोटीको चाड भन्दा दुई दिन अघि हो भनेर हामीलाई बताउँछन्। निस्तारको चाड यहूदी धार्मिक चाड थियो। यो सात दिनसम्म रह्यो किनभने येशूको समयमा निस्तारको चाड र अखमिरी रोटीको चाड एकसाथ हुन्थ्यो। निस्तारको चाड परमेश्वरले यहूदी पुर्खाहरूलाई मिश्रको दासत्वबाट बचाएको समयबाट मनाउन थालियो र यो एक दिनको लागि मनाइन्थ्यो। त्यसपछि तुरुन्तै अखमिरी रोटीको चाड सात दिनको बिदाको रुपमा मनाइन्थ्यो। मिश्रबाट आफ्नो उद्धारलाई सम्झन यहूदी मानिसहरूले कसरी अखमिरी रोटी खाए भनेर आफूलाई सम्झाउन अखमिरी रोटीको चाडमा मानिसहरूले अखमिरी रोटी वा पातलो रोटी खमिरी नभएको खान्छन्। यस सात दिने बिदाको ठिक पहिलो दिन कुुन हो स्पष्ट छैन। केही मानिसहरूले यो ८ दिनसम्म मनाउँथे भन्ने विश्वास गर्थे।</w:t>
      </w:r>
    </w:p>
    <w:p>
      <w:pPr/>
      <w:r>
        <w:rPr>
          <w:lang w:val="ne_NP" w:bidi="ne_NP"/>
        </w:rPr>
      </w:r>
      <w:r>
        <w:rPr>
          <w:lang w:val="ne_NP" w:bidi="ne_NP"/>
        </w:rPr>
        <w:t>येशूलाई अत्तर दिएर अभिषेक गर्ने महिलाको कथा व्यवस्थाको शिक्षकहरू र येशूको चेला यहूदाले येशूलाई सरकारी अधिकारीहरूको हातमा सुम्पिन गरेको षड्यन्त्रको बीचमा राखिएको छ। मर्कूसले महिलाको प्रेमको कार्य र येशूलाई प्रेम गर्नुपर्ने मानिसहरूले गरेको विश्वासघात बीचको भिन्नता देखाउन महिलाको कथा यहाँ राख्छन्।</w:t>
      </w:r>
    </w:p>
    <w:p>
      <w:pPr/>
      <w:r>
        <w:rPr>
          <w:lang w:val="ne_NP" w:bidi="ne_NP"/>
        </w:rPr>
      </w:r>
      <w:r>
        <w:rPr>
          <w:lang w:val="ne_NP" w:bidi="ne_NP"/>
        </w:rPr>
        <w:t>यो कथा सुरु हुँदा, धार्मिक व्यवस्थाको शिक्षकहरू, मुख्य पूजाहारीहरू र शास्त्रीहरूले येशूलाई पक्राउ गर्ने र मार्ने तरिका खोजिरहेका थिए। यहूदी नेताहरूले आफैले येशूलाई मार्ने योजना गरेनन्। रोमीहरूले अपराधीहरूलाई मार्ने तरिकाले नै रोमीहरूले येशूलाई मारोस भन्ने तिनीहरू चाहन्थे। धार्मिक व्यवस्थाको शिक्षकहरू अझै मानिसहरूसँग डराउँथे। तिनीहरूले धेरै दिन वा हप्तादेखि यो काममा लागिरहेका थिए। तापनि, निस्तारको चाडको अवधिमा शहरको मानिसहरूको जनसंख्या ५०,००० बाट बढेर २५०,००० पुग्यो। यो समयमा दङ्गा सामान्य थियो किनभने मानिसहरूको ठूलो भीडले रोमी सरकारको विरुद्धमा विद्रोह गर्न मद्दत गर्ने भएकोले झनै सजिलो हुन्थ्यो। दंगा गर्दा मानिसहरूले अव्यवस्थित वा हिंसात्मक तरिकाले व्यवहार गर्थे। चाडमा सहभागी धेरै मानिसहरू गालीलका थिए र उनिहरुले येशूलाई दरोगरी समर्थन गरेका हुन सक्छन्। गालीलका मानिसहरू पहिले नै विद्रोही मानिन्थे। धार्मिक नेताहरूले यस प्रकारको वातावरणमा येशूलाई पक्राउ गर्न चाहँदैनथे किनभने मानिसहरूले दंगा गर्नेछन् भनेर डराउँथे।</w:t>
      </w:r>
    </w:p>
    <w:p>
      <w:pPr/>
      <w:r>
        <w:rPr>
          <w:lang w:val="ne_NP" w:bidi="ne_NP"/>
        </w:rPr>
      </w:r>
      <w:r>
        <w:rPr>
          <w:lang w:val="ne_NP" w:bidi="ne_NP"/>
        </w:rPr>
        <w:t xml:space="preserve">यहाँ रोक्नुहोस् र समूहमा यी प्रश्नहरूको छलफल गर्नुहोस्: के तपाईंको धार्मिक नेताहरू मानिसहरूसँग कहिल्यै डराउँछन्? के तिनीहरूले मानिसहरूले चाहेको कुराको आधारमा निर्णयहरू लिन्छन्? उदाहरणहरू दिनुहोस्। अडियो रोक्‍नुहोस्। </w:t>
      </w:r>
    </w:p>
    <w:p>
      <w:pPr/>
      <w:r>
        <w:rPr>
          <w:lang w:val="ne_NP" w:bidi="ne_NP"/>
        </w:rPr>
      </w:r>
      <w:r>
        <w:rPr>
          <w:lang w:val="ne_NP" w:bidi="ne_NP"/>
        </w:rPr>
        <w:t>येशू यरूशलेममा हुनुहुन्थ्यो, उहाँले आफ्ना मित्रहरू लाजरस, मरियम र मार्थको घरमा बस्न प्रत्येक रात यरूशलेमबाट बेथनी जानुहुन्थ्यो। बेथनी यरूशलेमको लगभग ४ किलोमिटर बाहिर थियो। यस दिन शिमोनले येशू र उहाँका चेलाहरूलाई बेथनीको आफ्नो घरमा खानाको लागि आमन्त्रण गरे। शिमोन कुष्ठरोगी थिए, येशूको समयमा यसलाई गम्भीर छालाको रोग मानिन्थ्यो। शिमोन यस रोगबाट निको भएता पनि मानिसहरूले सायद "कोरी" भनेर बोलाउँथे।</w:t>
      </w:r>
    </w:p>
    <w:p>
      <w:pPr/>
      <w:r>
        <w:rPr>
          <w:lang w:val="ne_NP" w:bidi="ne_NP"/>
        </w:rPr>
      </w:r>
      <w:r>
        <w:rPr>
          <w:lang w:val="ne_NP" w:bidi="ne_NP"/>
        </w:rPr>
        <w:t>येशूको संस्कृतिमा, मानिसहरूले औपचारिक खाना खाने टेबलको छेउमा खुट्टा पछाडि राखेर तकियामा ढल्किन्थे। येशूले खाना खाँदै गरेको टेबलको छेउमा पल्टिनुहुन्थ्यो र सायद टाउको एउटा कुहिनामा अडाएको हुनुपर्छ।</w:t>
      </w:r>
    </w:p>
    <w:p>
      <w:pPr/>
      <w:r>
        <w:rPr>
          <w:lang w:val="ne_NP" w:bidi="ne_NP"/>
        </w:rPr>
      </w:r>
      <w:r>
        <w:rPr>
          <w:lang w:val="ne_NP" w:bidi="ne_NP"/>
        </w:rPr>
        <w:t>यहाँ रोक्नुहोस् र टेबलको छेउमा समूहमा सुतीराखेको मानिसहरूको तस्वीर हेर्नुहोस्।</w:t>
      </w:r>
    </w:p>
    <w:p>
      <w:pPr/>
      <w:r>
        <w:rPr>
          <w:lang w:val="ne_NP" w:bidi="ne_NP"/>
        </w:rPr>
      </w:r>
      <w:r>
        <w:rPr>
          <w:lang w:val="ne_NP" w:bidi="ne_NP"/>
        </w:rPr>
        <w:t xml:space="preserve">समूहमा यी प्रश्नको छलफल गर्नुहोस्: तपाईं एक अर्काको घरमा खाना खान जाँदा के के गर्ने चलन छ? तपाईंले एक अर्कालाई अभिवादन गर्न कस्तो प्रकारको कुराहरू गर्नुहुन्छ? तपाईं कसरी बस्नु हुन्छ? यो भोजमा को आउँछन्? अडियो रोक्‍नुहोस्। </w:t>
      </w:r>
    </w:p>
    <w:p>
      <w:pPr/>
      <w:r>
        <w:rPr>
          <w:lang w:val="ne_NP" w:bidi="ne_NP"/>
        </w:rPr>
      </w:r>
      <w:r>
        <w:rPr>
          <w:lang w:val="ne_NP" w:bidi="ne_NP"/>
        </w:rPr>
        <w:t>एक महिला महँगो वा राम्रोसँग बनाएको शुद्ध जटामसीबाट बनेको अत्तरको सानो सिङ्गमर्मरको भाडो बोकेर घरमा आइन्। यो असामान्य थियो - महिलाहरू सामान्यतया अन्य पुरुषहरूसँग खानामा प्रवेश गर्दैनथे। यो महिला येशूले मरेकाबाट बौरी उठाउनु भएको लाजरस र मार्थाको बहिनी मरियम हुन सक्छ। उनी सिङ्गमर्मरको भाँडो बोकेर जाँदै थिईन। सिङ्गमरमरका भाँडाहरू उच्चतम गुणस्तरका थिए र एक निश्चित प्रकारको सेतो वा पहेंलो ढुङ्गाबाट बनेका थिए। त्यसमा सबैभन्दा महँगो अत्तरहरू मात्र भण्डारण गरिन्थ्यो। भाँडाको लामो घाँटी थियो र ह्यान्डल थिएन। कुनै पनि अत्तर चुहावट नहोस भनेर भाँडाहरू मोहर लगाएका थिए। भाँडाहरू एक पटक प्रयोग गर्न पुग्ने अत्तर अट्नेजति ठूलो थियो। मानिसहरूले अत्तर बाहिर निकाल्न भाँडाको घाँटी भाँच्थे। अत्तर प्राय: जटामसीबाट बनाइन्थ्यो। जटामसीको तेल भारतबाट ल्याएको जटामसीको बोटको जराबाट बनेको थियो। महिलाले भाँडाको घाँटी भाँचिन् र येशूलाई सम्मान गर्न टाउकोमा अत्तर खन्याईन्।</w:t>
      </w:r>
    </w:p>
    <w:p>
      <w:pPr/>
      <w:r>
        <w:rPr>
          <w:lang w:val="ne_NP" w:bidi="ne_NP"/>
        </w:rPr>
      </w:r>
      <w:r>
        <w:rPr>
          <w:lang w:val="ne_NP" w:bidi="ne_NP"/>
        </w:rPr>
        <w:t xml:space="preserve">यहाँ रोक्नुहोस् र समूहमा् सिङगमर्मरको भाँडाको फोटो र भारतको जटामसीको बोटको फोटो हेर्नुहोस्। अडियो रोक्‍नुहोस्। </w:t>
      </w:r>
    </w:p>
    <w:p>
      <w:pPr/>
      <w:r>
        <w:rPr>
          <w:lang w:val="ne_NP" w:bidi="ne_NP"/>
        </w:rPr>
      </w:r>
      <w:r>
        <w:rPr>
          <w:lang w:val="ne_NP" w:bidi="ne_NP"/>
        </w:rPr>
        <w:t>यस प्रकारको सिङ्गमर्मरको भाँडाहरू पारिवारिक धन थियो र मानिसहरूलाई अभिषेक गरेर आदर गर्न र धन्यवाद दिन अति विशेष कार्यक्रमहरूमा मात्र प्रयोग गरिन्थ्यो। महिलाले येशूलाई साधारण तेल मात्र होइन तर महँगो अत्तर सबै खन्याईन्। यसो गरेर महिलाले मानिसहरूले सामान्य रूपमा आफ्नो पाहुनाहरूलाई गर्ने भन्दा बढी आदर गरिन्।</w:t>
      </w:r>
    </w:p>
    <w:p>
      <w:pPr/>
      <w:r>
        <w:rPr>
          <w:lang w:val="ne_NP" w:bidi="ne_NP"/>
        </w:rPr>
      </w:r>
      <w:r>
        <w:rPr>
          <w:lang w:val="ne_NP" w:bidi="ne_NP"/>
        </w:rPr>
        <w:t>निस्तारको हप्ताको समयमा गरीबहरूलाई उपहारहरू दिनु सांस्कृतिक रूपमा उपयुक्त थियो। येशूसँग टेबलमा बसेका चेलाहरूले सायद गरीबलाई दिने बारेमा सोच्ने बेलामा यस महिलाको उपहारलाई अनावश्यक फजुल खर्चको रुपमा देखेका थिए। यो फजुल खर्च थियो। यो ३०० दिनार लगभग ३०० दिनको ज्याला थियो। चेलाहरू रिसाए र उनले यो गर्नु हुँदैनथ्यो भनेर गुनासो गरे। चेलाहरूले महिलालाई "हप्काए" जसको अर्थ तिनीहरूले कठोर रूपमा हप्काएर आफ्नो रिस देखाए।</w:t>
      </w:r>
    </w:p>
    <w:p>
      <w:pPr/>
      <w:r>
        <w:rPr>
          <w:lang w:val="ne_NP" w:bidi="ne_NP"/>
        </w:rPr>
      </w:r>
      <w:r>
        <w:rPr>
          <w:lang w:val="ne_NP" w:bidi="ne_NP"/>
        </w:rPr>
        <w:t xml:space="preserve">यहाँ रोक्नुहोस् र समूहमा यो प्रश्नको छलफल गर्नुहोस्: तपाईंको संस्कृतिमा मानिसहरूले अरूको लागि आदर वा कृतज्ञता देखाउन कस्तो प्रकारको कुराहरू गर्छन्? अडियो रोक्‍नुहोस्। </w:t>
      </w:r>
    </w:p>
    <w:p>
      <w:pPr/>
      <w:r>
        <w:rPr>
          <w:lang w:val="ne_NP" w:bidi="ne_NP"/>
        </w:rPr>
      </w:r>
      <w:r>
        <w:rPr>
          <w:lang w:val="ne_NP" w:bidi="ne_NP"/>
        </w:rPr>
        <w:t>येशूले महिलाको उपहारमा फरक अर्थ देख्नुभयो, र मर्कूसले यसलाई यसरी देखाएर भने "तर येशूले 'उनलाई एक्लै छोड्नुहोस्' भनेर जवाफ दिनुभयो।" उनीले उहाँलाई कति प्रेम गर्छिन् भनेर उहाँले देख्नुभयो। येशू एक आर्थमा गरीब हुनुहुन्थ्यो, किनभने उहाँ मर्न लागेका थिए। उहाँले के कष्ट भोग्न लागेको हो भनेर उहाँका चेलाहरू वा नजिकको मित्रहरूले कसैले पनि बुझ्न नसकेको कारणले उहाँ धेरै एक्लो हुनुभयो। जब येशूले "उनलाई एक्लै छोड्नुहोस्" भन्नुहुन्छ, उहाँको अर्थ उनलाई एक्लै छोड्नु होइन, तर यसको सट्टा "उनलाई हप्काउन छोड्नुहोस्" भन्ने अर्थ हो।</w:t>
      </w:r>
    </w:p>
    <w:p>
      <w:pPr/>
      <w:r>
        <w:rPr>
          <w:lang w:val="ne_NP" w:bidi="ne_NP"/>
        </w:rPr>
      </w:r>
      <w:r>
        <w:rPr>
          <w:lang w:val="ne_NP" w:bidi="ne_NP"/>
        </w:rPr>
        <w:t>येशूले महिलाको कार्यहरूलाई "सुन्दर" वा "राम्रो" भन्नु भयो। मोशाको व्यवस्थाको पुस्तकमा भनेको जस्तै येशूले चेलाहरूलाई तिनीहरूको बीचमा सधैं गरीब हुनेछन् भनेर सम्झाउनुहुन्छ। तापनि, येशू सधैं तिनीहरूसँग हुनु हुने थिएन। येशूले आफू पनि "गरीब" हुँ भनेर संकेत गर्नुभयो, त्यसैले तिनीहरूले उहाँलाई यो दया देखाउनु उनीहरूकालागी राम्रो कुरा थियो। मरेको शरीरलाई गाड्नको लागि अत्तरले अभिषेक गरिन्थ्यो, तर येशू मरेको बेला अभिषेक गरिनुहुन्न थियो किनभने उहाँले अपराधीको मृत्यु मर्नु हुने थियो।</w:t>
      </w:r>
    </w:p>
    <w:p>
      <w:pPr/>
      <w:r>
        <w:rPr>
          <w:lang w:val="ne_NP" w:bidi="ne_NP"/>
        </w:rPr>
      </w:r>
      <w:r>
        <w:rPr>
          <w:lang w:val="ne_NP" w:bidi="ne_NP"/>
        </w:rPr>
        <w:t xml:space="preserve">यहाँ रोक्नुहोस् र समूहमा यी प्रश्नहरूको छलफल गर्नुहोस्: तपाईंले मरेको शरीरलाई के गर्नुहुन्छ? के तपाईंले तेस्मा केही राख्नुहुन्छ? तपाईंले तिनीहरूलाई कसरी व्यवहार गर्नुहुन्छ? अडियो रोक्‍नुहोस्। </w:t>
      </w:r>
    </w:p>
    <w:p>
      <w:pPr/>
      <w:r>
        <w:rPr>
          <w:lang w:val="ne_NP" w:bidi="ne_NP"/>
        </w:rPr>
      </w:r>
      <w:r>
        <w:rPr>
          <w:lang w:val="ne_NP" w:bidi="ne_NP"/>
        </w:rPr>
        <w:t>येशूले भन्नु भएको कुरा महत्त्वपूर्ण छ र मानिसहरूले ध्यान दिनु पर्छ भन्ने देखाउन "म तिमीहरूलाई सत्य भन्छु" भनेर येशूले भन्नुहुन्छ। येशूको मृत्यु, गडाई र पुनरुत्थानको सुसमाचार संसारभर प्रचार गरिनेछ भनेर येशूले भन्नुहुन्छ। सुसमाचार प्रचार गर्दा, यस महिलाको प्रेम र भक्तिको कुरा पनि बताइने छ।</w:t>
      </w:r>
    </w:p>
    <w:p>
      <w:pPr/>
      <w:r>
        <w:rPr>
          <w:lang w:val="ne_NP" w:bidi="ne_NP"/>
        </w:rPr>
      </w:r>
      <w:r>
        <w:rPr>
          <w:lang w:val="ne_NP" w:bidi="ne_NP"/>
        </w:rPr>
        <w:t>मर्कूसले महिलाको प्रेम र यहूदाको विश्वासघात बीचको भिन्नतालाई जोड दिन्छन्। येशूलाई ठूलो भीडबाट पक्राउ गर्न धार्मिक नेताहरूलाई सहायता गर्न अग्रणी पूजाहारीहरूकहाँ यहूदा जाँदै गरेको कुरालाई उहाँले देखाउनु भयो, किनभने तिनीहरू चाडको समयमा दंगाहुने कुराले डराएका थिए। यहूदाले धार्मिक नेताहरूलाई कस्तो जानकारी दिन सहमत भएको हो भनेर हामीलाई ठ्याक्कै थाहा छैन। यूहन्नाको सुसमाचारबाट हामीलाई थाहा हुन्छ कि अग्रणी पूजाहारीहरूले येशूलाई पक्राउ गर्नकालगि उहाँ कहाँ हुनुहुन्छ भनेर थाहा पाए भने खबर गरिदिनकालागि मानिसहरूलाई सूचना पठाएका थिए।</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१४:१–११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 ।</w:t>
      </w:r>
    </w:p>
    <w:p>
      <w:pPr/>
      <w:r>
        <w:rPr>
          <w:lang w:val="ne_NP" w:bidi="ne_NP"/>
        </w:rPr>
      </w:r>
      <w:r>
        <w:rPr>
          <w:lang w:val="ne_NP" w:bidi="ne_NP"/>
        </w:rPr>
        <w:t>यस खण्डमा ३ दृश्यहरू छन्।</w:t>
      </w:r>
    </w:p>
    <w:p>
      <w:pPr/>
      <w:r>
        <w:rPr>
          <w:lang w:val="ne_NP" w:bidi="ne_NP"/>
        </w:rPr>
      </w:r>
      <w:r>
        <w:rPr>
          <w:b/>
          <w:lang w:val="ne_NP" w:bidi="ne_NP"/>
        </w:rPr>
        <w:t>पहिलो दृश्यमा:</w:t>
      </w:r>
      <w:r>
        <w:rPr>
          <w:lang w:val="ne_NP" w:bidi="ne_NP"/>
        </w:rPr>
        <w:t xml:space="preserve"> अग्रणी पूजाहारीहरू र धार्मिक व्यवस्थाको शिक्षकहरू येशूलाई पक्राउ गर्न चाहन्छन्। मानिसहरूको भीड रिसाउने र दंगा गर्ने भएकोले निस्तारको चाडको बेला उहाँलाई पक्राउ गर्न नसक्ने भनेर तिनीहरूले निर्णय गर्छन्।</w:t>
      </w:r>
    </w:p>
    <w:p>
      <w:pPr/>
      <w:r>
        <w:rPr>
          <w:lang w:val="ne_NP" w:bidi="ne_NP"/>
        </w:rPr>
      </w:r>
      <w:r>
        <w:rPr>
          <w:b/>
          <w:lang w:val="ne_NP" w:bidi="ne_NP"/>
        </w:rPr>
        <w:t>दोस्रो दृश्यमा:</w:t>
      </w:r>
      <w:r>
        <w:rPr>
          <w:lang w:val="ne_NP" w:bidi="ne_NP"/>
        </w:rPr>
        <w:t xml:space="preserve"> येशू र उहाँका चेलाहरू शिमोनको घरमा खाना खान्छन्। एक महिला महँगो अत्तरको भाँडो बोकेर भित्र आउँछिन्। उनीले यसलाई येशूको टाउकोमा खन्याउँछिन् र पैसा बर्बाद गरेकोमा चेलाहरू उनीसँग रिसाउँछन्। येशूले आफ्ना चेलाहरूलाई हप्काउँनुहुन्छ। उनीले राम्रो कुरा गरेको हो भनेर उहाँले तिनीहरूलाई भन्नुहुन्छ। उनले उहाँको शरीरलाई गाड्नको लागि अभिषेक गरेकी छिन्।</w:t>
      </w:r>
    </w:p>
    <w:p>
      <w:pPr/>
      <w:r>
        <w:rPr>
          <w:lang w:val="ne_NP" w:bidi="ne_NP"/>
        </w:rPr>
      </w:r>
      <w:r>
        <w:rPr>
          <w:b/>
          <w:lang w:val="ne_NP" w:bidi="ne_NP"/>
        </w:rPr>
        <w:t>तेस्रो दृश्यमा:</w:t>
      </w:r>
      <w:r>
        <w:rPr>
          <w:lang w:val="ne_NP" w:bidi="ne_NP"/>
        </w:rPr>
        <w:t xml:space="preserve"> येशूको १२ चेलाहरू मध्ये एक यहूदा इस्करियोत येशूलाई पक्राउ गर्ने समय पत्ता लगाउन मद्दत गर्न अग्रणी पूजाहारीहरूकहाँ जान्छन्। तिनीहरूले उसलाई पैसा दिने प्रतिज्ञा गर्छन्, र यहूदाले तिनीहरूको निम्ति येशूलाई धोका दिने समय खोज्न थाल्छ।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धार्मिक व्यवस्थाको शिक्षकहरू र अग्रणी पूजाहारीहरू</w:t>
      </w:r>
    </w:p>
    <w:p>
      <w:pPr>
        <w:pStyle w:val="ListBullet"/>
        <w:spacing w:line="240" w:lineRule="auto"/>
        <w:ind w:left="720"/>
      </w:pPr>
      <w:r>
        <w:rPr>
          <w:lang w:val="ne_NP" w:bidi="ne_NP"/>
        </w:rPr>
      </w:r>
      <w:r>
        <w:rPr>
          <w:lang w:val="ne_NP" w:bidi="ne_NP"/>
        </w:rPr>
        <w:t>यहूदा इस्करियोतसँग चेलाहरू</w:t>
      </w:r>
    </w:p>
    <w:p>
      <w:pPr>
        <w:pStyle w:val="ListBullet"/>
        <w:spacing w:line="240" w:lineRule="auto"/>
        <w:ind w:left="720"/>
      </w:pPr>
      <w:r>
        <w:rPr>
          <w:lang w:val="ne_NP" w:bidi="ne_NP"/>
        </w:rPr>
      </w:r>
      <w:r>
        <w:rPr>
          <w:lang w:val="ne_NP" w:bidi="ne_NP"/>
        </w:rPr>
        <w:t>पहिले कुष्ठरोग भएको मानिस शिमोन</w:t>
      </w:r>
    </w:p>
    <w:p>
      <w:pPr>
        <w:pStyle w:val="ListBullet"/>
        <w:spacing w:line="240" w:lineRule="auto"/>
        <w:ind w:left="720"/>
      </w:pPr>
      <w:r>
        <w:rPr>
          <w:lang w:val="ne_NP" w:bidi="ne_NP"/>
        </w:rPr>
      </w:r>
      <w:r>
        <w:rPr>
          <w:lang w:val="ne_NP" w:bidi="ne_NP"/>
        </w:rPr>
        <w:t>सिङ्गमरमरको भाँडा लिएकी महिला</w:t>
      </w:r>
    </w:p>
    <w:p>
      <w:pPr>
        <w:pStyle w:val="ListBullet"/>
        <w:spacing w:line="240" w:lineRule="auto"/>
        <w:ind w:left="720"/>
      </w:pPr>
      <w:r>
        <w:rPr>
          <w:lang w:val="ne_NP" w:bidi="ne_NP"/>
        </w:rPr>
      </w:r>
      <w:r>
        <w:rPr>
          <w:lang w:val="ne_NP" w:bidi="ne_NP"/>
        </w:rPr>
        <w:t xml:space="preserve">अरू खानाखानेहरू </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मर्कूसले समय उल्लेख गरेर सुरु गर्छन् भनेर सम्झनु महत्त्वपूर्ण छ। उहाँले या त "दुई दिन पछि" वा "निस्तारको दुई दिन अघि" भन्नुहुन्छ। यस खण्डको घटनाहरू अघिल्लो खण्डको घटनाहरू पछि तुरुन्तै भएका थिएकी थिएनन् भनेर हामीलाई थाहा छैन, किनभने येशू धेरै हप्तासम्म यरूशलेममा हुनुहुन्थ्यो। हामीलाई केवल यति मात्र थाहा छ कि यो यात्रा यरूशलेमबाट ४ किलोमिटर पर जैतुनको डाँडामा रहेको बेथनीको गाउँमा निस्तारको चाडको दुई दिन अघि भएको हो। धार्मिक व्यवस्थाको शिक्षकहरूले येशूलाई पक्राउ गर्ने र मार्ने उपाय खोजिरहेका थिए भनेर सम्झनु महत्त्वपूर्ण छ। तिनीहरू अझै मानिसहरूसँग डराउँथे। दंगाबाट बच्न येशूलाई चुपचाप मारोस भन्ने तिनीहरू चाहन्थे। यो कार्य जारी थियो।</w:t>
      </w:r>
    </w:p>
    <w:p>
      <w:pPr/>
      <w:r>
        <w:rPr>
          <w:lang w:val="ne_NP" w:bidi="ne_NP"/>
        </w:rPr>
      </w:r>
      <w:r>
        <w:rPr>
          <w:lang w:val="ne_NP" w:bidi="ne_NP"/>
        </w:rPr>
        <w:t>शिमोनलाई अहिले कुष्ठरोग भएको छैन भनेर सम्झनु महत्त्वपूर्ण छ। यहूदी व्यवस्थाले कुष्ठरोग लागेको मानिसहरूलाई स्वस्थ मानिसहरूको नजिकै हुन वा तिनीहरूसँग खान अनुमति नदिने भएकोले शिमोन निको भएको थियो भनेर हामी जान्दछौ। शिमोन निको भएता पनि उसलाई अझै "कुष्ठरोगी शिमोन" भनेर चिनिन्थ्यो भन्ने संभावना छ। त्यो सँस्कृतिमा औपचारिक भोजनको बेला मानिसहरूले सामान्य रूपमा खाने जस्तै येशूले पनि टेबलमा तकियामा अडेस लगाएर खुट्टा पछाडि राखेर खाईरहनु भएको थियो। यहूदा बाहेक अन्य चेलाहरूको वास्तवमा यहाँ उल्लेख गरिएको छैन तापनि चेलाहरू सायद येशूसँग खानामा सहभागी छन् र अन्य मानिसहरू पनि छन्।</w:t>
      </w:r>
    </w:p>
    <w:p>
      <w:pPr/>
      <w:r>
        <w:rPr>
          <w:lang w:val="ne_NP" w:bidi="ne_NP"/>
        </w:rPr>
      </w:r>
      <w:r>
        <w:rPr>
          <w:lang w:val="ne_NP" w:bidi="ne_NP"/>
        </w:rPr>
        <w:t xml:space="preserve"> पुरुषहरूले भरिएको कोठामा एउटी महिला आउनु असामान्य भएकोले मानिसहरूले महिलाको प्रवेशलाई ध्यान दिएका थिए भनेर सम्झनु महत्त्वपूर्ण छ। उनले असाधारण काम पनि गरेकी थिइन्, भनेर सम्झनु महत्त्वपूर्ण छ। उनले सामान्य अभिषेकमा जस्तै येशूको टाउकोमा सामान्य तेल खन्याईएन। यसको सट्टा, उनले एक वर्षको ज्याला बराबरको अत्तर खन्याईन्। महिलाले यस कार्यबाट येशूलाई ठूलो आदर देखाउँदै छिन्। ति महिलाले येशूलाई गाड्नको लागि तयारी गर्दै थिईन तापनि उनलाई यसको बारेमा थाहा थिएन। उनी येशूमा समर्पित छिन् र उहाँप्रतिको आफ्नो प्रेम देखाउँछिन्। तव येशूले भन्नुहुन्छ, "उनले मलाई गाड्नको लागि तयारी गर्न पहिले नै मेरो शरीरमा अत्तर खन्याईन्" यसले अपराधीहरूलाई मारेको जस्तै उहाँलाई मारिनेछ भनेर येशूलाई थाहा थियो भन्ने संकेत गर्छ। अपराधीहरूलाई गाड्दा तेलले अभिषेक गरिदैनथ्यो।</w:t>
      </w:r>
    </w:p>
    <w:p>
      <w:pPr/>
      <w:r>
        <w:rPr>
          <w:lang w:val="ne_NP" w:bidi="ne_NP"/>
        </w:rPr>
      </w:r>
      <w:r>
        <w:rPr>
          <w:lang w:val="ne_NP" w:bidi="ne_NP"/>
        </w:rPr>
        <w:t>टेबलमा बसेका मानिसहरूले सायद येशूका चेलाहरूले उनलाई कठोर रूपमा हप्काए।</w:t>
      </w:r>
    </w:p>
    <w:p>
      <w:pPr/>
      <w:r>
        <w:rPr>
          <w:lang w:val="ne_NP" w:bidi="ne_NP"/>
        </w:rPr>
      </w:r>
      <w:r>
        <w:rPr>
          <w:lang w:val="ne_NP" w:bidi="ne_NP"/>
        </w:rPr>
        <w:t>येशूले यस महिलालाई कडा रूपमा रक्षा गर्नुभयो भनेर सम्झनु महत्त्वपूर्ण छ। उहाँले आफ्ना चेलाहरूलाई भन्नुभयो, "उनलाई एक्लै छोडिदेओ। तिमीहरूले किन उनलाई आलोचना गर्छौ? उनले धेरै राम्रो कुरा गरिन्। आर्थिक रूपमा गरीब मानिसहरू सधैं तपाईंसँग हुनेछन्, तर म सधैं यहाँ हुने छैन। उनले आफूले गर्न सक्ने सबै गरिसकेकी छिन्। उनले मेरो मृत्युको लागि मेरो शरीरलाई अभिषेक गरिसकेकी छिन्। यसमा ध्यान दिनुहोस्! मेरो बारेमा सुसमाचार संसारभर प्रचार गरिन्छ त्यहाँ यो महिलाले के गरेकी छिन भनेर मानिसहरूले सम्झनेछन्।"</w:t>
      </w:r>
    </w:p>
    <w:p>
      <w:pPr/>
      <w:r>
        <w:rPr>
          <w:lang w:val="ne_NP" w:bidi="ne_NP"/>
        </w:rPr>
      </w:r>
      <w:r>
        <w:rPr>
          <w:lang w:val="ne_NP" w:bidi="ne_NP"/>
        </w:rPr>
        <w:t>त्यसपछि यहूदा यहूदीका अग्रणी पूजाहारीहरू वा यहूदी मानिसहरूको लागि बलिदानहरू चढाउने अग्रणी मानिसहरूकहाँ जान्छ र येशू मानिसहरूको भीडबाट टाढाहुँदा उहाँलाई पत्ता लगाउन तिनीहरूलाई जानकारी दिने प्रस्ताव राख्छ भनेर सम्झनु महत्त्वपूर्ण छ। यी पूजाहारीहरू धेरै खुसी थिए, र तिनीहरूले उसलाई पैसा दिने प्रतिज्ञा गरे। यहूदाले येशूलाई धार्मिक नेताहरूको हातमा सुम्पिने मौका खोज्न थाल्छन्। यहूदाले येशूलाई धार्मिक नेताहरूको हातमा सुम्पिन किन प्रस्ताव गरे भनेर हामीलाई थाहा छैन भनेर सम्झनु महत्त्वपूर्ण 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१४:१–११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३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धार्मिक व्यवस्थाको शिक्षकहरू र अग्रणी पूजाहारीहरू</w:t>
      </w:r>
    </w:p>
    <w:p>
      <w:pPr>
        <w:pStyle w:val="ListBullet"/>
        <w:spacing w:line="240" w:lineRule="auto"/>
        <w:ind w:left="720"/>
      </w:pPr>
      <w:r>
        <w:rPr>
          <w:lang w:val="ne_NP" w:bidi="ne_NP"/>
        </w:rPr>
      </w:r>
      <w:r>
        <w:rPr>
          <w:lang w:val="ne_NP" w:bidi="ne_NP"/>
        </w:rPr>
        <w:t>यहूदा इस्करियोतसँग चेलाहरू</w:t>
      </w:r>
    </w:p>
    <w:p>
      <w:pPr>
        <w:pStyle w:val="ListBullet"/>
        <w:spacing w:line="240" w:lineRule="auto"/>
        <w:ind w:left="720"/>
      </w:pPr>
      <w:r>
        <w:rPr>
          <w:lang w:val="ne_NP" w:bidi="ne_NP"/>
        </w:rPr>
      </w:r>
      <w:r>
        <w:rPr>
          <w:lang w:val="ne_NP" w:bidi="ne_NP"/>
        </w:rPr>
        <w:t>पहिले कुष्ठरोग भएको मानिस शिमोन</w:t>
      </w:r>
    </w:p>
    <w:p>
      <w:pPr>
        <w:pStyle w:val="ListBullet"/>
        <w:spacing w:line="240" w:lineRule="auto"/>
        <w:ind w:left="720"/>
      </w:pPr>
      <w:r>
        <w:rPr>
          <w:lang w:val="ne_NP" w:bidi="ne_NP"/>
        </w:rPr>
      </w:r>
      <w:r>
        <w:rPr>
          <w:lang w:val="ne_NP" w:bidi="ne_NP"/>
        </w:rPr>
        <w:t>सिङ्गमरमरको भाँडा लिएकी महिला</w:t>
      </w:r>
    </w:p>
    <w:p>
      <w:pPr>
        <w:pStyle w:val="ListBullet"/>
        <w:spacing w:line="240" w:lineRule="auto"/>
        <w:ind w:left="720"/>
      </w:pPr>
      <w:r>
        <w:rPr>
          <w:lang w:val="ne_NP" w:bidi="ne_NP"/>
        </w:rPr>
      </w:r>
      <w:r>
        <w:rPr>
          <w:lang w:val="ne_NP" w:bidi="ne_NP"/>
        </w:rPr>
        <w:t xml:space="preserve">अरू खानाखानेहरू </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टोलीले येशूलाई मार्न पक्राउ गर्ने प्रयास गर्ने अग्रणी पूजाहारीहरू र धार्मिक व्यवस्थाको शिक्षकहरूको अभिनय गर्नुपर्छ। तिनीहरूले निर्णय गर्छन्, "हामी उसलाई निस्तारको चाडको बेला पक्राउ गर्ने छैनौ, किनभने मानिसहरूले दंगा गर्न सक्छन्।"</w:t>
      </w:r>
    </w:p>
    <w:p>
      <w:pPr/>
      <w:r>
        <w:rPr>
          <w:lang w:val="ne_NP" w:bidi="ne_NP"/>
        </w:rPr>
      </w:r>
      <w:r>
        <w:rPr>
          <w:lang w:val="ne_NP" w:bidi="ne_NP"/>
        </w:rPr>
        <w:t>नाटकलाई केहि छिन रोक्नुहोस। धार्मिक व्यवस्थाको शिक्षकहरूलाई सोध्नुहोस्, "तपाईं के महसुस गर्दै हुनुहुन्छ वा के सोचिरहनु भएको छ?" तपाईंले यस्तो कुरा सुन्न सक्नुहुन्छ, "हामीले येशूलाई पक्राउ गर्न सकेनौ भनेर निराश छु" "येशूलाई प्रेम गर्ने मानिसहरूको भीडदेखि डराउँछु।" नाटकलाई जारी राख्नुहोस्।</w:t>
      </w:r>
    </w:p>
    <w:p>
      <w:pPr/>
      <w:r>
        <w:rPr>
          <w:lang w:val="ne_NP" w:bidi="ne_NP"/>
        </w:rPr>
      </w:r>
      <w:r>
        <w:rPr>
          <w:lang w:val="ne_NP" w:bidi="ne_NP"/>
        </w:rPr>
        <w:t>टोलीले येशू र उहाँका चेलाहरू यरूशलेमबाट लगभग ४ किलोमिटर टाढा रहेको शहर बेथनीमा भएको अभिनय गर्नुपर्छ। तिनीहरू शिमोनको घरमा जान्छन्। शिमोनलाई कुष्ठरोग लागेको थियो। तिनीहरू सबै टेबलको वरिपरि भुइँको तकियाहरूमा बसिरहेका छन्। तिनीहरूले आफ्नो खुट्टा पछाडि राखेर सुत्छन्। तिनीहरूको टाउको कुहिनीमा राखेर उठाएका छन्। अचानक, तिनीहरूले खाना खाँदै गर्दा एक महिला भित्र जान्छिन्! उनको हातमा सुन्दर भाँडा छ। उनले भाँडाको घाँटी भाँच्छिन् कोठा सुन्दर गन्धले भरिन्छ। महिलाले येशूको टाउकोमा अत्तर खन्याउँछिन्।</w:t>
      </w:r>
    </w:p>
    <w:p>
      <w:pPr/>
      <w:r>
        <w:rPr>
          <w:lang w:val="ne_NP" w:bidi="ne_NP"/>
        </w:rPr>
      </w:r>
      <w:r>
        <w:rPr>
          <w:lang w:val="ne_NP" w:bidi="ne_NP"/>
        </w:rPr>
        <w:t>नाटकलाई केहि छिन रोक्नुहोस। चेलाहरूलाई सोध्नुहोस्, "तपाईं के महसुस गर्दै हुनुहुन्छ वा के सोचिरहनु भएको छ?" तपाईंले यस्तो कुरा सुन्न सक्नुहुन्छ, "छक्क परेको छु" "रिसाएको छु - उनले गरीबलाई मद्दत गरोस भन्ने चाहन्छु!" "येशू खुसी देखिनुभएकोले म अलमलमा परेको छु।" येशूलाई सोध्नुहोस्, "तपाईं के महसुस गर्दै हुनुहुन्छ वा के सोचिरहनु भएको छ?" तपाईंले यस्तो कुरा सुन्न सक्नुहुन्छ, "खुसी" "यस महिलाप्रतिको परमेश्वरको प्रेमले भरिएको छु" "उनको साहसको लागि गर्व छु।" महिलालाई सोध्नुहोस्, "तपाईं के महसुस गर्दै हुनुहुन्छ वा के सोचिरहनु भएको छ?" तपाईंले यस्तो कुरा सुन्न सक्नुहुन्छ, "डराएको छु तर येशूलाई धन्यवाद दिन साँच्चै दृढ छु!" वा "म येशूमा मात्र ध्यान दिँदै छु।" नाटकलाई जारी राख्नुहोस्।</w:t>
      </w:r>
    </w:p>
    <w:p>
      <w:pPr/>
      <w:r>
        <w:rPr>
          <w:lang w:val="ne_NP" w:bidi="ne_NP"/>
        </w:rPr>
      </w:r>
      <w:r>
        <w:rPr>
          <w:lang w:val="ne_NP" w:bidi="ne_NP"/>
        </w:rPr>
        <w:t>टोलीले चेलाहरू रिसाएको अभिनय गर्नुपर्छ। "उनले किन यस्तो महँगो अत्तर बर्बाद गरिरहेकी छिन्? यो बेच्न सकिन्थ्यो! यो एक वर्षको ज्याला बराबरको थियो! पैसा गरीबलाई दिन सकिन्थ्यो!" येशूले भन्नु भएको अभिनय गर्नुहोस्, "उनलाई एक्लै छोड। तिमीहरूले उनलाई किन यी कुराहरू भन्दै छौ? गरीब मानिसहरू सधैं तिमीहरूको वरिपरि हुनेछन्, तर म सधैं वरिपरि हुने छैन। उनले आफूले गर्न सक्ने सबै कुरा गरिसकेकी छिन्। उनले मेरो शरीरलाई गाड्नको लागि तयारी गरिरहेकी छिन्। ध्यान देओ! मानिसहरूले संसारभर मेरो बारेमा सुसमाचार सुनाउँदा यो महिलाले के गरेकी छिन् भनेर कुरा गर्नेछन्।"</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यस्तो कुरा सुन्न सक्नुहुन्छ, "यस महिलामा गर्व गर्छु" "मेरा चेलाहरूले अझै बुझ्दैनन् भनेर रिसाएको र दुखी छु।" महिलाको भूमिका खेल्ने व्यक्तिलाई सोध्नुहोस्, "तपाईं के महसुस गर्दै हुनुहुन्छ वा के सोचिरहनु भएको छ?" तपाईंले यस्तो कुरा सुन्न सक्नुहुन्छ, "येशूले मलाई बचाउँदै हुनुहुन्छ भनेर खुसी छु" "उहाँले आफ्नो मृत्युको उल्लेख गरेकोमा अचम्मित छु। के उहाँ चाँडै मर्नुहुनेछ?" यहूदाको भूमिका खेल्ने व्यक्तिलाई सोध्नुहोस्, "तपाईं के महसुस गर्दै हुनुहुन्छ वा के सोचिरहनु भएको छ?" तपाईंले यस्तो कुरा सुन्न सक्नुहुन्छ, "येशूले यस महिलालाई पैसा बर्बाद गर्न दिनुभयो भनेर म रिसाएको छु!" "येशूले अझै रोमको विरुद्धमा विद्रोहको नेतृत्व गर्नुहुन्न भनेर म निराश छु।" नाटकलाई जारी राख्नुहोस्।</w:t>
      </w:r>
    </w:p>
    <w:p>
      <w:pPr/>
      <w:r>
        <w:rPr>
          <w:lang w:val="ne_NP" w:bidi="ne_NP"/>
        </w:rPr>
      </w:r>
      <w:r>
        <w:rPr>
          <w:lang w:val="ne_NP" w:bidi="ne_NP"/>
        </w:rPr>
        <w:t>टोलीले यहूदा इस्करियोत अग्रणी पूजाहारीहरूकहाँ एक्लै जान्छ भन्ने अभिनय गर्नुपर्छ। येशू एक्लै हुँदा उसले तिनीहरूलाई भन्नु पर्छ। अग्रणी पूजाहारीहरू धेरै खुसी छन्। तिनीहरूले यहूदालाई पैसा दिनेछौ भनेर भन्छन्। यहूदाले येशूलाई अत्यन्तै नजिकबाट हेर्न थाल्छ।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१४:१–११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यो निस्तारको चाड र अखमिरी रोटीको चाड भन्दा दुई दिन अघि थियो।</w:t>
      </w:r>
    </w:p>
    <w:p>
      <w:pPr/>
      <w:r>
        <w:rPr>
          <w:lang w:val="ne_NP" w:bidi="ne_NP"/>
        </w:rPr>
      </w:r>
      <w:r>
        <w:rPr>
          <w:b/>
          <w:lang w:val="ne_NP" w:bidi="ne_NP"/>
        </w:rPr>
        <w:t>निस्तारको</w:t>
      </w:r>
      <w:r>
        <w:rPr>
          <w:lang w:val="ne_NP" w:bidi="ne_NP"/>
        </w:rPr>
        <w:t xml:space="preserve"> चाड यहूदी धार्मिक चाड थियो। येशूको समयमा, चाड सात दिनसम्म चल्थ्यो किनभने यो निस्तारको चाड र अखमिरी रोटीको चाडको संयोजन थियो। परमेश्वरले यहूदी पुर्खाहरूलाई मिश्रको दासत्वबाट उध्दारको समयमा निस्तारको चाड मनाए। यो काम परमेश्वरले मिश्रको राजालाई यहूदी पुर्खाहरू छोड्न अनुमति दिनको लागि स्वर्गदूत पठाएर गर्नुभयो। परमेश्वरको स्वर्गदूत एक रात आए र मिश्रीहरूको सबै जेठो छोराहरूलाई मारे। तापनि, स्वर्गदूतले यहूदी जेठो छोराहरूलाई "छोडेर गए" र तिनीहरूको जीवन बचाए। निस्तारको चाड यहूदीहरूको लागि स्वतन्त्रताको उत्सव जस्तै हो।</w:t>
      </w:r>
    </w:p>
    <w:p>
      <w:pPr/>
      <w:r>
        <w:rPr>
          <w:lang w:val="ne_NP" w:bidi="ne_NP"/>
        </w:rPr>
      </w:r>
      <w:r>
        <w:rPr>
          <w:b/>
          <w:lang w:val="ne_NP" w:bidi="ne_NP"/>
        </w:rPr>
        <w:t>अखमिरी रोटीको चाड</w:t>
      </w:r>
      <w:r>
        <w:rPr>
          <w:lang w:val="ne_NP" w:bidi="ne_NP"/>
        </w:rPr>
        <w:t xml:space="preserve"> फसलको उत्सव र इस्राएलीहरूले मिश्रबाट भाग्दा खाएको अखमिरी रोटीको समयलाई सम्झन मनाउँथे। अखमिरी रोटी पातलो थियो, र खमिरी नभएको रोटी बगैर बनेको थियो।</w:t>
      </w:r>
    </w:p>
    <w:p>
      <w:pPr/>
      <w:r>
        <w:rPr>
          <w:lang w:val="ne_NP" w:bidi="ne_NP"/>
        </w:rPr>
      </w:r>
      <w:r>
        <w:rPr>
          <w:lang w:val="ne_NP" w:bidi="ne_NP"/>
        </w:rPr>
        <w:t xml:space="preserve">यहाँ रोक्नुहोस् र तपाईंले </w:t>
      </w:r>
      <w:r>
        <w:rPr>
          <w:b/>
          <w:lang w:val="ne_NP" w:bidi="ne_NP"/>
        </w:rPr>
        <w:t>निस्तारको चाड</w:t>
      </w:r>
      <w:r>
        <w:rPr>
          <w:lang w:val="ne_NP" w:bidi="ne_NP"/>
        </w:rPr>
        <w:t xml:space="preserve"> र </w:t>
      </w:r>
      <w:r>
        <w:rPr>
          <w:b/>
          <w:lang w:val="ne_NP" w:bidi="ne_NP"/>
        </w:rPr>
        <w:t>अखमिरी रोटीको चाडको</w:t>
      </w:r>
      <w:r>
        <w:rPr>
          <w:lang w:val="ne_NP" w:bidi="ne_NP"/>
        </w:rPr>
        <w:t xml:space="preserve"> लागि कस्तो शब्दहरू वा वाक्यांशहरू प्रयोग गर्नुहुनेछ भनेर समूहमा छलफल गर्नुहोस्। </w:t>
      </w:r>
      <w:r>
        <w:rPr>
          <w:b/>
          <w:lang w:val="ne_NP" w:bidi="ne_NP"/>
        </w:rPr>
        <w:t>निस्तारको चाड</w:t>
      </w:r>
      <w:r>
        <w:rPr>
          <w:lang w:val="ne_NP" w:bidi="ne_NP"/>
        </w:rPr>
        <w:t xml:space="preserve"> र </w:t>
      </w:r>
      <w:r>
        <w:rPr>
          <w:b/>
          <w:lang w:val="ne_NP" w:bidi="ne_NP"/>
        </w:rPr>
        <w:t>अखमिरी रोटीको चाड</w:t>
      </w:r>
      <w:r>
        <w:rPr>
          <w:lang w:val="ne_NP" w:bidi="ne_NP"/>
        </w:rPr>
        <w:t>को थप जानकारीको लागि मुख्य शब्दावलीमा हेर्नुहोस्।</w:t>
      </w:r>
    </w:p>
    <w:p>
      <w:pPr/>
      <w:r>
        <w:rPr>
          <w:lang w:val="ne_NP" w:bidi="ne_NP"/>
        </w:rPr>
      </w:r>
      <w:r>
        <w:rPr>
          <w:lang w:val="ne_NP" w:bidi="ne_NP"/>
        </w:rPr>
        <w:t xml:space="preserve">तपाईंको अनुवाद टोलीलाई अखमिरी रोटीको फोटो देखाउनुहोस्। अडियो रोक्‍नुहोस्। </w:t>
      </w:r>
    </w:p>
    <w:p>
      <w:pPr/>
      <w:r>
        <w:rPr>
          <w:lang w:val="ne_NP" w:bidi="ne_NP"/>
        </w:rPr>
      </w:r>
      <w:r>
        <w:rPr>
          <w:b/>
          <w:lang w:val="ne_NP" w:bidi="ne_NP"/>
        </w:rPr>
        <w:t>अग्रणी पूजाहारीहरू</w:t>
      </w:r>
      <w:r>
        <w:rPr>
          <w:lang w:val="ne_NP" w:bidi="ne_NP"/>
        </w:rPr>
        <w:t xml:space="preserve"> र </w:t>
      </w:r>
      <w:r>
        <w:rPr>
          <w:b/>
          <w:lang w:val="ne_NP" w:bidi="ne_NP"/>
        </w:rPr>
        <w:t>धार्मिक व्यवस्थाको शिक्षकहरू</w:t>
      </w:r>
      <w:r>
        <w:rPr>
          <w:lang w:val="ne_NP" w:bidi="ne_NP"/>
        </w:rPr>
        <w:t xml:space="preserve">ले येशूलाई गोप्य रूपमा पक्राउ गर्ने र मार्ने अवसरहरू खोजिरहेका थिए। तपाईंले मर्कूसको पुस्तकमा अग्रणी पूजाहारीहरू र धार्मिक व्यवस्थाको शिक्षकहरूको लागि प्रयोग गरिरहनु भएको शब्दहरू नै प्रयोग गर्नुहोस् र </w:t>
      </w:r>
      <w:r>
        <w:rPr>
          <w:b/>
          <w:lang w:val="ne_NP" w:bidi="ne_NP"/>
        </w:rPr>
        <w:t>पूजाहारीहरू</w:t>
      </w:r>
      <w:r>
        <w:rPr>
          <w:lang w:val="ne_NP" w:bidi="ne_NP"/>
        </w:rPr>
        <w:t xml:space="preserve"> र </w:t>
      </w:r>
      <w:r>
        <w:rPr>
          <w:b/>
          <w:lang w:val="ne_NP" w:bidi="ne_NP"/>
        </w:rPr>
        <w:t>धार्मिक व्यवस्थाको शिक्षकहरूको</w:t>
      </w:r>
      <w:r>
        <w:rPr>
          <w:lang w:val="ne_NP" w:bidi="ne_NP"/>
        </w:rPr>
        <w:t xml:space="preserve"> शब्दहरू मुख्य शब्दावलीमा छन् भनेर सम्झनुहोस्।</w:t>
      </w:r>
    </w:p>
    <w:p>
      <w:pPr/>
      <w:r>
        <w:rPr>
          <w:lang w:val="ne_NP" w:bidi="ne_NP"/>
        </w:rPr>
      </w:r>
      <w:r>
        <w:rPr>
          <w:lang w:val="ne_NP" w:bidi="ne_NP"/>
        </w:rPr>
        <w:t xml:space="preserve">यो खण्ड बेथनीको शिमोन कुष्टरोगीको घरमा भएको घटना हो। </w:t>
      </w:r>
      <w:r>
        <w:rPr>
          <w:b/>
          <w:lang w:val="ne_NP" w:bidi="ne_NP"/>
        </w:rPr>
        <w:t>बेथनी</w:t>
      </w:r>
      <w:r>
        <w:rPr>
          <w:lang w:val="ne_NP" w:bidi="ne_NP"/>
        </w:rPr>
        <w:t xml:space="preserve"> यरूशलेमदेखि ४ किलोमिटर बाहिरको एउटा सानो शहर हो। मरियम, मार्था र लाजरस त्यहाँ बसोबास गर्थे। ति भाइ बहिनीहरू येशूको राम्रो मित्रहरू थिए। येशू र उहाँका चेलाहरू प्रत्येक रात त्यहाँ बसिरहेका थिए, र मन्दिरमा सिकाउन प्रत्येक दिन यरूशलेममा यात्रा गर्थे।</w:t>
      </w:r>
    </w:p>
    <w:p>
      <w:pPr/>
      <w:r>
        <w:rPr>
          <w:lang w:val="ne_NP" w:bidi="ne_NP"/>
        </w:rPr>
      </w:r>
      <w:r>
        <w:rPr>
          <w:lang w:val="ne_NP" w:bidi="ne_NP"/>
        </w:rPr>
        <w:t xml:space="preserve">शिमोनलाई </w:t>
      </w:r>
      <w:r>
        <w:rPr>
          <w:b/>
          <w:lang w:val="ne_NP" w:bidi="ne_NP"/>
        </w:rPr>
        <w:t>कुष्ठरोग</w:t>
      </w:r>
      <w:r>
        <w:rPr>
          <w:lang w:val="ne_NP" w:bidi="ne_NP"/>
        </w:rPr>
        <w:t xml:space="preserve"> लागेको थियो। बाइबलमा भएको यस "कुष्ठरोग" शब्दले धेरै प्रकारको छालाको रोगलाई जनाउन सक्छ। यी रोगहरूले मानिसलाई "अशुद्ध" बनायो, वा समुदायमा बस्न असमर्थ बनायो। यी मानिसहरूले सभाघरमा पर्दाको पछाडि मात्र आराधना गर्न सक्थे, र यदि कसैले तिनीहरूलाई छोए भने त्यो व्यक्ति पनि अशुद्ध हुन्थ्यो। पुरानो नियमको व्यवस्था अनुसार तिनीहरूले च्यातेको लुगा लगाउनु पर्थ्यो, आफ्नो कपाल धुनु हुदैनथ्यो, र मानिसहरू भएको सार्वजनिक ठाउँमा जाँदा "अशुद्ध" भनेर कराउनु पर्थ्यो। यस कथाको शिमोनमा अब कुष्ठरोग थिएन। तपाईंले मर्कूसको पुस्तकमा कुष्ठरोगको लागि पहिले प्रयोग गरिरहनु भएको शब्द वा वाक्यांश नै प्रयोग गर्नुहोस् र </w:t>
      </w:r>
      <w:r>
        <w:rPr>
          <w:b/>
          <w:lang w:val="ne_NP" w:bidi="ne_NP"/>
        </w:rPr>
        <w:t>कुष्ठरोग</w:t>
      </w:r>
      <w:r>
        <w:rPr>
          <w:lang w:val="ne_NP" w:bidi="ne_NP"/>
        </w:rPr>
        <w:t xml:space="preserve"> शब्द मुख्य शब्दावलीमा छ भनेर सम्झनुहोस्।</w:t>
      </w:r>
    </w:p>
    <w:p>
      <w:pPr/>
      <w:r>
        <w:rPr>
          <w:lang w:val="ne_NP" w:bidi="ne_NP"/>
        </w:rPr>
      </w:r>
      <w:r>
        <w:rPr>
          <w:lang w:val="ne_NP" w:bidi="ne_NP"/>
        </w:rPr>
        <w:t xml:space="preserve">महिला </w:t>
      </w:r>
      <w:r>
        <w:rPr>
          <w:b/>
          <w:lang w:val="ne_NP" w:bidi="ne_NP"/>
        </w:rPr>
        <w:t>शुध्द जटामसीबाट बनेको अत्तर</w:t>
      </w:r>
      <w:r>
        <w:rPr>
          <w:lang w:val="ne_NP" w:bidi="ne_NP"/>
        </w:rPr>
        <w:t xml:space="preserve">ले भरिएको </w:t>
      </w:r>
      <w:r>
        <w:rPr>
          <w:b/>
          <w:lang w:val="ne_NP" w:bidi="ne_NP"/>
        </w:rPr>
        <w:t>सिङ्गमरमर</w:t>
      </w:r>
      <w:r>
        <w:rPr>
          <w:lang w:val="ne_NP" w:bidi="ne_NP"/>
        </w:rPr>
        <w:t>को भाँडा बोकेर आइन्। यो अत्तर भारतको जटामसीको बोटबाट बनेको थियो। जटामसी शुद्ध थियो किनभने यसलाई पतला गरिएको वा अरू कुनै कुरासँग मिसिएको थिएन। यसले गर्दा जटामसीलाई अझ महँगो बनायो। भाँडा सेतो वा पहेंलो सिङ्गमरमरको ढुङ्गाबाट बनेको थियो। तपाईंले अनुवाद गर्दा सिङ्गमरमरको सट्टामा अर्को सामग्रीको विकल्प नदिनुहोस्।</w:t>
      </w:r>
    </w:p>
    <w:p>
      <w:pPr/>
      <w:r>
        <w:rPr>
          <w:lang w:val="ne_NP" w:bidi="ne_NP"/>
        </w:rPr>
      </w:r>
      <w:r>
        <w:rPr>
          <w:lang w:val="ne_NP" w:bidi="ne_NP"/>
        </w:rPr>
        <w:t xml:space="preserve">यहाँ रोक्नुहोस् र समूहमा सिङ्गमरमरको भाँडाको र जटामसीको बोटको फोटो हेर्नुहोस्। अडियो रोक्‍नुहोस्। </w:t>
      </w:r>
    </w:p>
    <w:p>
      <w:pPr/>
      <w:r>
        <w:rPr>
          <w:lang w:val="ne_NP" w:bidi="ne_NP"/>
        </w:rPr>
      </w:r>
      <w:r>
        <w:rPr>
          <w:lang w:val="ne_NP" w:bidi="ne_NP"/>
        </w:rPr>
        <w:t xml:space="preserve">अत्तर ३०० </w:t>
      </w:r>
      <w:r>
        <w:rPr>
          <w:b/>
          <w:lang w:val="ne_NP" w:bidi="ne_NP"/>
        </w:rPr>
        <w:t>दिनार</w:t>
      </w:r>
      <w:r>
        <w:rPr>
          <w:lang w:val="ne_NP" w:bidi="ne_NP"/>
        </w:rPr>
        <w:t xml:space="preserve"> बराबरको थियो, जुन लगभग ३०० दिनको ज्याला थियो।</w:t>
      </w:r>
    </w:p>
    <w:p>
      <w:pPr/>
      <w:r>
        <w:rPr>
          <w:lang w:val="ne_NP" w:bidi="ne_NP"/>
        </w:rPr>
      </w:r>
      <w:r>
        <w:rPr>
          <w:lang w:val="ne_NP" w:bidi="ne_NP"/>
        </w:rPr>
        <w:t xml:space="preserve">महिलाले येशूको टाउकोलाई अत्तरले अभिषेक गरिन्। </w:t>
      </w:r>
      <w:r>
        <w:rPr>
          <w:b/>
          <w:lang w:val="ne_NP" w:bidi="ne_NP"/>
        </w:rPr>
        <w:t>अभिषेक</w:t>
      </w:r>
      <w:r>
        <w:rPr>
          <w:lang w:val="ne_NP" w:bidi="ne_NP"/>
        </w:rPr>
        <w:t xml:space="preserve"> भनेको तिनीहरू विशेष कामको लागि नियुक्त गरिएको छ भनेर देखाउन कसैमाथि तेल खन्याउनु हो। पुरानो नियममा अगमवक्ताहरू, पूजाहारीहरू र राजाहरूले परमेश्वरको लागि आफ्नो काम लिँदा अभिषेक गरिन्थे। मसीह वा ख्रीष्टको लागि शब्दको अर्थ "अभिषिक्त व्यक्ति" हो। यस अवस्थामा, महिलाले येशूलाई अभिषेक गर्न विशिष्ट तेल प्रयोग गरिएनन् - उनले यसको सट्टा महँगो अत्तर प्रयोग गरिन्। येशूले मानिसहरूले मरेको शरीरकोलागि गर्ने विशेष अभिषेकको बारेमा पनि उल्लेख गर्नुभयो। तिनीहरूले मरेको शरीरलाई आदर देखाउन विशेष प्रकारको अत्तर राख्छन्। तपाईंले मर्कूसको अन्य खण्डहरूमा अभिषेकको लागि प्रयोग गरेको शब्द वा वाक्यांश नै प्रयोग गर्नुहोस् र </w:t>
      </w:r>
      <w:r>
        <w:rPr>
          <w:b/>
          <w:lang w:val="ne_NP" w:bidi="ne_NP"/>
        </w:rPr>
        <w:t>अभिषेक</w:t>
      </w:r>
      <w:r>
        <w:rPr>
          <w:lang w:val="ne_NP" w:bidi="ne_NP"/>
        </w:rPr>
        <w:t xml:space="preserve"> मुख्य शब्दावलीमा छ भनेर सम्झनुहोस्।</w:t>
      </w:r>
    </w:p>
    <w:p>
      <w:pPr/>
      <w:r>
        <w:rPr>
          <w:lang w:val="ne_NP" w:bidi="ne_NP"/>
        </w:rPr>
      </w:r>
      <w:r>
        <w:rPr>
          <w:lang w:val="ne_NP" w:bidi="ne_NP"/>
        </w:rPr>
        <w:t xml:space="preserve">येशूले भन्नुभयो, जहाँ </w:t>
      </w:r>
      <w:r>
        <w:rPr>
          <w:b/>
          <w:lang w:val="ne_NP" w:bidi="ne_NP"/>
        </w:rPr>
        <w:t>शुभ-समाचार</w:t>
      </w:r>
      <w:r>
        <w:rPr>
          <w:lang w:val="ne_NP" w:bidi="ne_NP"/>
        </w:rPr>
        <w:t xml:space="preserve"> वा </w:t>
      </w:r>
      <w:r>
        <w:rPr>
          <w:b/>
          <w:lang w:val="ne_NP" w:bidi="ne_NP"/>
        </w:rPr>
        <w:t>सुसमाचार</w:t>
      </w:r>
      <w:r>
        <w:rPr>
          <w:lang w:val="ne_NP" w:bidi="ne_NP"/>
        </w:rPr>
        <w:t xml:space="preserve"> प्रचार गरिन्छ त्यहाँ मानिसहरूले यस महिलाको बारेमा पनि कुरा गर्नेछन्। तपाईंले मर्कूसको अघिल्लो खण्डहरूमा शुभ-समाचार वा सुसमाचारको लागि प्रयोग गरेको शब्द वा वाक्यांश नै प्रयोग गर्नुहोस् र </w:t>
      </w:r>
      <w:r>
        <w:rPr>
          <w:b/>
          <w:lang w:val="ne_NP" w:bidi="ne_NP"/>
        </w:rPr>
        <w:t>शुभ-समाचार</w:t>
      </w:r>
      <w:r>
        <w:rPr>
          <w:lang w:val="ne_NP" w:bidi="ne_NP"/>
        </w:rPr>
        <w:t xml:space="preserve"> वा </w:t>
      </w:r>
      <w:r>
        <w:rPr>
          <w:b/>
          <w:lang w:val="ne_NP" w:bidi="ne_NP"/>
        </w:rPr>
        <w:t>सुसमाचार</w:t>
      </w:r>
      <w:r>
        <w:rPr>
          <w:lang w:val="ne_NP" w:bidi="ne_NP"/>
        </w:rPr>
        <w:t xml:space="preserve"> मुख्य शब्दावलीमा छ भनेर सम्झनुहोस्।</w:t>
      </w:r>
    </w:p>
    <w:p>
      <w:pPr/>
      <w:r>
        <w:rPr>
          <w:lang w:val="ne_NP" w:bidi="ne_NP"/>
        </w:rPr>
      </w:r>
      <w:r>
        <w:rPr>
          <w:lang w:val="ne_NP" w:bidi="ne_NP"/>
        </w:rPr>
        <w:t xml:space="preserve">यहूदा इस्करियोत बाह्र चेलाहरू </w:t>
      </w:r>
      <w:r>
        <w:rPr>
          <w:b/>
          <w:lang w:val="ne_NP" w:bidi="ne_NP"/>
        </w:rPr>
        <w:t>मध्ये</w:t>
      </w:r>
      <w:r>
        <w:rPr>
          <w:lang w:val="ne_NP" w:bidi="ne_NP"/>
        </w:rPr>
        <w:t xml:space="preserve"> एक थिए। तपाईंले मर्कूसमा अघिल्लो खण्डहरूमा चेलाहरूको लागि प्रयोग गरेको शब्द वा वाक्यांश नै प्रयोग गर्नुहोस् र </w:t>
      </w:r>
      <w:r>
        <w:rPr>
          <w:b/>
          <w:lang w:val="ne_NP" w:bidi="ne_NP"/>
        </w:rPr>
        <w:t>चेलाहरू</w:t>
      </w:r>
      <w:r>
        <w:rPr>
          <w:lang w:val="ne_NP" w:bidi="ne_NP"/>
        </w:rPr>
        <w:t xml:space="preserve"> मुख्य शब्दावलीमा छन् भनेर सम्झनुहोस्।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14:12–26</w:t>
      </w:r>
      <w:r>
        <w:rPr>
          <w:lang w:val="ne_NP" w:bidi="ne_NP"/>
        </w:rPr>
      </w:r>
    </w:p>
    <w:p>
      <w:pPr>
        <w:pStyle w:val="Heading3"/>
      </w:pPr>
      <w:r>
        <w:rPr>
          <w:lang w:val="ne_NP" w:bidi="ne_NP"/>
        </w:rPr>
        <w:t>Step 1</w:t>
      </w:r>
    </w:p>
    <w:p>
      <w:pPr/>
      <w:r>
        <w:rPr>
          <w:lang w:val="ne_NP" w:bidi="ne_NP"/>
        </w:rPr>
      </w:r>
      <w:r>
        <w:rPr>
          <w:lang w:val="ne_NP" w:bidi="ne_NP"/>
        </w:rPr>
        <w:t>यस चरणमा, मर्कूस १४:१२–२६ सुन्नुहोस् र यसलाई आफ्नो हृदयमा राख्नुहोस्।</w:t>
      </w:r>
    </w:p>
    <w:p>
      <w:pPr/>
      <w:r>
        <w:rPr>
          <w:lang w:val="ne_NP" w:bidi="ne_NP"/>
        </w:rPr>
      </w:r>
      <w:r>
        <w:rPr>
          <w:lang w:val="ne_NP" w:bidi="ne_NP"/>
        </w:rPr>
        <w:t>सम्भव भएमा तीन फरक अनुवादहरूमा मर्कूस १४:१२–२६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१४:१२–२६ को श्रव्य संस्करण सुन्‍नुहोस्।</w:t>
      </w:r>
    </w:p>
    <w:p>
      <w:pPr/>
      <w:r>
        <w:rPr>
          <w:lang w:val="ne_NP" w:bidi="ne_NP"/>
        </w:rPr>
      </w:r>
      <w:r>
        <w:rPr>
          <w:lang w:val="ne_NP" w:bidi="ne_NP"/>
        </w:rPr>
        <w:t>मर्कूसले यी घटनाहरू कहिले हुन्छ भनेर हामीलाई ठ्याक्कै भन्छन्। यो अखमिरी रोटीको चाडको पहिलो दिन हो, जहाँ परिवारहरूले निस्तारको चाडमा खाने थुमाहरूलाई बलिदान दिन्थे। प्रत्येक परिवारले मन्दिरमा पूजाहारीकहाँ थुमा ल्याउँथे। पूजाहारीले यसलाई मारेर परिवारले त्यो रात निस्तारको भोजमा थुमालाई खाए। यहूदी व्यवस्थाले निस्तारको खाना यरूशलेमको शहरको पर्खाल भित्र खानु आवश्यक छ भनेर उल्लेख गर्‍यो। मर्कूसले आफ्ना बाह्र चेलाहरूसँग येशूको खानाको बारेमा हामीलाई दिएको विवरणहरूको कारणले यो विशेष यहूदी निस्तारको चाडको खाना हो भन्ने जस्तो देखिन्छ। यो या त परम्परागत निस्तारको खाना खाने उत्सवको दिन हो वा अघिल्लो दिन हो भनेर बाइबलका विद्वानहरू निश्चित छैनन्।</w:t>
      </w:r>
    </w:p>
    <w:p>
      <w:pPr/>
      <w:r>
        <w:rPr>
          <w:lang w:val="ne_NP" w:bidi="ne_NP"/>
        </w:rPr>
      </w:r>
      <w:r>
        <w:rPr>
          <w:lang w:val="ne_NP" w:bidi="ne_NP"/>
        </w:rPr>
        <w:t>येशू र उहाँका चेलाहरू यरूशलेममा नहुँदा सम्भवतः बेथनीमा बस्न सक्छन्। येशूका चेलाहरू निस्तारको चाडको खाना तयारी गर्न यरूशलेम शहरमा जाने तयारी गर्छन्। येशू र उहाँका चेलाहरू यरूशलेममा बसोबास गर्दैनथे, त्यसैले तिनीहरूले उत्सवको खानाको लागि जाने ठाउँको व्यवस्था गर्नु आवश्यक थियो। चेलाहरूले येशूलाई निस्तारको खाना तयार गर्न कहाँ जानु भनेर सोध्छन्, तर येशूले पहिले नै व्यवस्था गरिसक्नु भएको थियो। येशूले आफ्ना दुई चेलाहरूलाई यरूशलेममा पठाउनुहुन्छ। येशूले दुई चेलाहरू आए पछि के गर्नुपर्छ भनेर निर्देशनहरू दिनुहुन्छ। येशूले तिनीहरूलाई भाँडा वा पानीको भाँडा बोकेर जाने मानिसलाई हेर्नु भन्नुहुन्छ। सामान्यतया महिलाहरूले मात्र पानीको भाँडा बोक्थे, र पुरुषहरूले मद्यपान गर्न मद्यराख्ने थैला बोक्थे। सायद यो मानिसले पानीको भाँडा काँधमा बोकेर लगेको थियो। येशूले आफ्ना चेलाहरूलाई पानी बोकेर जाने मानिससँग कुरा नगर्नु, तर उहाँलाई पछ्याउनु वा उहाँसँग घरमा जानु भन्नुभयो। येशूले तिनीहरूलाई त्यो मानिससँग कुरा गर्न भन्नु भएको थिएन होला, किनभने धार्मिक नेताहरूले उहाँलाई पत्ता लगाउन प्रयास गरिरहेका छन् भनेर उहाँलाई थाहा थियो र उहाँ लुकेर बस्न चाहनु भयो।</w:t>
      </w:r>
    </w:p>
    <w:p>
      <w:pPr/>
      <w:r>
        <w:rPr>
          <w:lang w:val="ne_NP" w:bidi="ne_NP"/>
        </w:rPr>
      </w:r>
      <w:r>
        <w:rPr>
          <w:lang w:val="ne_NP" w:bidi="ne_NP"/>
        </w:rPr>
        <w:t xml:space="preserve">यहाँ रोक्नुहोस् र पानीको भाँडाको फोटोहरू र समूहमा पानीको भाँडा काँधमा बोकेर लगेको फोटोहरू वा चित्रहरू हेर्नुहोस्। अडियो रोक्‍नुहोस्। </w:t>
      </w:r>
    </w:p>
    <w:p>
      <w:pPr/>
      <w:r>
        <w:rPr>
          <w:lang w:val="ne_NP" w:bidi="ne_NP"/>
        </w:rPr>
      </w:r>
      <w:r>
        <w:rPr>
          <w:lang w:val="ne_NP" w:bidi="ne_NP"/>
        </w:rPr>
        <w:t>जब चेलाहरू यरूशलेममा प्रवेश गर्छन् र पानी बोकेर जाने मानिसलाई घरमा प्रवेश गरेको भेट्ने छौ र त्यो घरको मालिकलाई भन, "'मैले मेरा चेलाहरूसँग निस्तारको भोज खाने अतिथि कोठा कहाँ छ?' भनेर 'गुरूले सोध्नुहुन्छ"। घरको मालिकले चेलाहरूलाई माथिल्लो तलाको कोठामा लैजानेछ। घरको मालिकले टेबल र गलैंचाहरू पहिले नै कोठामा राखेका थिए। उहाँले भोजकोलागि थुमालाई बलिदान दिने व्यवस्था पनि गरेको हुन सक्छ।</w:t>
      </w:r>
    </w:p>
    <w:p>
      <w:pPr/>
      <w:r>
        <w:rPr>
          <w:lang w:val="ne_NP" w:bidi="ne_NP"/>
        </w:rPr>
      </w:r>
      <w:r>
        <w:rPr>
          <w:lang w:val="ne_NP" w:bidi="ne_NP"/>
        </w:rPr>
        <w:t>दुई चेलाहरू यरूशलेममा जान्छन् र येशूले भन्नु भएको सबै कुरा पत्ता लगाउँछन् र गर्छन्। तिनीहरूले निस्तारको खाना तयार गर्छन्। जब चेलाहरूले भोज तयार गर्न कोठामा गए, तिनीहरूले सायद अखमिरी रोटी (वा खमिरी नभएको रोटी), दाखमद्य, तितो जडिबुटी र सुकेको फलसँगको चटनीहरू र निस्तारको भोजको लागि बलिदान दिएको विशेष थुमालाई पोले।</w:t>
      </w:r>
    </w:p>
    <w:p>
      <w:pPr/>
      <w:r>
        <w:rPr>
          <w:lang w:val="ne_NP" w:bidi="ne_NP"/>
        </w:rPr>
      </w:r>
      <w:r>
        <w:rPr>
          <w:lang w:val="ne_NP" w:bidi="ne_NP"/>
        </w:rPr>
        <w:t xml:space="preserve">यहाँ रोक्नुहोस् र अखमिरी रोटी र तितो जडिबुटीको र सुकेको फलसँगको चटनीहरूको कचौराको फोटोहरू हेर्नुहोस्। पोलेको थुमाको फोटो समूहमा हेर्नुहोस्। अडियो रोक्‍नुहोस्। </w:t>
      </w:r>
    </w:p>
    <w:p>
      <w:pPr/>
      <w:r>
        <w:rPr>
          <w:lang w:val="ne_NP" w:bidi="ne_NP"/>
        </w:rPr>
      </w:r>
      <w:r>
        <w:rPr>
          <w:lang w:val="ne_NP" w:bidi="ne_NP"/>
        </w:rPr>
        <w:t>साँझ येशू "बाह्र" सँग आउनुहुन्छ, जसको अर्थ येशूको सबैभन्दा नजिकको बाह्र चेलाहरू हो। परिवारहरूले निस्तारको भोज सधैं साँझमा सुर्य अस्ताएपछि मनाउँथे। येशू र उहाँका चेलाहरू महत्त्वपूर्ण भोजको रीति अनुसार खाना खान टेबलको छेउमा पल्टिरहेका थिए। ती दिनहरूमा मानिसहरूले टेबलको छेउमा कुहिना तकियामा अड्याएर खुट्टा पछाडि राखेर सुत्थे।</w:t>
      </w:r>
    </w:p>
    <w:p>
      <w:pPr/>
      <w:r>
        <w:rPr>
          <w:lang w:val="ne_NP" w:bidi="ne_NP"/>
        </w:rPr>
      </w:r>
      <w:r>
        <w:rPr>
          <w:lang w:val="ne_NP" w:bidi="ne_NP"/>
        </w:rPr>
        <w:t xml:space="preserve">यहाँ रोक्नुहोस् र समूहमा खाना खान टेबलको छेउमा पल्टिएका मानिसहरूको फोटो हेर्नुहोस्। अडियो रोक्‍नुहोस्। </w:t>
      </w:r>
    </w:p>
    <w:p>
      <w:pPr/>
      <w:r>
        <w:rPr>
          <w:lang w:val="ne_NP" w:bidi="ne_NP"/>
        </w:rPr>
      </w:r>
      <w:r>
        <w:rPr>
          <w:lang w:val="ne_NP" w:bidi="ne_NP"/>
        </w:rPr>
        <w:t>निस्तारको भोज विशेष उत्सवको भोजन हो। यस भोजको बेला यहूदी परिवारहरूले धेरै वर्ष अघि परमेश्वरले आफ्नो पुर्खाहरूलाई मिश्रको दासत्वबाट बचाउनु भएको कथा फेरि सुनाउँछन्। यहूदी मानिसहरूले खाना खाने, पिउने र भोजको बेलाको कृयाकलापले तिनीहरूलाई मिश्रमा भएको दासत्व, त्यो दासत्वबाट उद्धार र परमेश्वरले तिनीहरूसँग सधैं रहने र तिनीहरूलाई उहाँको विशेष मानिसहरू बनाउने विशेष करारको सम्झना दिलाउँछ।</w:t>
      </w:r>
    </w:p>
    <w:p>
      <w:pPr/>
      <w:r>
        <w:rPr>
          <w:lang w:val="ne_NP" w:bidi="ne_NP"/>
        </w:rPr>
      </w:r>
      <w:r>
        <w:rPr>
          <w:lang w:val="ne_NP" w:bidi="ne_NP"/>
        </w:rPr>
        <w:t xml:space="preserve">यहाँ रोक्नुहोस् र समूहमा निम्न कुराहरूको छलफल गर्नुहोस्: तपाईंको केही धार्मिक भोज वा उत्सवहरूको वर्णन गर्नुहोस्। तपाईंले कस्तो गतिविधिहरू गर्नुहुन्छ? तपाईँहरूले के खानुहुन्छ? तपाईंले आफ्नो बच्चाहरूलाई उत्सवको कथा कसरी सुनाउनुहुन्छ? अडियो रोक्‍नुहोस्। </w:t>
      </w:r>
    </w:p>
    <w:p>
      <w:pPr/>
      <w:r>
        <w:rPr>
          <w:lang w:val="ne_NP" w:bidi="ne_NP"/>
        </w:rPr>
      </w:r>
      <w:r>
        <w:rPr>
          <w:lang w:val="ne_NP" w:bidi="ne_NP"/>
        </w:rPr>
        <w:t>येशू र उहाँका चेलाहरूले यो भोज खाँदै छन् र सायद मिश्रको दासत्वबाट बचाएको कथा एकसाथ फेरि सुनाइरहेका छन्। भोजको बेला घरको मुखियाले अखमिरी रोटीलाई टुक्रा पार्ने र टेबलमा बसेका मानिसहरूलाई दिने चलन छ। तिनीहरूले रोटीको केही भाग तितो जडिबुटी, पकाएको फल र दाखमद्य वा सिरकाको कचौरामा चोपेर खान्छन्। सायद यस पटक भोजको बेला येशूले आफ्ना चेलाहरूलाई भन्नुहुन्छ, "ध्यान देओ! मसँग खाना खाने तिमीहरू मध्ये एक जनाले मेरो शत्रुहरूलाई मलाई पक्राउ गर्न मद्दत गर्नेछ। प्रत्येक चेलाहरू धेरै चिन्तित भएर सोध्छन्, "के तपाईलाई धोका दिने व्यक्ति म नै हुँ?" येशूले तिनीहरूलाई "होइन" भनेर जवाफ दिनुहुनेछ भन्ने आशा गरेर तिनीहरूले प्रश्न सोध्छन्। येशूले भन्नुहुन्छ, "त्यो मान्छे मसँग यस कचौराबाट खाने तिमीहरू मध्यको एक हो।" यहूदी संस्कृतिमा एक अर्कालाई भरोसा गर्ने मानिसहरूले मात्र एकसाथ खाना खान्थे। कसैसँग खाना खानु र त्यसपछि त्यो व्यक्तिलाई धोका दिनु सबैभन्दा नराम्रो विश्वासघात हो। येशूले आफ्नो धोकेबाजको अपराध कति गहिरो थियो भनेर देखाउँदै हुनुहुन्छ। येशूले भन्नुहुन्छ, "मानिसको छोरा धेरै अघि धर्मशास्त्रले उहाँको बारेमा भनेको अनुसार नै मर्नु पर्छ।" मसीह वा मानिसको छोरा मर्नेछ भनेर अगमवक्ताहरूले भनेको छ भनेर येशूले चेलाहरूलाई सम्झाउनुहुन्छ। येशूले आफूलाई फेरि यद्यपि येशू मर्नु आवश्यक छ र यो परमेश्वरको इच्छा हो तर येशूले आफुलाई धोका दिने व्यक्तिले भयानक नतिजा भोग्नेछ भनेर चेतावनी दिनुहुन्छ। येशू त्यो व्यक्तिको लागि दुखी हुनुहुन्छ।</w:t>
      </w:r>
    </w:p>
    <w:p>
      <w:pPr/>
      <w:r>
        <w:rPr>
          <w:lang w:val="ne_NP" w:bidi="ne_NP"/>
        </w:rPr>
      </w:r>
      <w:r>
        <w:rPr>
          <w:lang w:val="ne_NP" w:bidi="ne_NP"/>
        </w:rPr>
        <w:t xml:space="preserve">यहाँ रोक्नुहोस् र समूहमा यी प्रश्नहरूको छलफल गर्नुहोस्: मानिसहरूले एक अर्कालाई भरोसा गर्दा कस्तो प्रकारको कुराहरू गर्छन्? भरोसा गरेको मित्रहरूले एक अर्कालाई कहिल्यै नगर्ने केही कुराहरू के के हुन्? अडियो रोक्‍नुहोस्। </w:t>
      </w:r>
    </w:p>
    <w:p>
      <w:pPr/>
      <w:r>
        <w:rPr>
          <w:lang w:val="ne_NP" w:bidi="ne_NP"/>
        </w:rPr>
      </w:r>
      <w:r>
        <w:rPr>
          <w:lang w:val="ne_NP" w:bidi="ne_NP"/>
        </w:rPr>
        <w:t>यस पाठमा येशूले यहूदाको नामको उल्लेख गर्नुहुन्न, र यहूदाले भोज छिट्टै छोडेको भन्ने हामीसँग कुनै संकेत छैन।</w:t>
      </w:r>
    </w:p>
    <w:p>
      <w:pPr/>
      <w:r>
        <w:rPr>
          <w:lang w:val="ne_NP" w:bidi="ne_NP"/>
        </w:rPr>
      </w:r>
      <w:r>
        <w:rPr>
          <w:lang w:val="ne_NP" w:bidi="ne_NP"/>
        </w:rPr>
        <w:t>पछि भोजको बेला येशूले रोटीको टुक्रा भाँच्नुहुन्छ र चेलाहरूलाई दिनुहुन्छ। येशूले भन्नुहुन्छ, "यो मेरो शरीर।" विभिन्न मण्डलीहरू र विभिन्न बाइबल विद्वानहरूले कथाको यस भागलाई फरक रूपमा व्याख्या गर्छन्। येशूले आफ्नो भौतिक शरीरको बारेमा कुरा गर्नुहुन्न भनेर कतिले विश्वास गर्छन्। उनीहरू विश्वास गर्छनकी येशूको भनाईको अर्थ "यसले मेरो जीवित शरीरलाई प्रतिनिधित्व गर्छ" कथाको यस भागलाई तपाईंले जसरी व्याख्या गरेपनि येशूले सबै भन्दा महत्वपुर्ण कुरा आफ्ना चेलाहरूलाई यो भन्न खोजिरहनु भएको थियो की उहाँको उपस्थिति सधैं तिनीहरूसँगै रहन्छ।</w:t>
      </w:r>
    </w:p>
    <w:p>
      <w:pPr/>
      <w:r>
        <w:rPr>
          <w:lang w:val="ne_NP" w:bidi="ne_NP"/>
        </w:rPr>
      </w:r>
      <w:r>
        <w:rPr>
          <w:lang w:val="ne_NP" w:bidi="ne_NP"/>
        </w:rPr>
        <w:t>सम्भवतः मुख्य भोज पछि येशूले रातो मद्यले भरिएको कचौरा उठाउनुहुन्छ। उहाँले मद्यको कचौराको लागि परमेश्वरलाई धन्यवाद दिनुभयो। निस्तारको भोजको बेला पिउने यो कचौराले प्राय: परमेश्वरको मानिस र उहाँको बिचमा रहेको शान्ति वा उहाँका मानिसहरूसँगको उहाँको करारको प्रतीक थियो। येशूले भन्नुभयो, "धेरै मानिसहरूको लागि खन्याएको करारको मेरो रगत हो।" चेलाहरूले दाखमद्यको कचौरा प्रत्येकलाई दिएर केही दाखमद्यको कचौरा पिए। येशूले यो मद्यले शाब्दिक रूपमा उहाँको रगत भनेको हो वा यो मद्यले यस रगतको प्रतिनिधित्व गर्छ भनेको हो हामीलाई थाहा छैन। "खन्याएको" ले व्यक्ति वा पशुबाट स्वतन्त्र रूपमा बग्ने रगतलाई जनाउँछ र येशूको रगतलाई मानिसहरूले भाँडा वा जारबाट खन्याउने दाखमद्यसँग पनि जोड्छन्।</w:t>
      </w:r>
    </w:p>
    <w:p>
      <w:pPr/>
      <w:r>
        <w:rPr>
          <w:lang w:val="ne_NP" w:bidi="ne_NP"/>
        </w:rPr>
      </w:r>
      <w:r>
        <w:rPr>
          <w:lang w:val="ne_NP" w:bidi="ne_NP"/>
        </w:rPr>
        <w:t xml:space="preserve">यहाँ रोक्नुहोस् र समूहमा यो प्रश्नको छलफल गर्नुहोस्: तपाईंको संस्कृतिमा कस्तो प्रकारको प्रतीकात्मक रीतिरिवाज छन्? तपाईंको संस्कृतिमा महत्त्वपूर्ण धार्मिक वा नैतिक सत्यहरूलाई प्रतीकात्मक रुपमा जनाउने तपाईले गर्ने कामहरू वा खानेकुराहरुको उदाहरणहरू दिनुहोस्। अडियो रोक्‍नुहोस्। </w:t>
      </w:r>
    </w:p>
    <w:p>
      <w:pPr/>
      <w:r>
        <w:rPr>
          <w:lang w:val="ne_NP" w:bidi="ne_NP"/>
        </w:rPr>
      </w:r>
      <w:r>
        <w:rPr>
          <w:lang w:val="ne_NP" w:bidi="ne_NP"/>
        </w:rPr>
        <w:t>येशूका चेलाहरू परमेश्वरको मानिसहरू र परमेश्वर बीचको करारसँग धेरै परिचित छन्। परमेश्वरले आफ्ना मानिसहरूले उहाँको आज्ञाहरू पालन गर्दा तिनीहरूसँग रहने प्रतिज्ञा गर्नुहुन्छ। परमेश्वरका मानिसहरूले परमेश्वरसँगको करार तोडे, तर परमेश्वरले आफ्नो अगमवक्ता यर्मिया मार्फत आफ्ना मानिसहरूलाई "नयाँ करार" को प्रतिज्ञा गर्नुभयो जहाँ उहाँले आफ्ना मानिसहरूलाई आफ्नो व्यवस्थाहरू गहिरो स्तरमा बुझाउनु हुनेछ। उहाँ पूर्ण रूपमा तिनीहरूको परमेश्वर हुनुहुनेछ र तिनीहरू पूर्ण रूपमा उहाँको मानिसहरू हुनेछन्। अधिकांश करारहरू जस्तै पुरानो करार रगत छर्कने रीतिरिवाजहरूबाट बनेको थियो। येशूले क्रूसमा रगत बगाउँदा नयाँ करार पनि स्थापित हुनेछ भनेर देखाउनुहुन्छ। यशूले आफ्ना चेलाहरूको लागि कचौराबाट रातो मद्य खन्याएको जस्तै उहाँको रगत खन्याइनेछ भनेर भन्नुहुन्छ। उहाँको मृत्यु हिंसात्मक हुनेछ। उहाँले "धेरै" को लागि यो गर्नुहुन्छ। "धेरै" को अर्थ उहाँमा भरोसा गर्ने सबै जना वा अहिलेसम्म बाँचेका सबै जना हुन सक्छ।</w:t>
      </w:r>
    </w:p>
    <w:p>
      <w:pPr/>
      <w:r>
        <w:rPr>
          <w:lang w:val="ne_NP" w:bidi="ne_NP"/>
        </w:rPr>
      </w:r>
      <w:r>
        <w:rPr>
          <w:lang w:val="ne_NP" w:bidi="ne_NP"/>
        </w:rPr>
        <w:t xml:space="preserve">यहाँ रोक्नुहोस् र समूहमा यो प्रश्नको छलफल गर्नुहोस्: के तपाईंको संस्कृतिमा तिनीहरूको देवताहरूसँग कस्तो प्रकारको करार वा प्रतिज्ञाहरू छन्? अडियो रोक्‍नुहोस्। </w:t>
      </w:r>
    </w:p>
    <w:p>
      <w:pPr/>
      <w:r>
        <w:rPr>
          <w:lang w:val="ne_NP" w:bidi="ne_NP"/>
        </w:rPr>
      </w:r>
      <w:r>
        <w:rPr>
          <w:lang w:val="ne_NP" w:bidi="ne_NP"/>
        </w:rPr>
        <w:t>त्यसपछि येशूले भन्नुहुन्छ जब सम्म परमेस्वरले आफ्नो राज्यमा आफ्ना मानिसहरूमाथि पूर्ण रूपमा शासन गर्नुहुन्न तब सम्म उहाँले फेरि दाखमद्य वा दाखको फल पिउनु हुने छैन। येशूले मारिनु अघि आफ्ना चेलाहरूसँग खाने यो अन्तिम भोज हो। येशूले आफ्ना चेलाहरूसँग बाँड्ने रोटी र दाखमद्यले येशूको शारीरिक शरीर अब तिनीहरू र हामीसँग हुने छैन तापनि उहाँको आत्मा हुनेछ भन्ने प्रतीकको रूपमा काम गर्छ।</w:t>
      </w:r>
    </w:p>
    <w:p>
      <w:pPr/>
      <w:r>
        <w:rPr>
          <w:lang w:val="ne_NP" w:bidi="ne_NP"/>
        </w:rPr>
      </w:r>
      <w:r>
        <w:rPr>
          <w:lang w:val="ne_NP" w:bidi="ne_NP"/>
        </w:rPr>
        <w:t>निस्तारको भोजको अन्तमा यहूदी मानिसहरूले सामान्यतया भजन ११५–११८ को पदहरू गाउँथे वा पाठ गर्थे। भजन ११८ परमेश्वर आफ्ना मानिसहरूसँग कसरी हुनुहुन्छ र उहाँको प्रेम कसरी सदाको लागि रहन्छ भन्ने बारेमा छ। येशू र उहाँका चेलाहरूले सायद यो गीत गाउँछन्, र त्यसपछि यरूशलेम छोडेर उपत्यका भएर जैतुनको डाँडामा फेरि चढ्छन्।</w:t>
      </w:r>
    </w:p>
    <w:p>
      <w:pPr/>
      <w:r>
        <w:rPr>
          <w:lang w:val="ne_NP" w:bidi="ne_NP"/>
        </w:rPr>
      </w:r>
      <w:r>
        <w:rPr>
          <w:lang w:val="ne_NP" w:bidi="ne_NP"/>
        </w:rPr>
        <w:t xml:space="preserve">यहाँ रोक्नुहोस् र समूहमा </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१४:१२–२६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 ।</w:t>
      </w:r>
    </w:p>
    <w:p>
      <w:pPr/>
      <w:r>
        <w:rPr>
          <w:lang w:val="ne_NP" w:bidi="ne_NP"/>
        </w:rPr>
      </w:r>
      <w:r>
        <w:rPr>
          <w:lang w:val="ne_NP" w:bidi="ne_NP"/>
        </w:rPr>
        <w:t>यस खण्डमा ६ दृश्यहरू छन्।</w:t>
      </w:r>
    </w:p>
    <w:p>
      <w:pPr/>
      <w:r>
        <w:rPr>
          <w:lang w:val="ne_NP" w:bidi="ne_NP"/>
        </w:rPr>
      </w:r>
      <w:r>
        <w:rPr>
          <w:b/>
          <w:lang w:val="ne_NP" w:bidi="ne_NP"/>
        </w:rPr>
        <w:t>पहिलो दृश्यमा:</w:t>
      </w:r>
      <w:r>
        <w:rPr>
          <w:lang w:val="ne_NP" w:bidi="ne_NP"/>
        </w:rPr>
        <w:t xml:space="preserve"> येशूले घरको मालिकसँग आफ्ना बाह्र चेलाहरूसँग निस्तारको भोज खान आफ्नो पाहुना कोठामा प्रयोग गर्ने व्यवस्था गर्नुहुन्छ।</w:t>
      </w:r>
    </w:p>
    <w:p>
      <w:pPr/>
      <w:r>
        <w:rPr>
          <w:lang w:val="ne_NP" w:bidi="ne_NP"/>
        </w:rPr>
      </w:r>
      <w:r>
        <w:rPr>
          <w:b/>
          <w:lang w:val="ne_NP" w:bidi="ne_NP"/>
        </w:rPr>
        <w:t>दोस्रो दृश्यमा:</w:t>
      </w:r>
      <w:r>
        <w:rPr>
          <w:lang w:val="ne_NP" w:bidi="ne_NP"/>
        </w:rPr>
        <w:t xml:space="preserve"> येशूका चेलाहरूले येशूलाई यरूशलेममा निस्तारको भोज कहाँ तयार गर्नुपर्छ भनेर सोध्छन्। येशूले दुई चेलाहरूलाई यरूशलेममा पठाउनुहुन्छ। येशूले आफ्ना दुई चेलाहरूलाई निर्देशनहरू दिनुहुन्छ। उहाँले तिनीहरूलाई पानीको गाग्री बोकेको मानिसलाई पछ्याउन भन्नुहुन्छ, र त्यसपछि घरको मालिकलाई उहाँले मागेको कोठा देखाउन भन्नुहुन्छ।</w:t>
      </w:r>
    </w:p>
    <w:p>
      <w:pPr/>
      <w:r>
        <w:rPr>
          <w:lang w:val="ne_NP" w:bidi="ne_NP"/>
        </w:rPr>
      </w:r>
      <w:r>
        <w:rPr>
          <w:b/>
          <w:lang w:val="ne_NP" w:bidi="ne_NP"/>
        </w:rPr>
        <w:t>तेस्रो दृश्यमा:</w:t>
      </w:r>
      <w:r>
        <w:rPr>
          <w:lang w:val="ne_NP" w:bidi="ne_NP"/>
        </w:rPr>
        <w:t xml:space="preserve"> येशूका दुई चेलाहरू येशूले भन्नु भएको अनुसार सबै कुरा पत्ता लगाउन यरूशलेममा जान्छन् र निस्तारको भोजको लागि कोठा तयार गर्छन्।</w:t>
      </w:r>
    </w:p>
    <w:p>
      <w:pPr/>
      <w:r>
        <w:rPr>
          <w:lang w:val="ne_NP" w:bidi="ne_NP"/>
        </w:rPr>
      </w:r>
      <w:r>
        <w:rPr>
          <w:b/>
          <w:lang w:val="ne_NP" w:bidi="ne_NP"/>
        </w:rPr>
        <w:t>चौथो दृश्यमा:</w:t>
      </w:r>
      <w:r>
        <w:rPr>
          <w:lang w:val="ne_NP" w:bidi="ne_NP"/>
        </w:rPr>
        <w:t xml:space="preserve"> येशू बाँकी बाह्र चेलाहरूसँग कोठामा आइपुग्नुहुन्छ। तिनीहरूले निस्तारको भोज खान थाल्छन्। तिनीहरूले तितो जडिबुटीमा रोटी चोप्दा येशूले आफ्ना चेलाहरूलाई तिनीहरू मध्ये एक जनाले उहाँलाई धोका दिनेछ भनेर भन्नुहुन्छ। तिनीहरूले प्रत्येकले सोध्छन्, "के म नै हुँ?"</w:t>
      </w:r>
    </w:p>
    <w:p>
      <w:pPr/>
      <w:r>
        <w:rPr>
          <w:lang w:val="ne_NP" w:bidi="ne_NP"/>
        </w:rPr>
      </w:r>
      <w:r>
        <w:rPr>
          <w:b/>
          <w:lang w:val="ne_NP" w:bidi="ne_NP"/>
        </w:rPr>
        <w:t>पाँचौ दृश्यमा:</w:t>
      </w:r>
      <w:r>
        <w:rPr>
          <w:lang w:val="ne_NP" w:bidi="ne_NP"/>
        </w:rPr>
        <w:t xml:space="preserve"> येशूले रोटी लिनुहुन्छ र "यो मेरो शरीर" भन्नुहुन्छ। उहाँले एक कचौरा दाखमद्य लिनुहुन्छ र भन्नुहुन्छ, "मेरो रगतले करारलाई मोहर लगाउँछ किनभने यो दाखमद्य कचौराबाट खन्याए जस्तै मेरो रगत मेरो शरीरबाट बाहिर खन्याइनेछ।"</w:t>
      </w:r>
    </w:p>
    <w:p>
      <w:pPr/>
      <w:r>
        <w:rPr>
          <w:lang w:val="ne_NP" w:bidi="ne_NP"/>
        </w:rPr>
      </w:r>
      <w:r>
        <w:rPr>
          <w:b/>
          <w:lang w:val="ne_NP" w:bidi="ne_NP"/>
        </w:rPr>
        <w:t>छैटौं दृश्यमा:</w:t>
      </w:r>
      <w:r>
        <w:rPr>
          <w:lang w:val="ne_NP" w:bidi="ne_NP"/>
        </w:rPr>
        <w:t xml:space="preserve"> येशू र उहाँका चेलाहरूले धन्यवादको गीत गाउँछन् र यरूशलेम छोड्छन् र जैतुनको डाँडामा जान्छन्।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भोजको लागि कोठा तयार गर्न यरूशलेममा जाने दुई चेलाहरू</w:t>
      </w:r>
    </w:p>
    <w:p>
      <w:pPr>
        <w:pStyle w:val="ListBullet"/>
        <w:spacing w:line="240" w:lineRule="auto"/>
        <w:ind w:left="720"/>
      </w:pPr>
      <w:r>
        <w:rPr>
          <w:lang w:val="ne_NP" w:bidi="ne_NP"/>
        </w:rPr>
      </w:r>
      <w:r>
        <w:rPr>
          <w:lang w:val="ne_NP" w:bidi="ne_NP"/>
        </w:rPr>
        <w:t>पानीको गाग्रीी बोकेर जाने मानिस</w:t>
      </w:r>
    </w:p>
    <w:p>
      <w:pPr>
        <w:pStyle w:val="ListBullet"/>
        <w:spacing w:line="240" w:lineRule="auto"/>
        <w:ind w:left="720"/>
      </w:pPr>
      <w:r>
        <w:rPr>
          <w:lang w:val="ne_NP" w:bidi="ne_NP"/>
        </w:rPr>
      </w:r>
      <w:r>
        <w:rPr>
          <w:lang w:val="ne_NP" w:bidi="ne_NP"/>
        </w:rPr>
        <w:t>घरको मालिक</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ठ्याक्कै कहिले हुन्छ भनेर मर्कूसले हामीलाई बताउँछन् भनेर सम्झनु महत्त्वपूर्ण छ। यो चाडको पहिलो दिनमा यहूदी मानिसहरूले अखमिरी रोटी खान्छन्। यहूदी परिवारहरूले आफ्नो निस्तारको थुमालाई मन्दिरमा लैजान्छन् र पूजाहारीलाई तिनीहरूको लागि बलिदान चढाउन अनुरोध गर्छन्।</w:t>
      </w:r>
    </w:p>
    <w:p>
      <w:pPr/>
      <w:r>
        <w:rPr>
          <w:lang w:val="ne_NP" w:bidi="ne_NP"/>
        </w:rPr>
      </w:r>
      <w:r>
        <w:rPr>
          <w:lang w:val="ne_NP" w:bidi="ne_NP"/>
        </w:rPr>
        <w:t>येशूले सायद समय अघि नै यरूशलेमको मित्रसँग निस्तारको भोजको लागि आफ्नो घरको माथिको कोठा प्रयोग गर्नुभएको थियो भनेर सम्झनु महत्त्वपूर्ण छ। येशूले व्यवस्था गरेको त्यो मानिस को हो भनेर हामीलाई थाहा छैन, तर मानिसहरूले येशूलाई पक्राउ गर्न मानिसहरूले येशूलाई खोजिरहेका छन् भनेर त्यो मानिसलाई थाहा थियो भनेर हामी अनुमान गर्न सक्छौं। येशू र उहाँका चेलाहरूको लागि कोठा उपलब्ध गराउनु त्यो मानिसको बहादुरको कार्य भएको हुन सक्छ। उ बलिदानकालागी थुमा व्यवस्था गर्ने व्यक्ति पनि हुन सक्छ।</w:t>
      </w:r>
    </w:p>
    <w:p>
      <w:pPr/>
      <w:r>
        <w:rPr>
          <w:lang w:val="ne_NP" w:bidi="ne_NP"/>
        </w:rPr>
      </w:r>
      <w:r>
        <w:rPr>
          <w:lang w:val="ne_NP" w:bidi="ne_NP"/>
        </w:rPr>
        <w:t>चेलाहरूले येशूलाई निस्तारको भोज तयार गर्न यरूशलेममा कहाँ जानुपर्छ भनेर सोधेका थिए र त्यसैले येशूले आफ्ना दुई चेलाहरूलाई शहरमा पठाउनुहुन्छ। तिनीहरू जानु अघि येशूले तिनीहरूलाई विशेष निर्देशनहरू दिनुहुन्छ। येशूले तिनीहरूलाई पानीको भाँडा बोकेको मानिसलाई पत्ता लगाउन भन्नुहुन्छ। जब तिनीहरू घरमा पुग्छन्, तब घरको मालिकलाई सोध्नु भनेर येशूले चेलाहरूलाई भन्नुहुन्छ, "गुरुले सोध्नुहुन्छ, 'मैले मेरा चेलाहरूसँग निस्तारको भोज खानकालागि मेरो पाहुना कोठा कहाँ छ?' येशूले पहिले नै प्रयोग गर्न भन्नुभएको कोठा उनीहरूलाई देखाउन यो विनम्र अनुरोध हो। येशूले मालिकले तिनीहरूलाई कोठामा लैजानेछ भनेर भन्नुभयो। कोठा ठूलो हुनेछ र घरको माथिल्लो तल्लामा हुनेछ।</w:t>
      </w:r>
    </w:p>
    <w:p>
      <w:pPr/>
      <w:r>
        <w:rPr>
          <w:lang w:val="ne_NP" w:bidi="ne_NP"/>
        </w:rPr>
      </w:r>
      <w:r>
        <w:rPr>
          <w:lang w:val="ne_NP" w:bidi="ne_NP"/>
        </w:rPr>
        <w:t>येशूले दुई चेलाहरूलाई के गर्नुपर्छ भनेर भन्नु भएपछि तिनीहरू उहाँले भन्नु भएको जस्तै गर्न यरूशलेममा जान्छन्। तिनीहरूले शहरमा प्रवेश गर्दा त्यो मानिसले पानीको भाँडा बोकेको देख्छन्। यो मानिस घरमा जान्छ र चेलाहरूले सायद उहाँसँग कुरा नगरी उसलाई नजिकबाट पछ्याउँछन्। पानी बोकेर जाने मानिस सायद घरको मालिक होइन। जब उहाँ घरमा जानुहुन्छ, चेलाहरूले मालिकलाई पत्ता लगाउँछन्। तिनीहरूले उसलाई भन्छन्, "गुरूले सोध्नुहुन्छ, 'मैले मेरा चेलाहरूसँग निस्तारको भोज खाने कोठा कहाँ छ?' मालिकले तिनीहरूलाई आफ्नो घरको माथिको कोठामा लैजान्छ र तिनीहरूले रोटी, तितो जडिबुटी र दाखमद्य राख्न थाल्छन्।</w:t>
      </w:r>
    </w:p>
    <w:p>
      <w:pPr/>
      <w:r>
        <w:rPr>
          <w:lang w:val="ne_NP" w:bidi="ne_NP"/>
        </w:rPr>
      </w:r>
      <w:r>
        <w:rPr>
          <w:lang w:val="ne_NP" w:bidi="ne_NP"/>
        </w:rPr>
        <w:t>येशू र उहाँका बाँकी बाह्र चेलाहरू यरूशलेममा आउँछन्। तिनीहरू सबै घरको कोठामा जान्छन्। तिनीहरूले महत्त्वपूर्ण भोजको रीति अनुसार टेबलको छेउमा ढल्किन्छन्। तिनीहरूले एक कचौरा दाखमद्य पिएर सुरु गर्छन्। तिनीहरूले खाना खान थाल्छन्।</w:t>
      </w:r>
    </w:p>
    <w:p>
      <w:pPr/>
      <w:r>
        <w:rPr>
          <w:lang w:val="ne_NP" w:bidi="ne_NP"/>
        </w:rPr>
      </w:r>
      <w:r>
        <w:rPr>
          <w:lang w:val="ne_NP" w:bidi="ne_NP"/>
        </w:rPr>
        <w:t>तिनीहरूले खाना खाँदै गर्दा येशूले भन्नुहुन्छ, "सुन! तिमीहरू मध्ये एक जनाले मलाई धोका दिनेछ।" चेलाहरू चिन्तित छन् र सोध्छन्, "के तिमीलाई धोका दिने व्यक्ति म नै हुँ?" येशूले भन्नुहुन्छ, "मसँग यो कचौराको रोटी खाने तिमीहरू मध्ये एक हौ।" येशूले भन्नुहुन्छ, "मानिसको छोरा मर्नु पर्छ, किनभने धर्मशास्त्रले उहाँलाई यो हुनेछ भनेर भन्छ। तापनि, मलाई धोका दिने मानिस धेरै दुखी हुनेछ । यदि उ कहिल्यै नजन्मिएको भए अझ राम्रो हुने थियो।" येशूले यहूदालाई यहाँ विशेष गरी उल्लेख गर्नुहुन्न, उहाँले "तिमीहरू मध्ये एक जना" मात्र भन्नुहुन्छ। यहूदाको प्रतिक्रिया अन्य कुनै पनि चेलाहरू भन्दा फरक थियो भनेर हामीलाई भनिएको छैन, तर उहाँ छक्क परेको र अलमलमा परेको महसुस गर्न सक्नुहुन्छ। परमेश्वरको प्रतिज्ञाहरू पूरा गर्न येशूलाई धोका दिनु पर्थ्यो र मारिनु पर्थ्यो तापनि यहूदाको विश्वासघात स्वतन्त्र इच्छाको कार्य थियो भनेर ध्यान दिनु महत्त्वपूर्ण छ। यो उहाँको निर्णय थियो। परमेश्वरले हामीलाई केही गर्न दबाब दिनुहुन्न।</w:t>
      </w:r>
    </w:p>
    <w:p>
      <w:pPr/>
      <w:r>
        <w:rPr>
          <w:lang w:val="ne_NP" w:bidi="ne_NP"/>
        </w:rPr>
      </w:r>
      <w:r>
        <w:rPr>
          <w:lang w:val="ne_NP" w:bidi="ne_NP"/>
        </w:rPr>
        <w:t>चेलाहरू र येशूले खाना खान्छन्। त्यसपछि, येशूले केही रोटी लिनुहुन्छ। उहाँले रोटीलाई टुक्रा</w:t>
      </w:r>
    </w:p>
    <w:p>
      <w:pPr/>
      <w:r>
        <w:rPr>
          <w:lang w:val="ne_NP" w:bidi="ne_NP"/>
        </w:rPr>
      </w:r>
      <w:r>
        <w:rPr>
          <w:lang w:val="ne_NP" w:bidi="ne_NP"/>
        </w:rPr>
        <w:t>त्यसपछि येशूले रातो येशूले दाखमद्यको लागि परमेश्वरलाई धन्यवाद दिनुहुन्छ भन्नुहुन्छ। येशूले कचौरा घुमाउनुहुन्छ, र प्रत्येक चेलाले यसबाट एक घुट्को लिन्छन्। येशूले भन्नुहुन्छ, "मेरो रगतले परमेश्वर र उहाँका मानिसहरू बीचको करारलाई मोहर लगाउँछ। धेरै मानिसहरूको लागि बलिदानको रूपमा रातो दाखमद्य जस्तै मेरो रगत खन्याइएको छ। ध्यान देओ! परमेश्वर शासन गर्न नआउनु भएसम्म र आफ्ना मानिसहरूसँग नभएसम्म म फेरि दाखमद्यबाट पिउने छैन।"</w:t>
      </w:r>
    </w:p>
    <w:p>
      <w:pPr/>
      <w:r>
        <w:rPr>
          <w:lang w:val="ne_NP" w:bidi="ne_NP"/>
        </w:rPr>
      </w:r>
      <w:r>
        <w:rPr>
          <w:lang w:val="ne_NP" w:bidi="ne_NP"/>
        </w:rPr>
        <w:t>भोजको अन्तमा येशू र उहाँका चेलाहरूले यरूशलेम छोड्न उपत्यका पार गर्छन् र जैतुनको डाँडामा फर्केर जान्छन्।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१४:१२–२६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६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भोजको लागि कोठा तयार गर्न यरूशलेममा जाने दुई चेलाहरू</w:t>
      </w:r>
    </w:p>
    <w:p>
      <w:pPr>
        <w:pStyle w:val="ListBullet"/>
        <w:spacing w:line="240" w:lineRule="auto"/>
        <w:ind w:left="720"/>
      </w:pPr>
      <w:r>
        <w:rPr>
          <w:lang w:val="ne_NP" w:bidi="ne_NP"/>
        </w:rPr>
      </w:r>
      <w:r>
        <w:rPr>
          <w:lang w:val="ne_NP" w:bidi="ne_NP"/>
        </w:rPr>
        <w:t>पानीको गाग्रीी बोकेर जाने मानिस</w:t>
      </w:r>
    </w:p>
    <w:p>
      <w:pPr>
        <w:pStyle w:val="ListBullet"/>
        <w:spacing w:line="240" w:lineRule="auto"/>
        <w:ind w:left="720"/>
      </w:pPr>
      <w:r>
        <w:rPr>
          <w:lang w:val="ne_NP" w:bidi="ne_NP"/>
        </w:rPr>
      </w:r>
      <w:r>
        <w:rPr>
          <w:lang w:val="ne_NP" w:bidi="ne_NP"/>
        </w:rPr>
        <w:t>घरको मालिक</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यदि तपाईं चाहनुहुन्छ भने येशूले निस्तारको भोज खानको लागि यरूशलेममा पहिले नै कोठाको व्यवस्था गर्नुभएको छ भन्ने अभिनय गर्नुहोस्।</w:t>
      </w:r>
    </w:p>
    <w:p>
      <w:pPr/>
      <w:r>
        <w:rPr>
          <w:lang w:val="ne_NP" w:bidi="ne_NP"/>
        </w:rPr>
      </w:r>
      <w:r>
        <w:rPr>
          <w:lang w:val="ne_NP" w:bidi="ne_NP"/>
        </w:rPr>
        <w:t>चेलाहरूले येशूलाई निस्तारको भोज तयार गर्न यरूशलेममा कहाँ जानुपर्छ भनेर सोधे, त्यसैले येशूले आफ्ना दुई चेलाहरूलाई शहरमा पठाउनुहुन्छ। तिनीहरू जानु अघि येशूले तिनीहरूलाई विशेष निर्देशनहरू दिनुहुन्छ। येशूले तिनीहरूलाई पानीको भाँडा बोकेको मानिसलाई पत्ता लगाउनु भन्नुहुन्छ। जब तिनीहरू घरमा पुग्छन्, तब घरको मालिकलाई सोध्नु भनेर येशूले चेलाहरूलाई भन्नुहुन्छ, "गुरुले सोध्नुहुन्छ, 'मैले मेरा चेलाहरूसँग निस्तारको भोज खानकालागि मेरो पाहुना कोठा कहाँ छ?' येशूले पहिले नै प्रयोग गर्न भन्नुभएको कोठा उनीहरूलाई देखाउन यो विनम्र अनुरोध हो। येशूले मालिकले तिनीहरूलाई कोठामा लैजानेछ भनेर भन्नुभयो। कोठा ठूलो हुनेछ र घरको माथिल्लो तल्लामा हुनेछ।</w:t>
      </w:r>
    </w:p>
    <w:p>
      <w:pPr/>
      <w:r>
        <w:rPr>
          <w:lang w:val="ne_NP" w:bidi="ne_NP"/>
        </w:rPr>
      </w:r>
      <w:r>
        <w:rPr>
          <w:lang w:val="ne_NP" w:bidi="ne_NP"/>
        </w:rPr>
        <w:t>येशूले दुई चेलाहरूलाई के गर्नुपर्छ भनेर भन्नु भएपछि तिनीहरू उहाँले भन्नु भएको जस्तै गर्न यरूशलेममा जान्छन्। तिनीहरूले शहरमा प्रवेश गर्दा त्यो मानिसले पानीको भाँडा बोकेको देख्छन्। यो मानिस घरमा जान्छ र चेलाहरूले सायद उहाँसँग कुरा नगरी उसलाई नजिकबाट पछ्याउँछन्। पानी बोकेर जाने मानिस सायद घरको मालिक होइन। जब उहाँ घरमा जानुहुन्छ, चेलाहरूले मालिकलाई पत्ता लगाउँछन्। तिनीहरूले उसलाई भन्छन्, "गुरूले सोध्नुहुन्छ, 'मैले मेरा चेलाहरूसँग निस्तारको भोज खाने कोठा कहाँ छ?' मालिकले तिनीहरूलाई आफ्नो घरको माथिको कोठामा लैजान्छ र तिनीहरूले रोटी, तितो जडिबुटी र दाखमद्य राख्न थाल्छन्।</w:t>
      </w:r>
    </w:p>
    <w:p>
      <w:pPr/>
      <w:r>
        <w:rPr>
          <w:lang w:val="ne_NP" w:bidi="ne_NP"/>
        </w:rPr>
      </w:r>
      <w:r>
        <w:rPr>
          <w:lang w:val="ne_NP" w:bidi="ne_NP"/>
        </w:rPr>
        <w:t>नाटकलाई केहि छिन रोक्नुहोस। दुई चेलाहरूको भूमिका खेल्ने मानिसहरूलाई सोध्नुहोस्, "तपाईं के महसुस गर्दै हुनुहुन्छ वा के सोचिरहनु भएको छ?" तपाईंले यस्तो कुरा सुन्न सक्नुहुन्छ, "धार्मिक नेताहरूले हामी कहाँ हुनेछौं भनेर पत्ता नलगाउन भनेर शान्त रहन कोसिस गरिरहेका छौ" "डराएका छौं" वा "धार्मिक चाडको उत्साहमा पक्राउनु भएको छ।" नाटकलाई जारी राख्नुहोस्।</w:t>
      </w:r>
    </w:p>
    <w:p>
      <w:pPr/>
      <w:r>
        <w:rPr>
          <w:lang w:val="ne_NP" w:bidi="ne_NP"/>
        </w:rPr>
      </w:r>
      <w:r>
        <w:rPr>
          <w:lang w:val="ne_NP" w:bidi="ne_NP"/>
        </w:rPr>
        <w:t>येशू र उहाँका बाँकी बाह्र चेलाहरू यरूशलेममा आउँछन्। तिनीहरू सबै घरको कोठामा जान्छन्। तिनीहरूले महत्त्वपूर्ण भोजको रीति अनुसार टेबलको छेउमा ढल्किन्छन्। तिनीहरूले एक कचौरा दाखमद्य पिएर सुरु गर्छन्। तिनीहरूले खाना खान थाल्छन्।</w:t>
      </w:r>
    </w:p>
    <w:p>
      <w:pPr/>
      <w:r>
        <w:rPr>
          <w:lang w:val="ne_NP" w:bidi="ne_NP"/>
        </w:rPr>
      </w:r>
      <w:r>
        <w:rPr>
          <w:lang w:val="ne_NP" w:bidi="ne_NP"/>
        </w:rPr>
        <w:t>तिनीहरूले खाना खाँदै गर्दा आफ्नो रोटी एउटै कचौरामा डुबाउँदै छन् भनेर सम्झनुहोस्। कहिलेकाँही तिनीहरूले एउटै कचौराबाट दाखमद्य पिउँछन्। तिनीहरूले परमेश्वरले आफ्ना मानिसहरूलाई मिश्रको दासत्वबाट बचाउनु भएको कथा फेरि सुनाउँदै छन्। यो एकसाथ सम्झने र मनाउने खुसीको समय हो।</w:t>
      </w:r>
    </w:p>
    <w:p>
      <w:pPr/>
      <w:r>
        <w:rPr>
          <w:lang w:val="ne_NP" w:bidi="ne_NP"/>
        </w:rPr>
      </w:r>
      <w:r>
        <w:rPr>
          <w:lang w:val="ne_NP" w:bidi="ne_NP"/>
        </w:rPr>
        <w:t>तिनीहरूले खाना खाँदै गर्दा येशूले भन्नुहुन्छ, "सुन! तिमीहरू मध्ये एक जनाले मलाई धोका दिनेछ।" चेलाहरू चिन्तित छन् र सोध्छन्, "के तिमीलाई धोका दिने व्यक्ति म नै हुँ?" येशूले भन्नुहुन्छ, "मसँग यो कचौराको रोटी खाने तिमीहरू मध्ये एक हौ।" येशूले भन्नुहुन्छ, "मानिसको छोरा मर्नु पर्छ, किनभने धर्मशास्त्रले उहाँलाई यो हुनेछ भनेर भन्छ। तापनि, मलाई धोका दिने मानिस धेरै दुखी हुनेछ । यदि उहाँ कहिल्यै नजन्मिएको भए अझ राम्रो हुने थियो।"</w:t>
      </w:r>
    </w:p>
    <w:p>
      <w:pPr/>
      <w:r>
        <w:rPr>
          <w:lang w:val="ne_NP" w:bidi="ne_NP"/>
        </w:rPr>
      </w:r>
      <w:r>
        <w:rPr>
          <w:lang w:val="ne_NP" w:bidi="ne_NP"/>
        </w:rPr>
        <w:t>नाटकलाई केहि छिन रोक्नुहोस। चेलाहरूको भूमिका खेल्ने मानिसहरूलाई सोध्नुहोस्, "तपाईं के महसुस गर्दै हुनुहुन्छ वा के सोचिरहनु भएको छ?" तपाईंले यस्तो कुरा सुन्न सक्नुहुन्छ, "छक्क परेको छु!" "डराएको छु" "अद्भुत भोज यस्तो दुखद समाचारले रोकिएको छ भनेर रिसाएको छु।" येशूलाई धोका दिने चेलाको भूमिका खेल्ने व्यक्तिलाई सोध्नुहोस्, "तपाईं के महसुस गर्दै हुनुहुन्छ वा के सोचिरहनु भएको छ?" तपाईंले यस्तो कुरा सुन्न सक्नुहुन्छ, "छक्क परेको छु! येशूलाई कसरी थाहा छ?" "रिसाएको" वा "अलमलमा परेको छु।" येशूको भूमिका खेल्ने कलाकारलाई सोध्नुहोस्, "तपाईं के महसुस गर्दै हुनुहुन्छ वा के सोच्दै हुनुहुन्छ?" तपाईंले यस्तो कुरा सुन्न सक्नुहुन्छ, "दुखी छु" "एकदम निराश छु" "एक्लै छु" "मेरो सबैभन्दा नजिकको मित्रले मसँग खाना खानेछ र त्यसपछि मलाई धोका दिनेछ भनेर गहिरो दुखमा छु।" नाटकलाई जारी राख्नुहोस्।</w:t>
      </w:r>
    </w:p>
    <w:p>
      <w:pPr/>
      <w:r>
        <w:rPr>
          <w:lang w:val="ne_NP" w:bidi="ne_NP"/>
        </w:rPr>
      </w:r>
      <w:r>
        <w:rPr>
          <w:lang w:val="ne_NP" w:bidi="ne_NP"/>
        </w:rPr>
        <w:t>चेलाहरू र येशूले खाना खान्छन्। त्यसपछि, येशूले केही रोटी लिनुहुन्छ। उहाँले रोटीलाई टुक्रा पार्नुहुन्छ र आफ्ना चेलाहरूलाई दिनुहुन्छ, र उहाँले "यो मेरो शरीर" भन्नुहुन्छ।</w:t>
      </w:r>
    </w:p>
    <w:p>
      <w:pPr/>
      <w:r>
        <w:rPr>
          <w:lang w:val="ne_NP" w:bidi="ne_NP"/>
        </w:rPr>
      </w:r>
      <w:r>
        <w:rPr>
          <w:lang w:val="ne_NP" w:bidi="ne_NP"/>
        </w:rPr>
        <w:t>त्यसपछि येशूले रातो येशूले दाखमद्यको लागि परमेश्वरलाई धन्यवाद दिनुहुन्छ भन्नुहुन्छ। येशूले कचौरा घुमाउनुहुन्छ, र प्रत्येक चेलाले यसबाट एक घुट्को लिन्छन्। येशूले भन्नुहुन्छ, "मेरो रगतले परमेश्वर र उहाँका मानिसहरू बीचको करारलाई मोहर लगाउँछ। धेरै मानिसहरूको लागि बलिदानको रूपमा रातो दाखमद्य जस्तै मेरो रगत खन्याइएको छ। ध्यान देओ! परमेश्वर शासन गर्न नआउनु भएसम्म र आफ्ना मानिसहरूसँग नभएसम्म म फेरि दाखमद्यबाट पिउने छैन।"</w:t>
      </w:r>
    </w:p>
    <w:p>
      <w:pPr/>
      <w:r>
        <w:rPr>
          <w:lang w:val="ne_NP" w:bidi="ne_NP"/>
        </w:rPr>
      </w:r>
      <w:r>
        <w:rPr>
          <w:lang w:val="ne_NP" w:bidi="ne_NP"/>
        </w:rPr>
        <w:t>नाटकलाई केहि छिन रोक्नुहोस। चेलाहरूको भूमिका खेल्ने मानिसहरूलाई सोध्नुहोस्, "तपाईं के महसुस गर्दै हुनुहुन्छ वा के सोचिरहनु भएको छ?" तपाईंले यस्तो कुरा सुन्न सक्नुहुन्छ, "अलमलमा परेको छु" "येशू संसार र इस्राएलको लागि परमेश्वरको योजनाको लागि महत्त्वपूर्ण व्यक्ति हुनुहुन्छ भनेर बुझ्न थाल्दै छु" वा "येशूले मर्नु पर्नेछ भनेर डराएको छु?" नाटकलाई जारी राख्नुहोस्।</w:t>
      </w:r>
    </w:p>
    <w:p>
      <w:pPr/>
      <w:r>
        <w:rPr>
          <w:lang w:val="ne_NP" w:bidi="ne_NP"/>
        </w:rPr>
      </w:r>
      <w:r>
        <w:rPr>
          <w:lang w:val="ne_NP" w:bidi="ne_NP"/>
        </w:rPr>
        <w:t>भोजको अन्तमा येशू र उहाँका चेलाहरूले धन्यवादको भजन गाउँछन् र एकसाथ प्रशंसा गर्छन्, यरूशलेम छोड्छन्, उपत्यका पार गर्छन् र जैतुनको डाँडामा फर्केर जान्छन्।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१४:१२–२६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 कथा </w:t>
      </w:r>
      <w:r>
        <w:rPr>
          <w:b/>
          <w:lang w:val="ne_NP" w:bidi="ne_NP"/>
        </w:rPr>
        <w:t>अखमिरी रोटीको चाडको</w:t>
      </w:r>
      <w:r>
        <w:rPr>
          <w:lang w:val="ne_NP" w:bidi="ne_NP"/>
        </w:rPr>
        <w:t xml:space="preserve"> पहिलो दिनमा </w:t>
      </w:r>
      <w:r>
        <w:rPr>
          <w:b/>
          <w:lang w:val="ne_NP" w:bidi="ne_NP"/>
        </w:rPr>
        <w:t>निस्तारको</w:t>
      </w:r>
      <w:r>
        <w:rPr>
          <w:lang w:val="ne_NP" w:bidi="ne_NP"/>
        </w:rPr>
        <w:t xml:space="preserve"> थुमाको </w:t>
      </w:r>
      <w:r>
        <w:rPr>
          <w:b/>
          <w:lang w:val="ne_NP" w:bidi="ne_NP"/>
        </w:rPr>
        <w:t>बलिदान</w:t>
      </w:r>
      <w:r>
        <w:rPr>
          <w:lang w:val="ne_NP" w:bidi="ne_NP"/>
        </w:rPr>
        <w:t xml:space="preserve"> दिँदा सुरु हुन्छ। तपाईंले अघिल्लो खण्डहरूमा जस्तै अखमिरी रोटीको चाड, निस्तारको चाड र बलिदानको लागि प्रयोग गरेको शब्द वा वाक्यांश प्रयोग गर्नुहोस्, र </w:t>
      </w:r>
      <w:r>
        <w:rPr>
          <w:lang w:val="ne_NP" w:bidi="ne_NP"/>
        </w:rPr>
        <w:t>अखमिरी रोटीको चाड</w:t>
      </w:r>
      <w:r>
        <w:rPr>
          <w:lang w:val="ne_NP" w:bidi="ne_NP"/>
        </w:rPr>
        <w:t xml:space="preserve">, </w:t>
      </w:r>
      <w:r>
        <w:rPr>
          <w:lang w:val="ne_NP" w:bidi="ne_NP"/>
        </w:rPr>
        <w:t>निस्तारको चाड</w:t>
      </w:r>
      <w:r>
        <w:rPr>
          <w:lang w:val="ne_NP" w:bidi="ne_NP"/>
        </w:rPr>
        <w:t xml:space="preserve"> र </w:t>
      </w:r>
      <w:r>
        <w:rPr>
          <w:lang w:val="ne_NP" w:bidi="ne_NP"/>
        </w:rPr>
        <w:t>बलिदान</w:t>
      </w:r>
      <w:r>
        <w:rPr>
          <w:lang w:val="ne_NP" w:bidi="ne_NP"/>
        </w:rPr>
        <w:t>को मुख्य शब्दावलीमा छन् भनेर सम्झनुहोस्।</w:t>
      </w:r>
    </w:p>
    <w:p>
      <w:pPr/>
      <w:r>
        <w:rPr>
          <w:lang w:val="ne_NP" w:bidi="ne_NP"/>
        </w:rPr>
      </w:r>
      <w:r>
        <w:rPr>
          <w:lang w:val="ne_NP" w:bidi="ne_NP"/>
        </w:rPr>
        <w:t xml:space="preserve">येशूका </w:t>
      </w:r>
      <w:r>
        <w:rPr>
          <w:b/>
          <w:lang w:val="ne_NP" w:bidi="ne_NP"/>
        </w:rPr>
        <w:t>चेलाहरूले</w:t>
      </w:r>
      <w:r>
        <w:rPr>
          <w:lang w:val="ne_NP" w:bidi="ne_NP"/>
        </w:rPr>
        <w:t xml:space="preserve"> उहाँलाई निस्तारको भोज कहाँ तयार गर्नुपर्छ भनेर सोधे। तपाईंले अघिल्लो खण्डहरूमा चेलाहरूको लागि प्रयोग गरेको शब्द वा वाक्यांश नै प्रयोग गर्नुहोस् र </w:t>
      </w:r>
      <w:r>
        <w:rPr>
          <w:lang w:val="ne_NP" w:bidi="ne_NP"/>
        </w:rPr>
        <w:t>चेलाहरू</w:t>
      </w:r>
      <w:r>
        <w:rPr>
          <w:lang w:val="ne_NP" w:bidi="ne_NP"/>
        </w:rPr>
        <w:t xml:space="preserve"> मुख्य शब्दावलीमा छन् भनेर सम्झनुहोस्।</w:t>
      </w:r>
    </w:p>
    <w:p>
      <w:pPr/>
      <w:r>
        <w:rPr>
          <w:lang w:val="ne_NP" w:bidi="ne_NP"/>
        </w:rPr>
      </w:r>
      <w:r>
        <w:rPr>
          <w:lang w:val="ne_NP" w:bidi="ne_NP"/>
        </w:rPr>
        <w:t>येशूले आफ्ना चेलाहरूलाई घरको मालिकलाई भन्नु हुन्छ, "</w:t>
      </w:r>
      <w:r>
        <w:rPr>
          <w:b/>
          <w:lang w:val="ne_NP" w:bidi="ne_NP"/>
        </w:rPr>
        <w:t>गुरूले</w:t>
      </w:r>
      <w:r>
        <w:rPr>
          <w:lang w:val="ne_NP" w:bidi="ne_NP"/>
        </w:rPr>
        <w:t xml:space="preserve"> सोध्नुहुन्छ 'मैले मेरा चेलाहरूसँग निस्तारको भोज खाने </w:t>
      </w:r>
      <w:r>
        <w:rPr>
          <w:b/>
          <w:lang w:val="ne_NP" w:bidi="ne_NP"/>
        </w:rPr>
        <w:t>पाहुना कोठा</w:t>
      </w:r>
      <w:r>
        <w:rPr>
          <w:lang w:val="ne_NP" w:bidi="ne_NP"/>
        </w:rPr>
        <w:t xml:space="preserve"> कहाँ छ?' तपाईंले अघिल्लो खण्डहरूमा शिक्षकको लागि प्रयोग गरेको शब्द वा वाक्यांश प्रयोग गर्नुहोस् र </w:t>
      </w:r>
      <w:r>
        <w:rPr>
          <w:lang w:val="ne_NP" w:bidi="ne_NP"/>
        </w:rPr>
        <w:t>शिक्षक</w:t>
      </w:r>
      <w:r>
        <w:rPr>
          <w:lang w:val="ne_NP" w:bidi="ne_NP"/>
        </w:rPr>
        <w:t xml:space="preserve"> मुख्य शब्दावलीमा छन् भनेर सम्झनुहोस्।</w:t>
      </w:r>
    </w:p>
    <w:p>
      <w:pPr/>
      <w:r>
        <w:rPr>
          <w:lang w:val="ne_NP" w:bidi="ne_NP"/>
        </w:rPr>
      </w:r>
      <w:r>
        <w:rPr>
          <w:b/>
          <w:lang w:val="ne_NP" w:bidi="ne_NP"/>
        </w:rPr>
        <w:t>पाहुना कोठा</w:t>
      </w:r>
      <w:r>
        <w:rPr>
          <w:lang w:val="ne_NP" w:bidi="ne_NP"/>
        </w:rPr>
        <w:t xml:space="preserve"> कसैले पाहुनाको लागि आफ्नो घरमा राख्ने अतिरिक्त कोठा हुन्थ्यो। ग्रामीण क्षेत्रमा अधिकांश घरहरू एक तलाका मात्र थिए, तर यरूशलेममा तपाईंले दुई तलाका केही घरहरू पाउन सक्नुहुन्छ। यो कोठा पहिले नै सुसज्जित थियो वा गलैंचाहरू, ओछ्यान र भाँडाहरू थिए।</w:t>
      </w:r>
    </w:p>
    <w:p>
      <w:pPr/>
      <w:r>
        <w:rPr>
          <w:lang w:val="ne_NP" w:bidi="ne_NP"/>
        </w:rPr>
      </w:r>
      <w:r>
        <w:rPr>
          <w:lang w:val="ne_NP" w:bidi="ne_NP"/>
        </w:rPr>
        <w:t xml:space="preserve">येशू </w:t>
      </w:r>
      <w:r>
        <w:rPr>
          <w:b/>
          <w:lang w:val="ne_NP" w:bidi="ne_NP"/>
        </w:rPr>
        <w:t>बाह्र जनासँगै</w:t>
      </w:r>
      <w:r>
        <w:rPr>
          <w:lang w:val="ne_NP" w:bidi="ne_NP"/>
        </w:rPr>
        <w:t xml:space="preserve"> पाहुना कोठामा आइपुग्नुभयो। "बाह्र" ले येशूको सबैभन्दा नजिकको बाह्र अनुयायीहरूलाई जनाउँछ जसलाई सामान्यतया नयाँ नियममा चेलाहरू भनिन्छ।</w:t>
      </w:r>
    </w:p>
    <w:p>
      <w:pPr/>
      <w:r>
        <w:rPr>
          <w:lang w:val="ne_NP" w:bidi="ne_NP"/>
        </w:rPr>
      </w:r>
      <w:r>
        <w:rPr>
          <w:lang w:val="ne_NP" w:bidi="ne_NP"/>
        </w:rPr>
        <w:t xml:space="preserve">तिनीहरू मध्ये एक जनाले उहाँलाई धोका दिनेछ भनेर येशूले आफ्ना चेलाहरूलाई भन्नुहुन्छ। उहाँले </w:t>
      </w:r>
      <w:r>
        <w:rPr>
          <w:b/>
          <w:lang w:val="ne_NP" w:bidi="ne_NP"/>
        </w:rPr>
        <w:t>मानिसको छोरा</w:t>
      </w:r>
      <w:r>
        <w:rPr>
          <w:lang w:val="ne_NP" w:bidi="ne_NP"/>
        </w:rPr>
        <w:t xml:space="preserve"> </w:t>
      </w:r>
      <w:r>
        <w:rPr>
          <w:b/>
          <w:lang w:val="ne_NP" w:bidi="ne_NP"/>
        </w:rPr>
        <w:t>धर्मशास्त्रले</w:t>
      </w:r>
      <w:r>
        <w:rPr>
          <w:lang w:val="ne_NP" w:bidi="ne_NP"/>
        </w:rPr>
        <w:t xml:space="preserve"> भनेको अनुसार मर्नु पर्छ भनेर भन्नुहुन्छ। तपाईंले अघिल्लो खण्डहरूमा मानिसको छोरा र धर्मशास्त्रको लागि प्रयोग गरेको शब्द वा वाक्यांश प्रयोग गर्नुहोस् र </w:t>
      </w:r>
      <w:r>
        <w:rPr>
          <w:lang w:val="ne_NP" w:bidi="ne_NP"/>
        </w:rPr>
        <w:t>मानिसको छोरा</w:t>
      </w:r>
      <w:r>
        <w:rPr>
          <w:lang w:val="ne_NP" w:bidi="ne_NP"/>
        </w:rPr>
        <w:t xml:space="preserve"> र </w:t>
      </w:r>
      <w:r>
        <w:rPr>
          <w:lang w:val="ne_NP" w:bidi="ne_NP"/>
        </w:rPr>
        <w:t>धर्मशास्त्रको</w:t>
      </w:r>
      <w:r>
        <w:rPr>
          <w:lang w:val="ne_NP" w:bidi="ne_NP"/>
        </w:rPr>
        <w:t xml:space="preserve"> मुख्य शब्दावलीमा छ भनेर सम्झनुहोस्।</w:t>
      </w:r>
    </w:p>
    <w:p>
      <w:pPr/>
      <w:r>
        <w:rPr>
          <w:lang w:val="ne_NP" w:bidi="ne_NP"/>
        </w:rPr>
      </w:r>
      <w:r>
        <w:rPr>
          <w:lang w:val="ne_NP" w:bidi="ne_NP"/>
        </w:rPr>
        <w:t>येशू र उहाँका चेलाहरूले बोल्ने अरामाईक भाषामा "छ।हो" को लागि कुनै क्रिया छैन। येशूले शाब्दिक रूपमा भन्नुभयो, "</w:t>
      </w:r>
      <w:r>
        <w:rPr>
          <w:b/>
          <w:lang w:val="ne_NP" w:bidi="ne_NP"/>
        </w:rPr>
        <w:t>यो मेरो शरीर</w:t>
      </w:r>
      <w:r>
        <w:rPr>
          <w:lang w:val="ne_NP" w:bidi="ne_NP"/>
        </w:rPr>
        <w:t>" र "</w:t>
      </w:r>
      <w:r>
        <w:rPr>
          <w:b/>
          <w:lang w:val="ne_NP" w:bidi="ne_NP"/>
        </w:rPr>
        <w:t>यो मेरो रगत</w:t>
      </w:r>
      <w:r>
        <w:rPr>
          <w:lang w:val="ne_NP" w:bidi="ne_NP"/>
        </w:rPr>
        <w:t>।" किनभने येशूले यस कथनबाट के भन्नु भएको थियो भनेर हामी निश्चित छैनौ, त्यसैले विभिन्न मण्डलीहरू र विभिन्न बाइबल विद्वानहरूले कथाको यस भागलाई फरक रूपमा व्याख्या गर्छन्। येशूले आफ्नो भौतिक शरीर र रगतको बारेमा कुरा गर्नुहुन्न भनेर कतिले विश्वास गर्छन्। तिनीहरू विश्वास गर्छन् कि येशूको अर्थ "यसले मेरो जीवित शरीरलाई प्रतिनिधित्व गर्छ" र "यसले मेरो रगतलाई प्रतिनिधित्व गर्छ।" कथाको यस भागलाई तपाईंले जसरी व्याख्या गरेपनि येशूले सबै भन्दा महत्वपुर्ण कुरा आफ्ना चेलाहरूलाई यो भन्न खोजिरहनु भएको थियो की उहाँको उपस्थिति सधैं तिनीहरूसँगै रहन्छ।</w:t>
      </w:r>
    </w:p>
    <w:p>
      <w:pPr/>
      <w:r>
        <w:rPr>
          <w:lang w:val="ne_NP" w:bidi="ne_NP"/>
        </w:rPr>
      </w:r>
      <w:r>
        <w:rPr>
          <w:b/>
          <w:lang w:val="ne_NP" w:bidi="ne_NP"/>
        </w:rPr>
        <w:t>शरीरको</w:t>
      </w:r>
      <w:r>
        <w:rPr>
          <w:lang w:val="ne_NP" w:bidi="ne_NP"/>
        </w:rPr>
        <w:t xml:space="preserve"> अर्थ जीवित शरीर हो, शरीर वा मरेको शरीर होइन।</w:t>
      </w:r>
    </w:p>
    <w:p>
      <w:pPr/>
      <w:r>
        <w:rPr>
          <w:lang w:val="ne_NP" w:bidi="ne_NP"/>
        </w:rPr>
      </w:r>
      <w:r>
        <w:rPr>
          <w:lang w:val="ne_NP" w:bidi="ne_NP"/>
        </w:rPr>
        <w:t xml:space="preserve">येशूले </w:t>
      </w:r>
      <w:r>
        <w:rPr>
          <w:b/>
          <w:lang w:val="ne_NP" w:bidi="ne_NP"/>
        </w:rPr>
        <w:t>कचौरा</w:t>
      </w:r>
      <w:r>
        <w:rPr>
          <w:lang w:val="ne_NP" w:bidi="ne_NP"/>
        </w:rPr>
        <w:t xml:space="preserve"> लिनुभयो। सामान्यतया कचौरा पानि हलेर पातलो पारेको दाखमद्यले भरिएको हुन्थ्यो।</w:t>
      </w:r>
    </w:p>
    <w:p>
      <w:pPr/>
      <w:r>
        <w:rPr>
          <w:lang w:val="ne_NP" w:bidi="ne_NP"/>
        </w:rPr>
      </w:r>
      <w:r>
        <w:rPr>
          <w:lang w:val="ne_NP" w:bidi="ne_NP"/>
        </w:rPr>
        <w:t xml:space="preserve">येशूले उहाँको मृत्युको बेला उहाँको रगतले परमेश्वर र उहाँका मानिसहरू बीचको करारलाई मोहर लगाउँछ भनेर भन्नुभयो। यो </w:t>
      </w:r>
      <w:r>
        <w:rPr>
          <w:b/>
          <w:lang w:val="ne_NP" w:bidi="ne_NP"/>
        </w:rPr>
        <w:t>करार</w:t>
      </w:r>
      <w:r>
        <w:rPr>
          <w:lang w:val="ne_NP" w:bidi="ne_NP"/>
        </w:rPr>
        <w:t xml:space="preserve"> आफ्नो पापको लागि बलिदानको रूपमा येशूमा भरोसा गर्नेहरूलाई परमेश्वरले बचाउनु हुनेछ भन्ने प्रतिज्ञा थियो। बाइबलको केही संस्करणहरूले "करार" भन्छन् र कतिले "नयाँ करार" भन्छन्। संभवित धेरै जसो पाठले करार मात्र भन्छ।</w:t>
      </w:r>
    </w:p>
    <w:p>
      <w:pPr/>
      <w:r>
        <w:rPr>
          <w:lang w:val="ne_NP" w:bidi="ne_NP"/>
        </w:rPr>
      </w:r>
      <w:r>
        <w:rPr>
          <w:lang w:val="ne_NP" w:bidi="ne_NP"/>
        </w:rPr>
        <w:t xml:space="preserve">यहाँ रोक्नुहोस् र तपाईंले </w:t>
      </w:r>
      <w:r>
        <w:rPr>
          <w:b/>
          <w:lang w:val="ne_NP" w:bidi="ne_NP"/>
        </w:rPr>
        <w:t>करारको</w:t>
      </w:r>
      <w:r>
        <w:rPr>
          <w:lang w:val="ne_NP" w:bidi="ne_NP"/>
        </w:rPr>
        <w:t xml:space="preserve"> लागि कस्तो शब्द वा वाक्यांश प्रयोग गर्नुहुनेछ भनेर समूहमा छलफल गर्नुहोस्। थप जानकारीको लागि मुख्य शब्दावलीमा </w:t>
      </w:r>
      <w:r>
        <w:rPr>
          <w:lang w:val="ne_NP" w:bidi="ne_NP"/>
        </w:rPr>
        <w:t>करारलाई</w:t>
      </w:r>
      <w:r>
        <w:rPr>
          <w:lang w:val="ne_NP" w:bidi="ne_NP"/>
        </w:rPr>
        <w:t xml:space="preserve"> हेर्नुहोस्। अडियो रोक्‍नुहोस्। </w:t>
      </w:r>
    </w:p>
    <w:p>
      <w:pPr/>
      <w:r>
        <w:rPr>
          <w:lang w:val="ne_NP" w:bidi="ne_NP"/>
        </w:rPr>
      </w:r>
      <w:r>
        <w:rPr>
          <w:lang w:val="ne_NP" w:bidi="ne_NP"/>
        </w:rPr>
        <w:t xml:space="preserve">येशूले भन्नुभयो, जसरी तपाईंले कचौरामा दाखमद्य खन्याउन सक्नुहुन्छ त्यसरी नै </w:t>
      </w:r>
      <w:r>
        <w:rPr>
          <w:b/>
          <w:lang w:val="ne_NP" w:bidi="ne_NP"/>
        </w:rPr>
        <w:t>धेरैको लागि बलिदानको रूपमा उहाँको रगत खन्याइनेछ</w:t>
      </w:r>
      <w:r>
        <w:rPr>
          <w:lang w:val="ne_NP" w:bidi="ne_NP"/>
        </w:rPr>
        <w:t xml:space="preserve"> । येशू "धेरै" लाई बचाउने बलिदान हुनुहुनेछ। "धेरै" भनेको एउटा आलंकारिक अभिब्यक्ति हो जसले "सबै मानिसहरू" भन्ने अर्थ पनि जनाउन सक्छ। यसले येशूलाई बलिदानको रुपमा बिस्वास गर्ने सबै मानिसहरू वा जिवित सबै मानिसहरूलाई जनाउन सक्छ।</w:t>
      </w:r>
    </w:p>
    <w:p>
      <w:pPr/>
      <w:r>
        <w:rPr>
          <w:lang w:val="ne_NP" w:bidi="ne_NP"/>
        </w:rPr>
      </w:r>
      <w:r>
        <w:rPr>
          <w:lang w:val="ne_NP" w:bidi="ne_NP"/>
        </w:rPr>
        <w:t xml:space="preserve">त्यसपछि येशूले भन्नुहुन्छ कि परमेश्वर आफ्नो राज्यमा पूर्ण रूपमा शासन गर्न नआउदासम्म उहाँले नयाँ तरिकाले दाख को फल पिउनु हुनेछैन। तपाईंले अघिल्लो खण्डहरूमा </w:t>
      </w:r>
      <w:r>
        <w:rPr>
          <w:b/>
          <w:lang w:val="ne_NP" w:bidi="ne_NP"/>
        </w:rPr>
        <w:t>परमेश्वरको राज्यको</w:t>
      </w:r>
      <w:r>
        <w:rPr>
          <w:lang w:val="ne_NP" w:bidi="ne_NP"/>
        </w:rPr>
        <w:t xml:space="preserve"> लागि प्रयोग गरेको शब्द वा वाक्यांश प्रयोग गर्नुहोस् र </w:t>
      </w:r>
      <w:r>
        <w:rPr>
          <w:lang w:val="ne_NP" w:bidi="ne_NP"/>
        </w:rPr>
        <w:t>परमेश्वरको राज्य</w:t>
      </w:r>
      <w:r>
        <w:rPr>
          <w:lang w:val="ne_NP" w:bidi="ne_NP"/>
        </w:rPr>
        <w:t xml:space="preserve"> मुख्य शब्दावलीमा छ भनेर सम्झनुहोस्। </w:t>
      </w:r>
      <w:r>
        <w:rPr>
          <w:b/>
          <w:lang w:val="ne_NP" w:bidi="ne_NP"/>
        </w:rPr>
        <w:t>दाखको बोटको फलले</w:t>
      </w:r>
      <w:r>
        <w:rPr>
          <w:lang w:val="ne_NP" w:bidi="ne_NP"/>
        </w:rPr>
        <w:t xml:space="preserve"> दाखमद्यलाई जनाउँछ जुन खमिरिएको अङ्गुरबाट बनेको हुन्छ।</w:t>
      </w:r>
    </w:p>
    <w:p>
      <w:pPr/>
      <w:r>
        <w:rPr>
          <w:lang w:val="ne_NP" w:bidi="ne_NP"/>
        </w:rPr>
      </w:r>
      <w:r>
        <w:rPr>
          <w:lang w:val="ne_NP" w:bidi="ne_NP"/>
        </w:rPr>
        <w:t xml:space="preserve">यहाँ रोक्नुहोस् र तपाईंले </w:t>
      </w:r>
      <w:r>
        <w:rPr>
          <w:b/>
          <w:lang w:val="ne_NP" w:bidi="ne_NP"/>
        </w:rPr>
        <w:t>दाखको बोटको फलको</w:t>
      </w:r>
      <w:r>
        <w:rPr>
          <w:lang w:val="ne_NP" w:bidi="ne_NP"/>
        </w:rPr>
        <w:t xml:space="preserve"> लागि कस्तो शब्द वा वाक्यांश प्रयोग गर्नुहुनेछ भनेर समूहमा छलफल गर्नुहोस्। अङ्गुर दाखको बोटमा फल्छ, त्यसैले तपाईंले दाखको बोटको लागि फल हुर्कन्छ भन्ने संकेत गर्ने शब्द प्रयोग गर्नुपर्छ। अडियो रोक्‍नुहोस्। </w:t>
      </w:r>
    </w:p>
    <w:p>
      <w:pPr/>
      <w:r>
        <w:rPr>
          <w:lang w:val="ne_NP" w:bidi="ne_NP"/>
        </w:rPr>
      </w:r>
      <w:r>
        <w:rPr>
          <w:lang w:val="ne_NP" w:bidi="ne_NP"/>
        </w:rPr>
        <w:t xml:space="preserve">तिनीहरूले खाना खाए पछि येशू र उहाँका चेलाहरूले भजन गाए। </w:t>
      </w:r>
      <w:r>
        <w:rPr>
          <w:b/>
          <w:lang w:val="ne_NP" w:bidi="ne_NP"/>
        </w:rPr>
        <w:t>भजन</w:t>
      </w:r>
      <w:r>
        <w:rPr>
          <w:lang w:val="ne_NP" w:bidi="ne_NP"/>
        </w:rPr>
        <w:t xml:space="preserve"> परमेश्वरको प्रशंसाको गीत हुन सक्छ जुन सायद भजन ११८ बाट हुनसक्छ जुन गीतले परमेश्वरलाई उहाँको सदारहने विश्वास योग्य प्रेमको लागि प्रशंसा गर्छ।</w:t>
      </w:r>
    </w:p>
    <w:p>
      <w:pPr/>
      <w:r>
        <w:rPr>
          <w:lang w:val="ne_NP" w:bidi="ne_NP"/>
        </w:rPr>
      </w:r>
      <w:r>
        <w:rPr>
          <w:lang w:val="ne_NP" w:bidi="ne_NP"/>
        </w:rPr>
        <w:t xml:space="preserve">यहाँ रोक्नुहोस् र तपाईंले </w:t>
      </w:r>
      <w:r>
        <w:rPr>
          <w:b/>
          <w:lang w:val="ne_NP" w:bidi="ne_NP"/>
        </w:rPr>
        <w:t>भजनको</w:t>
      </w:r>
      <w:r>
        <w:rPr>
          <w:lang w:val="ne_NP" w:bidi="ne_NP"/>
        </w:rPr>
        <w:t xml:space="preserve"> लागि कस्तो शब्द वा वाक्यांश प्रयोग गर्नुहुनेछ भनेर समूहमा छलफल गर्नुहोस्। थप जानकारीको लागि मुख्य शब्दावलीमा </w:t>
      </w:r>
      <w:r>
        <w:rPr>
          <w:lang w:val="ne_NP" w:bidi="ne_NP"/>
        </w:rPr>
        <w:t>भजन</w:t>
      </w:r>
      <w:r>
        <w:rPr>
          <w:lang w:val="ne_NP" w:bidi="ne_NP"/>
        </w:rPr>
        <w:t xml:space="preserve">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14:27–31</w:t>
      </w:r>
      <w:r>
        <w:rPr>
          <w:lang w:val="ne_NP" w:bidi="ne_NP"/>
        </w:rPr>
      </w:r>
    </w:p>
    <w:p>
      <w:pPr>
        <w:pStyle w:val="Heading3"/>
      </w:pPr>
      <w:r>
        <w:rPr>
          <w:lang w:val="ne_NP" w:bidi="ne_NP"/>
        </w:rPr>
        <w:t>Step 1</w:t>
      </w:r>
    </w:p>
    <w:p>
      <w:pPr/>
      <w:r>
        <w:rPr>
          <w:lang w:val="ne_NP" w:bidi="ne_NP"/>
        </w:rPr>
      </w:r>
      <w:r>
        <w:rPr>
          <w:lang w:val="ne_NP" w:bidi="ne_NP"/>
        </w:rPr>
        <w:t>यस चरणमा, मर्कूस १४:२७–३१ सुन्नुहोस् र यसलाई आफ्नो हृदयमा राख्नुहोस्।</w:t>
      </w:r>
    </w:p>
    <w:p>
      <w:pPr/>
      <w:r>
        <w:rPr>
          <w:lang w:val="ne_NP" w:bidi="ne_NP"/>
        </w:rPr>
      </w:r>
      <w:r>
        <w:rPr>
          <w:lang w:val="ne_NP" w:bidi="ne_NP"/>
        </w:rPr>
        <w:t>सम्भव भएमा तीन फरक अनुवादहरूमा मर्कूस १४:२७–३१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१४:२७–३१ को श्रव्य संस्करण सुन्‍नुहोस्।</w:t>
      </w:r>
    </w:p>
    <w:p>
      <w:pPr/>
      <w:r>
        <w:rPr>
          <w:lang w:val="ne_NP" w:bidi="ne_NP"/>
        </w:rPr>
      </w:r>
      <w:r>
        <w:rPr>
          <w:lang w:val="ne_NP" w:bidi="ne_NP"/>
        </w:rPr>
        <w:t>येशू र उहाँका चेलाहरूले यरूशलेम शहरको पर्खाल भित्र निस्तारको भोज खाईसकेका छन्। यो अँध्यारो भएपछिको अबेर साँझ हो। तिनीहरूले यरूशलेम शहर छोडेर उपत्यकाहुँदै जैतुनको डाँडामा उक्लिन्छन्। तिनीहरू जैतुनको डाँडामा जाँदै गर्दा यो कथा सुरु हुन्छ। यो एउटा बिचमै रोकिएको कथा जस्तै हो। मर्कूसले येशूको मृत्यु हुनु अघि अन्तिम रातको कथालाई बिचमा रोक्दै येशू र उहाँका चेलाहरूको बीचको कुराकानी हामीलाई सुनाएका छन्।</w:t>
      </w:r>
    </w:p>
    <w:p>
      <w:pPr/>
      <w:r>
        <w:rPr>
          <w:lang w:val="ne_NP" w:bidi="ne_NP"/>
        </w:rPr>
      </w:r>
      <w:r>
        <w:rPr>
          <w:lang w:val="ne_NP" w:bidi="ne_NP"/>
        </w:rPr>
        <w:t>येशूले आफ्ना चेलाहरूलाई भन्नुहुन्छ, "तिमीहरू सबै विचलित हुनेछौ" जसको अर्थ चेलाहरूले येशूलाई छोडेर भाग्नेछन्। चेलाहरूले येशूप्रति वफादार हुन छोड्नेछन्। त्यसपछि येशूले अगमवक्ता जकरियाबाट धर्मशास्त्रको खण्डलाई उद्धृत गर्नुहुन्छ। फोहराको पानीले फोहोर सफा गरेजस्तै एक दिन परमेश्वरले आफ्ना मानिसहरूको लागि शुद्धिकरण वा पापबाट मुक्ति ल्याउनुहुनेछ भनेर जकरियाले भविष्यवाणी गर्छन्। परमेश्वरले मुक्ति ल्याउन परमेश्वरले गोठालालाई प्रहार गर्नुहुनेछ वा मार्नुहुनेछ। येशूले आफूलाई गोठाला भन्नुहुन्छ। सामान्यतया गोठालाले आफ्नो भेडाहरूलाई एक्लै छोड्दा भेडाहरू सबैतिर छरिन्छ। त्यही रात धार्मिक नेताहरूले येशूलाई पक्राउ गर्दा यस्तो हुन्छ। गोठाला मारिए पछि परमेश्वरका मानिसहरू भेडाहरू जस्तै भाग्छन्। सबै चेलाहरू भाग्छन् वा येशूलाई चिन्ने कुरा अस्वीकार गर्छन्।</w:t>
      </w:r>
    </w:p>
    <w:p>
      <w:pPr/>
      <w:r>
        <w:rPr>
          <w:lang w:val="ne_NP" w:bidi="ne_NP"/>
        </w:rPr>
      </w:r>
      <w:r>
        <w:rPr>
          <w:lang w:val="ne_NP" w:bidi="ne_NP"/>
        </w:rPr>
        <w:t>यहाँ रोक्नुहोस् र समूहमा भेडाहरूको समूह र गोठालाको फोटो हेर्नुहोस्।</w:t>
      </w:r>
    </w:p>
    <w:p>
      <w:pPr/>
      <w:r>
        <w:rPr>
          <w:lang w:val="ne_NP" w:bidi="ne_NP"/>
        </w:rPr>
      </w:r>
      <w:r>
        <w:rPr>
          <w:lang w:val="ne_NP" w:bidi="ne_NP"/>
        </w:rPr>
        <w:t xml:space="preserve">समूहमा यी प्रश्नहरूको छलफल गर्नुहोस्: के तपाईंको धार्मिक नेताहरूले आफूलाई दैनिक जीवनको कुनै कुरासँग तुलना गर्छन् जस्तै येशूले आफूलाई गोठालासँग तुलना गर्नुहुन्छ? यदि हो भने तिनीहरूले आफूलाई केसँग तुलना गर्छन्? यो कसरी गोठालाजस्तै छ वा फरक छ? अडियो रोक्‍नुहोस्। </w:t>
      </w:r>
    </w:p>
    <w:p>
      <w:pPr/>
      <w:r>
        <w:rPr>
          <w:lang w:val="ne_NP" w:bidi="ne_NP"/>
        </w:rPr>
      </w:r>
      <w:r>
        <w:rPr>
          <w:lang w:val="ne_NP" w:bidi="ne_NP"/>
        </w:rPr>
        <w:t>आफ्ना चेलाहरू भाग्नेछन् भन्ने खराब समाचारलाई उहाँले आफ्ना चेलाहरूलाई फेरि गालीलको समुद्रको वरिपरि भएको क्षेत्रमा भेट्नुहुनेछ भन्ने शुभ समाचारले संतुलन गर्नुहुन्छ। पहिले येशूले उहाँ मरेकोबाट बौरी उठ्नुहुनेछ भनेर भन्नुहुन्छ। यसको अर्थ परमेश्वरले उहाँलाई फेरि जीवित पार्नुहुनेछ। गोठालाले आफ्नो भेडाहरूलाई नेतृत्व गर्नेजस्तै उहाँ चेलाहरू "अघि गालीलमा जानुहुनेछ" भनेर भन्नुहुन्छ। तिनीहरूले उहाँलाई अस्वीकार गर्नेछन् र भाग्नेछन् तापनि उहाँले तिनीहरूलाई उहाँसँगको सम्बन्ध पुनर्स्थापित गर्नुहुनेछ र तिनीहरूसँग फेरि भेट्नुहुनेछ भनेर येशूले तिनीहरूलाई आश्वासन दिन चाहनुहुन्छ।</w:t>
      </w:r>
    </w:p>
    <w:p>
      <w:pPr/>
      <w:r>
        <w:rPr>
          <w:lang w:val="ne_NP" w:bidi="ne_NP"/>
        </w:rPr>
      </w:r>
      <w:r>
        <w:rPr>
          <w:lang w:val="ne_NP" w:bidi="ne_NP"/>
        </w:rPr>
        <w:t xml:space="preserve">यहाँ रोक्नुहोस् र समूहमा यरूशलेम र गालीलको क्षेत्र समावेश गर्ने इस्राएलको नक्सा हेर्नुहोस्। अडियो रोक्‍नुहोस्। </w:t>
      </w:r>
    </w:p>
    <w:p>
      <w:pPr/>
      <w:r>
        <w:rPr>
          <w:lang w:val="ne_NP" w:bidi="ne_NP"/>
        </w:rPr>
      </w:r>
      <w:r>
        <w:rPr>
          <w:lang w:val="ne_NP" w:bidi="ne_NP"/>
        </w:rPr>
        <w:t>येशूका चेलाहरू मध्ये एक पत्रुसले चेलाहरू सबै छरिएर भाग्नेछन् भन्ने खराब समाचारमा मात्र ध्यान दिन्छन्। उहाँले येशूलाई छोड्नुहुनेछ भन्ने कुराको अति कडा रूपमा अस्वीकार गर्नुहुन्छ। पत्रुसले भन्छन्, "सबै विचलित भए भने पनि म हुनेछैन।" तपाईंले यस खण्डको सुरुमा "विचलित" को लागि प्रयोग गरेको अभिव्यक्ति प्रयोग गर्नुहोस्। येशूले पनि कडा रूपमा जवाफ दिनुहुन्छ: "म तिमीहरूलाई सत्य भन्छु।" उहाँले भन्नुहुने कुरामा पत्रुसले ध्यान दिओस भन्ने उहाँले चाहनुहुन्छ।</w:t>
      </w:r>
    </w:p>
    <w:p>
      <w:pPr/>
      <w:r>
        <w:rPr>
          <w:lang w:val="ne_NP" w:bidi="ne_NP"/>
        </w:rPr>
      </w:r>
      <w:r>
        <w:rPr>
          <w:lang w:val="ne_NP" w:bidi="ne_NP"/>
        </w:rPr>
        <w:t xml:space="preserve">यहाँ रोक्नुहोस् र तपाईंले मर्कूसको पुस्तकमा "म तिमीहरूलाई सत्य भन्छु" भन्ने वाक्यांशलाई कसरी अनुवाद गरिरहनु भएको छ भनेर छलफल गर्नुहोस्। कसैले भन्न लागेको कथनतर्फ तपाईंले कसरी ध्यान आकर्षित गर्नुहुन्छ? तपाईंले महत्त्वपूर्ण कथनलाई कसरी जोड दिनुहुन्छ? अडियो रोक्‍नुहोस्। </w:t>
      </w:r>
    </w:p>
    <w:p>
      <w:pPr/>
      <w:r>
        <w:rPr>
          <w:lang w:val="ne_NP" w:bidi="ne_NP"/>
        </w:rPr>
      </w:r>
      <w:r>
        <w:rPr>
          <w:lang w:val="ne_NP" w:bidi="ne_NP"/>
        </w:rPr>
        <w:t>त्यो रात पनि पत्रुसले भाले दुई पटक बास्नु अघि पत्रुसले येशूलाई तीन पटक अस्वीकार गर्नेछन्। भाले कुखुरा हो जुन एक प्रकारको चरा हो। सामान्यतया हामी बिहान लगभग दुई पटक भालेले बासेको वा बोलाएको सुन्छौ, किनभने भाले बास्दा एउटा भालेको जवाफ अर्को भालेले दिन्छ। घाम उदाउनु अघि यो हुन्छ। येशूले भन्दै हुनुहुन्छ कि पत्रुसले भोलिपल्ट बिहान घाम उदाउनु अघि येशूलाई चिन्ने वा पछ्याउने कुरा अस्वीकार गर्नेछन्। पत्रुसले उहाँलाई तीन पटक अस्वीकार गर्नेछन् भनेर येशूले भन्नुहुन्छ। यसले पत्रुसले येशूलाई पूर्ण रूपमा अस्वीकार गरेको प्रतीक हो।</w:t>
      </w:r>
    </w:p>
    <w:p>
      <w:pPr/>
      <w:r>
        <w:rPr>
          <w:lang w:val="ne_NP" w:bidi="ne_NP"/>
        </w:rPr>
      </w:r>
      <w:r>
        <w:rPr>
          <w:lang w:val="ne_NP" w:bidi="ne_NP"/>
        </w:rPr>
        <w:t xml:space="preserve">यहाँ रोक्नुहोस् र समूहमा भालेको फोटो हेर्नुहोस्। अडियो रोक्‍नुहोस्। </w:t>
      </w:r>
    </w:p>
    <w:p>
      <w:pPr/>
      <w:r>
        <w:rPr>
          <w:lang w:val="ne_NP" w:bidi="ne_NP"/>
        </w:rPr>
      </w:r>
      <w:r>
        <w:rPr>
          <w:lang w:val="ne_NP" w:bidi="ne_NP"/>
        </w:rPr>
        <w:t>पत्रुस र अन्य चेलाहरू दुबैले येशूलाई कहिल्यै अस्वीकार गर्नेछैनन् भनेर धेरै कडा रूपमा भन्छन्। पत्रुसले उ येशूसँग मर्नेछु भनेर पनि भन्छन्। यो हिंसात्मक मृत्यु हुनेछ भनेर पत्रुसलाई थाहा छ। यसले पछि पत्रुस र चेलाहरूले अस्वीकार गरेको कुरालाई अझ नराम्रो बनाउँछ।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१४:२७–३१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w:t>
      </w:r>
    </w:p>
    <w:p>
      <w:pPr/>
      <w:r>
        <w:rPr>
          <w:lang w:val="ne_NP" w:bidi="ne_NP"/>
        </w:rPr>
      </w:r>
      <w:r>
        <w:rPr>
          <w:lang w:val="ne_NP" w:bidi="ne_NP"/>
        </w:rPr>
        <w:t>यस खण्डमा एउटा दृश्य छ।</w:t>
      </w:r>
    </w:p>
    <w:p>
      <w:pPr/>
      <w:r>
        <w:rPr>
          <w:lang w:val="ne_NP" w:bidi="ne_NP"/>
        </w:rPr>
      </w:r>
      <w:r>
        <w:rPr>
          <w:b/>
          <w:lang w:val="ne_NP" w:bidi="ne_NP"/>
        </w:rPr>
        <w:t>पहिलो दृश्य:</w:t>
      </w:r>
      <w:r>
        <w:rPr>
          <w:lang w:val="ne_NP" w:bidi="ne_NP"/>
        </w:rPr>
        <w:t xml:space="preserve"> येशू र उहाँका चेलाहरू जैतुनको डाँडामा जाँदै छन्। येशूले आफ्ना चेलाहरूले उहाँलाई छोड्नेछन् भनेर भन्नुहुन्छ। उहाँले अगमवक्ता जकरियाबाट उद्धृत गर्नुहुन्छ। येशूले तिनीहरूलाई गालीलमा फेरि भेट्नु हुनेछ भनेर भन्नुहुन्छ। पत्रुसले येशूलाई कहिल्यै छोड्ने छैनन् भनेर भन्छन्। येशूले पत्रुसलाई अर्को बिहान घाम उदाउनु अघि तीन पटक येशूलाई चिनेको कुरा अस्वीकार गर्नेछन् भनेर भन्नुहुन्छ। पत्रुस र अन्य चेलाहरूले येशूलाई कहिल्यै छोड्ने छैनन् भनेर प्रतिज्ञा गर्छन्।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 सहित चेलाहरू</w:t>
      </w:r>
    </w:p>
    <w:p>
      <w:pPr>
        <w:pStyle w:val="ListBullet"/>
        <w:spacing w:line="240" w:lineRule="auto"/>
        <w:ind w:left="720"/>
      </w:pPr>
      <w:r>
        <w:rPr>
          <w:lang w:val="ne_NP" w:bidi="ne_NP"/>
        </w:rPr>
      </w:r>
      <w:r>
        <w:rPr>
          <w:lang w:val="ne_NP" w:bidi="ne_NP"/>
        </w:rPr>
        <w:t>गोठाला</w:t>
      </w:r>
    </w:p>
    <w:p>
      <w:pPr>
        <w:pStyle w:val="ListBullet"/>
        <w:spacing w:line="240" w:lineRule="auto"/>
        <w:ind w:left="720"/>
      </w:pPr>
      <w:r>
        <w:rPr>
          <w:lang w:val="ne_NP" w:bidi="ne_NP"/>
        </w:rPr>
      </w:r>
      <w:r>
        <w:rPr>
          <w:lang w:val="ne_NP" w:bidi="ne_NP"/>
        </w:rPr>
        <w:t>भेडाहरू</w:t>
      </w:r>
    </w:p>
    <w:p>
      <w:pPr/>
      <w:r>
        <w:rPr>
          <w:lang w:val="ne_NP" w:bidi="ne_NP"/>
        </w:rPr>
      </w:r>
      <w:r>
        <w:rPr>
          <w:lang w:val="ne_NP" w:bidi="ne_NP"/>
        </w:rPr>
        <w:t>समूहको रूपमा खण्डको सेटिङको यी भागहरूमा ध्यान दिनुहोस्: येशू र उहाँका चेलाहरूले निस्तारको भोज खाएका छन् भनेर सम्झनु महत्त्वपूर्ण छ। यो अँध्यारो भएपछिको अबेर साँझ हो। तिनीहरूले यरूशलेमको मुख्य शहर छोड्छन्। तिनीहरूले जैतुन डाँडामा चढ्न थाल्छन्। हिंड्दै गर्दा येशूले तिनीहरूसँग कुरा गर्नुहुन्छ।</w:t>
      </w:r>
    </w:p>
    <w:p>
      <w:pPr/>
      <w:r>
        <w:rPr>
          <w:lang w:val="ne_NP" w:bidi="ne_NP"/>
        </w:rPr>
      </w:r>
      <w:r>
        <w:rPr>
          <w:lang w:val="ne_NP" w:bidi="ne_NP"/>
        </w:rPr>
        <w:t>येशूले धर्मशास्त्रबाट उद्धृत गर्नुहुन्छ भनेर सम्झनु महत्त्वपूर्ण छ। येशूले भन्नुहुन्छ, "तिमीहरू सबैले मलाई छोड्नेछौ, किनभने यो धर्मशास्त्रमा लेखिएको छ।"</w:t>
      </w:r>
    </w:p>
    <w:p>
      <w:pPr/>
      <w:r>
        <w:rPr>
          <w:lang w:val="ne_NP" w:bidi="ne_NP"/>
        </w:rPr>
      </w:r>
      <w:r>
        <w:rPr>
          <w:lang w:val="ne_NP" w:bidi="ne_NP"/>
        </w:rPr>
        <w:t>येशूले धर्मशास्त्रबाट उद्धृत गर्नुहुन्छ, र त्यसपछि उहाँले अब उद्धृत गर्नुहुन्न भनेर देखाउन "तर" भन्नुहुन्छ। उहाँले तिनीहरूलाई उहाँ मरेकोबाट बौरी उठ्नु हुनेछ र आफ्ना चेलाहरूलाई गालीलमा भेट्न अघिबाटै जानु हुनेछ भन्ने सुसमाचार दिनुहुन्छ।</w:t>
      </w:r>
    </w:p>
    <w:p>
      <w:pPr/>
      <w:r>
        <w:rPr>
          <w:lang w:val="ne_NP" w:bidi="ne_NP"/>
        </w:rPr>
      </w:r>
      <w:r>
        <w:rPr>
          <w:lang w:val="ne_NP" w:bidi="ne_NP"/>
        </w:rPr>
        <w:t xml:space="preserve">पत्रुसले चेलाहरूको ठूलो समूहमा बोले भनेर सम्झनु महत्त्वपूर्ण छ। पत्रुसले येशूलाई जवाफ दिँदा पत्रुसको स्वरले यो कथनबाट उहाँ रिसाएका थिए भन्ने संकेत गर्छ। यी शब्दहरू सुनेर छक्क परेको थियो। उहाँ भाग्ने वा येशूलाई अस्वीकार गर्ने कुनै इरादा छैन। उहाँले उसलाई प्रेम गर्नुहुन्छ। पत्रुसको मनोवृत्ति घमण्डी छ; उसले आफु अझ राम्रो गर्न सक्छु भनेर सोच्छन् - अन्य सबै चेलाहरू पतनभए भने पनि उहाँले कहिल्यै यसो गर्नुहुन्न। येशूले पत्रुससँग कुरा गर्दा कडा रूपमा बोल्नुहुन्छ भनेर सम्झनु महत्त्वपूर्ण छ। उहाँले भन्नुहुन्छ, "म तिमीहरूलाई सत्य भन्छु ... </w:t>
      </w:r>
      <w:r>
        <w:rPr>
          <w:b/>
          <w:lang w:val="ne_NP" w:bidi="ne_NP"/>
        </w:rPr>
        <w:t>तिमीहरूले पनि मलाई छोड्नेछौ</w:t>
      </w:r>
      <w:r>
        <w:rPr>
          <w:lang w:val="ne_NP" w:bidi="ne_NP"/>
        </w:rPr>
        <w:t>।"</w:t>
      </w:r>
    </w:p>
    <w:p>
      <w:pPr/>
      <w:r>
        <w:rPr>
          <w:lang w:val="ne_NP" w:bidi="ne_NP"/>
        </w:rPr>
      </w:r>
      <w:r>
        <w:rPr>
          <w:lang w:val="ne_NP" w:bidi="ne_NP"/>
        </w:rPr>
        <w:t>पत्रुसले पनि जोरदार रूपमा बोलेका थिए भनेर सम्झनु महत्त्वपूर्ण छ। उहाँले "होइन!" भन्नुहुन्छ। धेरै स्पष्ट रूपमा। पत्रुसले हिंसात्मक मृत्यु मर्न परे पनि इच्छुक छु भनेर भन्छन्। अन्य सबै चेलाहरूले पनि त्यही भने। तिनीहरूले येशूलाई कहिल्यै छोड्नेछैनन्। तिनीहरू उहाँसँग हिंसात्मक मृत्यु मर्नेछन्।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१४:२७–३१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एउटा दृश्य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पत्रुस सहित चेलाहरू</w:t>
      </w:r>
    </w:p>
    <w:p>
      <w:pPr>
        <w:pStyle w:val="ListBullet"/>
        <w:spacing w:line="240" w:lineRule="auto"/>
        <w:ind w:left="720"/>
      </w:pPr>
      <w:r>
        <w:rPr>
          <w:lang w:val="ne_NP" w:bidi="ne_NP"/>
        </w:rPr>
      </w:r>
      <w:r>
        <w:rPr>
          <w:lang w:val="ne_NP" w:bidi="ne_NP"/>
        </w:rPr>
        <w:t>गोठाला</w:t>
      </w:r>
    </w:p>
    <w:p>
      <w:pPr>
        <w:pStyle w:val="ListBullet"/>
        <w:spacing w:line="240" w:lineRule="auto"/>
        <w:ind w:left="720"/>
      </w:pPr>
      <w:r>
        <w:rPr>
          <w:lang w:val="ne_NP" w:bidi="ne_NP"/>
        </w:rPr>
      </w:r>
      <w:r>
        <w:rPr>
          <w:lang w:val="ne_NP" w:bidi="ne_NP"/>
        </w:rPr>
        <w:t>भेडाहरू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टोलीले येशू र उहाँका चेलाहरू जैतुनको डाँडामा जाँदै गरेको अभिनय गर्नुपर्छ। येशूले तिनीहरूसँग कुरा गर्न थाल्नुहुन्छ। उहाँले भन्नुहुन्छ, "तिमीहरू सबैले मलाई छोड्नेछौ। तपाईंले गर्नुहुनेछ भनेर धर्मशास्त्रले भन्छ। तिनीहरूले भन्छन्, 'परमेश्वरले गोठालालाई मार्नुहुनेछ र भेडाहरू छरिनेछन् वा भाग्नेछन्।' तर परमेश्वरले मलाई मरेकोबाट बौरी उठाउनुहुनेछ। र तिमीहरूलाई गालीलमा भेट्न म अघि जानेछु।" पत्रुसले भन्छन्, "सबैले तपाई लाई छोडेर गए भने पनि म कहिल्यै छोड्नेछैन!"</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यस्तो कुरा सुन्न सक्नुहुन्छ, "मेरा मित्रहरूले मलाई छोड्नेछन् भनेर धेरै दुखी छु" "पत्रुसबाट निराश छु" "मुक्ति ल्याउन मैले गर्नुपर्ने काम म जान्दछु, तर यो सजिलो छैन।" पत्रुसको भूमिका खेल्ने व्यक्तिलाई सोध्नुहोस्, "तपाईं के महसुस गर्दै हुनुहुन्छ वा के सोच्दै हुनुहुन्छ?" तपाईंले यस्तो कुरा सुन्न सक्नुहुन्छ, "अलमलमा परेको छु हामी येशूलाई कहिल्यै छोड्दैनौ!" "येशूलाई पछ्याउन पाउँदा गर्व गर्छु" "साहसी।" नाटकलाई जारी राख्नुहोस्।</w:t>
      </w:r>
    </w:p>
    <w:p>
      <w:pPr/>
      <w:r>
        <w:rPr>
          <w:lang w:val="ne_NP" w:bidi="ne_NP"/>
        </w:rPr>
      </w:r>
      <w:r>
        <w:rPr>
          <w:lang w:val="ne_NP" w:bidi="ne_NP"/>
        </w:rPr>
        <w:t>टोलीले येशूले भन्नु भएको अभिनय गर्नुपर्छ, "पत्रुस, ध्यान देऊ! आज राति घाम उदाउनु अघि र भाले दुई पटक बास्नु अघि तिमीहरूले मलाई चिन्दिन भनेर तीन पटक अस्वीकार गर्नेछौ।" पत्रुसले धेरै कडा रूपमा जवाफ दिन्छन्, "होइन! म तपाईंसँग मर्नेछु! म तिमीलाई चिन्दिन भनेर म कहिल्यै अस्वीकार गर्नेछैन।" अन्य चेलाहरूले पनि त्यही भन्छन्।</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यस्तो कुरा सुन्न सक्नुहुन्छ, "पत्रुस मेरो छेउमा बसोस भन्ने चाहन्छु।" चेलाहरू र पत्रुसको भूमिका खेल्ने मानिसहरूलाई सोध्नुहोस्, "तपाईं के महसुस गर्दै हुनुहुन्छ वा के सोचिरहनु भएको छ?" तपाईंले यस्तो कुरा सुन्न सक्नुहुन्छ, "येशूले के बारेमा कुरा गर्दै हुनुहुन्छ?" "म येशूको लागि धेरै साहसी हुन चाहन्छु" "येशूलाई पछ्याउन पाउँदा म गर्व गर्छु!"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१४:२७–३१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येशूले आफ्ना चेलाहरूलाई भन्नुहुन्छ, "तिमीहरू सबै विचलित हुनेछौ किनभने यो धर्मशास्त्रमा लेखिएको छ।" </w:t>
      </w:r>
      <w:r>
        <w:rPr>
          <w:b/>
          <w:lang w:val="ne_NP" w:bidi="ne_NP"/>
        </w:rPr>
        <w:t>विचलित</w:t>
      </w:r>
      <w:r>
        <w:rPr>
          <w:lang w:val="ne_NP" w:bidi="ne_NP"/>
        </w:rPr>
        <w:t xml:space="preserve"> को अर्थ केही चिजलाई छोड्नु हो। येशूले "किनभने यो लेखिएको छ" मात्र भन्नुहुन्छ, तर उहाँले भविष्यवाणी तिनीहरूको </w:t>
      </w:r>
      <w:r>
        <w:rPr>
          <w:b/>
          <w:lang w:val="ne_NP" w:bidi="ne_NP"/>
        </w:rPr>
        <w:t>धर्मशास्त्र</w:t>
      </w:r>
      <w:r>
        <w:rPr>
          <w:lang w:val="ne_NP" w:bidi="ne_NP"/>
        </w:rPr>
        <w:t xml:space="preserve">, पवित्र लेखहरूमा लेखिएको बारेमा कुरा गरिरहनु भएको हो भनेर चेलाहरूलाई थाहा थियो। केही बाइबल अनुवादहरूमा यसलाई स्पष्ट गर्न यो धर्मशास्त्रमा लेखिएको थियो भनेर समावेश छ। यदि तपाईंले </w:t>
      </w:r>
      <w:r>
        <w:rPr>
          <w:lang w:val="ne_NP" w:bidi="ne_NP"/>
        </w:rPr>
        <w:t>धर्मशास्त्र</w:t>
      </w:r>
      <w:r>
        <w:rPr>
          <w:lang w:val="ne_NP" w:bidi="ne_NP"/>
        </w:rPr>
        <w:t xml:space="preserve"> शब्द प्रयोग गर्नुहुन्छ भने यसलाई पहिले जस्तै अनुवाद गर्नुहोस्, र यो मुख्य शब्दावलीमा छ भनेर सम्झनुहोस्।</w:t>
      </w:r>
    </w:p>
    <w:p>
      <w:pPr/>
      <w:r>
        <w:rPr>
          <w:lang w:val="ne_NP" w:bidi="ne_NP"/>
        </w:rPr>
      </w:r>
      <w:r>
        <w:rPr>
          <w:lang w:val="ne_NP" w:bidi="ne_NP"/>
        </w:rPr>
        <w:t xml:space="preserve">यहाँ रोक्नुहोस् र तपाईंले </w:t>
      </w:r>
      <w:r>
        <w:rPr>
          <w:b/>
          <w:lang w:val="ne_NP" w:bidi="ne_NP"/>
        </w:rPr>
        <w:t>विचलित</w:t>
      </w:r>
      <w:r>
        <w:rPr>
          <w:lang w:val="ne_NP" w:bidi="ne_NP"/>
        </w:rPr>
        <w:t xml:space="preserve"> कालागि कस्तो शब्द वा वाक्यांश प्रयोग गर्नुहुनेछ भनेर समूहमा छलफल गर्नुहोस्। अडियो रोक्‍नुहोस्। </w:t>
      </w:r>
    </w:p>
    <w:p>
      <w:pPr/>
      <w:r>
        <w:rPr>
          <w:lang w:val="ne_NP" w:bidi="ne_NP"/>
        </w:rPr>
      </w:r>
      <w:r>
        <w:rPr>
          <w:lang w:val="ne_NP" w:bidi="ne_NP"/>
        </w:rPr>
        <w:t xml:space="preserve">परमेश्वरले गोठालालाई प्रहार गर्नुहुनेछ भनेर येशूले भन्नुहुन्छ। यस सन्दर्भमा, </w:t>
      </w:r>
      <w:r>
        <w:rPr>
          <w:b/>
          <w:lang w:val="ne_NP" w:bidi="ne_NP"/>
        </w:rPr>
        <w:t>प्रहारको</w:t>
      </w:r>
      <w:r>
        <w:rPr>
          <w:lang w:val="ne_NP" w:bidi="ne_NP"/>
        </w:rPr>
        <w:t xml:space="preserve"> अर्थ मार्नु हो। </w:t>
      </w:r>
      <w:r>
        <w:rPr>
          <w:b/>
          <w:lang w:val="ne_NP" w:bidi="ne_NP"/>
        </w:rPr>
        <w:t>गोठाला</w:t>
      </w:r>
      <w:r>
        <w:rPr>
          <w:lang w:val="ne_NP" w:bidi="ne_NP"/>
        </w:rPr>
        <w:t xml:space="preserve"> भनेको भेडाहरू वा बाख्राको हेरचाह गर्ने व्यक्ति हो। येशूले प्राय: आफूलाई पछ्याउने मानिसहरूको हेरचाह गर्ने गोठालाको रूपमा उल्लेख गर्नुहुन्छ। येशूले आफूलाई पछ्याउने मानिसहरूलाई भेडाहरूसँग तुलना गर्नुहुन्छ।</w:t>
      </w:r>
    </w:p>
    <w:p>
      <w:pPr/>
      <w:r>
        <w:rPr>
          <w:lang w:val="ne_NP" w:bidi="ne_NP"/>
        </w:rPr>
      </w:r>
      <w:r>
        <w:rPr>
          <w:lang w:val="ne_NP" w:bidi="ne_NP"/>
        </w:rPr>
        <w:t xml:space="preserve">यहाँ रोक्नुहोस् र तपाईंले </w:t>
      </w:r>
      <w:r>
        <w:rPr>
          <w:b/>
          <w:lang w:val="ne_NP" w:bidi="ne_NP"/>
        </w:rPr>
        <w:t>प्रहारको</w:t>
      </w:r>
      <w:r>
        <w:rPr>
          <w:lang w:val="ne_NP" w:bidi="ne_NP"/>
        </w:rPr>
        <w:t xml:space="preserve"> लागि कस्तो शब्द वा वाक्यांश प्रयोग गर्नुहुनेछ भनेर समूहमा छलफल गर्नुहोस्। तपाईंले अघिल्लो खण्डहरूमा </w:t>
      </w:r>
      <w:r>
        <w:rPr>
          <w:lang w:val="ne_NP" w:bidi="ne_NP"/>
        </w:rPr>
        <w:t>गोठालाको</w:t>
      </w:r>
      <w:r>
        <w:rPr>
          <w:lang w:val="ne_NP" w:bidi="ne_NP"/>
        </w:rPr>
        <w:t xml:space="preserve"> लागि प्रयोग गरेको शब्द वा वाक्यांश प्रयोग गर्नुहोस् र गोठाला मुख्य शब्दावलीमा छ भनेर सम्झनुहोस्। अडियो रोक्‍नुहोस्। </w:t>
      </w:r>
    </w:p>
    <w:p>
      <w:pPr/>
      <w:r>
        <w:rPr>
          <w:lang w:val="ne_NP" w:bidi="ne_NP"/>
        </w:rPr>
      </w:r>
      <w:r>
        <w:rPr>
          <w:lang w:val="ne_NP" w:bidi="ne_NP"/>
        </w:rPr>
        <w:t xml:space="preserve">परमेश्वरले उहाँलाई मरेकोबाट बौरी उठाएपछि उहाँ आफ्ना चेलाहरू भन्दा अघि </w:t>
      </w:r>
      <w:r>
        <w:rPr>
          <w:b/>
          <w:lang w:val="ne_NP" w:bidi="ne_NP"/>
        </w:rPr>
        <w:t>गालीलमा</w:t>
      </w:r>
      <w:r>
        <w:rPr>
          <w:lang w:val="ne_NP" w:bidi="ne_NP"/>
        </w:rPr>
        <w:t xml:space="preserve"> जानुहुनेछ भनेर येशूले भन्नुहुन्छ। </w:t>
      </w:r>
      <w:r>
        <w:rPr>
          <w:lang w:val="ne_NP" w:bidi="ne_NP"/>
        </w:rPr>
        <w:t>गालील</w:t>
      </w:r>
      <w:r>
        <w:rPr>
          <w:lang w:val="ne_NP" w:bidi="ne_NP"/>
        </w:rPr>
        <w:t xml:space="preserve"> </w:t>
      </w:r>
      <w:r>
        <w:rPr>
          <w:b/>
          <w:lang w:val="ne_NP" w:bidi="ne_NP"/>
        </w:rPr>
        <w:t>गालीलको समुद्रको</w:t>
      </w:r>
      <w:r>
        <w:rPr>
          <w:lang w:val="ne_NP" w:bidi="ne_NP"/>
        </w:rPr>
        <w:t xml:space="preserve"> वरिपरि भएको क्षेत्र हो। येशूका धेरै चेलाहरू त्यो क्षेत्रका छन्, र तिनीहरूको धेरै जसो काम गालीलको समुद्रको वरिपरि भएको थियो। </w:t>
      </w:r>
      <w:r>
        <w:rPr>
          <w:lang w:val="ne_NP" w:bidi="ne_NP"/>
        </w:rPr>
        <w:t>गालीलको समुद्रको</w:t>
      </w:r>
      <w:r>
        <w:rPr>
          <w:lang w:val="ne_NP" w:bidi="ne_NP"/>
        </w:rPr>
        <w:t xml:space="preserve"> बारेमा थप जानकारीको लागि मुख्य शब्दावली हेर्नुहोस्।</w:t>
      </w:r>
    </w:p>
    <w:p>
      <w:pPr/>
      <w:r>
        <w:rPr>
          <w:lang w:val="ne_NP" w:bidi="ne_NP"/>
        </w:rPr>
      </w:r>
      <w:r>
        <w:rPr>
          <w:lang w:val="ne_NP" w:bidi="ne_NP"/>
        </w:rPr>
        <w:t>जब येशूले पत्रुसलाई जवाफ दिनुहुन्छ उहाँले भन्नुहुन्छ, "</w:t>
      </w:r>
      <w:r>
        <w:rPr>
          <w:b/>
          <w:lang w:val="ne_NP" w:bidi="ne_NP"/>
        </w:rPr>
        <w:t>म तिमीहरूलाई सत्य भन्छु</w:t>
      </w:r>
      <w:r>
        <w:rPr>
          <w:lang w:val="ne_NP" w:bidi="ne_NP"/>
        </w:rPr>
        <w:t>।" येशूले आफ्नो कथनहरूलाई जोड दिन र मानिसहरूलाई उहाँले भन्नु भएको कुरा ध्यानपूर्वक सुनुन र उहाँले भन्नु भएको कुरा सत्य हो भनेर विश्वास गरुन भनेर यो वाक्यांश प्रयोग गर्नुहुन्छ। तपाईंले मर्कूसको अघिल्लो खण्डहरूमा "म तिमीहरूलाई सत्य भन्छु" को लागि प्रयोग गरेको शब्दहरू वा वाक्यांश प्रयोग गर्नुहोस्।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14:32–42</w:t>
      </w:r>
      <w:r>
        <w:rPr>
          <w:lang w:val="ne_NP" w:bidi="ne_NP"/>
        </w:rPr>
      </w:r>
    </w:p>
    <w:p>
      <w:pPr>
        <w:pStyle w:val="Heading3"/>
      </w:pPr>
      <w:r>
        <w:rPr>
          <w:lang w:val="ne_NP" w:bidi="ne_NP"/>
        </w:rPr>
        <w:t>Step 1</w:t>
      </w:r>
    </w:p>
    <w:p>
      <w:pPr/>
      <w:r>
        <w:rPr>
          <w:lang w:val="ne_NP" w:bidi="ne_NP"/>
        </w:rPr>
      </w:r>
      <w:r>
        <w:rPr>
          <w:lang w:val="ne_NP" w:bidi="ne_NP"/>
        </w:rPr>
        <w:t>यस चरणमा, मर्कूस १४:३२–४२ सुन्नुहोस् र यसलाई आफ्नो हृदयमा राख्नुहोस्।</w:t>
      </w:r>
    </w:p>
    <w:p>
      <w:pPr/>
      <w:r>
        <w:rPr>
          <w:lang w:val="ne_NP" w:bidi="ne_NP"/>
        </w:rPr>
      </w:r>
      <w:r>
        <w:rPr>
          <w:lang w:val="ne_NP" w:bidi="ne_NP"/>
        </w:rPr>
        <w:t>सम्भव भएमा तीन फरक अनुवादहरूमा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१४:३२–४२ को श्रव्य संस्करण सुन्‍नुहोस्।</w:t>
      </w:r>
    </w:p>
    <w:p>
      <w:pPr/>
      <w:r>
        <w:rPr>
          <w:lang w:val="ne_NP" w:bidi="ne_NP"/>
        </w:rPr>
      </w:r>
      <w:r>
        <w:rPr>
          <w:lang w:val="ne_NP" w:bidi="ne_NP"/>
        </w:rPr>
        <w:t>येशू र उहाँका चेलाहरू उपत्यकाबाट जैतुनको डाँडामा जाँदै थिए। तिनीहरू जैतुनको डाँडाको छेउमा गेत्समनी भनिने जैतुनको बगैंचामा गए। जैतुनको बगैचा भनेको मानिसहरूले जैतुनको रूखहरू रोप्ने र जैतुनको तेल बनाउने ठाउँ हो। हिब्रूमा गेत्सेमनीको अर्थ तेलको कोल हो, त्यसैले मानिसहरूले सायद जैतुनको तेल बनाउन यहाँ पनि जैतुनलाई थिच्थे।</w:t>
      </w:r>
    </w:p>
    <w:p>
      <w:pPr/>
      <w:r>
        <w:rPr>
          <w:lang w:val="ne_NP" w:bidi="ne_NP"/>
        </w:rPr>
      </w:r>
      <w:r>
        <w:rPr>
          <w:lang w:val="ne_NP" w:bidi="ne_NP"/>
        </w:rPr>
        <w:t xml:space="preserve">यहाँ रोक्नुहोस् र समूहमा गेत्समनीको बगैचा र जैतुनको रूखहरूको फोटो हेर्नुहोस्। अडियो रोक्‍नुहोस्। </w:t>
      </w:r>
    </w:p>
    <w:p>
      <w:pPr/>
      <w:r>
        <w:rPr>
          <w:lang w:val="ne_NP" w:bidi="ne_NP"/>
        </w:rPr>
      </w:r>
      <w:r>
        <w:rPr>
          <w:lang w:val="ne_NP" w:bidi="ne_NP"/>
        </w:rPr>
        <w:t>जब येशू र चेलाहरू आइपुग्छन्, येशूले आफ्ना चेलाहरूलाई प्रार्थना गर्दा त्यहाँ बस्न र पर्खन भन्नुहुन्छ। येशूले गएर प्रार्थना गर्नु यो सायद सामान्य कुरा थियो। येशूले पहिले जस्तै गर्नुभएको छ, उहाँले पत्रुस, याकूब र यूहन्नालाई अलग गर्नुहुन्छ र यी तीन चेलाहरूलाई आफूसँग जैतुनको बगैमा लैजानुहुन्छ। यी तीन किन? यी तीन चेलाहरू सबैले येशूसँग स्वेच्छाले कष्ट भोग्नेछन् भनेर पहिले भनेका थिए।</w:t>
      </w:r>
    </w:p>
    <w:p>
      <w:pPr/>
      <w:r>
        <w:rPr>
          <w:lang w:val="ne_NP" w:bidi="ne_NP"/>
        </w:rPr>
      </w:r>
      <w:r>
        <w:rPr>
          <w:lang w:val="ne_NP" w:bidi="ne_NP"/>
        </w:rPr>
        <w:t>येशूले ठूलो भावनात्मक पीडाको अनुभव गर्नुहुन्छ। उहाँ भावनात्मक रूपमा गहिरो रुपमा विचलित र व्याकुल हुनुहुन्छ। उहाँले भन्नुहुन्छ, "मेरो प्राण मृत्युको क्षण झै गहिरो शोकले भरिएको छ।" येशूले आफूलाई ठूलो बोझले दबिएको जस्तै महसुस गरेर आफू यति दुखी छु भनेर भन्दै हुनुहुन्छ। प्राण मानिसको व्यक्तित्वको केन्द्र हो। यो येशूको जीवनको सबैभन्दा महत्त्वपूर्ण क्षणहरू मध्यको एक हो। उहाँले साँच्चै त्यो पीडा र मृत्युको अनुभव गर्न लाग्नु भएको छ जस्को लागी उहाँले तयारी गरिरहनु भएको छ। यो कष्टले उहाँलाई कति मुल्य चुकाउनु पर्नेछ भनेर येशूलाई पूरै थाहा छ।</w:t>
      </w:r>
    </w:p>
    <w:p>
      <w:pPr/>
      <w:r>
        <w:rPr>
          <w:lang w:val="ne_NP" w:bidi="ne_NP"/>
        </w:rPr>
      </w:r>
      <w:r>
        <w:rPr>
          <w:lang w:val="ne_NP" w:bidi="ne_NP"/>
        </w:rPr>
        <w:t xml:space="preserve">यहाँ रोक्नुहोस् र समूहमा निम्न कुराहरूको छलफल गर्नुहोस्: येशूको भावनात्मक पीडाको भयावहता र पीडाको सम्भवभएसम्मका सबै भन्दा शक्तिशाली शब्दहरूमा वर्णन गरिएको छ। मानिसहरूले ठूलो भावनात्मक पीडाको सामना गरेको समयको कथाहरू एक अर्कालाई सुनाउनुहोस्। तपाईंले एक अर्काको कथाहरू सुन्दा तपाईले महसुस गरेको भावनात्मक पीडालाई वर्णन गर्न प्रयोग गरेको शब्दहरूको किसिमलाई सुन्नुहोस्। अडियो रोक्‍नुहोस्। </w:t>
      </w:r>
    </w:p>
    <w:p>
      <w:pPr/>
      <w:r>
        <w:rPr>
          <w:lang w:val="ne_NP" w:bidi="ne_NP"/>
        </w:rPr>
      </w:r>
      <w:r>
        <w:rPr>
          <w:lang w:val="ne_NP" w:bidi="ne_NP"/>
        </w:rPr>
        <w:t xml:space="preserve">येशूले तीन चेलाहरूलाई जागा रहन वा चाँडै आउने परिक्षासँग लड्न आत्मिक रूपमा सचेत र बलियो रहन भन्नुहुन्छ। उहाँ केही मिटर टाढा जानुहुन्छ र प्रार्थना गर्न थाल्नुहुन्छ। उहाँले घुँडा टेकेर वा भुइँमा पस्रेर प्रार्थना गर्नुहुन्छ, जसको अर्थ प्रार्थना जरुरी वा धेरै महत्त्वपूर्ण छ। सामान्यतया यहूदी मानिसहरूले हात उठाएर उभिएर प्रार्थना गर्थे। येशूले यो "घडी" वा कष्टको समय बितेर जाओस भनेर प्रार्थना गर्नुहुन्छ। उहाँले परमेश्वरलाई आफ्नो बुबा भनेर बोलाउन प्रेमपूर्ण यहूदी शब्द प्रयोग गरेर "अब्बा" भनेर बोलाउनुहुन्छ। यहूदी मानिसहरूले परमेश्वरको लागि "अब्बा" शब्द प्रयोग गरेनन्, त्यसैले येशूले परमेश्वरसँगको आफ्नो विशेष सम्बन्धलाई यहाँ देखाउनुहुन्छ। यो "कचौरा" लाई हटाई दिनुहोस भनेर उहाँले परमेश्वरसँग अनुरोध गर्नुहुन्छ। पुरानो नियममा कचौरा परमेश्वरको क्रोध र कष्टको प्रतीक थियो। परमेश्वरले आफ्ना सबै क्रोध र न्याय उहाँमा आउन लागेको छ भनेर येशूलाई थाहा भएता पनि येशू आज्ञाकारी हुनुहुन्छ र आफ्नो बुबालाई भरोसा गर्नुहुन्छ। हामीलाई यो कुरा येशूको पारिवारिक भाषा र परमेश्वरलाई गरेको विनम्र अनुरोधहरूको कारणले थाहा छ - उहाँले सोध्नुहुन्छ "यदि सम्भव छ भने" र "म के चाहन्छु भन्ने होइन, तर तपाई के चाहनु हुन्छ।" "मैले चाहेको कुरा होईन तर तपाईले चाहेको कुरा गर्नुहोस्" भनेर अनुरोध गर्नुहुन्छ </w:t>
      </w:r>
    </w:p>
    <w:p>
      <w:pPr/>
      <w:r>
        <w:rPr>
          <w:lang w:val="ne_NP" w:bidi="ne_NP"/>
        </w:rPr>
      </w:r>
      <w:r>
        <w:rPr>
          <w:lang w:val="ne_NP" w:bidi="ne_NP"/>
        </w:rPr>
        <w:t>येशू आफ्ना तीन चेलाहरूकहाँ फर्केर जानुहुन्छ किनभने तिनीहरू परिक्षामा पर्न सक्छन् भनेर उहाँ चिन्तित हुनुहुन्छ। तिनीहरू सुतिरहेका उहाँले देख्नुहुन्छ! पहिला येशूले पत्रुससँग कुरा गर्नुहुन्छ, किनभने पत्रुसले येशूसँग मर्नेछु भनेर भाकल गरेको थिए। सायद पत्रुसले येशूलाई पूर्ण रूपमा पछ्याउनु अघि गरेको जस्तै व्यवहार गरिरहेका छन् भनेर संकेत गर्न येशूले पत्रुसलाई आफ्नो पुरानो नामले "शिमोन" भनेर बोलाउनुहुन्छ! येशूले शिमोन पत्रुसलाई प्रश्न सोध्नुहुन्छ, "के तिमी सुतिरहेका छ? के तिमीहरूले मसँग एक घण्टा पनि जागा रहन सक्दैनौ?" चेलाहरू सुतेको देखेर येशू अचम्मित र निराश हुनुहुन्छ। आफ्नो प्रश्नमा उहाँले तिनीहरूलाई हप्काउँदै हुनुहुन्छ। त्यसपछि येशूले तीन चेलाहरूलाई "जागा रहो र प्रार्थना गर" भन्नुहुन्छ। "जागा रहनु" को अर्थ आत्मिक रूपमा जागा रहनु हो ताकि तिनीहरू येशूलाई इन्कार गर्न खोजेको अवस्थामा पनि उहाँमा वफादार रहन सकुन्। येशूले भन्नुहुन्छ, "तिम्रो आत्मा इच्छुक छ, तर तिम्रो शरीर कमजोर छ।" यसको अर्थ तपाईंको हृदय वा भावनाहरू परमेश्वरलाई पछ्याउन चाहन्छन्। तर तिमीहरू आफै बलियो छैनौ। तिनीहरूमा परमेश्वरको आत्मा छ वा तिनीहरूको आफ्नै अभिप्रायले उहाँप्रति वफादार हुन, तिनिहरूलाई मद्दत गर्छ भनेर येशूलाई थाहा छ। तापनि, मानिसहरू कमजोर छन्। हामी दुष्टको विरुद्धमा एक्लै उभिन सक्दैनौ।</w:t>
      </w:r>
    </w:p>
    <w:p>
      <w:pPr/>
      <w:r>
        <w:rPr>
          <w:lang w:val="ne_NP" w:bidi="ne_NP"/>
        </w:rPr>
      </w:r>
      <w:r>
        <w:rPr>
          <w:lang w:val="ne_NP" w:bidi="ne_NP"/>
        </w:rPr>
        <w:t>येशू फेरि त्यही प्रार्थना गर्न केही मिटर टाढा जानुहुन्छ। उहाँ आफ्ना चेलाहरूकहाँ दोस्रो पटक आउनुहुन्छ। तिनीहरूको आँखा भारी छन्, जसको अर्थ तिनीहरूको आँखा बन्द छ। चेलाहरूलाई सुत्ने राम्रो बहाना छैन, त्यसैले के भन्ने भनेर थाहा छैन। येशू तेस्रो पटक प्रार्थना गर्न जानुहुन्छ र आफ्ना तीन चेलाहरूकहाँ तेस्रो पटक आउनुहुन्छ।</w:t>
      </w:r>
    </w:p>
    <w:p>
      <w:pPr/>
      <w:r>
        <w:rPr>
          <w:lang w:val="ne_NP" w:bidi="ne_NP"/>
        </w:rPr>
      </w:r>
      <w:r>
        <w:rPr>
          <w:lang w:val="ne_NP" w:bidi="ne_NP"/>
        </w:rPr>
        <w:t xml:space="preserve">यहाँ रोक्नुहोस् र समूहमा यो प्रश्नको छलफल गर्नुहोस्: जब तपाईं आफ्नो संस्कृतिमा कुनै कुराको दोषी हुनुहुन्छ के तपाईं आफूलाई बचाउन प्रयास गर्नुहुन्छ वा चुप लागेर बस्नुहुन्छ? कोही दोषी छ भनेर तपाईंलाई कसरी थाहा हुन्छ? अडियो रोक्‍नुहोस्। </w:t>
      </w:r>
    </w:p>
    <w:p>
      <w:pPr/>
      <w:r>
        <w:rPr>
          <w:lang w:val="ne_NP" w:bidi="ne_NP"/>
        </w:rPr>
      </w:r>
      <w:r>
        <w:rPr>
          <w:lang w:val="ne_NP" w:bidi="ne_NP"/>
        </w:rPr>
        <w:t>जब येशू तेस्रो पटक आउनुहुन्छ, उहाँले प्रश्न सोध्नुहुन्छ, "के तिमीहरू अझै सुतिरहेका र विश्राम गरिरहेका छौ?" उहाँले तिनीहरूलाई प्रार्थना गर्नुको सट्टा सुतेकोमा हप्काउँनुहुन्छ। त्यसपछि उहाँले भन्नुहुन्छ, "अब पर्याप्त भयो" वा "यो तय भयो।" उहाँले प्रार्थना गरेको कुराको निर्णय भएको छ भन्ने अर्थ हुन सक्छ। वा उहाँको अर्थ चेलाहरूले अब सुत्न छोड्नु पर्छ भन्ने हुन सक्छ। "समय आएको छ" वा परमेश्वरले सबै कुरा हुनको लागि योजना गरेको समय आएको छ। येशूले भन्नुहुन्छ, "मानिसको छोरा पापीहरूको हातमा सुम्पिएको छ।" यसको अर्थ येशू को हो भनेर बुझ्न नसक्ने पापीहरूले येशूलाई पक्राउ गर्नेछन् र उहाँले कष्ट भोग्नु हुनेछ र मर्नुहुनेछ। येशूले आफूलाई फेरि मानिसको छोरा भन्नुहुन्छ, र यसले उहाँलाई मार्नेहरू परमेश्वरले बचाउन पठाएको व्यक्तिलाई मार्ने दोषी छन् भन्ने तथ्यलाई जोड दिन्छ।</w:t>
      </w:r>
    </w:p>
    <w:p>
      <w:pPr/>
      <w:r>
        <w:rPr>
          <w:lang w:val="ne_NP" w:bidi="ne_NP"/>
        </w:rPr>
      </w:r>
      <w:r>
        <w:rPr>
          <w:lang w:val="ne_NP" w:bidi="ne_NP"/>
        </w:rPr>
        <w:t>त्यसपछि येशूले भन्नुहुन्छ, "जाऔं" भन्नुको अर्थ "यहूदा र उहाँसँग भएकाहरूलाई भेट्न जाऔ।" "मेरो बिस्वासघाति नजिकै छ" को अर्थ यहूदा यहाँ गेत्समनीको जैतुनको बगैमा छ भन्ने हो।</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१४:३२–४२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बनाउनेछन् ।</w:t>
      </w:r>
    </w:p>
    <w:p>
      <w:pPr/>
      <w:r>
        <w:rPr>
          <w:lang w:val="ne_NP" w:bidi="ne_NP"/>
        </w:rPr>
      </w:r>
      <w:r>
        <w:rPr>
          <w:lang w:val="ne_NP" w:bidi="ne_NP"/>
        </w:rPr>
        <w:t>यस खण्डमा आठ दृश्यहरू छन्।</w:t>
      </w:r>
    </w:p>
    <w:p>
      <w:pPr/>
      <w:r>
        <w:rPr>
          <w:lang w:val="ne_NP" w:bidi="ne_NP"/>
        </w:rPr>
      </w:r>
      <w:r>
        <w:rPr>
          <w:b/>
          <w:lang w:val="ne_NP" w:bidi="ne_NP"/>
        </w:rPr>
        <w:t>पहिलो दृश्यमा:</w:t>
      </w:r>
      <w:r>
        <w:rPr>
          <w:lang w:val="ne_NP" w:bidi="ne_NP"/>
        </w:rPr>
        <w:t xml:space="preserve"> येशू र उहाँका चेलाहरू गेत्समनी भनिने जैतुनको बगैमा आइपुग्छन्।</w:t>
      </w:r>
    </w:p>
    <w:p>
      <w:pPr/>
      <w:r>
        <w:rPr>
          <w:lang w:val="ne_NP" w:bidi="ne_NP"/>
        </w:rPr>
      </w:r>
      <w:r>
        <w:rPr>
          <w:b/>
          <w:lang w:val="ne_NP" w:bidi="ne_NP"/>
        </w:rPr>
        <w:t>दोस्रो दृश्यमा:</w:t>
      </w:r>
      <w:r>
        <w:rPr>
          <w:lang w:val="ne_NP" w:bidi="ne_NP"/>
        </w:rPr>
        <w:t xml:space="preserve"> येशूले पत्रुस, याकूब र यूहन्नालाई जैतुनको बगैमा लैजानुहुन्छ। उहाँ व्याकुल हुनुहुन्छ र तिनीहरूलाई उहाँसँग जागा रहन अनुरोध गर्नुहुन्छ।</w:t>
      </w:r>
    </w:p>
    <w:p>
      <w:pPr/>
      <w:r>
        <w:rPr>
          <w:lang w:val="ne_NP" w:bidi="ne_NP"/>
        </w:rPr>
      </w:r>
      <w:r>
        <w:rPr>
          <w:b/>
          <w:lang w:val="ne_NP" w:bidi="ne_NP"/>
        </w:rPr>
        <w:t>तेस्रो दृश्यमा:</w:t>
      </w:r>
      <w:r>
        <w:rPr>
          <w:lang w:val="ne_NP" w:bidi="ne_NP"/>
        </w:rPr>
        <w:t xml:space="preserve"> येशू जैतुनको बगैमा अलिपर जानुहुन्छ र प्रार्थना गर्न भुइँमा पस्रनु हुन्छ। उहाँले आफ्नो बुबा परमेश्वरलाई कष्ट हटाउन अनुरोध गर्नुहुन्छ।</w:t>
      </w:r>
    </w:p>
    <w:p>
      <w:pPr/>
      <w:r>
        <w:rPr>
          <w:lang w:val="ne_NP" w:bidi="ne_NP"/>
        </w:rPr>
      </w:r>
      <w:r>
        <w:rPr>
          <w:b/>
          <w:lang w:val="ne_NP" w:bidi="ne_NP"/>
        </w:rPr>
        <w:t>चौथो दृश्यमा:</w:t>
      </w:r>
      <w:r>
        <w:rPr>
          <w:lang w:val="ne_NP" w:bidi="ne_NP"/>
        </w:rPr>
        <w:t xml:space="preserve"> येशू आफ्ना तीन चेलाहरूकहाँ जानुहुन्छ र तिनीहरूलाई सुति रहेको देख्नुहुन्छ। येशूले शिमोन पत्रुससँग कुरा गर्नुहुन्छ र तीन चेलाहरूलाई जागा र प्रार्थना गर्न भन्नुहुन्छ।</w:t>
      </w:r>
    </w:p>
    <w:p>
      <w:pPr/>
      <w:r>
        <w:rPr>
          <w:lang w:val="ne_NP" w:bidi="ne_NP"/>
        </w:rPr>
      </w:r>
      <w:r>
        <w:rPr>
          <w:b/>
          <w:lang w:val="ne_NP" w:bidi="ne_NP"/>
        </w:rPr>
        <w:t>पाँचौ दृश्यमा:</w:t>
      </w:r>
      <w:r>
        <w:rPr>
          <w:lang w:val="ne_NP" w:bidi="ne_NP"/>
        </w:rPr>
        <w:t xml:space="preserve"> येशू पहिलेको जस्तै दोस्रो पटक परमेश्वरलाई प्रार्थना गर्न जानुहुन्छ।</w:t>
      </w:r>
    </w:p>
    <w:p>
      <w:pPr/>
      <w:r>
        <w:rPr>
          <w:lang w:val="ne_NP" w:bidi="ne_NP"/>
        </w:rPr>
      </w:r>
      <w:r>
        <w:rPr>
          <w:b/>
          <w:lang w:val="ne_NP" w:bidi="ne_NP"/>
        </w:rPr>
        <w:t>छैटौं दृश्यमा:</w:t>
      </w:r>
      <w:r>
        <w:rPr>
          <w:lang w:val="ne_NP" w:bidi="ne_NP"/>
        </w:rPr>
        <w:t xml:space="preserve"> येशू आफ्ना चेलाहरूकहाँ दोस्रो पटक जानुहुन्छ र तिनीहरूलाई फेरि सुतिरहेको देख्नुहुन्छ।</w:t>
      </w:r>
    </w:p>
    <w:p>
      <w:pPr/>
      <w:r>
        <w:rPr>
          <w:lang w:val="ne_NP" w:bidi="ne_NP"/>
        </w:rPr>
      </w:r>
      <w:r>
        <w:rPr>
          <w:b/>
          <w:lang w:val="ne_NP" w:bidi="ne_NP"/>
        </w:rPr>
        <w:t>सातौं दृश्यमा:</w:t>
      </w:r>
      <w:r>
        <w:rPr>
          <w:lang w:val="ne_NP" w:bidi="ne_NP"/>
        </w:rPr>
        <w:t xml:space="preserve"> येशू परमेश्वरलाई प्रार्थना गर्न तेस्रो पटक जानुहुन्छ।</w:t>
      </w:r>
    </w:p>
    <w:p>
      <w:pPr/>
      <w:r>
        <w:rPr>
          <w:lang w:val="ne_NP" w:bidi="ne_NP"/>
        </w:rPr>
      </w:r>
      <w:r>
        <w:rPr>
          <w:b/>
          <w:lang w:val="ne_NP" w:bidi="ne_NP"/>
        </w:rPr>
        <w:t>आठौं दृश्यमा:</w:t>
      </w:r>
      <w:r>
        <w:rPr>
          <w:lang w:val="ne_NP" w:bidi="ne_NP"/>
        </w:rPr>
        <w:t xml:space="preserve"> येशू आफ्ना चेलाहरूकहाँ तेस्रो पटक आउनुहुन्छ। यस पटक उहाँले तिनीहरूलाई भन्नुहुन्छ, "जाऔं, मेरो धोका दिने यहाँ 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उहाँले आफ्ना चेलाहरू पत्रुस, याकूब र यूहन्नालाई साथ बगैचामा लैजानुहुन्छ</w:t>
      </w:r>
    </w:p>
    <w:p>
      <w:pPr>
        <w:pStyle w:val="ListBullet"/>
        <w:spacing w:line="240" w:lineRule="auto"/>
        <w:ind w:left="720"/>
      </w:pPr>
      <w:r>
        <w:rPr>
          <w:lang w:val="ne_NP" w:bidi="ne_NP"/>
        </w:rPr>
      </w:r>
      <w:r>
        <w:rPr>
          <w:lang w:val="ne_NP" w:bidi="ne_NP"/>
        </w:rPr>
        <w:t>परमेश्वर पिता</w:t>
      </w:r>
    </w:p>
    <w:p>
      <w:pPr/>
      <w:r>
        <w:rPr>
          <w:lang w:val="ne_NP" w:bidi="ne_NP"/>
        </w:rPr>
      </w:r>
      <w:r>
        <w:rPr>
          <w:lang w:val="ne_NP" w:bidi="ne_NP"/>
        </w:rPr>
        <w:t>समूहमा, खण्डको सेटिङको यी भागहरूमा ध्यान दिनुहोस्: येशू र उहाँका चेलाहरू गेत्समनी भनिने जैतुनको बगैमा आइपुगेपछि यो कथा सुरु हुन्छ भनेर सम्झनु महत्त्वपूर्ण छ, जसको अर्थ "जैतुनको कोल" हो। यो सानो क्षेत्र हो जहाँ कसैले धेरै जैतुनको रूखहरू रोपेको छ। तिनीहरूले रूखहरू उमार्छन्, जैतुनलाई टिप्छन् र जैतुनको तेल बनाउँछन्।</w:t>
      </w:r>
    </w:p>
    <w:p>
      <w:pPr/>
      <w:r>
        <w:rPr>
          <w:lang w:val="ne_NP" w:bidi="ne_NP"/>
        </w:rPr>
      </w:r>
      <w:r>
        <w:rPr>
          <w:lang w:val="ne_NP" w:bidi="ne_NP"/>
        </w:rPr>
        <w:t xml:space="preserve">येशूले पत्रुस, याकूब र यूहन्नालाई बगैचामा लैजानुहुन्छ भनेर सम्झनु महत्त्वपूर्ण छ, तर बाँकी चेलाहरू प्रवेशद्वारमा बसिरहन्छन र उहाँलाई पर्खछन्। येशू धेरै व्याकुल हुनुहुन्छ। येशूले उहाँ </w:t>
      </w:r>
      <w:r>
        <w:rPr>
          <w:b/>
          <w:lang w:val="ne_NP" w:bidi="ne_NP"/>
        </w:rPr>
        <w:t>गहिरो रुपमा दुखित र व्याकुल</w:t>
      </w:r>
      <w:r>
        <w:rPr>
          <w:lang w:val="ne_NP" w:bidi="ne_NP"/>
        </w:rPr>
        <w:t xml:space="preserve"> हुनुहुन्छ भनेर भन्नुहुन्छ। यी धेरै ज्वलन्त र तीव्र भावनात्मक शब्दहरू छन्। भावनाहरूमा अलमल, गहिरो भय, चिन्ता र अनिश्चितता समावेश हुन सक्छ। येशूले यो महसुस केहि समयकोलागी गर्नुभयो केवल एक क्षणको लागि होइन।</w:t>
      </w:r>
    </w:p>
    <w:p>
      <w:pPr/>
      <w:r>
        <w:rPr>
          <w:lang w:val="ne_NP" w:bidi="ne_NP"/>
        </w:rPr>
      </w:r>
      <w:r>
        <w:rPr>
          <w:lang w:val="ne_NP" w:bidi="ne_NP"/>
        </w:rPr>
        <w:t xml:space="preserve">यहाँ रोक्नुहोस् र तपाईंले चरण २ मा गहिरो भावनात्मक शब्दहरूको बारेमा कसरी कुरा गर्नुभयो भनेर सम्झनुहोस्। तपाईंले यो वाक्यांश "दुखित र व्याकुल भएको" कसरी अनुवाद गर्नुहुन्छ? अडियो रोक्‍नुहोस्। </w:t>
      </w:r>
    </w:p>
    <w:p>
      <w:pPr/>
      <w:r>
        <w:rPr>
          <w:lang w:val="ne_NP" w:bidi="ne_NP"/>
        </w:rPr>
      </w:r>
      <w:r>
        <w:rPr>
          <w:lang w:val="ne_NP" w:bidi="ne_NP"/>
        </w:rPr>
        <w:t>येशूले आफ्ना तीन चेलाहरूलाई उहाँसँग जागा रहन वा आत्मिक रूपमा सचेत रहन भन्नुहुन्छ ताकि तिनीहरू उहाँप्रति विश्वासहीन हुने परिक्षामा बलियो हुन सकुन्। येशूले तीन चेलाहरूलाई छोडेर बगैचामा जानुहुन्छ। उहाँ सायद ढुङ्गा फ्याँक्न सक्ने ठाउँजति टाढा जानुहुन्छ।</w:t>
      </w:r>
    </w:p>
    <w:p>
      <w:pPr/>
      <w:r>
        <w:rPr>
          <w:lang w:val="ne_NP" w:bidi="ne_NP"/>
        </w:rPr>
      </w:r>
      <w:r>
        <w:rPr>
          <w:lang w:val="ne_NP" w:bidi="ne_NP"/>
        </w:rPr>
        <w:t>येशू आफ्नो बुबासँग कुरा गर्न "भुइँमा लड्नु भयो" वा घुँडा टेकेर भुइँमा पस्रनु भयो। कथाले भन्छ, उहाँले भयानक परिस्थिति नहोस भनेर प्रार्थना गर्नुभयो। यस पटक सीधा उद्धरणमा उहाँले फेरि भन्नुहुन्छ, "अब्बा, पिता, तपाईं जे पनि गर्न सक्नुहुन्छ। कृपया यो कष्टको कचौरा मबाट टाढा लैजानुहोस्। तैपनि तपाईंले चाहेको कुरा गर्नुहोस भन्ने चाहन्छु, मैले चाहेको होइन।" येशू परमेश्वरसँग कुरा गर्दा विनम्र हुनुहुन्छ।</w:t>
      </w:r>
    </w:p>
    <w:p>
      <w:pPr/>
      <w:r>
        <w:rPr>
          <w:lang w:val="ne_NP" w:bidi="ne_NP"/>
        </w:rPr>
      </w:r>
      <w:r>
        <w:rPr>
          <w:lang w:val="ne_NP" w:bidi="ne_NP"/>
        </w:rPr>
        <w:t>येशू उठेर आफ्ना तीन चेलाहरूकहाँ जानुहुन्छ। तिनीहरू सुतिरहेका छन्। येशूले पत्रुसलाई भन्नुहुन्छ, "शिमोन के तिमी सुतिरहेका छौ? के तिमीहरूले मसँग एक घण्टा पनि जागा रहन सक्दैनौ?" त्यसपछि येशूले तीन चेलाहरूसँग कुरा गर्नुहुन्छ "जागा रहो र प्रार्थना गर, ताकि परिक्षामा नपर" आत्मा इच्छुक छ - तिम्रो अभिप्राय राम्रो छ तर तिम्रो शरीर कमजोर छ। सही कुरा गर्न गाह्रो छ।"</w:t>
      </w:r>
    </w:p>
    <w:p>
      <w:pPr/>
      <w:r>
        <w:rPr>
          <w:lang w:val="ne_NP" w:bidi="ne_NP"/>
        </w:rPr>
      </w:r>
      <w:r>
        <w:rPr>
          <w:lang w:val="ne_NP" w:bidi="ne_NP"/>
        </w:rPr>
        <w:t>येशू फेरि पहिलेको जस्तै प्रार्थना गर्न जानुहुन्छ। तपाईंले यो सम्झन सक्नुहुन्छ, "अब्बा, पिता, तपाईं जे पनि गर्न सक्नुहुन्छ। कृपया यो कष्टको कचौरा मबाट टाढा लैजानुहोस्। तैपनि तपाईंले चाहेको कुरा गर्नुहोस भन्ने चाहन्छु, मैले चाहेको होइन।" येशू भावनात्मक रूपमा कष्ट भोग्दै हुनुहुन्छ भनेर सम्झनुहोस्, तर उहाँ आफ्नो पिता परमेश्वरप्रति सधैं विनम्र हुनुहुन्छ। उहाँको बुबासँग नजिकको सम्बन्ध छ, जस्तै बच्चाले आफ्नो बुबालाई भरोसा गर्छ र उहाँको लागि स्नेही शब्दहरू प्रयोग गर्छ।</w:t>
      </w:r>
    </w:p>
    <w:p>
      <w:pPr/>
      <w:r>
        <w:rPr>
          <w:lang w:val="ne_NP" w:bidi="ne_NP"/>
        </w:rPr>
      </w:r>
      <w:r>
        <w:rPr>
          <w:lang w:val="ne_NP" w:bidi="ne_NP"/>
        </w:rPr>
        <w:t>येशू चेलाहरूकहाँ दोस्रो पटक आउनुहुन्छ। तिनीहरू अझै सुतिरहेका छन्। तिनीहरूको आँखा खुल्ला रहने छैन। चेलाहरूलाई अब के भन्नु भनेर थाहा छैन। तिनीहरू जागा रहन सक्दैनन्।</w:t>
      </w:r>
    </w:p>
    <w:p>
      <w:pPr/>
      <w:r>
        <w:rPr>
          <w:lang w:val="ne_NP" w:bidi="ne_NP"/>
        </w:rPr>
      </w:r>
      <w:r>
        <w:rPr>
          <w:lang w:val="ne_NP" w:bidi="ne_NP"/>
        </w:rPr>
        <w:t>येशू तेस्रो पटक प्रार्थना गर्न जानुहुन्छ, हामी फेरि त्यही प्रार्थनालाई सोच्छौ। "अब्बा, पिता, तपाईं जे पनि गर्न सक्नुहुन्छ। कृपया यो कष्टको कचौरा मबाट टाढा लैजानुहोस्। तैपनि तपाईंले चाहेको कुरा गर्नुहोस भन्ने चाहन्छु, मैले चाहेको होइन।"</w:t>
      </w:r>
    </w:p>
    <w:p>
      <w:pPr/>
      <w:r>
        <w:rPr>
          <w:lang w:val="ne_NP" w:bidi="ne_NP"/>
        </w:rPr>
      </w:r>
      <w:r>
        <w:rPr>
          <w:lang w:val="ne_NP" w:bidi="ne_NP"/>
        </w:rPr>
        <w:t>येशू आफ्ना तीन चेलाहरूकहाँ तेस्रो पटक आउनुहुन्छ। पत्रुस, याकूब र यूहन्ना अझै सुतिरहेका छन्। यस पटक उहाँले भन्नुहुन्छ, "के तिमीहरू अझै सुतिरहेका छौ" वा "जाओ र सुतिरहो।" तिनीहरू फेरि सुतिरहेका छन् भनेर उहाँले सायद अचम्मित हुनुहुन्छ। त्यसपछि उहाँले भन्नुहुन्छ, "यति नै पर्याप्त छ! समय आएको छ! मानिसहरूले मानिसको छोरालाई पापीहरूको हातमा सुम्पिनेछन्। तिनीहरूलाई भेट्न जाऔं - मेरो धोका दिने यहाँ छ।"</w:t>
      </w:r>
    </w:p>
    <w:p>
      <w:pPr/>
      <w:r>
        <w:rPr>
          <w:lang w:val="ne_NP" w:bidi="ne_NP"/>
        </w:rPr>
      </w:r>
      <w:r>
        <w:rPr>
          <w:lang w:val="ne_NP" w:bidi="ne_NP"/>
        </w:rPr>
        <w:t>येशू र उहाँका तीन चेलाहरू बीचको अभिव्यक्तिलाई सम्झनु महत्त्वपूर्ण छ। येशू तीन पटक प्रार्थना गर्न जानुहुन्छ। येशू आउनुहुन्छ र आफ्ना चेलाहरूलाई तीन पटक सुतिरहेको देख्नुहुन्छ।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१४:३२–४२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८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चेलाहरू</w:t>
      </w:r>
    </w:p>
    <w:p>
      <w:pPr>
        <w:pStyle w:val="ListBullet"/>
        <w:spacing w:line="240" w:lineRule="auto"/>
        <w:ind w:left="720"/>
      </w:pPr>
      <w:r>
        <w:rPr>
          <w:lang w:val="ne_NP" w:bidi="ne_NP"/>
        </w:rPr>
      </w:r>
      <w:r>
        <w:rPr>
          <w:lang w:val="ne_NP" w:bidi="ne_NP"/>
        </w:rPr>
        <w:t>उहाँले आफ्ना चेलाहरू पत्रुस, याकूब र यूहन्नालाई साथ बगैचामा लैजानुहुन्छ</w:t>
      </w:r>
    </w:p>
    <w:p>
      <w:pPr>
        <w:pStyle w:val="ListBullet"/>
        <w:spacing w:line="240" w:lineRule="auto"/>
        <w:ind w:left="720"/>
      </w:pPr>
      <w:r>
        <w:rPr>
          <w:lang w:val="ne_NP" w:bidi="ne_NP"/>
        </w:rPr>
      </w:r>
      <w:r>
        <w:rPr>
          <w:lang w:val="ne_NP" w:bidi="ne_NP"/>
        </w:rPr>
        <w:t>परमेश्वर पिता</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यस कथाको लागि कसैले परमेश्वर, पिताको रूपमा अभिनय गर्दा येशूले प्रार्थना गर्दा सुन्नु उपयोगी हुन सक्छ।</w:t>
      </w:r>
    </w:p>
    <w:p>
      <w:pPr/>
      <w:r>
        <w:rPr>
          <w:lang w:val="ne_NP" w:bidi="ne_NP"/>
        </w:rPr>
      </w:r>
      <w:r>
        <w:rPr>
          <w:lang w:val="ne_NP" w:bidi="ne_NP"/>
        </w:rPr>
        <w:t>येशूले पत्रुस, याकूब र यूहन्नालाई बगैचामा लैजानुहुन्छ, तर बाँकी चेलाहरू प्रवेशद्वारमा बस्छन् र उहाँलाई पर्खछन्। येशू धेरै दुखी हुनुहुन्छ - उहाँले उहाँलाई दुखले व्याकुल पारिरहेको छ भनेर भन्नुहुन्छ। येशूले आफ्ना तीन चेलाहरूलाई उहाँसँग जागा रहन वा आत्मिक रूपमा सचेत रहन भन्नुहुन्छ ताकि तिनीहरू उहाँप्रति विश्वासहीन हुने परिक्षामा बलियो हुन सकुन्। येशूले तीन चेलाहरूलाई छोडेर बगैचामा जानुहुन्छ। उहाँ सायद ढुङ्गा फ्याँक्न सक्ने ठाउँजति टाढा जानुहुन्छ।</w:t>
      </w:r>
    </w:p>
    <w:p>
      <w:pPr/>
      <w:r>
        <w:rPr>
          <w:lang w:val="ne_NP" w:bidi="ne_NP"/>
        </w:rPr>
      </w:r>
      <w:r>
        <w:rPr>
          <w:lang w:val="ne_NP" w:bidi="ne_NP"/>
        </w:rPr>
        <w:t>नाटकलाई केहि छिन रोक्नुहोस। चेलाहरूको भूमिका खेल्ने मानिसहरूलाई सोध्नुहोस्, "तपाईं के महसुस गर्दै हुनुहुन्छ वा के सोचिरहनु भएको छ?" तपाईंले यस्तो कुरा सुन्न सक्नुहुन्छ, "येशूको दरो भावनाहरूले अलमलमा परेको छु - हामीले उहाँलाई यस्तो कहिल्यै देखेका छैनौ" "साँच्चै थकित र के भइरहेको छ भनेर बुझ्न असमर्थ छु।" येशूको भूमिका खेल्ने कलाकारलाई सोध्नुहोस्, "तपाईं के महसुस गर्दै हुनुहुन्छ वा के सोच्दै हुनुहुन्छ?" तपाईंले यस्तो कुरा सुन्न सक्नुहुन्छ, "मलाई हिंड्न वा कुरा गर्न पनि गाह्रो छ" वा "एक्लै नाटकलाई जारी राख्नुहोस्।</w:t>
      </w:r>
    </w:p>
    <w:p>
      <w:pPr/>
      <w:r>
        <w:rPr>
          <w:lang w:val="ne_NP" w:bidi="ne_NP"/>
        </w:rPr>
      </w:r>
      <w:r>
        <w:rPr>
          <w:lang w:val="ne_NP" w:bidi="ne_NP"/>
        </w:rPr>
        <w:t>येशू आफ्नो बुबासँग कुरा गर्न "भुइँमा लड्नु भयो" वा घुँडा टेकेर भुइँमा पस्रनु भयो। कथाले भन्छ, उहाँले भयानक परिस्थिति नहोस भनेर प्रार्थना गर्नुभयो। यस पटक सीधा उद्धरणमा उहाँले फेरि भन्नुहुन्छ, "अब्बा, पिता, तपाईं जे पनि गर्न सक्नुहुन्छ। कृपया यो कष्टको कचौरा मबाट टाढा लैजानुहोस्। तैपनि तपाईंले चाहेको कुरा गर्नुहोस भन्ने चाहन्छु, मैले चाहेको होइन।" येशू परमेश्वरसँग कुरा गर्दा विनम्र हुनुहुन्छ।</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यस्तो कुरा सुन्न सक्नुहुन्छ, "हताश" "मेरो बुबा परमेश्वरले भन्नु भएको कुरा गर्ने संकल्प गर्छु" "मेरो बुबामा भरोसा गर्छु।" परमेश्वरको भूमिका खेल्ने व्यक्तिलाई सोध्नुहोस्, "तपाईं के महसुस गर्दै हुनुहुन्छ वा के सोचिरहनु भएको छ?" तपाईंले यस्तो कुरा सुन्न सक्नुहुन्छ, "मैले यसलाई परिवर्तन गर्न चाहन्छु" "मेरो छोरालाई यसरी देखेर दुखी छु" "उहाँलाई प्रेम देखाउन चाहन्छु।" नाटकलाई जारी राख्नुहोस्।</w:t>
      </w:r>
    </w:p>
    <w:p>
      <w:pPr/>
      <w:r>
        <w:rPr>
          <w:lang w:val="ne_NP" w:bidi="ne_NP"/>
        </w:rPr>
      </w:r>
      <w:r>
        <w:rPr>
          <w:lang w:val="ne_NP" w:bidi="ne_NP"/>
        </w:rPr>
        <w:t>येशू उठेर आफ्ना तीन चेलाहरूकहाँ जानुहुन्छ। तिनीहरू सुतिरहेका छन्। येशूले पत्रुसलाई भन्नुहुन्छ, "शिमोन के तिमी सुतिरहेका छौ? के तिमीहरूले मसँग एक घण्टा पनि जागा रहन सक्दैनौ?" त्यसपछि येशूले तीन चेलाहरूसँग कुरा गर्नुहुन्छ "जागा रहो र प्रार्थना गर, ताकि परिक्षामा नपर" आत्मा इच्छुक छ - तिम्रो अभिप्राय राम्रो छ तर तिम्रो शरीर कमजोर छ। सही कुरा गर्न गाह्रो छ।"</w:t>
      </w:r>
    </w:p>
    <w:p>
      <w:pPr/>
      <w:r>
        <w:rPr>
          <w:lang w:val="ne_NP" w:bidi="ne_NP"/>
        </w:rPr>
      </w:r>
      <w:r>
        <w:rPr>
          <w:lang w:val="ne_NP" w:bidi="ne_NP"/>
        </w:rPr>
        <w:t>नाटकलाई केहि छिन रोक्नुहोस। चेलाहरूको भूमिका खेल्ने मानिसहरूलाई सोध्नुहोस्, "तपाईं के महसुस गर्दै हुनुहुन्छ वा के सोचिरहनु भएको छ?" " म निदाएकोमा लज्जित छु" "निराश" "यति थकित छु कि म सही रूपमा सोच्न सक्दिन, येशूको भूमिका खेल्ने कलाकारलाई सोध्नुहोस्, "तपाईं के महसुस गर्दै हुनुहुन्छ वा के सोच्दै हुनुहुन्छ?" तपाईंले यस्तो कुरा सुन्न सक्नुहुन्छ, "म मेरा चेलाहरूको बारेमा चिन्तित छु" "म सारै एक्लै छु।" नाटकलाई जारी राख्नुहोस्।</w:t>
      </w:r>
    </w:p>
    <w:p>
      <w:pPr/>
      <w:r>
        <w:rPr>
          <w:lang w:val="ne_NP" w:bidi="ne_NP"/>
        </w:rPr>
      </w:r>
      <w:r>
        <w:rPr>
          <w:lang w:val="ne_NP" w:bidi="ne_NP"/>
        </w:rPr>
        <w:t>येशू फेरि पहिलेको जस्तै प्रार्थना गर्न जानुहुन्छ। तपाईंले यो सम्झन सक्नुहुन्छ, "अब्बा, पिता, तपाईं जे पनि गर्न सक्नुहुन्छ। कृपया यो कष्टको कचौरा मबाट टाढा लैजानुहोस्। तैपनि तपाईंले चाहेको कुरा गर्नुहोस भन्ने चाहन्छु, मैले चाहेको होइन।" येशू भावनात्मक रूपमा कष्ट भोग्दै हुनुहुन्छ भनेर सम्झनुहोस्, तर उहाँ आफ्नो पिता परमेश्वरप्रति सधैं विनम्र हुनुहुन्छ। उहाँको बुबासँग नजिकको सम्बन्ध छ, जस्तै बच्चाले आफ्नो बुबालाई भरोसा गर्छ र उहाँको लागि स्नेही शब्दहरू प्रयोग गर्छ।</w:t>
      </w:r>
    </w:p>
    <w:p>
      <w:pPr/>
      <w:r>
        <w:rPr>
          <w:lang w:val="ne_NP" w:bidi="ne_NP"/>
        </w:rPr>
      </w:r>
      <w:r>
        <w:rPr>
          <w:lang w:val="ne_NP" w:bidi="ne_NP"/>
        </w:rPr>
        <w:t>येशू आफ्ना चेलाहरूकहाँ दोस्रो पटक आउनुहुन्छ। तिनीहरू अझै सुतिरहेका छन्। तिनीहरूको आँखा खुल्ला रहने छैन। चेलाहरूलाई अब के भन्नु भनेर थाहा छैन। तिनीहरू जागा रहन सक्दैनन्।</w:t>
      </w:r>
    </w:p>
    <w:p>
      <w:pPr/>
      <w:r>
        <w:rPr>
          <w:lang w:val="ne_NP" w:bidi="ne_NP"/>
        </w:rPr>
      </w:r>
      <w:r>
        <w:rPr>
          <w:lang w:val="ne_NP" w:bidi="ne_NP"/>
        </w:rPr>
        <w:t>नाटकलाई केहि छिन रोक्नुहोस। चेलाहरूको भूमिका खेल्ने मानिसहरूलाई सोध्नुहोस्, "तपाईं के महसुस गर्दै हुनुहुन्छ वा के सोचिरहनु भएको छ?" तपाईंले यस्तो कुरा सुन्न सक्नुहुन्छ, "म किन यति कमजोर छु भनेर म बुझ्दिन" "लज्जित छु।" येशूको भूमिका खेल्ने कलाकारलाई सोध्नुहोस्, "तपाईं के महसुस गर्दै हुनुहुन्छ वा के सोच्दै हुनुहुन्छ?" तपाईंले यस्तो कुरा सुन्न सक्नुहुन्छ, "म एक्लै छु" "मेरो साथमा उभिने मानिसहरू भैदिए हुन्थ्यो।" नाटकलाई जारी राख्नुहोस्।</w:t>
      </w:r>
    </w:p>
    <w:p>
      <w:pPr/>
      <w:r>
        <w:rPr>
          <w:lang w:val="ne_NP" w:bidi="ne_NP"/>
        </w:rPr>
      </w:r>
      <w:r>
        <w:rPr>
          <w:lang w:val="ne_NP" w:bidi="ne_NP"/>
        </w:rPr>
        <w:t>येशू तेस्रो पटक प्रार्थना गर्न जानुहुन्छ, हामी फेरि त्यही प्रार्थनालाई सोच्छौ। "अब्बा, पिता, तपाईं जे पनि गर्न सक्नुहुन्छ। कृपया यो कष्टको कचौरा मबाट टाढा लैजानुहोस्। तैपनि तपाईंले चाहेको कुरा गर्नुहोस भन्ने चाहन्छु, मैले चाहेको होइन।"</w:t>
      </w:r>
    </w:p>
    <w:p>
      <w:pPr/>
      <w:r>
        <w:rPr>
          <w:lang w:val="ne_NP" w:bidi="ne_NP"/>
        </w:rPr>
      </w:r>
      <w:r>
        <w:rPr>
          <w:lang w:val="ne_NP" w:bidi="ne_NP"/>
        </w:rPr>
        <w:t>येशू आफ्ना तीन चेलाहरूकहाँ तेस्रो पटक आउनुहुन्छ। यस पटक उहाँले भन्नुहुन्छ, "के तिमीहरू अझै सुतिरहेका छौ" वा "जाओ र सुतिरहो।" त्यसपछि उहाँले भन्नुहुन्छ, "यति नै पर्याप्त छ! समय आएको छ! मानिसहरूले मानिसको छोरालाई पापीहरूको हातमा सुम्पिनेछन्। तिनीहरूलाई भेट्न जाऔं - मेरो धोका दिने यहाँ छ।"</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यस्तो कुरा सुन्न सक्नुहुन्छ, "म मेरा मानिसहरूको लागि यो गर्नेछु" "म मेरा चेलाहरू र मेरा मानिसहरूबाट निराश छु, तर म तिनीहरूलाई धेरै प्रेम गर्छु" "हताश परमेश्वर, कृपया मलाई बलियो हुन मद्दत गर्नुहोस।"</w:t>
      </w:r>
    </w:p>
    <w:p>
      <w:pPr/>
      <w:r>
        <w:rPr>
          <w:lang w:val="ne_NP" w:bidi="ne_NP"/>
        </w:rPr>
      </w:r>
      <w:r>
        <w:rPr>
          <w:lang w:val="ne_NP" w:bidi="ne_NP"/>
        </w:rPr>
        <w:t>येशू र उहाँका तीन चेलाहरू बीचको अभिव्यक्तिलाई सम्झनु महत्त्वपूर्ण छ। येशू तीन पटक प्रार्थना गर्न जानुहुन्छ। येशू आउनुहुन्छ र आफ्ना चेलाहरूलाई तीन पटक सुतिरहेको देख्नुहुन्छ।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१४:३२–४२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येशूले आफ्ना चेलाहरूलाई "म गएर प्रार्थना गर्दा यहाँ बस्नुहोस्" भनेर भन्नुहुन्छ। </w:t>
      </w:r>
      <w:r>
        <w:rPr>
          <w:b/>
          <w:lang w:val="ne_NP" w:bidi="ne_NP"/>
        </w:rPr>
        <w:t>प्रार्थनाको</w:t>
      </w:r>
      <w:r>
        <w:rPr>
          <w:lang w:val="ne_NP" w:bidi="ne_NP"/>
        </w:rPr>
        <w:t xml:space="preserve"> अर्थ परमेश्वरसँग कुरा गर्नु हो। यस विशेष प्रकारको प्रार्थना परमेश्वरलाई तपाईंको लागि केही गर्न अनुरोध गर्नु हो। तपाईंले अघिल्लो खण्डहरूमा जस्तै यस सन्दर्भमा प्रार्थनाको लागि शब्द वा वाक्यांश नै प्रयोग गर्नुहोस्। </w:t>
      </w:r>
      <w:r>
        <w:rPr>
          <w:lang w:val="ne_NP" w:bidi="ne_NP"/>
        </w:rPr>
        <w:t>प्रार्थनाको</w:t>
      </w:r>
      <w:r>
        <w:rPr>
          <w:lang w:val="ne_NP" w:bidi="ne_NP"/>
        </w:rPr>
        <w:t xml:space="preserve"> बारेमा थप जानकारीको लागि मुख्य शब्दावली हेर्नुहोस्।</w:t>
      </w:r>
    </w:p>
    <w:p>
      <w:pPr/>
      <w:r>
        <w:rPr>
          <w:lang w:val="ne_NP" w:bidi="ne_NP"/>
        </w:rPr>
      </w:r>
      <w:r>
        <w:rPr>
          <w:b/>
          <w:lang w:val="ne_NP" w:bidi="ne_NP"/>
        </w:rPr>
        <w:t>मेरो प्राण शोकले कुचिएको छ</w:t>
      </w:r>
      <w:r>
        <w:rPr>
          <w:lang w:val="ne_NP" w:bidi="ne_NP"/>
        </w:rPr>
        <w:t xml:space="preserve"> वा </w:t>
      </w:r>
      <w:r>
        <w:rPr>
          <w:b/>
          <w:lang w:val="ne_NP" w:bidi="ne_NP"/>
        </w:rPr>
        <w:t>मेरो प्राण मृत्युको क्षणमा धेरै दुखी छ</w:t>
      </w:r>
      <w:r>
        <w:rPr>
          <w:lang w:val="ne_NP" w:bidi="ne_NP"/>
        </w:rPr>
        <w:t xml:space="preserve"> भन्नुको अर्थ येशूको सम्पूर्ण आत्मा वा प्राण शोकले डुब्दै छ। उहाँलाई शोकले मार्न लागेको जस्तै महसुस हुन्छ। प्राण मानिसको व्यक्तित्वको केन्द्र हो। तपाईंले अघिल्लो खण्डहरूमा </w:t>
      </w:r>
      <w:r>
        <w:rPr>
          <w:b/>
          <w:lang w:val="ne_NP" w:bidi="ne_NP"/>
        </w:rPr>
        <w:t>प्राणको</w:t>
      </w:r>
      <w:r>
        <w:rPr>
          <w:lang w:val="ne_NP" w:bidi="ne_NP"/>
        </w:rPr>
        <w:t xml:space="preserve"> लागि प्रयोग गरेको शब्द वा वाक्यांश नै प्रयोग गर्नुहोस् र </w:t>
      </w:r>
      <w:r>
        <w:rPr>
          <w:lang w:val="ne_NP" w:bidi="ne_NP"/>
        </w:rPr>
        <w:t>प्राण</w:t>
      </w:r>
      <w:r>
        <w:rPr>
          <w:lang w:val="ne_NP" w:bidi="ne_NP"/>
        </w:rPr>
        <w:t xml:space="preserve"> मुख्य शब्दावलीमा छ भनेर सम्झनुहोस्।</w:t>
      </w:r>
    </w:p>
    <w:p>
      <w:pPr/>
      <w:r>
        <w:rPr>
          <w:lang w:val="ne_NP" w:bidi="ne_NP"/>
        </w:rPr>
      </w:r>
      <w:r>
        <w:rPr>
          <w:lang w:val="ne_NP" w:bidi="ne_NP"/>
        </w:rPr>
        <w:t xml:space="preserve">जब येशूले परमेश्वरसँग </w:t>
      </w:r>
      <w:r>
        <w:rPr>
          <w:b/>
          <w:lang w:val="ne_NP" w:bidi="ne_NP"/>
        </w:rPr>
        <w:t>त्यो घडी म बाट टरोस</w:t>
      </w:r>
      <w:r>
        <w:rPr>
          <w:lang w:val="ne_NP" w:bidi="ne_NP"/>
        </w:rPr>
        <w:t xml:space="preserve"> भनेर प्रार्थना गर्नुहुन्छ, त्यसको अर्थ परमेश्वरको क्रोध वा कष्टको समय उहाँमाथि नआओस भनेर प्रार्थना गरिरहनु भएको छ।</w:t>
      </w:r>
    </w:p>
    <w:p>
      <w:pPr/>
      <w:r>
        <w:rPr>
          <w:lang w:val="ne_NP" w:bidi="ne_NP"/>
        </w:rPr>
      </w:r>
      <w:r>
        <w:rPr>
          <w:lang w:val="ne_NP" w:bidi="ne_NP"/>
        </w:rPr>
        <w:t xml:space="preserve">जब येशूले परमेश्वरसँग यो </w:t>
      </w:r>
      <w:r>
        <w:rPr>
          <w:b/>
          <w:lang w:val="ne_NP" w:bidi="ne_NP"/>
        </w:rPr>
        <w:t>कचौरा मबाट हटाइदिनुहोस</w:t>
      </w:r>
      <w:r>
        <w:rPr>
          <w:lang w:val="ne_NP" w:bidi="ne_NP"/>
        </w:rPr>
        <w:t xml:space="preserve"> भनेर अनुरोध गर्नुहुन्छ, तब उहाँले परमेश्वरले आफ्नो पीडा र क्रोध हटाइदिनुहोस भनेर अनुरोध गरिरहनु भएको छ। </w:t>
      </w:r>
      <w:r>
        <w:rPr>
          <w:b/>
          <w:lang w:val="ne_NP" w:bidi="ne_NP"/>
        </w:rPr>
        <w:t>यो कचौरा</w:t>
      </w:r>
      <w:r>
        <w:rPr>
          <w:lang w:val="ne_NP" w:bidi="ne_NP"/>
        </w:rPr>
        <w:t xml:space="preserve"> र </w:t>
      </w:r>
      <w:r>
        <w:rPr>
          <w:b/>
          <w:lang w:val="ne_NP" w:bidi="ne_NP"/>
        </w:rPr>
        <w:t>यो घडीले</w:t>
      </w:r>
      <w:r>
        <w:rPr>
          <w:lang w:val="ne_NP" w:bidi="ne_NP"/>
        </w:rPr>
        <w:t xml:space="preserve"> एउटै कुरालाई जनाउँछ।</w:t>
      </w:r>
    </w:p>
    <w:p>
      <w:pPr/>
      <w:r>
        <w:rPr>
          <w:lang w:val="ne_NP" w:bidi="ne_NP"/>
        </w:rPr>
      </w:r>
      <w:r>
        <w:rPr>
          <w:lang w:val="ne_NP" w:bidi="ne_NP"/>
        </w:rPr>
        <w:t xml:space="preserve">यहाँ रोक्नुहोस् र तपाईंले "यो कचौरा मबाट हटाई दिनुहोस" को लागि कुन शब्द वा वाक्यांश प्रयोग गर्नुहुनेछ भनेर समूहमा छलफल गर्नुहोस्। अडियो रोक्‍नुहोस्। </w:t>
      </w:r>
    </w:p>
    <w:p>
      <w:pPr/>
      <w:r>
        <w:rPr>
          <w:lang w:val="ne_NP" w:bidi="ne_NP"/>
        </w:rPr>
      </w:r>
      <w:r>
        <w:rPr>
          <w:lang w:val="ne_NP" w:bidi="ne_NP"/>
        </w:rPr>
        <w:t xml:space="preserve">येशूले शिमोन पत्रुसलाई सोध्नुहुन्छ, "तिमीहरू एक घण्टा जागा रहन सक्दैनौ?" यदि तपाईंको भाषामा एक </w:t>
      </w:r>
      <w:r>
        <w:rPr>
          <w:b/>
          <w:lang w:val="ne_NP" w:bidi="ne_NP"/>
        </w:rPr>
        <w:t>घण्टाको</w:t>
      </w:r>
      <w:r>
        <w:rPr>
          <w:lang w:val="ne_NP" w:bidi="ne_NP"/>
        </w:rPr>
        <w:t xml:space="preserve"> समयको सन्दर्भ छैन भने एक घण्टा ६० मिनेट हो, तर तपाईंले "छोटो समय" भन्न सक्नुहुन्छ।</w:t>
      </w:r>
    </w:p>
    <w:p>
      <w:pPr/>
      <w:r>
        <w:rPr>
          <w:lang w:val="ne_NP" w:bidi="ne_NP"/>
        </w:rPr>
      </w:r>
      <w:r>
        <w:rPr>
          <w:lang w:val="ne_NP" w:bidi="ne_NP"/>
        </w:rPr>
        <w:t xml:space="preserve">येशूको परमेश्वरसँग विशेष सम्बन्ध छ, त्यसैले उहाँले परिवारका बच्चाहरूले आफ्नो बुबाको लागि प्रयोग गर्ने अनौपचारिक शब्द </w:t>
      </w:r>
      <w:r>
        <w:rPr>
          <w:b/>
          <w:lang w:val="ne_NP" w:bidi="ne_NP"/>
        </w:rPr>
        <w:t>अब्बा</w:t>
      </w:r>
      <w:r>
        <w:rPr>
          <w:lang w:val="ne_NP" w:bidi="ne_NP"/>
        </w:rPr>
        <w:t xml:space="preserve"> प्रयोग गर्नुहुन्छ। यहूदी मानिसहरूले परमेश्वरको लागि यो शब्द प्रयोग गरेको कुनै रेकर्ड छैन। तपाईंले आफ्नो अनुवादमा त्यही ध्वनिहरूसँग त्यही विदेशी शब्द "अब्बा" प्रयोग गर्न सक्नुहुन्छ, वा यदि तपाईंसँग छ भने तपाईंले आफ्नो भाषामा पिताको लागि अनौपचारिक शब्द प्रयोग गर्न सक्नुहुन्छ। </w:t>
      </w:r>
      <w:r>
        <w:rPr>
          <w:lang w:val="ne_NP" w:bidi="ne_NP"/>
        </w:rPr>
        <w:t>अब्बाको</w:t>
      </w:r>
      <w:r>
        <w:rPr>
          <w:lang w:val="ne_NP" w:bidi="ne_NP"/>
        </w:rPr>
        <w:t xml:space="preserve"> बारेमा थप जानकारीको लागि मुख्य शब्दावली हेर्नुहोस्।</w:t>
      </w:r>
    </w:p>
    <w:p>
      <w:pPr/>
      <w:r>
        <w:rPr>
          <w:lang w:val="ne_NP" w:bidi="ne_NP"/>
        </w:rPr>
      </w:r>
      <w:r>
        <w:rPr>
          <w:lang w:val="ne_NP" w:bidi="ne_NP"/>
        </w:rPr>
        <w:t xml:space="preserve">येशू फर्केर जानुहुन्छ र आफ्ना </w:t>
      </w:r>
      <w:r>
        <w:rPr>
          <w:b/>
          <w:lang w:val="ne_NP" w:bidi="ne_NP"/>
        </w:rPr>
        <w:t>चेलाहरू</w:t>
      </w:r>
      <w:r>
        <w:rPr>
          <w:lang w:val="ne_NP" w:bidi="ne_NP"/>
        </w:rPr>
        <w:t xml:space="preserve"> सुतेको भेट्नुहुन्छ। तपाईंले चेलाहरूको लागि प्रयोग गरिरहनु भएको शब्द नै प्रयोग गर्नुहोस् र </w:t>
      </w:r>
      <w:r>
        <w:rPr>
          <w:lang w:val="ne_NP" w:bidi="ne_NP"/>
        </w:rPr>
        <w:t>चेलाहरू</w:t>
      </w:r>
      <w:r>
        <w:rPr>
          <w:lang w:val="ne_NP" w:bidi="ne_NP"/>
        </w:rPr>
        <w:t xml:space="preserve"> मुख्य शब्दावलीमा छन् भनेर सम्झनुहोस्।</w:t>
      </w:r>
    </w:p>
    <w:p>
      <w:pPr/>
      <w:r>
        <w:rPr>
          <w:lang w:val="ne_NP" w:bidi="ne_NP"/>
        </w:rPr>
      </w:r>
      <w:r>
        <w:rPr>
          <w:lang w:val="ne_NP" w:bidi="ne_NP"/>
        </w:rPr>
        <w:t>त्यसपछि येशूले भन्नुहुन्छ, "</w:t>
      </w:r>
      <w:r>
        <w:rPr>
          <w:b/>
          <w:lang w:val="ne_NP" w:bidi="ne_NP"/>
        </w:rPr>
        <w:t>पुग्यो</w:t>
      </w:r>
      <w:r>
        <w:rPr>
          <w:lang w:val="ne_NP" w:bidi="ne_NP"/>
        </w:rPr>
        <w:t>।" येशूले चेलाहरूलाई अब सुत्न छोड भन्न खोज्दै हुनुहुन्छ। वा येशूले भन्दै हुनुहुन्छ, "सबै कुरा समाधान भएको छ। मलाई धोका दिन यहूदालाई पैसा दिइएको छ।" वा, "यो सबै समाधान भएको छ। म यो पीडालाई भोग्</w:t>
      </w:r>
      <w:r>
        <w:rPr>
          <w:b/>
          <w:lang w:val="ne_NP" w:bidi="ne_NP"/>
        </w:rPr>
        <w:t>ने छु</w:t>
      </w:r>
      <w:r>
        <w:rPr>
          <w:lang w:val="ne_NP" w:bidi="ne_NP"/>
        </w:rPr>
        <w:t>।" यसलाई "यो भएको छ" भन्ने जस्तै अनुवाद गर्न सकिन्छ।</w:t>
      </w:r>
    </w:p>
    <w:p>
      <w:pPr/>
      <w:r>
        <w:rPr>
          <w:lang w:val="ne_NP" w:bidi="ne_NP"/>
        </w:rPr>
      </w:r>
      <w:r>
        <w:rPr>
          <w:lang w:val="ne_NP" w:bidi="ne_NP"/>
        </w:rPr>
        <w:t xml:space="preserve">"मानिसको छोरा पापीहरूको हातमा सुम्पिएको छ।" तपाईंले </w:t>
      </w:r>
      <w:r>
        <w:rPr>
          <w:b/>
          <w:lang w:val="ne_NP" w:bidi="ne_NP"/>
        </w:rPr>
        <w:t>मानिसको छोराको</w:t>
      </w:r>
      <w:r>
        <w:rPr>
          <w:lang w:val="ne_NP" w:bidi="ne_NP"/>
        </w:rPr>
        <w:t xml:space="preserve"> लागि पहिले प्रयोग गरेको शब्द वा वाक्यांश प्रयोग गर्नुहोस् र </w:t>
      </w:r>
      <w:r>
        <w:rPr>
          <w:lang w:val="ne_NP" w:bidi="ne_NP"/>
        </w:rPr>
        <w:t>मानिसको छोरा</w:t>
      </w:r>
      <w:r>
        <w:rPr>
          <w:lang w:val="ne_NP" w:bidi="ne_NP"/>
        </w:rPr>
        <w:t xml:space="preserve"> र </w:t>
      </w:r>
      <w:r>
        <w:rPr>
          <w:lang w:val="ne_NP" w:bidi="ne_NP"/>
        </w:rPr>
        <w:t>पाप</w:t>
      </w:r>
      <w:r>
        <w:rPr>
          <w:lang w:val="ne_NP" w:bidi="ne_NP"/>
        </w:rPr>
        <w:t xml:space="preserve"> मुख्य शब्दावलीमा छन् भनेर सम्झनुहोस्। "पापीहरूको हातमा पर्ने" को अर्थ पापीहरूले येशूलाई नियन्त्रणमा लिएका छन् र अब उनिहरूसँग शक्ति छ।</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14:43–52</w:t>
      </w:r>
      <w:r>
        <w:rPr>
          <w:lang w:val="ne_NP" w:bidi="ne_NP"/>
        </w:rPr>
      </w:r>
    </w:p>
    <w:p>
      <w:pPr>
        <w:pStyle w:val="Heading3"/>
      </w:pPr>
      <w:r>
        <w:rPr>
          <w:lang w:val="ne_NP" w:bidi="ne_NP"/>
        </w:rPr>
        <w:t>Step 1</w:t>
      </w:r>
    </w:p>
    <w:p>
      <w:pPr/>
      <w:r>
        <w:rPr>
          <w:lang w:val="ne_NP" w:bidi="ne_NP"/>
        </w:rPr>
      </w:r>
      <w:r>
        <w:rPr>
          <w:lang w:val="ne_NP" w:bidi="ne_NP"/>
        </w:rPr>
        <w:t>यस चरणमा, मर्कूस १४:४३–५२ सुन्नुहोस् र यसलाई आफ्नो हृदयमा राख्नुहोस्।</w:t>
      </w:r>
    </w:p>
    <w:p>
      <w:pPr/>
      <w:r>
        <w:rPr>
          <w:lang w:val="ne_NP" w:bidi="ne_NP"/>
        </w:rPr>
      </w:r>
      <w:r>
        <w:rPr>
          <w:lang w:val="ne_NP" w:bidi="ne_NP"/>
        </w:rPr>
        <w:t>सम्भव भएमा तीन फरक अनुवादहरूमा मर्कूस १४:४३–५२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१४:४३–५२ को श्रव्य संस्करण सुन्‍नुहोस्।</w:t>
      </w:r>
    </w:p>
    <w:p>
      <w:pPr/>
      <w:r>
        <w:rPr>
          <w:lang w:val="ne_NP" w:bidi="ne_NP"/>
        </w:rPr>
      </w:r>
      <w:r>
        <w:rPr>
          <w:lang w:val="ne_NP" w:bidi="ne_NP"/>
        </w:rPr>
        <w:t>अघिल्लो कथा समाप्त भएसँगै यो कथा तुरुन्तै सुरु हुन्छ। "येशूले अझै बोलिरहेकै बेला तुरुन्तै बाह्र चेलाहरू मध्ये एक जना यहूदा मानिसहरूको समूहमा आइपुगे" कथा यसरी सुरु हुन्छ। मर्कूसले यहूदालाई "बाह्र चेलाहरू मध्ये एक जना" को रूपमा फेरि परिचय दिन्छन्। त्यो साँझ यहूदाले समूहलाई कहिले छोडेर गए हामीलाई थाहा छैन, तर सायद कुनै बेला यरूशलेमको भोजको बेला यहूदी अधिकारीहरूलाई येशू त्यो रात कहाँ हुनुहुनेछ भनेर भन्नलाई यहूदाले समूहलाई छोडे।</w:t>
      </w:r>
    </w:p>
    <w:p>
      <w:pPr/>
      <w:r>
        <w:rPr>
          <w:lang w:val="ne_NP" w:bidi="ne_NP"/>
        </w:rPr>
      </w:r>
      <w:r>
        <w:rPr>
          <w:lang w:val="ne_NP" w:bidi="ne_NP"/>
        </w:rPr>
        <w:t>अग्रणी पूजाहारीहरू, धार्मिक व्यवस्थाका शिक्षकहरू र एल्डरहरूले यी मानिसहरूलाई येशूलाई पक्राउ गर्न पठाए। अग्रणी पूजाहारीहरू, धार्मिक व्यवस्थाको शिक्षकहरू र एल्डरहरूले यहूदी मानिसहरूको लागि शासकिय निकाय र अदालत जस्तै महासभा बनाउँछन्। महासभाका सेवकहरूले हतियारहरू बोकेका थिए र मानिसहरूलाई पक्राउ गर्न तथा कैदीहरूलाई पहरादिन अधिकार पाएका थिए। ती केही मानिसहरू सायद येशूलाई पक्राउ गर्न आएको समूहका हिस्सा थिए - महासभाका सदस्यहरू आएनन्, तर तिनीहरूले यी मानिसहरूलाई पठाए। मानिसहरूको समूह एउटा भीड तरवारहरू र लाठीहरू लिएर आइपुग्छन्। तरवारहरू सायद लामो धारिलो धातुको चक्कुहरू जस्तै थिए। लट्ठीहरू भनेको मानिसहरूले लड्न प्रयोग गर्ने भारी काठको टुक्राहरू थिए। भीड शब्दले सामान्यतया हानिकारक कुराहरू गर्ने मानिसहरूको अराजक समूहलाई जनाउँछ। मर्कूसले मानिसहरूको समूहले केही गलत गरिरहेका छन् भन्ने जनाउन भीड शब्द प्रयोग गर्छन्। मानिसहरूको भीडमा कति मानिसहरू थिए भनेर हामीलाई थाहा छैन, तर तिनीहरू येशूलाई मन पराउने मानिसहरूको ठूलो समूहबाट अझै लुक्न चाहन्थे भनेर हामीलाई थाहा छ - त्यसैले सायद यस भीडमा धेरै ठूलो संख्या थिएन।</w:t>
      </w:r>
    </w:p>
    <w:p>
      <w:pPr/>
      <w:r>
        <w:rPr>
          <w:lang w:val="ne_NP" w:bidi="ne_NP"/>
        </w:rPr>
      </w:r>
      <w:r>
        <w:rPr>
          <w:lang w:val="ne_NP" w:bidi="ne_NP"/>
        </w:rPr>
        <w:t xml:space="preserve">यहाँ रोक्नुहोस् र समूहमा तरवारहरू र लट्ठीहरूको फोटोहरू हेर्नुहोस्। अडियो रोक्‍नुहोस्। </w:t>
      </w:r>
    </w:p>
    <w:p>
      <w:pPr/>
      <w:r>
        <w:rPr>
          <w:lang w:val="ne_NP" w:bidi="ne_NP"/>
        </w:rPr>
      </w:r>
      <w:r>
        <w:rPr>
          <w:lang w:val="ne_NP" w:bidi="ne_NP"/>
        </w:rPr>
        <w:t>यहूदाको भूमिका यहूदी अधिकारीहरूलाई येशू कहाँ हुनुहुनेछ भनेर भन्नु थियो ताकि तिनीहरूले उहाँलाई गुप्तरूपमा पक्राउ गर्न सकुन्। पक्राउ गर्ने धेरै अधिकारीहरूलाई येशू कस्तो देखिनु हुन्छ भनेर थाहा थिएन, त्यसैले यहूदाले तिनीहरूसँग मिलेर येशूलाई चुम्बन दिएर उहाँ नै यशू हो भनेर चिनाउने व्यवस्था गरे। चेलाहरूले प्राय: आफ्नो मालिकलाई आदर देखाउन चुम्बनले अभिवादन गर्थे। यहूदाले येशूलाई "रब्बी" पनि भन्थे, जसको अर्थ "मेरो मालिक" हो।</w:t>
      </w:r>
    </w:p>
    <w:p>
      <w:pPr/>
      <w:r>
        <w:rPr>
          <w:lang w:val="ne_NP" w:bidi="ne_NP"/>
        </w:rPr>
      </w:r>
      <w:r>
        <w:rPr>
          <w:lang w:val="ne_NP" w:bidi="ne_NP"/>
        </w:rPr>
        <w:t xml:space="preserve">यहाँ रोक्नुहोस् र समूहमा यो प्रश्नको छलफल गर्नुहोस्: तपाईंको संस्कृतिमा तपाईंले आदर गर्ने व्यक्तिलाई कसरी अभिवादन गर्नुहुन्छ? अडियो रोक्‍नुहोस्। </w:t>
      </w:r>
    </w:p>
    <w:p>
      <w:pPr/>
      <w:r>
        <w:rPr>
          <w:lang w:val="ne_NP" w:bidi="ne_NP"/>
        </w:rPr>
      </w:r>
      <w:r>
        <w:rPr>
          <w:lang w:val="ne_NP" w:bidi="ne_NP"/>
        </w:rPr>
        <w:t>यहूदाले भीडलाई येशूलाई उहाँ को हो भनेर देखाउन चुम्बन गर्नेछन् भनेर भन्छन्। त्यसपछि तिनीहरूले उहाँलाई "प्रहरी" मा लैजान सक्छन् वा येशूले भाग्न प्रयास नगरून भनेर येशूलाई पहरा दिन सक्छन्। यहूदाले येशूलाई चुम्बन गर्छन् र भीडका केही मानिसहरूले येशूलाई पक्राउ गर्छन्।</w:t>
      </w:r>
    </w:p>
    <w:p>
      <w:pPr/>
      <w:r>
        <w:rPr>
          <w:lang w:val="ne_NP" w:bidi="ne_NP"/>
        </w:rPr>
      </w:r>
      <w:r>
        <w:rPr>
          <w:lang w:val="ne_NP" w:bidi="ne_NP"/>
        </w:rPr>
        <w:t>येशूका चेलाहरू मध्ये एक जनाले पक्राउको प्रतिरोध गर्न सानो प्रयास गर्छन्। यो चेलाले आफ्नो तरवार वा चक्कु थुतेर भीडसँग आएको मानिसहरूको कान वा लोति काट्छ। त्यो मानिस प्रमुख वा अग्रणी पूजाहारीको दास थियो। मर्कूसले कुन चेलाले कान काटे भनेर हामीलाई भन्दैनन्। मानिसहरूको भीडले यस चेलालाई पक्राउ गर्न सक्दैन। सायद यो चेला भागेको वा छिट्टै लुकेको थियो।</w:t>
      </w:r>
    </w:p>
    <w:p>
      <w:pPr/>
      <w:r>
        <w:rPr>
          <w:lang w:val="ne_NP" w:bidi="ne_NP"/>
        </w:rPr>
      </w:r>
      <w:r>
        <w:rPr>
          <w:lang w:val="ne_NP" w:bidi="ne_NP"/>
        </w:rPr>
        <w:t>येशूले पक्राउको विरोध गर्नुहुन्छ, "के म खतरनाक क्रान्तिकारी हुँ र तपाईंले मलाई तरवार र लट्ठीले पक्राउ गर्नुपर्छ? तिमीहरूले मलाई मन्दिरको चोकमा किन पक्राउ गरेनौ?" येशूले मानिसहरूले उहाँको प्रश्नको जवाफ दिऊन् भनेर आशा गर्नुहुन्न। येशूले भिन्नता देखाउन प्रयास गर्नुहुन्छ। मानिसहरूले यशूलाई सरकार उल्टाउन चाहने खतरनाक विद्रोही जस्तै व्यवहार गरिरहेका छन्। तर येशूले कम्तिमा दुई हप्तादेखि मन्दिरको चोकमा खुल्ला रूपमा सिकाउँदै हुनुहुन्छ। सरकारलाई उल्टाउन प्रयास गर्ने मानिसहरूले सामान्यतया मन्दिरको चोकमा शान्तिपूर्ण रूपमा सिकाउँदैनन्।</w:t>
      </w:r>
    </w:p>
    <w:p>
      <w:pPr/>
      <w:r>
        <w:rPr>
          <w:lang w:val="ne_NP" w:bidi="ne_NP"/>
        </w:rPr>
      </w:r>
      <w:r>
        <w:rPr>
          <w:lang w:val="ne_NP" w:bidi="ne_NP"/>
        </w:rPr>
        <w:t xml:space="preserve">यहाँ रोक्नुहोस् र समूहमा यो प्रश्नको छलफल गर्नुहोस्: तपाईंले आफ्नो कुराकानीमा भिन्नता र आश्चर्यलाई देखाउनु हुन्छ? के तपाईंले यस्ता प्रश्नहरू प्रयोग गर्नुहुन्छ? यदि होइन भने तपाईंले यी प्रश्नहरूलाई आफ्नो भाषामा कसरी अनुवाद गर्न सक्नुहुन्छ? "के म सरकारलाई उल्टाउन चाहने खतरनाक क्रान्तिकारी हुँ? के यसैले तिमीहरू तरवारहरू र लट्ठीहरू लिएर आएका छौ? तिमीहरूले मलाई मन्दिरमा किन पक्राउ गरेनौ?" अडियो रोक्‍नुहोस्। </w:t>
      </w:r>
    </w:p>
    <w:p>
      <w:pPr/>
      <w:r>
        <w:rPr>
          <w:lang w:val="ne_NP" w:bidi="ne_NP"/>
        </w:rPr>
      </w:r>
      <w:r>
        <w:rPr>
          <w:lang w:val="ne_NP" w:bidi="ne_NP"/>
        </w:rPr>
        <w:t>येशूले यी कुराहरू धर्मशास्त्रलाई पूरा गर्न भइरहेको छ भनेर भन्नुभयो। धेरै यहूदी अगमवक्ताहरूले मसीह वा प्रतिज्ञा गरिएको मुक्तिदातालाई अपराधीलाई जस्तै व्यवहार गरिनेछ र त्यसपछि मसीहका चेलाहरू वा अनुयायीहरू छरिनेछन् भनेर भनेका थिए।</w:t>
      </w:r>
    </w:p>
    <w:p>
      <w:pPr/>
      <w:r>
        <w:rPr>
          <w:lang w:val="ne_NP" w:bidi="ne_NP"/>
        </w:rPr>
      </w:r>
      <w:r>
        <w:rPr>
          <w:lang w:val="ne_NP" w:bidi="ne_NP"/>
        </w:rPr>
        <w:t xml:space="preserve">येशूसँग भएको सबै जना भाग्छन्। मर्कूसले चेलाहरूको सट्टा "सबै" शब्द प्रयोग गर्छन्। सायद त्याहाँ उहाँसँग येशूका बाह्र चेलाहरू भन्दा बढी थिए। यसको आशय यो हो कि येशूका मित्रहरूले येशूलाई पूर्ण रूपमा एक्लै छोडे - कोही पनि उहाँसँग बसेनन्। अब मर्कूसले अरू कुनै पनि बाइबल लेखकले नभनेको एउटा छोटो कथा सुनाउँछन्: जसमा उनले भाग्ने येशूका एउटा विशेष जवान अनुयायी मानिसको बारेमा बताउँछन्। मर्कूसले "जवान" को लागि प्रयोग गरेको शब्दको अर्थ बलियो, साहसी र बुद्धिमान मानिस हो। अगमवक्ता आमोसले धेरै वर्ष अघि भनेका थिए कि साहसीहरू पनि न्यायको दिनमा नाङ्गो भएर भाग्नेछन्। मर्कूसले जवानले लामो सुतीको कमीज लगाएको छ। सामान्यतया लामो बाहिरी कमीज ऊनले बनेको हुन्छ, त्यसैले यो जवान मानिस सायद धनी छ। उसले यस कुर्ता मुनि केही पनि लगाएका छैन, यसको अर्थ उसले त्यो रात येशूलाई पछ्याउन हतारमा लुगा लगाएको हुन सक्छ। यो जवान मानिस मर्कूस हुन सक्छ। तापनि, मर्कूसले यो घटना बताउने मुख्य उद्देश्य त्यो रात </w:t>
      </w:r>
      <w:r>
        <w:rPr>
          <w:b/>
          <w:lang w:val="ne_NP" w:bidi="ne_NP"/>
        </w:rPr>
        <w:t>सबैले</w:t>
      </w:r>
      <w:r>
        <w:rPr>
          <w:lang w:val="ne_NP" w:bidi="ne_NP"/>
        </w:rPr>
        <w:t xml:space="preserve"> येशूलाई छोड्छन् भनेर देखाउनु हो।</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१४:४३–५२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यहूदाले धार्मिक नेताहरूसँग मिलेर चुम्बनले अभिवादन गरेर येशू को हो भनेर देखाउनेछन्। धार्मिक अधिकारीहरूले येशूलाई पक्राउ गर्न यहूदासँग भीडलाई पठाउँछन्।</w:t>
      </w:r>
    </w:p>
    <w:p>
      <w:pPr/>
      <w:r>
        <w:rPr>
          <w:lang w:val="ne_NP" w:bidi="ne_NP"/>
        </w:rPr>
      </w:r>
      <w:r>
        <w:rPr>
          <w:b/>
          <w:lang w:val="ne_NP" w:bidi="ne_NP"/>
        </w:rPr>
        <w:t>दोस्रो दृश्य:</w:t>
      </w:r>
      <w:r>
        <w:rPr>
          <w:lang w:val="ne_NP" w:bidi="ne_NP"/>
        </w:rPr>
        <w:t xml:space="preserve"> येशूले आफ्ना तीन चेलाहरूलाई ब्यूँझाए पछि पनि अझै कुराकानी गरिरहनु भएकोबाट सुरु हुन्छ। येशूले आफ्ना तीन चेलाहरूसँग कुरा गर्दा यहूदा मानिसहरूको भीडसँग बगैचामा आइपुग्छ। यहूदा येशूकहाँ जान्छ र उहाँलाई रब्बी भन्छ र उहाँलाई गालामा चुम्बनले अभिवादन गर्छ।</w:t>
      </w:r>
    </w:p>
    <w:p>
      <w:pPr/>
      <w:r>
        <w:rPr>
          <w:lang w:val="ne_NP" w:bidi="ne_NP"/>
        </w:rPr>
      </w:r>
      <w:r>
        <w:rPr>
          <w:b/>
          <w:lang w:val="ne_NP" w:bidi="ne_NP"/>
        </w:rPr>
        <w:t>तेस्रो दृश्यमा:</w:t>
      </w:r>
      <w:r>
        <w:rPr>
          <w:lang w:val="ne_NP" w:bidi="ne_NP"/>
        </w:rPr>
        <w:t xml:space="preserve"> मानिसहरूले येशूलाई पक्राउ गर्छन्। येशूसँग बगैचामा अनुयायीहरू मध्ये एक जनाले आफ्नो लामो चक्कु निकाल्छ र मानिसहरू मध्य एक जना प्रधान पूजाहारीको दासको कान काट्छ।</w:t>
      </w:r>
    </w:p>
    <w:p>
      <w:pPr/>
      <w:r>
        <w:rPr>
          <w:lang w:val="ne_NP" w:bidi="ne_NP"/>
        </w:rPr>
      </w:r>
      <w:r>
        <w:rPr>
          <w:b/>
          <w:lang w:val="ne_NP" w:bidi="ne_NP"/>
        </w:rPr>
        <w:t>चौथो दृश्यमा:</w:t>
      </w:r>
      <w:r>
        <w:rPr>
          <w:lang w:val="ne_NP" w:bidi="ne_NP"/>
        </w:rPr>
        <w:t xml:space="preserve"> येशूले भीडलाई तिनीहरूले उहाँलाई किन गोप्य रूपमा पक्राउ गरिरहेका छन् भनेर सोध्नुहुन्छ। येशूले धर्मशास्त्रहरू पूरा भइरहेको छ भनेर भन्नुहुन्छ।</w:t>
      </w:r>
    </w:p>
    <w:p>
      <w:pPr/>
      <w:r>
        <w:rPr>
          <w:lang w:val="ne_NP" w:bidi="ne_NP"/>
        </w:rPr>
      </w:r>
      <w:r>
        <w:rPr>
          <w:b/>
          <w:lang w:val="ne_NP" w:bidi="ne_NP"/>
        </w:rPr>
        <w:t>पाँचौ दृश्यमा:</w:t>
      </w:r>
      <w:r>
        <w:rPr>
          <w:lang w:val="ne_NP" w:bidi="ne_NP"/>
        </w:rPr>
        <w:t xml:space="preserve"> येशूका सबै चेलाहरू र अनुयायीहरू भाग्छन्। भीडका मानिसहरू मध्ये एक जनाले जवानलाई पक्राउ गर्छ र उसको बाहिरी कुर्ता तान्छ। त्यो मानिस नाङ्गो भएर भाग्छ।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गेत्समनीको जैतुनको बगैमा भएका चेलाहरू</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तरवारहरू र लट्ठीहरू लिएका भीड</w:t>
      </w:r>
    </w:p>
    <w:p>
      <w:pPr>
        <w:pStyle w:val="ListBullet"/>
        <w:spacing w:line="240" w:lineRule="auto"/>
        <w:ind w:left="720"/>
      </w:pPr>
      <w:r>
        <w:rPr>
          <w:lang w:val="ne_NP" w:bidi="ne_NP"/>
        </w:rPr>
      </w:r>
      <w:r>
        <w:rPr>
          <w:lang w:val="ne_NP" w:bidi="ne_NP"/>
        </w:rPr>
        <w:t>मुख्य पूजाहारीहरू, धार्मिक व्यवस्थाका शिक्षकहरू र भीडलाई पठाउने एल्डरहरू</w:t>
      </w:r>
    </w:p>
    <w:p>
      <w:pPr>
        <w:pStyle w:val="ListBullet"/>
        <w:spacing w:line="240" w:lineRule="auto"/>
        <w:ind w:left="720"/>
      </w:pPr>
      <w:r>
        <w:rPr>
          <w:lang w:val="ne_NP" w:bidi="ne_NP"/>
        </w:rPr>
      </w:r>
      <w:r>
        <w:rPr>
          <w:lang w:val="ne_NP" w:bidi="ne_NP"/>
        </w:rPr>
        <w:t>नाङ्गो भएर भाग्ने जवान</w:t>
      </w:r>
    </w:p>
    <w:p>
      <w:pPr/>
      <w:r>
        <w:rPr>
          <w:lang w:val="ne_NP" w:bidi="ne_NP"/>
        </w:rPr>
      </w:r>
      <w:r>
        <w:rPr>
          <w:lang w:val="ne_NP" w:bidi="ne_NP"/>
        </w:rPr>
        <w:t>समूहको रूपमा, खण्डको सेटिङका यी भागहरूमा ध्यान दिनुहोस्: येशूले आफ्ना तीन चेलाहरूलाई तेस्रो पटक ब्यूँझाए पछि यो कथा हुन्छ भनेर सम्झनु महत्त्वपूर्ण छ। उहाँले तिनीहरूलाई भन्नुहुन्छ, "आऊ, मेरो धोका दिने यहाँ छ" भन्नुको अर्थ यहूदा जैतुनको बगैको प्रवेशद्वारमा छ भनेर येशूलाई थाहा छ। यो कथा गेत्समनीको जैतुनको बगैमा हुन्छ।</w:t>
      </w:r>
    </w:p>
    <w:p>
      <w:pPr/>
      <w:r>
        <w:rPr>
          <w:lang w:val="ne_NP" w:bidi="ne_NP"/>
        </w:rPr>
      </w:r>
      <w:r>
        <w:rPr>
          <w:lang w:val="ne_NP" w:bidi="ne_NP"/>
        </w:rPr>
        <w:t>तापनि, यो कथा हुनु अघि यहूदाले येशू र अन्य चेलाहरूलाई कुनै बेला साँझको भोजको बेला वा त्यसपछि छोड्छ। यहूदा महासभामा जान्छ र त्यो साँझ येशू कहाँ हुनुहुनेछ भनेर तिनीहरूलाई भन्छ। महासभा धार्मिक व्यवस्थाका शिक्षकहरू, पूजाहारीहरू र एल्डरहरू मिलेर बनेको छ। महासभाले येशूलाई पक्राउ गर्न यहूदासँग मानिसहरूको समूहलाई पठाउँछ। यहूदा येशूलाई चुम्बनले अभिवादन गर्न सहमत हुन्छ ताकि समूहलाई येशू को हो भनेर थाहा होस्।</w:t>
      </w:r>
    </w:p>
    <w:p>
      <w:pPr/>
      <w:r>
        <w:rPr>
          <w:lang w:val="ne_NP" w:bidi="ne_NP"/>
        </w:rPr>
      </w:r>
      <w:r>
        <w:rPr>
          <w:lang w:val="ne_NP" w:bidi="ne_NP"/>
        </w:rPr>
        <w:t>यो कथा सुरु हुँदा, तरवारहरू र लट्ठीहरू बोकेको मानिसहरूको भीड येशूका चेलाहरू मध्ये एक यहूदासँग जैतुनको बगैमा आइपुग्छ। यस भीडमा कति मानिसहरू छन् भनेर हामीलाई थाहा छैन। आवश्यक परेमा येशूलाई बलपूर्वक लैजान पर्याप्त मानिसहरू छन्, तर धेरै ध्यान आकर्शित हुनेजति मानिसहरू छैनन्।</w:t>
      </w:r>
    </w:p>
    <w:p>
      <w:pPr/>
      <w:r>
        <w:rPr>
          <w:lang w:val="ne_NP" w:bidi="ne_NP"/>
        </w:rPr>
      </w:r>
      <w:r>
        <w:rPr>
          <w:lang w:val="ne_NP" w:bidi="ne_NP"/>
        </w:rPr>
        <w:t>यहूदा येशूकहाँ जान्छ, उहाँलाई "रब्बी" भनेर बोलाउँछ! र उहाँलाई गालामा चुम्बन गर्छ। भीडका मानिसहरूलाई यहूदाले चुम्बन गर्ने मानिसनै येशू हो भनेर थाहा छ, त्यसैले तिनीहरूले येशूलाई समातेर पक्रन्छन, जसको अर्थ उहाँ भाग्न नसकुन भनेर उहाँलाई पक्रिनु हो। त्यसपछि येशूसँग भएको मानिसहरू मध्ये एक जनाले आफ्नो तरवार वा लामो चक्कु तानेर मुख्य पूजाहारी वा अग्रणी पूजाहारीको दासको कान काट्छ। तपाईंको भाषाले त्यो मानिसले कुन कान काटेको हो भनेर भन्न सक्छ। यदि तपाईंले कुन कान भनेर भन्न आवश्यक छ भने तपाईंले दायाँ कान भन्न सक्नुहुन्छ, किनभने हामीलाई यस कथाबाट यो दायाँ कान थियो भनेर अन्य सुसमाचारको कथाबाट थाहा हुन्छ।</w:t>
      </w:r>
    </w:p>
    <w:p>
      <w:pPr/>
      <w:r>
        <w:rPr>
          <w:lang w:val="ne_NP" w:bidi="ne_NP"/>
        </w:rPr>
      </w:r>
      <w:r>
        <w:rPr>
          <w:lang w:val="ne_NP" w:bidi="ne_NP"/>
        </w:rPr>
        <w:t>येशूले उहाँलाई पक्राउ गर्ने मानिसहरूलाई प्रश्न सोध्नुहुन्छ। "तिमीहरू किन मलाई पक्राउ गर्न तरवारहरू र लट्ठीहरू लिएर आउँदै छौ? के म सरकारलाई उल्टाउन प्रयास गर्ने खतरनाक क्रान्तिकारी हुँ? तिमीहरूले मलाई मन्दिरको चोकमा किन पक्राउ गरेनौ? म त्यहाँ हरेक दिन सिकाउँदै थिए।" येशूले तिनीहरूले उहाँलाई पक्राउ गर्न हतियारहरू लिएर आउन आवश्यक छैन भनेर भन्न चाहनु भएको थियो। उहाँ खतरनाक हुनुहुन्न। त्यसपछि येशूले भन्नुहुन्छ, "यी कुराहरू भइरहेको छ किनभने धर्मशास्त्रका अगमवक्ताहरूले तिनीहरूले हुनेछ भनेर भनेका थिए।"</w:t>
      </w:r>
    </w:p>
    <w:p>
      <w:pPr/>
      <w:r>
        <w:rPr>
          <w:lang w:val="ne_NP" w:bidi="ne_NP"/>
        </w:rPr>
      </w:r>
      <w:r>
        <w:rPr>
          <w:lang w:val="ne_NP" w:bidi="ne_NP"/>
        </w:rPr>
        <w:t>येशूका सबै चेलाहरू र येशूसँग भएका अन्य मानिसहरू भाग्छन्। भाग्ने अन्तिम व्यक्ति एउटा जवान थियो, र भीडमा कसैले उहाँको कुर्ता समाते। जवान दौडिरहँदा भीडको एउटा व्यक्तिले उनको लामो सुतीको कुर्ता ताने। त्यो युवक नाङ्गै भागी रह्यो।</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१४:४३–५२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पाँच वटा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गेत्समनीको जैतुनको बगैमा भएका चेलाहरू</w:t>
      </w:r>
    </w:p>
    <w:p>
      <w:pPr>
        <w:pStyle w:val="ListBullet"/>
        <w:spacing w:line="240" w:lineRule="auto"/>
        <w:ind w:left="720"/>
      </w:pPr>
      <w:r>
        <w:rPr>
          <w:lang w:val="ne_NP" w:bidi="ne_NP"/>
        </w:rPr>
      </w:r>
      <w:r>
        <w:rPr>
          <w:lang w:val="ne_NP" w:bidi="ne_NP"/>
        </w:rPr>
        <w:t>यहूदा</w:t>
      </w:r>
    </w:p>
    <w:p>
      <w:pPr>
        <w:pStyle w:val="ListBullet"/>
        <w:spacing w:line="240" w:lineRule="auto"/>
        <w:ind w:left="720"/>
      </w:pPr>
      <w:r>
        <w:rPr>
          <w:lang w:val="ne_NP" w:bidi="ne_NP"/>
        </w:rPr>
      </w:r>
      <w:r>
        <w:rPr>
          <w:lang w:val="ne_NP" w:bidi="ne_NP"/>
        </w:rPr>
        <w:t>तरवारहरू र लट्ठीहरू लिएका भीड</w:t>
      </w:r>
    </w:p>
    <w:p>
      <w:pPr>
        <w:pStyle w:val="ListBullet"/>
        <w:spacing w:line="240" w:lineRule="auto"/>
        <w:ind w:left="720"/>
      </w:pPr>
      <w:r>
        <w:rPr>
          <w:lang w:val="ne_NP" w:bidi="ne_NP"/>
        </w:rPr>
      </w:r>
      <w:r>
        <w:rPr>
          <w:lang w:val="ne_NP" w:bidi="ne_NP"/>
        </w:rPr>
        <w:t>मुख्य पूजाहारीहरू, धार्मिक व्यवस्थाका शिक्षकहरू र भीडलाई पठाउने एल्डरहरू</w:t>
      </w:r>
    </w:p>
    <w:p>
      <w:pPr>
        <w:pStyle w:val="ListBullet"/>
        <w:spacing w:line="240" w:lineRule="auto"/>
        <w:ind w:left="720"/>
      </w:pPr>
      <w:r>
        <w:rPr>
          <w:lang w:val="ne_NP" w:bidi="ne_NP"/>
        </w:rPr>
      </w:r>
      <w:r>
        <w:rPr>
          <w:lang w:val="ne_NP" w:bidi="ne_NP"/>
        </w:rPr>
        <w:t>नाङ्गो भएर भाग्ने जवान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यहूदा धार्मिक नेताहरूकहाँ जान्छ र त्यो रात येशू कहाँ हुनुहुनेछ भनेर तिनीहरूलाई भन्छ। धार्मिक नेताहरूले येशूलाई पक्राउ गर्न तरवारहरू र लट्ठीहरू लिएर मानिसहरूको भीडलाई पठाउँछन्। यहूदा येशूलाई चुम्बन गरेर येशू को हो भनेर देखाउन सहमत हुन्छ। कथा सुरु हुनु अघि यो हुन्छ। यदि तपाईंले चाहनुहुन्छ भने तपाईंले पहिले यो दृश्यलाई अभिनय गर्न सक्नुहुन्छ।</w:t>
      </w:r>
    </w:p>
    <w:p>
      <w:pPr/>
      <w:r>
        <w:rPr>
          <w:lang w:val="ne_NP" w:bidi="ne_NP"/>
        </w:rPr>
      </w:r>
      <w:r>
        <w:rPr>
          <w:lang w:val="ne_NP" w:bidi="ne_NP"/>
        </w:rPr>
        <w:t>यो कथा सुरु हुँदा, तरवारहरू र लट्ठीहरू बोकेको मानिसहरूको भीड येशूका चेलाहरू मध्ये एक यहूदासँग जैतुनको बगैमा आइपुग्छ। यहूदा येशूकहाँ जान्छ, उहाँलाई "रब्बी" भनेर बोलाउँछ! र उहाँलाई गालामा चुम्बन गर्छ। भीडका मानिसहरूले येशूलाई समात्छन र पक्राउ गर्छन्। त्यसपछि येशूसँग भएको मानिसहरू मध्ये एक जनाले आफ्नो तरवार वा लामो चक्कु तानेर मुख्य पूजाहारी वा अग्रणी पूजाहारीको दासको कान काटे।</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यस्तो कुरा सुन्न सक्नुहुन्छ, "सबै कुरा चाँडै बिग्रदै छ" "यहूदाको विश्वासघातले गहिरो रूपमा दुखी छु" "मेरा अनुयायीहरूले अझै हिंसा प्रयोग गर्न चाहन्छन् भनेर निराश छु।" चेलाहरूको भूमिका खेल्ने मानिसहरूलाई सोध्नुहोस्, "तपाईं के महसुस गर्दै हुनुहुन्छ वा के सोचिरहनु भएको छ?" तपाईंले यस्तो कुरा सुन्न सक्नुहुन्छ, "साँच्चै डराएको छु" "रिसाएको छु, म सार्न सक्दिन!" नाटकलाई जारी राख्नुहोस्।</w:t>
      </w:r>
    </w:p>
    <w:p>
      <w:pPr/>
      <w:r>
        <w:rPr>
          <w:lang w:val="ne_NP" w:bidi="ne_NP"/>
        </w:rPr>
      </w:r>
      <w:r>
        <w:rPr>
          <w:lang w:val="ne_NP" w:bidi="ne_NP"/>
        </w:rPr>
        <w:t>येशूले उहाँलाई पक्राउ गर्ने मानिसहरूलाई प्रश्न सोध्नुहुन्छ। "तिमीहरू किन मलाई पक्राउ गर्न तरवारहरू र लट्ठीहरू लिएर आउँदै छौ? के म सरकारलाई उल्टाउन प्रयास गर्ने खतरनाक क्रान्तिकारी हुँ? तिमीहरूले मलाई मन्दिरको चोकमा किन पक्राउ गरेनौ? म त्यहाँ हरेक दिन सिकाउँदै थिए।" त्यसपछि येशूले भन्नुहुन्छ, "यी कुराहरू भइरहेको छ किनभने धर्मशास्त्रका अगमवक्ताहरूले तिनीहरूले हुनेछ भनेर भनेका थिए।"</w:t>
      </w:r>
    </w:p>
    <w:p>
      <w:pPr/>
      <w:r>
        <w:rPr>
          <w:lang w:val="ne_NP" w:bidi="ne_NP"/>
        </w:rPr>
      </w:r>
      <w:r>
        <w:rPr>
          <w:lang w:val="ne_NP" w:bidi="ne_NP"/>
        </w:rPr>
        <w:t>नाटकलाई केहि छिन रोक्नुहोस। भीडमा मानिसहरूको भूमिका खेल्ने मानिसहरूलाई सोध्नुहोस्, "तपाईं के महसुस गर्दै हुनुहुन्छ वा के सोचिरहनु भएको छ?" तपाईंले यस्तो कुरा सुन्न सक्नुहुन्छ, "अलिकति अचम्म लाग्यो, उहाँ खतरनाक जस्तो देखिनुहुन्न" "मैलाई यो गरिरहेकोमा पछुतो छ, तर मलाई पालाना गर्नु पर्ने आदेशहरू छन्।" येशूको भूमिका खेल्ने कलाकारलाई सोध्नुहोस्, "तपाईं के महसुस गर्दै हुनुहुन्छ वा के सोच्दै हुनुहुन्छ?" तपाईंले यस्तो कुरा सुन्न सक्नुहुन्छ, "धर्मशास्त्रले मलाई नराम्रो व्यवहार गरिनेछ भनेकोले म छक्क पर्दिन" "यस्तो भइरहेको छ र पनि यी मानिसहरूले बुझ्दैनन् भनेर म धेरै दुखी छु।" नाटकलाई जारी राख्नुहोस्।</w:t>
      </w:r>
    </w:p>
    <w:p>
      <w:pPr/>
      <w:r>
        <w:rPr>
          <w:lang w:val="ne_NP" w:bidi="ne_NP"/>
        </w:rPr>
      </w:r>
      <w:r>
        <w:rPr>
          <w:lang w:val="ne_NP" w:bidi="ne_NP"/>
        </w:rPr>
        <w:t>येशूका सबै चेलाहरू र येशूसँग भएका अन्य मानिसहरू भाग्छन्। भाग्ने अन्तिम व्यक्ति एउटा जवान थियो, र भीडमा कसैले उहाँको कुर्ता समाते। जवान दौडिरहँदा भीडको एउटा व्यक्तिले उनको लामो सुतीको कुर्ता ताने। त्यो युवक नाङ्गै भागी रह्यो।</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"एक्लो" "निराश छु" भन्ने कुरा सुन्न सक्नुहुन्छ। जवान र अरू भाग्ने मान्छेहरूको भूमिका खेल्ने मानिसहरूलाई सोध्नुहोस्, "तपाईं के महसुस गर्दै हुनुहुन्छ वा के सोचिरहनु भएको छ?" तपाईंले यस्तो कुरा सुन्न सक्नुहुन्छ, "धेरै डराएको छु" "म सोचिरहेको पनि छैन - म सकेसम्म छिटो दौडिरहेको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१४:४३–५२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येशूले आफ्ना सुतिरहेका </w:t>
      </w:r>
      <w:r>
        <w:rPr>
          <w:b/>
          <w:lang w:val="ne_NP" w:bidi="ne_NP"/>
        </w:rPr>
        <w:t>चेलाहरूसँग</w:t>
      </w:r>
      <w:r>
        <w:rPr>
          <w:lang w:val="ne_NP" w:bidi="ne_NP"/>
        </w:rPr>
        <w:t xml:space="preserve"> कुरा गर्दा उहाँका बाह्र चेलाहरू मध्ये एक यहूदा मानिसहरूको </w:t>
      </w:r>
      <w:r>
        <w:rPr>
          <w:b/>
          <w:lang w:val="ne_NP" w:bidi="ne_NP"/>
        </w:rPr>
        <w:t>भीडसँग</w:t>
      </w:r>
      <w:r>
        <w:rPr>
          <w:lang w:val="ne_NP" w:bidi="ne_NP"/>
        </w:rPr>
        <w:t xml:space="preserve"> बगैचामा प्रवेश गर्छ। तपाईंले चेलाहरूको लागि प्रयोग गरिरहनु भएको शब्द नै प्रयोग गर्नुहोस् र </w:t>
      </w:r>
      <w:r>
        <w:rPr>
          <w:lang w:val="ne_NP" w:bidi="ne_NP"/>
        </w:rPr>
        <w:t>चेलाहरू</w:t>
      </w:r>
      <w:r>
        <w:rPr>
          <w:lang w:val="ne_NP" w:bidi="ne_NP"/>
        </w:rPr>
        <w:t xml:space="preserve"> मुख्य शब्दावलीमा छन् भनेर सम्झनुहोस्। आवश्यक परेमा येशूलाई बलपूर्वक पक्राउ गर्न मानिसहरूको भीड पर्याप्त हुन्थ्यो। भीडको आशय समस्या पैदा गर्नु हो।</w:t>
      </w:r>
    </w:p>
    <w:p>
      <w:pPr/>
      <w:r>
        <w:rPr>
          <w:lang w:val="ne_NP" w:bidi="ne_NP"/>
        </w:rPr>
      </w:r>
      <w:r>
        <w:rPr>
          <w:lang w:val="ne_NP" w:bidi="ne_NP"/>
        </w:rPr>
        <w:t xml:space="preserve">भीडका मानिसहरूले </w:t>
      </w:r>
      <w:r>
        <w:rPr>
          <w:b/>
          <w:lang w:val="ne_NP" w:bidi="ne_NP"/>
        </w:rPr>
        <w:t>तरवारहरू</w:t>
      </w:r>
      <w:r>
        <w:rPr>
          <w:lang w:val="ne_NP" w:bidi="ne_NP"/>
        </w:rPr>
        <w:t xml:space="preserve"> र </w:t>
      </w:r>
      <w:r>
        <w:rPr>
          <w:b/>
          <w:lang w:val="ne_NP" w:bidi="ne_NP"/>
        </w:rPr>
        <w:t>लट्ठीहरू</w:t>
      </w:r>
      <w:r>
        <w:rPr>
          <w:lang w:val="ne_NP" w:bidi="ne_NP"/>
        </w:rPr>
        <w:t xml:space="preserve"> बोकेका छन्। सायद तरवारहरू वास्तवमा लामो चक्कुहरू थिए। मानिसहरूले तिनीहरूलाई ढाकिएको अवस्थामा बोकेर जान्थे। यस कथामा जब त्यो मानिसले कान काट्न आफ्नो तरवार ताने, उसले यसलाई राखेको ठाउँबाट बाहिर ताने। उसको आफ्नो चक्कु राख्नको लागि विशेष ठाउँ हुन सक्थ्यो। झुम्कीहरू मानिसहरूले लड्न प्रयोग गर्ने भारी काठको टुक्राहरू थिए।</w:t>
      </w:r>
    </w:p>
    <w:p>
      <w:pPr/>
      <w:r>
        <w:rPr>
          <w:lang w:val="ne_NP" w:bidi="ne_NP"/>
        </w:rPr>
      </w:r>
      <w:r>
        <w:rPr>
          <w:lang w:val="ne_NP" w:bidi="ne_NP"/>
        </w:rPr>
        <w:t xml:space="preserve">यहाँ रोक्नुहोस् र तपाईंले </w:t>
      </w:r>
      <w:r>
        <w:rPr>
          <w:b/>
          <w:lang w:val="ne_NP" w:bidi="ne_NP"/>
        </w:rPr>
        <w:t>तरवारहरू</w:t>
      </w:r>
      <w:r>
        <w:rPr>
          <w:lang w:val="ne_NP" w:bidi="ne_NP"/>
        </w:rPr>
        <w:t xml:space="preserve"> र </w:t>
      </w:r>
      <w:r>
        <w:rPr>
          <w:b/>
          <w:lang w:val="ne_NP" w:bidi="ne_NP"/>
        </w:rPr>
        <w:t>लट्ठीहरू</w:t>
      </w:r>
      <w:r>
        <w:rPr>
          <w:lang w:val="ne_NP" w:bidi="ne_NP"/>
        </w:rPr>
        <w:t xml:space="preserve">को लागि कस्तो शब्दहरू वा वाक्यांशहरू प्रयोग गर्नुहुनेछ भनेर समूहमा छलफल गर्नुहोस्। अडियो रोक्‍नुहोस्। </w:t>
      </w:r>
    </w:p>
    <w:p>
      <w:pPr/>
      <w:r>
        <w:rPr>
          <w:lang w:val="ne_NP" w:bidi="ne_NP"/>
        </w:rPr>
      </w:r>
      <w:r>
        <w:rPr>
          <w:lang w:val="ne_NP" w:bidi="ne_NP"/>
        </w:rPr>
        <w:t xml:space="preserve">भीडलाई महासभाले पठाएको थियो। महासभा यहूदी मानिसहरूलाई शासन गर्ने मानिसहरूको समूह थियो। तिनीहरूले मानिसहरूलाई धार्मिक नियमहरू पालन गर्न र कहिलेकाँही विजयी रोमी सरकारी नियमहरू पालन गर्न मद्दत गर्थे। महासभा तीन समूहका मानिसहरू मिलेर बनेको थियो। तपाईंले मर्कूसको अघिल्लो खण्डहरूमा मुख्य </w:t>
      </w:r>
      <w:r>
        <w:rPr>
          <w:lang w:val="ne_NP" w:bidi="ne_NP"/>
        </w:rPr>
        <w:t>पूजाहारीहरू</w:t>
      </w:r>
      <w:r>
        <w:rPr>
          <w:lang w:val="ne_NP" w:bidi="ne_NP"/>
        </w:rPr>
        <w:t xml:space="preserve">, </w:t>
      </w:r>
      <w:r>
        <w:rPr>
          <w:lang w:val="ne_NP" w:bidi="ne_NP"/>
        </w:rPr>
        <w:t>धार्मिक व्यवस्थाका शिक्षकहरू</w:t>
      </w:r>
      <w:r>
        <w:rPr>
          <w:lang w:val="ne_NP" w:bidi="ne_NP"/>
        </w:rPr>
        <w:t xml:space="preserve"> र </w:t>
      </w:r>
      <w:r>
        <w:rPr>
          <w:lang w:val="ne_NP" w:bidi="ne_NP"/>
        </w:rPr>
        <w:t>एल्डरहरूको</w:t>
      </w:r>
      <w:r>
        <w:rPr>
          <w:lang w:val="ne_NP" w:bidi="ne_NP"/>
        </w:rPr>
        <w:t xml:space="preserve"> लागि प्रयोग गरेको शब्द वा वाक्यांश प्रयोग गर्नुहोस् र तिनीहरू मुख्य शब्दावलीमा छन् भनेर सम्झनुहोस्।</w:t>
      </w:r>
    </w:p>
    <w:p>
      <w:pPr/>
      <w:r>
        <w:rPr>
          <w:lang w:val="ne_NP" w:bidi="ne_NP"/>
        </w:rPr>
      </w:r>
      <w:r>
        <w:rPr>
          <w:lang w:val="ne_NP" w:bidi="ne_NP"/>
        </w:rPr>
        <w:t xml:space="preserve">येशूलाई आफ्ना शत्रुहरूलाई सुम्पिने व्यक्ति यहूदा </w:t>
      </w:r>
      <w:r>
        <w:rPr>
          <w:b/>
          <w:lang w:val="ne_NP" w:bidi="ne_NP"/>
        </w:rPr>
        <w:t>गद्दार</w:t>
      </w:r>
      <w:r>
        <w:rPr>
          <w:lang w:val="ne_NP" w:bidi="ne_NP"/>
        </w:rPr>
        <w:t xml:space="preserve"> वा </w:t>
      </w:r>
      <w:r>
        <w:rPr>
          <w:b/>
          <w:lang w:val="ne_NP" w:bidi="ne_NP"/>
        </w:rPr>
        <w:t>धोखेवाज</w:t>
      </w:r>
      <w:r>
        <w:rPr>
          <w:lang w:val="ne_NP" w:bidi="ne_NP"/>
        </w:rPr>
        <w:t xml:space="preserve"> हो। तपाईंले अघिल्लो खण्डहरूमा धोका दिन प्रयोग गरेको शब्द वा वाक्यांश नै प्रयोग गर्नुहोस्।</w:t>
      </w:r>
    </w:p>
    <w:p>
      <w:pPr/>
      <w:r>
        <w:rPr>
          <w:lang w:val="ne_NP" w:bidi="ne_NP"/>
        </w:rPr>
      </w:r>
      <w:r>
        <w:rPr>
          <w:lang w:val="ne_NP" w:bidi="ne_NP"/>
        </w:rPr>
        <w:t xml:space="preserve">यहूदाले येशूलाई चुम्बन दिए। </w:t>
      </w:r>
      <w:r>
        <w:rPr>
          <w:b/>
          <w:lang w:val="ne_NP" w:bidi="ne_NP"/>
        </w:rPr>
        <w:t>चुम्बन</w:t>
      </w:r>
      <w:r>
        <w:rPr>
          <w:lang w:val="ne_NP" w:bidi="ne_NP"/>
        </w:rPr>
        <w:t xml:space="preserve"> भरोसा गर्ने मित्रहरू बीचको अभिवादन थियो। येशूको समयमा मित्रहरू बीचको अभिवादन गर्ने चुम्बन गालामा हुन्थ्यो। यस प्रकारको चुम्बनमा एउटा मानिसको ओठले अर्को मानिसको गालालाई छुन्छ। यो आदर देखाउने अभिवादन मात्र थियो।</w:t>
      </w:r>
    </w:p>
    <w:p>
      <w:pPr/>
      <w:r>
        <w:rPr>
          <w:lang w:val="ne_NP" w:bidi="ne_NP"/>
        </w:rPr>
      </w:r>
      <w:r>
        <w:rPr>
          <w:lang w:val="ne_NP" w:bidi="ne_NP"/>
        </w:rPr>
        <w:t xml:space="preserve">यहूदाले येशूलाई "रब्बी" भनेर बोलाउँथे। </w:t>
      </w:r>
      <w:r>
        <w:rPr>
          <w:b/>
          <w:lang w:val="ne_NP" w:bidi="ne_NP"/>
        </w:rPr>
        <w:t>रब्बी</w:t>
      </w:r>
      <w:r>
        <w:rPr>
          <w:lang w:val="ne_NP" w:bidi="ne_NP"/>
        </w:rPr>
        <w:t xml:space="preserve"> एक यहूदी उपादी हो जसको अर्थ "मेरो महान ब्यक्ति " वा "मेरो महान शिक्षक" हो। यसको अर्थ एउटा विद्यालयको शिक्षक भन्ने होइन । यो शब्द "प्रभु" भन्दा फरक हो। प्रभुको अर्थ एक मालिक वा सायद एक ईश्वरिय प्राणी पनि हो। तपाईंले मर्कूसको अघिल्लो खण्डहरूमा रब्बीको लागि प्रयोग गरेको शब्द वा वाक्यांश नै प्रयोग गर्नुहोस्। </w:t>
      </w:r>
      <w:r>
        <w:rPr>
          <w:lang w:val="ne_NP" w:bidi="ne_NP"/>
        </w:rPr>
        <w:t>रब्बीको</w:t>
      </w:r>
      <w:r>
        <w:rPr>
          <w:lang w:val="ne_NP" w:bidi="ne_NP"/>
        </w:rPr>
        <w:t xml:space="preserve"> बारेमा थप जानकारीको लागि मुख्य शब्दावली हेर्नुहोस्।</w:t>
      </w:r>
    </w:p>
    <w:p>
      <w:pPr/>
      <w:r>
        <w:rPr>
          <w:lang w:val="ne_NP" w:bidi="ne_NP"/>
        </w:rPr>
      </w:r>
      <w:r>
        <w:rPr>
          <w:lang w:val="ne_NP" w:bidi="ne_NP"/>
        </w:rPr>
        <w:t xml:space="preserve">येशूका अनुयायीहरू मध्ये एक जनाले मुख्य पूजाहारीहरू वा अग्रणी पूजाहारीको </w:t>
      </w:r>
      <w:r>
        <w:rPr>
          <w:b/>
          <w:lang w:val="ne_NP" w:bidi="ne_NP"/>
        </w:rPr>
        <w:t>दासको</w:t>
      </w:r>
      <w:r>
        <w:rPr>
          <w:lang w:val="ne_NP" w:bidi="ne_NP"/>
        </w:rPr>
        <w:t xml:space="preserve"> कान काट्छ। तपाईंले अघिल्लो खण्डहरूमा दासको लागि प्रयोग गरेको शब्द वा वाक्यांश नै प्रयोग गर्नुहोस्। </w:t>
      </w:r>
      <w:r>
        <w:rPr>
          <w:lang w:val="ne_NP" w:bidi="ne_NP"/>
        </w:rPr>
        <w:t>दासहरूको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तिनीहरूले उहाँलाई </w:t>
      </w:r>
      <w:r>
        <w:rPr>
          <w:b/>
          <w:lang w:val="ne_NP" w:bidi="ne_NP"/>
        </w:rPr>
        <w:t>चोर</w:t>
      </w:r>
      <w:r>
        <w:rPr>
          <w:lang w:val="ne_NP" w:bidi="ne_NP"/>
        </w:rPr>
        <w:t xml:space="preserve"> वा </w:t>
      </w:r>
      <w:r>
        <w:rPr>
          <w:b/>
          <w:lang w:val="ne_NP" w:bidi="ne_NP"/>
        </w:rPr>
        <w:t>क्रान्तिकारी</w:t>
      </w:r>
      <w:r>
        <w:rPr>
          <w:lang w:val="ne_NP" w:bidi="ne_NP"/>
        </w:rPr>
        <w:t xml:space="preserve"> जस्तै किन पक्राउ गरिरहेका छन् भनेर सोध्नुहुन्छ। ग्रीकमा यो शब्दको "चोर" हो, तर यहाँ यसको अर्थ क्रान्तिकारी वा सरकारलाई उल्टाउन प्रयास गर्ने व्यक्तिले हो।</w:t>
      </w:r>
    </w:p>
    <w:p>
      <w:pPr/>
      <w:r>
        <w:rPr>
          <w:lang w:val="ne_NP" w:bidi="ne_NP"/>
        </w:rPr>
      </w:r>
      <w:r>
        <w:rPr>
          <w:lang w:val="ne_NP" w:bidi="ne_NP"/>
        </w:rPr>
        <w:t xml:space="preserve">यहाँ रोक्नुहोस् र तपाईंले </w:t>
      </w:r>
      <w:r>
        <w:rPr>
          <w:b/>
          <w:lang w:val="ne_NP" w:bidi="ne_NP"/>
        </w:rPr>
        <w:t>चोर</w:t>
      </w:r>
      <w:r>
        <w:rPr>
          <w:lang w:val="ne_NP" w:bidi="ne_NP"/>
        </w:rPr>
        <w:t xml:space="preserve"> वा </w:t>
      </w:r>
      <w:r>
        <w:rPr>
          <w:b/>
          <w:lang w:val="ne_NP" w:bidi="ne_NP"/>
        </w:rPr>
        <w:t>क्रान्तिकारीको</w:t>
      </w:r>
      <w:r>
        <w:rPr>
          <w:lang w:val="ne_NP" w:bidi="ne_NP"/>
        </w:rPr>
        <w:t xml:space="preserve"> लागि कस्तो शब्दहरू वा वाक्यांशहरू प्रयोग गर्नुहुनेछ भनेर समूहमा छलफल गर्नुहोस्। अडियो रोक्‍नुहोस्। </w:t>
      </w:r>
    </w:p>
    <w:p>
      <w:pPr/>
      <w:r>
        <w:rPr>
          <w:lang w:val="ne_NP" w:bidi="ne_NP"/>
        </w:rPr>
      </w:r>
      <w:r>
        <w:rPr>
          <w:lang w:val="ne_NP" w:bidi="ne_NP"/>
        </w:rPr>
        <w:t xml:space="preserve">येशूले </w:t>
      </w:r>
      <w:r>
        <w:rPr>
          <w:b/>
          <w:lang w:val="ne_NP" w:bidi="ne_NP"/>
        </w:rPr>
        <w:t>मन्दिरमा</w:t>
      </w:r>
      <w:r>
        <w:rPr>
          <w:lang w:val="ne_NP" w:bidi="ne_NP"/>
        </w:rPr>
        <w:t xml:space="preserve"> सिकाउँदै हुनुहुन्छ भनेर भन्नुहुन्छ, तर यसको अर्थ उहाँले मन्दिरको चोकमा सिकाउँदै हुनुहुन्छ भन्ने हो। तपाईंले अघिल्लो खण्डहरूमा मन्दिरको लागि प्रयोग गरेको शब्द वा वाक्यांश नै प्रयोग गर्नुहोस्। </w:t>
      </w:r>
      <w:r>
        <w:rPr>
          <w:lang w:val="ne_NP" w:bidi="ne_NP"/>
        </w:rPr>
        <w:t>मन्दिरहरूको</w:t>
      </w:r>
      <w:r>
        <w:rPr>
          <w:lang w:val="ne_NP" w:bidi="ne_NP"/>
        </w:rPr>
        <w:t xml:space="preserve"> बारेमा थप जानकारीको लागि मुख्य शब्दावली हेर्नुहोस्।</w:t>
      </w:r>
    </w:p>
    <w:p>
      <w:pPr/>
      <w:r>
        <w:rPr>
          <w:lang w:val="ne_NP" w:bidi="ne_NP"/>
        </w:rPr>
      </w:r>
      <w:r>
        <w:rPr>
          <w:lang w:val="ne_NP" w:bidi="ne_NP"/>
        </w:rPr>
        <w:t xml:space="preserve">येशूले यी कुराहरू </w:t>
      </w:r>
      <w:r>
        <w:rPr>
          <w:b/>
          <w:lang w:val="ne_NP" w:bidi="ne_NP"/>
        </w:rPr>
        <w:t>धर्मशास्त्रलाई</w:t>
      </w:r>
      <w:r>
        <w:rPr>
          <w:lang w:val="ne_NP" w:bidi="ne_NP"/>
        </w:rPr>
        <w:t xml:space="preserve"> पूरा गर्न भइरहेको छ भनेर भन्नुहुन्छ। तपाईंले अघिल्लो खण्डहरूमा धर्मशास्त्रको लागि प्रयोग गरेको शब्द वा वाक्यांश नै प्रयोग गर्नुहोस्। </w:t>
      </w:r>
      <w:r>
        <w:rPr>
          <w:lang w:val="ne_NP" w:bidi="ne_NP"/>
        </w:rPr>
        <w:t>धर्मशास्त्रको</w:t>
      </w:r>
      <w:r>
        <w:rPr>
          <w:lang w:val="ne_NP" w:bidi="ne_NP"/>
        </w:rPr>
        <w:t xml:space="preserve"> बारेमा थप जानकारीको लागि मुख्य शब्दावली हेर्नुहोस्।</w:t>
      </w:r>
    </w:p>
    <w:p>
      <w:pPr/>
      <w:r>
        <w:rPr>
          <w:lang w:val="ne_NP" w:bidi="ne_NP"/>
        </w:rPr>
      </w:r>
      <w:r>
        <w:rPr>
          <w:lang w:val="ne_NP" w:bidi="ne_NP"/>
        </w:rPr>
        <w:t xml:space="preserve">"जवान" भाग्‍यो। सामान्यतया </w:t>
      </w:r>
      <w:r>
        <w:rPr>
          <w:b/>
          <w:lang w:val="ne_NP" w:bidi="ne_NP"/>
        </w:rPr>
        <w:t>जवान मानिस</w:t>
      </w:r>
      <w:r>
        <w:rPr>
          <w:lang w:val="ne_NP" w:bidi="ne_NP"/>
        </w:rPr>
        <w:t xml:space="preserve"> अविवाहित मानिसलाई जनाउँछ र जवान साहसी र बलियो छ भनेर देखाउन प्रयोग गरिन्थ्यो। यस कथाको मानिस लगभग २० वर्षको हुन सक्छ।</w:t>
      </w:r>
    </w:p>
    <w:p>
      <w:pPr/>
      <w:r>
        <w:rPr>
          <w:lang w:val="ne_NP" w:bidi="ne_NP"/>
        </w:rPr>
      </w:r>
      <w:r>
        <w:rPr>
          <w:lang w:val="ne_NP" w:bidi="ne_NP"/>
        </w:rPr>
        <w:t xml:space="preserve">जवानले सुतीको लुगा वा सुतीको कुर्ता लगाएको थियो। </w:t>
      </w:r>
      <w:r>
        <w:rPr>
          <w:b/>
          <w:lang w:val="ne_NP" w:bidi="ne_NP"/>
        </w:rPr>
        <w:t>सुती</w:t>
      </w:r>
      <w:r>
        <w:rPr>
          <w:lang w:val="ne_NP" w:bidi="ne_NP"/>
        </w:rPr>
        <w:t xml:space="preserve"> राम्रो गुणस्तरको कपडा थियो। सायद यो जवान मानिस धनी थियो किनभने अधिकांश मानिसहरूले लामो ऊनको कुर्ता लगाउँथे। उसले यस कुर्ता मुनि केही पनि लगाएका थिएन। जवानले येशूलाई पछ्याउन छिट्टो गरेर लुगा लगाएको थियो, त्यसैले उसले पुरै लुगा लगाएको थिएन।</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14:53–65</w:t>
      </w:r>
      <w:r>
        <w:rPr>
          <w:lang w:val="ne_NP" w:bidi="ne_NP"/>
        </w:rPr>
      </w:r>
    </w:p>
    <w:p>
      <w:pPr>
        <w:pStyle w:val="Heading3"/>
      </w:pPr>
      <w:r>
        <w:rPr>
          <w:lang w:val="ne_NP" w:bidi="ne_NP"/>
        </w:rPr>
        <w:t>Step 1</w:t>
      </w:r>
    </w:p>
    <w:p>
      <w:pPr/>
      <w:r>
        <w:rPr>
          <w:lang w:val="ne_NP" w:bidi="ne_NP"/>
        </w:rPr>
      </w:r>
      <w:r>
        <w:rPr>
          <w:lang w:val="ne_NP" w:bidi="ne_NP"/>
        </w:rPr>
        <w:t>यस चरणमा, मर्कूस १४:५३–६५ सुन्नुहोस् र यसलाई आफ्नो हृदयमा राख्नुहोस्।</w:t>
      </w:r>
    </w:p>
    <w:p>
      <w:pPr/>
      <w:r>
        <w:rPr>
          <w:lang w:val="ne_NP" w:bidi="ne_NP"/>
        </w:rPr>
      </w:r>
      <w:r>
        <w:rPr>
          <w:lang w:val="ne_NP" w:bidi="ne_NP"/>
        </w:rPr>
        <w:t>सम्भव भएमा तीन फरक अनुवादहरूमा मर्कूस १४:५३–६५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मर्कूस:१४:५३–६५ को श्रव्य संस्करण सुन्‍नुहोस्।</w:t>
      </w:r>
    </w:p>
    <w:p>
      <w:pPr/>
      <w:r>
        <w:rPr>
          <w:lang w:val="ne_NP" w:bidi="ne_NP"/>
        </w:rPr>
      </w:r>
      <w:r>
        <w:rPr>
          <w:lang w:val="ne_NP" w:bidi="ne_NP"/>
        </w:rPr>
        <w:t>अघिल्लो खण्डमा भीडले येशूलाई लैजान्छ। तिनीहरू उपत्यका भएर यरूशलेममा जान्छन्। पत्रुसले टाढैबाट पछ्याउँछन्। तिनीहरूले येशूलाई मुख्य पूजाहारीको घरमा लैजान्छन्। त्यो समयको मुख्य पूजाहारीको नाम कैयाफा थियो। मुख्य पूजाहारी यहूदी धार्मिक नेताहरूमाथि शासन गर्ने सर्वोच्च पूजाहारी हुन्। जब भीड र येशू आइपुग्छन्, तिनीहरूले येशूलाई ठूलो कोठामा लैजान्छन्, तर पत्रुस घरको चोकमा जान्छन् र पहरेदारहरूसँग आगोको छेउमा बस्छन्। अग्रणी पूजाहारीहरू, एल्डरहरू र धार्मिक व्यवस्थाका शिक्षकहरू पहिले नै ठूलो कोठामा येशूको लागि पर्खिरहेका थिए। यी तीन समूहका मानिसहरू मिलेर महासभा बनेको छ जुन यहूदी जनताको शासकीय निकाय, कानुनको सर्वोच्च अदालत हो। यस कथामा मर्कूसले एकै समयमा दुई कथाहरू सुनाउँछन्। उहाँले पत्रुसको इन्कारको सुरुवातको वर्णन गर्नुहुन्छ जुन येशूको मुध्दाको कथासँगै सुरु हुन्छ।</w:t>
      </w:r>
    </w:p>
    <w:p>
      <w:pPr/>
      <w:r>
        <w:rPr>
          <w:lang w:val="ne_NP" w:bidi="ne_NP"/>
        </w:rPr>
      </w:r>
      <w:r>
        <w:rPr>
          <w:lang w:val="ne_NP" w:bidi="ne_NP"/>
        </w:rPr>
        <w:t>यदि यो मुध्दा त्यस समयका अरू मुछ्दा जस्तै भएको भए महासभाका सदस्यहरू एकअर्कालाई देख्न सकुन भनेर अग्लो कुर्सीहरूमा अर्ध-वृत्तमा बस्थे। आरोपी व्यक्ति र साक्षीहरू अर्ध-वृत्तको बीचमा कुर्सीहरूमा बसिरहेका थिए। यहूदी व्यवस्थामा कसैलाई मार्ने निर्णय गर्न दुई वा सो भन्दा बढी मानिसहरूले एउटै प्रमाण दिनु पर्ने थियो। धार्मिक नेताहरू येशूको पक्राउ गर्न तयार भएको हुनुपर्छ किनभने येशूको विरुद्धमा गवाही दिन धेरै मानिसहरू पहिले नै कोठामा थिए। तापनि, धार्मिक नेताहरूले येशूको विरुद्ध ठ्याक्कै एउटै प्रमाणमा सहमत हुने दुई मानिसहरू पाउन सकेनन्।</w:t>
      </w:r>
    </w:p>
    <w:p>
      <w:pPr/>
      <w:r>
        <w:rPr>
          <w:lang w:val="ne_NP" w:bidi="ne_NP"/>
        </w:rPr>
      </w:r>
      <w:r>
        <w:rPr>
          <w:lang w:val="ne_NP" w:bidi="ne_NP"/>
        </w:rPr>
        <w:t xml:space="preserve">यहाँ रोक्नुहोस् र समूहमा यो प्रश्नको छलफल गर्नुहोस्: तपाईका अपराधीहरूको मुध्दा परिक्षणमा कस्ता प्रकारको कुराहरू हुन्छन्? कसैको विरूध्दमा प्रमाण पेस गर्न कति मानिसहरूको आवश्यक पर्छ? मुध्दाको नेतृत्व कसले गर्छ? अडियो रोक्‍नुहोस्। </w:t>
      </w:r>
    </w:p>
    <w:p>
      <w:pPr/>
      <w:r>
        <w:rPr>
          <w:lang w:val="ne_NP" w:bidi="ne_NP"/>
        </w:rPr>
      </w:r>
      <w:r>
        <w:rPr>
          <w:lang w:val="ne_NP" w:bidi="ne_NP"/>
        </w:rPr>
        <w:t xml:space="preserve">अन्तमा, केही मानिसहरू उभिएर येशूको बारेमा झूटा गवाही दिए वा झूट बोले। तिनीहरूले भने, "उहाँले मानिसहरूले बनाएको यस मन्दिरलाई म नष्ट गर्नेछु र तीन दिनमा म अर्को मन्दिर बनाउनेछु भनेर उसले भनेको हामीले सुनेका छौं।" यो येशूको विरुद्धको गम्भीर भनाई हो। संसारको यस भागमा आराधना गर्ने ठाउँलाई नष्ट गर्नु अपराध थियो - अधिकारीहरूले आराधना गर्ने ठाउँलाई नष्ट गर्ने वा नष्ट गर्न चाहने व्यक्तिलाई मार्थे। साथै, यहूदी मानिसहरूले मन्दिर जस्तै संरचना यति छिट्टै पुन: निर्माण गर्न सक्ने व्यक्ति अवस्य पनि मसीह हुनुपर्छ भनेर विश्वास गर्थे। अघिल्लो शिक्षामा येशूले </w:t>
      </w:r>
      <w:r>
        <w:rPr>
          <w:b/>
          <w:lang w:val="ne_NP" w:bidi="ne_NP"/>
        </w:rPr>
        <w:t>कसैले</w:t>
      </w:r>
      <w:r>
        <w:rPr>
          <w:lang w:val="ne_NP" w:bidi="ne_NP"/>
        </w:rPr>
        <w:t xml:space="preserve"> मन्दिरलाई नष्ट गर्नेछ भनेर भन्नु भएको यो सत्य हो। येशूले यसलाई फेरि उठाउनुहुनेछ भनेर पनि भन्नुभयो। तापनि, </w:t>
      </w:r>
      <w:r>
        <w:rPr>
          <w:b/>
          <w:lang w:val="ne_NP" w:bidi="ne_NP"/>
        </w:rPr>
        <w:t>उहाँ</w:t>
      </w:r>
      <w:r>
        <w:rPr>
          <w:lang w:val="ne_NP" w:bidi="ne_NP"/>
        </w:rPr>
        <w:t xml:space="preserve"> यशूलेनै मन्दिरलाई नष्ट गर्नु हुनेछ भनेर भन्नु भएन। र येशूको अर्थ उहाँको </w:t>
      </w:r>
      <w:r>
        <w:rPr>
          <w:b/>
          <w:lang w:val="ne_NP" w:bidi="ne_NP"/>
        </w:rPr>
        <w:t>शरीर</w:t>
      </w:r>
      <w:r>
        <w:rPr>
          <w:lang w:val="ne_NP" w:bidi="ne_NP"/>
        </w:rPr>
        <w:t xml:space="preserve"> मन्दिर हो र परमेश्वरले उहाँको शरीरलाई तीन दिनपछि बौरी उठाउनुहुनेछ भन्ने हो। तर यस प्रमाणमा पनि साक्षीहरू सहमत हुन सकेनन्।</w:t>
      </w:r>
    </w:p>
    <w:p>
      <w:pPr/>
      <w:r>
        <w:rPr>
          <w:lang w:val="ne_NP" w:bidi="ne_NP"/>
        </w:rPr>
      </w:r>
      <w:r>
        <w:rPr>
          <w:lang w:val="ne_NP" w:bidi="ne_NP"/>
        </w:rPr>
        <w:t>सायद साक्षीहरू सहमत हुन नसकेकोले प्रधान पूजाहारीले येशूलाई सोध्न उभिएका थिए। प्रधान पूजाहारीले उभिएर येशूलाई सोधे, "के तिमी जवाफ दिदैनौ? ति मानिसहरूले तिम्रो विरुद्धमा के गवाही दिईरहेका छन् त? व्यवस्थाले तिनीहरूलाई जवाफ दिन आवश्यक भएता पनि येशू मौन हुनुभयो।</w:t>
      </w:r>
    </w:p>
    <w:p>
      <w:pPr/>
      <w:r>
        <w:rPr>
          <w:lang w:val="ne_NP" w:bidi="ne_NP"/>
        </w:rPr>
      </w:r>
      <w:r>
        <w:rPr>
          <w:lang w:val="ne_NP" w:bidi="ne_NP"/>
        </w:rPr>
        <w:t xml:space="preserve">यहाँ रोक्नुहोस् र समूहमा यो प्रश्नको छलफल गर्नुहोस्: येशू निर्दोष भएता पनि मौन हुनुभयो किनभने महासभाले आफूले भनेको कुनै पनि कुरालाई विश्वास गर्नेछैन भनेर उहाँलाई थाहा थियो। जब तपाईंको संस्कृतिमा आरोप लगाउँदा कोही मौन रहन्छ के तपाईंले यसलाई तिनीहरूको दोषी वा निर्दोषताको प्रमाणको रूपमा देख्नुहुन्छ? तपाईंको संस्कृतिमा निर्दोष मानिसहरूले सामान्यतया अदालतमा कस्तो व्यवहार गर्छन्? अडियो रोक्‍नुहोस्। </w:t>
      </w:r>
    </w:p>
    <w:p>
      <w:pPr/>
      <w:r>
        <w:rPr>
          <w:lang w:val="ne_NP" w:bidi="ne_NP"/>
        </w:rPr>
      </w:r>
      <w:r>
        <w:rPr>
          <w:lang w:val="ne_NP" w:bidi="ne_NP"/>
        </w:rPr>
        <w:t>येशूको मौनताले प्रधान पूजाहारीलाई झनै निराश बनायो र उनले सोधे, "के तपाईं मसीह, धन्यको पुत्र हुनुहुन्छ?" सायद प्रधान पूजाहारीले येशूलाई यो कुरा सोध्छन् किनभने येशूले फेरि मन्दिर निर्माण गर्नुहुनेछ भनेको हो भनेर उनले सोच्दछन्। "धन्यको छोरा" को अर्थ "परमेश्वरको छोरा" भन्ने जनाउँछ र "धन्यको छोरा" मसीहको लागि उपाधि हुन सक्छ। प्रधान पूजाहारीको यो प्रश्न कथाको चरम विन्दु हो। यो त्यही क्षण हो जसतर्फ अन्य सबै कथाहरू अग्रसर हुदैँ आएका छन्। यदि येशूले हो भनेको भए, धार्मिक नेताहरूले येशूलाई गम्भीर अपराधको आरोप लगाउन सक्ने क्षण पनि यो हो।</w:t>
      </w:r>
    </w:p>
    <w:p>
      <w:pPr/>
      <w:r>
        <w:rPr>
          <w:lang w:val="ne_NP" w:bidi="ne_NP"/>
        </w:rPr>
      </w:r>
      <w:r>
        <w:rPr>
          <w:lang w:val="ne_NP" w:bidi="ne_NP"/>
        </w:rPr>
        <w:t>प्रधान पूजाहारीले सिधै प्रश्न सोध्छन्, "के तपाईं मसीह, धन्यको छोरा हुनुहुन्छ?" येशूले पनि अति सिधै जवाफ दिनुहुन्छ। उहाँले सरलतापूर्वक "म हुँ" वा "म मसीह हुँ" भनेर भन्नुहुन्छ। त्यसपछि यहूदी व्यवस्थामा येशू आफैले भनेको हो भनेर प्रमाणित गर्न आवश्यक छ। आफू को हो भनेर प्रमाणित गर्न येशूले भजनको र अगमवक्ता दानियलबाट भविष्यवाणीलाई उद्धृत गर्नुहुन्छ। अगमवक्ता दानियलले मानिसको छोरा झै बादलमा आउने बारेमा कुरा गर्छन्। भजनमा परमेश्वरले उहाँको मसीह परमेश्वरको दायाँ हातमा आदरणीय ठाउँमा बस्नुहुनेछ भनेर भन्छ। येशूले कुनै दिन शक्तिमा फर्केर आउदा आफू को हो भन्ने प्रमाण दिनुहुनेछ भनेर देखाउन चाहनुहुन्छ।</w:t>
      </w:r>
    </w:p>
    <w:p>
      <w:pPr/>
      <w:r>
        <w:rPr>
          <w:lang w:val="ne_NP" w:bidi="ne_NP"/>
        </w:rPr>
      </w:r>
      <w:r>
        <w:rPr>
          <w:lang w:val="ne_NP" w:bidi="ne_NP"/>
        </w:rPr>
        <w:t>येशूले ईश्वर निन्दाको कुरा भन्नुभएको हो भनेर प्रधान पूजाहारीले ठाने। यहूदी संस्कृतिमा निन्दा भनेको परमेश्वरको अनादर गर्नु र परमेश्वरलाई कम महिमित बनाउन प्रयास गर्नु हो। येशूले आफू मसीह हुँ र परमेश्वरको छेउमा आदरणीय ठाउँमा बस्नुहुनेछ भनेर दावी गर्नुहुन्छ। त्यसैले, यदि येशू मसीह हुनुहुन्न भने उहाँले भन्नु भएको कुरा वास्तवमा ईश्वर निन्दा हो। ईश्वर निन्दा अचम्मलाग्दो छ र कसैले यस कुरालाई भन्ने छन भनेर आफू छक्क पर्न र दुख देखाउन प्रधान पूजाहारीले आफ्नो लुगा च्यात्दछन्। प्रधान पूजाहारीले सायद आफ्नो लुगाको केही भाग च्यातेका थिए, तर उनले आफ्नो लुगा पूर्ण रूपमा च्यातेनन्। मोशाको व्यवस्थाले ईश्वरको निन्दा गर्ने व्यक्तिलाई मर्दा ढुङ्गा हानेर मार्नुपर्छ भनेर भन्छ। जब प्रधान पूजाहारीले बाँकी धार्मिक नेताहरूलाई फैसला दिन सोधे, तिनीहरू सबैले भने, "दोषी छ! उ मर्नुपर्छ!" यहूदी महासभाले येशूलाई मृत्युको सजाय दिन सक्थ्यो, तर तिनीहरूले वास्तवमा उहाँलाई मार्न सकेनन्। रोमी अधिकारीहरूले मात्र मृत्युको सजाय दिन सक्थे।</w:t>
      </w:r>
    </w:p>
    <w:p>
      <w:pPr/>
      <w:r>
        <w:rPr>
          <w:lang w:val="ne_NP" w:bidi="ne_NP"/>
        </w:rPr>
      </w:r>
      <w:r>
        <w:rPr>
          <w:lang w:val="ne_NP" w:bidi="ne_NP"/>
        </w:rPr>
        <w:t xml:space="preserve">यहाँ रोक्नुहोस् र समूहमा यो प्रश्नको छलफल गर्नुहोस्: तपाईंको संस्कृतिमा परमेश्वरको निन्दा वा अनादर गर्नेको दण्ड के हुन्छ? के कसैलाई व्यवस्था भङ्ग गरेको वा धार्मिक व्यवस्था भङ्ग गरेको कारण मार्न सकिन्छ? यदि हो भने व्यवस्था भङ्ग गरेको कारणले मानिसहरूलाई कसरी मारिन्छ? अडियो रोक्‍नुहोस्। </w:t>
      </w:r>
    </w:p>
    <w:p>
      <w:pPr/>
      <w:r>
        <w:rPr>
          <w:lang w:val="ne_NP" w:bidi="ne_NP"/>
        </w:rPr>
      </w:r>
      <w:r>
        <w:rPr>
          <w:lang w:val="ne_NP" w:bidi="ne_NP"/>
        </w:rPr>
        <w:t>त्यसपछि महासभाका सदस्यहरूले येशूलाई अस्वीकार गरेको छन् भनेर देखाउन थुके र कुटे। तिनीहरूले येशूलाई भविष्यवाणी गर्न वा उहाँलाई कसले हिर्काएको हो भनेर भन्न अनुरोध गरे, किनभने सम्भवतः तिनीहरू उहाँले आफू मसीह हुँ भनेर फेरि प्रमाणित गरून भन्ने चाहन्थे।</w:t>
      </w:r>
    </w:p>
    <w:p>
      <w:pPr/>
      <w:r>
        <w:rPr>
          <w:lang w:val="ne_NP" w:bidi="ne_NP"/>
        </w:rPr>
      </w:r>
      <w:r>
        <w:rPr>
          <w:lang w:val="ne_NP" w:bidi="ne_NP"/>
        </w:rPr>
        <w:t>मर्कूसको समयमा धेरै ख्रीष्टियानलाई सताएका थिए। यस कथाले येशूको सतावट प्रतिको प्रतिक्रियाले सतावटमा परेका ख्रिष्टियनहरूकालागि एउटा पछ्याउनु पर्ने नमूना दिन्छ। यसले येशू र पत्रुसको बीचको भिन्नता स्थापित गर्दछ, जसले अर्को कथामा येशूलाई अस्वीकार गर्नेछन्।</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१४:५३–६५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भीडले येशूलाई प्रधान पूजाहारीको घरमा लैजान्छ। पत्रुसले पछि पछि पछ्याउँछन्।</w:t>
      </w:r>
    </w:p>
    <w:p>
      <w:pPr/>
      <w:r>
        <w:rPr>
          <w:lang w:val="ne_NP" w:bidi="ne_NP"/>
        </w:rPr>
      </w:r>
      <w:r>
        <w:rPr>
          <w:b/>
          <w:lang w:val="ne_NP" w:bidi="ne_NP"/>
        </w:rPr>
        <w:t>दोस्रो दृश्यमा:</w:t>
      </w:r>
      <w:r>
        <w:rPr>
          <w:lang w:val="ne_NP" w:bidi="ne_NP"/>
        </w:rPr>
        <w:t xml:space="preserve"> भीडले येशूलाई यहूदी महासभा उहाँलाई पर्खिरहेको ठूलो कोठामा लैजान्छन्। झूटा साक्षीहरूले उहाँको बारेमा झूटा गवाही दिन्छन्। प्रधान पूजाहारीले येशूलाई प्रश्न सोध्छन् र येशूले आफू मसीह भएको दाबी गर्छन्।</w:t>
      </w:r>
    </w:p>
    <w:p>
      <w:pPr/>
      <w:r>
        <w:rPr>
          <w:lang w:val="ne_NP" w:bidi="ne_NP"/>
        </w:rPr>
      </w:r>
      <w:r>
        <w:rPr>
          <w:b/>
          <w:lang w:val="ne_NP" w:bidi="ne_NP"/>
        </w:rPr>
        <w:t>तेस्रो दृश्यमा:</w:t>
      </w:r>
      <w:r>
        <w:rPr>
          <w:lang w:val="ne_NP" w:bidi="ne_NP"/>
        </w:rPr>
        <w:t xml:space="preserve"> महासभाले येशू दोषी हुनुहुन्छ भनेर भन्छन्। तिनीहरूले उहाँलाई थुके, आँखामा बाँधेर कुटे।</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 xml:space="preserve">उहाँलाई पक्राउ गर्ने र प्रधान पूजाहारीको घरमा लैजाने भीड </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प्रधान पूजाहारीको घरको चोकमा आफुलाई न्यानो पर्ने पहरेदारहरू</w:t>
      </w:r>
    </w:p>
    <w:p>
      <w:pPr>
        <w:pStyle w:val="ListBullet"/>
        <w:spacing w:line="240" w:lineRule="auto"/>
        <w:ind w:left="720"/>
      </w:pPr>
      <w:r>
        <w:rPr>
          <w:lang w:val="ne_NP" w:bidi="ne_NP"/>
        </w:rPr>
      </w:r>
      <w:r>
        <w:rPr>
          <w:lang w:val="ne_NP" w:bidi="ne_NP"/>
        </w:rPr>
        <w:t>धार्मिक व्यवस्थाका शिक्षकहरू, अग्रणी पूजाहारीहरू र एल्डरहरू मिलेर बनेको महासभा</w:t>
      </w:r>
    </w:p>
    <w:p>
      <w:pPr>
        <w:pStyle w:val="ListBullet"/>
        <w:spacing w:line="240" w:lineRule="auto"/>
        <w:ind w:left="720"/>
      </w:pPr>
      <w:r>
        <w:rPr>
          <w:lang w:val="ne_NP" w:bidi="ne_NP"/>
        </w:rPr>
      </w:r>
      <w:r>
        <w:rPr>
          <w:lang w:val="ne_NP" w:bidi="ne_NP"/>
        </w:rPr>
        <w:t>झूटा साक्षीहरू</w:t>
      </w:r>
    </w:p>
    <w:p>
      <w:pPr>
        <w:pStyle w:val="ListBullet"/>
        <w:spacing w:line="240" w:lineRule="auto"/>
        <w:ind w:left="720"/>
      </w:pPr>
      <w:r>
        <w:rPr>
          <w:lang w:val="ne_NP" w:bidi="ne_NP"/>
        </w:rPr>
      </w:r>
      <w:r>
        <w:rPr>
          <w:lang w:val="ne_NP" w:bidi="ne_NP"/>
        </w:rPr>
        <w:t>प्रधान पूजाहारी</w:t>
      </w:r>
    </w:p>
    <w:p>
      <w:pPr>
        <w:pStyle w:val="ListBullet"/>
        <w:spacing w:line="240" w:lineRule="auto"/>
        <w:ind w:left="720"/>
      </w:pPr>
      <w:r>
        <w:rPr>
          <w:lang w:val="ne_NP" w:bidi="ne_NP"/>
        </w:rPr>
      </w:r>
      <w:r>
        <w:rPr>
          <w:lang w:val="ne_NP" w:bidi="ne_NP"/>
        </w:rPr>
        <w:t>येशूलाई कुट्ने पहरेदारहरू</w:t>
      </w:r>
    </w:p>
    <w:p>
      <w:pPr/>
      <w:r>
        <w:rPr>
          <w:lang w:val="ne_NP" w:bidi="ne_NP"/>
        </w:rPr>
      </w:r>
      <w:r>
        <w:rPr>
          <w:lang w:val="ne_NP" w:bidi="ne_NP"/>
        </w:rPr>
        <w:t>समूहको रूपमा, खण्डको सेटिङका यी भागहरूमा ध्यान दिनुहोस्: भीड गेत्समनी भनिने जैतुनको बगैबाट सिधै उपत्यका भएर यरूशलेममा जान्छन् जहाँ महान् वा अग्रणी पूजाहारीको घर छ भनेर सम्झनु महत्त्वपूर्ण छ। त्यही समयमा पत्रुस भीडको पछाडि हिंड्दै छन्। उहाँ भीडलाई पछ्याउँदै प्रधान पूजाहारीको घरमा जानुहुन्छ। भीडले येशूलाई महासभा वा यहूदी अदालतका धेरै मानिसहरूसँग ठूलो कोठामा लैजान्छन्। पत्रुस बाहिर चोकमा बस्छन् र पहरेदारहरूसँग आगोमा आफूलाई तातो पार्छन्।</w:t>
      </w:r>
    </w:p>
    <w:p>
      <w:pPr/>
      <w:r>
        <w:rPr>
          <w:lang w:val="ne_NP" w:bidi="ne_NP"/>
        </w:rPr>
      </w:r>
      <w:r>
        <w:rPr>
          <w:lang w:val="ne_NP" w:bidi="ne_NP"/>
        </w:rPr>
        <w:t>येशू अग्रणी पूजाहारीहरू, एल्डरहरू र व्यवस्थाका शिक्षकहरू यहूदी महासभा वा उच्च अदालतको रूपमा भेला भएको कोठामा जानुहुन्छ भनेर सम्झनु महत्त्वपूर्ण छ। यस कोठामा महासभाका सदस्यहरू सायद अर्ध-वृत्त वा आधा-वृत्तमा बसिरहेका छन्। साक्षीहरू र येशू वृत्तको बीचमा कुर्सीहरूमा बसिरहेका छन्। अन्य धेरै साक्षीहरू पनि त्यहाँ छन्। यी साक्षीहरूले येशूले गर्नुभएको कामको बारेमा झूट बोल्छन्।</w:t>
      </w:r>
    </w:p>
    <w:p>
      <w:pPr/>
      <w:r>
        <w:rPr>
          <w:lang w:val="ne_NP" w:bidi="ne_NP"/>
        </w:rPr>
      </w:r>
      <w:r>
        <w:rPr>
          <w:lang w:val="ne_NP" w:bidi="ne_NP"/>
        </w:rPr>
        <w:t>केही साक्षीहरू उभिएर यो झूट भन्छन्, "उहाँले 'म मानव हातले बनेको यस मन्दिरलाई नष्ट गर्नेछु र तीन दिनमा मानव हातले नबनेको अर्को निर्माण गर्नेछु' भनेर भनेको हामीले सुनेका छौं।" तापनि, प्रत्येक साक्षीले हल्का फरक कथा भन्छन्। प्रधान पूजाहारी उभिएर भन्छन्, "के तपाईंले यी आरोपहरूको जवाफ दिनुहुनेछ? आफूलाई बचाउन तपाईं के भन्न चाहनुहुन्छ?" येशूले केही भन्नुहुन्न। प्रमुख वा प्रधान पूजाहारी निराश छन्। उहाँले येशूलाई सोध्नुहुन्छ, "के तपाईं मसीह, धन्यको छोरा हुनुहुन्छ?" येशूले जवाफ दिनुहुन्छ। "म हुँ। तपाईंले मानिसको छोरालाई परमेश्वरको दायाँ हातमा बसिरहेको देख्नुहुनेछ। उहाँ स्वर्गको बादलमा आउनुहुनेछ।" यसको अर्थ येशू परमेश्वरको महिमा र शक्तिका साथ आउनुहुनेछ।</w:t>
      </w:r>
    </w:p>
    <w:p>
      <w:pPr/>
      <w:r>
        <w:rPr>
          <w:lang w:val="ne_NP" w:bidi="ne_NP"/>
        </w:rPr>
      </w:r>
      <w:r>
        <w:rPr>
          <w:lang w:val="ne_NP" w:bidi="ne_NP"/>
        </w:rPr>
        <w:t>येशूले ईश्वरको निन्दा गर्दा प्रधान पूजाहारी छक्क परेका र धेरै दुखी छन्। उनले भन्छन्, "हामीलाई अरू प्रत्यक्ष साक्षीहरू किन आवश्यक छ र?" वा "हामीलाई अन्य प्रत्यक्ष साक्षीहरू आवश्यक छैन। उहाँले परमेश्वरको अनादर गरेको तिमीहरू सबैले सुनेका छौ। तपाईंको निर्णय के छ? के उहाँ दोषी हुनुहुन्छ?" महासभाका सदस्यहरूले येशू दोषी हुनुहुन्छ र मर्न योग्य हुनुहुन्छ भनेर भन्छन्। तिनीहरूले येशूलाई थुक्छन्। तिनीहरूले येशूको आँखामा बाँध्छन्, जसको अर्थ येशूले देख्न नपाऊन् भनेर कपडा राख्नु हो। त्यसपछि तिनीहरूले उहाँलाई हिर्काएर उहाँलाई कसले हानेको हो अगमबाणी गर भन्छन्। पहरेदारहरूले उहाँको हात बाँधेर हिर्काए ताकि उहाँलाई पीडा महसुस होस्। त्यसपछि तिनीहरूले येशूलाई लैजान्छन्।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१४:५३–६५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तीन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 xml:space="preserve">उहाँलाई पक्राउ गर्ने र प्रधान पूजाहारीको घरमा लैजाने भीड </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प्रधान पूजाहारीको घरको चोकमा आफुलाई न्यानो पर्ने पहरेदारहरू</w:t>
      </w:r>
    </w:p>
    <w:p>
      <w:pPr>
        <w:pStyle w:val="ListBullet"/>
        <w:spacing w:line="240" w:lineRule="auto"/>
        <w:ind w:left="720"/>
      </w:pPr>
      <w:r>
        <w:rPr>
          <w:lang w:val="ne_NP" w:bidi="ne_NP"/>
        </w:rPr>
      </w:r>
      <w:r>
        <w:rPr>
          <w:lang w:val="ne_NP" w:bidi="ne_NP"/>
        </w:rPr>
        <w:t>धार्मिक व्यवस्थाका शिक्षकहरू, अग्रणी पूजाहारीहरू र एल्डरहरू मिलेर बनेको महासभा</w:t>
      </w:r>
    </w:p>
    <w:p>
      <w:pPr>
        <w:pStyle w:val="ListBullet"/>
        <w:spacing w:line="240" w:lineRule="auto"/>
        <w:ind w:left="720"/>
      </w:pPr>
      <w:r>
        <w:rPr>
          <w:lang w:val="ne_NP" w:bidi="ne_NP"/>
        </w:rPr>
      </w:r>
      <w:r>
        <w:rPr>
          <w:lang w:val="ne_NP" w:bidi="ne_NP"/>
        </w:rPr>
        <w:t>झूटा साक्षीहरू</w:t>
      </w:r>
    </w:p>
    <w:p>
      <w:pPr>
        <w:pStyle w:val="ListBullet"/>
        <w:spacing w:line="240" w:lineRule="auto"/>
        <w:ind w:left="720"/>
      </w:pPr>
      <w:r>
        <w:rPr>
          <w:lang w:val="ne_NP" w:bidi="ne_NP"/>
        </w:rPr>
      </w:r>
      <w:r>
        <w:rPr>
          <w:lang w:val="ne_NP" w:bidi="ne_NP"/>
        </w:rPr>
        <w:t>प्रधान पूजाहारी</w:t>
      </w:r>
    </w:p>
    <w:p>
      <w:pPr>
        <w:pStyle w:val="ListBullet"/>
        <w:spacing w:line="240" w:lineRule="auto"/>
        <w:ind w:left="720"/>
      </w:pPr>
      <w:r>
        <w:rPr>
          <w:lang w:val="ne_NP" w:bidi="ne_NP"/>
        </w:rPr>
      </w:r>
      <w:r>
        <w:rPr>
          <w:lang w:val="ne_NP" w:bidi="ne_NP"/>
        </w:rPr>
        <w:t>येशूलाई कुट्ने पहरेदारहरू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भीड गेत्समनी भनिने जैतुनको बगैचाबाट सिधै उपत्यका भएर यरूशलेममा जान्छन् जहाँ महान् वा अग्रणी पूजाहारीको घर छ। त्यही समयमा पत्रुस भीडको पछाडि हिंड्दै छन्। उहाँ भीडलाई पछ्याउँदै प्रधान पूजाहारीको घरमा जानुहुन्छ। भीडले येशूलाई महासभा वा यहूदी अदालतका धेरै मानिसहरूसँग ठूलो कोठामा लैजान्छन्। पत्रुस चोकमा बस्छन् र पहरेदारहरूसँग आगोमा आफूलाई तातो पार्छन्।</w:t>
      </w:r>
    </w:p>
    <w:p>
      <w:pPr/>
      <w:r>
        <w:rPr>
          <w:lang w:val="ne_NP" w:bidi="ne_NP"/>
        </w:rPr>
      </w:r>
      <w:r>
        <w:rPr>
          <w:lang w:val="ne_NP" w:bidi="ne_NP"/>
        </w:rPr>
        <w:t>नाटकलाई केहि छिन रोक्नुहोस। पत्रुसको भूमिका खेल्ने व्यक्तिलाई सोध्नुहोस्, "तपाईं के महसुस गर्दै हुनुहुन्छ वा के सोच्दै हुनुहुन्छ?" तपाईंले यस्तो कुरा सुन्न सक्नुहुन्छ, "येशूलाई बचाउने तरिकाहरू खोजिरहेको छु" "म भागेकोमा दोषी छु" "डराएको छु तर साहसी हुन प्रयास गर्छु।" नाटकलाई जारी राख्नुहोस्।</w:t>
      </w:r>
    </w:p>
    <w:p>
      <w:pPr/>
      <w:r>
        <w:rPr>
          <w:lang w:val="ne_NP" w:bidi="ne_NP"/>
        </w:rPr>
      </w:r>
      <w:r>
        <w:rPr>
          <w:lang w:val="ne_NP" w:bidi="ne_NP"/>
        </w:rPr>
        <w:t>येशू अग्रणी पूजाहारीहरू, एल्डरहरू र व्यवस्थाका शिक्षकहरू यहूदी महासभा वा उच्च अदालतको रूपमा भेला भएको कोठामा जानुहुन्छ। महासभाका सदस्यहरूले येशूलाई मृत्युको सजाय दिन सक्ने प्रमाण पत्ता लगाउन प्रयास गरिरहेका थिए। अन्य धेरै साक्षीहरू पनि त्यहाँ छन्। यी साक्षीहरूले येशूले गरेको तर कुनै पनि साक्षीहरू आफ्नो गवाहीमा सहमत हुन सकेनन्।</w:t>
      </w:r>
    </w:p>
    <w:p>
      <w:pPr/>
      <w:r>
        <w:rPr>
          <w:lang w:val="ne_NP" w:bidi="ne_NP"/>
        </w:rPr>
      </w:r>
      <w:r>
        <w:rPr>
          <w:lang w:val="ne_NP" w:bidi="ne_NP"/>
        </w:rPr>
        <w:t>केही मानिसहरू उभिएर यसरी झूटो बोल्छन्, "उहाँले 'म मानव हातले बनेको यस मन्दिरलाई नष्ट गर्नेछु र तीन दिनमा मानव हातले नबनेको अर्को निर्माण गर्नेछु' भनेर भनेको हामीले सुनेका छौं।" तापनि, प्रत्येक साक्षीले हल्का फरक कथा भन्छन्। प्रधान पूजाहारीले भन्छन्, "के तपाईंले यी आरोपहरूको जवाफ दिनुहुन्न? आफूलाई बचाउन तपाईं के भन्न चाहनुहुन्छ?" येशूले केही भन्नुहुन्न।</w:t>
      </w:r>
    </w:p>
    <w:p>
      <w:pPr/>
      <w:r>
        <w:rPr>
          <w:lang w:val="ne_NP" w:bidi="ne_NP"/>
        </w:rPr>
      </w:r>
      <w:r>
        <w:rPr>
          <w:lang w:val="ne_NP" w:bidi="ne_NP"/>
        </w:rPr>
        <w:t>नाटकलाई केहि छिन रोक्नुहोस। धार्मिक व्यवस्थाको शिक्षकहरूको भूमिका खेल्ने मानिसहरूलाई सोध्नुहोस्, "तपाईं के महसुस गर्दै हुनुहुन्छ वा के सोचिरहनु भएको छ?" तपाईंले यस्तो कुरा सुन्न सक्नुहुन्छ, "हामीले येशूलाई दोषी प्रमाणित गर्न सक्दैनौ भनेर निराश भएको छु" "येशूले प्रश्नको जवाफ दिनुहुन्न भनेर निराश छु।" नाटकलाई जारी राख्नुहोस्।</w:t>
      </w:r>
    </w:p>
    <w:p>
      <w:pPr/>
      <w:r>
        <w:rPr>
          <w:lang w:val="ne_NP" w:bidi="ne_NP"/>
        </w:rPr>
      </w:r>
      <w:r>
        <w:rPr>
          <w:lang w:val="ne_NP" w:bidi="ne_NP"/>
        </w:rPr>
        <w:t>प्रमुख वा प्रधान पूजाहारी निराश छन् र येशूलाई दोषी भनेर प्रमाणित गर्ने तरिका पत्ता लगाउन चाहन्छन्। उहाँले येशूलाई सोध्नुहुन्छ, "के तपाईं मसीह, धन्यको छोरा हुनुहुन्छ?" प्रधान पूजाहारीले यहूदी मानिसहरूलाई एउटै अर्थ भएको दुई उपाधिहरू प्रयोग गर्छन् - दुबै उपाधिहरूले प्रतिज्ञा गरिएको मुक्तिदातालाई जनाउँछन्। येशूले जवाफ दिनुहुन्छ। "म हुँ। तपाईंले मानिसको छोरालाई परमेश्वरको दायाँ हातमा बसिरहेको देख्नुहुनेछ। उहाँ स्वर्गको बादलमा आउनुहुनेछ।"</w:t>
      </w:r>
    </w:p>
    <w:p>
      <w:pPr/>
      <w:r>
        <w:rPr>
          <w:lang w:val="ne_NP" w:bidi="ne_NP"/>
        </w:rPr>
      </w:r>
      <w:r>
        <w:rPr>
          <w:lang w:val="ne_NP" w:bidi="ne_NP"/>
        </w:rPr>
        <w:t>"मानिसको छोरा" को उपाधिको अर्थ येशू मसीह वा प्रतिज्ञा गरिएको मुक्तिदाता हुनुहुन्छ भन्ने पनि हो। प्रधान पूजाहारी छक्क परेका र धेरै दुखी छन्। उनले भन्छन्, "हामीलाई अरू प्रत्यक्ष साक्षीहरू किन आवश्यक छ र?" जसको अर्थ "हामीलाई अन्य प्रत्यक्ष साक्षीहरू आवश्यक छैन। उहाँले परमेश्वरको अनादर गरेको तिमीहरू सबैले सुनेका छौ। तपाईंको निर्णय के छ? के उहाँ दोषी हुनुहुन्छ?" महासभाका सदस्यहरूले येशू दोषी हुनुहुन्छ र मर्न योग्य हुनुहुन्छ भनेर भन्छन्। तिनीहरूले येशूलाई थुक्छन्। तिनीहरूले येशूको आँखामा पहरेदारहरूले उहाँलाई हात बाँधेर हिर्काए ताकि यसले हानी र पीडा पैदा होस्। त्यसपछि तिनीहरूले येशूलाई लैजान्छन्।</w:t>
      </w:r>
    </w:p>
    <w:p>
      <w:pPr/>
      <w:r>
        <w:rPr>
          <w:lang w:val="ne_NP" w:bidi="ne_NP"/>
        </w:rPr>
      </w:r>
      <w:r>
        <w:rPr>
          <w:lang w:val="ne_NP" w:bidi="ne_NP"/>
        </w:rPr>
        <w:t>नाटकलाई केहि छिन रोक्नुहोस। महासभाका सदस्यहरूको भूमिका खेल्ने मानिसहरूलाई सोध्नुहोस्, "तपाईं के महसुस गर्दै हुनुहुन्छ वा के सोचिरहनु भएको छ?" तपाईंले यस्तो कुरा सुन्न सक्नुहुन्छ, "कसैले आफूलाई मसीह भनेर भन्न सक्छन् भनेर छक्क परेको छु" "येशूले अन्तमा उहाँलाई दोषी बनाउने कुरा भन्नुभयो भनेर खुसी छु।" येशूको भूमिका खेल्ने कलाकारलाई सोध्नुहोस्, "तपाईं के महसुस गर्दै हुनुहुन्छ वा के सोच्दै हुनुहुन्छ?" तपाईंले यस्तो कुरा सुन्न सक्नुहुन्छ, "मैले अन्तमा म को हो भनेर सिधै भन्न सकेँ भनेर खुसी छु" "कसैले मलाई विश्वास गर्दैनन् भनेर दुखी छु" "मेरो बुबाले मलाई यसको सामना गर्न शक्ति दिनुहुनेछ भन्नेकुरामा भरोसा गर्छु।"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१४:५३–६५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भीडले येशूलाई </w:t>
      </w:r>
      <w:r>
        <w:rPr>
          <w:b/>
          <w:lang w:val="ne_NP" w:bidi="ne_NP"/>
        </w:rPr>
        <w:t>प्रधान पूजाहारीको</w:t>
      </w:r>
      <w:r>
        <w:rPr>
          <w:lang w:val="ne_NP" w:bidi="ne_NP"/>
        </w:rPr>
        <w:t xml:space="preserve"> घरमा लैगे। यहूदी धर्मका पूजाहारीहरूले परमेश्वरलाई बलिदानहरू चढाएर, मानिसहरूलाई शिक्षित गरेर र परमेश्वरको मन्दिरको हेरचाह गरेर मानिसहरूलाई परमेश्वरसँग जोडे। पूजाहारीहरू उहाँका मानिसहरूको लागि परमेश्वरको प्रतिनिधि थिए, र परमेश्वरको लागि मानिसहरूको प्रतिनिधि थिए। प्रधान पूजाहारी इस्राएलको धार्मिक प्रमुख थिए। उहाँले यहूदी मानिसहरूको लागि विशेष बलिदानहरू चढाउनुभयो। प्रधान पूजाहारीले सम्पूर्ण यहूदी धार्मिक अदालतको नेतृत्व गरे। तपाईंले अघिल्लो खण्डहरूमा पूजाहारीको लागि प्रयोग गरेको शब्द वा वाक्यांश नै प्रयोग गर्नुहोस्, र "प्रधान पूजाहारी" को लागि "अग्रणी" भन्ने अर्थ भएको शब्द समावेश गर्नुहोस्। </w:t>
      </w:r>
      <w:r>
        <w:rPr>
          <w:lang w:val="ne_NP" w:bidi="ne_NP"/>
        </w:rPr>
        <w:t>पूजाहारीको</w:t>
      </w:r>
      <w:r>
        <w:rPr>
          <w:lang w:val="ne_NP" w:bidi="ne_NP"/>
        </w:rPr>
        <w:t xml:space="preserve"> बारेमा थप जानकारीको लागि मुख्य शब्दावली हेर्नुहोस्।</w:t>
      </w:r>
    </w:p>
    <w:p>
      <w:pPr/>
      <w:r>
        <w:rPr>
          <w:lang w:val="ne_NP" w:bidi="ne_NP"/>
        </w:rPr>
      </w:r>
      <w:r>
        <w:rPr>
          <w:lang w:val="ne_NP" w:bidi="ne_NP"/>
        </w:rPr>
        <w:t xml:space="preserve">अग्रणी पूजाहारीहरू, </w:t>
      </w:r>
      <w:r>
        <w:rPr>
          <w:lang w:val="ne_NP" w:bidi="ne_NP"/>
        </w:rPr>
        <w:t>एल्डरहरू</w:t>
      </w:r>
      <w:r>
        <w:rPr>
          <w:lang w:val="ne_NP" w:bidi="ne_NP"/>
        </w:rPr>
        <w:t xml:space="preserve"> र </w:t>
      </w:r>
      <w:r>
        <w:rPr>
          <w:lang w:val="ne_NP" w:bidi="ne_NP"/>
        </w:rPr>
        <w:t>धार्मिक व्यवस्थाका शिक्षकहरू</w:t>
      </w:r>
      <w:r>
        <w:rPr>
          <w:lang w:val="ne_NP" w:bidi="ne_NP"/>
        </w:rPr>
        <w:t xml:space="preserve"> प्रधान पूजाहारीको घरमा भेला भए। तपाईंले अघिल्लो खण्डहरूमा यी मानिसहरूको समूहको लागि प्रयोग गरेको शब्दहरू वा वाक्यांशहरू प्रयोग गर्नुहोस् र प्रत्येक शब्द मुख्य शब्दावलीमा छ भनेर सम्झनुहोस्।</w:t>
      </w:r>
    </w:p>
    <w:p>
      <w:pPr/>
      <w:r>
        <w:rPr>
          <w:lang w:val="ne_NP" w:bidi="ne_NP"/>
        </w:rPr>
      </w:r>
      <w:r>
        <w:rPr>
          <w:lang w:val="ne_NP" w:bidi="ne_NP"/>
        </w:rPr>
        <w:t xml:space="preserve">पत्रुसले टाढाबाट पछ्याए र प्रधान पूजाहारीको चोकमा गए। </w:t>
      </w:r>
      <w:r>
        <w:rPr>
          <w:b/>
          <w:lang w:val="ne_NP" w:bidi="ne_NP"/>
        </w:rPr>
        <w:t>चोक</w:t>
      </w:r>
      <w:r>
        <w:rPr>
          <w:lang w:val="ne_NP" w:bidi="ne_NP"/>
        </w:rPr>
        <w:t xml:space="preserve"> भनेको भवनहरूले सबै छेउमा घेरिएको तर माथिको आकाशको लागि खुल्ला क्षेत्र हो। ठूलो घरमा खुला ठाउँको वरिपरि धेरै कोठाहरू बनेका हुन सक्छन्।</w:t>
      </w:r>
    </w:p>
    <w:p>
      <w:pPr/>
      <w:r>
        <w:rPr>
          <w:lang w:val="ne_NP" w:bidi="ne_NP"/>
        </w:rPr>
      </w:r>
      <w:r>
        <w:rPr>
          <w:lang w:val="ne_NP" w:bidi="ne_NP"/>
        </w:rPr>
        <w:t xml:space="preserve">यहाँ रोक्नुहोस् र तपाईंले </w:t>
      </w:r>
      <w:r>
        <w:rPr>
          <w:b/>
          <w:lang w:val="ne_NP" w:bidi="ne_NP"/>
        </w:rPr>
        <w:t>चोकको</w:t>
      </w:r>
      <w:r>
        <w:rPr>
          <w:lang w:val="ne_NP" w:bidi="ne_NP"/>
        </w:rPr>
        <w:t xml:space="preserve"> लागि कस्तो शब्द वा वाक्यांश प्रयोग गर्नुहुनेछ भनेर छलफल गर्नुहोस्। अडियो रोक्‍नुहोस्। </w:t>
      </w:r>
    </w:p>
    <w:p>
      <w:pPr/>
      <w:r>
        <w:rPr>
          <w:lang w:val="ne_NP" w:bidi="ne_NP"/>
        </w:rPr>
      </w:r>
      <w:r>
        <w:rPr>
          <w:lang w:val="ne_NP" w:bidi="ne_NP"/>
        </w:rPr>
        <w:t xml:space="preserve">पहरेदारहरूले आगोको वरिपरि आफूलाई न्यानो पारेका थिए। पत्रुस तिनीहरूसँग सामेल भए। </w:t>
      </w:r>
      <w:r>
        <w:rPr>
          <w:b/>
          <w:lang w:val="ne_NP" w:bidi="ne_NP"/>
        </w:rPr>
        <w:t>पहरेदारहरू</w:t>
      </w:r>
      <w:r>
        <w:rPr>
          <w:lang w:val="ne_NP" w:bidi="ne_NP"/>
        </w:rPr>
        <w:t xml:space="preserve"> प्रधान पूजाहारीका सेवकहरू थिए र मन्दिरको रक्षा गर्न मद्दत गरे। तपाईंले अघिल्लो खण्डहरूमा पहरेदारहरूको लागि प्रयोग गरेको शब्द वा वाक्यांश नै प्रयोग गर्नुहोस्।</w:t>
      </w:r>
    </w:p>
    <w:p>
      <w:pPr/>
      <w:r>
        <w:rPr>
          <w:lang w:val="ne_NP" w:bidi="ne_NP"/>
        </w:rPr>
      </w:r>
      <w:r>
        <w:rPr>
          <w:lang w:val="ne_NP" w:bidi="ne_NP"/>
        </w:rPr>
        <w:t xml:space="preserve">घर भित्र </w:t>
      </w:r>
      <w:r>
        <w:rPr>
          <w:b/>
          <w:lang w:val="ne_NP" w:bidi="ne_NP"/>
        </w:rPr>
        <w:t>उच्च परिषद</w:t>
      </w:r>
      <w:r>
        <w:rPr>
          <w:lang w:val="ne_NP" w:bidi="ne_NP"/>
        </w:rPr>
        <w:t xml:space="preserve">ले येशूलाई मृत्युको सजाय दिने प्रमाण पत्ता लगाउन प्रयास गरिरहेको थियो। उच्च परिषदलाई </w:t>
      </w:r>
      <w:r>
        <w:rPr>
          <w:b/>
          <w:lang w:val="ne_NP" w:bidi="ne_NP"/>
        </w:rPr>
        <w:t>महासभा</w:t>
      </w:r>
      <w:r>
        <w:rPr>
          <w:lang w:val="ne_NP" w:bidi="ne_NP"/>
        </w:rPr>
        <w:t xml:space="preserve"> भनिन्छ र अग्रणी पूजाहारीहरू, एल्डरहरू र धार्मिक व्यवस्थाका शिक्षकहरू मिलेर बनेको छ। यस समूहले अदालतको मुद्दाहरू सुनेर धार्मिक व्यवस्थामा आधारित निर्णय दिए। </w:t>
      </w:r>
      <w:r>
        <w:rPr>
          <w:lang w:val="ne_NP" w:bidi="ne_NP"/>
        </w:rPr>
        <w:t>महासभाको</w:t>
      </w:r>
      <w:r>
        <w:rPr>
          <w:lang w:val="ne_NP" w:bidi="ne_NP"/>
        </w:rPr>
        <w:t xml:space="preserve"> बारेमा थप जानकारीको लागि मुख्य शब्दावली हेर्नुहोस्।</w:t>
      </w:r>
    </w:p>
    <w:p>
      <w:pPr/>
      <w:r>
        <w:rPr>
          <w:lang w:val="ne_NP" w:bidi="ne_NP"/>
        </w:rPr>
      </w:r>
      <w:r>
        <w:rPr>
          <w:lang w:val="ne_NP" w:bidi="ne_NP"/>
        </w:rPr>
        <w:t xml:space="preserve">केही मानिसहरू येशूले यस्तो भन्नुभयो भन्नकालागि उभिए, "म यस </w:t>
      </w:r>
      <w:r>
        <w:rPr>
          <w:b/>
          <w:lang w:val="ne_NP" w:bidi="ne_NP"/>
        </w:rPr>
        <w:t>मन्दिर</w:t>
      </w:r>
      <w:r>
        <w:rPr>
          <w:lang w:val="ne_NP" w:bidi="ne_NP"/>
        </w:rPr>
        <w:t xml:space="preserve">लाई नष्ट गर्नेछु र तीन दिनमा यसलाई पुन: निर्माण गर्नेछु।" तपाईंले अघिल्लो खण्डहरूमा मन्दिरको लागि प्रयोग गरेको शब्द वा वाक्यांश नै प्रयोग गर्नुहोस् र </w:t>
      </w:r>
      <w:r>
        <w:rPr>
          <w:lang w:val="ne_NP" w:bidi="ne_NP"/>
        </w:rPr>
        <w:t>मन्दिर</w:t>
      </w:r>
      <w:r>
        <w:rPr>
          <w:lang w:val="ne_NP" w:bidi="ne_NP"/>
        </w:rPr>
        <w:t xml:space="preserve"> मुख्य शब्दावलीमा छ भनेर सम्झनुहोस्।</w:t>
      </w:r>
    </w:p>
    <w:p>
      <w:pPr/>
      <w:r>
        <w:rPr>
          <w:lang w:val="ne_NP" w:bidi="ne_NP"/>
        </w:rPr>
      </w:r>
      <w:r>
        <w:rPr>
          <w:lang w:val="ne_NP" w:bidi="ne_NP"/>
        </w:rPr>
        <w:t xml:space="preserve">प्रधान पूजाहारीले सोधे, "के तपाईं </w:t>
      </w:r>
      <w:r>
        <w:rPr>
          <w:b/>
          <w:lang w:val="ne_NP" w:bidi="ne_NP"/>
        </w:rPr>
        <w:t>मसीह,</w:t>
      </w:r>
      <w:r>
        <w:rPr>
          <w:lang w:val="ne_NP" w:bidi="ne_NP"/>
        </w:rPr>
        <w:t xml:space="preserve"> </w:t>
      </w:r>
      <w:r>
        <w:rPr>
          <w:b/>
          <w:lang w:val="ne_NP" w:bidi="ne_NP"/>
        </w:rPr>
        <w:t>धन्यको छोरा हुनुहुन्छ</w:t>
      </w:r>
      <w:r>
        <w:rPr>
          <w:lang w:val="ne_NP" w:bidi="ne_NP"/>
        </w:rPr>
        <w:t xml:space="preserve">?" तपाईंले अघिल्लो खण्डहरूमा मसीहको लागि प्रयोग गरेको शब्द नै प्रयोग गर्नुहोस् र </w:t>
      </w:r>
      <w:r>
        <w:rPr>
          <w:lang w:val="ne_NP" w:bidi="ne_NP"/>
        </w:rPr>
        <w:t>मसीह</w:t>
      </w:r>
      <w:r>
        <w:rPr>
          <w:lang w:val="ne_NP" w:bidi="ne_NP"/>
        </w:rPr>
        <w:t xml:space="preserve"> मुख्य शब्दावलीमा छ भनेर सम्झनुहोस्। "धन्यको छोरा" ले परमेश्वरको छोरालाई जनाउँछ। "धन्यको ब्यक्ति" वा "धन्य" लाई "आदरणीय व्यक्ति" वा "प्रशंसा गर्नुपर्ने व्यक्ति" को रूपमा पनि अनुवाद गर्न सकिन्छ।</w:t>
      </w:r>
    </w:p>
    <w:p>
      <w:pPr/>
      <w:r>
        <w:rPr>
          <w:lang w:val="ne_NP" w:bidi="ne_NP"/>
        </w:rPr>
      </w:r>
      <w:r>
        <w:rPr>
          <w:lang w:val="ne_NP" w:bidi="ne_NP"/>
        </w:rPr>
        <w:t xml:space="preserve">येशूले भन्नुहुन्छ, "म हुँ" वा "म मसीह हुँ।" त्यसपछि उहाँले भन्नुहुन्छ, "तपाईंले </w:t>
      </w:r>
      <w:r>
        <w:rPr>
          <w:b/>
          <w:lang w:val="ne_NP" w:bidi="ne_NP"/>
        </w:rPr>
        <w:t>मानिसको छोरालाई</w:t>
      </w:r>
      <w:r>
        <w:rPr>
          <w:lang w:val="ne_NP" w:bidi="ne_NP"/>
        </w:rPr>
        <w:t xml:space="preserve"> </w:t>
      </w:r>
      <w:r>
        <w:rPr>
          <w:b/>
          <w:lang w:val="ne_NP" w:bidi="ne_NP"/>
        </w:rPr>
        <w:t>परमेश्वरको दायाँ हातमा</w:t>
      </w:r>
      <w:r>
        <w:rPr>
          <w:lang w:val="ne_NP" w:bidi="ne_NP"/>
        </w:rPr>
        <w:t xml:space="preserve"> आदरणीय ठाउँमा बसिरहेको देख्नुहुनेछ।" तपाईंले मानिसको छोराको लागि पहिले प्रयोग गरेको शब्द वा वाक्यांश नै प्रयोग गर्नुहोस् र </w:t>
      </w:r>
      <w:r>
        <w:rPr>
          <w:lang w:val="ne_NP" w:bidi="ne_NP"/>
        </w:rPr>
        <w:t>मानिसको छोरा</w:t>
      </w:r>
      <w:r>
        <w:rPr>
          <w:lang w:val="ne_NP" w:bidi="ne_NP"/>
        </w:rPr>
        <w:t xml:space="preserve"> मुख्य शब्दावलीमा छ भनेर सम्झनुहोस्। "परमेश्वरको दायाँ हात" मा बसिरहेका मानिसहरू भनेको आदरणीय ठाउँमा बसिरहेका मानिसहरू हुन्।</w:t>
      </w:r>
    </w:p>
    <w:p>
      <w:pPr/>
      <w:r>
        <w:rPr>
          <w:lang w:val="ne_NP" w:bidi="ne_NP"/>
        </w:rPr>
      </w:r>
      <w:r>
        <w:rPr>
          <w:lang w:val="ne_NP" w:bidi="ne_NP"/>
        </w:rPr>
        <w:t xml:space="preserve">येशूले उहाँ </w:t>
      </w:r>
      <w:r>
        <w:rPr>
          <w:b/>
          <w:lang w:val="ne_NP" w:bidi="ne_NP"/>
        </w:rPr>
        <w:t>स्वर्गको</w:t>
      </w:r>
      <w:r>
        <w:rPr>
          <w:lang w:val="ne_NP" w:bidi="ne_NP"/>
        </w:rPr>
        <w:t xml:space="preserve"> बादलमा आउनुहुनेछ भनेर भन्नुहुन्छ। यसको अर्थ येशू परमेश्वरको महिमा र शक्तिका साथ आउनुहुनेछ। तपाईंले अघिल्लो खण्डहरूमा स्वर्गको लागि प्रयोग गरेको शब्द नै प्रयोग गर्नुहोस् र </w:t>
      </w:r>
      <w:r>
        <w:rPr>
          <w:lang w:val="ne_NP" w:bidi="ne_NP"/>
        </w:rPr>
        <w:t>स्वर्ग</w:t>
      </w:r>
      <w:r>
        <w:rPr>
          <w:lang w:val="ne_NP" w:bidi="ne_NP"/>
        </w:rPr>
        <w:t xml:space="preserve"> मुख्य शब्दावलीमा छ भनेर सम्झनुहोस्।</w:t>
      </w:r>
    </w:p>
    <w:p>
      <w:pPr/>
      <w:r>
        <w:rPr>
          <w:lang w:val="ne_NP" w:bidi="ne_NP"/>
        </w:rPr>
      </w:r>
      <w:r>
        <w:rPr>
          <w:lang w:val="ne_NP" w:bidi="ne_NP"/>
        </w:rPr>
        <w:t xml:space="preserve">प्रधान पूजाहारीले येशूले ईश्वरको निन्दा गर्नुभयो भनेर भने। </w:t>
      </w:r>
      <w:r>
        <w:rPr>
          <w:b/>
          <w:lang w:val="ne_NP" w:bidi="ne_NP"/>
        </w:rPr>
        <w:t>ईश्वरको निन्दा</w:t>
      </w:r>
      <w:r>
        <w:rPr>
          <w:lang w:val="ne_NP" w:bidi="ne_NP"/>
        </w:rPr>
        <w:t xml:space="preserve"> भनेको कसैले परमेश्वरलाई अनादर गर्ने र परमेश्वरलाई कम महिमित बनाउने कुरा भनेको वा गरेको हो। तपाईंले अघिल्लो खण्डहरूमा ईश्वरको निन्दाको लागि प्रयोग गरेको शब्द वा वाक्यांश नै प्रयोग गर्नुहोस्। </w:t>
      </w:r>
      <w:r>
        <w:rPr>
          <w:lang w:val="ne_NP" w:bidi="ne_NP"/>
        </w:rPr>
        <w:t>ईश्वरको</w:t>
      </w:r>
      <w:r>
        <w:rPr>
          <w:lang w:val="ne_NP" w:bidi="ne_NP"/>
        </w:rPr>
        <w:t xml:space="preserve"> निन्दाको बारेमा थप जानकारीको लागि मुख्य शब्दावली हेर्नुहोस्।</w:t>
      </w:r>
    </w:p>
    <w:p>
      <w:pPr/>
      <w:r>
        <w:rPr>
          <w:lang w:val="ne_NP" w:bidi="ne_NP"/>
        </w:rPr>
      </w:r>
      <w:r>
        <w:rPr>
          <w:lang w:val="ne_NP" w:bidi="ne_NP"/>
        </w:rPr>
        <w:t xml:space="preserve">धार्मिक नेताहरूले येशू दोषी हुनुहुन्छ भनेर भनेपछि तिनीहरूले उहाँलाई थुके, उहाँको आँखामा बाँधे, उहाँलाई हिर्काए, र उहाँलाई भविष्यवाणी गर्न अनुरोध गरे। </w:t>
      </w:r>
      <w:r>
        <w:rPr>
          <w:b/>
          <w:lang w:val="ne_NP" w:bidi="ne_NP"/>
        </w:rPr>
        <w:t>भविष्यवाणीको</w:t>
      </w:r>
      <w:r>
        <w:rPr>
          <w:lang w:val="ne_NP" w:bidi="ne_NP"/>
        </w:rPr>
        <w:t xml:space="preserve"> अर्थ परमेश्वरको सन्देश ल्याउनु हो। यस अवस्थामा धार्मिक नेताहरूले येशूलाई उहाँलाई कसले हिर्कायो भनेर भन्न अनुरोध गरिरहेका छन्। तपाईंले अघिल्लो खण्डहरूमा भविष्यवाणीको लागि प्रयोग गरेको शब्द वा वाक्यांश नै प्रयोग गर्नुहोस् र </w:t>
      </w:r>
      <w:r>
        <w:rPr>
          <w:lang w:val="ne_NP" w:bidi="ne_NP"/>
        </w:rPr>
        <w:t>भविष्यवाणी</w:t>
      </w:r>
      <w:r>
        <w:rPr>
          <w:lang w:val="ne_NP" w:bidi="ne_NP"/>
        </w:rPr>
        <w:t xml:space="preserve"> गर्ने व्यक्तिको नाम मुख्य शब्दावलीमा छ भनेर सम्झनुहोस्।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14:66–72</w:t>
      </w:r>
      <w:r>
        <w:rPr>
          <w:lang w:val="ne_NP" w:bidi="ne_NP"/>
        </w:rPr>
      </w:r>
    </w:p>
    <w:p>
      <w:pPr>
        <w:pStyle w:val="Heading3"/>
      </w:pPr>
      <w:r>
        <w:rPr>
          <w:lang w:val="ne_NP" w:bidi="ne_NP"/>
        </w:rPr>
        <w:t>Step 1</w:t>
      </w:r>
    </w:p>
    <w:p>
      <w:pPr/>
      <w:r>
        <w:rPr>
          <w:lang w:val="ne_NP" w:bidi="ne_NP"/>
        </w:rPr>
      </w:r>
      <w:r>
        <w:rPr>
          <w:lang w:val="ne_NP" w:bidi="ne_NP"/>
        </w:rPr>
        <w:t>यस चरणमा, मर्कूस</w:t>
      </w:r>
    </w:p>
    <w:p>
      <w:pPr/>
      <w:r>
        <w:rPr>
          <w:lang w:val="ne_NP" w:bidi="ne_NP"/>
        </w:rPr>
      </w:r>
      <w:r>
        <w:rPr>
          <w:lang w:val="ne_NP" w:bidi="ne_NP"/>
        </w:rPr>
        <w:t>सम्भव भएमा तीन फरक अनुवादहरूमा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१४:६६–७२ को श्रव्य संस्करण सुन्‍नुहोस्।</w:t>
      </w:r>
    </w:p>
    <w:p>
      <w:pPr/>
      <w:r>
        <w:rPr>
          <w:lang w:val="ne_NP" w:bidi="ne_NP"/>
        </w:rPr>
      </w:r>
      <w:r>
        <w:rPr>
          <w:lang w:val="ne_NP" w:bidi="ne_NP"/>
        </w:rPr>
        <w:t>मर्कूस अघिल्लो खण्डमा येशूको मुध्दा चलिरहेको समयको कथामा फर्केर आउँछन्। यहूदी धार्मिक अदालतले येशूलाई प्रश्नहरू सोधेको छ। त्यही समयमा पत्रुस "तल" चोकमा बाहिर छन्। यसले येशू घरको दोस्रो तलाको कोठामा हुनुहुन्छ भनेर संकेत गर्छ।</w:t>
      </w:r>
    </w:p>
    <w:p>
      <w:pPr/>
      <w:r>
        <w:rPr>
          <w:lang w:val="ne_NP" w:bidi="ne_NP"/>
        </w:rPr>
      </w:r>
      <w:r>
        <w:rPr>
          <w:lang w:val="ne_NP" w:bidi="ne_NP"/>
        </w:rPr>
        <w:t>त्यो साँझ अघि पत्रुसले येशूलाई चिनेको कुरा आफूले कहिल्यै अस्वीकार गर्नेछैनन् भनेर भने। यस कथामा पत्रुसले उहाँलाई अस्वीकार गर्नेछन् भन्ने येशूको भविष्यवाणी सत्य हुन्छ।</w:t>
      </w:r>
    </w:p>
    <w:p>
      <w:pPr/>
      <w:r>
        <w:rPr>
          <w:lang w:val="ne_NP" w:bidi="ne_NP"/>
        </w:rPr>
      </w:r>
      <w:r>
        <w:rPr>
          <w:lang w:val="ne_NP" w:bidi="ne_NP"/>
        </w:rPr>
        <w:t>वर्षको यस समयमा यरूशलेमको रातहरू चिसो हुन्छन्। मानिसहरूलाई न्यानो राख्न आगो बल्दै छन्। पत्रुस प्रधान पूजाहारीका अन्य सेवकहरूसँग चोकमा आगोको छेउमा उभिएका छन्। प्रधान पूजाहारीको सेवक महिला मध्ये एक चोकमा आउँछिन्। उनले पत्रुसलाई नजिकबाट हेर्छिन्। उनले भन्छिन्, "तपाईं नासरतका येशूसँग हुनुहुन्थ्यो।" मानिसहरूले नासरतका मानिसहरूलाई आदर वा सम्मान गरेनन् किनभने नासरत महत्त्व नभएको सानो शहर थियो, त्यसैले महिलाले सायद येशू र पत्रुसको अपमान गर्न प्रयास गरिरहेकी छिन्। उनले पत्रुसलाई पहिले कहाँ देखेकी थिइन भनेर हामीलाई थाहा छैन, तर उनले कुनै न कुनै प्रकारले उहाँलाई चिन्न सक्छिन्। पत्रुसले कानूनी मुद्धामा प्राय: प्रयोग हुने औपचारिक कथन भन्छन् "तपाईंको भनाईको अर्थ के हो भनेर मलाई थाहा छैन र बुझ्दिन।" पत्रुसले येशूलाई चिन्दिन भनेर भनिरहेका छन्। यस पटक, पत्रुसले येशूको नामको उल्लेख गर्दैनन् वा महिलाले भनेको कुरालाई सिधै अस्वीकार गर्दैनन् - उनले जनरलसँग "मलाई थाहा छैन" भनेर भन्छन्।</w:t>
      </w:r>
    </w:p>
    <w:p>
      <w:pPr/>
      <w:r>
        <w:rPr>
          <w:lang w:val="ne_NP" w:bidi="ne_NP"/>
        </w:rPr>
      </w:r>
      <w:r>
        <w:rPr>
          <w:lang w:val="ne_NP" w:bidi="ne_NP"/>
        </w:rPr>
        <w:t xml:space="preserve">यहाँ रोक्नुहोस् र समूहमा यो प्रश्नको छलफल गर्नुहोस्: तपाईंको संस्कृतिका मानिसहरूले आफूले गरेको कुरालाई कसरी अस्वीकार गर्छन्? मानिसहरूले आफूले गरेको कामको बारेमा प्रश्न सोध्दा तिनीहरूले यो गरिन भनेर भन्न चाहेको बेला तिनीहरूले कस्तो प्रकारको शब्दहरू र वाक्यांशहरू प्रयोग गर्छन्? अडियो रोक्‍नुहोस्। </w:t>
      </w:r>
    </w:p>
    <w:p>
      <w:pPr/>
      <w:r>
        <w:rPr>
          <w:lang w:val="ne_NP" w:bidi="ne_NP"/>
        </w:rPr>
      </w:r>
      <w:r>
        <w:rPr>
          <w:lang w:val="ne_NP" w:bidi="ne_NP"/>
        </w:rPr>
        <w:t>त्यसपछि पत्रुस महिलानोकर्नीबाट टाढा जान चोकको बाहिरी प्रवेशद्वारमा जान्छन्। यो सडकबाट वा बाहिरबाट घरको चोकमा प्रवेश गर्ने प्रवेशद्वार हो। यो घरको प्रवेश द्वार होइन। सामान्यतया पुरुष भएकोले पत्रुस महिलासँग डराउँदैनथे, तर यस राति पत्रुस धेरै डराएका देखिन्छन्। जब पत्रुसल चोकको प्रवेशद्वारमा जाँदा भाले बास्छ वा बिहान भाले बासेको जस्तै ठूलो स्वरले कराउँछ। केही बाइबल पाठहरूमा पहिलो भाले बासेको समावेश छैन। तपाईंको क्षेत्रमा बाइबलले भनेको कुराको आधारमा यसलाई समावेश गर्न चाहनुहुन्छ वा हुन्न भनेर निर्णय गर्न सक्नुहुन्छ।</w:t>
      </w:r>
    </w:p>
    <w:p>
      <w:pPr/>
      <w:r>
        <w:rPr>
          <w:lang w:val="ne_NP" w:bidi="ne_NP"/>
        </w:rPr>
      </w:r>
      <w:r>
        <w:rPr>
          <w:lang w:val="ne_NP" w:bidi="ne_NP"/>
        </w:rPr>
        <w:t xml:space="preserve">यहाँ रोक्नुहोस् र समूहमा भालेको फोटो हेर्नुहोस्। यरूशलेम र नासरत सहित गालीलको क्षेत्र समावेश भएको इस्राएलको नक्सा हेर्नुहोस्। अडियो रोक्‍नुहोस्। </w:t>
      </w:r>
    </w:p>
    <w:p>
      <w:pPr/>
      <w:r>
        <w:rPr>
          <w:lang w:val="ne_NP" w:bidi="ne_NP"/>
        </w:rPr>
      </w:r>
      <w:r>
        <w:rPr>
          <w:lang w:val="ne_NP" w:bidi="ne_NP"/>
        </w:rPr>
        <w:t>तापनि, नोकर महिलाले मानिसहरूलाई "यो मानिस निश्चित रूपमा तिनीहरू मध्ये एक हो" भनेर भन्छिन्, जसको अर्थ यो मानिस येशूका चेलाहरू वा अनुयायीहरू मध्ये एक हो। पत्रुसले फेरि जवाफ दिन्छन् र येशूलाई चिन्दिन भनेर भन्छन्।</w:t>
      </w:r>
    </w:p>
    <w:p>
      <w:pPr/>
      <w:r>
        <w:rPr>
          <w:lang w:val="ne_NP" w:bidi="ne_NP"/>
        </w:rPr>
      </w:r>
      <w:r>
        <w:rPr>
          <w:lang w:val="ne_NP" w:bidi="ne_NP"/>
        </w:rPr>
        <w:t>केही समय पछि, पत्रुसको नजिकै उभिएका केही मानिसहरूले भन्छन्, "तपाईं येशूको मित्र मध्ये एक हुनुपर्छ, किनभने तपाईं गालीलका हुनुहुन्छ।" गालीलको क्षेत्रका मानिसहरूको यरूशलेमका मानिसहरूको भन्दा फरक उच्चारण थियो। जब पत्रुसले बोल्छन् तब चोकमा भएका अन्य मानिसहरूलाई उहाँ गालीलका हुनुहुन्छ भनेर थाहा हुन्छ। तिनीहरूले येशू गालीलको क्षेत्रको हुनुहुन्छ त्यसैले पत्रुस पनि येशूसँग हुनुपर्छ भन्ने अनुमान गर्छन्। पत्रुसले शपथ खान्छन् वा धेरै जोडदार रूपमा भन्छन्, "ममाथि श्राप परोस" वा "परमेश्वरले मलाई दण्ड दिऊन्!" "तपाईंले कुरा गरिरहनु भएको यस मानिस" आफूलाई थाहा छैन भनेर पत्रुसले भन्छन्। पत्रुसले येशूको नाम पनि भन्दैनन् - उनले येशूलाई "यो मानिस" भनेर बोलाउँछन्।</w:t>
      </w:r>
    </w:p>
    <w:p>
      <w:pPr/>
      <w:r>
        <w:rPr>
          <w:lang w:val="ne_NP" w:bidi="ne_NP"/>
        </w:rPr>
      </w:r>
      <w:r>
        <w:rPr>
          <w:lang w:val="ne_NP" w:bidi="ne_NP"/>
        </w:rPr>
        <w:t xml:space="preserve">यहाँ रोक्नुहोस् र समूहमा यो प्रश्नको छलफल गर्नुहोस्: तपाईंले आफ्नो संस्कृतिमा कसरी कडा प्रतिज्ञा गर्नुहुन्छ? तपाईंले केही गरेको छैन भनेर कडा रूपमा अस्वीकार गर्न कस्तो शब्दहरू वा वाक्यांशहरू प्रयोग गर्नुहुन्छ? अडियो रोक्‍नुहोस्। </w:t>
      </w:r>
    </w:p>
    <w:p>
      <w:pPr/>
      <w:r>
        <w:rPr>
          <w:lang w:val="ne_NP" w:bidi="ne_NP"/>
        </w:rPr>
      </w:r>
      <w:r>
        <w:rPr>
          <w:lang w:val="ne_NP" w:bidi="ne_NP"/>
        </w:rPr>
        <w:t>पत्रुसले यस्तो भन्ना साथै तुरुन्तै भाले दोस्रो पटक बास्छ। यरूशलेममा आधी रातदेखि बिहान ३ बजेको बीचमा तीन पटक भाले बास्ने देखिन्छ। पहिलो भाले प्राय: १२: ३० बजेको बासेको हुन्छ। यो दोस्रो भाले बिहान १:३० बजेको बासेको हुन सक्छ। येशूले भन्नुभएको जस्तै पत्रुसले एक घण्टामा तीन पटक अस्वीकार गर्छन्।</w:t>
      </w:r>
    </w:p>
    <w:p>
      <w:pPr/>
      <w:r>
        <w:rPr>
          <w:lang w:val="ne_NP" w:bidi="ne_NP"/>
        </w:rPr>
      </w:r>
      <w:r>
        <w:rPr>
          <w:lang w:val="ne_NP" w:bidi="ne_NP"/>
        </w:rPr>
        <w:t>तुरुन्तै वा लगत्तै पत्रुसले येशूको वचनहरू सम्झन्छन् "भाले दुई पटक बास्नु अघि तिमीले मलाई चिन्दिन भनेर तीन पटक अस्वीकार गर्नेछौ।"</w:t>
      </w:r>
    </w:p>
    <w:p>
      <w:pPr/>
      <w:r>
        <w:rPr>
          <w:lang w:val="ne_NP" w:bidi="ne_NP"/>
        </w:rPr>
      </w:r>
      <w:r>
        <w:rPr>
          <w:lang w:val="ne_NP" w:bidi="ne_NP"/>
        </w:rPr>
        <w:t>पत्रुस भक्कानिएर रोए यसको अर्थ पत्रुसले आफूले गरेको कामका कारण उनी गहिरो शोकले भरिएर निकै जोरले रुन थाले। पत्रुसले आफ्नो आँसुलाई नियन्त्रण गर्न सकेनन्। कहिलेकाँही मर्कूसले कथा कसरी समाप्त हुन्छ भनेर हामीलाई ठ्याक्कै बताउदैनन् र यस कथामा पत्रुस प्रधान पूजाहारीको घरबाट कसरी भागेर गए भनेर हामीलाई थाहा छैन।</w:t>
      </w:r>
    </w:p>
    <w:p>
      <w:pPr/>
      <w:r>
        <w:rPr>
          <w:lang w:val="ne_NP" w:bidi="ne_NP"/>
        </w:rPr>
      </w:r>
      <w:r>
        <w:rPr>
          <w:lang w:val="ne_NP" w:bidi="ne_NP"/>
        </w:rPr>
        <w:t>यहाँ रोक्नुहोस् र समूहमा यो प्रश्नको छलफल गर्नुहोस्: तपाईंको संस्कृतिमा मानिसहरूले कसरी शोक वा पछुतो देखाउँछन्? कसैले आफू कति दुखी छु भनेर देखाएको बेलाको कथा सुनाउनुहोस्। तिनीहरूले के गरे र के भने?</w:t>
      </w:r>
    </w:p>
    <w:p>
      <w:pPr/>
      <w:r>
        <w:rPr>
          <w:lang w:val="ne_NP" w:bidi="ne_NP"/>
        </w:rPr>
      </w:r>
      <w:r>
        <w:rPr>
          <w:lang w:val="ne_NP" w:bidi="ne_NP"/>
        </w:rPr>
        <w:t xml:space="preserve">तपाईंको संस्कृतिमा कोही भावनात्मक रूपमा भरिएको, दुखी र जोडले रोएको छ भनेर कसरी भन्न सक्नुहुन्छ? अडियो रोक्‍नुहोस्। </w:t>
      </w:r>
    </w:p>
    <w:p>
      <w:pPr/>
      <w:r>
        <w:rPr>
          <w:lang w:val="ne_NP" w:bidi="ne_NP"/>
        </w:rPr>
      </w:r>
      <w:r>
        <w:rPr>
          <w:lang w:val="ne_NP" w:bidi="ne_NP"/>
        </w:rPr>
        <w:t>मर्कूसको पुस्तकको कथाभरि हामी देख्छौं कि मर्कूसले हामीलाई पत्रुसको इन्कारकोलागि तयार पार्छन्। यस अवस्थामा पत्रुसले के गर्नेछन् भनेर उहाँले हामीलाई सोच्ने तुल्याउनुहुन्छ। पहिला, पत्रुसले येशूलाई कहिल्यै अस्वीकार गर्नेछैनन् भनेर भन्छन् भनेर हामी देख्छौं। तर त्यसपछि पत्रुस जैतुनको बगैमा सुत्छन्। तर त्यसपछि सायद पत्रुसले जैतुनको बगैचामा प्रधान पूजाहारीको नोकरको कान काटे। तिनीहरूले येशूलाई प्रधान पूजाहारीको घरमा लैजादै गर्दा पत्रुस भिडको पछाडि लाग्छन्। उहाँ येशूको नजिकै हुन चाहन्छन् तर चिनिन चाहँदैनन्। त्यसपछि, धेरै कठिन परिस्थितिमा, पत्रुसले येशूलाई अघि भनेको जस्तै तीन पटक अस्वीकार गर्छन्।</w:t>
      </w:r>
    </w:p>
    <w:p>
      <w:pPr/>
      <w:r>
        <w:rPr>
          <w:lang w:val="ne_NP" w:bidi="ne_NP"/>
        </w:rPr>
      </w:r>
      <w:r>
        <w:rPr>
          <w:lang w:val="ne_NP" w:bidi="ne_NP"/>
        </w:rPr>
        <w:t>पत्रुसले येशूलाई अस्वीकार गरेको र परमेश्वरले दिएको कार्य पूरा गर्ने येशूको दृढ संकल्पबीचको भिन्नता मर्कूसले आफ्ना श्रोताहरूले देखोस भन्ने चाहन्छन्।</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१४:६६–७२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पत्रुस येशू महासभा भएको कोठाको मुनि चोकमा छन्। महिला नोकरहरू मध्ये एक जनाले पत्रुस नासरतका येशूसँग छन् कि छैन भनेर सोध्छिन्। पत्रुसले यसलाई अस्वीकार गर्छन्। पत्रुस चोकको प्रवेशद्वारमा जान्छन्। भाले बास्छ।</w:t>
      </w:r>
    </w:p>
    <w:p>
      <w:pPr/>
      <w:r>
        <w:rPr>
          <w:lang w:val="ne_NP" w:bidi="ne_NP"/>
        </w:rPr>
      </w:r>
      <w:r>
        <w:rPr>
          <w:b/>
          <w:lang w:val="ne_NP" w:bidi="ne_NP"/>
        </w:rPr>
        <w:t>दोस्रो दृश्यमा:</w:t>
      </w:r>
      <w:r>
        <w:rPr>
          <w:lang w:val="ne_NP" w:bidi="ne_NP"/>
        </w:rPr>
        <w:t xml:space="preserve"> नोकर महिलाले मानिसहरूलाई भन्छिन्, "यो मानिस येशूका मानिसहरू मध्येको एक हो।" पत्रुसले फेरि यसलाई अस्वीकार गर्छन्।</w:t>
      </w:r>
    </w:p>
    <w:p>
      <w:pPr/>
      <w:r>
        <w:rPr>
          <w:lang w:val="ne_NP" w:bidi="ne_NP"/>
        </w:rPr>
      </w:r>
      <w:r>
        <w:rPr>
          <w:b/>
          <w:lang w:val="ne_NP" w:bidi="ne_NP"/>
        </w:rPr>
        <w:t>तेस्रो दृश्यमा:</w:t>
      </w:r>
      <w:r>
        <w:rPr>
          <w:lang w:val="ne_NP" w:bidi="ne_NP"/>
        </w:rPr>
        <w:t xml:space="preserve"> केही समय पछि, अन्य मानिसहरूले पत्रुसलाई येशूको मित्र हुनुपर्छ किनभने उहाँ पनि गालीलको क्षेत्रकै हुनुहुन्छ भनेर भन्छन्। पत्रुसले यसलाई कडा रूपमा अस्वीकार गर्छन्। दोस्रो भाले बास्छ र येशूले तीन पटक अस्वीकार गर्नुहुनेछ भनेर भविष्यवाणी गरेको पत्रुसले सम्झन्छन्। पत्रुस गहिरो शोकले रोन्छन्।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नोकर महिला</w:t>
      </w:r>
    </w:p>
    <w:p>
      <w:pPr>
        <w:pStyle w:val="ListBullet"/>
        <w:spacing w:line="240" w:lineRule="auto"/>
        <w:ind w:left="720"/>
      </w:pPr>
      <w:r>
        <w:rPr>
          <w:lang w:val="ne_NP" w:bidi="ne_NP"/>
        </w:rPr>
      </w:r>
      <w:r>
        <w:rPr>
          <w:lang w:val="ne_NP" w:bidi="ne_NP"/>
        </w:rPr>
        <w:t>प्रधान पूजाहारीका सेवकहरू सहित चोकमा भएका अन्य मानिसहरू</w:t>
      </w:r>
    </w:p>
    <w:p>
      <w:pPr>
        <w:pStyle w:val="ListBullet"/>
        <w:spacing w:line="240" w:lineRule="auto"/>
        <w:ind w:left="720"/>
      </w:pPr>
      <w:r>
        <w:rPr>
          <w:lang w:val="ne_NP" w:bidi="ne_NP"/>
        </w:rPr>
      </w:r>
      <w:r>
        <w:rPr>
          <w:lang w:val="ne_NP" w:bidi="ne_NP"/>
        </w:rPr>
        <w:t>दुई भाले</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कथा "यसै बिच" भन्ने शब्दबाट सुरु हुन्छ भनेर सम्झनु महत्त्वपूर्ण छ, जसले यो घटना यहूदी उच्च अदालत महासभाले येशूसँग कुरा गरिरहेको बेला नै घटिरहेको छ भन्ने देखाउँछ।</w:t>
      </w:r>
    </w:p>
    <w:p>
      <w:pPr/>
      <w:r>
        <w:rPr>
          <w:lang w:val="ne_NP" w:bidi="ne_NP"/>
        </w:rPr>
      </w:r>
      <w:r>
        <w:rPr>
          <w:lang w:val="ne_NP" w:bidi="ne_NP"/>
        </w:rPr>
        <w:t>प्रधान पूजाहारीको घर सायद दुई तलाको छ र माथिल्लो तल्लामा कम्तिमा पनि एउटा ठूलो कोठा छ। महासभा र येशू यही ठाउँमा हुनुहुन्छ। घरको भवनको बीचमा खुला ठाउँ छ। नोकरहरूले मानिसहरूलाई न्यानो राख्न खुला ठाउँमा आगो बाले। पत्रुस नोकरहरूसँग खुल्ला ठाउँमा आगोको छेउमा छन्।</w:t>
      </w:r>
    </w:p>
    <w:p>
      <w:pPr/>
      <w:r>
        <w:rPr>
          <w:lang w:val="ne_NP" w:bidi="ne_NP"/>
        </w:rPr>
      </w:r>
      <w:r>
        <w:rPr>
          <w:lang w:val="ne_NP" w:bidi="ne_NP"/>
        </w:rPr>
        <w:t xml:space="preserve"> महिला नोकर आगोमा आउँछिन्। उनले पत्रुसलाई देख्छिन्। त्यसपछि उनले पत्रुसलाई नजिकबाट हेर्छिन् र भन्छिन्, "तपाईं नासरतका येशूका मानिसहरू मध्ये एक हुनुहुन्थ्यो।"</w:t>
      </w:r>
    </w:p>
    <w:p>
      <w:pPr/>
      <w:r>
        <w:rPr>
          <w:lang w:val="ne_NP" w:bidi="ne_NP"/>
        </w:rPr>
      </w:r>
      <w:r>
        <w:rPr>
          <w:lang w:val="ne_NP" w:bidi="ne_NP"/>
        </w:rPr>
        <w:t>पत्रुसले भन्छन्, "तपाईंले के कुरा गरिरहनु भएको छ भनेर मलाई थाहा छैन र बुझ्दिन।" पत्रुसले आफूलाई थाहा छैन भन्छन् र त्यसपछि पत्रुसले बुझ्दिन भन्छन्। उहाँले एउटै विचारलाई दुई पटक दोहोर्याउनु भनेको दुई कुराको अर्थ एउटै हो भन्नुहुन्छ। पत्रुस आफू येशूका चेलाहरू मध्ये एक हुँ भनेर स्वीकार गर्न डराउँछन्, किनभने उनी पक्राउ पर्न चाहँदैनन्। त्यसपछि पत्रुस चोकको प्रवेशद्वारमा जान्छन् जहाँ चोक बाहिर वा सडकतिर खुल्ला छ। भाले बास्छ।</w:t>
      </w:r>
    </w:p>
    <w:p>
      <w:pPr/>
      <w:r>
        <w:rPr>
          <w:lang w:val="ne_NP" w:bidi="ne_NP"/>
        </w:rPr>
      </w:r>
      <w:r>
        <w:rPr>
          <w:lang w:val="ne_NP" w:bidi="ne_NP"/>
        </w:rPr>
        <w:t>नोकर महिलाले पत्रुस येशूसँग थिए भनेर चोकमा भएका मानिसहरूलाई भन्छिन्। पत्रुसले फेरि यसलाई अस्वीकार गर्छन्।</w:t>
      </w:r>
    </w:p>
    <w:p>
      <w:pPr/>
      <w:r>
        <w:rPr>
          <w:lang w:val="ne_NP" w:bidi="ne_NP"/>
        </w:rPr>
      </w:r>
      <w:r>
        <w:rPr>
          <w:lang w:val="ne_NP" w:bidi="ne_NP"/>
        </w:rPr>
        <w:t>केही समय पछि, सायद लगभग एक घण्टापछि केही अन्य मानिसहरूले पत्रुसलाई भन्छन्, "तपाईं येशूका मानिसहरू मध्ये एक हुनुपर्छ, किनभने तपाईं गालीलका हुनुहुन्छ।" पत्रुसले शपथ खान्छन् वा धेरै कडा रूपमा प्रतिज्ञा गर्छन्, "मैले झूट बोल्छु भने परमेश्वरले मलाई दण्ड दिऊन्। तपाईंले कुरा गरेको यस मानिसलाई म चिन्दिन!"</w:t>
      </w:r>
    </w:p>
    <w:p>
      <w:pPr/>
      <w:r>
        <w:rPr>
          <w:lang w:val="ne_NP" w:bidi="ne_NP"/>
        </w:rPr>
      </w:r>
      <w:r>
        <w:rPr>
          <w:lang w:val="ne_NP" w:bidi="ne_NP"/>
        </w:rPr>
        <w:t>तुरुन्तै दोस्रो पटक भाले बास्छ। पत्रुसले भाले बासेको सुन्छन्। तुरुन्तै पत्रुसले येशूका वचनहरू सम्झन्छन्। येशू पत्रुससँग पत्रुस रून थाल्छ वा जोडले रून थाल्छ। आफूले गरेको कामको कारण उ शोकले भरिएको 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१४:६६–७२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तीन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पत्रुस</w:t>
      </w:r>
    </w:p>
    <w:p>
      <w:pPr>
        <w:pStyle w:val="ListBullet"/>
        <w:spacing w:line="240" w:lineRule="auto"/>
        <w:ind w:left="720"/>
      </w:pPr>
      <w:r>
        <w:rPr>
          <w:lang w:val="ne_NP" w:bidi="ne_NP"/>
        </w:rPr>
      </w:r>
      <w:r>
        <w:rPr>
          <w:lang w:val="ne_NP" w:bidi="ne_NP"/>
        </w:rPr>
        <w:t>नोकर महिला</w:t>
      </w:r>
    </w:p>
    <w:p>
      <w:pPr>
        <w:pStyle w:val="ListBullet"/>
        <w:spacing w:line="240" w:lineRule="auto"/>
        <w:ind w:left="720"/>
      </w:pPr>
      <w:r>
        <w:rPr>
          <w:lang w:val="ne_NP" w:bidi="ne_NP"/>
        </w:rPr>
      </w:r>
      <w:r>
        <w:rPr>
          <w:lang w:val="ne_NP" w:bidi="ne_NP"/>
        </w:rPr>
        <w:t>प्रधान पूजाहारीका सेवकहरू सहित चोकमा भएका अन्य मानिसहरू</w:t>
      </w:r>
    </w:p>
    <w:p>
      <w:pPr>
        <w:pStyle w:val="ListBullet"/>
        <w:spacing w:line="240" w:lineRule="auto"/>
        <w:ind w:left="720"/>
      </w:pPr>
      <w:r>
        <w:rPr>
          <w:lang w:val="ne_NP" w:bidi="ne_NP"/>
        </w:rPr>
      </w:r>
      <w:r>
        <w:rPr>
          <w:lang w:val="ne_NP" w:bidi="ne_NP"/>
        </w:rPr>
        <w:t>दुई भाले</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किनभने यो कथा महासभा अघि येशूको मुध्दाको ठीक अघिको कथाकै समयमा घट्ने भएकाले दुई कथाहरूलाई एकै समयमा कोठाको फरक फरक भागमा शान्तसँग अभिनय गर्नेबारे विचार गर्नुहोस्। मानिसहरूको एउटा समूहले महासभा अघि येशूको मुध्दाको अभिनय गर्न सक्छन् र दोस्रो समूहले पत्रुसले चोकमा अस्वीकार गरेको अभिनय गर्न सक्छ।</w:t>
      </w:r>
    </w:p>
    <w:p>
      <w:pPr/>
      <w:r>
        <w:rPr>
          <w:lang w:val="ne_NP" w:bidi="ne_NP"/>
        </w:rPr>
      </w:r>
      <w:r>
        <w:rPr>
          <w:lang w:val="ne_NP" w:bidi="ne_NP"/>
        </w:rPr>
        <w:t>पत्रुस येशू महासभासँग भएको कोठाको मुनि चोकमा छन्। पत्रुस प्रधान पूजाहारीका सेवकहरूसँग आगोको छेउमा उभिएका छन् किनभने यो चिसो रात हो। महिला नोकर आगोमा आउँछिन्। उनले पत्रुसलाई देख्छिन्। त्यसपछि उनले पत्रुसलाई नजिकबाट हेर्छिन् र भन्छिन्, "तपाईं नासरतका येशूका मानिसहरू मध्ये एक हुनुहुन्थ्यो।"</w:t>
      </w:r>
    </w:p>
    <w:p>
      <w:pPr/>
      <w:r>
        <w:rPr>
          <w:lang w:val="ne_NP" w:bidi="ne_NP"/>
        </w:rPr>
      </w:r>
      <w:r>
        <w:rPr>
          <w:lang w:val="ne_NP" w:bidi="ne_NP"/>
        </w:rPr>
        <w:t>पत्रुसले भन्छन्, "तपाईंले के कुरा गरिरहनु भएको छ भनेर मलाई थाहा छैन र बुझ्दिन।" त्यसपछि पत्रुस चोकको प्रवेशद्वारमा जान्छन् जहाँ चोक बाहिर वा सडकतिर खुल्ला छ। भाले बास्छ।</w:t>
      </w:r>
    </w:p>
    <w:p>
      <w:pPr/>
      <w:r>
        <w:rPr>
          <w:lang w:val="ne_NP" w:bidi="ne_NP"/>
        </w:rPr>
      </w:r>
      <w:r>
        <w:rPr>
          <w:lang w:val="ne_NP" w:bidi="ne_NP"/>
        </w:rPr>
        <w:t>नाटकलाई केहि छिन रोक्नुहोस। पत्रुसको भूमिका खेल्ने व्यक्तिलाई सोध्नुहोस्, "तपाईं के महसुस गर्दै हुनुहुन्छ वा के सोच्दै हुनुहुन्छ?" तपाईंले यस्तो कुरा सुन्न सक्नुहुन्छ, "मिश्रित भावनाहरू - म डराएको छु, तर म येशूको नजिकै हुन चाहन्छु" "कसै कसैले मलाई चिनेकोले डराएको छु।" नोकर महिलाको भूमिका खेल्ने व्यक्तिलाई सोध्नुहोस्, "तपाईं के महसुस गर्दै हुनुहुन्छ वा के सोचिरहनु भएको छ?" उ परिचित देखिने भएकोले म उत्सुक छु - उ किन यति डराएको छ?" नाटकलाई जारी राख्नुहोस्।</w:t>
      </w:r>
    </w:p>
    <w:p>
      <w:pPr/>
      <w:r>
        <w:rPr>
          <w:lang w:val="ne_NP" w:bidi="ne_NP"/>
        </w:rPr>
      </w:r>
      <w:r>
        <w:rPr>
          <w:lang w:val="ne_NP" w:bidi="ne_NP"/>
        </w:rPr>
        <w:t>नोकर महिलाले पत्रुस येशूसँग थिए भनेर चोकमा भएका मानिसहरूलाई भन्छिन्। पत्रुसले फेरि यसलाई अस्वीकार गर्छन्।</w:t>
      </w:r>
    </w:p>
    <w:p>
      <w:pPr/>
      <w:r>
        <w:rPr>
          <w:lang w:val="ne_NP" w:bidi="ne_NP"/>
        </w:rPr>
      </w:r>
      <w:r>
        <w:rPr>
          <w:lang w:val="ne_NP" w:bidi="ne_NP"/>
        </w:rPr>
        <w:t>केही समय पछि, सायद लगभग एक घण्टापछि केही अन्य मानिसहरूले पत्रुसलाई भन्छन्, "तपाईं येशूका मानिसहरू मध्ये एक हुनुपर्छ, किनभने तपाईं गालीलका हुनुहुन्छ।" पत्रुसले कसमखाँदै भन्छन् वा धेरै कडा प्रतिज्ञा गर्छन्, "मैले झूट बोल्छु भने परमेश्वरले मलाई दण्ड दिऊन्। तपाईंले कुरा गरेको यस मानिसलाई म चिन्दिन!"</w:t>
      </w:r>
    </w:p>
    <w:p>
      <w:pPr/>
      <w:r>
        <w:rPr>
          <w:lang w:val="ne_NP" w:bidi="ne_NP"/>
        </w:rPr>
      </w:r>
      <w:r>
        <w:rPr>
          <w:lang w:val="ne_NP" w:bidi="ne_NP"/>
        </w:rPr>
        <w:t>नाटकलाई केहि छिन रोक्नुहोस। पत्रुसको भूमिका खेल्ने व्यक्तिलाई सोध्नुहोस्, "तपाईं के महसुस गर्दै हुनुहुन्छ वा के सोच्दै हुनुहुन्छ?" तपाईंले यस्तो कुरा सुन्न सक्नुहुन्छ, "अब म साँच्चै डराएको छु। म के गरिरहेको छु भनेर म बुझ्दिन, म धेरै डराएको छु।" चोकमा मानिसहरूको भूमिका खेल्ने मानिसहरूलाई सोध्नुहोस्, "तपाईं के महसुस गर्दै हुनुहुन्छ वा के सोचिरहनु भएको छ?" तपाईंले यस्तो कुरा सुन्न सक्नुहुन्छ, "उ साँच्चै डराएको छ - उ किन डराएको हो?" वा "उ दोषी हुनुपर्छ!" नाटकलाई जारी राख्नुहोस्।</w:t>
      </w:r>
    </w:p>
    <w:p>
      <w:pPr/>
      <w:r>
        <w:rPr>
          <w:lang w:val="ne_NP" w:bidi="ne_NP"/>
        </w:rPr>
      </w:r>
      <w:r>
        <w:rPr>
          <w:lang w:val="ne_NP" w:bidi="ne_NP"/>
        </w:rPr>
        <w:t>तुरुन्तै दोस्रो पटक भाले बास्छ। पत्रुसले भाले बासेको सुन्छन्। तुरुन्तै पत्रुसले येशूका वचनहरू सम्झन्छन्। "दुई पटक भाले बास्नु अघि तिमीले मलाई चिन्दिन भनेर तीन पटक अस्वीकार गर्नेछौ।" पत्रुसले रून थाल्नुपर्छ, जसको अर्थ जोडले रोनु हो। आफूले गरेको कामको कारण उ शोकले भरिएको छ।</w:t>
      </w:r>
    </w:p>
    <w:p>
      <w:pPr/>
      <w:r>
        <w:rPr>
          <w:lang w:val="ne_NP" w:bidi="ne_NP"/>
        </w:rPr>
      </w:r>
      <w:r>
        <w:rPr>
          <w:lang w:val="ne_NP" w:bidi="ne_NP"/>
        </w:rPr>
        <w:t>नाटकलाई केहि छिन रोक्नुहोस। पत्रुसको भूमिका खेल्ने व्यक्तिलाई सोध्नुहोस्, "तपाईं के महसुस गर्दै हुनुहुन्छ वा के सोच्दै हुनुहुन्छ?" तपाईंले यस्तो कुरा सुन्न सक्नुहुन्छ, "मैले गरेको कामको लागि लज्जित छु" "साँच्चै दुखी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१४:६६–७२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पत्रुस प्रधान पूजाहारीको चोकमा छन्। </w:t>
      </w:r>
      <w:r>
        <w:rPr>
          <w:b/>
          <w:lang w:val="ne_NP" w:bidi="ne_NP"/>
        </w:rPr>
        <w:t>चोक</w:t>
      </w:r>
      <w:r>
        <w:rPr>
          <w:lang w:val="ne_NP" w:bidi="ne_NP"/>
        </w:rPr>
        <w:t xml:space="preserve"> भनेको भवनहरूले सबै छेउमा घेरिएको तर माथिको आकाशको लागि खुल्ला क्षेत्र हो। ठूलो घरमा खुला ठाउँको वरिपरि धेरै कोठाहरू बनेका हुन सक्छन्। तपाईंले अघिल्लो खण्डहरूमा चोकको लागि प्रयोग गरेको शब्द वा वाक्यांश नै प्रयोग गर्नुहोस्।</w:t>
      </w:r>
    </w:p>
    <w:p>
      <w:pPr/>
      <w:r>
        <w:rPr>
          <w:lang w:val="ne_NP" w:bidi="ne_NP"/>
        </w:rPr>
      </w:r>
      <w:r>
        <w:rPr>
          <w:lang w:val="ne_NP" w:bidi="ne_NP"/>
        </w:rPr>
        <w:t xml:space="preserve">यहाँ रोक्नुहोस् र टोलीमा छलफल गर्नुहोस्: तपाईंको संस्कृतिमा तपाईंको घरहरू कसरी बनेका छन्? के तपाईंहरूको घरमा र वरिपरि खुला ठाउँ छ? तपाईंले आफ्नो भाषामा यो ठाउँलाई कसरी वर्णन गर्नुहुन्छ? अडियो रोक्‍नुहोस्। </w:t>
      </w:r>
    </w:p>
    <w:p>
      <w:pPr/>
      <w:r>
        <w:rPr>
          <w:lang w:val="ne_NP" w:bidi="ne_NP"/>
        </w:rPr>
      </w:r>
      <w:r>
        <w:rPr>
          <w:lang w:val="ne_NP" w:bidi="ne_NP"/>
        </w:rPr>
        <w:t xml:space="preserve">नोकर महिला आगो छेउ आइन्। </w:t>
      </w:r>
      <w:r>
        <w:rPr>
          <w:b/>
          <w:lang w:val="ne_NP" w:bidi="ne_NP"/>
        </w:rPr>
        <w:t>नोकर महिला</w:t>
      </w:r>
      <w:r>
        <w:rPr>
          <w:lang w:val="ne_NP" w:bidi="ne_NP"/>
        </w:rPr>
        <w:t xml:space="preserve"> भनेको सायद घरमा काम गर्ने महिला दास हो। उनी कति वर्षको थिइन भनेर हामीलाई थाहा छैन। सम्भवतः प्रधान पूजाहारीको घरमा सफा गर्न, पकाउन र घरको हेरचाह गर्न मद्दत गर्न धेरै महिलाहरू थिए।</w:t>
      </w:r>
    </w:p>
    <w:p>
      <w:pPr/>
      <w:r>
        <w:rPr>
          <w:lang w:val="ne_NP" w:bidi="ne_NP"/>
        </w:rPr>
      </w:r>
      <w:r>
        <w:rPr>
          <w:lang w:val="ne_NP" w:bidi="ne_NP"/>
        </w:rPr>
        <w:t xml:space="preserve">यहाँ रोक्नुहोस् र तपाईंले </w:t>
      </w:r>
      <w:r>
        <w:rPr>
          <w:b/>
          <w:lang w:val="ne_NP" w:bidi="ne_NP"/>
        </w:rPr>
        <w:t>नोकर महिलाहरूको</w:t>
      </w:r>
      <w:r>
        <w:rPr>
          <w:lang w:val="ne_NP" w:bidi="ne_NP"/>
        </w:rPr>
        <w:t xml:space="preserve"> लागि कुन शब्द वा वाक्यांश प्रयोग गर्नुहुनेछ भनेर समूहमा छलफल गर्नुहोस्: के तपाईंसँग घरमा नोकरको रूपमा काम गर्ने, खाना पकाउने, सफा गर्ने र घरको काम गर्ने महिलाहरूको लागि शब्द छ? अडियो रोक्‍नुहोस्। </w:t>
      </w:r>
    </w:p>
    <w:p>
      <w:pPr/>
      <w:r>
        <w:rPr>
          <w:lang w:val="ne_NP" w:bidi="ne_NP"/>
        </w:rPr>
      </w:r>
      <w:r>
        <w:rPr>
          <w:lang w:val="ne_NP" w:bidi="ne_NP"/>
        </w:rPr>
        <w:t xml:space="preserve">नोकर महिलाले येशूलाई "नासरी" भनेर बोलाइन्। </w:t>
      </w:r>
      <w:r>
        <w:rPr>
          <w:b/>
          <w:lang w:val="ne_NP" w:bidi="ne_NP"/>
        </w:rPr>
        <w:t>नासरीको</w:t>
      </w:r>
      <w:r>
        <w:rPr>
          <w:lang w:val="ne_NP" w:bidi="ne_NP"/>
        </w:rPr>
        <w:t xml:space="preserve"> अर्थ गालीलको नासरत शहरका व्यक्ति हो। प्राय: मानिसहरूले नासरतका मानिसहरूलाई आदर गर्दैनथे, त्यसैले उनले येशूलाई नासरी भनेर बोलाउँदा वा "येशू, नासरतका त्यो मानिस" भनेर भनिन् भने अनादर देखाउँथे। </w:t>
      </w:r>
      <w:r>
        <w:rPr>
          <w:b/>
          <w:lang w:val="ne_NP" w:bidi="ne_NP"/>
        </w:rPr>
        <w:t>नासरतको</w:t>
      </w:r>
      <w:r>
        <w:rPr>
          <w:lang w:val="ne_NP" w:bidi="ne_NP"/>
        </w:rPr>
        <w:t xml:space="preserve"> बारेमा थप जानकारीको लागि मुख्य शब्दावली हेर्नुहोस्।</w:t>
      </w:r>
    </w:p>
    <w:p>
      <w:pPr/>
      <w:r>
        <w:rPr>
          <w:lang w:val="ne_NP" w:bidi="ne_NP"/>
        </w:rPr>
      </w:r>
      <w:r>
        <w:rPr>
          <w:lang w:val="ne_NP" w:bidi="ne_NP"/>
        </w:rPr>
        <w:t xml:space="preserve">पत्रुसले येशूलाई चिन्ने कुरा </w:t>
      </w:r>
      <w:r>
        <w:rPr>
          <w:b/>
          <w:lang w:val="ne_NP" w:bidi="ne_NP"/>
        </w:rPr>
        <w:t>अस्वीकार गरे</w:t>
      </w:r>
      <w:r>
        <w:rPr>
          <w:lang w:val="ne_NP" w:bidi="ne_NP"/>
        </w:rPr>
        <w:t xml:space="preserve">, जसको अर्थ पत्रुसले येशूलाई चिन्दिन भनेर भने। केही कुरालाई </w:t>
      </w:r>
      <w:r>
        <w:rPr>
          <w:b/>
          <w:lang w:val="ne_NP" w:bidi="ne_NP"/>
        </w:rPr>
        <w:t>अस्वीकार</w:t>
      </w:r>
      <w:r>
        <w:rPr>
          <w:lang w:val="ne_NP" w:bidi="ne_NP"/>
        </w:rPr>
        <w:t xml:space="preserve"> गर्नुको अर्थ कसैले भनेको कुरा सत्य छैन भनेर भन्नु हो। तपाईंले अघिल्लो खण्डहरूमा अस्वीकार वा अस्वीकार गरेकोलाई प्रयोग गरेको शब्द वा वाक्यांश नै प्रयोग गर्नुहोस्।</w:t>
      </w:r>
    </w:p>
    <w:p>
      <w:pPr/>
      <w:r>
        <w:rPr>
          <w:lang w:val="ne_NP" w:bidi="ne_NP"/>
        </w:rPr>
      </w:r>
      <w:r>
        <w:rPr>
          <w:lang w:val="ne_NP" w:bidi="ne_NP"/>
        </w:rPr>
        <w:t xml:space="preserve">पत्रुस </w:t>
      </w:r>
      <w:r>
        <w:rPr>
          <w:b/>
          <w:lang w:val="ne_NP" w:bidi="ne_NP"/>
        </w:rPr>
        <w:t>चोकको बाहिरी प्रवेशद्वारमा</w:t>
      </w:r>
      <w:r>
        <w:rPr>
          <w:lang w:val="ne_NP" w:bidi="ne_NP"/>
        </w:rPr>
        <w:t xml:space="preserve"> वा चोकको </w:t>
      </w:r>
      <w:r>
        <w:rPr>
          <w:b/>
          <w:lang w:val="ne_NP" w:bidi="ne_NP"/>
        </w:rPr>
        <w:t>प्रवेशद्वारमा</w:t>
      </w:r>
      <w:r>
        <w:rPr>
          <w:lang w:val="ne_NP" w:bidi="ne_NP"/>
        </w:rPr>
        <w:t xml:space="preserve"> सरे। यो सडकबाट वा बाहिरबाट घरको चोकमा प्रवेश गर्ने प्रवेशद्वार हो। यो घरको प्रवेश द्वार होइन।</w:t>
      </w:r>
    </w:p>
    <w:p>
      <w:pPr/>
      <w:r>
        <w:rPr>
          <w:lang w:val="ne_NP" w:bidi="ne_NP"/>
        </w:rPr>
      </w:r>
      <w:r>
        <w:rPr>
          <w:lang w:val="ne_NP" w:bidi="ne_NP"/>
        </w:rPr>
        <w:t xml:space="preserve">त्यसपछि मात्र, पत्रुस चोकको बाहिरी प्रवेशद्वारमा जाँदा ख्याल आयो। </w:t>
      </w:r>
      <w:r>
        <w:rPr>
          <w:b/>
          <w:lang w:val="ne_NP" w:bidi="ne_NP"/>
        </w:rPr>
        <w:t>भाले</w:t>
      </w:r>
      <w:r>
        <w:rPr>
          <w:lang w:val="ne_NP" w:bidi="ne_NP"/>
        </w:rPr>
        <w:t xml:space="preserve"> भनेको भाले कुखुरा हो जसले बिहान हुनु अघि ठूलो हल्ला गर्छ। यस समयमा यरूशलेमा, भाले सामान्यतया आधी रात र बिहान ३ बजेको बीचमा लगभग तीन पटक बास्छ तपाईंले अघिल्लो खण्डहरूमा भालेको लागि प्रयोग गरेको शब्द वा वाक्यांश नै प्रयोग गर्नुहोस्।</w:t>
      </w:r>
    </w:p>
    <w:p>
      <w:pPr/>
      <w:r>
        <w:rPr>
          <w:lang w:val="ne_NP" w:bidi="ne_NP"/>
        </w:rPr>
      </w:r>
      <w:r>
        <w:rPr>
          <w:lang w:val="ne_NP" w:bidi="ne_NP"/>
        </w:rPr>
        <w:t xml:space="preserve">यहाँ रोक्नुहोस् र तपाईंको अनुवाद टोलीलाई भालेको फोटो देखाउनुहोस्। अडियो रोक्‍नुहोस्। </w:t>
      </w:r>
    </w:p>
    <w:p>
      <w:pPr/>
      <w:r>
        <w:rPr>
          <w:lang w:val="ne_NP" w:bidi="ne_NP"/>
        </w:rPr>
      </w:r>
      <w:r>
        <w:rPr>
          <w:lang w:val="ne_NP" w:bidi="ne_NP"/>
        </w:rPr>
        <w:t xml:space="preserve">अन्य केही मानिसहरूले पत्रुसलाई भने, "तपाईं येशूको साथी हुनुपर्छ, किनभने तपाईं गालीली हुनुहुन्छ।" </w:t>
      </w:r>
      <w:r>
        <w:rPr>
          <w:b/>
          <w:lang w:val="ne_NP" w:bidi="ne_NP"/>
        </w:rPr>
        <w:t>गालीलीले</w:t>
      </w:r>
      <w:r>
        <w:rPr>
          <w:lang w:val="ne_NP" w:bidi="ne_NP"/>
        </w:rPr>
        <w:t xml:space="preserve"> गालीलको क्षेत्र वा क्षेत्रका व्यक्तिलाई जनाउँछ। नासरत गालीलको शहरहरू मध्ये एक हो। तपाईंले अघिल्लो खण्डहरूमा गालीलको लागि प्रयोग गरेको शब्द वा वाक्यांश नै प्रयोग गर्नुहोस्। </w:t>
      </w:r>
      <w:r>
        <w:rPr>
          <w:b/>
          <w:lang w:val="ne_NP" w:bidi="ne_NP"/>
        </w:rPr>
        <w:t>गालीलको</w:t>
      </w:r>
      <w:r>
        <w:rPr>
          <w:lang w:val="ne_NP" w:bidi="ne_NP"/>
        </w:rPr>
        <w:t xml:space="preserve"> बारेमा थप जानकारीको लागि मुख्य शब्दावली हेर्नुहोस्।</w:t>
      </w:r>
    </w:p>
    <w:p>
      <w:pPr/>
      <w:r>
        <w:rPr>
          <w:lang w:val="ne_NP" w:bidi="ne_NP"/>
        </w:rPr>
      </w:r>
      <w:r>
        <w:rPr>
          <w:lang w:val="ne_NP" w:bidi="ne_NP"/>
        </w:rPr>
        <w:t xml:space="preserve">यहाँ रोक्नुहोस् र फेरि इस्राएलको नक्सा देखाउनुहोस् जसमा यरूशलेम र नासरत सहितको गालीलको क्षेत्र समावेश छ। अडियो रोक्‍नुहोस्। </w:t>
      </w:r>
    </w:p>
    <w:p>
      <w:pPr/>
      <w:r>
        <w:rPr>
          <w:lang w:val="ne_NP" w:bidi="ne_NP"/>
        </w:rPr>
      </w:r>
      <w:r>
        <w:rPr>
          <w:lang w:val="ne_NP" w:bidi="ne_NP"/>
        </w:rPr>
        <w:t xml:space="preserve">पत्रुसले कडा जवाफ दिए। पत्रुसले </w:t>
      </w:r>
      <w:r>
        <w:rPr>
          <w:b/>
          <w:lang w:val="ne_NP" w:bidi="ne_NP"/>
        </w:rPr>
        <w:t>कसम</w:t>
      </w:r>
      <w:r>
        <w:rPr>
          <w:lang w:val="ne_NP" w:bidi="ne_NP"/>
        </w:rPr>
        <w:t xml:space="preserve"> खाए, जसको अर्थ उसले गम्भिर र औपचारिक रूपमा आफुले सत्य बोलिरहेको छु भनेर प्रतिज्ञा गरे। पत्रुसले भने, "ममाथि श्राप परोस" वा "उसले आफैमाथि श्रापहरू बोलाए।" यसको अर्थ यदि उसले झूट बोल्छ भने उसलाई दण्ड दिन परमेश्वरलाई अनुरोध गर्यो। तपाईंले अघिल्लो खण्डहरूमा श्रापको लागि प्रयोग गरेको शब्द वा वाक्यांश नै प्रयोग गर्नुहोस्। </w:t>
      </w:r>
      <w:r>
        <w:rPr>
          <w:b/>
          <w:lang w:val="ne_NP" w:bidi="ne_NP"/>
        </w:rPr>
        <w:t>श्रापको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15:1–15</w:t>
      </w:r>
      <w:r>
        <w:rPr>
          <w:lang w:val="ne_NP" w:bidi="ne_NP"/>
        </w:rPr>
      </w:r>
    </w:p>
    <w:p>
      <w:pPr>
        <w:pStyle w:val="Heading3"/>
      </w:pPr>
      <w:r>
        <w:rPr>
          <w:lang w:val="ne_NP" w:bidi="ne_NP"/>
        </w:rPr>
        <w:t>Step 1</w:t>
      </w:r>
    </w:p>
    <w:p>
      <w:pPr/>
      <w:r>
        <w:rPr>
          <w:lang w:val="ne_NP" w:bidi="ne_NP"/>
        </w:rPr>
      </w:r>
      <w:r>
        <w:rPr>
          <w:lang w:val="ne_NP" w:bidi="ne_NP"/>
        </w:rPr>
        <w:t>यस चरणमा, मर्कूस १५:१–१५ सुन्नुहोस् र यसलाई आफ्नो हृदयमा राख्नुहोस्।</w:t>
      </w:r>
    </w:p>
    <w:p>
      <w:pPr/>
      <w:r>
        <w:rPr>
          <w:lang w:val="ne_NP" w:bidi="ne_NP"/>
        </w:rPr>
      </w:r>
      <w:r>
        <w:rPr>
          <w:lang w:val="ne_NP" w:bidi="ne_NP"/>
        </w:rPr>
        <w:t>सम्भव भएमा तीन फरक अनुवादहरूमा मर्कूस १५:१–१५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१५:१–१५ को श्रव्य संस्करण सुन्‍नुहोस्।</w:t>
      </w:r>
    </w:p>
    <w:p>
      <w:pPr/>
      <w:r>
        <w:rPr>
          <w:lang w:val="ne_NP" w:bidi="ne_NP"/>
        </w:rPr>
      </w:r>
      <w:r>
        <w:rPr>
          <w:lang w:val="ne_NP" w:bidi="ne_NP"/>
        </w:rPr>
        <w:t>यस कथामा मर्कूसले आफ्ना श्रोताहरू अर्थातः सताएका ख्रीष्टियानहरूलाई उनिहरूले भोग्ने परिक्षाहरुमा कसरी व्यवहार गर्नुपर्छ भनेर देखाउँछन्। येशूले सम्मानपुर्वक व्यवहार गर्नुभयो भनेर उनले हामीलाई देखाउँछन्। मर्कूसले येशूलाई मसीह वा यहूदीहरूको राजाको रूपमा मारिएको थियो भनेर पनि देखाउँछन्। मसीहको उपाधिले मसीह राजा हो भनेर संकेत गर्छ, तर येशूको राज्य राजनीतिक राज्य भन्दा फरक थियो। यो कथा अर्को बिहान घाम उदाउनु अघि महासभा वा यहूदी उच्च परिषदसँग येशूको मुद्धा चले पछि सुरु हुन्छ। महासभाका सबै सदस्यहरू येशूलाई पछि के गर्ने भनेर योजना बनाउन भेला भएका छन्।</w:t>
      </w:r>
    </w:p>
    <w:p>
      <w:pPr/>
      <w:r>
        <w:rPr>
          <w:lang w:val="ne_NP" w:bidi="ne_NP"/>
        </w:rPr>
      </w:r>
      <w:r>
        <w:rPr>
          <w:lang w:val="ne_NP" w:bidi="ne_NP"/>
        </w:rPr>
        <w:t>यशूले मसीह हो भनेर दावी गरेर ईश्वरको निन्दा गरेकोले उहाँ मारिन योग्य छन् भनेर यहूदिको महासभा वा उच्च परिषदले दोष दिएको थियो। ईश्वरको निन्दाको अर्थ परमेश्वरको अनादर गर्नु हो। महासभाले अब के गर्ने भनेर निर्णय गर्नुपर्थ्यो, किनभने यहूदी अधिकारीहरूलाई येशूलाई मृत्यदण्ड दिने अर्थात अपराधको कारण उहाँलाई मार्ने अनुमति थिएन। रोमी अधिकारीहरूले मात्र कसैलाई मार्न सक्थे। त्यो समयमा यहूदी मातृभूमि इस्राएल रोमी साम्राज्य वा राज्यले शासन गरेको थियो। रोमी सम्राट वा राजाले आफ्नो साम्राज्य भित्रको साना क्षेत्रहरूलाई शासन गर्न राज्यपालहरू नियुक्त गरे। पिलातसले यहूदीहरू बसोबास गर्ने क्षेत्रमा शासन गरे। यहूदी शासकले पनि पिलातलाई मद्दत गरे, तर रोमी प्रतिनिधिको रुपमा पिलातसलाई मात्र येशूलाई मृत्युको दण्ड दिने अधिकार थियो।</w:t>
      </w:r>
    </w:p>
    <w:p>
      <w:pPr/>
      <w:r>
        <w:rPr>
          <w:lang w:val="ne_NP" w:bidi="ne_NP"/>
        </w:rPr>
      </w:r>
      <w:r>
        <w:rPr>
          <w:lang w:val="ne_NP" w:bidi="ne_NP"/>
        </w:rPr>
        <w:t>महासभाका पहरेदारहरूले येशूको हात बाँधेर सम्भवतः यरूशलेम शहरको अर्को छेउमा भएको राज्यपालको महलमा लगे। रोमी राज्यपाल पिलातस निस्तारको चाडको लागि यरूशलेममा थिए। उनी यरूशलेमको राज्यपालको दरबारमा बसेका थिए। रोमी आधिकारिक अदालत बिहान सुरु हुन्थ्यो, त्यसैले महासभाले येशूलाई सकेसम्म चाँडै पिलातसकहाँ लैजानु आवश्यक थियो।</w:t>
      </w:r>
    </w:p>
    <w:p>
      <w:pPr/>
      <w:r>
        <w:rPr>
          <w:lang w:val="ne_NP" w:bidi="ne_NP"/>
        </w:rPr>
      </w:r>
      <w:r>
        <w:rPr>
          <w:lang w:val="ne_NP" w:bidi="ne_NP"/>
        </w:rPr>
        <w:t>महासभाले येशूलाई पिलातसको हातमा सुम्पिदिए ताकि पिलातसले येशूको न्याय गर्न र मार्न सकुन्। रोमी सरकारले यहूदी धर्मको ईश्वर निन्दाको कारण मार्न सक्ने थिएनन्। येशू क्रान्तिकारी हो र उसले रोमी सरकारलाई उल्टाउन र आफै राजा बन्न चाहने व्यक्ति हो भनेर महासभाले रोमी राज्यपाललाई भन्यो।</w:t>
      </w:r>
    </w:p>
    <w:p>
      <w:pPr/>
      <w:r>
        <w:rPr>
          <w:lang w:val="ne_NP" w:bidi="ne_NP"/>
        </w:rPr>
      </w:r>
      <w:r>
        <w:rPr>
          <w:lang w:val="ne_NP" w:bidi="ne_NP"/>
        </w:rPr>
        <w:t xml:space="preserve">यहाँ रोक्नुहोस् र समूहमा यी प्रश्नहरूको छलफल गर्नुहोस्: तपाईंको अदालत प्रणालीले कसरी काम गर्छ? तपाईंको संस्कृतिमा कसले मानिसहरूलाई मृत्युको दण्ड दिन सक्छ? तपाईंको संस्कृतिमा कस्तो प्रकारको अपराधलाई धेरै नराम्रो मानिन्छ? तपाईंको संस्कृतिमा कसैलाई अपराधको कारण न्याय गर्दा सामान्यतया के हुन्छ भनेर वर्णन गर्नुहोस्। अडियो रोक्‍नुहोस्। </w:t>
      </w:r>
    </w:p>
    <w:p>
      <w:pPr/>
      <w:r>
        <w:rPr>
          <w:lang w:val="ne_NP" w:bidi="ne_NP"/>
        </w:rPr>
      </w:r>
      <w:r>
        <w:rPr>
          <w:lang w:val="ne_NP" w:bidi="ne_NP"/>
        </w:rPr>
        <w:t>रोमी अदालतमा कसैलाई अपराधको आरोप लगाउने मानिसहरूले रोमी न्यायाधीशकहाँ आफ्नो आरोप ल्याउन सक्छन् र रोमी न्यायाधीशले आरोपी व्यक्तिलाई आफूले चाहेको कुनै पनि प्रश्न सोध्न सक्छन्। महासभाले सायद येशू रोमी सरकारलाई उल्टाउन र राजा हुन चाहनुहुन्छ भनेर पिलातसलाई भनेका थिए। त्यसैले, पिलातसले येशूलाई प्रश्न सोधे, "के तपाईं यहूदीहरूको राजा हुनुहुन्छ?" एक अर्थमा महासभाले सही भनेको थियो - येशू राजा हुनुहुन्थ्यो - तर उहाँ रोमी सरकारलाई उल्टाउन चाहने क्रान्तिकारी हुनुहुन्नथ्यो।</w:t>
      </w:r>
    </w:p>
    <w:p>
      <w:pPr/>
      <w:r>
        <w:rPr>
          <w:lang w:val="ne_NP" w:bidi="ne_NP"/>
        </w:rPr>
      </w:r>
      <w:r>
        <w:rPr>
          <w:lang w:val="ne_NP" w:bidi="ne_NP"/>
        </w:rPr>
        <w:t>यहूदी मानिसहरू आफ्नो पुर्खा अब्राहामको सन्तानको समूह थिए। तिनीहरू मध्ये अधिकांश इस्राएल भनिने भु-भागमा जुन वर्तमान इस्राएल देश जस्तै क्षेत्रमा बसोबास गर्थे। किनभने रोमी सरकारले इस्राएल सहित संसारको धेरै जसो भागमा शासन गरेको थियो त्यसैले रोमी राजाको सट्टा राजा हुँ भनेर दावी गर्नु राम्रो कुरा थिएन। तापनि, यहूदी मानिसहरू विदेशी सरकारहरूको उत्पीडनबाट बचाउन राजा बन्न आउने मसीहको लागि पर्खिरहेका थिए। परमेश्वरको मसिह सम्वन्धि योजना यस्तो थियो कि उहाँले परमेश्वरको मानिसहरूको हृदयमा शासन गर्नुहुनेछ र परमेश्वरका मानिसहरूलाई परमेश्वरलाई पछ्याउनु हुनेछ। येशूले आफू राजा हुँ भनेर भन्नुहुन्छ - उहाँ मसीह हुनुहुन्छ - तर उहाँ पिलातसले सोधेको प्रकारको राजा होइन।</w:t>
      </w:r>
    </w:p>
    <w:p>
      <w:pPr/>
      <w:r>
        <w:rPr>
          <w:lang w:val="ne_NP" w:bidi="ne_NP"/>
        </w:rPr>
      </w:r>
      <w:r>
        <w:rPr>
          <w:lang w:val="ne_NP" w:bidi="ne_NP"/>
        </w:rPr>
        <w:t>पिलातसले येशू कस्तो प्रकारको राजा हुनुहुन्छ भनेर बुझेनन् भन्नेकुरा येशूलाई थाहा थियो। येशूले जवाफ दिनुभयो, "तपाईंले यस्तो भन्नुभएको छ" जसको अर्थ उहाँले आफू राजा हुँ भनेर भन्दै हुनुहुन्छ, तर सायद पिलातसले आशा गरेको भन्दा फरक छ। अग्रणी पूजाहारीहरूले येशूलाई अझ धेरै अपराधको आरोप लगाए र पिलातसले येशूलाई आफूलाई बचाउन अनुरोध गरे। येशूले केही भन्नुभएन, जुन रोमी अदालतमा असामान्य थियो। पिलातस अचम्मित भए। पिलातसले येशू दोषी हुनुहुन्छ भनेर विश्वास गरेनन्। तर येशूले आफूलाई बचाउनु भएन, त्यसैले पिलातसले येशू निर्दोष हुनुहुन्छ भनेर भन्न अझ गाह्रो थियो।</w:t>
      </w:r>
    </w:p>
    <w:p>
      <w:pPr/>
      <w:r>
        <w:rPr>
          <w:lang w:val="ne_NP" w:bidi="ne_NP"/>
        </w:rPr>
      </w:r>
      <w:r>
        <w:rPr>
          <w:lang w:val="ne_NP" w:bidi="ne_NP"/>
        </w:rPr>
        <w:t xml:space="preserve">यहाँ रोक्नुहोस् र समूहमा यी प्रश्नहरूको छलफल गर्नुहोस्: कोही निर्दोष हुँदा तिनीहरूले कस्तो व्यवहार गर्छन्? कोही दोषी हुँदा तिनीहरूले कस्तो व्यवहार गर्छन्? येशू मौन हुनुहुन्थ्यो, तर उहाँ निर्दोष हुनुहुन्थ्यो भनेर हामीलाई थाहा छ। तपाईंको संस्कृतिमा के मानिसहरूले येशू मौन भएकोले निर्दोष वा दोषी हुनुहुन्छ भनेर विश्वास गर्थे? अडियो रोक्‍नुहोस्। </w:t>
      </w:r>
    </w:p>
    <w:p>
      <w:pPr/>
      <w:r>
        <w:rPr>
          <w:lang w:val="ne_NP" w:bidi="ne_NP"/>
        </w:rPr>
      </w:r>
      <w:r>
        <w:rPr>
          <w:lang w:val="ne_NP" w:bidi="ne_NP"/>
        </w:rPr>
        <w:t>रोमी राज्यपालसँग यहूदी जनतालाई उपहारको रूपमा दिन निस्तारको चाडको हप्तामा एक कैदीलाई मुक्त गर्ने अधिकार थियो। कैदीलाई मुक्त गरिन्थ्यो र त्यसपछि उसले आफ्नो अपराधको कारण थप दण्ड पाउदैनथ्यो। मानिसहरूको भीडले कैदीलाई मुक्त गर्न पिलातसलाई अनुरोध गरे। किनभने पिलातसले येशू निर्दोष हुनुहुन्छ भनेर विश्वास गरेर येशूलाई मुक्त गर्न चाहन्छौ भनेर उनले भीडलाई सोधे। सायद भीडले येशू मुक्त होउन भन्ने चाहना राख्न सक्छन् भन्ने सोचेर उनले येशूलाई यहूदीहरूको राजा भनेर बोलाए। पिलातसले यहूदी नेताहरू मन पराउँदैनथे। यशू साँच्चै क्रान्तिकारी भएकोले होइन, बरू सबैले उहाँलाई मन पराएको कारणले यहूदी नेताहरूले घृणा गरेर येशूलाई पक्राउ गरेको हो भनेर उनलाई थाहा थियो। पिलातसले महासभाको मागहरू स्वीकार गर्न चाहँदैनथे।</w:t>
      </w:r>
    </w:p>
    <w:p>
      <w:pPr/>
      <w:r>
        <w:rPr>
          <w:lang w:val="ne_NP" w:bidi="ne_NP"/>
        </w:rPr>
      </w:r>
      <w:r>
        <w:rPr>
          <w:lang w:val="ne_NP" w:bidi="ne_NP"/>
        </w:rPr>
        <w:t>तापनि, अग्रणी पूजाहारीहरूले सायद भीडलाई सरकारलाई उल्टाउन चाहने कैदी बरब्बालाई मुक्त गर्न पिलातसले अनुरोध गर्न भने। सरकारलाई उल्टाउने प्रयासको बेला बरब्बाले कसैलाई मारेका थिए। अग्रणी पूजाहारीहरूले सायद भीडलाई भनेकि उनीहरूले आफ्नै अदालतमा येशूलाई ईश्वर निन्दा गरेको अपराधमा मृत्यु दण्डको योग्य ठहर गरेका थिए। भीडले येशूलाई क्रूसमा टाँग्न लगातार मांग गरे। पिलातसले भीडलाई येशूले के गलत गर्नुभयो भनेर सोधे। भीडले जवाफ दिएनन्, तर "उहाँलाई क्रूसमा टाँग्नुहोस्!" भनेर निरन्तर भने। येशूलाई मुक्त गर्न सक्ने स्थिति सिर्जना गर्नुका सट्टा पिलातसले येशूलाई मृत्युदण्ड नदिँदा नै खतरनाक हुने परिस्थिति सृजना गरेका थिए। पिलातससँग भीडकोलागि बरब्बालाई मुक्त गर्नु बाहेक कुनै विकल्प थिएन। पिलातसले सैनिकहरूलाई येशूलाई कोर्रा लगाउन आदेश दिए। सैनिकहरूले सायद येशूलाई राज्यपालको दरबारमा मानिसहरूबाट टाढा चोकमा कोर्रा हान्न लगे। रोमी सैनिकहरूले मानिसहरूलाई नाङ्गो पारेर, खम्बामा बाँधेर र छालाले बनेको कोर्राले धेरै पटक कुट्थे। कोर्रालाई अझ घातक बनाउन तिनीहरूले छालामा हड्डी, काँच वा सिसाको टुक्रा बाँध्दथे। धेरै मानिसहरू कोर्रा लागेर मर्थे। सैनिकहरूले येशूलाई कोर्रा लगाएपछि पिलातसले येशूलाई क्रूसमा टाँग्न आदेश दिए। रोमीहरूले मानिसहरूलाई क्रूसको आकारमा राखिएको दुई टुक्रा काठमा हात र खुट्टामा किला ठोकेर क्रूसमा टाँग्थे। तिनीहरूले क्रूसलाई ठाडो राख्थे र त्यो व्यक्तिलाई सुस्त र पीडादायी मृत्यु मर्न दिन्थे।</w:t>
      </w:r>
    </w:p>
    <w:p>
      <w:pPr/>
      <w:r>
        <w:rPr>
          <w:lang w:val="ne_NP" w:bidi="ne_NP"/>
        </w:rPr>
      </w:r>
      <w:r>
        <w:rPr>
          <w:lang w:val="ne_NP" w:bidi="ne_NP"/>
        </w:rPr>
        <w:t>यहाँ रोक्नुहोस् र यसमा सिसा, काँच र हड्डी बाँधेको कोर्राको फोटो हेर्नुहोस्।</w:t>
      </w:r>
    </w:p>
    <w:p>
      <w:pPr/>
      <w:r>
        <w:rPr>
          <w:lang w:val="ne_NP" w:bidi="ne_NP"/>
        </w:rPr>
      </w:r>
      <w:r>
        <w:rPr>
          <w:lang w:val="ne_NP" w:bidi="ne_NP"/>
        </w:rPr>
        <w:t xml:space="preserve">समूहमा यो प्रश्नको छलफल गर्नुहोस्: के तपाईंको संस्कृतिमा मृत्युदण्ड दिने तरिकाहरू छन्? तिनीहरू कसरी यो तरिका भन्दा समान वा फरक छन्? अडियो रोक्‍नुहोस्। </w:t>
      </w:r>
    </w:p>
    <w:p>
      <w:pPr/>
      <w:r>
        <w:rPr>
          <w:lang w:val="ne_NP" w:bidi="ne_NP"/>
        </w:rPr>
      </w:r>
      <w:r>
        <w:rPr>
          <w:lang w:val="ne_NP" w:bidi="ne_NP"/>
        </w:rPr>
        <w:t>यस प्रकारले पिलातसले येशूलाई मसीह वा राजाको रूपमा मृत्युदण्ड दिइनेछ भन्ने भविष्यवाणीहरू पूरा गरे। येशूले आफु राजा भएको र रोमी सरकारलाई उल्टाउन सक्ने दावी गरेकोले मारिएको हो भनेर रोमी सरकारले सोचे। तापनि, येशूले परमेश्वरको राज्यको राजा हुँ भनेर दावी गरिरहनु भएको थियो।</w:t>
      </w:r>
      <w:r>
        <w:rPr>
          <w:lang w:val="ne_NP" w:bidi="ne_NP"/>
        </w:rPr>
      </w:r>
    </w:p>
    <w:p>
      <w:pPr>
        <w:pStyle w:val="Heading3"/>
      </w:pPr>
      <w:r>
        <w:rPr>
          <w:lang w:val="ne_NP" w:bidi="ne_NP"/>
        </w:rPr>
        <w:t>Step 3</w:t>
      </w:r>
    </w:p>
    <w:p>
      <w:pPr/>
      <w:r>
        <w:rPr>
          <w:lang w:val="ne_NP" w:bidi="ne_NP"/>
        </w:rPr>
      </w:r>
      <w:r>
        <w:rPr>
          <w:lang w:val="ne_NP" w:bidi="ne_NP"/>
        </w:rPr>
        <w:t>अनुवादलाई सजिलोसँग</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घाम उदाउनु अघि महासभाका सदस्यहरू योजना बनाउन एकसाथ भेट्छन्।</w:t>
      </w:r>
    </w:p>
    <w:p>
      <w:pPr/>
      <w:r>
        <w:rPr>
          <w:lang w:val="ne_NP" w:bidi="ne_NP"/>
        </w:rPr>
      </w:r>
      <w:r>
        <w:rPr>
          <w:b/>
          <w:lang w:val="ne_NP" w:bidi="ne_NP"/>
        </w:rPr>
        <w:t>दोस्रो दृश्य:</w:t>
      </w:r>
      <w:r>
        <w:rPr>
          <w:lang w:val="ne_NP" w:bidi="ne_NP"/>
        </w:rPr>
        <w:t xml:space="preserve"> घाम उदाउँदा सुरु हुन्छ। महासभाले येशूलाई राज्यपाल पिलातसकहाँ लैजान्छ र येशूले रोमी सरकारलाई उल्टाउन प्रयास गरेको आरोप लगाउँछ। पिलातसले येशूलाई उहाँ यहूदीहरूको राजा हुनुहुन्छ भनेर सोध्छन्।</w:t>
      </w:r>
    </w:p>
    <w:p>
      <w:pPr/>
      <w:r>
        <w:rPr>
          <w:lang w:val="ne_NP" w:bidi="ne_NP"/>
        </w:rPr>
      </w:r>
      <w:r>
        <w:rPr>
          <w:b/>
          <w:lang w:val="ne_NP" w:bidi="ne_NP"/>
        </w:rPr>
        <w:t>तेस्रो दृश्यमा:</w:t>
      </w:r>
      <w:r>
        <w:rPr>
          <w:lang w:val="ne_NP" w:bidi="ne_NP"/>
        </w:rPr>
        <w:t xml:space="preserve"> मर्कूसले हामीलाई पृष्ठभूमिको जानकारी दिन्छन्। सामान्यतया निस्तारको चाडको बेलामा राज्यपालले एउटा कैदीलाई मुक्त गर्छन् भनेर उनले भन्छन्। मर्कूसले जेलमा क्रान्तिकारी बरब्बाको वर्णन गर्छन्।</w:t>
      </w:r>
    </w:p>
    <w:p>
      <w:pPr/>
      <w:r>
        <w:rPr>
          <w:lang w:val="ne_NP" w:bidi="ne_NP"/>
        </w:rPr>
      </w:r>
      <w:r>
        <w:rPr>
          <w:b/>
          <w:lang w:val="ne_NP" w:bidi="ne_NP"/>
        </w:rPr>
        <w:t>चौथो दृश्यमा:</w:t>
      </w:r>
      <w:r>
        <w:rPr>
          <w:lang w:val="ne_NP" w:bidi="ne_NP"/>
        </w:rPr>
        <w:t xml:space="preserve"> निस्तारको चाडमा मानिसहरूको भीडले एक कैदीलाई मुक्त गर्न पिलातसलाई अनुरोध गर्छन्। पिलातसले यहूदीहरूको राजा येशूलाई मुक्त गर्न सक्नुहुन्छ भनेर भिडलाई सोध्छन्, किनभने येशू दोषी हुनुहुन्छ भनेर उनले विश्वास गर्दैनन्। भीडले बरब्बालाई बोलाउँछन् र येशूलाई क्रूसमा टाँग भनेर पिलातसलाई भन्छन्।</w:t>
      </w:r>
    </w:p>
    <w:p>
      <w:pPr/>
      <w:r>
        <w:rPr>
          <w:lang w:val="ne_NP" w:bidi="ne_NP"/>
        </w:rPr>
      </w:r>
      <w:r>
        <w:rPr>
          <w:b/>
          <w:lang w:val="ne_NP" w:bidi="ne_NP"/>
        </w:rPr>
        <w:t>पाँचौ दृश्यमा:</w:t>
      </w:r>
      <w:r>
        <w:rPr>
          <w:lang w:val="ne_NP" w:bidi="ne_NP"/>
        </w:rPr>
        <w:t xml:space="preserve"> पिलातसले येशूलाई कोर्रा लगाउन सैनिकहरूलाई सुम्पिन्छन्। त्यसपछि पिलातसले सैनिकहरूलाई येशूलाई क्रूसमा टाँग्नु भन्छन्।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महासभा जसमा धार्मिक व्यवस्थाका शिक्षकहरू, अग्रणी पूजाहारीहरू र एल्डरहरू हुन्छन्</w:t>
      </w:r>
    </w:p>
    <w:p>
      <w:pPr>
        <w:pStyle w:val="ListBullet"/>
        <w:spacing w:line="240" w:lineRule="auto"/>
        <w:ind w:left="720"/>
      </w:pPr>
      <w:r>
        <w:rPr>
          <w:lang w:val="ne_NP" w:bidi="ne_NP"/>
        </w:rPr>
      </w:r>
      <w:r>
        <w:rPr>
          <w:lang w:val="ne_NP" w:bidi="ne_NP"/>
        </w:rPr>
        <w:t xml:space="preserve"> रोमी राज्यपाल पिलातस</w:t>
      </w:r>
    </w:p>
    <w:p>
      <w:pPr>
        <w:pStyle w:val="ListBullet"/>
        <w:spacing w:line="240" w:lineRule="auto"/>
        <w:ind w:left="720"/>
      </w:pPr>
      <w:r>
        <w:rPr>
          <w:lang w:val="ne_NP" w:bidi="ne_NP"/>
        </w:rPr>
      </w:r>
      <w:r>
        <w:rPr>
          <w:lang w:val="ne_NP" w:bidi="ne_NP"/>
        </w:rPr>
        <w:t>रोमी सैनिकहरू</w:t>
      </w:r>
    </w:p>
    <w:p>
      <w:pPr>
        <w:pStyle w:val="ListBullet"/>
        <w:spacing w:line="240" w:lineRule="auto"/>
        <w:ind w:left="720"/>
      </w:pPr>
      <w:r>
        <w:rPr>
          <w:lang w:val="ne_NP" w:bidi="ne_NP"/>
        </w:rPr>
      </w:r>
      <w:r>
        <w:rPr>
          <w:lang w:val="ne_NP" w:bidi="ne_NP"/>
        </w:rPr>
        <w:t>निस्तार चाडमा आएका मानिसहरूको भीड</w:t>
      </w:r>
    </w:p>
    <w:p>
      <w:pPr>
        <w:pStyle w:val="ListBullet"/>
        <w:spacing w:line="240" w:lineRule="auto"/>
        <w:ind w:left="720"/>
      </w:pPr>
      <w:r>
        <w:rPr>
          <w:lang w:val="ne_NP" w:bidi="ne_NP"/>
        </w:rPr>
      </w:r>
      <w:r>
        <w:rPr>
          <w:lang w:val="ne_NP" w:bidi="ne_NP"/>
        </w:rPr>
        <w:t>रोमी सरकारलाई उल्टाउन चाहने यहूदी क्रान्तिकारी बरब्बास</w:t>
      </w:r>
    </w:p>
    <w:p>
      <w:pPr/>
      <w:r>
        <w:rPr>
          <w:lang w:val="ne_NP" w:bidi="ne_NP"/>
        </w:rPr>
      </w:r>
      <w:r>
        <w:rPr>
          <w:lang w:val="ne_NP" w:bidi="ne_NP"/>
        </w:rPr>
        <w:t>समूहको रूपमा, खण्डको सेटिङका यी भागहरूमा ध्यान दिनुहोस्: घाम उदाउँदै जाँदा यो कथा दिउँसो सुरु हुन्छ भनेर सम्झनु महत्त्वपूर्ण छ। अग्रणी पूजाहारीहरू, एल्डरहरू र धार्मिक व्यवस्थाका शिक्षकहरूले येशूलाई राज्यपालकहाँ लैजाने योजना बनाउँछन्। तिनीहरूले येशूको हात बाँध्छन् र उहाँलाई राज्यपालको दरबारमा लैजान्छन् जहाँ पिलातस बसिरहेका छन्। पाठले धार्मिक नेताहरूले येशूलाई पिलातसकहाँ लैजान्छन् भनेर भन्छ, तर तपाईंको श्रोताहरूलाई पिलातस को हो भनेर थाहा नहुन सक्छ। केही बाइबल अनुवादहरूले पिलातसलाई "रोमी राज्यपाल" भनेर वर्णन गर्छन्।</w:t>
      </w:r>
    </w:p>
    <w:p>
      <w:pPr/>
      <w:r>
        <w:rPr>
          <w:lang w:val="ne_NP" w:bidi="ne_NP"/>
        </w:rPr>
      </w:r>
      <w:r>
        <w:rPr>
          <w:lang w:val="ne_NP" w:bidi="ne_NP"/>
        </w:rPr>
        <w:t xml:space="preserve">यहाँ रोक्नुहोस् र समूहमा यो प्रश्नको छलफल गर्नुहोस्: तपाईंले आफ्नो वास्तविक कथाहरूमा नयाँ पात्रहरूलाई कसरी परिचय दिनुहुन्छ? अडियो रोक्‍नुहोस्। </w:t>
      </w:r>
    </w:p>
    <w:p>
      <w:pPr/>
      <w:r>
        <w:rPr>
          <w:lang w:val="ne_NP" w:bidi="ne_NP"/>
        </w:rPr>
      </w:r>
      <w:r>
        <w:rPr>
          <w:lang w:val="ne_NP" w:bidi="ne_NP"/>
        </w:rPr>
        <w:t>पिलातसले कुनै पनि रोमी मुध्दामा जस्तै मुध्दा सुरु गर्छन्। पिलातसले येशूलाई सोध्छन्, "के तपाईं यहूदीहरूको राजा हुनुहुन्छ?" येशूले भन्नुहुन्छ, "तिमीहरूले म नै हुँ भनेर भन्छौ।" यसको अर्थ येशूले भन्दै हुनुहुन्छ, "हो, म हुँ!" वा येशूले आफू को हो भनेर विनम्र तरिकाले बताउन चाहनुहुन्छ । अग्रणी पूजाहारीहरूले येशूलाई धेरै कुराहरूको आरोप लगाउँछन्। तिनीहरूले उहाँलाई आरोप लगाएका खास कुराहरू हामीलाई थाहा छैन। पिलातसले येशूलाई सोध्छन्, "के तपाईंले जवाफ दिनुहुन्न? तिनीहरूले तपाईंलाई धेरै कुराहरूको आरोप लगाउँछन्।" पिलातसले येशूले जवाफ दिनुहुनेछ भनेर आशा गर्छन्। येशूले जवाफ दिनुहुन्न, र पिलातस अचम्मित हुन्छन्। येशूले किन जवाफ दिनुहुन्न भनेर पिलातसले बुझ्दैनन्, किनभने अधिकांश आरोपी मानिसहरू आफू निर्दोष छु भनेर अदालतलाई विश्वस्त पार्न चाहन्छन्।</w:t>
      </w:r>
    </w:p>
    <w:p>
      <w:pPr/>
      <w:r>
        <w:rPr>
          <w:lang w:val="ne_NP" w:bidi="ne_NP"/>
        </w:rPr>
      </w:r>
      <w:r>
        <w:rPr>
          <w:lang w:val="ne_NP" w:bidi="ne_NP"/>
        </w:rPr>
        <w:t>मर्कूसले हामीलाई केही पृष्ठभूमिको जानकारी बताउन कथालाइन रोक्छन्। मर्कूसले निस्तारको चाडको समयमा राज्यपालले मानिसहरूलाई कैदीलाई मुक्त गर्ने रीति छ भनेर भन्छन्। त्यसपछि मर्कूसले त्यो कैदी बरब्बा हो भनेर हामीलाई भन्छन्। बरब्बा रोमी जेलमा कैदी थिए किनभने उनी क्रान्तिकारी वा विद्रोही थिए। बरब्बा रोमी सरकारलाई उल्टाउन प्रयास गर्ने मानिसहरूको समूहको सदस्य थिए। सरकारलाई उल्टाउने प्रयासको बेला बरब्बाले कसैलाई मारेका थिए।</w:t>
      </w:r>
    </w:p>
    <w:p>
      <w:pPr/>
      <w:r>
        <w:rPr>
          <w:lang w:val="ne_NP" w:bidi="ne_NP"/>
        </w:rPr>
      </w:r>
      <w:r>
        <w:rPr>
          <w:lang w:val="ne_NP" w:bidi="ne_NP"/>
        </w:rPr>
        <w:t xml:space="preserve">यहाँ रोक्नुहोस् र समूहमा यो प्रश्नको छलफल गर्नुहोस्: तपाईंले कथाको पृष्ठभूमिको जानकारी कसरी बताउनुहुन्छ? यो जानकारी कथाको भाग होईन भनेर तपाईंको श्रोताहरूलाई कसरी थाहा हुन्छ? अडियो रोक्‍नुहोस्। </w:t>
      </w:r>
    </w:p>
    <w:p>
      <w:pPr/>
      <w:r>
        <w:rPr>
          <w:lang w:val="ne_NP" w:bidi="ne_NP"/>
        </w:rPr>
      </w:r>
      <w:r>
        <w:rPr>
          <w:lang w:val="ne_NP" w:bidi="ne_NP"/>
        </w:rPr>
        <w:t>अब मर्कूस कथामा फर्केर जान्छन्। मानिसहरूको भीडले कैदीलाई मुक्त गर्न पिलातसलाई अनुरोध गर्छन्।</w:t>
      </w:r>
    </w:p>
    <w:p>
      <w:pPr/>
      <w:r>
        <w:rPr>
          <w:lang w:val="ne_NP" w:bidi="ne_NP"/>
        </w:rPr>
      </w:r>
      <w:r>
        <w:rPr>
          <w:lang w:val="ne_NP" w:bidi="ne_NP"/>
        </w:rPr>
        <w:t>पिलातसले आफ्नो मौका हेर्छन्। पिलातसले येशू निर्दोष हुनुहुन्छ भन्ने कुरामा विश्वास गर्छन्। अग्रणी पूजाहारीहरूले येशूलाई उहाँकहाँ ल्याए किनभने तिनीहरूले येशूलाई घृणा गर्थे भनेर पिलातसले विश्वास गर्छन्। पिलातसले मानिसहरूलाई सोध्छन्, "के मैले तिमीहरूलाई यहूदीहरूको राजालाई मुक्त गरू भन्ने तपाईं चाहनुहुन्छ?" अग्रणी पूजाहारीहरूले बरब्बालाई मुक्त गर्न पिलातसलाई अनुरोध गर भनेर मानिसहरूलाई भन्छन्।</w:t>
      </w:r>
    </w:p>
    <w:p>
      <w:pPr/>
      <w:r>
        <w:rPr>
          <w:lang w:val="ne_NP" w:bidi="ne_NP"/>
        </w:rPr>
      </w:r>
      <w:r>
        <w:rPr>
          <w:lang w:val="ne_NP" w:bidi="ne_NP"/>
        </w:rPr>
        <w:t>पिलातसले मानिसहरूलाई सोध्छन्, "तपाईंले यहूदीहरूको राजा भनेकोलाई मैले के गर्नुपर्छ?" मानिसहरूले भन्छन्, "उहाँलाई क्रूसमा टाँग्नुहोस्!" जसको अर्थ येशूलाई क्रूसमा टाँगेर मार्नु हो। भीड अराजक हुँदै गएको छ। पिलातसले भीडलाई सन्तुष्ट पार्न र तिनीहरूलाई खुसी बनाउन चाहन्छन् ताकि तिनीहरू खतरनाक नहोऊन्। पिलातसले बरब्बालाई भिडको सामु छोडिदिन्छन्।</w:t>
      </w:r>
    </w:p>
    <w:p>
      <w:pPr/>
      <w:r>
        <w:rPr>
          <w:lang w:val="ne_NP" w:bidi="ne_NP"/>
        </w:rPr>
      </w:r>
      <w:r>
        <w:rPr>
          <w:lang w:val="ne_NP" w:bidi="ne_NP"/>
        </w:rPr>
        <w:t>यहि समयमा, पिलातसले सैनिकहरूलाई येशूलाई कोर्रा लगाउनु भन्छन्। सैनिकहरूले सायद येशूलाई कोर्रा लगाउन आम जनताबाट टाढा दरबारमा लैजान्छन्। सैनिकहरूले येशूलाई कहाँ कोर्रा लगाए भनेर हामीलाई ठ्याक्कै थाहा छैन। सायद सैनिकहरूले येशूलाई कोर्रा लगाएपछि, पिलातसले येशूलाई क्रूसमा टाँग्नु भन्छन्।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१५:१–१५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पाँच वटा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महासभा जसमा धार्मिक व्यवस्थाका शिक्षकहरू, अग्रणी पूजाहारीहरू र एल्डरहरू हुन्छन्</w:t>
      </w:r>
    </w:p>
    <w:p>
      <w:pPr>
        <w:pStyle w:val="ListBullet"/>
        <w:spacing w:line="240" w:lineRule="auto"/>
        <w:ind w:left="720"/>
      </w:pPr>
      <w:r>
        <w:rPr>
          <w:lang w:val="ne_NP" w:bidi="ne_NP"/>
        </w:rPr>
      </w:r>
      <w:r>
        <w:rPr>
          <w:lang w:val="ne_NP" w:bidi="ne_NP"/>
        </w:rPr>
        <w:t xml:space="preserve"> रोमी राज्यपाल पिलातस</w:t>
      </w:r>
    </w:p>
    <w:p>
      <w:pPr>
        <w:pStyle w:val="ListBullet"/>
        <w:spacing w:line="240" w:lineRule="auto"/>
        <w:ind w:left="720"/>
      </w:pPr>
      <w:r>
        <w:rPr>
          <w:lang w:val="ne_NP" w:bidi="ne_NP"/>
        </w:rPr>
      </w:r>
      <w:r>
        <w:rPr>
          <w:lang w:val="ne_NP" w:bidi="ne_NP"/>
        </w:rPr>
        <w:t>रोमी सैनिकहरू</w:t>
      </w:r>
    </w:p>
    <w:p>
      <w:pPr>
        <w:pStyle w:val="ListBullet"/>
        <w:spacing w:line="240" w:lineRule="auto"/>
        <w:ind w:left="720"/>
      </w:pPr>
      <w:r>
        <w:rPr>
          <w:lang w:val="ne_NP" w:bidi="ne_NP"/>
        </w:rPr>
      </w:r>
      <w:r>
        <w:rPr>
          <w:lang w:val="ne_NP" w:bidi="ne_NP"/>
        </w:rPr>
        <w:t>निस्तार चाडमा आएका मानिसहरूको भीड</w:t>
      </w:r>
    </w:p>
    <w:p>
      <w:pPr>
        <w:pStyle w:val="ListBullet"/>
        <w:spacing w:line="240" w:lineRule="auto"/>
        <w:ind w:left="720"/>
      </w:pPr>
      <w:r>
        <w:rPr>
          <w:lang w:val="ne_NP" w:bidi="ne_NP"/>
        </w:rPr>
      </w:r>
      <w:r>
        <w:rPr>
          <w:lang w:val="ne_NP" w:bidi="ne_NP"/>
        </w:rPr>
        <w:t>बरब्बा, रोमी सरकारलाई उल्टाउन चाहने यहूदी क्रान्तिकारी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बिहान सबेरै घाम आउदै छ। अग्रणी पूजाहारीहरू, एल्डरहरू र धार्मिक व्यवस्थाका शिक्षकहरूले येशूलाई राज्यपालकहाँ लैजाने योजना बनाउँछन्। तिनीहरूले येशूको हात बाँध्छन् र उहाँलाई राज्यपालको दरबारमा लैजान्छन् जहाँ पिलातस बसिरहेका छन्।</w:t>
      </w:r>
    </w:p>
    <w:p>
      <w:pPr/>
      <w:r>
        <w:rPr>
          <w:lang w:val="ne_NP" w:bidi="ne_NP"/>
        </w:rPr>
      </w:r>
      <w:r>
        <w:rPr>
          <w:lang w:val="ne_NP" w:bidi="ne_NP"/>
        </w:rPr>
        <w:t>धार्मिक नेताहरूले येशूलाई पिलातसको अगाडि ल्याउँछन्। पिलातसले औपचारिक मुद्धा सुरु गर्छन्। पिलातसले येशूलाई सोध्छन्, "के तपाईं यहूदीहरूको राजा हुनुहुन्छ?" येशूले भन्नुहुन्छ, "तिमीहरूले म नै हुँ भनेर भन्छौ।"</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यस्तो कुरा सुन्न सक्नुहुन्छ, "दृढ छु" "शान्त" "दुखी छु।" पिलातसको भूमिका खेल्ने व्यक्तिलाई सोध्नुहोस्, "तपाईं के महसुस गर्दै हुनुहुन्छ वा के सोचिरहनु भएको छ?" तपाईंले यस्तो कुरा सुन्न सक्नुहुन्छ, "यस मानिसको बारेमा जिज्ञासु छु" "धार्मिक नेताहरूले यस मानिसलाई किन ल्याए भनेर अलमलमा परेको छु।" नाटकलाई जारी राख्नुहोस्।</w:t>
      </w:r>
    </w:p>
    <w:p>
      <w:pPr/>
      <w:r>
        <w:rPr>
          <w:lang w:val="ne_NP" w:bidi="ne_NP"/>
        </w:rPr>
      </w:r>
      <w:r>
        <w:rPr>
          <w:lang w:val="ne_NP" w:bidi="ne_NP"/>
        </w:rPr>
        <w:t>अग्रणी पूजाहारीहरूले येशूलाई धेरै कुराहरूको आरोप लगाउँछन्। तिनीहरूले उहाँलाई आरोप लगाएका खास कुराहरू हामीलाई थाहा छैन। पिलातसले येशूलाई सोध्छन्, "के तपाईंले जवाफ दिनुहुन्न? तिनीहरूले तपाईंलाई धेरै कुराहरूको आरोप लगाउँछन्।" येशूले जवाफ दिनुहुन्न, र पिलातस अचम्मित हुन्छन्।</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यस्तो कुरा सुन्न सक्नुहुन्छ, "दृढ निश्चय छु" "शान्तिपूर्ण।" पिलातसको भूमिका खेल्ने व्यक्तिलाई सोध्नुहोस्, "तपाईं के महसुस गर्दै हुनुहुन्छ वा के सोचिरहनु भएको छ?" तपाईंले यस्तो कुरा सुन्न सक्नुहुन्छ, "अलमलमा परेको छु" "येशू यति शान्त हुनुहुन्छ भनेर प्रभावित छु।" नाटकलाई जारी राख्नुहोस्।</w:t>
      </w:r>
    </w:p>
    <w:p>
      <w:pPr/>
      <w:r>
        <w:rPr>
          <w:lang w:val="ne_NP" w:bidi="ne_NP"/>
        </w:rPr>
      </w:r>
      <w:r>
        <w:rPr>
          <w:lang w:val="ne_NP" w:bidi="ne_NP"/>
        </w:rPr>
        <w:t>निस्तारको चाडको समयमा राज्यपालले एक जना कैदी जनताकालागी मुक्त गर्ने चलन छ। मानिसहरूको भीडले कैदीलाई मुक्त गर्न पिलातसलाई अनुरोध गर्छन्।</w:t>
      </w:r>
    </w:p>
    <w:p>
      <w:pPr/>
      <w:r>
        <w:rPr>
          <w:lang w:val="ne_NP" w:bidi="ne_NP"/>
        </w:rPr>
      </w:r>
      <w:r>
        <w:rPr>
          <w:lang w:val="ne_NP" w:bidi="ne_NP"/>
        </w:rPr>
        <w:t>अग्रणी पूजाहारीहरूले येशूलाई उहाँकहाँ ल्याए किनभने तिनीहरूले येशूलाई घृणा गर्थे भनेर पिलातसले विश्वास गर्छन्। पिलातसले मानिसहरूलाई सोध्छन्, "के मैले तिमीहरूलाई यहूदीहरूको राजालाई मुक्त गरू भन्ने तपाईं चाहनुहुन्छ?" बरब्बा कैदी थिए किनभने उनी क्रान्तिकारी थिए जसले सरकारलाई उल्टाउन प्रयास गर्दा मानिसहरूलाई मारेका थिए। अग्रणी पूजाहारीहरूले बरब्बालाई मुक्त गर्न पिलातसलाई अनुरोध गर भनेर मानिसहरूलाई भन्छन्। "हामीलाई बरब्बालाई दिनुहोस्!" मानिसहरू कराउँछन्। पिलातसले मानिसहरूलाई सोध्छन्, "तपाईंले यहूदीहरूको राजा भनेकोलाई मैले के गर्नुपर्छ?" मानिसहरूले भन्छन्, "उहाँलाई क्रूसमा टाँग्नुहोस्!" जसको अर्थ येशूलाई क्रूसमा टाँगेर मार्नु हो। भीड अराजक हुँदै गएको छ। पिलातसले भीडलाई सन्तुष्ट पार्न र तिनीहरूलाई खुसी बनाउन चाहन्छन् ताकि तिनीहरू खतरनाक नहोऊन्। पिलातसले बरब्बालाई भिडको सामु छोडिदिन्छन्।</w:t>
      </w:r>
    </w:p>
    <w:p>
      <w:pPr/>
      <w:r>
        <w:rPr>
          <w:lang w:val="ne_NP" w:bidi="ne_NP"/>
        </w:rPr>
      </w:r>
      <w:r>
        <w:rPr>
          <w:lang w:val="ne_NP" w:bidi="ne_NP"/>
        </w:rPr>
        <w:t>नाटकलाई केहि छिन रोक्नुहोस। धार्मिक व्यवस्थाको शिक्षकहरूको भूमिका खेल्ने मानिसहरूलाई सोध्नुहोस्, "तपाईं के महसुस गर्दै हुनुहुन्छ वा के सोचिरहनु भएको छ?" तपाईंले यस्तो कुरा सुन्न सक्नुहुन्छ, "हामी अन्तमा येशूलाई मृत्यु दण्ड दिन सफल भएकोमा सन्तुष्ट छौ!" मानिसहरूलाई सोध्नुहोस्, "तपाईं के महसुस गर्दै हुनुहुन्छ वा के सोचिरहनु भएको छ?" तपाईंले यस्तो कुरा सुन्न सक्नुहुन्छ, "हामी के गरिरहेका छौं भनेर हामीलाई थाहा छैन, हाम्रो वरिपरिका सबैले गरिरहेका हुनाले मात्र हामीहरूले गरिरहेका छौं।" पिलातसको भूमिका खेल्ने व्यक्तिलाई सोध्नुहोस्, "तपाईं के महसुस गर्दै हुनुहुन्छ वा के सोचिरहनु भएको छ?" तपाईंले यस्तो कुरा सुन्न सक्नुहुन्छ, "निराश छु।" येशूको भूमिका खेल्ने कलाकारलाई सोध्नुहोस्, "तपाईं के महसुस गर्दै हुनुहुन्छ वा के सोच्दै हुनुहुन्छ?" तपाईंले यस्तो कुरा सुन्न सक्नुहुन्छ, "भीडले अब मेरो कुरा सुन्दैनन् भनेर दुखी छु" "म मेरो पिता परमेश्वरलाई शक्ति माग्छु।" नाटकलाई जारी राख्नुहोस्।</w:t>
      </w:r>
    </w:p>
    <w:p>
      <w:pPr/>
      <w:r>
        <w:rPr>
          <w:lang w:val="ne_NP" w:bidi="ne_NP"/>
        </w:rPr>
      </w:r>
      <w:r>
        <w:rPr>
          <w:lang w:val="ne_NP" w:bidi="ne_NP"/>
        </w:rPr>
        <w:t>यहि समयमा, पिलातसले सैनिकहरूलाई येशूलाई कोर्रा लगाउनु भन्छन्। सैनिकहरूले सायद येशूलाई कोर्रा लगाउन आम जनताबाट टाढा दरबारमा लैजान्छन्। सैनिकहरूले येशूलाई कहाँ कोर्रा लगाए भनेर हामीलाई ठ्याक्कै थाहा छैन। सायद सैनिकहरूले येशूलाई कोर्रा लगाएपछि, पिलातसले येशूलाई क्रूसमा टाँग्नु भन्छन्।</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१५:१–१५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बिहान सबेरै अग्रणी </w:t>
      </w:r>
      <w:r>
        <w:rPr>
          <w:lang w:val="ne_NP" w:bidi="ne_NP"/>
        </w:rPr>
        <w:t>पूजाहारीहरू,</w:t>
      </w:r>
      <w:r>
        <w:rPr>
          <w:lang w:val="ne_NP" w:bidi="ne_NP"/>
        </w:rPr>
        <w:t xml:space="preserve"> </w:t>
      </w:r>
      <w:r>
        <w:rPr>
          <w:lang w:val="ne_NP" w:bidi="ne_NP"/>
        </w:rPr>
        <w:t>एल्डरहरू</w:t>
      </w:r>
      <w:r>
        <w:rPr>
          <w:lang w:val="ne_NP" w:bidi="ne_NP"/>
        </w:rPr>
        <w:t xml:space="preserve"> र </w:t>
      </w:r>
      <w:r>
        <w:rPr>
          <w:lang w:val="ne_NP" w:bidi="ne_NP"/>
        </w:rPr>
        <w:t>धार्मिक व्यवस्थाका शिक्षकहरू</w:t>
      </w:r>
      <w:r>
        <w:rPr>
          <w:lang w:val="ne_NP" w:bidi="ne_NP"/>
        </w:rPr>
        <w:t xml:space="preserve"> अब के गर्ने भनेर छलफल गर्न भेटे। यस मानिसहरूको समूहले यहूदी उच्च परिषद </w:t>
      </w:r>
      <w:r>
        <w:rPr>
          <w:lang w:val="ne_NP" w:bidi="ne_NP"/>
        </w:rPr>
        <w:t>महासभा</w:t>
      </w:r>
      <w:r>
        <w:rPr>
          <w:lang w:val="ne_NP" w:bidi="ne_NP"/>
        </w:rPr>
        <w:t xml:space="preserve"> बनेको थियो। तपाईंले अघिल्लो खण्डहरूमा यी मानिसहरूको समूहको लागि प्रयोग गरेको शब्दहरू नै प्रयोग गर्नुहोस् र यी सबै शब्दहरू मुख्य शब्दावलीमा छन् भनेर सम्झनुहोस्।</w:t>
      </w:r>
    </w:p>
    <w:p>
      <w:pPr/>
      <w:r>
        <w:rPr>
          <w:lang w:val="ne_NP" w:bidi="ne_NP"/>
        </w:rPr>
      </w:r>
      <w:r>
        <w:rPr>
          <w:lang w:val="ne_NP" w:bidi="ne_NP"/>
        </w:rPr>
        <w:t xml:space="preserve">महासभाका सदस्यहरूले येशूलाई </w:t>
      </w:r>
      <w:r>
        <w:rPr>
          <w:b/>
          <w:lang w:val="ne_NP" w:bidi="ne_NP"/>
        </w:rPr>
        <w:t>रोमी राज्यपाल</w:t>
      </w:r>
      <w:r>
        <w:rPr>
          <w:lang w:val="ne_NP" w:bidi="ne_NP"/>
        </w:rPr>
        <w:t xml:space="preserve"> पिलातसकहाँ लैजान्छन्। त्यो समयमा यहूदी मातृभूमि इस्राएल रोमी साम्राज्य वा राज्यले शासन गरेको थियो। रोमी सम्राट वा राजाले आफ्नो साम्राज्य भित्रको साना क्षेत्रहरूलाई शासन गर्न राज्यपालहरू नियुक्त गरे। पिलातसले यहूदीहरू बसोबास गर्ने क्षेत्रमा शासन गरे।</w:t>
      </w:r>
    </w:p>
    <w:p>
      <w:pPr/>
      <w:r>
        <w:rPr>
          <w:lang w:val="ne_NP" w:bidi="ne_NP"/>
        </w:rPr>
      </w:r>
      <w:r>
        <w:rPr>
          <w:lang w:val="ne_NP" w:bidi="ne_NP"/>
        </w:rPr>
        <w:t xml:space="preserve">यहाँ रोक्नुहोस् र तपाईंले </w:t>
      </w:r>
      <w:r>
        <w:rPr>
          <w:b/>
          <w:lang w:val="ne_NP" w:bidi="ne_NP"/>
        </w:rPr>
        <w:t>रोमी राज्यपालको</w:t>
      </w:r>
      <w:r>
        <w:rPr>
          <w:lang w:val="ne_NP" w:bidi="ne_NP"/>
        </w:rPr>
        <w:t xml:space="preserve"> लागि कस्तो शब्द वा वाक्यांश प्रयोग गर्नुहुनेछ भनेर समूहमा छलफल गर्नुहोस्। अडियो रोक्‍नुहोस्। </w:t>
      </w:r>
    </w:p>
    <w:p>
      <w:pPr/>
      <w:r>
        <w:rPr>
          <w:lang w:val="ne_NP" w:bidi="ne_NP"/>
        </w:rPr>
      </w:r>
      <w:r>
        <w:rPr>
          <w:lang w:val="ne_NP" w:bidi="ne_NP"/>
        </w:rPr>
        <w:t xml:space="preserve">मर्कूसले हामीलाई निस्तारको चाड वा चाडमा यहूदी जनताकालागी एक जना कैदीलाई मुक्त गर्ने रीति थियो भनेर भन्छन्। </w:t>
      </w:r>
      <w:r>
        <w:rPr>
          <w:b/>
          <w:lang w:val="ne_NP" w:bidi="ne_NP"/>
        </w:rPr>
        <w:t>निस्तारको</w:t>
      </w:r>
      <w:r>
        <w:rPr>
          <w:lang w:val="ne_NP" w:bidi="ne_NP"/>
        </w:rPr>
        <w:t xml:space="preserve"> चाड ७ वा ८ दिन मनाइन्थ्यो। केही बाइबलले चाडको विशेष नाम - निस्तार-चाड प्रयोग गर्छन् र कतिले उत्सव वा भोज भन्छन्। तपाईंले आफूले चाहेको शब्द प्रयोग गर्न सक्नुहुन्छ तर तपाईंको श्रोताहरूलाई कथा स्पष्ट रूपमा बुझ्न मद्दत गर्ने शब्द रोज्नुहोस्। यदि तपाईंले निस्तारको चाड भन्नुहुन्छ भने तपाईंले अघिल्लो खण्डहरूमा प्रयोग गरेको शब्द नै प्रयोग गर्नुहोस्, र </w:t>
      </w:r>
      <w:r>
        <w:rPr>
          <w:lang w:val="ne_NP" w:bidi="ne_NP"/>
        </w:rPr>
        <w:t>निस्तारको चाड</w:t>
      </w:r>
      <w:r>
        <w:rPr>
          <w:lang w:val="ne_NP" w:bidi="ne_NP"/>
        </w:rPr>
        <w:t xml:space="preserve"> मुख्य शब्दावलीमा छ भनेर सम्झनुहोस्।</w:t>
      </w:r>
    </w:p>
    <w:p>
      <w:pPr/>
      <w:r>
        <w:rPr>
          <w:lang w:val="ne_NP" w:bidi="ne_NP"/>
        </w:rPr>
      </w:r>
      <w:r>
        <w:rPr>
          <w:lang w:val="ne_NP" w:bidi="ne_NP"/>
        </w:rPr>
        <w:t xml:space="preserve">पिलातसले येशूलाई सोधे, "के तपाईं </w:t>
      </w:r>
      <w:r>
        <w:rPr>
          <w:b/>
          <w:lang w:val="ne_NP" w:bidi="ne_NP"/>
        </w:rPr>
        <w:t>यहूदीहरूको राजा</w:t>
      </w:r>
      <w:r>
        <w:rPr>
          <w:lang w:val="ne_NP" w:bidi="ne_NP"/>
        </w:rPr>
        <w:t xml:space="preserve"> हुनुहुन्छ?" यहूदी मानिसहरू आफ्नो पुर्खा अब्राहामको सन्तानको समूह थिए। तिनीहरू मध्ये अधिकांश इस्राएल भनिने भु-भागमा जुन वर्तमान इस्राएल देश जस्तै क्षेत्रमा बसोबास गर्थे। किनभने रोमी सरकारले इस्राएल सहित संसारको धेरै जसो भागमा शासन गरेको थियो त्यसैले रोमी राजाको सट्टा राजा हुँ भनेर दावी गर्नु राम्रो कुरा थिएन। तापनि, यहूदी मानिसहरू विदेशी सरकारहरूको उत्पीडनबाट बचाउन राजा बन्न आउने मसीहको लागि पर्खिरहेका थिए। परमेश्वरको मसिह सम्वन्धि योजना यस्तो थियो कि उहाँले परमेश्वरको मानिसहरूको हृदयमा शासन गर्नुहुनेछ र परमेश्वरका मानिसहरूलाई परमेश्वरलाई पछ्याउन लगाउनुहुनेछ। येशूले आफू राजा हुँ भनेर भन्नुहुन्छ - उहाँ मसीह हुनुहुन्छ - तर उहाँ पिलातसले सोधेको प्रकारको राजा होइन।</w:t>
      </w:r>
    </w:p>
    <w:p>
      <w:pPr/>
      <w:r>
        <w:rPr>
          <w:lang w:val="ne_NP" w:bidi="ne_NP"/>
        </w:rPr>
      </w:r>
      <w:r>
        <w:rPr>
          <w:lang w:val="ne_NP" w:bidi="ne_NP"/>
        </w:rPr>
        <w:t xml:space="preserve">यहाँ रोक्नुहोस् र तपाईंले </w:t>
      </w:r>
      <w:r>
        <w:rPr>
          <w:b/>
          <w:lang w:val="ne_NP" w:bidi="ne_NP"/>
        </w:rPr>
        <w:t>यहूदीहरूको राजाको</w:t>
      </w:r>
      <w:r>
        <w:rPr>
          <w:lang w:val="ne_NP" w:bidi="ne_NP"/>
        </w:rPr>
        <w:t xml:space="preserve"> लागि कस्तो शब्द वा वाक्यांश प्रयोग गर्नुहुनेछ भनेर समूहमा छलफल गर्नुहोस्। अडियो रोक्‍नुहोस्। </w:t>
      </w:r>
    </w:p>
    <w:p>
      <w:pPr/>
      <w:r>
        <w:rPr>
          <w:lang w:val="ne_NP" w:bidi="ne_NP"/>
        </w:rPr>
      </w:r>
      <w:r>
        <w:rPr>
          <w:lang w:val="ne_NP" w:bidi="ne_NP"/>
        </w:rPr>
        <w:t xml:space="preserve">भीडले येशूलाई </w:t>
      </w:r>
      <w:r>
        <w:rPr>
          <w:b/>
          <w:lang w:val="ne_NP" w:bidi="ne_NP"/>
        </w:rPr>
        <w:t>क्रूसमा टाँग्नु</w:t>
      </w:r>
      <w:r>
        <w:rPr>
          <w:lang w:val="ne_NP" w:bidi="ne_NP"/>
        </w:rPr>
        <w:t xml:space="preserve"> भनेर पिलातससँग मांग गर्छन्। येशूको समयमा क्रूसमा टाँग्नु मृत्युदण्डको सबैभन्दा खराब रूप थियो। सामान्यतया सैनिकहरूले पीडितलाई कोर्रा लगाउँथे र त्यसपछि </w:t>
      </w:r>
      <w:r>
        <w:rPr>
          <w:b/>
          <w:lang w:val="ne_NP" w:bidi="ne_NP"/>
        </w:rPr>
        <w:t>क्रूसको</w:t>
      </w:r>
      <w:r>
        <w:rPr>
          <w:lang w:val="ne_NP" w:bidi="ne_NP"/>
        </w:rPr>
        <w:t xml:space="preserve"> आकारका दुई टुक्रा काठमा हात र खुट्टामा किला ठोक्थे। सैनिकहरू क्रूसमा ठाडो उभ्याउँथे र पीडित व्यक्ति नमरेसम्मै घण्टौसम्म पीडामा झुण्डिरहन्थे। तपाईंले अघिल्लो खण्डहरूमा क्रूसको लागि प्रयोग गरेको शब्द वा वाक्यांश नै प्रयोग गर्नुहोस्।</w:t>
      </w:r>
    </w:p>
    <w:p>
      <w:pPr/>
      <w:r>
        <w:rPr>
          <w:lang w:val="ne_NP" w:bidi="ne_NP"/>
        </w:rPr>
      </w:r>
      <w:r>
        <w:rPr>
          <w:lang w:val="ne_NP" w:bidi="ne_NP"/>
        </w:rPr>
        <w:t xml:space="preserve">यहाँ रोक्नुहोस् र तपाईंले </w:t>
      </w:r>
      <w:r>
        <w:rPr>
          <w:b/>
          <w:lang w:val="ne_NP" w:bidi="ne_NP"/>
        </w:rPr>
        <w:t>क्रूसमा टाग्नु</w:t>
      </w:r>
      <w:r>
        <w:rPr>
          <w:lang w:val="ne_NP" w:bidi="ne_NP"/>
        </w:rPr>
        <w:t xml:space="preserve"> लाई कस्तो शब्द वा वाक्यांश प्रयोग गर्नुहुनेछ भनेर समूहमा छलफल गर्नुहोस्। </w:t>
      </w:r>
      <w:r>
        <w:rPr>
          <w:lang w:val="ne_NP" w:bidi="ne_NP"/>
        </w:rPr>
        <w:t>क्रूसमा टाँग्नु</w:t>
      </w:r>
      <w:r>
        <w:rPr>
          <w:lang w:val="ne_NP" w:bidi="ne_NP"/>
        </w:rPr>
        <w:t xml:space="preserve"> र </w:t>
      </w:r>
      <w:r>
        <w:rPr>
          <w:lang w:val="ne_NP" w:bidi="ne_NP"/>
        </w:rPr>
        <w:t>क्रूस</w:t>
      </w:r>
      <w:r>
        <w:rPr>
          <w:lang w:val="ne_NP" w:bidi="ne_NP"/>
        </w:rPr>
        <w:t xml:space="preserve">को बारेमा थप जानकारीको लागि मुख्य शब्दावली हेर्नुहोस्। अडियो रोक्‍नुहोस्। </w:t>
      </w:r>
    </w:p>
    <w:p>
      <w:pPr/>
      <w:r>
        <w:rPr>
          <w:lang w:val="ne_NP" w:bidi="ne_NP"/>
        </w:rPr>
      </w:r>
      <w:r>
        <w:rPr>
          <w:lang w:val="ne_NP" w:bidi="ne_NP"/>
        </w:rPr>
        <w:t xml:space="preserve">सैनिकहरूले येशूलाई </w:t>
      </w:r>
      <w:r>
        <w:rPr>
          <w:b/>
          <w:lang w:val="ne_NP" w:bidi="ne_NP"/>
        </w:rPr>
        <w:t>कोर्रा लगाए</w:t>
      </w:r>
      <w:r>
        <w:rPr>
          <w:lang w:val="ne_NP" w:bidi="ne_NP"/>
        </w:rPr>
        <w:t>। यसको अर्थ तिनीहरूले पीडितलाई खम्बामा बाँधे, उहाँलाई नाङ्गो बनाएर कसे, र यसमा कांच, सीसा र हड्डी बाँधेको छालाको कोर्राले धेरै पटक हिर्काए। कहिलेकाँही मानिसहरूले कोर्रा लगाएपछि व्यक्तिको भित्रको भाग देख्न सक्थे। कहिलेकाँही मानिसहरू कोर्रा खाएर मर्थे। तपाईंले अघिल्लो खण्डहरूमा कोर्रा लगाएको लागि प्रयोग गरेको शब्द वा वाक्यांश नै प्रयोग गर्नुहोस्।</w:t>
      </w:r>
    </w:p>
    <w:p>
      <w:pPr/>
      <w:r>
        <w:rPr>
          <w:lang w:val="ne_NP" w:bidi="ne_NP"/>
        </w:rPr>
      </w:r>
      <w:r>
        <w:rPr>
          <w:lang w:val="ne_NP" w:bidi="ne_NP"/>
        </w:rPr>
        <w:t xml:space="preserve">पिलातसले </w:t>
      </w:r>
      <w:r>
        <w:rPr>
          <w:b/>
          <w:lang w:val="ne_NP" w:bidi="ne_NP"/>
        </w:rPr>
        <w:t>येशूलाई क्रूसमा टाँग्न सुम्पिए</w:t>
      </w:r>
      <w:r>
        <w:rPr>
          <w:lang w:val="ne_NP" w:bidi="ne_NP"/>
        </w:rPr>
        <w:t>, जसको अर्थ पिलातसले येशूलाई क्रूसमा टाँग्ने सैनिकहरूलाई सुम्पिए।</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15:16–32</w:t>
      </w:r>
      <w:r>
        <w:rPr>
          <w:lang w:val="ne_NP" w:bidi="ne_NP"/>
        </w:rPr>
      </w:r>
    </w:p>
    <w:p>
      <w:pPr>
        <w:pStyle w:val="Heading3"/>
      </w:pPr>
      <w:r>
        <w:rPr>
          <w:lang w:val="ne_NP" w:bidi="ne_NP"/>
        </w:rPr>
        <w:t>Step 1</w:t>
      </w:r>
    </w:p>
    <w:p>
      <w:pPr/>
      <w:r>
        <w:rPr>
          <w:lang w:val="ne_NP" w:bidi="ne_NP"/>
        </w:rPr>
      </w:r>
      <w:r>
        <w:rPr>
          <w:lang w:val="ne_NP" w:bidi="ne_NP"/>
        </w:rPr>
        <w:t>यस चरणमा, मर्कूस १५:१६–३२ सुन्नुहोस् र यसलाई आफ्नो हृदयमा राख्नुहोस्।</w:t>
      </w:r>
    </w:p>
    <w:p>
      <w:pPr/>
      <w:r>
        <w:rPr>
          <w:lang w:val="ne_NP" w:bidi="ne_NP"/>
        </w:rPr>
      </w:r>
      <w:r>
        <w:rPr>
          <w:lang w:val="ne_NP" w:bidi="ne_NP"/>
        </w:rPr>
        <w:t>सम्भव भएमा तीन फरक अनुवादहरूमा मर्कूस १५:१६–३२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१५:१६–३२ को श्रव्य संस्करण सुन्‍नुहोस्।</w:t>
      </w:r>
    </w:p>
    <w:p>
      <w:pPr/>
      <w:r>
        <w:rPr>
          <w:lang w:val="ne_NP" w:bidi="ne_NP"/>
        </w:rPr>
      </w:r>
      <w:r>
        <w:rPr>
          <w:lang w:val="ne_NP" w:bidi="ne_NP"/>
        </w:rPr>
        <w:t>सैनिकहरूले येशूलाई कोर्रा लगाएपछि यो कथा सुरु हुन्छ। सैनिकहरूले येशूलाई कहाँ कोर्रा हाने भनेर हामीलाई थाहा छैन, तर तिनीहरूले सायद उहाँलाई सैनिकहरू बसोबास गरिरहेको ठाउँको नजिकै राज्यपालको दरबार भित्रको चोकमा लगे। सामान्यतया अतिरिक्त गैर यहूदी सैनिकहरू यरूशलेमको रक्षा गर्न निस्तारको चाडमा राज्यपाल पिलातससँग आएका थिए। धेरै यहूदी मानिसहरू निस्तार चाडको लागि यरूशलेममा थिए, र कहिलेकाँही यहूदी मानिसहरूले सरकारको विरुद्धमा दंगा गर्न थाल्थे। त्यसैले, लगभग २०० देखि ६०० सैनिकहरू मिलेर बनेको एक रेजिमेन्ट राज्यपालको मुख्यालय प्राटेरियममा थिए। निस्तारको चाड जस्तै ठूलो चाडको बेला यरूशलेममा हुने खतराले सैनिकहरू सम्भवतः धेरै तनावग्रस्त थिए।</w:t>
      </w:r>
    </w:p>
    <w:p>
      <w:pPr/>
      <w:r>
        <w:rPr>
          <w:lang w:val="ne_NP" w:bidi="ne_NP"/>
        </w:rPr>
      </w:r>
      <w:r>
        <w:rPr>
          <w:lang w:val="ne_NP" w:bidi="ne_NP"/>
        </w:rPr>
        <w:t>सायद येशूको रगत बग्दै थियो र कोर्रा लगाएकोले धेरै कमजोर हुनुहुन्थ्यो। येशूले उहाँ यहूदीहरूको राजा हुनुहुन्छ भनेर भन्नु भएको थियो भनेर यी सैनिकहरूलाई थाहा थियो। सैनिकहरूले राजाको रूपमा उहाँलाई आदर गर्ने नाटक गरेर उहाँलाई खिल्ली गरे। रेजिमेन्टका सैनिकहरूले येशूलाई राजकिय रङ्ग मानिने बैजनी लुगा लगाइदिए, जुन सम्भवतः केवल पुरानो बैजनी रंगको कपडा वा ओछ्यानको च्यादर मात्र थियो। तिनीहरूले काँडाका हाँगाहरूलाई बुनेर घेरो बनाए र येशूको टाउकोमा थिचेर राखे। तिनीहरूले काँडाका हाँगाहरूको घेरोलाई राजाको मुकुट भने। त्यसपछि सैनिकहरूले येशूलाई खिल्ली गरे। तिनीहरूले कराए, "जय होस वा तपाइलाई सम्मान, यहूदीहरूको राजा!" जसरि तिनीहरूले रोमी राजालाई सम्बोधन गर्थे त्यसै गरे। सैनिकहरूले येशूको टाउकोमा लट्ठीले हिर्काए, उहाँलाई थुके, र घुँडा टेकेर येशूको आराधना गर्छु भन्ने नाटक गरे। येशूको संस्कृतिमा थुक्नु भनेको व्यक्तिलाई अपमान गर्ने सबैभन्दा नराम्रो तरिका थियो । त्यसपछि सैनिकहरूले बैजनी रङको लुगा खोलेर येशूको लुगा फेरि उहाँलाई लगाइ दिए।</w:t>
      </w:r>
    </w:p>
    <w:p>
      <w:pPr/>
      <w:r>
        <w:rPr>
          <w:lang w:val="ne_NP" w:bidi="ne_NP"/>
        </w:rPr>
      </w:r>
      <w:r>
        <w:rPr>
          <w:lang w:val="ne_NP" w:bidi="ne_NP"/>
        </w:rPr>
        <w:t>यहाँ रोक्नुहोस् र बैजनी वा गाडा रातो लुगाको फोटो र समूहमा कसैलाई कुट्न प्रयोग गर्ने लट्ठीको फोटो हेर्नुहोस्।</w:t>
      </w:r>
    </w:p>
    <w:p>
      <w:pPr/>
      <w:r>
        <w:rPr>
          <w:lang w:val="ne_NP" w:bidi="ne_NP"/>
        </w:rPr>
      </w:r>
      <w:r>
        <w:rPr>
          <w:lang w:val="ne_NP" w:bidi="ne_NP"/>
        </w:rPr>
        <w:t xml:space="preserve">समूहमा यी प्रश्नहरूको छलफल गर्नुहोस्। तपाईंको संस्कृतिमा मानिसहरूले अरू मानिसहरूलाई कसरी अपमान गर्छन्? यस कथामा, तिनीहरूले येशूलाई हिर्काए र उहाँलाई थुके। तिनीहरूले उहाँ राजा हुनुहुन्छ भन्ने नाटक गरेर उहाँलाई खिल्ली उडाए। तपाईंको संस्कृतिमा मानिसहरूले के गर्छन्? अडियो रोक्‍नुहोस्। </w:t>
      </w:r>
    </w:p>
    <w:p>
      <w:pPr/>
      <w:r>
        <w:rPr>
          <w:lang w:val="ne_NP" w:bidi="ne_NP"/>
        </w:rPr>
      </w:r>
      <w:r>
        <w:rPr>
          <w:lang w:val="ne_NP" w:bidi="ne_NP"/>
        </w:rPr>
        <w:t>सामान्यतया, एक कमांडर सैनिक र ४ सैनिकहरूले कैदीलाई मृत्युदण्ड दिने ठाउँमा शहर हुँदै लैजान्थे। कैदीले मृत्युदण्ड दिने ठाउँमा जाँदा क्रूसको छोटो क्रस बिम बोकेको थियो। क्रूसमा टाँग्ने ठाउँ यरूशलेम शहरको पर्खाल बाहिर सम्भवतः बाटोको छेउमा थियो।</w:t>
      </w:r>
    </w:p>
    <w:p>
      <w:pPr/>
      <w:r>
        <w:rPr>
          <w:lang w:val="ne_NP" w:bidi="ne_NP"/>
        </w:rPr>
      </w:r>
      <w:r>
        <w:rPr>
          <w:lang w:val="ne_NP" w:bidi="ne_NP"/>
        </w:rPr>
        <w:t xml:space="preserve">यहाँ रोक्नुहोस् र क्रूसको फोटो हेर्नुहोस् र समूहमा क्रूसको बीम औंल्याउनुहोस्। अडियो रोक्‍नुहोस्। </w:t>
      </w:r>
    </w:p>
    <w:p>
      <w:pPr/>
      <w:r>
        <w:rPr>
          <w:lang w:val="ne_NP" w:bidi="ne_NP"/>
        </w:rPr>
      </w:r>
      <w:r>
        <w:rPr>
          <w:lang w:val="ne_NP" w:bidi="ne_NP"/>
        </w:rPr>
        <w:t>कैदिहरूको अपराधको नाम लेखिएको चिन्ह या त सिपाइहरुले बोक्थे या कैदीमाथि राखिदिन्थे। येशूसँग "यहूदीहरूको राजा" भनेको चिन्ह थियो, जसले आफू राजा हुँ भनेर भनेको कुराले उहाँलाई मृत्युदण्ड दिइरहेको छ भनेर देखाउँथ्यो।</w:t>
      </w:r>
    </w:p>
    <w:p>
      <w:pPr/>
      <w:r>
        <w:rPr>
          <w:lang w:val="ne_NP" w:bidi="ne_NP"/>
        </w:rPr>
      </w:r>
      <w:r>
        <w:rPr>
          <w:lang w:val="ne_NP" w:bidi="ne_NP"/>
        </w:rPr>
        <w:t>कोर्रा लगाएपछि येशू धेरै कमजोर हुनुहुन्थ्यो, र उहाँले आफ्नो क्रूस पुरै बाटोमा बोक्न सक्नु भएन। येशू मृत्युदण्ड दिने ठाउँमा जाँदै गरेको बेला एक मानिस ग्रामीण क्षेत्रबाट यरूशलेममा आउँदै थियो। उसको नाम शिमोन थियो। शिमोन एक यहूदी थिए जो निस्तारको चाडको लागि यरूशलेममा बसोबास गर्थे वा आएका थिए, तर उहाँ उत्तरी अफ्रिकाको शहर कुरेनीका थिए। मर्कूसको भीडमा भएका मानिसहरूले शिमोन र उहाँका छोराहरूलाई चिनेको हुनुपर्छ, किनभने मर्कूसले शिमोन अलेक्जेंडर र रूफसको पिता थिए भनेर हामीलाई भन्छन्।</w:t>
      </w:r>
    </w:p>
    <w:p>
      <w:pPr/>
      <w:r>
        <w:rPr>
          <w:lang w:val="ne_NP" w:bidi="ne_NP"/>
        </w:rPr>
      </w:r>
      <w:r>
        <w:rPr>
          <w:lang w:val="ne_NP" w:bidi="ne_NP"/>
        </w:rPr>
        <w:t>यहूदी परम्परामा यहूदी महिलाहरूले कैदिको क्रूसको पीडा कम गर्न मद्दत गर्न रूखको बिशेष रस र मुर्र मिसिएको दाखमद्य चढाउने परम्परा थियो। येशूलाई यो दाखमद्य कसले प्रस्ताव गर्यो भनेर मर्कूसले हामीलाई बताउँदैनन्। येशूले क्रूसको पुरा पीडा सहन येशूले मुर्र मिसिएको दाखमद्य पिउन अस्वीकार गर्नुभयो।</w:t>
      </w:r>
    </w:p>
    <w:p>
      <w:pPr/>
      <w:r>
        <w:rPr>
          <w:lang w:val="ne_NP" w:bidi="ne_NP"/>
        </w:rPr>
      </w:r>
      <w:r>
        <w:rPr>
          <w:lang w:val="ne_NP" w:bidi="ne_NP"/>
        </w:rPr>
        <w:t>मर्कूसले रोमीहरूले आफ्नो कैदीहरूलाई कसरी क्रूसमा टाँग्थे भन्ने बारेमा पूर्ण विवरण दिदैनन्, किनभने सायद उहाँका श्रोताहरूले यो प्रक्रिया पहिले नै राम्रोसँग बुझेका थिए। सामान्यतया रोमीहरूले आफ्नो कैदीलाई नाङ्गो पार्थे। यहूदी मानिसहरूलाई कैदीहरूलाई पूर्ण रूपमा नाङ्गो पारेर मृत्युदण्ड दिएको मन पराउँदैनथे त्यसैले कहिलेकाँही रोमी सैनिकहरूले कैदीहरूलाई कम्मरको कपडा गोडामा लगाउन दिन्थे। येशूले लगाउनु भयो वा भएन भनेर हामीलाई थाहा छैन। सैनिकहरूले उहाँको हात फैलाएर हातलाई क्रूसमा किला ठोके वा बाँधे। सायद किला पीडितको हातमा ठोकिएको थियो। क्रूसको टुक्रालाई माथि उठाइयो र पहिले नै जमिनमा गाडिएको ठाडो खम्बामा वा खाँबोमा जोडियो। त्यसपछि खुट्टालाई खडा खम्बामा किला ठोकियो। सायद एकैसाथ दुवै खुट्टालाई एउटा लामो कीला ठोकियो। शरीरलाई टेवा दिन खम्बाको बिचमा काठको टुक्रा राखिएको हुन सक्छ। सामान्यतया कैदीहरू आफ्नो शरीरलाई उठाएर सास फेर्न खोज्दा थकान भएर मर्दथे। उनीहरू कोर्राको पिटाई र रगत गुमाएको कारण कमजोर थिए त्यसैले यो प्रक्रियाले सामान्यतया केही घण्टा लिन्थ्यो।</w:t>
      </w:r>
    </w:p>
    <w:p>
      <w:pPr/>
      <w:r>
        <w:rPr>
          <w:lang w:val="ne_NP" w:bidi="ne_NP"/>
        </w:rPr>
      </w:r>
      <w:r>
        <w:rPr>
          <w:lang w:val="ne_NP" w:bidi="ne_NP"/>
        </w:rPr>
        <w:t>उचालेको क्रूसको उचाइ लगभग एउटा मानिसको उचाइ बराबर हुन सक्थ्यो, तर येशूको मामला धेरै मानिसहरूले उहाँलाई देख्न सकुन् भनेर यो सायद अलि बढी थियो। धार्मिक नेताहरूले येशूलाई खिल्ली गरे र उहाँलाई "क्रूसबाट तल आऊ" भनेर भने, जसले उहाँको क्रूस सामान्य भन्दा अलि अग्लो हुन सक्छ।</w:t>
      </w:r>
    </w:p>
    <w:p>
      <w:pPr/>
      <w:r>
        <w:rPr>
          <w:lang w:val="ne_NP" w:bidi="ne_NP"/>
        </w:rPr>
      </w:r>
      <w:r>
        <w:rPr>
          <w:lang w:val="ne_NP" w:bidi="ne_NP"/>
        </w:rPr>
        <w:t>रोमीहरूले मृत्युदण्ड दिने ब्यक्तिलाई मृत्युदण्ड दिएको मानिसको सम्पत्ति दावी गर्न अनुमति दिएका थिए। येशूको सम्पत्ति भनेको उहाँको लुगा मात्र थियो। सायद उहाँसँग बाहिरी लुगा र भित्री लुगा थियो, र सम्भवतः टाउको ढाक्ने पनि थियो। कसले कुन लुगा पाउने भनेर निर्धारण गर्न सिपाहीहरूले चिट्ठा हाले वा लट्ठी भुइँमा फाले।</w:t>
      </w:r>
    </w:p>
    <w:p>
      <w:pPr/>
      <w:r>
        <w:rPr>
          <w:lang w:val="ne_NP" w:bidi="ne_NP"/>
        </w:rPr>
      </w:r>
      <w:r>
        <w:rPr>
          <w:lang w:val="ne_NP" w:bidi="ne_NP"/>
        </w:rPr>
        <w:t>यहाँ रोक्नुहोस् र खसालिने चिट्ठाको फोटो हेर्नुहोस्।</w:t>
      </w:r>
    </w:p>
    <w:p>
      <w:pPr/>
      <w:r>
        <w:rPr>
          <w:lang w:val="ne_NP" w:bidi="ne_NP"/>
        </w:rPr>
      </w:r>
      <w:r>
        <w:rPr>
          <w:lang w:val="ne_NP" w:bidi="ne_NP"/>
        </w:rPr>
        <w:t xml:space="preserve">समूहमा यी प्रश्नहरूको छलफल गर्नुहोस्: तपाईंको संस्कृतिमा मानिसहरूले कसरी अरू मानिसहरूलाई लज्जित वा अपमानित गर्छन्? मानिसहरूले यस्तो लज्जास्पद व्यवहार गर्न कस्तो प्रकारको कुराहरू गर्छन्? अडियो रोक्‍नुहोस्। </w:t>
      </w:r>
    </w:p>
    <w:p>
      <w:pPr/>
      <w:r>
        <w:rPr>
          <w:lang w:val="ne_NP" w:bidi="ne_NP"/>
        </w:rPr>
      </w:r>
      <w:r>
        <w:rPr>
          <w:lang w:val="ne_NP" w:bidi="ne_NP"/>
        </w:rPr>
        <w:t>त्यसपछि मर्कूसले हामीलाई सिपाहीहरूले येशूलाई बिहान ९ बजे वा यहूदी समय अनुसार "तेस्रो घडी" क्रूसमा टाँगेको हो भनेर भन्छन्। यो येशूको क्रूसमा टाँगेको समयबारे अन्य सुसमाचारको विवरणमा मात्र होइन, मर्कूसको आफ्नै विवरणमा पनि मेल खादैन। यो समय सम्वन्धि सन्दर्भ सम्भवतः मर्कूसको पुस्तकको प्रारम्भिक सम्पादकले पछि थपेको बिचार हुनसक्छ, वा येशूलाई मृत्यूदण्ड दिएको समय अनुमानित मात्र हुन सक्छ।</w:t>
      </w:r>
    </w:p>
    <w:p>
      <w:pPr/>
      <w:r>
        <w:rPr>
          <w:lang w:val="ne_NP" w:bidi="ne_NP"/>
        </w:rPr>
      </w:r>
      <w:r>
        <w:rPr>
          <w:lang w:val="ne_NP" w:bidi="ne_NP"/>
        </w:rPr>
        <w:t>सिपाहीहरूले येशूले लगाउनु भएको "यहूदीहरूको राजा" भन्ने चिन्ह उहाँको टाउकोमाथिको काठमा राखे। सिपाहीहरूले येशूको दुबै छेउमा अरू दुई जना मानिसलाई पनि क्रूसमा टाँगे। यी मानिसहरूलाई "डाँकूहरू" वा "चोरहरू" भनेर वर्णन गरिएको छ। रोमीहरूले मानिसहरूलाई चोर भएको कारणले मृत्युदण्ड दिदैनथे, त्यसैले यस वर्णनको सम्भावित अर्थ यी मानिसहरू पनि क्रान्तिकारी थिए र सरकारलाई उल्टाउन खोजेका थिए।</w:t>
      </w:r>
    </w:p>
    <w:p>
      <w:pPr/>
      <w:r>
        <w:rPr>
          <w:lang w:val="ne_NP" w:bidi="ne_NP"/>
        </w:rPr>
      </w:r>
      <w:r>
        <w:rPr>
          <w:lang w:val="ne_NP" w:bidi="ne_NP"/>
        </w:rPr>
        <w:t>केही मानिसहरू त्याहाँबाट हिड्दैगर्दा टाउको हल्लाउँदै गए वा येशूलाई अपमान गरिरहेका छौ भनेर देखाउन यसरी आफ्नो टाउको हल्लाए। तिनीहरूले भने, "तपाईंले मन्दिरलाई नष्ट गर्नुहुनेछ र तीन दिनपछि यसलाई पुन: निर्माण गर्नुहुनेछ भनेर भन्नुभयो।" यी मानिसहरू अघिल्लो रात महासभामासँगै कोठामा थिए वा येशूको बारेमा झूटा साक्षीहरूले भनेको सुनेका हुन सक्छन्। मानिसहरूले पनि भने, "क्रूसबाट तल आऊनुहोस र आफूलाई बचाउनुहोस्।"</w:t>
      </w:r>
    </w:p>
    <w:p>
      <w:pPr/>
      <w:r>
        <w:rPr>
          <w:lang w:val="ne_NP" w:bidi="ne_NP"/>
        </w:rPr>
      </w:r>
      <w:r>
        <w:rPr>
          <w:lang w:val="ne_NP" w:bidi="ne_NP"/>
        </w:rPr>
        <w:t>महासभाका सदस्यहरू, अग्रणी पूजाहारीहरू र व्यवस्थाका शिक्षकहरू आपसमा ब्याङ्ग्यात्मक तरिकाले कुरा गरे। "उसले अरूलाई बचायो, तर उसले आफूलाई बचाउन सक्दैन। यो 'मसीह' यो 'इस्राएलको राजा' क्रूसबाट तल आओस ताकि हामी उसलाई विश्वास गर्न सकौ।" सायद यसको अर्थ येशूले अरू मानिसहरूलाई निको पारेर बचाउनु भयो भन्ने थियो। ब्याङ्ग्यात्मक रुपमा, येशूले आफुलाई बचाउन क्रूसबाट तल नओर्लिएकै कारण उहाँले मानिसहरूलाई आत्मिक रूपमा बचाउन सक्नुहुन्छ। धार्मिक नेताहरूले पिलातसले भनेझैं येशूलाई "यहूदीहरूको राजा" नभनी "इस्राएलको राजा" भनेर बोलाए। रोमीहरूले इस्राएलमा बसोबास गर्ने मानिसहरूको समूहलाई "यहूदीहरू" भने। यहूदी मानिसहरू आफै आफ्नो भूमिको नाम इस्राएल प्रयोग गर्न मन पराउँथे।</w:t>
      </w:r>
    </w:p>
    <w:p>
      <w:pPr/>
      <w:r>
        <w:rPr>
          <w:lang w:val="ne_NP" w:bidi="ne_NP"/>
        </w:rPr>
      </w:r>
      <w:r>
        <w:rPr>
          <w:lang w:val="ne_NP" w:bidi="ne_NP"/>
        </w:rPr>
        <w:t>येशूको दुबै छेउमा क्रूसमा टाँगेका क्रान्तिकारीहरूले उहाँलाई खिल्ली गरे, जसको अर्थ तिनीहरूले येशूको बारेमा नराम्रो कुरा गरे।</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१५:१६–३२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दृश्यमा:</w:t>
      </w:r>
      <w:r>
        <w:rPr>
          <w:lang w:val="ne_NP" w:bidi="ne_NP"/>
        </w:rPr>
        <w:t xml:space="preserve"> राज्यपालको मुख्यालय, प्रेटोरियमका सैनिकहरूले येशूलाई खिल्ली उडाउँछन्।</w:t>
      </w:r>
    </w:p>
    <w:p>
      <w:pPr/>
      <w:r>
        <w:rPr>
          <w:lang w:val="ne_NP" w:bidi="ne_NP"/>
        </w:rPr>
      </w:r>
      <w:r>
        <w:rPr>
          <w:b/>
          <w:lang w:val="ne_NP" w:bidi="ne_NP"/>
        </w:rPr>
        <w:t>दोस्रो दृश्यमा:</w:t>
      </w:r>
      <w:r>
        <w:rPr>
          <w:lang w:val="ne_NP" w:bidi="ne_NP"/>
        </w:rPr>
        <w:t xml:space="preserve"> येशूले आफ्नो क्रूस बोकेर मृत्युदण्ड दिने ठाउँमा लैजान थाल्नुहुन्छ। उहाँले यसलाई पूरै बाटोमा लैजान सक्नुहुन्न, र कुरेनीका शिमोनले बाँकी बाटो खोपडीको ठाउँ गल्गथासम्म यसलाई बोक्छन्।</w:t>
      </w:r>
    </w:p>
    <w:p>
      <w:pPr/>
      <w:r>
        <w:rPr>
          <w:lang w:val="ne_NP" w:bidi="ne_NP"/>
        </w:rPr>
      </w:r>
      <w:r>
        <w:rPr>
          <w:b/>
          <w:lang w:val="ne_NP" w:bidi="ne_NP"/>
        </w:rPr>
        <w:t>तेस्रो दृश्यमा:</w:t>
      </w:r>
      <w:r>
        <w:rPr>
          <w:lang w:val="ne_NP" w:bidi="ne_NP"/>
        </w:rPr>
        <w:t xml:space="preserve"> कसैले येशूलाई दाखमद्य र मुर्र दिन्छ र सैनिकहरूले येशूलाई क्रूसमा टाँग्छन्। येशूको दुबै छेउमा दुई क्रान्तिकारीहरूलाई दुई क्रूसमा टाँगेको छ।</w:t>
      </w:r>
    </w:p>
    <w:p>
      <w:pPr/>
      <w:r>
        <w:rPr>
          <w:lang w:val="ne_NP" w:bidi="ne_NP"/>
        </w:rPr>
      </w:r>
      <w:r>
        <w:rPr>
          <w:b/>
          <w:lang w:val="ne_NP" w:bidi="ne_NP"/>
        </w:rPr>
        <w:t>चौथो दृश्यमा:</w:t>
      </w:r>
      <w:r>
        <w:rPr>
          <w:lang w:val="ne_NP" w:bidi="ne_NP"/>
        </w:rPr>
        <w:t xml:space="preserve"> मानिसहरू, अग्रणी पूजाहारीहरू र धार्मिक व्यवस्थाका शिक्षकहरूले येशूको खिल्ली उडाउँछन्। येशूको दुबै छेउका दुई क्रान्तिकारीहरूले येशूलाई खिल्ली उडाउँछन्।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प्रेटोरियम (राज्यपालको मुख्यालय) का सैनिकहरू</w:t>
      </w:r>
    </w:p>
    <w:p>
      <w:pPr>
        <w:pStyle w:val="ListBullet"/>
        <w:spacing w:line="240" w:lineRule="auto"/>
        <w:ind w:left="720"/>
      </w:pPr>
      <w:r>
        <w:rPr>
          <w:lang w:val="ne_NP" w:bidi="ne_NP"/>
        </w:rPr>
      </w:r>
      <w:r>
        <w:rPr>
          <w:lang w:val="ne_NP" w:bidi="ne_NP"/>
        </w:rPr>
        <w:t>कुरेनीको शिमोन</w:t>
      </w:r>
    </w:p>
    <w:p>
      <w:pPr>
        <w:pStyle w:val="ListBullet"/>
        <w:spacing w:line="240" w:lineRule="auto"/>
        <w:ind w:left="720"/>
      </w:pPr>
      <w:r>
        <w:rPr>
          <w:lang w:val="ne_NP" w:bidi="ne_NP"/>
        </w:rPr>
      </w:r>
      <w:r>
        <w:rPr>
          <w:lang w:val="ne_NP" w:bidi="ne_NP"/>
        </w:rPr>
        <w:t>येशूलाई दाखमद्य र मुर्र दिने व्यक्ति</w:t>
      </w:r>
    </w:p>
    <w:p>
      <w:pPr>
        <w:pStyle w:val="ListBullet"/>
        <w:spacing w:line="240" w:lineRule="auto"/>
        <w:ind w:left="720"/>
      </w:pPr>
      <w:r>
        <w:rPr>
          <w:lang w:val="ne_NP" w:bidi="ne_NP"/>
        </w:rPr>
      </w:r>
      <w:r>
        <w:rPr>
          <w:lang w:val="ne_NP" w:bidi="ne_NP"/>
        </w:rPr>
        <w:t>येशूलाई क्रूसमा टाँग्ने सैनिकहरू</w:t>
      </w:r>
    </w:p>
    <w:p>
      <w:pPr>
        <w:pStyle w:val="ListBullet"/>
        <w:spacing w:line="240" w:lineRule="auto"/>
        <w:ind w:left="720"/>
      </w:pPr>
      <w:r>
        <w:rPr>
          <w:lang w:val="ne_NP" w:bidi="ne_NP"/>
        </w:rPr>
      </w:r>
      <w:r>
        <w:rPr>
          <w:lang w:val="ne_NP" w:bidi="ne_NP"/>
        </w:rPr>
        <w:t>येशूको दुबै पट्टि क्रूसमा टाँगेको दुई क्रान्तिकारीहरू</w:t>
      </w:r>
    </w:p>
    <w:p>
      <w:pPr>
        <w:pStyle w:val="ListBullet"/>
        <w:spacing w:line="240" w:lineRule="auto"/>
        <w:ind w:left="720"/>
      </w:pPr>
      <w:r>
        <w:rPr>
          <w:lang w:val="ne_NP" w:bidi="ne_NP"/>
        </w:rPr>
      </w:r>
      <w:r>
        <w:rPr>
          <w:lang w:val="ne_NP" w:bidi="ne_NP"/>
        </w:rPr>
        <w:t>क्रूसमा टाँगेको हेरिरहेका मानिसहरू</w:t>
      </w:r>
    </w:p>
    <w:p>
      <w:pPr>
        <w:pStyle w:val="ListBullet"/>
        <w:spacing w:line="240" w:lineRule="auto"/>
        <w:ind w:left="720"/>
      </w:pPr>
      <w:r>
        <w:rPr>
          <w:lang w:val="ne_NP" w:bidi="ne_NP"/>
        </w:rPr>
      </w:r>
      <w:r>
        <w:rPr>
          <w:lang w:val="ne_NP" w:bidi="ne_NP"/>
        </w:rPr>
        <w:t>अग्रणी पूजाहारीहरू र धार्मिक व्यवस्थाका शिक्षकहरू</w:t>
      </w:r>
    </w:p>
    <w:p>
      <w:pPr/>
      <w:r>
        <w:rPr>
          <w:lang w:val="ne_NP" w:bidi="ne_NP"/>
        </w:rPr>
      </w:r>
      <w:r>
        <w:rPr>
          <w:lang w:val="ne_NP" w:bidi="ne_NP"/>
        </w:rPr>
        <w:t>समूहको रूपमा, खण्डको सेटिङका यी भागहरूमा ध्यान दिनुहोस्:</w:t>
      </w:r>
    </w:p>
    <w:p>
      <w:pPr/>
      <w:r>
        <w:rPr>
          <w:lang w:val="ne_NP" w:bidi="ne_NP"/>
        </w:rPr>
      </w:r>
      <w:r>
        <w:rPr>
          <w:lang w:val="ne_NP" w:bidi="ne_NP"/>
        </w:rPr>
        <w:t>यो भएको बेलाको विवरण दिएर हामीले यो कथा सुनाएका छौं। यो कथामा कहिले के भयो भनेर बुझ्न तपाईलाई यो उपयोगी हुन सक्छ।</w:t>
      </w:r>
    </w:p>
    <w:p>
      <w:pPr/>
      <w:r>
        <w:rPr>
          <w:lang w:val="ne_NP" w:bidi="ne_NP"/>
        </w:rPr>
      </w:r>
      <w:r>
        <w:rPr>
          <w:lang w:val="ne_NP" w:bidi="ne_NP"/>
        </w:rPr>
        <w:t>सैनिकहरूले येशूलाई कोर्रा हानेको बेलामा वा त्यसैको लगत्तै पछि यो कथा सुरु हुन्छ भनेर सम्झनु महत्त्वपूर्ण छ। येशूलाई कोर्रा हान्नु अघि वा त्यसको तुरून्तै पछि कुनै बेला तिनीहरूले येशूलाई राज्यपालको मुख्यालयको चोकमा लैजान्छन्। लगभग २०० देखि ६०० सैनिकहरूको रेजिमेन्ट येशूलाई हेर्न र उहाँलाई खिल्ली उडाउन आउँछन्। सैनिकहरूले येशूलाई राजालाई गर्ने व्यवहार गरेको नाटक गर्छन्। तिनीहरूले उहाँलाई बैजनी वा गाढा रातो लुगा लगाइ दिन्छन। तिनीहरूले कांडाका हाँगाहरूले बनेको मुकुट उहाँको टाउकोमा लगाइदिन्छन्। तिनीहरूले उहाँलाई अभिवादन गर्छन्, वा राजाको जस्तै उहाँलाई बोलाउँछन्: "यहूदीहरूको राजाको जयहोस" त्यसपछि तिनीहरूले उहाँको टाउकोमा लट्ठीले हिर्काएर उहाँलाई अपमान गर्न उहाँलाई थुके। उहाँलाई दण्डवत गरिरहे झै तिनीहरू उहाँको अगाडि घुँडा टेकेर बस्छन्। त्यसपछि तिनीहरूले बैजनी लुगा खोल्छन् र उहाँको लुगा लगाइदिन्छन्। यो येशूको लागि धेरै अपमानजनक हो भनेर सम्झनु महत्त्वपूर्ण छ।</w:t>
      </w:r>
    </w:p>
    <w:p>
      <w:pPr/>
      <w:r>
        <w:rPr>
          <w:lang w:val="ne_NP" w:bidi="ne_NP"/>
        </w:rPr>
      </w:r>
      <w:r>
        <w:rPr>
          <w:lang w:val="ne_NP" w:bidi="ne_NP"/>
        </w:rPr>
        <w:t>त्यसपछि सम्भवतः करिब ४ सैनिकहरू र एक अगुवा सैनिकले क्रूसको लामो काठको तेर्सो टुक्रालाई येशूको काँधमा राखिदिएर मृत्युदण्ड दिने ठाउँमा लैजान थाल्छन्। सैनिकहरूले "यहूदीहरूको राजा" भनेको चिन्हलाई या त आफै बोक्छन वा येशूलाई लगाइदिन्छन्। येशू यरूशलेम शहरहुदैं लामो काठ बोकेर हिड्न थाल्नुहुन्छ। शहरमा उहाँको वरिपरि धेरै मानिसहरू छन्। येशूलाई कोर्रा लगाएपछि धेरै कमजोर हुनुहुन्छ। उहाँले अब काठ बोक्न सक्नुहुन्न। सैनिकहरूले कुरेनीको शिमोन नाम गरेको मानिसलाई क्रूस बोक्न जबरजस्ती गर्छन्। शिमोन अलेक्जेंडर र रूफसको पिता हुनुहुन्छ र उनि उत्तरी अफ्रिकी शहर कुरेनीका हुन् भनेर हामीलाई जानकारी दिन मर्कूसले कथालाई यहाँ रोक्छन्।</w:t>
      </w:r>
    </w:p>
    <w:p>
      <w:pPr/>
      <w:r>
        <w:rPr>
          <w:lang w:val="ne_NP" w:bidi="ne_NP"/>
        </w:rPr>
      </w:r>
      <w:r>
        <w:rPr>
          <w:lang w:val="ne_NP" w:bidi="ne_NP"/>
        </w:rPr>
        <w:t xml:space="preserve">यहाँ रोक्नुहोस् र समूहमा यो प्रश्नको छलफल गर्नुहोस्: तपाईंले अघिल्लो खण्डमा पृष्ठभूमिको जानकारीलाई कसरी प्रस्तुत गर्नु भयो भनेर सम्झनुहोस्। यस कालक्रममा तपाईंले यसलाई कहाँ राख्नु हुन्छ? अडियो रोक्‍नुहोस्। </w:t>
      </w:r>
    </w:p>
    <w:p>
      <w:pPr/>
      <w:r>
        <w:rPr>
          <w:lang w:val="ne_NP" w:bidi="ne_NP"/>
        </w:rPr>
      </w:r>
      <w:r>
        <w:rPr>
          <w:lang w:val="ne_NP" w:bidi="ne_NP"/>
        </w:rPr>
        <w:t>शिमोन, सैनिकहरू र येशू शहरपार गर्दै पर्खालको ढोकाबाट शहर बाहिर निस्कन्छन्। यरूशलेम शहरको पर्खाल बाहिर मृत्युदण्ड दिने गल्गथा भन्ने ठाउँ छ, जसलाई खोपडीको ठाउँ पनि भनिन्छ।</w:t>
      </w:r>
    </w:p>
    <w:p>
      <w:pPr/>
      <w:r>
        <w:rPr>
          <w:lang w:val="ne_NP" w:bidi="ne_NP"/>
        </w:rPr>
      </w:r>
      <w:r>
        <w:rPr>
          <w:lang w:val="ne_NP" w:bidi="ne_NP"/>
        </w:rPr>
        <w:t>केही मानिसहरू, सम्भवतः यहूदी महिलाहरूले येशूलाई पीडा कम गर्न मुर्र मिसिएको दाखमद्य दिन्छन्। येशूले दाखमद्य पिउन अस्वीकार गर्नुहुन्छ। सैनिकहरूले येशूलाई क्रूसमा टाँग्ने समय बिहान ९ बजे वा घाम उदाएको लगभग तीन घण्टापछि हो भनेर मर्कूसले हामीलाई बताउँछन्। सैनिकहरूले शिमोनले बोकेको क्रूसको तेर्सो काठमा येशूको हातहरू फैलाए। तिनीहरूले सायद यशूको हातहरूका तल्लो भागलाई क्रूसको तेर्सो काठका दुबै छेउमा किलाले ठोक्छन्। त्यसपछि तिनीहरूले क्रूसको तेर्सो काठलाई ठाडो काठको खम्बामा उठाउँछन्। सम्भवतः तिनीहरूले येशूको खुट्टालाई मुन्तिर नजिकैको ठाडो काठको टुक्रामा एकसाथ ठोक्छन्। तिनीहरूले येशूको टाउको माथि "यहूदीहरूको राजा" भनेको संकेत राख्छन्।</w:t>
      </w:r>
    </w:p>
    <w:p>
      <w:pPr/>
      <w:r>
        <w:rPr>
          <w:lang w:val="ne_NP" w:bidi="ne_NP"/>
        </w:rPr>
      </w:r>
      <w:r>
        <w:rPr>
          <w:lang w:val="ne_NP" w:bidi="ne_NP"/>
        </w:rPr>
        <w:t>सैनिकहरूले दुई क्रान्तिकारी मानिसहरूलाई यस्तै प्रकारले क्रूसमा टाँग्छन् र येशूको दुबै छेउमा क्रूसलाई राखिदिन्छन्। येशूको क्रूस बीचमा थियो। सायद सैनिकहरूले साना चिन्ह लगाएको ढुङ्गालाई जमिनमा फ्याँकेर चिट्ठा हाले। ढुङ्गाहरू जसरि जमिनमा परे त्यसकै आधारमा येशूको लुगा कुन कुन भाग कसले पाउने भनेर निर्धारण भयो।</w:t>
      </w:r>
    </w:p>
    <w:p>
      <w:pPr/>
      <w:r>
        <w:rPr>
          <w:lang w:val="ne_NP" w:bidi="ne_NP"/>
        </w:rPr>
      </w:r>
      <w:r>
        <w:rPr>
          <w:lang w:val="ne_NP" w:bidi="ne_NP"/>
        </w:rPr>
        <w:t>त्यो बाटो भएर जाने मानिसहरूले येशूलाई अपमान गरे। तिनीहरूले आफ्नो घृणा देखाउन टाउको हल्लाएर भने, "तिमी मन्दिरलाई भत्काएर र तीन दिनमा यसलाई बनाउन चाहान्छौ। क्रूसबाट तल आऊ र आफूलाई बचाउ!" अगुवा पूजाहारीहरू र व्यवस्थाका शिक्षकहरूले एक अर्कासँग कुरा गरेर येशूलाई खिल्ली उडाए: "उसले अरूलाई बचायो, तर उसले आफूलाई बचाउन सकेन! इस्राएलको राजा यो मसीह क्रूसबाट तल झरोस ताकि हामीले उसलाई देख्न र उसलाई विश्वास गर्न सकौं।" क्रूसमा टाँगेको दुई क्रान्तिकारीहरूमा यशूको छेउ पट्टिकोले पनि उहाँलाई अपमान गरे।</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१५:१६–३२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चार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प्रेटोरियम (राज्यपालको मुख्यालय) का सैनिकहरू</w:t>
      </w:r>
    </w:p>
    <w:p>
      <w:pPr>
        <w:pStyle w:val="ListBullet"/>
        <w:spacing w:line="240" w:lineRule="auto"/>
        <w:ind w:left="720"/>
      </w:pPr>
      <w:r>
        <w:rPr>
          <w:lang w:val="ne_NP" w:bidi="ne_NP"/>
        </w:rPr>
      </w:r>
      <w:r>
        <w:rPr>
          <w:lang w:val="ne_NP" w:bidi="ne_NP"/>
        </w:rPr>
        <w:t>कुरेनीको शिमोन</w:t>
      </w:r>
    </w:p>
    <w:p>
      <w:pPr>
        <w:pStyle w:val="ListBullet"/>
        <w:spacing w:line="240" w:lineRule="auto"/>
        <w:ind w:left="720"/>
      </w:pPr>
      <w:r>
        <w:rPr>
          <w:lang w:val="ne_NP" w:bidi="ne_NP"/>
        </w:rPr>
      </w:r>
      <w:r>
        <w:rPr>
          <w:lang w:val="ne_NP" w:bidi="ne_NP"/>
        </w:rPr>
        <w:t>येशूलाई दाखमद्य र मुर्र दिने व्यक्ति</w:t>
      </w:r>
    </w:p>
    <w:p>
      <w:pPr>
        <w:pStyle w:val="ListBullet"/>
        <w:spacing w:line="240" w:lineRule="auto"/>
        <w:ind w:left="720"/>
      </w:pPr>
      <w:r>
        <w:rPr>
          <w:lang w:val="ne_NP" w:bidi="ne_NP"/>
        </w:rPr>
      </w:r>
      <w:r>
        <w:rPr>
          <w:lang w:val="ne_NP" w:bidi="ne_NP"/>
        </w:rPr>
        <w:t>येशूलाई क्रूसमा टाँग्ने सैनिकहरू</w:t>
      </w:r>
    </w:p>
    <w:p>
      <w:pPr>
        <w:pStyle w:val="ListBullet"/>
        <w:spacing w:line="240" w:lineRule="auto"/>
        <w:ind w:left="720"/>
      </w:pPr>
      <w:r>
        <w:rPr>
          <w:lang w:val="ne_NP" w:bidi="ne_NP"/>
        </w:rPr>
      </w:r>
      <w:r>
        <w:rPr>
          <w:lang w:val="ne_NP" w:bidi="ne_NP"/>
        </w:rPr>
        <w:t>येशूको दुबै पट्टि क्रूसमा टाँगेको दुई क्रान्तिकारीहरू</w:t>
      </w:r>
    </w:p>
    <w:p>
      <w:pPr>
        <w:pStyle w:val="ListBullet"/>
        <w:spacing w:line="240" w:lineRule="auto"/>
        <w:ind w:left="720"/>
      </w:pPr>
      <w:r>
        <w:rPr>
          <w:lang w:val="ne_NP" w:bidi="ne_NP"/>
        </w:rPr>
      </w:r>
      <w:r>
        <w:rPr>
          <w:lang w:val="ne_NP" w:bidi="ne_NP"/>
        </w:rPr>
        <w:t>क्रूसमा टाँगेको हेरिरहेका मानिसहरू</w:t>
      </w:r>
    </w:p>
    <w:p>
      <w:pPr>
        <w:pStyle w:val="ListBullet"/>
        <w:spacing w:line="240" w:lineRule="auto"/>
        <w:ind w:left="720"/>
      </w:pPr>
      <w:r>
        <w:rPr>
          <w:lang w:val="ne_NP" w:bidi="ne_NP"/>
        </w:rPr>
      </w:r>
      <w:r>
        <w:rPr>
          <w:lang w:val="ne_NP" w:bidi="ne_NP"/>
        </w:rPr>
        <w:t>अग्रणी पूजाहारीहरू र धार्मिक व्यवस्थाका शिक्षकहरू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सैनिकहरूले येशूलाई कोर्रा हानेको बेलामा वा त्यसपछि लगत्तै यो कथा सुरु हुन्छ। येशूलाई कोर्रा हान्नु अघि वा त्यसको तुरून्तै पछि कुनै बेला तिनीहरूले येशूलाई राज्यपालको मुख्यालयको चोकमा लैजान्छन्। लगभग २०० देखि ६०० सैनिकहरूको रेजिमेन्ट येशूलाई हेर्न र उहाँलाई खिल्ली उडाउन आउँछन्। सैनिकहरूले येशूलाई राजालाई गर्ने व्यवहार गरेको नाटक गर्छन्। तिनीहरूले उहाँलाई बैजनी वा गाढा रातो लुगा लगाइ दिन्छन। तिनीहरूले कांडाका हाँगाहरूले बनेको मुकुट उहाँको टाउकोमा लगाइदिन्छन्। तिनीहरूले उहाँलाई अभिवादन गर्छन्, वा राजाको जस्तै उहाँलाई बोलाउँछन्: "यहूदीहरूको राजाको जयहोस" त्यसपछि तिनीहरूले उहाँको टाउकोमा लट्ठीले हिर्काएर उहाँलाई अपमान गर्न उहाँलाई थुके। उहाँलाई दण्डवत गरिरहे झै तिनीहरू उहाँको अगाडि घुँडा टेकेर बस्छन्। त्यसपछि तिनीहरूले बैजनी लुगा</w:t>
      </w:r>
    </w:p>
    <w:p>
      <w:pPr/>
      <w:r>
        <w:rPr>
          <w:lang w:val="ne_NP" w:bidi="ne_NP"/>
        </w:rPr>
      </w:r>
      <w:r>
        <w:rPr>
          <w:lang w:val="ne_NP" w:bidi="ne_NP"/>
        </w:rPr>
        <w:t>नाटकलाई केहि छिन रोक्नुहोस। सैनिकहरूको भूमिका खेल्ने मानिसहरूलाई सोध्नुहोस्, "तपाईं के महसुस गर्दै हुनुहुन्छ वा के सोचिरहनु भएको छ?" तपाईंले यस्तो कुरा सुन्न सक्नुहुन्छ, "निस्तारको बेला यरूशलेमको रक्षा गर्ने हुने तनावलाई कम गर्ने यो राम्रो तरिका हो" "येशूले हामीलाई रिस उठाउने कुरा भन्नु भएन भनेर अचम्म लागेको छु।" येशूको भूमिका खेल्ने कलाकारलाई सोध्नुहोस्, "तपाईं के महसुस गर्दै हुनुहुन्छ वा के सोच्दै हुनुहुन्छ?" तपाईंले यस्तो कुरा सुन्न सक्नुहुन्छ, "म साँच्चै राजा हुँ भनेर तिनीहरूले नजानेकाले दुःखलाग्छ"। नाटकलाई जारी राख्नुहोस्।</w:t>
      </w:r>
    </w:p>
    <w:p>
      <w:pPr/>
      <w:r>
        <w:rPr>
          <w:lang w:val="ne_NP" w:bidi="ne_NP"/>
        </w:rPr>
      </w:r>
      <w:r>
        <w:rPr>
          <w:lang w:val="ne_NP" w:bidi="ne_NP"/>
        </w:rPr>
        <w:t>त्यसपछि सम्भवतः करिब ४ सैनिकहरू र एक अगुवा सैनिकले क्रूसको लामो काठको तेर्सो टुक्रालाई येशूको काँधमा राखिदिएर मृत्युदण्ड दिने ठाउँमा लैजान थाल्छन्। सैनिकहरूले "यहूदीहरूको राजा" भनेको चिन्हलाई या त आफै बोक्छन वा येशूलाई लगाइदिन्छन्। येशू यरूशलेम शहरहुदैं लामो काठ बोकेर हिड्न थाल्नुहुन्छ। शहरमा उहाँको वरिपरि धेरै मानिसहरू छन्। येशूलाई कोर्रा लगाएपछि धेरै कमजोर हुनुहुन्छ। उहाँले अब काठ बोक्न सक्नुहुन्न। सैनिकहरूले कुरेनीको शिमोन नाम गरेको मानिसलाई क्रूस बोक्न जबरजस्ती गर्छन्। शिमोन अलेक्जेंडर र रूफसको पिता हुन् र शिमोन उत्तरी अफ्रिकी शहर कुरेनीका हुन् भनेर सम्झनुहोस्। शिमोन, सैनिकहरू र येशू शहरपार गर्दै पर्खालको ढोकाबाट शहर बाहिर निस्कन्छन्। शहरको पर्खाल बाहिर मृत्युदण्ड दिने गल्गथा भनिने खोपडीको ठाउँ छ।</w:t>
      </w:r>
    </w:p>
    <w:p>
      <w:pPr/>
      <w:r>
        <w:rPr>
          <w:lang w:val="ne_NP" w:bidi="ne_NP"/>
        </w:rPr>
      </w:r>
      <w:r>
        <w:rPr>
          <w:lang w:val="ne_NP" w:bidi="ne_NP"/>
        </w:rPr>
        <w:t>नाटकलाई केहि छिन रोक्नुहोस। शिमोनको भूमिका खेल्ने व्यक्तिलाई सोध्नुहोस्, "तपाईं के महसुस गर्दै हुनुहुन्छ वा के सोचिरहनु भएको छ?" तपाईंले यस्तो कुरा सुन्न सक्नुहुन्छ, "यो मानिस को हो भनेर म अचम्ममा परेको छु" "म उहाँको बारेमा अझ बढी जान्न चाहन्छु, उहाँ फरक देखिनुहुन्छ" "यो मानिसको कारण म दुखी छु।" यरूशलेमको सडकहरूको छेउमा रहेका मानिसहरूलाई सोध्नुहोस्, "तपाईं के महसुस गर्दै हुनुहुन्छ वा के सोचिरहनु भएको छ?" तपाईंले यस्तो कुरा सुन्न सक्नुहुन्छ, "म धेरै दुखी छु" "यो मानिसले कस्तो भयानक कामहरू गर्यो भनेर म अचम्ममा परेको छु - उहाँ नराम्रो मानिस हुनुपर्छ!" "म हेर्न सक्दिन, यो धेरै दुखद छ" "म उत्सुक छु, के हुन्छ भनेर म हेर्न चाहन्छु।" नाटकलाई जारी राख्नुहोस्।</w:t>
      </w:r>
    </w:p>
    <w:p>
      <w:pPr/>
      <w:r>
        <w:rPr>
          <w:lang w:val="ne_NP" w:bidi="ne_NP"/>
        </w:rPr>
      </w:r>
      <w:r>
        <w:rPr>
          <w:lang w:val="ne_NP" w:bidi="ne_NP"/>
        </w:rPr>
        <w:t>तिनीहरू गल्गथामा आइपुग्छन्। केही मानिसहरू, सम्भवतः यहूदी महिलाहरूले येशूलाई पीडा कम गर्न मुर्र मिसिएको दाखमद्य दिन्छन्। येशूले दाखमद्य पिउन अस्वीकार गर्नुहुन्छ। सैनिकहरूले शिमोनले बोकेको क्रूसको तेर्सो काठमा येशूको हातहरू फैलाए। तिनीहरूले सायद यशूको हातहरूका तल्लो भागलाई क्रूसको तेर्सो काठका दुबै छेउमा किलाले ठोक्छन्। त्यसपछि तिनीहरूले क्रूसको तेर्सो काठलाई ठाडो काठको खम्बामा उठाउँछन्। सम्भवतः तिनीहरूले येशूको खुट्टालाई मुन्तिर नजिकैको ठाडो काठको टुक्रामा एकसाथ ठोक्छन्। तिनीहरूले येशूको टाउको माथि "यहूदीहरूको राजा" भनेको संकेत राख्छन्।</w:t>
      </w:r>
    </w:p>
    <w:p>
      <w:pPr/>
      <w:r>
        <w:rPr>
          <w:lang w:val="ne_NP" w:bidi="ne_NP"/>
        </w:rPr>
      </w:r>
      <w:r>
        <w:rPr>
          <w:lang w:val="ne_NP" w:bidi="ne_NP"/>
        </w:rPr>
        <w:t>नाटकलाई केहि छिन रोक्नुहोस। सैनिकहरूको भूमिका खेल्ने मानिसहरूलाई सोध्नुहोस्, "तपाईं के महसुस गर्दै हुनुहुन्छ वा के सोचिरहनु भएको छ?" तपाईंले यस्तो कुरा सुन्न सक्नुहुन्छ, "म सोच्न खोज्दिन - यो क्रूर छ।" दाखमद्य दिने महिलाहरू र हेरको अरू मानिसहरूको भूमिका खेल्ने व्यक्तिलाई सोध्नुहोस्, "तपाईं के महसुस गर्दै हुनुहुन्छ वा के सोचिरहनु भएको छ?" तपाईंले यस्तो कुरा सुन्न सक्नुहुन्छ, "हामीलाई यो हेर्न मन पर्दैन" "दुखद छ" "येशूले चमत्कारी तरिकाले यसलाई रोक्नु भएन भनेर निराश छु" "येशू सरकारलाई उल्टाउन आउनु भएको होइन भनेर निराश छु।" नाटकलाई जारी राख्नुहोस्।</w:t>
      </w:r>
    </w:p>
    <w:p>
      <w:pPr/>
      <w:r>
        <w:rPr>
          <w:lang w:val="ne_NP" w:bidi="ne_NP"/>
        </w:rPr>
      </w:r>
      <w:r>
        <w:rPr>
          <w:lang w:val="ne_NP" w:bidi="ne_NP"/>
        </w:rPr>
        <w:t>सैनिकहरूले दुई क्रान्तिकारी मानिसहरूलाई यस्तै प्रकारले क्रूसमा टाँग्छन् र येशूको दुबै छेउमा क्रूसलाई राखिदिन्छन्। येशूको क्रूस बीचमा थियो। सायद सैनिकहरूले साना चिन्ह लगाएको ढुङ्गालाई जमिनमा फ्याँकेर चिट्ठा हाले। ढुङ्गाहरू जसरि जमिनमा परे त्यसकै आधारमा येशूको लुगा कुन कुन भाग कसले पाउने भनेर निर्धारण भयो।</w:t>
      </w:r>
    </w:p>
    <w:p>
      <w:pPr/>
      <w:r>
        <w:rPr>
          <w:lang w:val="ne_NP" w:bidi="ne_NP"/>
        </w:rPr>
      </w:r>
      <w:r>
        <w:rPr>
          <w:lang w:val="ne_NP" w:bidi="ne_NP"/>
        </w:rPr>
        <w:t>त्यो बाटो भएर जाने मानिसहरूले येशूलाई अपमान गरे। तिनीहरूले आफ्नो घृणा देखाउन टाउको हल्लाएर भने, "तिमी मन्दिरलाई भत्काएर र तीन दिनमा यसलाई बनाउन चाहान्छौ। क्रूसबाट तल आऊ र आफूलाई बचाउ!" अग्रणी पूजाहारीहरू र व्यवस्थाका शिक्षकहरूले एक अर्कासँग कुरा गरे र येशूलाई खिल्ली उडाए। "उसले अरूलाई बचायो, तर उसले आफूलाई बचाउन सक्दैन! इस्राएलको राजा यो मसीह क्रूसबाट तल झरोस ताकि हामीले उसलाई देख्न र उसलाई विश्वास गर्न सकौं।" क्रूसमा टाँगेको दुई क्रान्तिकारीहरूमा यशूको छेउ पट्टिकोले पनि उहाँलाई अपमान गरे।</w:t>
      </w:r>
    </w:p>
    <w:p>
      <w:pPr/>
      <w:r>
        <w:rPr>
          <w:lang w:val="ne_NP" w:bidi="ne_NP"/>
        </w:rPr>
      </w:r>
      <w:r>
        <w:rPr>
          <w:lang w:val="ne_NP" w:bidi="ne_NP"/>
        </w:rPr>
        <w:t>नाटकलाई केहि छिन रोक्नुहोस। अर्को क्रूसमा टाँगेको दुई क्रान्तिकारीहरूको भूमिका खेल्ने मानिसहरूलाई सोध्नुहोस्, "तपाईं के महसुस गर्दै हुनुहुन्छ वा के सोचिरहनु भएको छ?" तपाईंले यस्तो कुरा सुन्न सक्नुहुन्छ, "म कष्ट भोग्दै छु, अरू सबैले पनि यस्तै कष्ट भोगोस भन्ने म चाहन्छु" "येशूले साँच्चै हामी सबैलाई बचाउन सक्नु भएको होस भन्ने म चाहन्छु - म फेरि निराश छु।" धार्मिक नेताहरूको भूमिका खेल्ने मानिसहरूलाई सोध्नुहोस्, "तपाईं के महसुस गर्दै हुनुहुन्छ वा के सोचिरहनु भएको छ?" तपाईंले यस्तो कुरा सुन्न सक्नुहुन्छ, "अन्तमा येशू हाम्रो बाटोबाट हट्नु भएकोमा खुसी छु!" येशूको भूमिका खेल्ने कलाकारलाई सोध्नुहोस्, "तपाईं के महसुस गर्दै हुनुहुन्छ वा के सोच्दै हुनुहुन्छ?" तपाईंले यस्तो कुरा सुन्न सक्नुहुन्छ, "अस्वीकार भएको" "एक्लो" "तिनीहरूलाई आत्मिक रूपमा बचाउन म मर्नु पर्छ भनेर यी मानिसहरूले नबुझेकोमा दुखित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१५:१६–३२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सैनिकहरूले येशूलाई </w:t>
      </w:r>
      <w:r>
        <w:rPr>
          <w:b/>
          <w:lang w:val="ne_NP" w:bidi="ne_NP"/>
        </w:rPr>
        <w:t>प्रेटोरियमम</w:t>
      </w:r>
      <w:r>
        <w:rPr>
          <w:lang w:val="ne_NP" w:bidi="ne_NP"/>
        </w:rPr>
        <w:t>ा लैजान्छन्, जुन राज्यपालको आधिकारिक निवास र कार्यालयहरूको विशेष नाम हो। सम्भवतः यो कथा भवनहरूले घेरिएको बाहिरी चोकमा भएको थियो।</w:t>
      </w:r>
    </w:p>
    <w:p>
      <w:pPr/>
      <w:r>
        <w:rPr>
          <w:lang w:val="ne_NP" w:bidi="ne_NP"/>
        </w:rPr>
      </w:r>
      <w:r>
        <w:rPr>
          <w:lang w:val="ne_NP" w:bidi="ne_NP"/>
        </w:rPr>
        <w:t xml:space="preserve">यहाँ रोक्नुहोस् र तपाईंले </w:t>
      </w:r>
      <w:r>
        <w:rPr>
          <w:b/>
          <w:lang w:val="ne_NP" w:bidi="ne_NP"/>
        </w:rPr>
        <w:t>प्रेटोरियमको</w:t>
      </w:r>
      <w:r>
        <w:rPr>
          <w:lang w:val="ne_NP" w:bidi="ne_NP"/>
        </w:rPr>
        <w:t xml:space="preserve"> लागि कस्तो शब्द वा वाक्यांश प्रयोग गर्नुहुनेछ भनेर समूहमा छलफल गर्नुहोस्। अडियो रोक्‍नुहोस्। </w:t>
      </w:r>
    </w:p>
    <w:p>
      <w:pPr/>
      <w:r>
        <w:rPr>
          <w:lang w:val="ne_NP" w:bidi="ne_NP"/>
        </w:rPr>
      </w:r>
      <w:r>
        <w:rPr>
          <w:lang w:val="ne_NP" w:bidi="ne_NP"/>
        </w:rPr>
        <w:t xml:space="preserve">सैनिकहरूले येशूलाई हेर्न सम्पूर्ण </w:t>
      </w:r>
      <w:r>
        <w:rPr>
          <w:b/>
          <w:lang w:val="ne_NP" w:bidi="ne_NP"/>
        </w:rPr>
        <w:t>कंपनी</w:t>
      </w:r>
      <w:r>
        <w:rPr>
          <w:lang w:val="ne_NP" w:bidi="ne_NP"/>
        </w:rPr>
        <w:t xml:space="preserve"> वा सैनिकहरूको </w:t>
      </w:r>
      <w:r>
        <w:rPr>
          <w:b/>
          <w:lang w:val="ne_NP" w:bidi="ne_NP"/>
        </w:rPr>
        <w:t>पल्टनलाई</w:t>
      </w:r>
      <w:r>
        <w:rPr>
          <w:lang w:val="ne_NP" w:bidi="ne_NP"/>
        </w:rPr>
        <w:t xml:space="preserve"> बोलाए। सामान्यतया सैनिकहरूको पल्टनमा लगभग ६०० सैनिकहरू हुन्थ्यो, तर यस पल्टनमा २०० देखि ६०० सैनिकहरू हुन सक्थ्यो।</w:t>
      </w:r>
    </w:p>
    <w:p>
      <w:pPr/>
      <w:r>
        <w:rPr>
          <w:lang w:val="ne_NP" w:bidi="ne_NP"/>
        </w:rPr>
      </w:r>
      <w:r>
        <w:rPr>
          <w:lang w:val="ne_NP" w:bidi="ne_NP"/>
        </w:rPr>
        <w:t xml:space="preserve">सैनिकहरूले येशूलाई </w:t>
      </w:r>
      <w:r>
        <w:rPr>
          <w:b/>
          <w:lang w:val="ne_NP" w:bidi="ne_NP"/>
        </w:rPr>
        <w:t>बैजनी लुगा वा बाहिरी लुगा</w:t>
      </w:r>
      <w:r>
        <w:rPr>
          <w:lang w:val="ne_NP" w:bidi="ne_NP"/>
        </w:rPr>
        <w:t xml:space="preserve"> लगाए। </w:t>
      </w:r>
      <w:r>
        <w:rPr>
          <w:b/>
          <w:lang w:val="ne_NP" w:bidi="ne_NP"/>
        </w:rPr>
        <w:t>बैजनी</w:t>
      </w:r>
      <w:r>
        <w:rPr>
          <w:lang w:val="ne_NP" w:bidi="ne_NP"/>
        </w:rPr>
        <w:t xml:space="preserve"> नीलो र रातो बीचको रंग हो। यसलाई गहिरो गाढा रातो वा गहिरो गाढा नीलोको रूपमा लिन सकिन्थ्यो। बैजनी कपडा महँगो थियो र राजपरिवारको लागि प्रयोग गरिन्थ्यो।</w:t>
      </w:r>
    </w:p>
    <w:p>
      <w:pPr/>
      <w:r>
        <w:rPr>
          <w:lang w:val="ne_NP" w:bidi="ne_NP"/>
        </w:rPr>
      </w:r>
      <w:r>
        <w:rPr>
          <w:lang w:val="ne_NP" w:bidi="ne_NP"/>
        </w:rPr>
        <w:t xml:space="preserve">यहाँ रोक्नुहोस् र फेरि बैजनी लुगाको फोटो हेर्नुहोस्। तपाईंले </w:t>
      </w:r>
      <w:r>
        <w:rPr>
          <w:b/>
          <w:lang w:val="ne_NP" w:bidi="ne_NP"/>
        </w:rPr>
        <w:t>बैजनीको</w:t>
      </w:r>
      <w:r>
        <w:rPr>
          <w:lang w:val="ne_NP" w:bidi="ne_NP"/>
        </w:rPr>
        <w:t xml:space="preserve"> लागि कस्तो शब्द वा वाक्यांश प्रयोग गर्नुहुनेछ भनेर समूहमा छलफल गर्नुहोस्। तपाईंले आफ्नो संस्कृतिमा थाहा भएको गाढा रातो वा गाढा नीलो रंगको रंगलाई वर्णन गर्ने शब्द प्रयोग गर्न सक्नुहुन्छ। उदाहरणको लागि, फूल, एैंसेलु वा चरा। अडियो रोक्‍नुहोस्। </w:t>
      </w:r>
    </w:p>
    <w:p>
      <w:pPr/>
      <w:r>
        <w:rPr>
          <w:lang w:val="ne_NP" w:bidi="ne_NP"/>
        </w:rPr>
      </w:r>
      <w:r>
        <w:rPr>
          <w:lang w:val="ne_NP" w:bidi="ne_NP"/>
        </w:rPr>
        <w:t xml:space="preserve">सैनिकहरूले येशूको टाउकोमा </w:t>
      </w:r>
      <w:r>
        <w:rPr>
          <w:b/>
          <w:lang w:val="ne_NP" w:bidi="ne_NP"/>
        </w:rPr>
        <w:t>काँडाको मुकुट</w:t>
      </w:r>
      <w:r>
        <w:rPr>
          <w:lang w:val="ne_NP" w:bidi="ne_NP"/>
        </w:rPr>
        <w:t xml:space="preserve"> राखे। सैनिकहरूले काँडा भएका हाँगाहरूलाई गोलो घेरा बनाए। यो घेरो येशूको समयमा राजाहरूले लगाउने विशेष मुकुट वा श्रीपेच जस्तै थियो। राजाहरूले आफू राजा हुँ भनेर देखाउन आफ्नो टाउकोमा विशेष गोलाकार औंठी लगाउँथे।</w:t>
      </w:r>
    </w:p>
    <w:p>
      <w:pPr/>
      <w:r>
        <w:rPr>
          <w:lang w:val="ne_NP" w:bidi="ne_NP"/>
        </w:rPr>
      </w:r>
      <w:r>
        <w:rPr>
          <w:lang w:val="ne_NP" w:bidi="ne_NP"/>
        </w:rPr>
        <w:t xml:space="preserve">त्यसपछि सैनिकहरूले येशूलाई </w:t>
      </w:r>
      <w:r>
        <w:rPr>
          <w:b/>
          <w:lang w:val="ne_NP" w:bidi="ne_NP"/>
        </w:rPr>
        <w:t>क्रूसमा टाँग्न</w:t>
      </w:r>
      <w:r>
        <w:rPr>
          <w:lang w:val="ne_NP" w:bidi="ne_NP"/>
        </w:rPr>
        <w:t xml:space="preserve"> लगे। तपाईंले अघिल्लो खण्डहरूमा क्रूसिकरण र क्रूसमा टाँगेको लागि प्रयोग गरेको शब्द नै प्रयोग गर्नुहोस् र </w:t>
      </w:r>
      <w:r>
        <w:rPr>
          <w:b/>
          <w:lang w:val="ne_NP" w:bidi="ne_NP"/>
        </w:rPr>
        <w:t>क्रूसिकरण</w:t>
      </w:r>
      <w:r>
        <w:rPr>
          <w:lang w:val="ne_NP" w:bidi="ne_NP"/>
        </w:rPr>
        <w:t xml:space="preserve"> मुख्य शब्दावलीमा छ भनेर सम्झनुहोस्। क्रूसिकरण भनेको कसैलाई क्रूसमा टाँग्ने कार्य हो।</w:t>
      </w:r>
    </w:p>
    <w:p>
      <w:pPr/>
      <w:r>
        <w:rPr>
          <w:lang w:val="ne_NP" w:bidi="ne_NP"/>
        </w:rPr>
      </w:r>
      <w:r>
        <w:rPr>
          <w:lang w:val="ne_NP" w:bidi="ne_NP"/>
        </w:rPr>
        <w:t xml:space="preserve">तपाईंले अघिल्लो कथामा </w:t>
      </w:r>
      <w:r>
        <w:rPr>
          <w:b/>
          <w:lang w:val="ne_NP" w:bidi="ne_NP"/>
        </w:rPr>
        <w:t>क्रूस</w:t>
      </w:r>
      <w:r>
        <w:rPr>
          <w:lang w:val="ne_NP" w:bidi="ne_NP"/>
        </w:rPr>
        <w:t xml:space="preserve">को लागि प्रयोग गरेको शब्द नै प्रयोग गर्नुहोस् र </w:t>
      </w:r>
      <w:r>
        <w:rPr>
          <w:b/>
          <w:lang w:val="ne_NP" w:bidi="ne_NP"/>
        </w:rPr>
        <w:t>क्रूस</w:t>
      </w:r>
      <w:r>
        <w:rPr>
          <w:lang w:val="ne_NP" w:bidi="ne_NP"/>
        </w:rPr>
        <w:t xml:space="preserve"> मुख्य शब्दावलीमा छ भनेर सम्झनुहोस्। येशूलाई क्रूसको तेर्सो काठ मात्र बोक्न दिइएको थियो भनेर सम्झनुहोस्।</w:t>
      </w:r>
    </w:p>
    <w:p>
      <w:pPr/>
      <w:r>
        <w:rPr>
          <w:lang w:val="ne_NP" w:bidi="ne_NP"/>
        </w:rPr>
      </w:r>
      <w:r>
        <w:rPr>
          <w:lang w:val="ne_NP" w:bidi="ne_NP"/>
        </w:rPr>
        <w:t xml:space="preserve">यहाँ रोक्नुहोस् र क्रूसको फोटो हेर्नुहोस् र समूहमा क्रूसको तेर्सो काठलाई औंल्याउनुहोस्। अडियो रोक्‍नुहोस्। </w:t>
      </w:r>
    </w:p>
    <w:p>
      <w:pPr/>
      <w:r>
        <w:rPr>
          <w:lang w:val="ne_NP" w:bidi="ne_NP"/>
        </w:rPr>
      </w:r>
      <w:r>
        <w:rPr>
          <w:lang w:val="ne_NP" w:bidi="ne_NP"/>
        </w:rPr>
        <w:t xml:space="preserve">सैनिकहरूले येशूलाई गल्गथा भनिने ठाउँमा लगे। </w:t>
      </w:r>
      <w:r>
        <w:rPr>
          <w:b/>
          <w:lang w:val="ne_NP" w:bidi="ne_NP"/>
        </w:rPr>
        <w:t>गल्गथा</w:t>
      </w:r>
      <w:r>
        <w:rPr>
          <w:lang w:val="ne_NP" w:bidi="ne_NP"/>
        </w:rPr>
        <w:t xml:space="preserve"> सैनिकहरूले येशूलाई क्रूसमा टाँग्ने ठाउँको विशेष नाम हो। यस नामको अर्थ "खोपडीको ठाउँ" हो। मर्कूसले हामीलाई त्यो ठाउँको विशेष नाम र नामको अर्थ दुबै बताउँछन्। तपाईंले आफ्नो अनुवादमा पनि त्यही गर्न चाहनु हुनेछ ।</w:t>
      </w:r>
    </w:p>
    <w:p>
      <w:pPr/>
      <w:r>
        <w:rPr>
          <w:lang w:val="ne_NP" w:bidi="ne_NP"/>
        </w:rPr>
      </w:r>
      <w:r>
        <w:rPr>
          <w:lang w:val="ne_NP" w:bidi="ne_NP"/>
        </w:rPr>
        <w:t xml:space="preserve">सम्भवतः केही यहूदी महिलाहरूले येशूलाई एक प्रकारको रूखको रस </w:t>
      </w:r>
      <w:r>
        <w:rPr>
          <w:b/>
          <w:lang w:val="ne_NP" w:bidi="ne_NP"/>
        </w:rPr>
        <w:t>मुर्र</w:t>
      </w:r>
      <w:r>
        <w:rPr>
          <w:lang w:val="ne_NP" w:bidi="ne_NP"/>
        </w:rPr>
        <w:t xml:space="preserve"> मिसिएको </w:t>
      </w:r>
      <w:r>
        <w:rPr>
          <w:b/>
          <w:lang w:val="ne_NP" w:bidi="ne_NP"/>
        </w:rPr>
        <w:t>दाखमद्य</w:t>
      </w:r>
      <w:r>
        <w:rPr>
          <w:lang w:val="ne_NP" w:bidi="ne_NP"/>
        </w:rPr>
        <w:t xml:space="preserve"> (अङ्गुर भनिने फलबाट बनेको दाखमद्य) दिए। मुर्र एउटा औषधि जस्तै हो यसले मानिसहरूलाई पीडाको महसुस नहुन मद्दत गर्छ।</w:t>
      </w:r>
    </w:p>
    <w:p>
      <w:pPr/>
      <w:r>
        <w:rPr>
          <w:lang w:val="ne_NP" w:bidi="ne_NP"/>
        </w:rPr>
      </w:r>
      <w:r>
        <w:rPr>
          <w:lang w:val="ne_NP" w:bidi="ne_NP"/>
        </w:rPr>
        <w:t xml:space="preserve">यहाँ रोक्नुहोस् र तपाईंले </w:t>
      </w:r>
      <w:r>
        <w:rPr>
          <w:b/>
          <w:lang w:val="ne_NP" w:bidi="ne_NP"/>
        </w:rPr>
        <w:t>मुर्रको</w:t>
      </w:r>
      <w:r>
        <w:rPr>
          <w:lang w:val="ne_NP" w:bidi="ne_NP"/>
        </w:rPr>
        <w:t xml:space="preserve"> लागि कस्तो शब्द वा वाक्यांश प्रयोग गर्नुहुनेछ भनेर समूहमा छलफल गर्नुहोस्। अडियो रोक्‍नुहोस्। </w:t>
      </w:r>
    </w:p>
    <w:p>
      <w:pPr/>
      <w:r>
        <w:rPr>
          <w:lang w:val="ne_NP" w:bidi="ne_NP"/>
        </w:rPr>
      </w:r>
      <w:r>
        <w:rPr>
          <w:lang w:val="ne_NP" w:bidi="ne_NP"/>
        </w:rPr>
        <w:t xml:space="preserve">येशूको लुगा कसले पाउने भनेर सैनिकहरूले </w:t>
      </w:r>
      <w:r>
        <w:rPr>
          <w:b/>
          <w:lang w:val="ne_NP" w:bidi="ne_NP"/>
        </w:rPr>
        <w:t>पासा</w:t>
      </w:r>
      <w:r>
        <w:rPr>
          <w:lang w:val="ne_NP" w:bidi="ne_NP"/>
        </w:rPr>
        <w:t xml:space="preserve"> हानेर </w:t>
      </w:r>
      <w:r>
        <w:rPr>
          <w:b/>
          <w:lang w:val="ne_NP" w:bidi="ne_NP"/>
        </w:rPr>
        <w:t>चिट्ठा हाले</w:t>
      </w:r>
      <w:r>
        <w:rPr>
          <w:lang w:val="ne_NP" w:bidi="ne_NP"/>
        </w:rPr>
        <w:t>। "चिट्ठा हाल्नु" को अर्थ कुनै न कुनै किसिमले चिन्ह लगाइएको साना ढुङ्गाहरू हान्नु हो। ढुङ्गा झरेको तरिकाले येशूको लुगाको कसले कुन टुक्रा पाउने भन्ने निर्धारण गर्यो।</w:t>
      </w:r>
    </w:p>
    <w:p>
      <w:pPr/>
      <w:r>
        <w:rPr>
          <w:lang w:val="ne_NP" w:bidi="ne_NP"/>
        </w:rPr>
      </w:r>
      <w:r>
        <w:rPr>
          <w:lang w:val="ne_NP" w:bidi="ne_NP"/>
        </w:rPr>
        <w:t xml:space="preserve">यहाँ रोक्नुहोस् र समूहमा फेरि चिट्ठाको फोटो हेर्नुहोस्। अडियो रोक्‍नुहोस्। </w:t>
      </w:r>
    </w:p>
    <w:p>
      <w:pPr/>
      <w:r>
        <w:rPr>
          <w:lang w:val="ne_NP" w:bidi="ne_NP"/>
        </w:rPr>
      </w:r>
      <w:r>
        <w:rPr>
          <w:lang w:val="ne_NP" w:bidi="ne_NP"/>
        </w:rPr>
        <w:t xml:space="preserve">येशूलाई घाम उदाएको </w:t>
      </w:r>
      <w:r>
        <w:rPr>
          <w:b/>
          <w:lang w:val="ne_NP" w:bidi="ne_NP"/>
        </w:rPr>
        <w:t>तेस्रो घडी</w:t>
      </w:r>
      <w:r>
        <w:rPr>
          <w:lang w:val="ne_NP" w:bidi="ne_NP"/>
        </w:rPr>
        <w:t xml:space="preserve"> अर्थात बिहान ९ बजे वा तीन घण्टापछि क्रूसमा टाँगे भनेर मर्कूसले भने।</w:t>
      </w:r>
    </w:p>
    <w:p>
      <w:pPr/>
      <w:r>
        <w:rPr>
          <w:lang w:val="ne_NP" w:bidi="ne_NP"/>
        </w:rPr>
      </w:r>
      <w:r>
        <w:rPr>
          <w:lang w:val="ne_NP" w:bidi="ne_NP"/>
        </w:rPr>
        <w:t xml:space="preserve">यहाँ रोक्नुहोस् र तपाईंले यस समयको लागि कस्तो शब्द वा वाक्यांश प्रयोग गर्नुहुनेछ भनेर समूहमा छलफल गर्नुहोस्। अडियो रोक्‍नुहोस्। </w:t>
      </w:r>
    </w:p>
    <w:p>
      <w:pPr/>
      <w:r>
        <w:rPr>
          <w:lang w:val="ne_NP" w:bidi="ne_NP"/>
        </w:rPr>
      </w:r>
      <w:r>
        <w:rPr>
          <w:lang w:val="ne_NP" w:bidi="ne_NP"/>
        </w:rPr>
        <w:t xml:space="preserve">दुई "डाँकूहरू" "चोरहरू" वा "क्रान्तिकारीहरू" लाई येशूको दुबै छेउमा क्रूसमा टाँगियो। तपाईंले अघिल्लो खण्डहरूमा क्रान्तिकारीको लागि प्रयोग गरेको शब्द नै प्रयोग गर्नुहोस्। </w:t>
      </w:r>
      <w:r>
        <w:rPr>
          <w:b/>
          <w:lang w:val="ne_NP" w:bidi="ne_NP"/>
        </w:rPr>
        <w:t>क्रान्तिकारी</w:t>
      </w:r>
      <w:r>
        <w:rPr>
          <w:lang w:val="ne_NP" w:bidi="ne_NP"/>
        </w:rPr>
        <w:t xml:space="preserve"> भनेको सरकारलाई उल्टाउन चाहने व्यक्ति हो भनेर सम्झनुहोस्।</w:t>
      </w:r>
    </w:p>
    <w:p>
      <w:pPr/>
      <w:r>
        <w:rPr>
          <w:lang w:val="ne_NP" w:bidi="ne_NP"/>
        </w:rPr>
      </w:r>
      <w:r>
        <w:rPr>
          <w:lang w:val="ne_NP" w:bidi="ne_NP"/>
        </w:rPr>
        <w:t xml:space="preserve">मानिसहरूले येशूलाई अपमान गर्छन, उहाँले </w:t>
      </w:r>
      <w:r>
        <w:rPr>
          <w:b/>
          <w:lang w:val="ne_NP" w:bidi="ne_NP"/>
        </w:rPr>
        <w:t>मन्दिरलाई</w:t>
      </w:r>
      <w:r>
        <w:rPr>
          <w:lang w:val="ne_NP" w:bidi="ne_NP"/>
        </w:rPr>
        <w:t xml:space="preserve"> भत्काएर यसलाई पुन: निर्माण गर्नेछु भनेर भन्यो भन्छन। तपाईंले मर्कूसको पुस्तकको अघिल्लो खण्डहरूमा मन्दिरको लागि प्रयोग गरेको शब्द नै प्रयोग गर्नुहोस् र </w:t>
      </w:r>
      <w:r>
        <w:rPr>
          <w:b/>
          <w:lang w:val="ne_NP" w:bidi="ne_NP"/>
        </w:rPr>
        <w:t>मन्दिर</w:t>
      </w:r>
      <w:r>
        <w:rPr>
          <w:lang w:val="ne_NP" w:bidi="ne_NP"/>
        </w:rPr>
        <w:t xml:space="preserve"> मुख्य शब्दावलीमा छ भनेर सम्झनुहोस्।</w:t>
      </w:r>
    </w:p>
    <w:p>
      <w:pPr/>
      <w:r>
        <w:rPr>
          <w:lang w:val="ne_NP" w:bidi="ne_NP"/>
        </w:rPr>
      </w:r>
      <w:r>
        <w:rPr>
          <w:b/>
          <w:lang w:val="ne_NP" w:bidi="ne_NP"/>
        </w:rPr>
        <w:t>मुख्य पूजाहारीहरू</w:t>
      </w:r>
      <w:r>
        <w:rPr>
          <w:lang w:val="ne_NP" w:bidi="ne_NP"/>
        </w:rPr>
        <w:t xml:space="preserve"> र </w:t>
      </w:r>
      <w:r>
        <w:rPr>
          <w:b/>
          <w:lang w:val="ne_NP" w:bidi="ne_NP"/>
        </w:rPr>
        <w:t>धार्मिक व्यवस्थाका शिक्षकहरू</w:t>
      </w:r>
      <w:r>
        <w:rPr>
          <w:lang w:val="ne_NP" w:bidi="ne_NP"/>
        </w:rPr>
        <w:t>ले येशूलाई खिल्ली उडाए र भने, "</w:t>
      </w:r>
      <w:r>
        <w:rPr>
          <w:b/>
          <w:lang w:val="ne_NP" w:bidi="ne_NP"/>
        </w:rPr>
        <w:t>इस्राएलको राजा</w:t>
      </w:r>
      <w:r>
        <w:rPr>
          <w:lang w:val="ne_NP" w:bidi="ne_NP"/>
        </w:rPr>
        <w:t xml:space="preserve"> यो </w:t>
      </w:r>
      <w:r>
        <w:rPr>
          <w:b/>
          <w:lang w:val="ne_NP" w:bidi="ne_NP"/>
        </w:rPr>
        <w:t>मसीह</w:t>
      </w:r>
      <w:r>
        <w:rPr>
          <w:lang w:val="ne_NP" w:bidi="ne_NP"/>
        </w:rPr>
        <w:t xml:space="preserve"> क्रूसबाट तल झरोस ताकि हामीले उहाँलाई देख्न र विश्वास गर्न सकौ।" तपाईंले अघिल्लो खण्डहरूमा मुख्य </w:t>
      </w:r>
      <w:r>
        <w:rPr>
          <w:b/>
          <w:lang w:val="ne_NP" w:bidi="ne_NP"/>
        </w:rPr>
        <w:t>पूजाहारीहरू,</w:t>
      </w:r>
      <w:r>
        <w:rPr>
          <w:lang w:val="ne_NP" w:bidi="ne_NP"/>
        </w:rPr>
        <w:t xml:space="preserve"> </w:t>
      </w:r>
      <w:r>
        <w:rPr>
          <w:b/>
          <w:lang w:val="ne_NP" w:bidi="ne_NP"/>
        </w:rPr>
        <w:t>धार्मिक व्यवस्थाका शिक्षकहरू</w:t>
      </w:r>
      <w:r>
        <w:rPr>
          <w:lang w:val="ne_NP" w:bidi="ne_NP"/>
        </w:rPr>
        <w:t xml:space="preserve"> र </w:t>
      </w:r>
      <w:r>
        <w:rPr>
          <w:b/>
          <w:lang w:val="ne_NP" w:bidi="ne_NP"/>
        </w:rPr>
        <w:t>मसीह</w:t>
      </w:r>
      <w:r>
        <w:rPr>
          <w:lang w:val="ne_NP" w:bidi="ne_NP"/>
        </w:rPr>
        <w:t>को लागि प्रयोग गरेको शब्दहरू नै प्रयोग गर्नुहोस्, र यी शब्दहरू मुख्य शब्दावलीमा छन् भनेर सम्झनुहोस्।</w:t>
      </w:r>
    </w:p>
    <w:p>
      <w:pPr/>
      <w:r>
        <w:rPr>
          <w:lang w:val="ne_NP" w:bidi="ne_NP"/>
        </w:rPr>
      </w:r>
      <w:r>
        <w:rPr>
          <w:lang w:val="ne_NP" w:bidi="ne_NP"/>
        </w:rPr>
        <w:t>धार्मिक नेताहरूले "यहूदीहरूको राजा" को सट्टा "इस्राएलको राजा" को उपाधि प्रयोग गरे किनभने यहूदीहरू आफैलाई इस्राएल राष्ट्र भनेर चिनाउन चाहन्थे, जुन परमेश्वरले तिनिहरूको पुर्खा याकूबको समयमा दिएको नाम हो।</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15:33–39</w:t>
      </w:r>
      <w:r>
        <w:rPr>
          <w:lang w:val="ne_NP" w:bidi="ne_NP"/>
        </w:rPr>
      </w:r>
    </w:p>
    <w:p>
      <w:pPr>
        <w:pStyle w:val="Heading3"/>
      </w:pPr>
      <w:r>
        <w:rPr>
          <w:lang w:val="ne_NP" w:bidi="ne_NP"/>
        </w:rPr>
        <w:t>Step 1</w:t>
      </w:r>
    </w:p>
    <w:p>
      <w:pPr/>
      <w:r>
        <w:rPr>
          <w:lang w:val="ne_NP" w:bidi="ne_NP"/>
        </w:rPr>
      </w:r>
      <w:r>
        <w:rPr>
          <w:lang w:val="ne_NP" w:bidi="ne_NP"/>
        </w:rPr>
        <w:t>यस चरणमा, मर्कूस १५:३३–३९ सुन्नुहोस् र यसलाई आफ्नो हृदयमा राख्नुहोस्।</w:t>
      </w:r>
    </w:p>
    <w:p>
      <w:pPr/>
      <w:r>
        <w:rPr>
          <w:lang w:val="ne_NP" w:bidi="ne_NP"/>
        </w:rPr>
      </w:r>
      <w:r>
        <w:rPr>
          <w:lang w:val="ne_NP" w:bidi="ne_NP"/>
        </w:rPr>
        <w:t>सम्भव भएमा तीन फरक अनुवादहरूमा मर्कूस १५:३३–३९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१५:३३–३९ को श्रव्य संस्करण सुन्‍नुहोस्।</w:t>
      </w:r>
    </w:p>
    <w:p>
      <w:pPr/>
      <w:r>
        <w:rPr>
          <w:lang w:val="ne_NP" w:bidi="ne_NP"/>
        </w:rPr>
      </w:r>
      <w:r>
        <w:rPr>
          <w:lang w:val="ne_NP" w:bidi="ne_NP"/>
        </w:rPr>
        <w:t>अघिल्लो खण्डमा, सैनिकहरूले येशूलाई बिहान ९ बजे क्रूसमा टाँगेको हो भनेर मर्कूसले भन्छन्। येशूले घण्टौसम्म क्रूसमा कष्ट भोग्नु भएको थियो। वर्षको यस समयमा घाम कहिल्यै अँध्यारो नहुने भएता पनि यहाँ दिउँसो घाम अँध्यारो हुन्छ। तर, येशूको समयका मानिसहरूले अन्धकार नराम्रो कुराको संकेत हो भनेर विश्वास गर्थे। परमेश्वरले संसारको न्याय गर्न आउदा घाम अँध्यारो हुनेछ भनेर यहुदी अगमवक्ता आमोसले भने। अन्धकारले राजाहरू वा शहरहरूकाहरूको मृत्युको संकेत हो भनेर अन्य मानिसहरूले विश्वास गर्थे। पहिलो निस्तारको चाड अघि परमेश्वरले इस्राएलीहरूलाई मिश्रबाट छुट्कारा दिनु हुँदा मिश्रमाथि परमेश्वरको श्रापको संकेतको रुपमा अन्धकारको महामारि थियो। रूखमा झुण्डिने मानिसहरूलाई परमेश्वरले दण्ड दिनु भएको हो वा श्राप दिनु भएको हो भनेर मोशाको व्यवस्थाले भन्छ। सायद यही कारणले घाम अँध्यारो भयो।</w:t>
      </w:r>
    </w:p>
    <w:p>
      <w:pPr/>
      <w:r>
        <w:rPr>
          <w:lang w:val="ne_NP" w:bidi="ne_NP"/>
        </w:rPr>
      </w:r>
      <w:r>
        <w:rPr>
          <w:lang w:val="ne_NP" w:bidi="ne_NP"/>
        </w:rPr>
        <w:t>अन्धकार सुरु भएको तीन घण्टापछि दिउँसो ३ बजे, येशूले ठूलो स्वरमा कराउनुभयो, "मेरो परमेश्वर, मेरो परमेश्वर, तपाईंले मलाई किन छोड्नु भयो?" येशूले आफू परमेश्वरबाट पूर्ण रूपमा अलग भएको छु भन्ने महसुस गर्नुहुन्छ, त्यसैले येशूले भजन वा विलापको पहिलो भाग भन्नुभयो। यस विलापको गीतमा गायकले अन्यायपूर्ण वा गलत प्रकारले पिडित व्यक्तिलाई मद्दत गर्न परमेश्वरसँग बिन्ती गर्छन्। सामान्यतया विलापको भजनको अन्त्यमा परमेश्वरले तिनीहरूसँग रहनु हुनेछ र तिनीहरूको समस्यामा तिनीहरूलाई मद्दत गर्नुहुनेछ भन्ने प्रतिज्ञा हुन्छ।</w:t>
      </w:r>
    </w:p>
    <w:p>
      <w:pPr/>
      <w:r>
        <w:rPr>
          <w:lang w:val="ne_NP" w:bidi="ne_NP"/>
        </w:rPr>
      </w:r>
      <w:r>
        <w:rPr>
          <w:lang w:val="ne_NP" w:bidi="ne_NP"/>
        </w:rPr>
        <w:t>सम्भवतः येशूले परमेश्वर- एलोईको नाम, हिब्रूमा एलोई र बाँकी प्रश्न अरामाइकमा भन्नुभयो। यहूदी धर्मशास्त्रको भाषा हिब्रू थियो, तर रोमी समयमा यहूदी मानिसहरूले बोल्ने भाषा अरामाईक थियो। उहाँको वरिपरिका केही मानिसहरूले उहाँको पहिलो शब्द नबुझेका हुन सक्छ। येशूले परमेश्वरलाई पुकारा गर्नु भयो, तर उहाँले परमेश्वरको लागि प्रयोग गरेको शब्द महान यहूदी अगमवक्ता एलियाको हिब्रू नाम जस्तै सुनिन्थ्यो। धर्मी मानिसहरूलाई खतरामा परेको बेलामा एलियाको आत्माले बचाउन आउनेछ भनेर यहूदी मानिसहरूले विश्वास गर्थे। येशूले परमेश्वरको सट्टा एलियालाई बोलाउँदै हुनुहुन्छ भनेर मानिसहरूले विश्वास गरे भन्ने कुरा बुझ्न सकिन्छ।</w:t>
      </w:r>
    </w:p>
    <w:p>
      <w:pPr/>
      <w:r>
        <w:rPr>
          <w:lang w:val="ne_NP" w:bidi="ne_NP"/>
        </w:rPr>
      </w:r>
      <w:r>
        <w:rPr>
          <w:lang w:val="ne_NP" w:bidi="ne_NP"/>
        </w:rPr>
        <w:t>सस्तो अमिलो दाखमद्यले मानिसहरूलाई ताजा तुल्याउँछ र तिर्खा मेट्न मद्दत गर्छ भन्ने यहूदी मानिसहरूले सोचे। कसैले येशूले बोलाएको सुनेर उहाँलाई मद्दत गर्न चाहन्थे। त्यो व्यक्तिले दाखमद्यको सिर्कालाई स्पन्जमा भिजायो, स्पन्जलाई लामो लट्ठीको छेउमा राखेर येशूको नजिक पुर्याए।</w:t>
      </w:r>
    </w:p>
    <w:p>
      <w:pPr/>
      <w:r>
        <w:rPr>
          <w:lang w:val="ne_NP" w:bidi="ne_NP"/>
        </w:rPr>
      </w:r>
      <w:r>
        <w:rPr>
          <w:lang w:val="ne_NP" w:bidi="ne_NP"/>
        </w:rPr>
        <w:t>येशू आफ्नो जीवनको अन्त्यसम्म ठूलो स्वरमा बोल्न सक्षम रहनुभयो। यो असामान्य थियो - धेरैजसो मानिसहरू क्रूसिकरणको अन्तमा कमजोर र बेहोस भएर राम्रोसँग सास फेर्न सक्दैन थिए।</w:t>
      </w:r>
    </w:p>
    <w:p>
      <w:pPr/>
      <w:r>
        <w:rPr>
          <w:lang w:val="ne_NP" w:bidi="ne_NP"/>
        </w:rPr>
      </w:r>
      <w:r>
        <w:rPr>
          <w:lang w:val="ne_NP" w:bidi="ne_NP"/>
        </w:rPr>
        <w:t>क्रूसमा टाँगेकै समयका घटनाहरू भएपनि फरक ठाउँमा भएका घटनाहरूको बारेमा मर्कूसले बताउँछन्। यरूशलेमको मन्दिरमा ढोकालाई ढाक्न दुई ठूला पर्दाहरू झुण्डिएका छन्। भित्री पर्दा पवित्र स्थान र महा पवित्रस्थानको बीचमा झुण्डिने पर्दा हो। पवित्रस्थान मन्दिरको त्यो स्थान हो जहाँ प्रायश्चितको विशेष दिनमा प्रधान पूजाहारीले मात्र इस्राएलका सबै मानिसहरूको पाप क्षमा गर्न बलिदान चढाउन जान सक्छन्। बाहिरी पर्दा पूजाहारीहरूको विशेष क्षेत्रहरूलाई गैर पूजाहारीहरूको चोकबाट अलग गर्ने पर्दा हो। जनताले बाहिरी पर्दा देख्न सक्थे, तर केही पूजाहारीहरूले मात्र भित्री पर्दा देख्न सक्दथे।</w:t>
      </w:r>
    </w:p>
    <w:p>
      <w:pPr/>
      <w:r>
        <w:rPr>
          <w:lang w:val="ne_NP" w:bidi="ne_NP"/>
        </w:rPr>
      </w:r>
      <w:r>
        <w:rPr>
          <w:lang w:val="ne_NP" w:bidi="ne_NP"/>
        </w:rPr>
        <w:t xml:space="preserve">यहाँ रोक्नुहोस् र पवित्रस्थान, महा पवित्र स्थान र चोक सहित मन्दिरको रेखा चित्र हेर्नुहोस्। अडियो रोक्‍नुहोस्। </w:t>
      </w:r>
    </w:p>
    <w:p>
      <w:pPr/>
      <w:r>
        <w:rPr>
          <w:lang w:val="ne_NP" w:bidi="ne_NP"/>
        </w:rPr>
      </w:r>
      <w:r>
        <w:rPr>
          <w:lang w:val="ne_NP" w:bidi="ne_NP"/>
        </w:rPr>
        <w:t>कुन पर्दालाई माथिबाट तल दुई भागमा विभाजित गरिएको छ भनेर हामी निश्चित छैनौ। बाहिरी पर्दाले माथिबाट तल दुई भागमा विभाजित गरेको कारण हो भन्ने कुरामा केही विद्वानहरू विश्वास गर्छन्, किनभने आम जनताले यसलाई चोकबाट देख्न सक्थे र यो भएको हो भनेर अरूलाई भन्न सक्थे। यो घटना कुनै दिन मन्दिर नष्ट हुनेछ भन्ने भविष्यवाणी हो भनेर धेरै मानिसहरूले विश्वास गर्छन्। यो घटना भएको लगभग ४० वर्षपछि मात्र ७० ई.मा मन्दिर साँच्चै नष्ट भएको थियो। जे होस्, दुई टुक्रा पारेको पर्दाले येशूले मानिसहरूको पापको लागि पवित्रस्थानमा बलिदानहरू चढाउन मन्दिर र पूजाहारीहरूको आवश्यकता पर्ने मूल यहूदी परम्परालाई परिवर्तन गरिरहनु भएको छ भन्ने संकेत गर्छ। येशूनै अन्तिम बलिदान हुनुहुन्छ।</w:t>
      </w:r>
    </w:p>
    <w:p>
      <w:pPr/>
      <w:r>
        <w:rPr>
          <w:lang w:val="ne_NP" w:bidi="ne_NP"/>
        </w:rPr>
      </w:r>
      <w:r>
        <w:rPr>
          <w:lang w:val="ne_NP" w:bidi="ne_NP"/>
        </w:rPr>
        <w:t>क्रूसमा टाँगेको शुरुदेखि येशूको मृत्यु नभएसम्म रोमी कप्तान वा रोमी अधिकारी येशूसँग थिए। येशू अन्य पीडितहरू भन्दा कुनै न कुनै रूपमा फरक हुनुहुन्छ भनेर उसलाई थाहा थियो। येशूले सामान्य मृत्युमा मर्नु भएन, वा मृत्युदण्ड पाउने सामान्य अपराधीहरूले जस्तै व्यवहार गर्नुभएन। रोमी अधिकारीले भन्छन्, "निश्चित रूपमा यो मानिस परमेश्वरको छोरा थियो!" सम्भवतः यो रोमी अधिकारीले येशू ईश्वरीय हुनुहुन्छ वा परमेश्वरबाट आफ्नो भाग्य स्वीकार गर्ने ईश्वरीय नायक हुनुहुन्छ भनेर बुझेका थिए। तरपनि, रोमी अधिकारीले आफ्नो भनाईको पूर्ण अर्थ बुझेका थिएनन्।</w:t>
      </w:r>
    </w:p>
    <w:p>
      <w:pPr/>
      <w:r>
        <w:rPr>
          <w:lang w:val="ne_NP" w:bidi="ne_NP"/>
        </w:rPr>
      </w:r>
      <w:r>
        <w:rPr>
          <w:lang w:val="ne_NP" w:bidi="ne_NP"/>
        </w:rPr>
        <w:t>यस अधिकारीको भनाई पुरै मर्कूसको पुस्तकको चरम बिन्दु हो। मर्कूसले आफ्नो श्रोताहरूलाई "येशू को हुनुहुन्छ?" भनेर देखाउन चाहन्छन्। येशू प्रतिज्ञा गरिएको मसीह, राजा र परमेश्वरको छोरा हुनुहुन्छ भनेर मर्कूसले आफ्नो श्रोताहरूलाई देखाउन चाहन्छन्। यो "परमेश्वरको छोरा मसीह" येशूको जीवनको विवरण हो भनेर मर्कूसले आफ्नो पुस्तकको सुरुवात गर्छन्। त्यसपछि येशूले आफ्ना चेलाहरूलाई म को हुँ भनेर सोध्नुहुन्छ, र पत्रुसले भन्छन्, "तपाईं मसीह हुनुहुन्छ।" त्यसपछि प्रधान पूजाहारीले येशूलाई मुद्धाको बेला तपाईं परमेश्वरको छोरा मसीह हो कि होइन भनेर सोध्छन्। अब येशूको मृत्युको लागि जिम्मेवार रोमी अधिकारीले पनि येशू को हो भनेर बुझेको जस्तो देखिन्छ। येशू को हो भनेर बुझ्ने एक रोमी अधिकारी पनि थिए भनेर मर्कूसले लेखिरहेका रोमी पाठकहरू पनि खुसि हुने थिए।</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१५:३३–३९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w:t>
      </w:r>
      <w:r>
        <w:rPr>
          <w:lang w:val="ne_NP" w:bidi="ne_NP"/>
        </w:rPr>
        <w:t xml:space="preserve"> दिउँसो सुरु हुन्छ। तीन घण्टासम्म घाम अँध्यारो हुन्छ।</w:t>
      </w:r>
    </w:p>
    <w:p>
      <w:pPr/>
      <w:r>
        <w:rPr>
          <w:lang w:val="ne_NP" w:bidi="ne_NP"/>
        </w:rPr>
      </w:r>
      <w:r>
        <w:rPr>
          <w:b/>
          <w:lang w:val="ne_NP" w:bidi="ne_NP"/>
        </w:rPr>
        <w:t>दोस्रो दृश्यमा:</w:t>
      </w:r>
      <w:r>
        <w:rPr>
          <w:lang w:val="ne_NP" w:bidi="ne_NP"/>
        </w:rPr>
        <w:t xml:space="preserve"> येशूले ठूलो स्वरमा पुकार्नु हुन्छ, "मेरो परमेश्वर, मेरो परमेश्वर, तपाईंले मलाई किन छोड्नु भयो?" येशूलाई कसैले अमिलो दाखमद्य दिने प्रयास गर्छ।</w:t>
      </w:r>
    </w:p>
    <w:p>
      <w:pPr/>
      <w:r>
        <w:rPr>
          <w:lang w:val="ne_NP" w:bidi="ne_NP"/>
        </w:rPr>
      </w:r>
      <w:r>
        <w:rPr>
          <w:b/>
          <w:lang w:val="ne_NP" w:bidi="ne_NP"/>
        </w:rPr>
        <w:t>तेस्रो दृश्यमा:</w:t>
      </w:r>
      <w:r>
        <w:rPr>
          <w:lang w:val="ne_NP" w:bidi="ne_NP"/>
        </w:rPr>
        <w:t xml:space="preserve"> येशू ठूलो स्वरमा कराउनुहुन्छ र मर्नुहुन्छ। त्यही समयमा यरूशलेमको अर्को छेउमा रहेको मन्दिरमा एउटा पर्दा माथिबाट तलसम्म दुई भाग भएर च्यातिन्छ।</w:t>
      </w:r>
    </w:p>
    <w:p>
      <w:pPr/>
      <w:r>
        <w:rPr>
          <w:lang w:val="ne_NP" w:bidi="ne_NP"/>
        </w:rPr>
      </w:r>
      <w:r>
        <w:rPr>
          <w:b/>
          <w:lang w:val="ne_NP" w:bidi="ne_NP"/>
        </w:rPr>
        <w:t>चौथो दृश्यमा:</w:t>
      </w:r>
      <w:r>
        <w:rPr>
          <w:lang w:val="ne_NP" w:bidi="ne_NP"/>
        </w:rPr>
        <w:t xml:space="preserve"> रोमी कप्तान वा अधिकारीले भन्छन्, "यो मानिस परमेश्वरको छोरा हुनुपर्छ!"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क्रूसको छेउमा उभिएका मानिसहरू</w:t>
      </w:r>
    </w:p>
    <w:p>
      <w:pPr>
        <w:pStyle w:val="ListBullet"/>
        <w:spacing w:line="240" w:lineRule="auto"/>
        <w:ind w:left="720"/>
      </w:pPr>
      <w:r>
        <w:rPr>
          <w:lang w:val="ne_NP" w:bidi="ne_NP"/>
        </w:rPr>
      </w:r>
      <w:r>
        <w:rPr>
          <w:lang w:val="ne_NP" w:bidi="ne_NP"/>
        </w:rPr>
        <w:t>स्पन्जमा अमिलो दाखमद्य ल्याउने व्यक्ति</w:t>
      </w:r>
    </w:p>
    <w:p>
      <w:pPr>
        <w:pStyle w:val="ListBullet"/>
        <w:spacing w:line="240" w:lineRule="auto"/>
        <w:ind w:left="720"/>
      </w:pPr>
      <w:r>
        <w:rPr>
          <w:lang w:val="ne_NP" w:bidi="ne_NP"/>
        </w:rPr>
      </w:r>
      <w:r>
        <w:rPr>
          <w:lang w:val="ne_NP" w:bidi="ne_NP"/>
        </w:rPr>
        <w:t>कप्तान भनिने रोमी अधिकारी</w:t>
      </w:r>
    </w:p>
    <w:p>
      <w:pPr/>
      <w:r>
        <w:rPr>
          <w:lang w:val="ne_NP" w:bidi="ne_NP"/>
        </w:rPr>
      </w:r>
      <w:r>
        <w:rPr>
          <w:lang w:val="ne_NP" w:bidi="ne_NP"/>
        </w:rPr>
        <w:t>समूहको तीन घण्टा बित्छ। दिउँसो लगभग ३ बजे येशू ठूलो स्वरमा कराउनुहुन्छ। मर्कूसले हामीलाई येशूको शब्दहरू "एलोई, एलोई, लेमा शबक्तनी" मूल भाषामा दिन्छन् भनेर सम्झनु महत्त्वपूर्ण छ? जसको अर्थ "मेरो परमेश्वर, मेरो परमेश्वर, तपाईंले मलाई किन छोड्नुभयो?"</w:t>
      </w:r>
    </w:p>
    <w:p>
      <w:pPr/>
      <w:r>
        <w:rPr>
          <w:lang w:val="ne_NP" w:bidi="ne_NP"/>
        </w:rPr>
      </w:r>
      <w:r>
        <w:rPr>
          <w:lang w:val="ne_NP" w:bidi="ne_NP"/>
        </w:rPr>
        <w:t xml:space="preserve">यहाँ रोक्नुहोस् र समूहमा यो प्रश्नको छलफल गर्नुहोस्: तपाईंले आफ्नो कथाहरू अर्को भाषामा बोल्दै हुनुहुन्छ भनेर कसरी देखाउनुहुन्छ? अडियो रोक्‍नुहोस्। </w:t>
      </w:r>
    </w:p>
    <w:p>
      <w:pPr/>
      <w:r>
        <w:rPr>
          <w:lang w:val="ne_NP" w:bidi="ne_NP"/>
        </w:rPr>
      </w:r>
      <w:r>
        <w:rPr>
          <w:lang w:val="ne_NP" w:bidi="ne_NP"/>
        </w:rPr>
        <w:t>एलियाको नाम "एलोई" जस्तै सुनिन्छ र त्यसैले नजिकैको केही मानिसहरूले येशूले एलियालाई अगमवक्तालाई बोलाउँदै हुनुहुन्छ भन्ने सोचे। कसैले दगुर्छ र स्पन्जलाई अमिलो दाखमद्यमा भिजाउँछ भनेर हामीलाई थाहा छैन। उसले स्पन्जलाई लट्ठीमा राखेर यशूको मुखतर्फ उठाउँछन्। त्यो मानिसले भन्यो, "पर्खनुहोस्, एलिया उहाँलाई क्रूसबाट तल झार्न आउँछन् भनेर हेरौं!" येशूले ठूलो स्वरमा कराउनुहुन्छ र अन्तिम श्वास फेर्नुहुन्छ। येशू मर्नुहुन्छ।</w:t>
      </w:r>
    </w:p>
    <w:p>
      <w:pPr/>
      <w:r>
        <w:rPr>
          <w:lang w:val="ne_NP" w:bidi="ne_NP"/>
        </w:rPr>
      </w:r>
      <w:r>
        <w:rPr>
          <w:lang w:val="ne_NP" w:bidi="ne_NP"/>
        </w:rPr>
        <w:t>येशू मर्ने बेलामानै मन्दिरको पर्दा माथिदेखि तलसम्म दुई भागमा विभाजित हुन्छ। येशू मरेको ठाउँबाट मन्दिर यरूशलेमको अर्को छेउ पट्टि पर्छ। येशू मर्ने क्रूसको छेउमा रहेका मानिसहरूलाई मन्दिरको पर्दा दुई भागमा टुक्रा भएको छ भनेर थाहा छैन।</w:t>
      </w:r>
    </w:p>
    <w:p>
      <w:pPr/>
      <w:r>
        <w:rPr>
          <w:lang w:val="ne_NP" w:bidi="ne_NP"/>
        </w:rPr>
      </w:r>
      <w:r>
        <w:rPr>
          <w:lang w:val="ne_NP" w:bidi="ne_NP"/>
        </w:rPr>
        <w:t xml:space="preserve">यहाँ रोक्नुहोस् र समूहमा यो प्रश्नको छलफल गर्नुहोस्: तपाईंले एकै समयमा तर फरक ठाउँमा भइरहेको कथाको जानकारी कसरी दिनुहुन्छ? अडियो रोक्‍नुहोस्। </w:t>
      </w:r>
    </w:p>
    <w:p>
      <w:pPr/>
      <w:r>
        <w:rPr>
          <w:lang w:val="ne_NP" w:bidi="ne_NP"/>
        </w:rPr>
      </w:r>
      <w:r>
        <w:rPr>
          <w:lang w:val="ne_NP" w:bidi="ne_NP"/>
        </w:rPr>
        <w:t>रोमी अधिकारी वा कप्तान क्रूसको नजिकै उभिएका छन् किनभने उनिहरू येशूलाई क्रूसमा टाँग्ने जिम्मा पाएका ब्यक्ति हुन्। क्रूसमा हुने सबै कुरा उहाँले देख्नुहुन्छ। येशू अरू मानिसहरू भन्दा फरक तरिकाले मर्नुहुन्छ भनेर उसले देख्छ। येशू बलियो हुँदानै मर्नुहुन्छ। कप्तानले भन्छन्, "यो मानिस परमेश्वरको छोरा थिए भन्ने कुरामा म निश्चित छु!" यो मर्कूसको पुस्तकको दोस्रो चरमोत्कर्ष वा सबैभन्दा महत्त्वपूर्ण भाग हो।</w:t>
      </w:r>
    </w:p>
    <w:p>
      <w:pPr/>
      <w:r>
        <w:rPr>
          <w:lang w:val="ne_NP" w:bidi="ne_NP"/>
        </w:rPr>
      </w:r>
      <w:r>
        <w:rPr>
          <w:lang w:val="ne_NP" w:bidi="ne_NP"/>
        </w:rPr>
        <w:t xml:space="preserve">यहाँ रोक्नुहोस् र समूहमा छलफल गर्नुहोस्: तपाईंले कथाहरू सुनाउँदा तपाईंले कथाको महत्त्वपूर्ण भाग बताउँदै हुनुहुन्छ भनेर आफ्नो आवाज र शब्दहरूले कसरी प्रस्तुत गर्नुहुन्छ? तपाईंको संस्कृतिमा एक अर्कालाई सत्य, विशेष कथा सुनाउने अभ्यास गर्नुहोस्, र कथाको सबैभन्दा महत्त्वपूर्ण भाग कहाँ छ भनेर ध्यान दिनुहोस्। तपाईंले यसको बारेमा कसरी कुरा गर्नुहुन्छ? तपाईंले कथाको महत्त्वपूर्ण भागको बारेमा कुरा गर्दा तपाईंको आवाज र तपाईंको शब्दहरूलाई के हुन्छ? अडियो रोक्‍नुहोस्। </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१५:३३–३९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चार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क्रूसको छेउमा उभिएका मानिसहरू</w:t>
      </w:r>
    </w:p>
    <w:p>
      <w:pPr>
        <w:pStyle w:val="ListBullet"/>
        <w:spacing w:line="240" w:lineRule="auto"/>
        <w:ind w:left="720"/>
      </w:pPr>
      <w:r>
        <w:rPr>
          <w:lang w:val="ne_NP" w:bidi="ne_NP"/>
        </w:rPr>
      </w:r>
      <w:r>
        <w:rPr>
          <w:lang w:val="ne_NP" w:bidi="ne_NP"/>
        </w:rPr>
        <w:t>स्पन्जमा अमिलो दाखमद्य ल्याउने व्यक्ति</w:t>
      </w:r>
    </w:p>
    <w:p>
      <w:pPr>
        <w:pStyle w:val="ListBullet"/>
        <w:spacing w:line="240" w:lineRule="auto"/>
        <w:ind w:left="720"/>
      </w:pPr>
      <w:r>
        <w:rPr>
          <w:lang w:val="ne_NP" w:bidi="ne_NP"/>
        </w:rPr>
      </w:r>
      <w:r>
        <w:rPr>
          <w:lang w:val="ne_NP" w:bidi="ne_NP"/>
        </w:rPr>
        <w:t>कप्तान भनिने रोमी अधिकारी</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 कथा मध्याह्नमा सुरु हुन्छ र अन्धकारले सम्पूर्ण क्षेत्रलाई ढाक्छ र सायद इस्राएलको क्षेत्र वा यरूशलेमको वरिपरिको क्षेत्र पनि ढाकिन्छ। तीन घण्टा बित्छ। दिउँसो लगभग ३ बजे येशू ठूलो स्वरमा कराउनुहुन्छ। "एलोई, एलोई, लेमा शबक्तनी?" जसको अर्थ "मेरो परमेश्वर, मेरो परमेश्वर, तपाईंले मलाई किन छोड्नुभयो?"</w:t>
      </w:r>
    </w:p>
    <w:p>
      <w:pPr/>
      <w:r>
        <w:rPr>
          <w:lang w:val="ne_NP" w:bidi="ne_NP"/>
        </w:rPr>
      </w:r>
      <w:r>
        <w:rPr>
          <w:lang w:val="ne_NP" w:bidi="ne_NP"/>
        </w:rPr>
        <w:t>नाटकलाई केहि छिन रोक्नुहोस। येशूको भूमिका खेल्ने कलाकारलाई सोध्नुहोस्, "तपाईं के महसुस गर्दै हुनुहुन्छ वा के सोच्दै हुनुहुन्छ?" तपाईंले यस्तो कुरा सुन्न सक्नुहुन्छ, "म कहिल्यै यस्तो एक्लो थिएन" "पूर्ण रूपमा छोडिएको छु।" नजिकै उभिएका मानिसहरूको भूमिका खेल्ने मानिसहरूलाई सोध्नुहोस्, "तपाईं के महसुस गर्दै हुनुहुन्छ वा के सोचिरहनु भएको छ?" तपाईंले यस्तो कुरा सुन्न सक्नुहुन्छ, "उहाँले कससँग कुरा गरिरहनु भएको छ भनेर सोच्दै छु" "उहाँलाई देखेर दुखी छु।" नाटकलाई जारी राख्नुहोस्।</w:t>
      </w:r>
    </w:p>
    <w:p>
      <w:pPr/>
      <w:r>
        <w:rPr>
          <w:lang w:val="ne_NP" w:bidi="ne_NP"/>
        </w:rPr>
      </w:r>
      <w:r>
        <w:rPr>
          <w:lang w:val="ne_NP" w:bidi="ne_NP"/>
        </w:rPr>
        <w:t>कसैले दगुर्छ र स्पन्जलाई अमिलो दाखमद्यमा भिजाउँछ भनेर हामीलाई थाहा छैन। उसले स्पन्जलाई लट्ठीमा राखेर यशूको मुखतर्फ उठाउँछन्। त्यो मानिसले भन्यो, "पर्खनुहोस्, एलिया उहाँलाई क्रूसबाट तल झार्न आउँछन् भनेर हेरौं!" येशूले ठूलो स्वरमा कराउनुहुन्छ र अन्तिम श्वास फेर्नुहुन्छ। येशू मर्नुहुन्छ। येशू मर्ने बेलामानै मन्दिरको पर्दा माथिदेखि तलसम्म दुई भागमा विभाजित हुन्छ। येशू मरेको ठाउँबाट मन्दिर यरूशलेमको अर्को छेउ पट्टि पर्छ।</w:t>
      </w:r>
    </w:p>
    <w:p>
      <w:pPr/>
      <w:r>
        <w:rPr>
          <w:lang w:val="ne_NP" w:bidi="ne_NP"/>
        </w:rPr>
      </w:r>
      <w:r>
        <w:rPr>
          <w:lang w:val="ne_NP" w:bidi="ne_NP"/>
        </w:rPr>
        <w:t>नाटकलाई केहि छिन रोक्नुहोस। त्यो मानिसको भूमिका खेल्ने व्यक्तिलाई सोध्नुहोस्, "तपाईं के महसुस गर्दै हुनुहुन्छ वा के सोचिरहनु भएको छ?" तपाईंले यस्तो कुरा सुन्न सक्नुहुन्छ, "निराश छु।" नजिकै उभिएका मानिसहरूको भूमिका खेल्ने मानिसहरूलाई सोध्नुहोस्, "तपाईं के महसुस गर्दै हुनुहुन्छ वा के सोचिरहनु भएको छ?" तपाईंले यस्तो कुरा सुन्न सक्नुहुन्छ, "दुखी छु" "सकियो भनेर राहतको महसुस गरे" "येशू बेकारमा मरेकोमा दुख लाग्यो।" नाटकलाई जारी राख्नुहोस्।</w:t>
      </w:r>
    </w:p>
    <w:p>
      <w:pPr/>
      <w:r>
        <w:rPr>
          <w:lang w:val="ne_NP" w:bidi="ne_NP"/>
        </w:rPr>
      </w:r>
      <w:r>
        <w:rPr>
          <w:lang w:val="ne_NP" w:bidi="ne_NP"/>
        </w:rPr>
        <w:t>रोमी अधिकारी वा कप्तान क्रूसको नजिकै उभिएका छन् किनभने उनिहरू येशूलाई क्रूसमा टाँग्नको लागि जिम्मा पाएका ब्यक्ति हुन्। कप्तानले भन्छन्, "यो मानिस परमेश्वरको छोरा थिए भनेर म निश्चित छु!"</w:t>
      </w:r>
    </w:p>
    <w:p>
      <w:pPr/>
      <w:r>
        <w:rPr>
          <w:lang w:val="ne_NP" w:bidi="ne_NP"/>
        </w:rPr>
      </w:r>
      <w:r>
        <w:rPr>
          <w:lang w:val="ne_NP" w:bidi="ne_NP"/>
        </w:rPr>
        <w:t>नाटकलाई केहि छिन रोक्नुहोस। कप्तानको भूमिका खेल्ने व्यक्तिलाई सोध्नुहोस्, "तपाईं के महसुस गर्दै हुनुहुन्छ वा के सोचिरहनु भएको छ?" तपाईंले यस्तो कुरा सुन्न सक्नुहुन्छ, "येशू मरेका अरू भन्दा बढी मर्यादित हुनुहुन्थ्यो" "येशू अरूहरू जस्तै रिसाउनुहुन्न" "येशू अरूभन्दा फरक तरिकाले मरे" "परमेश्वर यस मानिससँग हुनुहुन्छ भनेर म महसुस गर्न सक्छु।"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१५:३३–३९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दिउँसो १२-</w:t>
      </w:r>
      <w:r>
        <w:rPr>
          <w:b/>
          <w:lang w:val="ne_NP" w:bidi="ne_NP"/>
        </w:rPr>
        <w:t>३ बजे</w:t>
      </w:r>
      <w:r>
        <w:rPr>
          <w:lang w:val="ne_NP" w:bidi="ne_NP"/>
        </w:rPr>
        <w:t xml:space="preserve">सम्म </w:t>
      </w:r>
      <w:r>
        <w:rPr>
          <w:b/>
          <w:lang w:val="ne_NP" w:bidi="ne_NP"/>
        </w:rPr>
        <w:t>सम्पूर्ण भूमि</w:t>
      </w:r>
      <w:r>
        <w:rPr>
          <w:lang w:val="ne_NP" w:bidi="ne_NP"/>
        </w:rPr>
        <w:t xml:space="preserve"> </w:t>
      </w:r>
      <w:r>
        <w:rPr>
          <w:b/>
          <w:lang w:val="ne_NP" w:bidi="ne_NP"/>
        </w:rPr>
        <w:t>अन्धकार छायो।</w:t>
      </w:r>
      <w:r>
        <w:rPr>
          <w:lang w:val="ne_NP" w:bidi="ne_NP"/>
        </w:rPr>
        <w:t xml:space="preserve"> "सम्पूर्ण भूमि" ले यरूशलेमको वरिपरि भएको क्षेत्र वा इस्राएल जातिलाई मात्र जनाउन सक्छ। यसले सायद सम्पूर्ण संसारलाई जनाउँदैनथ्यो। "अन्धकार छायो" को अर्थ घाम उज्यालो हुन छोडेको हो। यो </w:t>
      </w:r>
      <w:r>
        <w:rPr>
          <w:b/>
          <w:lang w:val="ne_NP" w:bidi="ne_NP"/>
        </w:rPr>
        <w:t>मध्यान्न १२</w:t>
      </w:r>
      <w:r>
        <w:rPr>
          <w:lang w:val="ne_NP" w:bidi="ne_NP"/>
        </w:rPr>
        <w:t xml:space="preserve"> बजे भयो र </w:t>
      </w:r>
      <w:r>
        <w:rPr>
          <w:b/>
          <w:lang w:val="ne_NP" w:bidi="ne_NP"/>
        </w:rPr>
        <w:t>दिउँसो ३ बजे</w:t>
      </w:r>
      <w:r>
        <w:rPr>
          <w:lang w:val="ne_NP" w:bidi="ne_NP"/>
        </w:rPr>
        <w:t xml:space="preserve"> येशू कराउनुभयो। केही भाषाहरूमा ठ्याक्कै एक घण्टाको समय दिने शब्दहरू नहुन सक्छन्। यदि यस्तो छ भने तपाईंले "मध्य दिन" र मद्य दिउँसो भनेर भन्न सक्नुहुन्छ वा तपाईंले आफ्नो संस्कृति अनुसार दिनको समयको बारेमा कुरा गर्न सक्नुहुन्छ।</w:t>
      </w:r>
    </w:p>
    <w:p>
      <w:pPr/>
      <w:r>
        <w:rPr>
          <w:lang w:val="ne_NP" w:bidi="ne_NP"/>
        </w:rPr>
      </w:r>
      <w:r>
        <w:rPr>
          <w:lang w:val="ne_NP" w:bidi="ne_NP"/>
        </w:rPr>
        <w:t xml:space="preserve">येशूले कराउनुभयो, "एलोई, एलोई, लेमा शबक्तनी?" यो हिब्रू र अरामाइक भाषामा "मेरो परमेश्वर, मेरो परमेश्वर, तपाईंले मलाई किन छोड्नुभयो?" वा "तपाईंले मलाई किन त्याग्नु भयो वा एक्लै छोड्नु भयो?" येशूले सायद हिब्रू भाषामा परमेश्वरको नाम </w:t>
      </w:r>
      <w:r>
        <w:rPr>
          <w:b/>
          <w:lang w:val="ne_NP" w:bidi="ne_NP"/>
        </w:rPr>
        <w:t>एलोई</w:t>
      </w:r>
      <w:r>
        <w:rPr>
          <w:lang w:val="ne_NP" w:bidi="ne_NP"/>
        </w:rPr>
        <w:t xml:space="preserve"> भन्नुहुन्छ र त्यसपछि बाँकी प्रश्न अरामाइकमा भन्नुहुन्छ। हिब्रू यहूदी धर्मशास्त्रको भाषा थियो, तर रोमी समयमा यहूदी मानिसहरूले बोल्ने भाषा अरामाईक थियो। मर्कूसले हामीलाई हिब्रू र आरमेइक दुवै भाषामा र हाम्रो भाषामा यसको अनुवाद दिन्छन्। तपाईंले पनि यो गर्न आवश्यक पर्न सक्छ। यदि हो भने, हिब्रू वाक्यलाई मूल हिब्रू र आरमेइक जस्तै भन्न प्रयास गर्नुहोस्, र त्यसपछि मर्कूसले आफ्नो श्रोताहरूको लागि जस्तै यसलाई तपाईंको भाषामा अनुवाद गर्नुहोस्।</w:t>
      </w:r>
    </w:p>
    <w:p>
      <w:pPr/>
      <w:r>
        <w:rPr>
          <w:lang w:val="ne_NP" w:bidi="ne_NP"/>
        </w:rPr>
      </w:r>
      <w:r>
        <w:rPr>
          <w:lang w:val="ne_NP" w:bidi="ne_NP"/>
        </w:rPr>
        <w:t xml:space="preserve">केही मानिसहरूले येशूले </w:t>
      </w:r>
      <w:r>
        <w:rPr>
          <w:b/>
          <w:lang w:val="ne_NP" w:bidi="ne_NP"/>
        </w:rPr>
        <w:t>एलियालाई</w:t>
      </w:r>
      <w:r>
        <w:rPr>
          <w:lang w:val="ne_NP" w:bidi="ne_NP"/>
        </w:rPr>
        <w:t xml:space="preserve"> बोलाउँदै हुनुहुन्छ भनेर सोचे। तपाईंले अघिल्लो खण्डहरूमा </w:t>
      </w:r>
      <w:r>
        <w:rPr>
          <w:lang w:val="ne_NP" w:bidi="ne_NP"/>
        </w:rPr>
        <w:t>एलियाको</w:t>
      </w:r>
      <w:r>
        <w:rPr>
          <w:lang w:val="ne_NP" w:bidi="ne_NP"/>
        </w:rPr>
        <w:t xml:space="preserve"> नामलाई अनुवाद गरेको तरिकाले अनुवाद गर्नुहोस् र एलिया मुख्य शब्दावलीमा छन् भनेर सम्झनुहोस्।</w:t>
      </w:r>
    </w:p>
    <w:p>
      <w:pPr/>
      <w:r>
        <w:rPr>
          <w:lang w:val="ne_NP" w:bidi="ne_NP"/>
        </w:rPr>
      </w:r>
      <w:r>
        <w:rPr>
          <w:lang w:val="ne_NP" w:bidi="ne_NP"/>
        </w:rPr>
        <w:t xml:space="preserve">कसैले येशूलाई तिर्खा नलागोस भनेर </w:t>
      </w:r>
      <w:r>
        <w:rPr>
          <w:b/>
          <w:lang w:val="ne_NP" w:bidi="ne_NP"/>
        </w:rPr>
        <w:t>अमिलो दाखमद्य</w:t>
      </w:r>
      <w:r>
        <w:rPr>
          <w:lang w:val="ne_NP" w:bidi="ne_NP"/>
        </w:rPr>
        <w:t xml:space="preserve"> वा </w:t>
      </w:r>
      <w:r>
        <w:rPr>
          <w:b/>
          <w:lang w:val="ne_NP" w:bidi="ne_NP"/>
        </w:rPr>
        <w:t>दाखमद्यको सिर्का</w:t>
      </w:r>
      <w:r>
        <w:rPr>
          <w:lang w:val="ne_NP" w:bidi="ne_NP"/>
        </w:rPr>
        <w:t xml:space="preserve"> पिउन दिए। दाखमद्य सिर्का एक सस्तो रक्सी बनेको पेय पदार्थ हो। किनभने </w:t>
      </w:r>
      <w:r>
        <w:rPr>
          <w:lang w:val="ne_NP" w:bidi="ne_NP"/>
        </w:rPr>
        <w:t>दाखमद्य</w:t>
      </w:r>
      <w:r>
        <w:rPr>
          <w:lang w:val="ne_NP" w:bidi="ne_NP"/>
        </w:rPr>
        <w:t xml:space="preserve"> स्पन्जमा छ, त्यसैले तिनीहरूले येशूलाई दाखमद्य पिउन प्रस्ताव दिए भनेर भन्न सक्नुहुन्छ।</w:t>
      </w:r>
    </w:p>
    <w:p>
      <w:pPr/>
      <w:r>
        <w:rPr>
          <w:lang w:val="ne_NP" w:bidi="ne_NP"/>
        </w:rPr>
      </w:r>
      <w:r>
        <w:rPr>
          <w:lang w:val="ne_NP" w:bidi="ne_NP"/>
        </w:rPr>
        <w:t xml:space="preserve">यहाँ रोक्नुहोस् र तपाईंले अमिलो दाखमद्य वा दाखमद्य सिर्काको लागि कस्तो शब्द वा वाक्यांश प्रयोग गर्नुहुनेछ भनेर छलफल गर्नुहोस्। अडियो रोक्‍नुहोस्। </w:t>
      </w:r>
    </w:p>
    <w:p>
      <w:pPr/>
      <w:r>
        <w:rPr>
          <w:lang w:val="ne_NP" w:bidi="ne_NP"/>
        </w:rPr>
      </w:r>
      <w:r>
        <w:rPr>
          <w:lang w:val="ne_NP" w:bidi="ne_NP"/>
        </w:rPr>
        <w:t xml:space="preserve">येशूले </w:t>
      </w:r>
      <w:r>
        <w:rPr>
          <w:b/>
          <w:lang w:val="ne_NP" w:bidi="ne_NP"/>
        </w:rPr>
        <w:t>अन्तिम श्वास फेर्नुभयो</w:t>
      </w:r>
      <w:r>
        <w:rPr>
          <w:lang w:val="ne_NP" w:bidi="ne_NP"/>
        </w:rPr>
        <w:t>, जसको अर्थ उहाँ मर्नु भयो।</w:t>
      </w:r>
    </w:p>
    <w:p>
      <w:pPr/>
      <w:r>
        <w:rPr>
          <w:lang w:val="ne_NP" w:bidi="ne_NP"/>
        </w:rPr>
      </w:r>
      <w:r>
        <w:rPr>
          <w:lang w:val="ne_NP" w:bidi="ne_NP"/>
        </w:rPr>
        <w:t xml:space="preserve">यहाँ रोक्नुहोस् र समूहमा छलफल गर्नुहोस्: के तपाईंको श्रोताहरूले येशू यस क्षणमा मर्नु भएको थियो भनेर बुझ्नेछन् वा तपाईंले त्यो स्पष्ट पार्न आवश्यक छ? के तपाईंले "येशू मर्नु भयो" भनेर भन्न आवश्यक छ? अडियो रोक्‍नुहोस्। </w:t>
      </w:r>
    </w:p>
    <w:p>
      <w:pPr/>
      <w:r>
        <w:rPr>
          <w:lang w:val="ne_NP" w:bidi="ne_NP"/>
        </w:rPr>
      </w:r>
      <w:r>
        <w:rPr>
          <w:lang w:val="ne_NP" w:bidi="ne_NP"/>
        </w:rPr>
        <w:t xml:space="preserve">येशू मरेपछि </w:t>
      </w:r>
      <w:r>
        <w:rPr>
          <w:b/>
          <w:lang w:val="ne_NP" w:bidi="ne_NP"/>
        </w:rPr>
        <w:t>मन्दिरको</w:t>
      </w:r>
      <w:r>
        <w:rPr>
          <w:lang w:val="ne_NP" w:bidi="ne_NP"/>
        </w:rPr>
        <w:t xml:space="preserve"> </w:t>
      </w:r>
      <w:r>
        <w:rPr>
          <w:b/>
          <w:lang w:val="ne_NP" w:bidi="ne_NP"/>
        </w:rPr>
        <w:t>पर्दा</w:t>
      </w:r>
      <w:r>
        <w:rPr>
          <w:lang w:val="ne_NP" w:bidi="ne_NP"/>
        </w:rPr>
        <w:t xml:space="preserve"> माथिबाट तलसम्म च्यातिएको थियो। मन्दिरमा दुई पर्दा थिए, र कुन पर्दा च्यातेको थियो भनेर हामी निश्चित छैनौ। तापनि, मन्दिर भित्र भएको मुख्य पर्दा २० मिटर लामो, १० मिटर चौडाई र मानिसको हातकेला जत्तिकै बाक्लो थियो। पर्दा कपडाले बनेको थियो र ढोका ढाक्न प्रयोग गरिन्थ्यो। तपाईंले "पर्दा दुई भागमा विभाजित छ" भन्न सक्नुहुन्छ। तपाईंले अघिल्लो खण्डहरूमा </w:t>
      </w:r>
      <w:r>
        <w:rPr>
          <w:lang w:val="ne_NP" w:bidi="ne_NP"/>
        </w:rPr>
        <w:t>मन्दिरको</w:t>
      </w:r>
      <w:r>
        <w:rPr>
          <w:lang w:val="ne_NP" w:bidi="ne_NP"/>
        </w:rPr>
        <w:t xml:space="preserve"> लागि प्रयोग गरेको शब्द नै प्रयोग गर्नुहोस्, र मन्दिर मुख्य शब्दावलीमा छ भनेर सम्झनुहोस्।</w:t>
      </w:r>
    </w:p>
    <w:p>
      <w:pPr/>
      <w:r>
        <w:rPr>
          <w:lang w:val="ne_NP" w:bidi="ne_NP"/>
        </w:rPr>
      </w:r>
      <w:r>
        <w:rPr>
          <w:lang w:val="ne_NP" w:bidi="ne_NP"/>
        </w:rPr>
        <w:t xml:space="preserve">जब येशू मर्नुभयो, उहाँलाई मृत्युदण्ड दिने जिम्मेवार कप्तानले भने, "निश्चित रूपमा उहाँ </w:t>
      </w:r>
      <w:r>
        <w:rPr>
          <w:b/>
          <w:lang w:val="ne_NP" w:bidi="ne_NP"/>
        </w:rPr>
        <w:t>परमेश्वरको छोरा</w:t>
      </w:r>
      <w:r>
        <w:rPr>
          <w:lang w:val="ne_NP" w:bidi="ne_NP"/>
        </w:rPr>
        <w:t xml:space="preserve"> हुनुहुन्थ्यो!" </w:t>
      </w:r>
      <w:r>
        <w:rPr>
          <w:b/>
          <w:lang w:val="ne_NP" w:bidi="ne_NP"/>
        </w:rPr>
        <w:t>कप्तान</w:t>
      </w:r>
      <w:r>
        <w:rPr>
          <w:lang w:val="ne_NP" w:bidi="ne_NP"/>
        </w:rPr>
        <w:t xml:space="preserve"> भनेको सेनाको रोमी अधिकारी हो जसले सय सैनिकहरूलाई कमाण्ड दिन्छ। तपाईंले अघिल्लो खण्डहरूमा परमेश्वरको छोरालाई अनुवाद गरेको तरिकाले अनुवाद गर्नुहोस् र </w:t>
      </w:r>
      <w:r>
        <w:rPr>
          <w:lang w:val="ne_NP" w:bidi="ne_NP"/>
        </w:rPr>
        <w:t>परमेश्वरको छोरा</w:t>
      </w:r>
      <w:r>
        <w:rPr>
          <w:lang w:val="ne_NP" w:bidi="ne_NP"/>
        </w:rPr>
        <w:t xml:space="preserve"> मुख्य शब्दावलीमा छ भनेर सम्झनुहोस्।</w:t>
      </w:r>
    </w:p>
    <w:p>
      <w:pPr/>
      <w:r>
        <w:rPr>
          <w:lang w:val="ne_NP" w:bidi="ne_NP"/>
        </w:rPr>
      </w:r>
      <w:r>
        <w:rPr>
          <w:lang w:val="ne_NP" w:bidi="ne_NP"/>
        </w:rPr>
        <w:t xml:space="preserve">यहाँ रोक्नुहोस् र तपाईंले </w:t>
      </w:r>
      <w:r>
        <w:rPr>
          <w:b/>
          <w:lang w:val="ne_NP" w:bidi="ne_NP"/>
        </w:rPr>
        <w:t>कप्तान</w:t>
      </w:r>
      <w:r>
        <w:rPr>
          <w:lang w:val="ne_NP" w:bidi="ne_NP"/>
        </w:rPr>
        <w:t xml:space="preserve">को लागि कस्तो शब्द वा वाक्यांश प्रयोग गर्नुहुनेछ भनेर समूहमा छलफल गर्नुहोस्। </w:t>
      </w:r>
      <w:r>
        <w:rPr>
          <w:lang w:val="ne_NP" w:bidi="ne_NP"/>
        </w:rPr>
        <w:t>कप्तानको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15:40–47</w:t>
      </w:r>
      <w:r>
        <w:rPr>
          <w:lang w:val="ne_NP" w:bidi="ne_NP"/>
        </w:rPr>
      </w:r>
    </w:p>
    <w:p>
      <w:pPr>
        <w:pStyle w:val="Heading3"/>
      </w:pPr>
      <w:r>
        <w:rPr>
          <w:lang w:val="ne_NP" w:bidi="ne_NP"/>
        </w:rPr>
        <w:t>Step 1</w:t>
      </w:r>
    </w:p>
    <w:p>
      <w:pPr/>
      <w:r>
        <w:rPr>
          <w:lang w:val="ne_NP" w:bidi="ne_NP"/>
        </w:rPr>
      </w:r>
      <w:r>
        <w:rPr>
          <w:lang w:val="ne_NP" w:bidi="ne_NP"/>
        </w:rPr>
        <w:t>यस चरणमा, मर्कूस १५:४०–४७ सुन्नुहोस् र यसलाई आफ्नो हृदयमा राख्नुहोस्।</w:t>
      </w:r>
    </w:p>
    <w:p>
      <w:pPr/>
      <w:r>
        <w:rPr>
          <w:lang w:val="ne_NP" w:bidi="ne_NP"/>
        </w:rPr>
      </w:r>
      <w:r>
        <w:rPr>
          <w:lang w:val="ne_NP" w:bidi="ne_NP"/>
        </w:rPr>
        <w:t>सम्भव भएमा तीन फरक अनुवादहरूमा मर्कूस १५:४०–४७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१५:४०–४७ को श्रव्य संस्करण सुन्‍नुहोस्।</w:t>
      </w:r>
    </w:p>
    <w:p>
      <w:pPr/>
      <w:r>
        <w:rPr>
          <w:lang w:val="ne_NP" w:bidi="ne_NP"/>
        </w:rPr>
      </w:r>
      <w:r>
        <w:rPr>
          <w:lang w:val="ne_NP" w:bidi="ne_NP"/>
        </w:rPr>
        <w:t>अघिल्लो खण्डमा, येशू भर्खरै मर्नु भएको छ। रोमी सैनिकहरूले येशूलाई क्रूसमा टाँगेर मृत्युदण्ड दिने काम गरे, जुन रोमीहरूले प्रयोग गर्ने गरेको थियो। केही महिलाहरूले टाढाबाट हेरिरहेका थिए भनेर बताएर यो खण्डको सुरुवात हुन्छ। सम्भवतः येशूलाई यरूशलेममा पछ्याउने महिलाहरू गालीलका थिए। यी तीन महिलाहरूको नाम मात्र उल्लेख गरिएको छ, यद्यपि त्यहाँ अरू धेरै महिलाहरू पनि थिए। एउटा मरियम मग्दलीनी हुन्। मरियम नाम इस्राएलका महिलाहरूमा हुने सामान्य नाम हो। उनलाई मग्दलीनी भनेर बोलाएर मर्कूसले गालीलको समुद्रको किनारमा भएको माछा मार्ने गाउँ मग्दलाकी शहरकी हुन् भनेर भन्छन्। अर्को महिलालाई पनि मरियम भनिन्छ जो कान्छो याकूब र जोसेस वा यूसुफको आमा हुन्। सायद मर्कूसले कान्छो याकूब भनेर भन्छन किनभने मर्कूसका श्रोताहरूले चिनेको याकूब नाम गरेको ब्यक्ति कम्तिमा दुई जना थिए। तेस्रो महिलाको नाम शलोमी थियो।</w:t>
      </w:r>
    </w:p>
    <w:p>
      <w:pPr/>
      <w:r>
        <w:rPr>
          <w:lang w:val="ne_NP" w:bidi="ne_NP"/>
        </w:rPr>
      </w:r>
      <w:r>
        <w:rPr>
          <w:lang w:val="ne_NP" w:bidi="ne_NP"/>
        </w:rPr>
        <w:t>यहाँ रोक्नुहोस् र समूहमा यो प्रश्नको छलफल गर्नुहोस्: तपाईंको संस्कृतिका मानिसहरूले एउटै नाम भएको मानिसहरूको बारेमा कसरी बताउँछन्? उनिहरूको बारेमा कुरा गर्दा अरूले ठीकसँग बुझ्नकालागि तपाईंले कुन तरिकाहरू प्रयोग गर्न सक्नुहुन्छ भनेर छलफल गर्नुहोस्।</w:t>
      </w:r>
    </w:p>
    <w:p>
      <w:pPr/>
      <w:r>
        <w:rPr>
          <w:lang w:val="ne_NP" w:bidi="ne_NP"/>
        </w:rPr>
      </w:r>
      <w:r>
        <w:rPr>
          <w:lang w:val="ne_NP" w:bidi="ne_NP"/>
        </w:rPr>
        <w:t xml:space="preserve">यदि यो शहर टोलीलाई थाहा छैन भने मग्दला शहर समावेश भएको गालीलको नक्सा देखाउँनुहोस। अडियो रोक्‍नुहोस्। </w:t>
      </w:r>
    </w:p>
    <w:p>
      <w:pPr/>
      <w:r>
        <w:rPr>
          <w:lang w:val="ne_NP" w:bidi="ne_NP"/>
        </w:rPr>
      </w:r>
      <w:r>
        <w:rPr>
          <w:lang w:val="ne_NP" w:bidi="ne_NP"/>
        </w:rPr>
        <w:t>यी महिलाहरूले येशूबाट सिके र हेरचाह पनि गरे, वा केही अंग्रेजी संस्करणहरूले "उहाँको सेवा गरे" भनेर भन्छन्। यसको अर्थ उनीहरूले सायद येशूलाई आर्थिक रुपमा, पकाउनमा वा येशू र येशूका नजिकको अनुयायीहरूको समूहको कपडा वा हेरचाह गर्न मद्दत गरे। यी महिलाहरूले येशूको पत्नीको रूपमा वा कुनै पनि यौन सम्वन्धको रुपमा सेवा गरेनन्।</w:t>
      </w:r>
    </w:p>
    <w:p>
      <w:pPr/>
      <w:r>
        <w:rPr>
          <w:lang w:val="ne_NP" w:bidi="ne_NP"/>
        </w:rPr>
      </w:r>
      <w:r>
        <w:rPr>
          <w:lang w:val="ne_NP" w:bidi="ne_NP"/>
        </w:rPr>
        <w:t xml:space="preserve">यहाँ रोक्नुहोस् र समूहमा छलफल गर्नुहोस्: यी महिलाहरूले येशूलाई कसरी मद्दत गरे भनेर तपाईंले कसरी वर्णन गर्नुहुन्छ? तपाईंको संस्कृति र भाषामा पत्नीहरू नभए पनि अरूलाई खाना दिने र लुगाको हेरचाह गर्ने महिलाहरूलाई कस्तो प्रकारले वर्णन गर्नुहुन्छ? अडियो रोक्‍नुहोस्। </w:t>
      </w:r>
    </w:p>
    <w:p>
      <w:pPr/>
      <w:r>
        <w:rPr>
          <w:lang w:val="ne_NP" w:bidi="ne_NP"/>
        </w:rPr>
      </w:r>
      <w:r>
        <w:rPr>
          <w:lang w:val="ne_NP" w:bidi="ne_NP"/>
        </w:rPr>
        <w:t xml:space="preserve"> येशूको मृत्यु तयारीको दिनमा भयो जुन विश्राम गर्ने र परमेश्वरको आराधना गर्ने सवाथ दिनको ठीक अघिल्लो दिन हो। साँझ हुन लागेको थियो र घाम अस्ताएपछि मरेको शरीरलाई सार्ने लगायतका कुनै पनि काम गर्नु गैरकानूनी थियो।</w:t>
      </w:r>
    </w:p>
    <w:p>
      <w:pPr/>
      <w:r>
        <w:rPr>
          <w:lang w:val="ne_NP" w:bidi="ne_NP"/>
        </w:rPr>
      </w:r>
      <w:r>
        <w:rPr>
          <w:lang w:val="ne_NP" w:bidi="ne_NP"/>
        </w:rPr>
        <w:t>प्राय: रोमी अधिकारीहरूले क्रूसमा टाँगेको शरीरलाई गल्न र सड्न क्रूसमा छोड्थे। पछि तिनीहरूले सडेको शरीरलाई हटाउन सामूहिक चिहानमा फाल्थे जसले गर्दा मरेको व्यक्तिलाई कुनै सम्मान देखाउँदैनथे। तर, यहूदी संस्कृतिमा उचित रूपमा गाड्नु महत्त्वपूर्ण हुन्छ। सूर्य हुनु अघिनै उचित प्रकारले गाड्न आवश्यक थियो।</w:t>
      </w:r>
    </w:p>
    <w:p>
      <w:pPr/>
      <w:r>
        <w:rPr>
          <w:lang w:val="ne_NP" w:bidi="ne_NP"/>
        </w:rPr>
      </w:r>
      <w:r>
        <w:rPr>
          <w:lang w:val="ne_NP" w:bidi="ne_NP"/>
        </w:rPr>
        <w:t>अरिमाथियाका यूसुफ येशूलाई उचित रूपमा दफन गरिने कुरामा दृढ थिए।</w:t>
      </w:r>
    </w:p>
    <w:p>
      <w:pPr/>
      <w:r>
        <w:rPr>
          <w:lang w:val="ne_NP" w:bidi="ne_NP"/>
        </w:rPr>
      </w:r>
      <w:r>
        <w:rPr>
          <w:lang w:val="ne_NP" w:bidi="ne_NP"/>
        </w:rPr>
        <w:t xml:space="preserve">यहाँ रोक्नुहोस् र समूहमा यी प्रश्नहरूको छलफल गर्नुहोस्: तपाईंको संस्कृतिमा गाड्नु कति महत्त्वपूर्ण छ? तपाईंको मानिसहरूको सामान्य गाड्ने अभ्यासहरू के के हुन्? कसैलाई आदर गरेर वा नगरिनेकन दफन गर्ने अभ्यासहरू कसरी फरक हुन्छन्? के पुरुष र महिलाहरूको लागि फरक अभ्यासहरू छन्? वृद्ध र जवान मानिसहरू? अडियो रोक्‍नुहोस्। </w:t>
      </w:r>
    </w:p>
    <w:p>
      <w:pPr/>
      <w:r>
        <w:rPr>
          <w:lang w:val="ne_NP" w:bidi="ne_NP"/>
        </w:rPr>
      </w:r>
      <w:r>
        <w:rPr>
          <w:lang w:val="ne_NP" w:bidi="ne_NP"/>
        </w:rPr>
        <w:t>यस खण्डमा यूसुफ भनिने मानिसको बारेमा धेरै विवरणहरू दिइएको छ। उ यरूशलेमको उत्तर-पश्चिम तर्फ लगभग ३२ किलोमिटर (वा २० माइल) टाढा रहेको अरिमाथिया शहरका थिए। यूसुफ महासभा भनिने यहूदी धार्मिक परिषदको प्रमुख वा अति सम्मानित सदस्य थिए। यस खण्डले यूसुफले परमेश्वरको राज्यलाई खोजिरहेका थिए वा पर्खिरहेका थिए भनेर भन्छ। यसको अर्थ परमेश्वरले आफ्ना मानिसहरूलाई राजाको रूपमा शासन गर्ने समय आओस भनेर यूसुफ चाहन्थे। यसको अतिरिक्त, यूसुफ येशूको अनुयायी थिए भनेर पनि संकेत गर्न सक्छ।</w:t>
      </w:r>
    </w:p>
    <w:p>
      <w:pPr/>
      <w:r>
        <w:rPr>
          <w:lang w:val="ne_NP" w:bidi="ne_NP"/>
        </w:rPr>
      </w:r>
      <w:r>
        <w:rPr>
          <w:lang w:val="ne_NP" w:bidi="ne_NP"/>
        </w:rPr>
        <w:t>यूसुफ येशूको शरीरलाई उचित रूपमा गाडेर सम्मान गर्न चाहन्थे। यूसुफ साहसी वा बहादुर थिए र पिलातसलाई येशूको शरीर मागे। यसको अर्थ यूसुफले येशूलाई गाड्न पिलातसलाई अनुमति मागे। येशूलाई क्रूसमा टाँग्ने आदेश दिने रोमी राज्यपाल पिलातस थिए भनेर तपाईंले सम्झनुहुनेछ। येशू यति चाँडै मर्नु भयो भनेर पिलातस अचम्ममा परेका थिए, त्यसैले उनले रोमी सैन्य अधिकारी कप्तानसँग येशू साँच्चै मरेको हो भनेर निश्चित गर्न जाँच गरे। क्रूसिकरण, क्रुसको मृत्यु सामान्यतया ढिलो मृत्यु थियो। केही अवस्थाहरूमा, क्रूसमा टाँगेको दुई वा तीन दिनसम्म मानिसहरू मर्दैनथे। क्रूसमा टाँगेको आठ घण्टा भन्दा कम समयमा येशू मर्नुभयो। पिलातस यूसुफलाई शरीर लाने अनुमति दिन इच्छुक थिए।</w:t>
      </w:r>
    </w:p>
    <w:p>
      <w:pPr/>
      <w:r>
        <w:rPr>
          <w:lang w:val="ne_NP" w:bidi="ne_NP"/>
        </w:rPr>
      </w:r>
      <w:r>
        <w:rPr>
          <w:lang w:val="ne_NP" w:bidi="ne_NP"/>
        </w:rPr>
        <w:t xml:space="preserve">यदि तपाईंको समूहले पहिले नै देखेको छैन भने यहाँ रोक्नुहोस् र क्रूस र क्रूसको तस्वीरहरू हेर्नुहोस्। अडियो रोक्‍नुहोस्। </w:t>
      </w:r>
    </w:p>
    <w:p>
      <w:pPr/>
      <w:r>
        <w:rPr>
          <w:lang w:val="ne_NP" w:bidi="ne_NP"/>
        </w:rPr>
      </w:r>
      <w:r>
        <w:rPr>
          <w:lang w:val="ne_NP" w:bidi="ne_NP"/>
        </w:rPr>
        <w:t xml:space="preserve">यूसुफले येशूको शरीरलाई गाड्नको लागि तयार गरे भनेर यो खण्डले हामीलाई बताउँछ। यो कार्य पूरा गर्न छोटो समय मात्र थियो र काम सजिलो थिएन। यूसुफले मद्दत पाए भनेर मर्कूसले हामीलाई बताउँदैनन् तापनि सायद यूसुफले उहाँका नोकरहरूबाट मद्दत पाए भनेर धेरै मानिसहरूले विश्वास गर्छन्। यूसुफले येशूको मरेको शरीरलाई लामो सुतीको कपडामा बेरे। सुती एक प्रकारको उच्च गुणस्तरको कपडा हो जुन आलसबाट बनेको हुन्छ। यहूदी परम्परा अनुसार, मानिसहरूले शरीरलाई गाड्नु अघि मरेको शरीरलाई यस्तो कपडामा बेर्थे। यूसुफले शरीरलाई बेर्नु अघि धोए भनेर मर्कूसले उल्लेख गर्दैनन्, तर यूसुफले शरीर धोए भनेर विद्वानहरू विश्वास गर्छन्। मरेको शरीर धुनु यहूदी गाड्ने रीतिरिवाजको यस्तो महत्त्वपूर्ण भाग हो कि यहूदी व्यवस्थाले पनि मानिसहरूलाई विश्रामको दिन मरेको शरीर धुन अनुमति दियो। येशूको शरीरलाई बेरेपछि, यूसुफले शरीरलाई चट्टानमा कुँदिएको दफन गुफामा चिहानमा राखे। चिहानको प्रवेशद्वारमा एउटा ठूलो ढुङ्गा गुडाइएको थियो। </w:t>
      </w:r>
    </w:p>
    <w:p>
      <w:pPr/>
      <w:r>
        <w:rPr>
          <w:lang w:val="ne_NP" w:bidi="ne_NP"/>
        </w:rPr>
      </w:r>
      <w:r>
        <w:rPr>
          <w:lang w:val="ne_NP" w:bidi="ne_NP"/>
        </w:rPr>
        <w:t>यहाँ रोक्नुहोस् र समूहमा सुतीको कपडाको फोटो हेर्नुहोस्। प्रवेशद्वारमा ठूलो ढुङ्गामा कुँदिएको चिहानको फोटो हेर्नुहोस्।</w:t>
      </w:r>
    </w:p>
    <w:p>
      <w:pPr/>
      <w:r>
        <w:rPr>
          <w:lang w:val="ne_NP" w:bidi="ne_NP"/>
        </w:rPr>
      </w:r>
      <w:r>
        <w:rPr>
          <w:lang w:val="ne_NP" w:bidi="ne_NP"/>
        </w:rPr>
        <w:t xml:space="preserve">तपाईंको मानिसहरूको दफन रीतिरिवाजको बारेमा छलफल गर्नुहोस्। मरेको शरीर कसरी तयार गरिन्छ? गाड्ने तयारी गरेपछि शरीरलाई कहाँ राखिन्छ? अडियो रोक्‍नुहोस्। </w:t>
      </w:r>
    </w:p>
    <w:p>
      <w:pPr/>
      <w:r>
        <w:rPr>
          <w:lang w:val="ne_NP" w:bidi="ne_NP"/>
        </w:rPr>
      </w:r>
      <w:r>
        <w:rPr>
          <w:lang w:val="ne_NP" w:bidi="ne_NP"/>
        </w:rPr>
        <w:t xml:space="preserve"> मरियम मग्दलीनी र याकूब र योसेसको आमा मरियमले अरिमाथियाको यूसुफले येशूको शरीरलाई राखेको स्थान देखे। यहूदी संस्कृतिमा, महिलाहरूलाई वैध साक्षी मानिदैनथ्यो। तापनि, येशूको शरीरलाई के भयो भनेर देख्ने येशूका चेलाहरूमा महिलाहरू मात्र थिए। के भयो भन्ने बारेमा वास्तविक विवरणहरू दिएर यो कथा सत्य कथा हो भनेर मर्कूसले हामीलाई देखाउँछन्।</w:t>
      </w:r>
    </w:p>
    <w:p>
      <w:pPr/>
      <w:r>
        <w:rPr>
          <w:lang w:val="ne_NP" w:bidi="ne_NP"/>
        </w:rPr>
      </w:r>
      <w:r>
        <w:rPr>
          <w:lang w:val="ne_NP" w:bidi="ne_NP"/>
        </w:rPr>
        <w:t>यहाँ रोक्नुहोस् र समूहमा यी प्रश्नहरूको छलफल गर्नुहोस्: तपाईंको संस्कृतिमा घटनाहरूको साक्षीको रूपमा महिलाहरूको भूमिका कस्तो हुन्छ? घटना देख्ने र के भयो भनेर बताउने अधिकार कसलाई 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१५:४०–४७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तीन दृश्यहरू छन्।</w:t>
      </w:r>
    </w:p>
    <w:p>
      <w:pPr/>
      <w:r>
        <w:rPr>
          <w:lang w:val="ne_NP" w:bidi="ne_NP"/>
        </w:rPr>
      </w:r>
      <w:r>
        <w:rPr>
          <w:b/>
          <w:lang w:val="ne_NP" w:bidi="ne_NP"/>
        </w:rPr>
        <w:t>पहिलो दृश्यमा:</w:t>
      </w:r>
      <w:r>
        <w:rPr>
          <w:lang w:val="ne_NP" w:bidi="ne_NP"/>
        </w:rPr>
        <w:t xml:space="preserve"> येशू भर्खरै क्रूसमा मर्नु भएको छ। येशूलाई पछ्याउने महिलाहरू टाढाबाट हेरिरहेका छन्। तिनीहरूमा मरियम मग्दलीनी, कान्छो याकूब र योसेसको आमा मरियम र शलोमी समावेश छन्।</w:t>
      </w:r>
    </w:p>
    <w:p>
      <w:pPr/>
      <w:r>
        <w:rPr>
          <w:lang w:val="ne_NP" w:bidi="ne_NP"/>
        </w:rPr>
      </w:r>
      <w:r>
        <w:rPr>
          <w:b/>
          <w:lang w:val="ne_NP" w:bidi="ne_NP"/>
        </w:rPr>
        <w:t>दोस्रो दृश्यमा:</w:t>
      </w:r>
      <w:r>
        <w:rPr>
          <w:lang w:val="ne_NP" w:bidi="ne_NP"/>
        </w:rPr>
        <w:t xml:space="preserve"> यो विश्रामको अघिल्लो साँझ हो। अरिमाथियाको यूसुफ येशूको शरीरलाई गाड्ने अनुमति लिन पिलातसकहाँ जान्छन्। पिलातसले येशू मरेको हो भनेर पुष्टि गर्न कप्तान वा रोमी अधिकारीलाई सोध्छन्। पिलातसले यूसुफलाई येशूको शरीरलाई गाड्न अनुमति दिन्छन्।</w:t>
      </w:r>
    </w:p>
    <w:p>
      <w:pPr/>
      <w:r>
        <w:rPr>
          <w:lang w:val="ne_NP" w:bidi="ne_NP"/>
        </w:rPr>
      </w:r>
      <w:r>
        <w:rPr>
          <w:b/>
          <w:lang w:val="ne_NP" w:bidi="ne_NP"/>
        </w:rPr>
        <w:t>तेस्रो दृश्यमा:</w:t>
      </w:r>
      <w:r>
        <w:rPr>
          <w:lang w:val="ne_NP" w:bidi="ne_NP"/>
        </w:rPr>
        <w:t xml:space="preserve"> यूसुफले येशूको शरीरलाई गाड्नको लागि तयार गर्छन्। उसले येशूको शरीरलाई लामो सुतीको कपडाले बेर्छन्। यूसुफले येशूको शरीरलाई चट्टानमा कुँदिएको चिहानमा राख्छन्। प्रवेशद्वारमा ठूलो ढुङ्गा राखिएको छ। मरियम मग्दलीनी र याकूबको आमा मरियमले येशूको शरीरलाई राखिएको स्थान देख्छन्।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मरियम मग्दलीनी</w:t>
      </w:r>
    </w:p>
    <w:p>
      <w:pPr>
        <w:pStyle w:val="ListBullet"/>
        <w:spacing w:line="240" w:lineRule="auto"/>
        <w:ind w:left="720"/>
      </w:pPr>
      <w:r>
        <w:rPr>
          <w:lang w:val="ne_NP" w:bidi="ne_NP"/>
        </w:rPr>
      </w:r>
      <w:r>
        <w:rPr>
          <w:lang w:val="ne_NP" w:bidi="ne_NP"/>
        </w:rPr>
        <w:t>कान्छो याकूब र योसेसको आमा मरियम</w:t>
      </w:r>
    </w:p>
    <w:p>
      <w:pPr>
        <w:pStyle w:val="ListBullet"/>
        <w:spacing w:line="240" w:lineRule="auto"/>
        <w:ind w:left="720"/>
      </w:pPr>
      <w:r>
        <w:rPr>
          <w:lang w:val="ne_NP" w:bidi="ne_NP"/>
        </w:rPr>
      </w:r>
      <w:r>
        <w:rPr>
          <w:lang w:val="ne_NP" w:bidi="ne_NP"/>
        </w:rPr>
        <w:t>शलोमी</w:t>
      </w:r>
    </w:p>
    <w:p>
      <w:pPr>
        <w:pStyle w:val="ListBullet"/>
        <w:spacing w:line="240" w:lineRule="auto"/>
        <w:ind w:left="720"/>
      </w:pPr>
      <w:r>
        <w:rPr>
          <w:lang w:val="ne_NP" w:bidi="ne_NP"/>
        </w:rPr>
      </w:r>
      <w:r>
        <w:rPr>
          <w:lang w:val="ne_NP" w:bidi="ne_NP"/>
        </w:rPr>
        <w:t>येशूलाई पछ्याउने अन्य महिलाहरू</w:t>
      </w:r>
    </w:p>
    <w:p>
      <w:pPr>
        <w:pStyle w:val="ListBullet"/>
        <w:spacing w:line="240" w:lineRule="auto"/>
        <w:ind w:left="720"/>
      </w:pPr>
      <w:r>
        <w:rPr>
          <w:lang w:val="ne_NP" w:bidi="ne_NP"/>
        </w:rPr>
      </w:r>
      <w:r>
        <w:rPr>
          <w:lang w:val="ne_NP" w:bidi="ne_NP"/>
        </w:rPr>
        <w:t>अरिमाथियाको यूसुफ</w:t>
      </w:r>
    </w:p>
    <w:p>
      <w:pPr>
        <w:pStyle w:val="ListBullet"/>
        <w:spacing w:line="240" w:lineRule="auto"/>
        <w:ind w:left="720"/>
      </w:pPr>
      <w:r>
        <w:rPr>
          <w:lang w:val="ne_NP" w:bidi="ne_NP"/>
        </w:rPr>
      </w:r>
      <w:r>
        <w:rPr>
          <w:lang w:val="ne_NP" w:bidi="ne_NP"/>
        </w:rPr>
        <w:t>पिलातस</w:t>
      </w:r>
    </w:p>
    <w:p>
      <w:pPr>
        <w:pStyle w:val="ListBullet"/>
        <w:spacing w:line="240" w:lineRule="auto"/>
        <w:ind w:left="720"/>
      </w:pPr>
      <w:r>
        <w:rPr>
          <w:lang w:val="ne_NP" w:bidi="ne_NP"/>
        </w:rPr>
      </w:r>
      <w:r>
        <w:rPr>
          <w:lang w:val="ne_NP" w:bidi="ne_NP"/>
        </w:rPr>
        <w:t>कप्तान</w:t>
      </w:r>
    </w:p>
    <w:p>
      <w:pPr/>
      <w:r>
        <w:rPr>
          <w:lang w:val="ne_NP" w:bidi="ne_NP"/>
        </w:rPr>
      </w:r>
      <w:r>
        <w:rPr>
          <w:lang w:val="ne_NP" w:bidi="ne_NP"/>
        </w:rPr>
        <w:t>समूहको रूपमा, खण्डको सेटिङका यी भागहरूमा ध्यान दिनुहोस्: पहिलो दृश्य सुरु हुँदा, येशू भर्खरै क्रूसमा मर्नु भएको छ। येशूका धेरै महिला अनुयायीहरूले यशूलाई टाढैबाट हेरिरहेका छन् - तिनीहरूले टाढाबाट हेरिरहेका थिए; तिनीहरू क्रूसको नजिक उभिरहेका थएनन्। येशू गालीलमा हुदाँ यी महिलाहरूले येशूलाई मद्दत गरे भनेर सम्झनु महत्त्वपूर्ण छ। महिलाहरूमा मरियम मग्दलीनी, कान्छो याकूब र योसेसको आमा मरियम र शलोमी थिए।</w:t>
      </w:r>
    </w:p>
    <w:p>
      <w:pPr/>
      <w:r>
        <w:rPr>
          <w:lang w:val="ne_NP" w:bidi="ne_NP"/>
        </w:rPr>
      </w:r>
      <w:r>
        <w:rPr>
          <w:lang w:val="ne_NP" w:bidi="ne_NP"/>
        </w:rPr>
        <w:t xml:space="preserve"> अहिले विश्रामको अघिल्लो दिन साँझ पर्न लागेको छ। विश्रामको दिन सुरु हुँदा यहूदी मानिसहरूले विश्रामको दिन के गर्न सक्छन् वा के गर्न सक्दैनन् भन्ने बारेमा केही नियमहरू पालना गर्नुपर्छ भनेर सम्झनु आवस्यक छ। यसमा विश्राममा शरीरलाई सार्न वा गाड्न अनुमति नभएको कुरा समावेश थियो।</w:t>
      </w:r>
    </w:p>
    <w:p>
      <w:pPr/>
      <w:r>
        <w:rPr>
          <w:lang w:val="ne_NP" w:bidi="ne_NP"/>
        </w:rPr>
      </w:r>
      <w:r>
        <w:rPr>
          <w:lang w:val="ne_NP" w:bidi="ne_NP"/>
        </w:rPr>
        <w:t>अरिमाथियाको यूसुफले येशूको शरीरलाई गाड्न पिलातसलाई अनुमति मागे। यूसुफ परिषद वा महासभाको आदरणीय सदस्य थिए र परमेश्वरको राज्यको आगमनलाई पर्खिरहेका थिए भनेर सम्झनु महत्त्वपूर्ण छ। महासभाले येशूलाई मृत्युदण्डको सँजाय सुनाएको थियो र येशूलाई न्याय गर्न र मृत्यु दण्ड दिन पिलातसकहाँ लगेको थियो भनेर सम्झनुहोस्। तापनि यूसुफ येशूको मृत्युको समयसम्म गुप्तरूपमा येशूको अनुयायी रहे भनेर अन्य सुसमाचारको विवरणहरूबाट हामीलाई थाहा हुन्छ। पिलातसले येशूको शरीरलाई माग्नु एउटा बहादुर र साहसपूर्ण कार्य थियो।</w:t>
      </w:r>
    </w:p>
    <w:p>
      <w:pPr/>
      <w:r>
        <w:rPr>
          <w:lang w:val="ne_NP" w:bidi="ne_NP"/>
        </w:rPr>
      </w:r>
      <w:r>
        <w:rPr>
          <w:lang w:val="ne_NP" w:bidi="ne_NP"/>
        </w:rPr>
        <w:t xml:space="preserve">रोक्नुहोस् र समूहमा यो प्रश्नको छलफल गर्नुहोस्: मर्कूसले हामीलाई अरिमाथियाको यूसुफको बारेमा पृष्ठभूमिको जानकारी दिन्छन्। अघिल्लो खण्डहरूमा जस्तै, तपाईंले कसरी अनुवाद गर्नुहुनेछ र पृष्ठभूमिको जानकारी बताउने भनेर छलफल गर्नुहोस्। अडियो रोक्‍नुहोस्। </w:t>
      </w:r>
    </w:p>
    <w:p>
      <w:pPr/>
      <w:r>
        <w:rPr>
          <w:lang w:val="ne_NP" w:bidi="ne_NP"/>
        </w:rPr>
      </w:r>
      <w:r>
        <w:rPr>
          <w:lang w:val="ne_NP" w:bidi="ne_NP"/>
        </w:rPr>
        <w:t>अघिल्लो खण्डमा पिलातसले येशूलाई मुद्धा लगाएर उहाँलाई क्रूसमा मार्न आदेश दिएका थिए भनेर सम्झनु महत्त्वपूर्ण छ। यैशू पहिलेनै मरेका हुन कि होईनन् भनेर पिलातसले रोमी अधिकृतसँग सोधपुछ गर्छन्। येशू कति चाँडै मर्नु भयो भनेर पिलातस अचम्ममा परे। कहिलेकाँही यस प्रकारको मृत्युदण्डबाट मानिसहरूलाई मर्न दुई वा तीन दिन लाग्थ्यो। येशू मरेकै हो भनेर कप्तानले पिलातसलाई जानकारी दिन्छन।</w:t>
      </w:r>
    </w:p>
    <w:p>
      <w:pPr/>
      <w:r>
        <w:rPr>
          <w:lang w:val="ne_NP" w:bidi="ne_NP"/>
        </w:rPr>
      </w:r>
      <w:r>
        <w:rPr>
          <w:lang w:val="ne_NP" w:bidi="ne_NP"/>
        </w:rPr>
        <w:t>पिलातसले यूसुफलाई येशूको शरीरलाई गाड्न अनुमति दिन्छन्। यूसुफले शरीरलाई कसरी तयार गरे र शरीरलाई कहाँ राखिएको थियो भनेर सम्झनु महत्त्वपूर्ण छ। सम्भवतः यूसुफले येशूको शरीरलाई लामो सुतीको कपडामा बेर्नु अघि येशूको शरीरलाई धोए। यूसुफले शरीरलाई चट्टान खोपेर बनाएको चिहानको गुफामा राखे। चिहानको प्रवेशद्वारमा एउटा ठूलो ढुङ्गा गुडाइएको थियो। मरियम भनिने दुई महिलाहरूले येशूको शरीरलाई राखिएको स्थान देखे भनेर सम्झनु महत्त्वपूर्ण 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१५:४०–४७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तीन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मरियम मग्दलीनी</w:t>
      </w:r>
    </w:p>
    <w:p>
      <w:pPr>
        <w:pStyle w:val="ListBullet"/>
        <w:spacing w:line="240" w:lineRule="auto"/>
        <w:ind w:left="720"/>
      </w:pPr>
      <w:r>
        <w:rPr>
          <w:lang w:val="ne_NP" w:bidi="ne_NP"/>
        </w:rPr>
      </w:r>
      <w:r>
        <w:rPr>
          <w:lang w:val="ne_NP" w:bidi="ne_NP"/>
        </w:rPr>
        <w:t>कान्छो याकूब र योसेसको आमा मरियम</w:t>
      </w:r>
    </w:p>
    <w:p>
      <w:pPr>
        <w:pStyle w:val="ListBullet"/>
        <w:spacing w:line="240" w:lineRule="auto"/>
        <w:ind w:left="720"/>
      </w:pPr>
      <w:r>
        <w:rPr>
          <w:lang w:val="ne_NP" w:bidi="ne_NP"/>
        </w:rPr>
      </w:r>
      <w:r>
        <w:rPr>
          <w:lang w:val="ne_NP" w:bidi="ne_NP"/>
        </w:rPr>
        <w:t>शलोमी</w:t>
      </w:r>
    </w:p>
    <w:p>
      <w:pPr>
        <w:pStyle w:val="ListBullet"/>
        <w:spacing w:line="240" w:lineRule="auto"/>
        <w:ind w:left="720"/>
      </w:pPr>
      <w:r>
        <w:rPr>
          <w:lang w:val="ne_NP" w:bidi="ne_NP"/>
        </w:rPr>
      </w:r>
      <w:r>
        <w:rPr>
          <w:lang w:val="ne_NP" w:bidi="ne_NP"/>
        </w:rPr>
        <w:t>येशूलाई पछ्याउने अन्य महिलाहरू</w:t>
      </w:r>
    </w:p>
    <w:p>
      <w:pPr>
        <w:pStyle w:val="ListBullet"/>
        <w:spacing w:line="240" w:lineRule="auto"/>
        <w:ind w:left="720"/>
      </w:pPr>
      <w:r>
        <w:rPr>
          <w:lang w:val="ne_NP" w:bidi="ne_NP"/>
        </w:rPr>
      </w:r>
      <w:r>
        <w:rPr>
          <w:lang w:val="ne_NP" w:bidi="ne_NP"/>
        </w:rPr>
        <w:t>अरिमाथियाको यूसुफ</w:t>
      </w:r>
    </w:p>
    <w:p>
      <w:pPr>
        <w:pStyle w:val="ListBullet"/>
        <w:spacing w:line="240" w:lineRule="auto"/>
        <w:ind w:left="720"/>
      </w:pPr>
      <w:r>
        <w:rPr>
          <w:lang w:val="ne_NP" w:bidi="ne_NP"/>
        </w:rPr>
      </w:r>
      <w:r>
        <w:rPr>
          <w:lang w:val="ne_NP" w:bidi="ne_NP"/>
        </w:rPr>
        <w:t>पिलातस</w:t>
      </w:r>
    </w:p>
    <w:p>
      <w:pPr>
        <w:pStyle w:val="ListBullet"/>
        <w:spacing w:line="240" w:lineRule="auto"/>
        <w:ind w:left="720"/>
      </w:pPr>
      <w:r>
        <w:rPr>
          <w:lang w:val="ne_NP" w:bidi="ne_NP"/>
        </w:rPr>
      </w:r>
      <w:r>
        <w:rPr>
          <w:lang w:val="ne_NP" w:bidi="ne_NP"/>
        </w:rPr>
        <w:t>कप्तान</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येशू भर्खरै क्रूसमा मर्नु भएको छ। येशूलाई पछ्याउने महिलाहरू टाढाबाट हेरिरहेका छन्। तिनीहरूमा मरियम मग्दलीनी, कान्छो याकूब र योसेसको आमा मरियम र शलोमी समावेश छन्। येशू गालीलमा हुँदा यी महिलाहरूले येशूलाई मद्दत गरेका थिए।</w:t>
      </w:r>
    </w:p>
    <w:p>
      <w:pPr/>
      <w:r>
        <w:rPr>
          <w:lang w:val="ne_NP" w:bidi="ne_NP"/>
        </w:rPr>
      </w:r>
      <w:r>
        <w:rPr>
          <w:lang w:val="ne_NP" w:bidi="ne_NP"/>
        </w:rPr>
        <w:t>नाटकलाई केहि छिन रोक्नुहोस। महिलाको भूमिका खेल्ने मानिसहरूलाई सोध्नुहोस् "तपाईं के महसुस गर्दै हुनुहुन्छ वा के सोचिरहनु भएको छ?" तपाईंले यस्तो कुरा सुन्न सक्नुहुन्छ मैले उहाँ र चेलाहरूलाई खाना खुवाएँ" "मेरो हृदय तोडिएको छ।" मैले उहाँको लुगा धोएँ" र "म धेरै दुखी छु। तिनीहरूले उहाँलाई कसरी मार्न सके? उहाँ प्रतिज्ञा गरिएको मुक्तिदाता हुनुहुन्थ्यो।" नाटकलाई जारी राख्नुहोस्।</w:t>
      </w:r>
    </w:p>
    <w:p>
      <w:pPr/>
      <w:r>
        <w:rPr>
          <w:lang w:val="ne_NP" w:bidi="ne_NP"/>
        </w:rPr>
      </w:r>
      <w:r>
        <w:rPr>
          <w:lang w:val="ne_NP" w:bidi="ne_NP"/>
        </w:rPr>
        <w:t>यो विश्रामको अघिल्लो साँझ हो। अरिमाथियाको यूसुफ येशूको शरीरलाई गाड्ने अनुमति लिन पिलातसकहाँ जान्छ।</w:t>
      </w:r>
    </w:p>
    <w:p>
      <w:pPr/>
      <w:r>
        <w:rPr>
          <w:lang w:val="ne_NP" w:bidi="ne_NP"/>
        </w:rPr>
      </w:r>
      <w:r>
        <w:rPr>
          <w:lang w:val="ne_NP" w:bidi="ne_NP"/>
        </w:rPr>
        <w:t>नाटकलाई केहि छिन रोक्नुहोस। यूसुफको भूमिका खेल्ने तपाईंले यस्तो कुरा सुन्न सक्नुहुन्छ, "म येशूलाई सम्मान गर्न चाहन्छु। उहाँ उचित दफन गर्न योग्य हुनुहुन्छ" "साहसी हुनुहोस्। पिलातसले येशूलाई मार्न आदेश दिएका थिए भनेर मलाई थाहा छ तर म अनुमति माग्नेछु" वा "हतारमा छु हामीले येशूलाई विश्रामको सुरु हुनु अघि उचित रूपमा गाड्नु आवश्यक छ।" नाटकलाई जारी राख्नुहोस्।</w:t>
      </w:r>
    </w:p>
    <w:p>
      <w:pPr/>
      <w:r>
        <w:rPr>
          <w:lang w:val="ne_NP" w:bidi="ne_NP"/>
        </w:rPr>
      </w:r>
      <w:r>
        <w:rPr>
          <w:lang w:val="ne_NP" w:bidi="ne_NP"/>
        </w:rPr>
        <w:t>पिलातसले येशू मरेको हो भनेर पुष्टि गर्न कप्तानसँग सोध्छन्। कप्तानले यो सत्य हो भनेर पिलातसलाई भन्छ। येशू मरेको छन।</w:t>
      </w:r>
    </w:p>
    <w:p>
      <w:pPr/>
      <w:r>
        <w:rPr>
          <w:lang w:val="ne_NP" w:bidi="ne_NP"/>
        </w:rPr>
      </w:r>
      <w:r>
        <w:rPr>
          <w:lang w:val="ne_NP" w:bidi="ne_NP"/>
        </w:rPr>
        <w:t>नाटकलाई केहि छिन रोक्नुहोस। पिलातसको भूमिका खेल्ने व्यक्तिलाई सोध्नुहोस्, "तपाईं के महसुस गर्दै हुनुहुन्छ वा के सोचिरहनु भएको छ?" तपाईंले यस्तो कुरा सुन्न सक्नुहुन्छ "म अचम्ममा परेको छु। येशू यति चाँडै कसरी मरे? केही घण्टादेखि मात्र भएको छ" वा "म दोषी महसुस गर्छु। येशू निर्दोष हुनुहुन्थ्यो। मैले उहाँलाई जान दिनु पर्ने थियो। म यस अनुरोधलाई सम्मान गर्नेछु।" नाटकलाई जारी राख्नुहोस्।</w:t>
      </w:r>
    </w:p>
    <w:p>
      <w:pPr/>
      <w:r>
        <w:rPr>
          <w:lang w:val="ne_NP" w:bidi="ne_NP"/>
        </w:rPr>
      </w:r>
      <w:r>
        <w:rPr>
          <w:lang w:val="ne_NP" w:bidi="ne_NP"/>
        </w:rPr>
        <w:t>पिलातसले यूसुफलाई येशूको शरीरलाई गाड्न अनुमति दिन्छन्। यूसुफले येशूको शरीरलाई लामो सुतीको कपडामा बेरेर तयार पार्छन्। त्यसपछि उनले येशूको शरीरलाई चिहानमा राख्छन्। चिहानको प्रवेशद्वारमा ढुङ्गा सारिएको छ। मरियम मग्दलीनी र कान्छो याकूबको आमा मरियम येशूको शरीर कहाँ राखिएको छ भनेर हेर्छन।</w:t>
      </w:r>
    </w:p>
    <w:p>
      <w:pPr/>
      <w:r>
        <w:rPr>
          <w:lang w:val="ne_NP" w:bidi="ne_NP"/>
        </w:rPr>
      </w:r>
      <w:r>
        <w:rPr>
          <w:lang w:val="ne_NP" w:bidi="ne_NP"/>
        </w:rPr>
        <w:t>नाटकलाई केहि छिन रोक्नुहोस। यूसुफको भूमिका खेल्ने व्यक्तिलाई सोध्नुहोस्, "तपाईं के महसुस गर्दै हुनुहुन्छ वा के सोचिरहनु भएको छ?" तपाईंले यस्तो कुरा सुन्न सक्नुहुन्छ "मैले राहत पाएको छु। हामीले विश्रामको दिन अघिनै यो गर्न सकेका थियौ" वा "मैले येशूलाई यस प्रकारले सम्मान गर्न सकेँ भनेर म खुसी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१५:४०–४७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b/>
          <w:lang w:val="ne_NP" w:bidi="ne_NP"/>
        </w:rPr>
        <w:t>क्रूसमा टाँगेको</w:t>
      </w:r>
      <w:r>
        <w:rPr>
          <w:lang w:val="ne_NP" w:bidi="ne_NP"/>
        </w:rPr>
        <w:t xml:space="preserve"> कारण येशू भर्खरै </w:t>
      </w:r>
      <w:r>
        <w:rPr>
          <w:b/>
          <w:lang w:val="ne_NP" w:bidi="ne_NP"/>
        </w:rPr>
        <w:t>क्रूशमा</w:t>
      </w:r>
      <w:r>
        <w:rPr>
          <w:lang w:val="ne_NP" w:bidi="ne_NP"/>
        </w:rPr>
        <w:t xml:space="preserve"> मर्नु भएको छ। तपाईंले अघिल्लो खण्डहरूमा क्रूस र क्रूसमा टाँगेको लागि प्रयोग गरेको शब्द वा वाक्यांश नै प्रयोग गर्नुहोस् र </w:t>
      </w:r>
      <w:r>
        <w:rPr>
          <w:b/>
          <w:lang w:val="ne_NP" w:bidi="ne_NP"/>
        </w:rPr>
        <w:t>क्रूस</w:t>
      </w:r>
      <w:r>
        <w:rPr>
          <w:lang w:val="ne_NP" w:bidi="ne_NP"/>
        </w:rPr>
        <w:t xml:space="preserve"> र </w:t>
      </w:r>
      <w:r>
        <w:rPr>
          <w:b/>
          <w:lang w:val="ne_NP" w:bidi="ne_NP"/>
        </w:rPr>
        <w:t>क्रूसमा टाँगेको</w:t>
      </w:r>
      <w:r>
        <w:rPr>
          <w:lang w:val="ne_NP" w:bidi="ne_NP"/>
        </w:rPr>
        <w:t xml:space="preserve"> मुख्य शब्दावलीमा पाउन सकिन्छ भनेर सम्झनुहोस्।</w:t>
      </w:r>
    </w:p>
    <w:p>
      <w:pPr/>
      <w:r>
        <w:rPr>
          <w:lang w:val="ne_NP" w:bidi="ne_NP"/>
        </w:rPr>
      </w:r>
      <w:r>
        <w:rPr>
          <w:lang w:val="ne_NP" w:bidi="ne_NP"/>
        </w:rPr>
        <w:t xml:space="preserve">यदि तपाईंको टोलीले पहिले नै देखेको छैन भने यहाँ रोक्नुहोस् र क्रूसको फोटो हेर्नुहोस्। अडियो रोक्‍नुहोस्। </w:t>
      </w:r>
    </w:p>
    <w:p>
      <w:pPr/>
      <w:r>
        <w:rPr>
          <w:lang w:val="ne_NP" w:bidi="ne_NP"/>
        </w:rPr>
      </w:r>
      <w:r>
        <w:rPr>
          <w:lang w:val="ne_NP" w:bidi="ne_NP"/>
        </w:rPr>
        <w:t xml:space="preserve">यो यहूदी धार्मिक विश्रामको दिन, </w:t>
      </w:r>
      <w:r>
        <w:rPr>
          <w:b/>
          <w:lang w:val="ne_NP" w:bidi="ne_NP"/>
        </w:rPr>
        <w:t>विश्रामको</w:t>
      </w:r>
      <w:r>
        <w:rPr>
          <w:lang w:val="ne_NP" w:bidi="ne_NP"/>
        </w:rPr>
        <w:t xml:space="preserve"> अघिल्लो साँझ हो। तपाईंले विश्रामको लागि पहिले प्रयोग गरेको शब्द वा वाक्यांश नै प्रयोग गर्नुहोस्। </w:t>
      </w:r>
      <w:r>
        <w:rPr>
          <w:b/>
          <w:lang w:val="ne_NP" w:bidi="ne_NP"/>
        </w:rPr>
        <w:t>विश्रामको</w:t>
      </w:r>
      <w:r>
        <w:rPr>
          <w:lang w:val="ne_NP" w:bidi="ne_NP"/>
        </w:rPr>
        <w:t xml:space="preserve"> बारेमा थप जानकारीको लागि मुख्य शब्दावली हेर्नुहोस्।</w:t>
      </w:r>
    </w:p>
    <w:p>
      <w:pPr/>
      <w:r>
        <w:rPr>
          <w:lang w:val="ne_NP" w:bidi="ne_NP"/>
        </w:rPr>
      </w:r>
      <w:r>
        <w:rPr>
          <w:lang w:val="ne_NP" w:bidi="ne_NP"/>
        </w:rPr>
        <w:t xml:space="preserve">अरिमाथियाको यूसुफ </w:t>
      </w:r>
      <w:r>
        <w:rPr>
          <w:b/>
          <w:lang w:val="ne_NP" w:bidi="ne_NP"/>
        </w:rPr>
        <w:t>परिषदको</w:t>
      </w:r>
      <w:r>
        <w:rPr>
          <w:lang w:val="ne_NP" w:bidi="ne_NP"/>
        </w:rPr>
        <w:t xml:space="preserve"> आदरणीय सदस्य थिए। उच्च यहूदी परिषदलाई </w:t>
      </w:r>
      <w:r>
        <w:rPr>
          <w:b/>
          <w:lang w:val="ne_NP" w:bidi="ne_NP"/>
        </w:rPr>
        <w:t>महासभा</w:t>
      </w:r>
      <w:r>
        <w:rPr>
          <w:lang w:val="ne_NP" w:bidi="ne_NP"/>
        </w:rPr>
        <w:t xml:space="preserve"> भनिन्छ र अग्रणी पूजाहारीहरू, एल्डरहरू र धार्मिक व्यवस्थाका शिक्षकहरू मिलेर बनेको हुन्छ। तपाईंले पहिले परिषद वा महासभाको लागि प्रयोग गरेको शब्द नै प्रयोग गर्नुहोस्। परिषदको पूर्ण परिभाषा मुख्य शब्दावली सूचीको </w:t>
      </w:r>
      <w:r>
        <w:rPr>
          <w:b/>
          <w:lang w:val="ne_NP" w:bidi="ne_NP"/>
        </w:rPr>
        <w:t>महासभामा</w:t>
      </w:r>
      <w:r>
        <w:rPr>
          <w:lang w:val="ne_NP" w:bidi="ne_NP"/>
        </w:rPr>
        <w:t xml:space="preserve"> पाउन सकिन्छ।</w:t>
      </w:r>
    </w:p>
    <w:p>
      <w:pPr/>
      <w:r>
        <w:rPr>
          <w:lang w:val="ne_NP" w:bidi="ne_NP"/>
        </w:rPr>
      </w:r>
      <w:r>
        <w:rPr>
          <w:lang w:val="ne_NP" w:bidi="ne_NP"/>
        </w:rPr>
        <w:t xml:space="preserve">यूसुफले येशूको शरीरलाई गाड्न पिलातससँग अनुमति मागे। पिलातसले रोमी सैन्य अधिकारी </w:t>
      </w:r>
      <w:r>
        <w:rPr>
          <w:b/>
          <w:lang w:val="ne_NP" w:bidi="ne_NP"/>
        </w:rPr>
        <w:t>कप्तानलाई</w:t>
      </w:r>
      <w:r>
        <w:rPr>
          <w:lang w:val="ne_NP" w:bidi="ne_NP"/>
        </w:rPr>
        <w:t xml:space="preserve"> सोधे येशू मरेको कुरा साँचो हो? कप्तानले येशू मरेको हो भनेर प्रमाणित गरे। तपाईंले पहिले कप्तानको लागि प्रयोग गरेको शब्द नै प्रयोग गर्नुहोस् र </w:t>
      </w:r>
      <w:r>
        <w:rPr>
          <w:b/>
          <w:lang w:val="ne_NP" w:bidi="ne_NP"/>
        </w:rPr>
        <w:t>कप्तान</w:t>
      </w:r>
      <w:r>
        <w:rPr>
          <w:lang w:val="ne_NP" w:bidi="ne_NP"/>
        </w:rPr>
        <w:t xml:space="preserve"> मुख्य शब्दावलीमा पाउन सकिन्छ भनेर सम्झनुहोस्। </w:t>
      </w:r>
    </w:p>
    <w:p>
      <w:pPr/>
      <w:r>
        <w:rPr>
          <w:lang w:val="ne_NP" w:bidi="ne_NP"/>
        </w:rPr>
      </w:r>
      <w:r>
        <w:rPr>
          <w:lang w:val="ne_NP" w:bidi="ne_NP"/>
        </w:rPr>
        <w:t xml:space="preserve">यूसुफले येशूको शरीरलाई सुतीको कपडामा बेरेर यसलाई चट्टानमा कुँदिएको चिहानमा राखे। </w:t>
      </w:r>
      <w:r>
        <w:rPr>
          <w:b/>
          <w:lang w:val="ne_NP" w:bidi="ne_NP"/>
        </w:rPr>
        <w:t>चिहान</w:t>
      </w:r>
      <w:r>
        <w:rPr>
          <w:lang w:val="ne_NP" w:bidi="ne_NP"/>
        </w:rPr>
        <w:t xml:space="preserve"> भनेको दफन स्थल हो। मरेको व्यक्तिलाई प्राकृतिक गुफामा वा चट्टानमा कुँदिएको गुफामा गाड्ने यहूदी रीति थियो। चिहानको प्रवेशद्वारमा एउटा ठूलो ढुङ्गा गुडाइएको थियो। तपाईंले अघिल्लो खण्डहरूमा चिहानको लागि प्रयोग गरेको शब्द नै प्रयोग गर्नुहोस् र </w:t>
      </w:r>
      <w:r>
        <w:rPr>
          <w:b/>
          <w:lang w:val="ne_NP" w:bidi="ne_NP"/>
        </w:rPr>
        <w:t>चिहान</w:t>
      </w:r>
      <w:r>
        <w:rPr>
          <w:lang w:val="ne_NP" w:bidi="ne_NP"/>
        </w:rPr>
        <w:t xml:space="preserve"> मुख्य शब्दावलीमा पाउन सकिन्छ भनेर सम्झनुहोस्।</w:t>
      </w:r>
    </w:p>
    <w:p>
      <w:pPr/>
      <w:r>
        <w:rPr>
          <w:lang w:val="ne_NP" w:bidi="ne_NP"/>
        </w:rPr>
      </w:r>
      <w:r>
        <w:rPr>
          <w:lang w:val="ne_NP" w:bidi="ne_NP"/>
        </w:rPr>
        <w:t>यहाँ रोक्नुहोस् र चिहानको गुफाको फोटो र चट्टानमा कुँदिएको चिहानको फोटो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16:1–8</w:t>
      </w:r>
      <w:r>
        <w:rPr>
          <w:lang w:val="ne_NP" w:bidi="ne_NP"/>
        </w:rPr>
      </w:r>
    </w:p>
    <w:p>
      <w:pPr>
        <w:pStyle w:val="Heading3"/>
      </w:pPr>
      <w:r>
        <w:rPr>
          <w:lang w:val="ne_NP" w:bidi="ne_NP"/>
        </w:rPr>
        <w:t>Step 1</w:t>
      </w:r>
    </w:p>
    <w:p>
      <w:pPr/>
      <w:r>
        <w:rPr>
          <w:lang w:val="ne_NP" w:bidi="ne_NP"/>
        </w:rPr>
      </w:r>
      <w:r>
        <w:rPr>
          <w:lang w:val="ne_NP" w:bidi="ne_NP"/>
        </w:rPr>
        <w:t>यस चरणमा, मर्कूस १६:१–८ सुन्नुहोस् र यसलाई आफ्नो हृदयमा राख्नुहोस्।</w:t>
      </w:r>
    </w:p>
    <w:p>
      <w:pPr/>
      <w:r>
        <w:rPr>
          <w:lang w:val="ne_NP" w:bidi="ne_NP"/>
        </w:rPr>
      </w:r>
      <w:r>
        <w:rPr>
          <w:lang w:val="ne_NP" w:bidi="ne_NP"/>
        </w:rPr>
        <w:t>सम्भव भएमा तीन फरक अनुवादहरूमा मर्कूस १६:१–८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१६:१–८ को श्रव्य संस्करण सुन्‍नुहोस्।</w:t>
      </w:r>
    </w:p>
    <w:p>
      <w:pPr/>
      <w:r>
        <w:rPr>
          <w:lang w:val="ne_NP" w:bidi="ne_NP"/>
        </w:rPr>
      </w:r>
      <w:r>
        <w:rPr>
          <w:lang w:val="ne_NP" w:bidi="ne_NP"/>
        </w:rPr>
        <w:t>अघिल्लो खण्डमा, शासनगर्ने अधिकारीहरूले येशूलाई मारेका थिए। उहाँको मृत्यु पछि, उहाँलाई अरिमाथियाको यूसुफको चिहानमा गाडिएको थियो। येशूलाई गाडिएको ठाउँ थाहा पाउन मरियम मग्दलीनी र याकूब र योसेसको आमा मरियम पनि उहाँसँगै गए। तिनीहरू आफ्नो परम्परा अनुसार येशूको शरीरलाई तेल र मसला दलेर गाड्नको लागि तयार गर्न चाहन्थे। तिनीहरूले यो गर्न सकेनन् किनभने धार्मिक विश्रामको दिन आईसकेको थियो। अब विश्रामको दिन समाप्त भएको छ र यी महिलाहरूले शलोमीसँगै येशूको शरीरमा लगाउन आवश्यक पर्ने तेल र मसला किने।</w:t>
      </w:r>
    </w:p>
    <w:p>
      <w:pPr/>
      <w:r>
        <w:rPr>
          <w:lang w:val="ne_NP" w:bidi="ne_NP"/>
        </w:rPr>
      </w:r>
      <w:r>
        <w:rPr>
          <w:lang w:val="ne_NP" w:bidi="ne_NP"/>
        </w:rPr>
        <w:t>मरेको शरीरलाई तेल, मलहम र विभिन्न सुगन्धित मसलाहरू लगाएर गाड्नको लागि तयार गर्ने परम्परा थियो। मरेको व्यक्तिलाई सम्मान गर्ने यो एउटा तरिका थियो। यी तेलहरू र मसलाहरूको उद्देश्य शरीर सडेर आउने नराम्रो गन्धलाई ढाक्नु थियो। तिनीहरूले केही अन्य संस्कृतिहरूका चलनमा भए जस्तै शरीरलाई संरक्षण गरिरहेका थिएनन्। महिलाहरूले येशूको शरीरलाई कसरी तेल लगाउन चाहे भनेर हामीलाई थाहा छैन, तर येशूलाई लामो सुतीको कपडामा बेरेकोकुरा सम्झनुहोस्, त्यसैले महिलाहरूले सायद तेल र मसला कपडा माथिनै दल्न चाहन्थे।</w:t>
      </w:r>
    </w:p>
    <w:p>
      <w:pPr/>
      <w:r>
        <w:rPr>
          <w:lang w:val="ne_NP" w:bidi="ne_NP"/>
        </w:rPr>
      </w:r>
      <w:r>
        <w:rPr>
          <w:lang w:val="ne_NP" w:bidi="ne_NP"/>
        </w:rPr>
        <w:t xml:space="preserve">यहाँ रोक्नुहोस् र समूहमा मसला र तेलको फोटो हेर्नुहोस्। तपाईंको संस्कृतिमा मानिसहरूले मरेको व्यक्तिलाई सम्मान गर्ने तरिकाहरूको बारेमा छलफल गर्नुहोस्। तपाईंको संस्कृतिमा शरीरलाई कसरी गाड्नको लागि तयार गरिन्छ? अडियो रोक्‍नुहोस्। </w:t>
      </w:r>
    </w:p>
    <w:p>
      <w:pPr/>
      <w:r>
        <w:rPr>
          <w:lang w:val="ne_NP" w:bidi="ne_NP"/>
        </w:rPr>
      </w:r>
      <w:r>
        <w:rPr>
          <w:lang w:val="ne_NP" w:bidi="ne_NP"/>
        </w:rPr>
        <w:t>घाम उदाउँदै गर्दा, महिलाहरू बिहान येशूलाई गाडिएको चिहानमा गए। येशूलाई गाडिएको चिहानको मुखलाई ठूलो ढुङ्गाले ढाकेर बन्द गरिएको थियो भनेर तपाईंले सम्झनु हुनेछ । चिहानको प्रवेशद्वारलाई ढाक्ने ढुङ्गाहरू समतल वा गोलो हुन सक्छन्। सामान्यतया एउटा धेरै बलियो मानिसले पनि प्रवेशद्वारको अगाडि ढुङ्गालाई गुडाएर त्यसलाई छोप्न सक्थ्यो। तापनि, महिलाहरूलाई उक्त ढुङ्गालाई प्रवेशद्वारबाट टाढा सार्न धेरै गाह्रो हुन्थ्यो। महिलाहरू चिहानमा जाँदै गर्दा येशूको शरीरमा तेल दल्न भित्र प्रवेश गर्न तिनीहरूको लागि कसले ढुङ्गा सारिदिन सक्ला भनेर एक अर्कालाई सोध्न थाले। जब तिनीहरू चिहानमा आइपुग्छन् तब ढुङ्गा पहिले नै सारिएकोले तिनीहरू अचम्ममा परेका छन्।</w:t>
      </w:r>
    </w:p>
    <w:p>
      <w:pPr/>
      <w:r>
        <w:rPr>
          <w:lang w:val="ne_NP" w:bidi="ne_NP"/>
        </w:rPr>
      </w:r>
      <w:r>
        <w:rPr>
          <w:lang w:val="ne_NP" w:bidi="ne_NP"/>
        </w:rPr>
        <w:t xml:space="preserve">यहाँ रोक्नुहोस् र समूहमा चिहानको फोटो हेर्नुहोस्। अडियो रोक्‍नुहोस्। </w:t>
      </w:r>
    </w:p>
    <w:p>
      <w:pPr/>
      <w:r>
        <w:rPr>
          <w:lang w:val="ne_NP" w:bidi="ne_NP"/>
        </w:rPr>
      </w:r>
      <w:r>
        <w:rPr>
          <w:lang w:val="ne_NP" w:bidi="ne_NP"/>
        </w:rPr>
        <w:t>महिलाहरू चिहानमा प्रवेश गर्छन् र सेतो लुगा लगाएको जवान मानिसलाई देख्छन्। मत्ती र लूकाले आफ्नो सुसमाचारमा यस जवान मानिसलाई परमेश्वरको दूतको रूपमा वर्णन गर्छन्। मर्कूसले उनलाई सेतो लुगा लगाएको जवान मानिसको रुपमा मात्र उनको वर्णन गर्न रोज्छन्। लुगा भनेको लामो बाहिरी लुगा हो। जवान मानिस चिहान भित्र महिलाहरूको दायाँ छेउमा बसिरहेको थियो। यस अवस्थामा "जवान मानिस" शब्दले सायद विवाह गर्न उमेर पुगेको जवान मानिसलाई जनाउँछ।</w:t>
      </w:r>
    </w:p>
    <w:p>
      <w:pPr/>
      <w:r>
        <w:rPr>
          <w:lang w:val="ne_NP" w:bidi="ne_NP"/>
        </w:rPr>
      </w:r>
      <w:r>
        <w:rPr>
          <w:lang w:val="ne_NP" w:bidi="ne_NP"/>
        </w:rPr>
        <w:t xml:space="preserve">यहाँ रोक्नुहोस् र समूहमा लुगाको फोटो हेर्नुहोस्। छलफल गर्नुहोस्, मर्कूसले स्वर्गदूतको वर्णन मात्र गर्छन् तर उहाँलाई स्वर्गदूत भनेर किन भन्दैनन्। तपाईंको संस्कृतिमा मानिसहरूले नाम नलिइकन मानिसहरू वा चिजहरुको बारेमा कुरा गर्ने तरिकाको बारेमा छलफल गर्नुहोस्। अडियो रोक्‍नुहोस्। </w:t>
      </w:r>
    </w:p>
    <w:p>
      <w:pPr/>
      <w:r>
        <w:rPr>
          <w:lang w:val="ne_NP" w:bidi="ne_NP"/>
        </w:rPr>
      </w:r>
      <w:r>
        <w:rPr>
          <w:lang w:val="ne_NP" w:bidi="ne_NP"/>
        </w:rPr>
        <w:t>महिलाहरूले जब जवान मानिसलाई देखे तब अचम्ममा परे र डराए। त्यो मानिसले तिनीहरूलाई डराउनु पर्दैन भनेर भने। उनिहरूले खोजिरहेको ब्यक्ति जो क्रूसमा मारिएको नासरतका येशू अब जीवित हुनुहुन्छ भनेर उनले तिनीहरूलाई बताउँछन्। परमेश्वरले उहाँलाई फेरि जीवित गराउनु भएको छ। उहाँले तिनीहरूलाई येशूको शरीर कहाँ थियो भनेर हेर्नलाई भन्नुभयो, जुन सम्भवतः चिहान भित्रको ढुङ्गाको तखतामा थियो। इतिहासको यो वास्तविक व्यक्ति नासरतका येशू मर्नु भएको थियो तर अब जीवित हुनुहुन्छ भनेर मर्कूसले स्पष्ट रूपमा बताउन चाहन्छन्। त्यसपछि उहाँले महिलाहरूलाई पत्रुस सहितका चेलाहरूलाई यो कुरा बताउनु भन्नुहुन्छ। सायद उनले पत्रुसलाई पनि समावेश गरे किनभने पत्रुसले येशूलाई अस्वीकार गरे तर येशूले उनलाई सम्झनु हुन्छ र प्रेम गर्नु हुन्छ भन्नेकुराको उनलाई ज्ञानहुन आवश्यक थियो। येशू गालीलको क्षेत्रमा जानुहुनेछ र उहाँले मर्नु अघि भनेको जस्तै तिनीहरूले उहाँलाई त्यहाँ देख्नेछन् भनेर जवान मानिसले भने। महिलाहरू हिड्ने बेलामा काम्दै र डराउँदै थिए। तिनीहरू डराएको हुनाले कसैलाई भनेनन्।</w:t>
      </w:r>
    </w:p>
    <w:p>
      <w:pPr/>
      <w:r>
        <w:rPr>
          <w:lang w:val="ne_NP" w:bidi="ne_NP"/>
        </w:rPr>
      </w:r>
      <w:r>
        <w:rPr>
          <w:lang w:val="ne_NP" w:bidi="ne_NP"/>
        </w:rPr>
        <w:t>यहाँ रोक्नुहोस् र समूहमा यरूशलेम र गालीलको क्षेत्र समावेश गर्ने इस्राएलको नक्सा हेर्नुहोस्।</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१६:१–८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w:t>
      </w:r>
    </w:p>
    <w:p>
      <w:pPr/>
      <w:r>
        <w:rPr>
          <w:lang w:val="ne_NP" w:bidi="ne_NP"/>
        </w:rPr>
      </w:r>
      <w:r>
        <w:rPr>
          <w:lang w:val="ne_NP" w:bidi="ne_NP"/>
        </w:rPr>
        <w:t>यस खण्डमा चार दृश्यहरू छन्।</w:t>
      </w:r>
    </w:p>
    <w:p>
      <w:pPr/>
      <w:r>
        <w:rPr>
          <w:lang w:val="ne_NP" w:bidi="ne_NP"/>
        </w:rPr>
      </w:r>
      <w:r>
        <w:rPr>
          <w:b/>
          <w:lang w:val="ne_NP" w:bidi="ne_NP"/>
        </w:rPr>
        <w:t>पहिलो दृश्य:</w:t>
      </w:r>
      <w:r>
        <w:rPr>
          <w:lang w:val="ne_NP" w:bidi="ne_NP"/>
        </w:rPr>
        <w:t xml:space="preserve"> विश्रामको भोलिपल्टबाट सुरु हुन्छ, जुन धार्मिक विश्रामको दिन हो। येशूको शरीरमा अभिषेक गर्न महिलाहरू तेल र मसला किन्न जान्छन्।</w:t>
      </w:r>
    </w:p>
    <w:p>
      <w:pPr/>
      <w:r>
        <w:rPr>
          <w:lang w:val="ne_NP" w:bidi="ne_NP"/>
        </w:rPr>
      </w:r>
      <w:r>
        <w:rPr>
          <w:b/>
          <w:lang w:val="ne_NP" w:bidi="ne_NP"/>
        </w:rPr>
        <w:t>दोस्रो दृश्यमा:</w:t>
      </w:r>
      <w:r>
        <w:rPr>
          <w:lang w:val="ne_NP" w:bidi="ne_NP"/>
        </w:rPr>
        <w:t xml:space="preserve"> महिलाहरू चिहानमा जान्छन्। तिनीहरूले चिहानको प्रवेशद्वारलाई रोक्ने ठूलो ढुङ्गालाई कसरी सार्ने भनेर छलफल गर्छन्। तिनीहरू चिहानको नजिकै जाँदा तिनीहरूले ठूलो ढुङ्गा टाढा सारिएको देख्छन्।</w:t>
      </w:r>
    </w:p>
    <w:p>
      <w:pPr/>
      <w:r>
        <w:rPr>
          <w:lang w:val="ne_NP" w:bidi="ne_NP"/>
        </w:rPr>
      </w:r>
      <w:r>
        <w:rPr>
          <w:b/>
          <w:lang w:val="ne_NP" w:bidi="ne_NP"/>
        </w:rPr>
        <w:t>तेस्रो दृश्यमा:</w:t>
      </w:r>
      <w:r>
        <w:rPr>
          <w:lang w:val="ne_NP" w:bidi="ne_NP"/>
        </w:rPr>
        <w:t xml:space="preserve"> महिलाहरू खाली चिहानमा प्रवेश गर्छन् र सेतो लुगा लगाएको जवान मानिसलाई देख्छन्। त्यो मानिसले महिलाहरूलाई डराउनु पर्दैन भनेर भन्छ। तिनीहरूले खोजिरहेको येशू यहाँ हुनुहुन्न भनेर उसले भन्छ। उसले उनीहरूलाई उहाँ सुतिरहेको ठाउँमा हेर भन्छ। उहाँ जीवित हुनुहुन्छ। उसले तिनीहरूलाई पत्रुस र अरू चेलाहरूलाई येशू तिनीहरू भन्दा अघि गालीलमा जानुहुनेछ भन भन्छ।</w:t>
      </w:r>
    </w:p>
    <w:p>
      <w:pPr/>
      <w:r>
        <w:rPr>
          <w:lang w:val="ne_NP" w:bidi="ne_NP"/>
        </w:rPr>
      </w:r>
      <w:r>
        <w:rPr>
          <w:b/>
          <w:lang w:val="ne_NP" w:bidi="ne_NP"/>
        </w:rPr>
        <w:t>चौथो दृश्यमा:</w:t>
      </w:r>
      <w:r>
        <w:rPr>
          <w:lang w:val="ne_NP" w:bidi="ne_NP"/>
        </w:rPr>
        <w:t xml:space="preserve"> महिलाहरू चिहानबाट निस्कन्छन्। तिनीहरू अलमलमा परेका र डराएका छन्। तिनीहरूले के भयो भनेर कसैलाई बताउँदैनन्।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मरियम मग्दलीनी</w:t>
      </w:r>
    </w:p>
    <w:p>
      <w:pPr>
        <w:pStyle w:val="ListBullet"/>
        <w:spacing w:line="240" w:lineRule="auto"/>
        <w:ind w:left="720"/>
      </w:pPr>
      <w:r>
        <w:rPr>
          <w:lang w:val="ne_NP" w:bidi="ne_NP"/>
        </w:rPr>
      </w:r>
      <w:r>
        <w:rPr>
          <w:lang w:val="ne_NP" w:bidi="ne_NP"/>
        </w:rPr>
        <w:t>याकूब र योसेसको आमा मरियम</w:t>
      </w:r>
    </w:p>
    <w:p>
      <w:pPr>
        <w:pStyle w:val="ListBullet"/>
        <w:spacing w:line="240" w:lineRule="auto"/>
        <w:ind w:left="720"/>
      </w:pPr>
      <w:r>
        <w:rPr>
          <w:lang w:val="ne_NP" w:bidi="ne_NP"/>
        </w:rPr>
      </w:r>
      <w:r>
        <w:rPr>
          <w:lang w:val="ne_NP" w:bidi="ne_NP"/>
        </w:rPr>
        <w:t>शलोमी</w:t>
      </w:r>
    </w:p>
    <w:p>
      <w:pPr>
        <w:pStyle w:val="ListBullet"/>
        <w:spacing w:line="240" w:lineRule="auto"/>
        <w:ind w:left="720"/>
      </w:pPr>
      <w:r>
        <w:rPr>
          <w:lang w:val="ne_NP" w:bidi="ne_NP"/>
        </w:rPr>
      </w:r>
      <w:r>
        <w:rPr>
          <w:lang w:val="ne_NP" w:bidi="ne_NP"/>
        </w:rPr>
        <w:t>सेतो लुगा लगाएको जवान मानिस</w:t>
      </w:r>
    </w:p>
    <w:p>
      <w:pPr/>
      <w:r>
        <w:rPr>
          <w:lang w:val="ne_NP" w:bidi="ne_NP"/>
        </w:rPr>
      </w:r>
      <w:r>
        <w:rPr>
          <w:lang w:val="ne_NP" w:bidi="ne_NP"/>
        </w:rPr>
        <w:t>समूहको रूपमा, खण्डको सेटिङका यी भागहरूमा ध्यान दिनुहोस्: पहिलो दृश्य सुरु हुँदा, महिलाहरूले आफ्नो दफन रीति अनुसार येशूको शरीरलाई अभिषेक गर्न आवश्यक पर्ने तेल र मसला किन्न विश्रामको दिन सकियोस भनेर पर्खिरहेका थिए। शनिबार साँझ, घाम अस्ताएपछि, विश्रामको दिन आधिकारिक रूपमा समाप्त हुन्छ। यसरी महिलाहरूले शरीरको लागि मिठो सुगन्धित मसला र तेल किन्दछन्।</w:t>
      </w:r>
    </w:p>
    <w:p>
      <w:pPr/>
      <w:r>
        <w:rPr>
          <w:lang w:val="ne_NP" w:bidi="ne_NP"/>
        </w:rPr>
      </w:r>
      <w:r>
        <w:rPr>
          <w:lang w:val="ne_NP" w:bidi="ne_NP"/>
        </w:rPr>
        <w:t>अर्को बिहान, यो हप्ताको पहिलो दिन घाम उदाउनु अघिको हो। महिलाहरू येशूलाई गाडेको चिहानमा जान्छन्। चिहानमा जाँदै गर्दा महिलाहरूले चिहानको प्रवेशद्वारमा रहेको ढुङ्गालाई सार्दाहुने कठिनाईको बारेमा छलफल गर्छन्। ढुङ्गा धेरै ठूलो र धेरै भारी थियो र सायद एक मिटर लामो थियो भनेर सम्झनुहोस्। तिनीहरू चिहानको नजिकै गएर हेर्दा तिनीहरूले प्रवेशद्वारको ढुङ्गालाई पहिले नै कसैले गुडाइसकेको देख्छन्।</w:t>
      </w:r>
    </w:p>
    <w:p>
      <w:pPr/>
      <w:r>
        <w:rPr>
          <w:lang w:val="ne_NP" w:bidi="ne_NP"/>
        </w:rPr>
      </w:r>
      <w:r>
        <w:rPr>
          <w:lang w:val="ne_NP" w:bidi="ne_NP"/>
        </w:rPr>
        <w:t>तिनीहरू चिहानमा प्रवेश गर्छन् र सेतो लुगा लगाएको जवान मानिसलाई देख्छन्। त्यो मानिस महिलाको दायाँ छेउमा चिहानमा बसिरहेको छ। तिनीहरू उहाँलाई त्यहाँ भेट्न डराएका छन्। जवान मानिसले भन्छ, "आत्तिनु पर्दैन वा डराउनु पर्दैन। तपाईंले क्रूसमा टाँगेको नासरतका येशूलाई खोजिरहनु भएको छ। उहाँ यहाँ हुनुहुन्न। उहाँ बौरी उठ्नु भएको छ वा परमेश्वरले उहाँलाई मरेकोबाट बौरी उठाउनु भएको छ!"</w:t>
      </w:r>
    </w:p>
    <w:p>
      <w:pPr/>
      <w:r>
        <w:rPr>
          <w:lang w:val="ne_NP" w:bidi="ne_NP"/>
        </w:rPr>
      </w:r>
      <w:r>
        <w:rPr>
          <w:lang w:val="ne_NP" w:bidi="ne_NP"/>
        </w:rPr>
        <w:t>उसले महिलाहरूलाई येशूको शरीर राखिएको ठाउँ देखाउँछ भन्नेकुरा निश्चित गर्न सम्झनुहोस। येशूको शरीर राखिएको ठाउँ सायद चिहान भित्र ढुङ्गामा कुँदिएको ढुङ्गाको तखता थियो। त्यसपछि जवान मानिसले "यशू तपाईं भन्दा अघि गालीलको क्षेत्रमा जाँदै हुनुहुन्छ। भनेर चेलाहरू र पत्रुसलाई भन भनेर महिलाहरूलाई भन्छ। उहाँले पहिले भनेको जस्तै तपाईंले उहाँलाई त्यहाँ देख्नुहुनेछ।"</w:t>
      </w:r>
    </w:p>
    <w:p>
      <w:pPr/>
      <w:r>
        <w:rPr>
          <w:lang w:val="ne_NP" w:bidi="ne_NP"/>
        </w:rPr>
      </w:r>
      <w:r>
        <w:rPr>
          <w:lang w:val="ne_NP" w:bidi="ne_NP"/>
        </w:rPr>
        <w:t>महिलाहरूले चिहानलाई छोड्छन्। तिनीहरू शारीरिक रूपमा कामेका र डराएका छन् र के भयो भनेर कसैलाई बताउँदैनन्।</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१६:१–८ को श्रव्य संस्करण सुन्‍नुहोस्।</w:t>
      </w:r>
    </w:p>
    <w:p>
      <w:pPr/>
      <w:r>
        <w:rPr>
          <w:lang w:val="ne_NP" w:bidi="ne_NP"/>
        </w:rPr>
      </w:r>
      <w:r>
        <w:rPr>
          <w:lang w:val="ne_NP" w:bidi="ne_NP"/>
        </w:rPr>
        <w:t>यस चरणमा, समूहले खण्डलाई नाटकीय बनाउनेछ।</w:t>
      </w:r>
    </w:p>
    <w:p>
      <w:pPr/>
      <w:r>
        <w:rPr>
          <w:lang w:val="ne_NP" w:bidi="ne_NP"/>
        </w:rPr>
      </w:r>
      <w:r>
        <w:rPr>
          <w:lang w:val="ne_NP" w:bidi="ne_NP"/>
        </w:rPr>
        <w:t>यस खण्डमा चार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मरियम मग्दलीनी</w:t>
      </w:r>
    </w:p>
    <w:p>
      <w:pPr>
        <w:pStyle w:val="ListBullet"/>
        <w:spacing w:line="240" w:lineRule="auto"/>
        <w:ind w:left="720"/>
      </w:pPr>
      <w:r>
        <w:rPr>
          <w:lang w:val="ne_NP" w:bidi="ne_NP"/>
        </w:rPr>
      </w:r>
      <w:r>
        <w:rPr>
          <w:lang w:val="ne_NP" w:bidi="ne_NP"/>
        </w:rPr>
        <w:t>याकूब र योसेसको आमा मरियम</w:t>
      </w:r>
    </w:p>
    <w:p>
      <w:pPr>
        <w:pStyle w:val="ListBullet"/>
        <w:spacing w:line="240" w:lineRule="auto"/>
        <w:ind w:left="720"/>
      </w:pPr>
      <w:r>
        <w:rPr>
          <w:lang w:val="ne_NP" w:bidi="ne_NP"/>
        </w:rPr>
      </w:r>
      <w:r>
        <w:rPr>
          <w:lang w:val="ne_NP" w:bidi="ne_NP"/>
        </w:rPr>
        <w:t>शलोमी</w:t>
      </w:r>
    </w:p>
    <w:p>
      <w:pPr>
        <w:pStyle w:val="ListBullet"/>
        <w:spacing w:line="240" w:lineRule="auto"/>
        <w:ind w:left="720"/>
      </w:pPr>
      <w:r>
        <w:rPr>
          <w:lang w:val="ne_NP" w:bidi="ne_NP"/>
        </w:rPr>
      </w:r>
      <w:r>
        <w:rPr>
          <w:lang w:val="ne_NP" w:bidi="ne_NP"/>
        </w:rPr>
        <w:t>सेतो लुगा लगाएको जवान मानिस</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टोलीले महिलाहरू येशूको शरीरलाई अभिषेक गर्न तेल र मसला किन्न जाँदै छन् भनेर अभिनय गर्नुहोस्। सामान किनीसकेपछि, तिनीहरू चिहानमा जान्छन् र आफले अघि सारेको कामको बारेमा छलफल गर्छन्।</w:t>
      </w:r>
    </w:p>
    <w:p>
      <w:pPr/>
      <w:r>
        <w:rPr>
          <w:lang w:val="ne_NP" w:bidi="ne_NP"/>
        </w:rPr>
      </w:r>
      <w:r>
        <w:rPr>
          <w:lang w:val="ne_NP" w:bidi="ne_NP"/>
        </w:rPr>
        <w:t>नाटकलाई केहि छिन रोक्नुहोस। महिलाको भूमिका खेल्ने मानिसहरूलाई सोध्नुहोस्, "तपाईं के महसुस गर्दै हुनुहुन्छ वा के सोचिरहनु भएको छ?" तपाईंले यस्तो कुरा सुन्न सक्नुहुन्छ "म दुखी र शोकित छु" "हामीले येशूको शरीरलाई चाँडै तयार पार्न सकेको भए" तीन दिन भएको छ!" वा "असमर्थ छु। हामीले त्यो ठूलो ढुङ्गालाई कसरी सार्ने?" नाटकलाई जारी राख्नुहोस्।</w:t>
      </w:r>
    </w:p>
    <w:p>
      <w:pPr/>
      <w:r>
        <w:rPr>
          <w:lang w:val="ne_NP" w:bidi="ne_NP"/>
        </w:rPr>
      </w:r>
      <w:r>
        <w:rPr>
          <w:lang w:val="ne_NP" w:bidi="ne_NP"/>
        </w:rPr>
        <w:t>महिलाहरूले माथितिर हेर्छन् र खुला चिहान देख्छन्। तिनीहरू प्रवेश गर्छन् र सेतो लुगा लगाएको जवान मानिसलाई चिहानको दायाँ छेउमा बसिरहेको देख्छन्। उसले भन्छ, "डराउनु पर्दैन। तपाईंले क्रूसमा टाँगेको नासरतका येशूलाई खोजिरहनु भएको छ। उहाँ यहाँ हुनुहुन्न! उहाँ मरेकोबाट बौरी उठ्नु भएको छ। हेर! तिनीहरूले उहाँको शरीरलाई राखेको ठाउँ यहाँ छ। अब गएर उहाँका चेलाहरू र पत्रुसलाई येशू तपाईं भन्दा अघि गालीलमा जाँदै हुनुहुन्छ भनेर भन, उहाँले मर्नु अघि भनेको जस्तै तपाईंले उहाँलाई त्यहाँ देख्नुहुनेछ।"</w:t>
      </w:r>
    </w:p>
    <w:p>
      <w:pPr/>
      <w:r>
        <w:rPr>
          <w:lang w:val="ne_NP" w:bidi="ne_NP"/>
        </w:rPr>
      </w:r>
      <w:r>
        <w:rPr>
          <w:lang w:val="ne_NP" w:bidi="ne_NP"/>
        </w:rPr>
        <w:t>नाटकलाई केहि छिन रोक्नुहोस। जवान मानिसको भूमिका खेल्ने व्यक्तिलाई सोध्नुहोस्, "तपाईं के महसुस गर्दै हुनुहुन्छ वा के सोचिरहनु भएको छ?" तपाईंले यस्तो कुरा सुन्न सक्नुहुन्छ, "महिलाहरूलाई यो सुसमाचार सुनाउन पाउँदा सम्मानित भएको छु " वा "महिलाहरू किन अचम्म मानिरहेका छन्? येशूले भन्नुभयो उहाँ फेरि जिवित हुनु हुनेछ।" नाटकलाई जारी राख्नुहोस्।</w:t>
      </w:r>
    </w:p>
    <w:p>
      <w:pPr/>
      <w:r>
        <w:rPr>
          <w:lang w:val="ne_NP" w:bidi="ne_NP"/>
        </w:rPr>
      </w:r>
      <w:r>
        <w:rPr>
          <w:lang w:val="ne_NP" w:bidi="ne_NP"/>
        </w:rPr>
        <w:t>महिलाहरू डराएर चिहान छोड्छन् र के भयो भनेर कसैलाई बताउँदैनन्।</w:t>
      </w:r>
    </w:p>
    <w:p>
      <w:pPr/>
      <w:r>
        <w:rPr>
          <w:lang w:val="ne_NP" w:bidi="ne_NP"/>
        </w:rPr>
      </w:r>
      <w:r>
        <w:rPr>
          <w:lang w:val="ne_NP" w:bidi="ne_NP"/>
        </w:rPr>
        <w:t>नाटकलाई केहि छिन रोक्नुहोस। महिलाको भूमिका खेल्ने मानिसहरूलाई सोध्नुहोस्, "तपाईं के महसुस गर्दै हुनुहुन्छ वा के सोचिरहनु भएको छ?" तपाईंले यस्तो कुरा सुन्न सक्नुहुन्छ, "अलमलमा परेको छु। येशू कहाँ हुनुहुन्छ? के उहाँ साँच्चै जीवित हुनुहुन्छ?" वा "डराएको छु। के कसैले मलाई विश्वास गर्नेछ?" "उत्साहित छु। येशू जीवित हुनुहुन्छ!" "अलमलमा परेको 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१६:१–८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b/>
          <w:lang w:val="ne_NP" w:bidi="ne_NP"/>
        </w:rPr>
        <w:t>विश्रामको</w:t>
      </w:r>
      <w:r>
        <w:rPr>
          <w:lang w:val="ne_NP" w:bidi="ne_NP"/>
        </w:rPr>
        <w:t xml:space="preserve"> दिन धार्मिक विश्राम समाप्त भएको छ। मोशाको व्यवस्था पनि भनिने यहूदी धार्मिक व्यवस्था अनुसार यस दिन मानिसहरूलाई काम गर्न अनुमति थिएन। यसमा आवश्यक वस्तुहरू किन्न बजारमा जानेकुरा समेत समावेश थियो। तपाईंले अन्य खण्डहरूमा विश्रामको लागि प्रयोग गरेको शब्द नै प्रयोग गर्न सम्झनुहोस्। </w:t>
      </w:r>
      <w:r>
        <w:rPr>
          <w:lang w:val="ne_NP" w:bidi="ne_NP"/>
        </w:rPr>
        <w:t>विश्रामको</w:t>
      </w:r>
      <w:r>
        <w:rPr>
          <w:lang w:val="ne_NP" w:bidi="ne_NP"/>
        </w:rPr>
        <w:t xml:space="preserve"> बारेमा थप जानकारीको लागि मुख्य शब्दावली हेर्नुहोस्।</w:t>
      </w:r>
    </w:p>
    <w:p>
      <w:pPr/>
      <w:r>
        <w:rPr>
          <w:lang w:val="ne_NP" w:bidi="ne_NP"/>
        </w:rPr>
      </w:r>
      <w:r>
        <w:rPr>
          <w:lang w:val="ne_NP" w:bidi="ne_NP"/>
        </w:rPr>
        <w:t xml:space="preserve">मरियम मग्दलीनी, याकूब र योसेसको आमा मरियम र शलोमीले आफ्नो दफनको रीति अनुसार येशूको शरीरलाई अभिषेक गर्न तेलसँग मिसिएको मसला किने। यस अवस्थामा, </w:t>
      </w:r>
      <w:r>
        <w:rPr>
          <w:b/>
          <w:lang w:val="ne_NP" w:bidi="ne_NP"/>
        </w:rPr>
        <w:t>अभिषेकको</w:t>
      </w:r>
      <w:r>
        <w:rPr>
          <w:lang w:val="ne_NP" w:bidi="ne_NP"/>
        </w:rPr>
        <w:t xml:space="preserve"> अर्थ व्यक्तिको लासलाई गाड्नकोलागी तयार पार्न तेल वा मलह लगाउनु हो। तेलसँग मिसिएको यी मसलाहरूले सड्ने शरीरमा राम्रो गन्ध दिन मद्दत गर्छ। येशूको शरीर पहिले नै कपडामा बेरेको थियो, त्यसैले महिलाहरूले सायद कपडामा मलहम खन्याउन वा लगाउन चाहन्थे।</w:t>
      </w:r>
    </w:p>
    <w:p>
      <w:pPr/>
      <w:r>
        <w:rPr>
          <w:lang w:val="ne_NP" w:bidi="ne_NP"/>
        </w:rPr>
      </w:r>
      <w:r>
        <w:rPr>
          <w:lang w:val="ne_NP" w:bidi="ne_NP"/>
        </w:rPr>
        <w:t xml:space="preserve">यहाँ रोक्नुहोस् र तपाईंले आफ्नो अनुवादमा </w:t>
      </w:r>
      <w:r>
        <w:rPr>
          <w:b/>
          <w:lang w:val="ne_NP" w:bidi="ne_NP"/>
        </w:rPr>
        <w:t>अभिषेकको</w:t>
      </w:r>
      <w:r>
        <w:rPr>
          <w:lang w:val="ne_NP" w:bidi="ne_NP"/>
        </w:rPr>
        <w:t xml:space="preserve"> लागि कस्तो शब्द प्रयोग गर्नुहुनेछ भनेर छलफल गर्नुहोस्। </w:t>
      </w:r>
      <w:r>
        <w:rPr>
          <w:lang w:val="ne_NP" w:bidi="ne_NP"/>
        </w:rPr>
        <w:t>अभिषेकको</w:t>
      </w:r>
      <w:r>
        <w:rPr>
          <w:lang w:val="ne_NP" w:bidi="ne_NP"/>
        </w:rPr>
        <w:t xml:space="preserve"> बारेमा थप जानकारीको लागि मुख्य शब्दावलीमा हेर्नुहोस्।</w:t>
      </w:r>
    </w:p>
    <w:p>
      <w:pPr/>
      <w:r>
        <w:rPr>
          <w:lang w:val="ne_NP" w:bidi="ne_NP"/>
        </w:rPr>
      </w:r>
      <w:r>
        <w:rPr>
          <w:lang w:val="ne_NP" w:bidi="ne_NP"/>
        </w:rPr>
        <w:t xml:space="preserve">महिलाहरू येशूको </w:t>
      </w:r>
      <w:r>
        <w:rPr>
          <w:b/>
          <w:lang w:val="ne_NP" w:bidi="ne_NP"/>
        </w:rPr>
        <w:t>चिहान</w:t>
      </w:r>
      <w:r>
        <w:rPr>
          <w:lang w:val="ne_NP" w:bidi="ne_NP"/>
        </w:rPr>
        <w:t xml:space="preserve"> वा दफन स्थलमा गए। तपाईंले अघिल्लो खण्डहरूमा चिहानको लागि प्रयोग गरेको शब्द नै प्रयोग गर्न सम्झनुहोस्। </w:t>
      </w:r>
      <w:r>
        <w:rPr>
          <w:lang w:val="ne_NP" w:bidi="ne_NP"/>
        </w:rPr>
        <w:t>चिहानको</w:t>
      </w:r>
      <w:r>
        <w:rPr>
          <w:lang w:val="ne_NP" w:bidi="ne_NP"/>
        </w:rPr>
        <w:t xml:space="preserve"> बारेमा थप जानकारीको लागि मुख्य शब्दावली हेर्नुहोस्।</w:t>
      </w:r>
    </w:p>
    <w:p>
      <w:pPr/>
      <w:r>
        <w:rPr>
          <w:lang w:val="ne_NP" w:bidi="ne_NP"/>
        </w:rPr>
      </w:r>
      <w:r>
        <w:rPr>
          <w:lang w:val="ne_NP" w:bidi="ne_NP"/>
        </w:rPr>
        <w:t xml:space="preserve">महिलाहरू चिहानमा प्रवेश गरिन् र सेतो </w:t>
      </w:r>
      <w:r>
        <w:rPr>
          <w:b/>
          <w:lang w:val="ne_NP" w:bidi="ne_NP"/>
        </w:rPr>
        <w:t>लुगा</w:t>
      </w:r>
      <w:r>
        <w:rPr>
          <w:lang w:val="ne_NP" w:bidi="ne_NP"/>
        </w:rPr>
        <w:t xml:space="preserve"> लगाएको </w:t>
      </w:r>
      <w:r>
        <w:rPr>
          <w:b/>
          <w:lang w:val="ne_NP" w:bidi="ne_NP"/>
        </w:rPr>
        <w:t>जवान मानिसलाई</w:t>
      </w:r>
      <w:r>
        <w:rPr>
          <w:lang w:val="ne_NP" w:bidi="ne_NP"/>
        </w:rPr>
        <w:t xml:space="preserve"> देखिन। यो जवान मानिस विवाह गर्न उमेरको पुगेको छ। यो जवान मानिस साँच्चै स्वर्गदूत थियो भनेर हामीलाई अन्य सुसमाचारको विवरणहरूबाट थाहा हुन्छ। तपाईंले अघिल्लो खण्डहरूमा लुगाको लागि प्रयोग गरेको शब्द नै प्रयोग गर्नुहोस् र </w:t>
      </w:r>
      <w:r>
        <w:rPr>
          <w:lang w:val="ne_NP" w:bidi="ne_NP"/>
        </w:rPr>
        <w:t>लुगा</w:t>
      </w:r>
      <w:r>
        <w:rPr>
          <w:lang w:val="ne_NP" w:bidi="ne_NP"/>
        </w:rPr>
        <w:t xml:space="preserve"> मुख्य शब्दावलीमा छ भनेर सम्झनुहोस्।</w:t>
      </w:r>
    </w:p>
    <w:p>
      <w:pPr/>
      <w:r>
        <w:rPr>
          <w:lang w:val="ne_NP" w:bidi="ne_NP"/>
        </w:rPr>
      </w:r>
      <w:r>
        <w:rPr>
          <w:lang w:val="ne_NP" w:bidi="ne_NP"/>
        </w:rPr>
        <w:t xml:space="preserve">जवान मानिसले भन्छ, "तपाईंले </w:t>
      </w:r>
      <w:r>
        <w:rPr>
          <w:b/>
          <w:lang w:val="ne_NP" w:bidi="ne_NP"/>
        </w:rPr>
        <w:t>नासरतको येशू</w:t>
      </w:r>
      <w:r>
        <w:rPr>
          <w:lang w:val="ne_NP" w:bidi="ne_NP"/>
        </w:rPr>
        <w:t xml:space="preserve"> वा </w:t>
      </w:r>
      <w:r>
        <w:rPr>
          <w:b/>
          <w:lang w:val="ne_NP" w:bidi="ne_NP"/>
        </w:rPr>
        <w:t>क्रूसमा टाँगेको</w:t>
      </w:r>
      <w:r>
        <w:rPr>
          <w:lang w:val="ne_NP" w:bidi="ne_NP"/>
        </w:rPr>
        <w:t xml:space="preserve"> </w:t>
      </w:r>
      <w:r>
        <w:rPr>
          <w:b/>
          <w:lang w:val="ne_NP" w:bidi="ne_NP"/>
        </w:rPr>
        <w:t>नासरी येशूलाई</w:t>
      </w:r>
      <w:r>
        <w:rPr>
          <w:lang w:val="ne_NP" w:bidi="ne_NP"/>
        </w:rPr>
        <w:t xml:space="preserve"> खोजिरहनु भएको छ।" तपाईंले अघिल्लो खण्डहरूमा "नासरत" वा "नासरी" को लागि प्रयोग गरेको शब्दहरू नै प्रयोग गर्नुहोस्। </w:t>
      </w:r>
      <w:r>
        <w:rPr>
          <w:lang w:val="ne_NP" w:bidi="ne_NP"/>
        </w:rPr>
        <w:t>नासरतको</w:t>
      </w:r>
      <w:r>
        <w:rPr>
          <w:lang w:val="ne_NP" w:bidi="ne_NP"/>
        </w:rPr>
        <w:t xml:space="preserve"> बारेमा थप जानकारीको लागि मुख्य शब्दावली हेर्नुहोस्। तपाईंले अघिल्लो खण्डहरूमा क्रूसमा टाँगेको लागि प्रयोग गरेको शब्द नै प्रयोग गर्नुहोस् र </w:t>
      </w:r>
      <w:r>
        <w:rPr>
          <w:lang w:val="ne_NP" w:bidi="ne_NP"/>
        </w:rPr>
        <w:t>क्रूसमा टाँगेको</w:t>
      </w:r>
      <w:r>
        <w:rPr>
          <w:lang w:val="ne_NP" w:bidi="ne_NP"/>
        </w:rPr>
        <w:t xml:space="preserve"> मुख्य शब्दावलीमा छ भनेर सम्झनुहोस्।</w:t>
      </w:r>
    </w:p>
    <w:p>
      <w:pPr/>
      <w:r>
        <w:rPr>
          <w:lang w:val="ne_NP" w:bidi="ne_NP"/>
        </w:rPr>
      </w:r>
      <w:r>
        <w:rPr>
          <w:lang w:val="ne_NP" w:bidi="ne_NP"/>
        </w:rPr>
        <w:t xml:space="preserve">जवान मानिसले महिलाहरूलाई भन्छ, "गएर पत्रुस सहित आफ्ना </w:t>
      </w:r>
      <w:r>
        <w:rPr>
          <w:b/>
          <w:lang w:val="ne_NP" w:bidi="ne_NP"/>
        </w:rPr>
        <w:t>चेलाहरूलाई</w:t>
      </w:r>
      <w:r>
        <w:rPr>
          <w:lang w:val="ne_NP" w:bidi="ne_NP"/>
        </w:rPr>
        <w:t xml:space="preserve"> येशू तपाईं भन्दा अघि </w:t>
      </w:r>
      <w:r>
        <w:rPr>
          <w:b/>
          <w:lang w:val="ne_NP" w:bidi="ne_NP"/>
        </w:rPr>
        <w:t>गालीलको</w:t>
      </w:r>
      <w:r>
        <w:rPr>
          <w:lang w:val="ne_NP" w:bidi="ne_NP"/>
        </w:rPr>
        <w:t xml:space="preserve"> क्षेत्रमा जाँदै हुनुहुन्छ भनेर भन।" तपाईंले अघिल्लो खण्डहरूमा </w:t>
      </w:r>
      <w:r>
        <w:rPr>
          <w:lang w:val="ne_NP" w:bidi="ne_NP"/>
        </w:rPr>
        <w:t>चेलाहरू</w:t>
      </w:r>
      <w:r>
        <w:rPr>
          <w:lang w:val="ne_NP" w:bidi="ne_NP"/>
        </w:rPr>
        <w:t xml:space="preserve"> र </w:t>
      </w:r>
      <w:r>
        <w:rPr>
          <w:lang w:val="ne_NP" w:bidi="ne_NP"/>
        </w:rPr>
        <w:t>गालीलको</w:t>
      </w:r>
      <w:r>
        <w:rPr>
          <w:lang w:val="ne_NP" w:bidi="ne_NP"/>
        </w:rPr>
        <w:t xml:space="preserve"> लागि प्रयोग गरेको शब्दहरू नै प्रयोग गर्नुहोस् र यी शब्दहरू मुख्य शब्दावलीमा छन् भनेर सम्झनुहोस्।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p>
      <w:pPr/>
      <w:r>
        <w:rPr>
          <w:lang w:val="ne_NP" w:bidi="ne_NP"/>
        </w:rPr>
      </w:r>
    </w:p>
    <w:p>
      <w:pPr>
        <w:pStyle w:val="Heading2"/>
      </w:pPr>
      <w:r>
        <w:rPr>
          <w:lang w:val="ne_NP" w:bidi="ne_NP"/>
        </w:rPr>
        <w:t>Mark 16:9–20</w:t>
      </w:r>
      <w:r>
        <w:rPr>
          <w:lang w:val="ne_NP" w:bidi="ne_NP"/>
        </w:rPr>
      </w:r>
    </w:p>
    <w:p>
      <w:pPr>
        <w:pStyle w:val="Heading3"/>
      </w:pPr>
      <w:r>
        <w:rPr>
          <w:lang w:val="ne_NP" w:bidi="ne_NP"/>
        </w:rPr>
        <w:t>Step 1</w:t>
      </w:r>
    </w:p>
    <w:p>
      <w:pPr/>
      <w:r>
        <w:rPr>
          <w:lang w:val="ne_NP" w:bidi="ne_NP"/>
        </w:rPr>
      </w:r>
      <w:r>
        <w:rPr>
          <w:lang w:val="ne_NP" w:bidi="ne_NP"/>
        </w:rPr>
        <w:t>यस चरणमा, मर्कूस १६:९–२० सुन्नुहोस् र यसलाई आफ्नो हृदयमा राख्नुहोस्।</w:t>
      </w:r>
    </w:p>
    <w:p>
      <w:pPr/>
      <w:r>
        <w:rPr>
          <w:lang w:val="ne_NP" w:bidi="ne_NP"/>
        </w:rPr>
      </w:r>
      <w:r>
        <w:rPr>
          <w:lang w:val="ne_NP" w:bidi="ne_NP"/>
        </w:rPr>
        <w:t>सम्भव भएमा तीन फरक अनुवादहरूमा मर्कूस १६:९–२० को श्रव्य संस्करण तीन पटक सुन्नुहोस्। त्यसपछि, समूहमा तलको प्रश्‍नहरू छलफल गर्नुहोस्।</w:t>
      </w:r>
    </w:p>
    <w:p>
      <w:pPr>
        <w:pStyle w:val="ListBullet"/>
        <w:spacing w:line="240" w:lineRule="auto"/>
        <w:ind w:left="720"/>
      </w:pPr>
      <w:r>
        <w:rPr>
          <w:lang w:val="ne_NP" w:bidi="ne_NP"/>
        </w:rPr>
      </w:r>
      <w:r>
        <w:rPr>
          <w:lang w:val="ne_NP" w:bidi="ne_NP"/>
        </w:rPr>
        <w:t>यो खण्डमा तपाईंलाई के मन पर्‍यो?</w:t>
      </w:r>
    </w:p>
    <w:p>
      <w:pPr>
        <w:pStyle w:val="ListBullet"/>
        <w:spacing w:line="240" w:lineRule="auto"/>
        <w:ind w:left="720"/>
      </w:pPr>
      <w:r>
        <w:rPr>
          <w:lang w:val="ne_NP" w:bidi="ne_NP"/>
        </w:rPr>
      </w:r>
      <w:r>
        <w:rPr>
          <w:lang w:val="ne_NP" w:bidi="ne_NP"/>
        </w:rPr>
        <w:t>यो खण्डमा तपाईलाई कुन कुरा मन परेन वा बुझ्‍नुभएन?</w:t>
      </w:r>
    </w:p>
    <w:p>
      <w:pPr>
        <w:pStyle w:val="ListBullet"/>
        <w:spacing w:line="240" w:lineRule="auto"/>
        <w:ind w:left="720"/>
      </w:pPr>
      <w:r>
        <w:rPr>
          <w:lang w:val="ne_NP" w:bidi="ne_NP"/>
        </w:rPr>
      </w:r>
      <w:r>
        <w:rPr>
          <w:lang w:val="ne_NP" w:bidi="ne_NP"/>
        </w:rPr>
        <w:t>यो खण्डले परमेश्‍वर वा येशूबारे हामीलाई के बताउँछ?</w:t>
      </w:r>
    </w:p>
    <w:p>
      <w:pPr>
        <w:pStyle w:val="ListBullet"/>
        <w:spacing w:line="240" w:lineRule="auto"/>
        <w:ind w:left="720"/>
      </w:pPr>
      <w:r>
        <w:rPr>
          <w:lang w:val="ne_NP" w:bidi="ne_NP"/>
        </w:rPr>
      </w:r>
      <w:r>
        <w:rPr>
          <w:lang w:val="ne_NP" w:bidi="ne_NP"/>
        </w:rPr>
        <w:t>यो खण्डले मानिसबारे हामीलाई के भन्दछ?</w:t>
      </w:r>
    </w:p>
    <w:p>
      <w:pPr>
        <w:pStyle w:val="ListBullet"/>
        <w:spacing w:line="240" w:lineRule="auto"/>
        <w:ind w:left="720"/>
      </w:pPr>
      <w:r>
        <w:rPr>
          <w:lang w:val="ne_NP" w:bidi="ne_NP"/>
        </w:rPr>
      </w:r>
      <w:r>
        <w:rPr>
          <w:lang w:val="ne_NP" w:bidi="ne_NP"/>
        </w:rPr>
        <w:t>यो खण्डले कसरी हाम्रो दैनिक जीवनलाई प्रभाव पार्छ?</w:t>
      </w:r>
    </w:p>
    <w:p>
      <w:pPr>
        <w:pStyle w:val="ListBullet"/>
        <w:spacing w:line="240" w:lineRule="auto"/>
        <w:ind w:left="720"/>
      </w:pPr>
      <w:r>
        <w:rPr>
          <w:lang w:val="ne_NP" w:bidi="ne_NP"/>
        </w:rPr>
      </w:r>
      <w:r>
        <w:rPr>
          <w:lang w:val="ne_NP" w:bidi="ne_NP"/>
        </w:rPr>
        <w:t xml:space="preserve">कसलाई यो खण्ड सुन्‍नु आवश्‍यक छ? </w:t>
      </w:r>
      <w:r>
        <w:rPr>
          <w:lang w:val="ne_NP" w:bidi="ne_NP"/>
        </w:rPr>
      </w:r>
    </w:p>
    <w:p>
      <w:pPr>
        <w:pStyle w:val="Heading3"/>
      </w:pPr>
      <w:r>
        <w:rPr>
          <w:lang w:val="ne_NP" w:bidi="ne_NP"/>
        </w:rPr>
        <w:t>Step 2</w:t>
      </w:r>
    </w:p>
    <w:p>
      <w:pPr/>
      <w:r>
        <w:rPr>
          <w:lang w:val="ne_NP" w:bidi="ne_NP"/>
        </w:rPr>
      </w:r>
      <w:r>
        <w:rPr>
          <w:lang w:val="ne_NP" w:bidi="ne_NP"/>
        </w:rPr>
        <w:t>अनुवादलाई सजिलोसँग बुझ्न मर्कूस १६:९–२० को श्रव्य संस्करण सुन्‍नुहोस्।</w:t>
      </w:r>
    </w:p>
    <w:p>
      <w:pPr/>
      <w:r>
        <w:rPr>
          <w:lang w:val="ne_NP" w:bidi="ne_NP"/>
        </w:rPr>
      </w:r>
      <w:r>
        <w:rPr>
          <w:lang w:val="ne_NP" w:bidi="ne_NP"/>
        </w:rPr>
        <w:t>धेरै विद्वानहरूका विश्वास अनुसार मर्कूसले येशूको जीवनको कथालाई त्यहिँ समाप्त गरे जहाँ उनले भनेका छन्, "महिलाहरू काम्दै र अन्यौलमा परेर चिहानबाट भागे, र धेरै डराएका कारण कसैलाई पनि केही भनेनन्।" मर्कूसको पुस्तकको सबैभन्दा आदरणिय लिखित पाठहरूबाट पुस्तकलाई यहाँनै समाप्त गर्छन्। मर्कूसले मानिसहरू डराए भनेर आफ्नो कथाको अन्त्य गरेकोमा अनौठो लाग्न सक्छ, तर मर्कूसले येशूबारेका कथाहरू प्राय: मानिसहरू अचम्मित भए वा डराए भनेरनै अन्त गर्छन्। तापनि, मर्कूसले आफ्नो पुस्तकमा पहिले सुरु गरेको केही कथाहरू पुरा गर्दैनन्: उदाहरणको लागि, यशूले र चिहानमा रहेको युवक वा स्वर्गदूतले भने झैं येशूले गालीलमा आफ्ना चेलाहरूलाई भेट्नु भयो वा भएन भनेर मर्कूसले हामीलाई बताउँदैनन्। सायद मर्कूसले आफ्नो कथालाई जारी राख्न चाहेका थिए त्यसैले उनको अन्तको भाग हराएको छ। तर मर्कुसले "जे भयो त्यसबारे उनिहरूले कसैलाई केही भनेनन्" भनेर भन्नुको मतलब सबै श्रोताहरूले सबैलाई सुभ-समाचार बाँड्नलाई चुनौती दिनलाई हो। तिनीहरूलाई मर्कूसको पुस्तकको समाप्ति मन नपरेकोले अन्य कसैले अरू सुसमाचारको कथाहरूमा आधारित भएर यसको समाप्ति लेखेको हो भनेर अधिकांश विद्वानहरू विश्वास गर्छन्। अन्त्यका लामो संस्करणहरूले मर्कूसले सम्पूर्ण पुस्तकमा प्रयोग गरेको भन्दा पूर्ण रूपमा फरक प्रकारको शब्दहरू र वर्णनहरू प्रयोग गर्छन्।</w:t>
      </w:r>
    </w:p>
    <w:p>
      <w:pPr/>
      <w:r>
        <w:rPr>
          <w:lang w:val="ne_NP" w:bidi="ne_NP"/>
        </w:rPr>
      </w:r>
      <w:r>
        <w:rPr>
          <w:lang w:val="ne_NP" w:bidi="ne_NP"/>
        </w:rPr>
        <w:t>धेरै अनुवादहरूले मर्कूस १६:९–२० समावेश गरेका छन्, त्यसैले तपाईंले आफ्नो क्षेत्रका मुख्य अनुवादहरूले जे गर्छन त्यहि गर्न सक्नुहुन्छ।</w:t>
      </w:r>
    </w:p>
    <w:p>
      <w:pPr/>
      <w:r>
        <w:rPr>
          <w:lang w:val="ne_NP" w:bidi="ne_NP"/>
        </w:rPr>
      </w:r>
      <w:r>
        <w:rPr>
          <w:lang w:val="ne_NP" w:bidi="ne_NP"/>
        </w:rPr>
        <w:t xml:space="preserve">यहाँ रोक्नुहोस् र समूहमा यो प्रश्नको छलफल गर्नुहोस्: यदि तपाईंले मर्कूसको पुस्तकको यो अन्तिम भाग समावेश गर्ने निर्णय गर्नुहुन्छ भने यो खण्ड मर्कूसको पुस्तकको भाग हुन सक्छ वा हुन सक्दैन भनेर तपाईंले आफ्नो श्रोताहरूलाई कसरी देखाउनुहुन्छ? अडियो रोक्‍नुहोस्। </w:t>
      </w:r>
    </w:p>
    <w:p>
      <w:pPr/>
      <w:r>
        <w:rPr>
          <w:lang w:val="ne_NP" w:bidi="ne_NP"/>
        </w:rPr>
      </w:r>
      <w:r>
        <w:rPr>
          <w:lang w:val="ne_NP" w:bidi="ne_NP"/>
        </w:rPr>
        <w:t>मर्कूसको यो भाग यहूदी हप्ताको पहिलो दिन आइतबार बिहान येशू मरेकोबाट बौरी उठ्नु भएपछि लगत्तै सुरु हुन्छ। लेखकले येशूको शरीरमा मसला हाल्न गएकी महिलाहरू मध्ये एक मरियम मग्दलीनीको वर्णन गर्छन्। पहिले येशूको सेवकाईमा येशूले मरियमबाट सात भूतहरूलाई निकाल्नु भएको थियो, र उनि येशूको अनुयायी भएकी थिइन्। मरियम चिहानबाट भागेको केही समयपछि उनिले येशूलाई जीवित देख्छिन् र येशूसँग रहने वा चेलाहरूकहाँ जान्छिन् जो येशूको मृत्युको कारण धेरै दुखी भएका र रोइरहेका थिए। उनले येशूलाई जीवित देखेको कुरा भन्छिन्। येशू जीवित हुनुहुन्छ र उनले येशूलाई साँच्चै देखेकी हुन् भनेर चेलाहरूले विश्वास गरेनन्।</w:t>
      </w:r>
    </w:p>
    <w:p>
      <w:pPr/>
      <w:r>
        <w:rPr>
          <w:lang w:val="ne_NP" w:bidi="ne_NP"/>
        </w:rPr>
      </w:r>
      <w:r>
        <w:rPr>
          <w:lang w:val="ne_NP" w:bidi="ne_NP"/>
        </w:rPr>
        <w:t>त्यसपछि येशू आफ्ना अन्य दुई अनुयायीहरूकहाँ देखा पर्नु भयो। तिनीहरू यरूशलेमबाट ग्रामीण क्षेत्रमा जाँदै थिए। येशू बाटोमा भएको दुई अनुयायीहरूकहाँ देखा पर्दा पुनरुत्थान हुनुभन्दा अघिको र मरियमकहाँ देखा पर्दाखेरिको भन्दा फरक देखिनु भयो। दुई अनुयायीहरूले येशूलाई चिन्न सकेनन्। जब तिनीहरूले येशू हुनु हुँदो रहेछ भनेर महसुस गरे तब तिनीहरू गएर येशूलाई देखेको र उहाँ जीवित हुनुहुन्छ भनेर एघार चेलाहरूलाई बताए, तरपनि चेलाहरूले फेरि विश्वास गरेनन्।</w:t>
      </w:r>
    </w:p>
    <w:p>
      <w:pPr/>
      <w:r>
        <w:rPr>
          <w:lang w:val="ne_NP" w:bidi="ne_NP"/>
        </w:rPr>
      </w:r>
      <w:r>
        <w:rPr>
          <w:lang w:val="ne_NP" w:bidi="ne_NP"/>
        </w:rPr>
        <w:t>त्यो दिन, येशू बाँकी एघार चेलाहरूकहाँ देखा पर्नु भयो। यहूदाले येशूलाई धोका दिएको कारण तिनीहरूलाई पहिले नै छोडेका थिए भनेर सम्झनुहोस्। एघार चेलाहरू परम्परा अनुसार एकसाथ टेबलको वरिपरि ढल्केर खाना खाइरहेका थिए। येशूले चेलाहरूलाई हप्काउँनु भयो र चेलाहरूको हृदय "कठोर" वा "जिद्दी" छ भनेर भन्नुभयो।</w:t>
      </w:r>
    </w:p>
    <w:p>
      <w:pPr/>
      <w:r>
        <w:rPr>
          <w:lang w:val="ne_NP" w:bidi="ne_NP"/>
        </w:rPr>
      </w:r>
      <w:r>
        <w:rPr>
          <w:lang w:val="ne_NP" w:bidi="ne_NP"/>
        </w:rPr>
        <w:t xml:space="preserve">यहाँ रोक्नुहोस् र समूहमा यो प्रश्नको छलफल गर्नुहोस्: यि कुराहरू विश्वास गर्न अस्वीकार गर्ने अति जिद्दी मानिसहरूको बारेमा तपाईंले कसरी बताउनु हुन्छ? तपाईंले तिनीहरूलाई वर्णन गर्न कस्तो प्रकारको शब्दहरू प्रयोग गर्नुहुन्छ? अडियो रोक्‍नुहोस्। </w:t>
      </w:r>
    </w:p>
    <w:p>
      <w:pPr/>
      <w:r>
        <w:rPr>
          <w:lang w:val="ne_NP" w:bidi="ne_NP"/>
        </w:rPr>
      </w:r>
      <w:r>
        <w:rPr>
          <w:lang w:val="ne_NP" w:bidi="ne_NP"/>
        </w:rPr>
        <w:t>येशू तिनीहरूसँग कठोर हुनु भयो किनभने तिनीहरूले उहाँलाई जीवित देख्ने मानिसहरूको कुरा विश्वास गरेनन्। त्यसपछि येशूले आफ्ना चेलाहरूलाई आज्ञा दिनुभयो। उहाँले तिनीहरूलाई सम्पूर्ण संसारमा जानु र मानिसहरूलाई सुसमाचार प्रचार गर्नु वा सुनाउनु भन्नुभयो। सुसमाचार भनेको येशू र परमेश्वरको राज्यको बारेको सुभ-समाचार हो। येशूले यो समाचार सारा सृष्टिलाई बताओ भन्नुभयो, जसको अर्थ "सबै मानिसहरू"लाई भनेको हो।</w:t>
      </w:r>
    </w:p>
    <w:p>
      <w:pPr/>
      <w:r>
        <w:rPr>
          <w:lang w:val="ne_NP" w:bidi="ne_NP"/>
        </w:rPr>
      </w:r>
      <w:r>
        <w:rPr>
          <w:lang w:val="ne_NP" w:bidi="ne_NP"/>
        </w:rPr>
        <w:t xml:space="preserve"> यो सुभ-समाचार सुनेर येशूमा विश्वास गर्ने र बप्तिस्मा लिने व्यक्तिलाई उस्को पापको दण्डबाट येशूले बचाउनु हुनेछ भनेर भन्नुहुन्छ, तर जो विश्वास गर्दैन उसलाई दोषी ठहराइनेछ वा उसको पापको कारण दोषी ठहराइनेछ।</w:t>
      </w:r>
    </w:p>
    <w:p>
      <w:pPr/>
      <w:r>
        <w:rPr>
          <w:lang w:val="ne_NP" w:bidi="ne_NP"/>
        </w:rPr>
      </w:r>
      <w:r>
        <w:rPr>
          <w:lang w:val="ne_NP" w:bidi="ne_NP"/>
        </w:rPr>
        <w:t>यस कथामा, येशूले भन्नुहुन्छ कि चिन्हहरू वा विशेष चमत्कारी घटनाहरूले येशूका अनुयायीहरूले साँच्चै सत्य बताउँदै छन् भनेर अरूलाई देखाउँनेछ। येशूका अनुयायीहरूले येशूको नाम वा शक्तिको कारण भूतहरूलाई निकाल्नेछन्। येशूका अनुयायीहरूले कसरी बोल्ने भनेर पहिले थाहा नभएको अन्य भाषाहरूमा बोल्नेछन्। तिनीहरूले आफ्नो हातले विषालु सर्प उठाउनेछन् र घातक विष पिउनेछन्। सर्प उठाउनु र घातक विष पिउनु सामान्यतया व्यक्तिलाई हानी पुर्याउँछ वा मार्छ, तर येशूमा विश्वास गर्ने मानिसहरूले बिना चोट यि कार्यहरू गर्न सक्नेछन्। यदि विश्वासीले बिरामी मानिसहरूमाथि हात राखे भने बिरामी मानिसहरू फेरि निको हुनेछन्।</w:t>
      </w:r>
    </w:p>
    <w:p>
      <w:pPr/>
      <w:r>
        <w:rPr>
          <w:lang w:val="ne_NP" w:bidi="ne_NP"/>
        </w:rPr>
      </w:r>
      <w:r>
        <w:rPr>
          <w:lang w:val="ne_NP" w:bidi="ne_NP"/>
        </w:rPr>
        <w:t xml:space="preserve">यहाँ रोक्नुहोस् र विषालु सर्पको फोटो हेर्नुहोस्। अडियो रोक्‍नुहोस्। </w:t>
      </w:r>
    </w:p>
    <w:p>
      <w:pPr/>
      <w:r>
        <w:rPr>
          <w:lang w:val="ne_NP" w:bidi="ne_NP"/>
        </w:rPr>
      </w:r>
      <w:r>
        <w:rPr>
          <w:lang w:val="ne_NP" w:bidi="ne_NP"/>
        </w:rPr>
        <w:t>येशूले आफ्ना चेलाहरूसँग कुरा गरेपछि, परमेश्वरले येशूलाई आकासबाट परमेश्वर बास गर्नुहुने स्वर्गमा उठाउनु भयो र येशू परमेश्वरको दायाँ हाततिर सम्मान र अधिकारको विशेष ठाउँमा बस्नु भयो।</w:t>
      </w:r>
    </w:p>
    <w:p>
      <w:pPr/>
      <w:r>
        <w:rPr>
          <w:lang w:val="ne_NP" w:bidi="ne_NP"/>
        </w:rPr>
      </w:r>
      <w:r>
        <w:rPr>
          <w:lang w:val="ne_NP" w:bidi="ne_NP"/>
        </w:rPr>
        <w:t>चेलाहरूले येशूले भन्नु भएको जस्तै गरे, र तिनीहरू बाहिर गएर हरेक ठाउँमा प्रचार गरे। येशूले तिनीहरूलाई मद्दत गर्नुभयो र चेलाहरूले भनेको यो सन्देश वा शब्द सत्य हो भनेर मानिसहरूले थाहा पाउन भनेर तिनीहरूलाई चमत्कारी चिन्हहरू दिनुभयो। येशू शारीरिक रूपमा अझै चेलाहरूसँग हुनुहुन्नथ्यो, तापनि येशूले तिनीहरूसँग रहन आफ्नो पवित्र आत्मा पठाएर तिनीहरूलाई मद्दत गर्नुभयो भनेर हामीले प्रेरितको पुस्तकमा देख्नेछौ।</w:t>
      </w:r>
    </w:p>
    <w:p>
      <w:pPr/>
      <w:r>
        <w:rPr>
          <w:lang w:val="ne_NP" w:bidi="ne_NP"/>
        </w:rPr>
      </w:r>
      <w:r>
        <w:rPr>
          <w:lang w:val="ne_NP" w:bidi="ne_NP"/>
        </w:rPr>
        <w:t xml:space="preserve">यहाँ रोक्नुहोस् र समूहमा यो प्रश्नको छलफल गर्नुहोस्: जब तपाईंको संस्कृतिमा कसैले महत्त्वपूर्ण कुरा प्रचार गर्छ वा सिकाउँछ तब मानिसहरूले यो सत्य हो भनेर कसरी थाहा पाउँछन् र विश्वास गर्छन्? के तिनीहरू यी चिन्हहरू हेर्न चाहन्छन्, वा के कसैलाई विशेष सन्देशमा विश्वास गराउने अरू कुनै कुराहरू छन्? अडियो रोक्‍नुहोस्। </w:t>
      </w:r>
    </w:p>
    <w:p>
      <w:pPr/>
      <w:r>
        <w:rPr>
          <w:lang w:val="ne_NP" w:bidi="ne_NP"/>
        </w:rPr>
      </w:r>
      <w:r>
        <w:rPr>
          <w:lang w:val="ne_NP" w:bidi="ne_NP"/>
        </w:rPr>
        <w:t>मर्कूसका केही संस्करणहरूले यस खण्डलाई र पुस्तकलाई "आमीन" शब्दबाट अन्त गर्छन्, जसको अर्थ "यो साँच्चै यसै गरी हुनेछ।"</w:t>
      </w:r>
      <w:r>
        <w:rPr>
          <w:lang w:val="ne_NP" w:bidi="ne_NP"/>
        </w:rPr>
      </w:r>
    </w:p>
    <w:p>
      <w:pPr>
        <w:pStyle w:val="Heading3"/>
      </w:pPr>
      <w:r>
        <w:rPr>
          <w:lang w:val="ne_NP" w:bidi="ne_NP"/>
        </w:rPr>
        <w:t>Step 3</w:t>
      </w:r>
    </w:p>
    <w:p>
      <w:pPr/>
      <w:r>
        <w:rPr>
          <w:lang w:val="ne_NP" w:bidi="ne_NP"/>
        </w:rPr>
      </w:r>
      <w:r>
        <w:rPr>
          <w:lang w:val="ne_NP" w:bidi="ne_NP"/>
        </w:rPr>
        <w:t>अनुवादलाई सजिलोसँग बुझ्न मर्कूस १६:९–२० को श्रव्य संस्करण सुन्‍नुहोस्।</w:t>
      </w:r>
    </w:p>
    <w:p>
      <w:pPr/>
      <w:r>
        <w:rPr>
          <w:lang w:val="ne_NP" w:bidi="ne_NP"/>
        </w:rPr>
      </w:r>
      <w:r>
        <w:rPr>
          <w:lang w:val="ne_NP" w:bidi="ne_NP"/>
        </w:rPr>
        <w:t>यस चरणमा समूहले यस खण्डको दृश्यहरू, पात्रहरू र सेटिङलाई परिभाषित गर्नेछन् । त्यसपछि समूहले यस भागलाई दृश्यात्मक बनाउनेछ ।</w:t>
      </w:r>
    </w:p>
    <w:p>
      <w:pPr/>
      <w:r>
        <w:rPr>
          <w:lang w:val="ne_NP" w:bidi="ne_NP"/>
        </w:rPr>
      </w:r>
      <w:r>
        <w:rPr>
          <w:lang w:val="ne_NP" w:bidi="ne_NP"/>
        </w:rPr>
        <w:t>यस खण्डमा पाँच वटा दृश्यहरू छन्।</w:t>
      </w:r>
    </w:p>
    <w:p>
      <w:pPr/>
      <w:r>
        <w:rPr>
          <w:lang w:val="ne_NP" w:bidi="ne_NP"/>
        </w:rPr>
      </w:r>
      <w:r>
        <w:rPr>
          <w:b/>
          <w:lang w:val="ne_NP" w:bidi="ne_NP"/>
        </w:rPr>
        <w:t>पहिलो दृश्यमा:</w:t>
      </w:r>
      <w:r>
        <w:rPr>
          <w:lang w:val="ne_NP" w:bidi="ne_NP"/>
        </w:rPr>
        <w:t xml:space="preserve"> येशू मरेकोबाट बौरी उठ्नुहुन्छ। उहाँ मरियम मग्दलीनीकहाँ देखा पर्नुहुन्छ।</w:t>
      </w:r>
    </w:p>
    <w:p>
      <w:pPr/>
      <w:r>
        <w:rPr>
          <w:lang w:val="ne_NP" w:bidi="ne_NP"/>
        </w:rPr>
      </w:r>
      <w:r>
        <w:rPr>
          <w:b/>
          <w:lang w:val="ne_NP" w:bidi="ne_NP"/>
        </w:rPr>
        <w:t>दोस्रो दृश्यमा:</w:t>
      </w:r>
      <w:r>
        <w:rPr>
          <w:lang w:val="ne_NP" w:bidi="ne_NP"/>
        </w:rPr>
        <w:t xml:space="preserve"> मरियम मग्दलीनी येशू जीवित हुनुहुन्छ भनेर भन्न जान्छिन्। तिनीहरूले उनलाई विश्वास गर्दैनन्।</w:t>
      </w:r>
    </w:p>
    <w:p>
      <w:pPr/>
      <w:r>
        <w:rPr>
          <w:lang w:val="ne_NP" w:bidi="ne_NP"/>
        </w:rPr>
      </w:r>
      <w:r>
        <w:rPr>
          <w:b/>
          <w:lang w:val="ne_NP" w:bidi="ne_NP"/>
        </w:rPr>
        <w:t>तेस्रो दृश्यमा:</w:t>
      </w:r>
      <w:r>
        <w:rPr>
          <w:lang w:val="ne_NP" w:bidi="ne_NP"/>
        </w:rPr>
        <w:t xml:space="preserve"> येशू बाटोमा भएको अन्य दुई अनुयायीहरूकहाँ देखा पर्नुहुन्छ। तिनीहरूले येशूलाई देखेका छौ भनेर चेलाहरूको ठूलो समूहलाई भन्छन्, तर कसैले तिनीहरूलाई विश्वास गर्दैन।</w:t>
      </w:r>
    </w:p>
    <w:p>
      <w:pPr/>
      <w:r>
        <w:rPr>
          <w:lang w:val="ne_NP" w:bidi="ne_NP"/>
        </w:rPr>
      </w:r>
      <w:r>
        <w:rPr>
          <w:b/>
          <w:lang w:val="ne_NP" w:bidi="ne_NP"/>
        </w:rPr>
        <w:t>चौथो दृश्यमा:</w:t>
      </w:r>
      <w:r>
        <w:rPr>
          <w:lang w:val="ne_NP" w:bidi="ne_NP"/>
        </w:rPr>
        <w:t xml:space="preserve"> येशू एघार चेलाहरूले खाना खाँदै गर्दा देखा पर्नुहुन्छ। येशूले चेलाहरूलाई विश्वास नगरेको कारण हप्काउँनुहुन्छ। येशूले तिनीहरूलाई हरेक ठाउँमा सुभ-समाचार बताउनु भन्नुहुन्छ। येशूले तिनीहरूले उहाँको बारेमा भनिरहेको कुरा सत्य हो भनेर सबैलाई देखाउन चमत्कारहरू गर्नुहुनेछ भनेर भन्नुहुन्छ।</w:t>
      </w:r>
    </w:p>
    <w:p>
      <w:pPr/>
      <w:r>
        <w:rPr>
          <w:lang w:val="ne_NP" w:bidi="ne_NP"/>
        </w:rPr>
      </w:r>
      <w:r>
        <w:rPr>
          <w:b/>
          <w:lang w:val="ne_NP" w:bidi="ne_NP"/>
        </w:rPr>
        <w:t>पाँचौ दृश्यमा:</w:t>
      </w:r>
      <w:r>
        <w:rPr>
          <w:lang w:val="ne_NP" w:bidi="ne_NP"/>
        </w:rPr>
        <w:t xml:space="preserve"> येशू स्वर्गमा जानुहुन्छ र परमेश्वरको दायाँ हाततिर बस्नुहुन्छ। चेलाहरूले हरेक ठाउँमा प्रचार गर्छन्, र येशूले तिनीहरूको सन्देश सत्य हो भनेर प्रमाणित गर्न तिनीहरूसँग काम गर्नुहुन्छ।</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मरियम मग्दलीनी</w:t>
      </w:r>
    </w:p>
    <w:p>
      <w:pPr>
        <w:pStyle w:val="ListBullet"/>
        <w:spacing w:line="240" w:lineRule="auto"/>
        <w:ind w:left="720"/>
      </w:pPr>
      <w:r>
        <w:rPr>
          <w:lang w:val="ne_NP" w:bidi="ne_NP"/>
        </w:rPr>
      </w:r>
      <w:r>
        <w:rPr>
          <w:lang w:val="ne_NP" w:bidi="ne_NP"/>
        </w:rPr>
        <w:t>एघार चेलाहरू</w:t>
      </w:r>
    </w:p>
    <w:p>
      <w:pPr>
        <w:pStyle w:val="ListBullet"/>
        <w:spacing w:line="240" w:lineRule="auto"/>
        <w:ind w:left="720"/>
      </w:pPr>
      <w:r>
        <w:rPr>
          <w:lang w:val="ne_NP" w:bidi="ne_NP"/>
        </w:rPr>
      </w:r>
      <w:r>
        <w:rPr>
          <w:lang w:val="ne_NP" w:bidi="ne_NP"/>
        </w:rPr>
        <w:t>बाटोमा भएको अन्य दुई चेलाहरू</w:t>
      </w:r>
    </w:p>
    <w:p>
      <w:pPr>
        <w:pStyle w:val="ListBullet"/>
        <w:spacing w:line="240" w:lineRule="auto"/>
        <w:ind w:left="720"/>
      </w:pPr>
      <w:r>
        <w:rPr>
          <w:lang w:val="ne_NP" w:bidi="ne_NP"/>
        </w:rPr>
      </w:r>
      <w:r>
        <w:rPr>
          <w:lang w:val="ne_NP" w:bidi="ne_NP"/>
        </w:rPr>
        <w:t>सम्पूर्ण सृजना वा सम्पूर्ण मानव जाति</w:t>
      </w:r>
    </w:p>
    <w:p>
      <w:pPr/>
      <w:r>
        <w:rPr>
          <w:lang w:val="ne_NP" w:bidi="ne_NP"/>
        </w:rPr>
      </w:r>
      <w:r>
        <w:rPr>
          <w:lang w:val="ne_NP" w:bidi="ne_NP"/>
        </w:rPr>
        <w:t>समूहको रूपमा, खण्डको सेटिङका यी भागहरूमा ध्यान दिनुहोस्: सम्भवतः यो कथा मर्कूसले लेखेका होइनन् भनेर सम्झनु महत्त्वपूर्ण छ। सायद अर्को कसैले येशूको जीवनको बारेमा भएको जानकारीलाई लिएर यसलाई मर्कूसको अन्तमा थपे। यो जानकारीको शुरूवात हप्ताको पहिलो दिन वा आइतबार येशू मरेर बौरी उठ्नु भएपछि हुन्छ। मरियम मग्दलीनी चिहानबाट भागेपछि येशू देखा पर्नुहुन्छ। यो कथा हुनुभन्दा अगाडि येशूले आफ्नो सेवकाईमा मरियमबाट सात भूतहरूलाई निकाल्नु भएको थियो भन्ने कुरा लेखकले हामीलाई केही पृष्ठभूमिको जानकारी दिन्छन्।</w:t>
      </w:r>
    </w:p>
    <w:p>
      <w:pPr/>
      <w:r>
        <w:rPr>
          <w:lang w:val="ne_NP" w:bidi="ne_NP"/>
        </w:rPr>
      </w:r>
      <w:r>
        <w:rPr>
          <w:lang w:val="ne_NP" w:bidi="ne_NP"/>
        </w:rPr>
        <w:t xml:space="preserve">यहाँ रोक्नुहोस् र तपाईंले आफ्नो अनुवादमा पृष्ठभूमिको जानकारी कसरी समावेश गर्ने निर्णय गर्नुभयो भनेर सम्झनुहोस्। अडियो रोक्‍नुहोस्। </w:t>
      </w:r>
    </w:p>
    <w:p>
      <w:pPr/>
      <w:r>
        <w:rPr>
          <w:lang w:val="ne_NP" w:bidi="ne_NP"/>
        </w:rPr>
      </w:r>
      <w:r>
        <w:rPr>
          <w:lang w:val="ne_NP" w:bidi="ne_NP"/>
        </w:rPr>
        <w:t>येशूसँग भएका चेलाहरू उहाँको लागि शोक गरिरहेका र रोइरहेका छन्। मरियमले येशूलाई देखेको कुरा भन्छिन्! तिनीहरूले उनलाई विश्वास गर्दैनन्।</w:t>
      </w:r>
    </w:p>
    <w:p>
      <w:pPr/>
      <w:r>
        <w:rPr>
          <w:lang w:val="ne_NP" w:bidi="ne_NP"/>
        </w:rPr>
      </w:r>
      <w:r>
        <w:rPr>
          <w:lang w:val="ne_NP" w:bidi="ne_NP"/>
        </w:rPr>
        <w:t>पछि, येशू अन्य दुई अनुयायीहरू वा गाउँमा हिडदै गरेका येशूका चेलाहरू कहाँ देखा पर्नुहुन्छ। यद्यपि यी येशूका अनुयायीहरू भए तापनि तिनीहरू उहाँको सबैभन्दा नजिकको एघार चेलाहरू मध्येका दुई थिएनन्। दुई अनुयायीहरू कहाँ थिए भनेर हामीलाई ठ्याक्कै थाहा छैन। यो हुन सक्छ कि तिनीहरू यरूशलेम शहरमा थिए र अब शहर छोडेर ग्रामीण क्षेत्रमा हिंड्दै थिए। येशू तिनीहरूकहाँ देखा पर्दा मरियमकहाँ देखा पर्दाको भन्दा फरक देखिनुहुन्छ। तिनीहरूले येशूलाई चिन्न सक्दैनन्। अन्तमा दुई अनुयायीहरूले येशूलाई चिन्न सक्छन् र एघार चेलाहरूकहाँ गएर येशूलाई देखेको कुरा भन्छन्, तर एघार चेलाहरूले ति दुई चेलाहरूलाई विश्वास गर्दैनन्।</w:t>
      </w:r>
    </w:p>
    <w:p>
      <w:pPr/>
      <w:r>
        <w:rPr>
          <w:lang w:val="ne_NP" w:bidi="ne_NP"/>
        </w:rPr>
      </w:r>
      <w:r>
        <w:rPr>
          <w:lang w:val="ne_NP" w:bidi="ne_NP"/>
        </w:rPr>
        <w:t>त्यसपछि, त्यही दिन, येशू एघार चेलाहरू एकसाथ टेबलमा खाना खाई रहेको बेला देखा पर्नुहुन्छ। सामान्यतया मानिसहरूले खाना खाँदा जस्तै तिनीहरू टेबलमा ढल्किरहेका छन्। येशू जीवित हुनुहुन्छ भनेर तिनीहरूले विश्वास नगरेका कारण येशूले तिनीहरूसँग कठोर रूपमा बोल्नुहुन्छ। तिनीहरूको हृदय कठोर वा जिद्दी भएकोले तिनीहरूले विश्वास गरेनन्। येशूले आफ्ना चेलाहरूलाई भन्नुहुन्छ, "सारा संसारमा जाओ र सबै मानिसहरूलाई मेरो बारेमा सुसमाचार प्रचार गर वा सुनाओ। यदि कसैले मलाई विश्वास गर्छ र बप्तिस्मा लिन्छ भने उसलाई उसका पापहरूको दण्डबाट बचाइनेछ, यसको अर्थ परमेश्वरले उसलाई पापबाट निर्दोष ठहराउनु हुनेछ। यदि कसैले मलाई विश्वास गर्दैन भने तिनीहरू दोषी हुनेछन् वा परमेश्वरले तिनीहरूलाई तिनिहरूको पापको दोषी ठहराउनु हुनैछ र दण्ड दिनु हुनेछ"।</w:t>
      </w:r>
    </w:p>
    <w:p>
      <w:pPr/>
      <w:r>
        <w:rPr>
          <w:lang w:val="ne_NP" w:bidi="ne_NP"/>
        </w:rPr>
      </w:r>
      <w:r>
        <w:rPr>
          <w:lang w:val="ne_NP" w:bidi="ne_NP"/>
        </w:rPr>
        <w:t>त्यसपछि येशूले भन्नुहुन्छ "यदि कसैले मलाई विश्वास गर्छ भने यी चिन्हहरू वा चमत्कारी कुराहरू हुनेछन्। तिनीहरूले मेरो शक्ति र अधिकारमा भूतहरूलाई निकाल्नेछन्। तिनीहरूले पहिले नजानेको भाषाहरूमा बोल्नेछन्। तिनीहरूको हातले सर्प उठाउनेछन्। तिनीहरूले घातक विष पिउनेछन् र यसले तिनीहरूलाई चोट पुर्याउँने छैन। तिनीहरूले बिरामी मानिसहरूमाथि आफ्नो यी चिन्हहरूले येशूको बारेमा विश्वासीहरूले भनेको कुरा सत्य हो भनेर देखाउँनेछ।"</w:t>
      </w:r>
    </w:p>
    <w:p>
      <w:pPr/>
      <w:r>
        <w:rPr>
          <w:lang w:val="ne_NP" w:bidi="ne_NP"/>
        </w:rPr>
      </w:r>
      <w:r>
        <w:rPr>
          <w:lang w:val="ne_NP" w:bidi="ne_NP"/>
        </w:rPr>
        <w:t>येशूले यी कुराहरू भनेपछि चेलाहरूले येशू स्वर्गतिर उचालिँदै गरेको देख्छरन्। अब येशू परमेश्वरको दायाँ हातपट्टि सम्मान र अधिकारको स्थानमा बिराजमान हुनुहुन्छ भनेर उहाँले पहिले भन्नुभएका कुराहरूबाट चेलाहरूले जान्दछन्। तिनीहरूले येशूलाई भौतिक आँखाले परमेश्वरको दायाँ हाततिर बसिरहेको देख्नु आवश्यक छैन।</w:t>
      </w:r>
    </w:p>
    <w:p>
      <w:pPr/>
      <w:r>
        <w:rPr>
          <w:lang w:val="ne_NP" w:bidi="ne_NP"/>
        </w:rPr>
      </w:r>
      <w:r>
        <w:rPr>
          <w:lang w:val="ne_NP" w:bidi="ne_NP"/>
        </w:rPr>
        <w:t>त्यसपछि चेलाहरू समुदायमा र संसारमा जान्छन् र सुसमाचार प्रचार गर्छन् वा सुसमाचार सुनाउँछन्। येशू, प्रभु तिनीहरूसँग काम गर्नुहुन्छ र तिनीहरूले बताईरहेका मानिसहरूका सामु यी चमत्कारहरू वा चिन्हहरू दिएर तिनीहरूको सन्देश सत्य हो भनेर देखाउँनुहुन्छ। येशू चेलाहरूसँग शारीरिक रूपमा उपस्थित हुनुहुन्न, तर उहाँले तिनीहरूलाई मद्दत गर्नुहुन्छ र आफ्नो पवित्र आत्माद्वारा तिनीहरूसँग काम गर्नुहुन्छ भनेर हामी देख्नेछौ।</w:t>
      </w:r>
    </w:p>
    <w:p>
      <w:pPr/>
      <w:r>
        <w:rPr>
          <w:lang w:val="ne_NP" w:bidi="ne_NP"/>
        </w:rPr>
      </w:r>
      <w:r>
        <w:rPr>
          <w:lang w:val="ne_NP" w:bidi="ne_NP"/>
        </w:rPr>
        <w:t>अब, समूहले स्टोरीबोर्ड, तयार पार्न, चित्र कोरेर वा बस्तुहरू प्रयोग गरेर यस खण्ड र कृयाकलापलाई दृश्यात्मक बनाउन पर्छ।</w:t>
      </w:r>
      <w:r>
        <w:rPr>
          <w:lang w:val="ne_NP" w:bidi="ne_NP"/>
        </w:rPr>
      </w:r>
    </w:p>
    <w:p>
      <w:pPr>
        <w:pStyle w:val="Heading3"/>
      </w:pPr>
      <w:r>
        <w:rPr>
          <w:lang w:val="ne_NP" w:bidi="ne_NP"/>
        </w:rPr>
        <w:t>Step 4</w:t>
      </w:r>
    </w:p>
    <w:p>
      <w:pPr/>
      <w:r>
        <w:rPr>
          <w:lang w:val="ne_NP" w:bidi="ne_NP"/>
        </w:rPr>
      </w:r>
      <w:r>
        <w:rPr>
          <w:lang w:val="ne_NP" w:bidi="ne_NP"/>
        </w:rPr>
        <w:t>अनुवादलाई सजिलोसँग बुझ्न मर्कूस १६:९–२० को श्रव्य संस्करण सुन्‍नुहोस्।</w:t>
      </w:r>
    </w:p>
    <w:p>
      <w:pPr/>
      <w:r>
        <w:rPr>
          <w:lang w:val="ne_NP" w:bidi="ne_NP"/>
        </w:rPr>
      </w:r>
      <w:r>
        <w:rPr>
          <w:lang w:val="ne_NP" w:bidi="ne_NP"/>
        </w:rPr>
        <w:t>यस चरणमा, समूहले खण्डलाई नाटकीय बनाउनेछन्।</w:t>
      </w:r>
    </w:p>
    <w:p>
      <w:pPr/>
      <w:r>
        <w:rPr>
          <w:lang w:val="ne_NP" w:bidi="ne_NP"/>
        </w:rPr>
      </w:r>
      <w:r>
        <w:rPr>
          <w:lang w:val="ne_NP" w:bidi="ne_NP"/>
        </w:rPr>
        <w:t>यस खण्डमा पाँच वटा दृश्यहरू छन्।</w:t>
      </w:r>
    </w:p>
    <w:p>
      <w:pPr/>
      <w:r>
        <w:rPr>
          <w:lang w:val="ne_NP" w:bidi="ne_NP"/>
        </w:rPr>
      </w:r>
      <w:r>
        <w:rPr>
          <w:lang w:val="ne_NP" w:bidi="ne_NP"/>
        </w:rPr>
        <w:t>यस खण्डमा रहेका पात्रहरू यस प्रकार छन्:</w:t>
      </w:r>
    </w:p>
    <w:p>
      <w:pPr>
        <w:pStyle w:val="ListBullet"/>
        <w:spacing w:line="240" w:lineRule="auto"/>
        <w:ind w:left="720"/>
      </w:pPr>
      <w:r>
        <w:rPr>
          <w:lang w:val="ne_NP" w:bidi="ne_NP"/>
        </w:rPr>
      </w:r>
      <w:r>
        <w:rPr>
          <w:lang w:val="ne_NP" w:bidi="ne_NP"/>
        </w:rPr>
        <w:t>येशू</w:t>
      </w:r>
    </w:p>
    <w:p>
      <w:pPr>
        <w:pStyle w:val="ListBullet"/>
        <w:spacing w:line="240" w:lineRule="auto"/>
        <w:ind w:left="720"/>
      </w:pPr>
      <w:r>
        <w:rPr>
          <w:lang w:val="ne_NP" w:bidi="ne_NP"/>
        </w:rPr>
      </w:r>
      <w:r>
        <w:rPr>
          <w:lang w:val="ne_NP" w:bidi="ne_NP"/>
        </w:rPr>
        <w:t>मरियम मग्दलीनी</w:t>
      </w:r>
    </w:p>
    <w:p>
      <w:pPr>
        <w:pStyle w:val="ListBullet"/>
        <w:spacing w:line="240" w:lineRule="auto"/>
        <w:ind w:left="720"/>
      </w:pPr>
      <w:r>
        <w:rPr>
          <w:lang w:val="ne_NP" w:bidi="ne_NP"/>
        </w:rPr>
      </w:r>
      <w:r>
        <w:rPr>
          <w:lang w:val="ne_NP" w:bidi="ne_NP"/>
        </w:rPr>
        <w:t>एघार चेलाहरू</w:t>
      </w:r>
    </w:p>
    <w:p>
      <w:pPr>
        <w:pStyle w:val="ListBullet"/>
        <w:spacing w:line="240" w:lineRule="auto"/>
        <w:ind w:left="720"/>
      </w:pPr>
      <w:r>
        <w:rPr>
          <w:lang w:val="ne_NP" w:bidi="ne_NP"/>
        </w:rPr>
      </w:r>
      <w:r>
        <w:rPr>
          <w:lang w:val="ne_NP" w:bidi="ne_NP"/>
        </w:rPr>
        <w:t>बाटोमा भएको अन्य दुई चेलाहरू</w:t>
      </w:r>
    </w:p>
    <w:p>
      <w:pPr>
        <w:pStyle w:val="ListBullet"/>
        <w:spacing w:line="240" w:lineRule="auto"/>
        <w:ind w:left="720"/>
      </w:pPr>
      <w:r>
        <w:rPr>
          <w:lang w:val="ne_NP" w:bidi="ne_NP"/>
        </w:rPr>
      </w:r>
      <w:r>
        <w:rPr>
          <w:lang w:val="ne_NP" w:bidi="ne_NP"/>
        </w:rPr>
        <w:t>सम्पूर्ण सृजना वा सम्पूर्ण मानव जाति</w:t>
      </w:r>
    </w:p>
    <w:p>
      <w:pPr/>
      <w:r>
        <w:rPr>
          <w:lang w:val="ne_NP" w:bidi="ne_NP"/>
        </w:rPr>
      </w:r>
      <w:r>
        <w:rPr>
          <w:lang w:val="ne_NP" w:bidi="ne_NP"/>
        </w:rPr>
        <w:t>समूहको रूपमा, यो खण्डलाई दुई पटक अभिनय गर्नुहोस्। तपाईंले आफ्नो भाषामा खण्डलाई अभिनय गर्नुपर्छ।</w:t>
      </w:r>
    </w:p>
    <w:p>
      <w:pPr/>
      <w:r>
        <w:rPr>
          <w:lang w:val="ne_NP" w:bidi="ne_NP"/>
        </w:rPr>
      </w:r>
      <w:r>
        <w:rPr>
          <w:lang w:val="ne_NP" w:bidi="ne_NP"/>
        </w:rPr>
        <w:t>पहिला, नरोकिकन खण्डलाई अभिनय गर्नुहोस। संवाद, प्रवाह, प्लटलाइन र खण्डको कालक्रममा ध्यान दिनुहोस्। तपाईंले खण्डको कठिन वा महत्त्वपूर्ण भागहरूको अभिनय छोड्नुहुन्न भनी निश्चित गर्नुहोस्। खण्डको हरेक भाग सम्झन एकअर्कालाई मद्दत गर्नुहोस्।</w:t>
      </w:r>
    </w:p>
    <w:p>
      <w:pPr/>
      <w:r>
        <w:rPr>
          <w:lang w:val="ne_NP" w:bidi="ne_NP"/>
        </w:rPr>
      </w:r>
      <w:r>
        <w:rPr>
          <w:lang w:val="ne_NP" w:bidi="ne_NP"/>
        </w:rPr>
        <w:t>यस अडियोलाई यहाँ रोक्नुहोस् र खण्डलाई अभिनय गर्नुहोस्।</w:t>
      </w:r>
    </w:p>
    <w:p>
      <w:pPr/>
      <w:r>
        <w:rPr>
          <w:lang w:val="ne_NP" w:bidi="ne_NP"/>
        </w:rPr>
      </w:r>
      <w:r>
        <w:rPr>
          <w:lang w:val="ne_NP" w:bidi="ne_NP"/>
        </w:rPr>
        <w:t>समूहले यस खण्डलाई दोस्रो पटक अभिनय गर्नुपर्छ। नाटकको केही निश्चित ठाउँमा, नाटकलाई रोकेर पात्र खेल्ने व्यक्तिलाई सोध्नुहोस्, "तपाईं के महसुस गर्दै हुनुहुन्छ वा के सोच्दै हुनुहुन्छ?" पात्र निभाउने व्यक्तिले यदि आफू त्यो पात्र भएको भए कस्तो महसुस गर्थे वा सोच्थे भन्ने जवाफ दिनुपर्छ। त्यसपछि नाटकलाई जारी राख्नुहोस्।</w:t>
      </w:r>
    </w:p>
    <w:p>
      <w:pPr/>
      <w:r>
        <w:rPr>
          <w:lang w:val="ne_NP" w:bidi="ne_NP"/>
        </w:rPr>
      </w:r>
      <w:r>
        <w:rPr>
          <w:lang w:val="ne_NP" w:bidi="ne_NP"/>
        </w:rPr>
        <w:t>यस अडियोलाई यहाँ रोक्नुहोस् र खण्डलाई दोस्रो पटक अभिनय गर्नुहोस्।</w:t>
      </w:r>
    </w:p>
    <w:p>
      <w:pPr/>
      <w:r>
        <w:rPr>
          <w:lang w:val="ne_NP" w:bidi="ne_NP"/>
        </w:rPr>
      </w:r>
      <w:r>
        <w:rPr>
          <w:lang w:val="ne_NP" w:bidi="ne_NP"/>
        </w:rPr>
        <w:t>नाटक र सम्भावित प्रतिक्रियाहरूको एउटा उदाहरण तल दिइएको छ।</w:t>
      </w:r>
    </w:p>
    <w:p>
      <w:pPr/>
      <w:r>
        <w:rPr>
          <w:lang w:val="ne_NP" w:bidi="ne_NP"/>
        </w:rPr>
      </w:r>
      <w:r>
        <w:rPr>
          <w:lang w:val="ne_NP" w:bidi="ne_NP"/>
        </w:rPr>
        <w:t>यो हप्ताको पहिलो दिन वा आइतबार हो। येशू मरियम मग्दलीनीकहाँ देखा पर्नुहुन्छ। येशूसँग भएका चेलाहरू उहाँको लागि शोक गरिरहेका र रोइरहेका छन्। मरियम तिनीहरूकहाँ जान्छिन् र आफूले येशूलाई देखेको भनेर भन्छिन्! म उनलाई विश्वास गर्दिन।</w:t>
      </w:r>
    </w:p>
    <w:p>
      <w:pPr/>
      <w:r>
        <w:rPr>
          <w:lang w:val="ne_NP" w:bidi="ne_NP"/>
        </w:rPr>
      </w:r>
      <w:r>
        <w:rPr>
          <w:lang w:val="ne_NP" w:bidi="ne_NP"/>
        </w:rPr>
        <w:t>नाटकलाई केहि छिन रोक्नुहोस। मरियमको भूमिका खेल्ने व्यक्तिलाई सोध्नुहोस्, "तपाईं के महसुस गर्दै हुनुहुन्छ वा के सोचिरहनु भएको छ?" तपाईंले यस्तो कुरा सुन्न सक्नुहुन्छ, "कसैले मलाई विश्वास गर्दैन भनेर निराश छु" "म फेरि पागल हुँदै छु भनेर डराउँछु।" चेलाहरूको भूमिका खेल्ने मानिसहरूलाई सोध्नुहोस्, "तपाईं के महसुस गर्दै हुनुहुन्छ वा के सोचिरहनु भएको छ?" तपाईंले यस्तो कुरा सुन्न सक्नुहुन्छ, "के विश्वास गर्ने भनेर मलाई थाहा छैन - मरियमलाई पहिले भूतहरू लागेको थियो, त्यसैले सायद उनी फेरि भुतले ग्रस्त भएकी छिन" "येशू जीवित भएका होउन भन्ने म चाहन्छु!" नाटकलाई जारी राख्नुहोस्।</w:t>
      </w:r>
    </w:p>
    <w:p>
      <w:pPr/>
      <w:r>
        <w:rPr>
          <w:lang w:val="ne_NP" w:bidi="ne_NP"/>
        </w:rPr>
      </w:r>
      <w:r>
        <w:rPr>
          <w:lang w:val="ne_NP" w:bidi="ne_NP"/>
        </w:rPr>
        <w:t>पछि, येशू अन्य दुई चेलाहरूकहाँ देखा पर्नुहुन्छ। दुई चेलाहरू एघार चेलाहरूकहाँ गएर येशूलाई देखेको कुरा भन्छन्, तर तिनीहरूले दुई चेलाहरूको कुरालाई विश्वास गर्दैनन्।</w:t>
      </w:r>
    </w:p>
    <w:p>
      <w:pPr/>
      <w:r>
        <w:rPr>
          <w:lang w:val="ne_NP" w:bidi="ne_NP"/>
        </w:rPr>
      </w:r>
      <w:r>
        <w:rPr>
          <w:lang w:val="ne_NP" w:bidi="ne_NP"/>
        </w:rPr>
        <w:t>नाटकलाई केहि छिन रोक्नुहोस। चेलाहरूको भूमिका खेल्ने मानिसहरूलाई सोध्नुहोस्, "तपाईं के महसुस गर्दै हुनुहुन्छ वा के सोचिरहनु भएको छ?" तपाईंले यस्तो कुरा सुन्न सक्नुहुन्छ, "म साँच्चै अलमलमा परेको छु! निश्चित रूपमा येशू साँच्चै जीवित हुनुहुन्न?" नाटकलाई जारी राख्नुहोस्।</w:t>
      </w:r>
    </w:p>
    <w:p>
      <w:pPr/>
      <w:r>
        <w:rPr>
          <w:lang w:val="ne_NP" w:bidi="ne_NP"/>
        </w:rPr>
      </w:r>
      <w:r>
        <w:rPr>
          <w:lang w:val="ne_NP" w:bidi="ne_NP"/>
        </w:rPr>
        <w:t>त्यसपछि, एघार चेलाहरू एकसाथ टेबलमा खाना खाँदैगर्दा येशू देखा पर्नुहुन्छ। सामान्यतया मानिसहरूले खाना खाँदा जस्तै तिनीहरू टेबलमा पस्रिरहेका छन्। येशूले तिनीहरूसँग कठोर रूपमा बोल्नुहुन्छ किनभने तिनीहरूले उहाँ जीवित हुनुहुन्छ भनेर विश्वास गरेनन् - तिनीहरूको हृदय कठोर वा जिद्दी थियो त्यसैले तिनीहरूले विश्वास गरेनन्।</w:t>
      </w:r>
    </w:p>
    <w:p>
      <w:pPr/>
      <w:r>
        <w:rPr>
          <w:lang w:val="ne_NP" w:bidi="ne_NP"/>
        </w:rPr>
      </w:r>
      <w:r>
        <w:rPr>
          <w:lang w:val="ne_NP" w:bidi="ne_NP"/>
        </w:rPr>
        <w:t>येशूले आफ्ना चेलाहरूलाई भन्नुहुन्छ, "सारा संसारमा जाओ र सबै मानिसहरूलाई मेरो बारेमा सुसमाचार प्रचार गर वा सुनाओ। यदि कसैले मलाई विश्वास गर्छ र बप्तिस्मा लिन्छ भने उसलाई उसका पापहरूको दण्डबाट बचाइनेछ, यसको अर्थ परमेश्वरले उसलाई पापबाट निर्दोष ठहराउनु हुनेछ। यदि कसैले मलाई विश्वास गर्दैन भने तिनीहरू दोषी हुनेछन् वा परमेश्वरले तिनीहरूलाई तिनिहरूको पापको दोषी ठहराउनु हुनैछ "</w:t>
      </w:r>
    </w:p>
    <w:p>
      <w:pPr/>
      <w:r>
        <w:rPr>
          <w:lang w:val="ne_NP" w:bidi="ne_NP"/>
        </w:rPr>
      </w:r>
      <w:r>
        <w:rPr>
          <w:lang w:val="ne_NP" w:bidi="ne_NP"/>
        </w:rPr>
        <w:t>त्यसपछि येशूले भन्नुहुन्छ "यदि कसैले मलाई विश्वास गर्छ भने यी चिन्हहरू वा चमत्कारी कुराहरू हुनेछन्। तिनीहरूले मेरो शक्ति र अधिकारमा भूतहरूलाई निकाल्नेछन्। तिनीहरूले पहिले नजानेको भाषाहरूमा बोल्नेछन्। तिनीहरूको हातले सर्प उठाउनेछन्। तिनीहरूले घातक विष पिउनेछन् र यसले तिनीहरूलाई चोट पुर्याउँने छैन। तिनीहरूले बिरामी मानिसहरूं माथि आफ्नो हात राख्नेछन् र बिरामी मानिसहरू निको हुनेछन्।"</w:t>
      </w:r>
    </w:p>
    <w:p>
      <w:pPr/>
      <w:r>
        <w:rPr>
          <w:lang w:val="ne_NP" w:bidi="ne_NP"/>
        </w:rPr>
      </w:r>
      <w:r>
        <w:rPr>
          <w:lang w:val="ne_NP" w:bidi="ne_NP"/>
        </w:rPr>
        <w:t>नाटकलाई केहि छिन रोक्नुहोस। चेलाहरूको भूमिका खेल्ने मानिसहरूलाई सोध्नुहोस्, "तपाईं के महसुस गर्दै हुनुहुन्छ वा के सोचिरहनु भएको छ?" तपाईंले यस्तो कुरा सुन्न सक्नुहुन्छ, "यसको हिस्सा हुन पाउँदा उत्साहित छु" "अलमलिएको छु र अलि मन भारी भएको छ।" "म अहिले सबै कुरामा विश्वास गर्छु - मैले येशूलाई जीवित देखेको छु!" येशूको भूमिका खेल्ने कलाकारलाई सोध्नुहोस्, "तपाईं के महसुस गर्दै हुनुहुन्छ वा के सोच्दै हुनुहुन्छ?" तपाईंले यस्तो कुरा सुन्न सक्नुहुन्छ, "म यी चेलाहरूलाई प्रेम गर्छु - म तिनीहरूको हेरचाह गर्नेछु" "तिनीहरूले अनुभव गर्न लागेको साहसिक कार्य र आनन्दकोलागि खुसी छु" "धेरै मानिसहरूले चमत्कारी चिन्ह देखेर मलाई पछ्याउने निर्णय गर्नेछन भनेर म आशा गर्छु।" नाटकलाई जारी राख्नुहोस्।</w:t>
      </w:r>
    </w:p>
    <w:p>
      <w:pPr/>
      <w:r>
        <w:rPr>
          <w:lang w:val="ne_NP" w:bidi="ne_NP"/>
        </w:rPr>
      </w:r>
      <w:r>
        <w:rPr>
          <w:lang w:val="ne_NP" w:bidi="ne_NP"/>
        </w:rPr>
        <w:t>येशूले यी कुराहरू भनेपछि चेलाहरूले येशू स्वर्गतिर उचालिँदै गरेको देख्छरन्। येशूले पहिले भन्नुभएका कुराहरूबाट चेलाहरूले जान्दछन् अब येशू परमेश्वरको दायाँ हातपट्टि सम्मान र अधिकारको स्थानमा बिराजमान हुनुहुन्छ।</w:t>
      </w:r>
    </w:p>
    <w:p>
      <w:pPr/>
      <w:r>
        <w:rPr>
          <w:lang w:val="ne_NP" w:bidi="ne_NP"/>
        </w:rPr>
      </w:r>
      <w:r>
        <w:rPr>
          <w:lang w:val="ne_NP" w:bidi="ne_NP"/>
        </w:rPr>
        <w:t>त्यसपछि चेलाहरू समुदायमा र संसारमा जान्छन् र सुसमाचार प्रचार गर्छन् वा सुसमाचार सुनाउँछन्। येशू, प्रभु तिनीहरूसँग काम गर्नुहुन्छ र तिनीहरूले कुरा गरिरहेका मानिसहरूलाई चमत्कार वा चिन्ह दिएर तिनीहरूको सन्देश सत्य हो भनेर देखाउँनुहुन्छ।</w:t>
      </w:r>
      <w:r>
        <w:rPr>
          <w:lang w:val="ne_NP" w:bidi="ne_NP"/>
        </w:rPr>
      </w:r>
    </w:p>
    <w:p>
      <w:pPr>
        <w:pStyle w:val="Heading3"/>
      </w:pPr>
      <w:r>
        <w:rPr>
          <w:lang w:val="ne_NP" w:bidi="ne_NP"/>
        </w:rPr>
        <w:t>Step 5</w:t>
      </w:r>
    </w:p>
    <w:p>
      <w:pPr/>
      <w:r>
        <w:rPr>
          <w:lang w:val="ne_NP" w:bidi="ne_NP"/>
        </w:rPr>
      </w:r>
      <w:r>
        <w:rPr>
          <w:lang w:val="ne_NP" w:bidi="ne_NP"/>
        </w:rPr>
        <w:t>अनुवादलाई सजिलोसँग बुझ्न मर्कूस १६:९–२० को श्रव्य संस्करण सुन्‍नुहोस्।</w:t>
      </w:r>
    </w:p>
    <w:p>
      <w:pPr/>
      <w:r>
        <w:rPr>
          <w:lang w:val="ne_NP" w:bidi="ne_NP"/>
        </w:rPr>
      </w:r>
      <w:r>
        <w:rPr>
          <w:lang w:val="ne_NP" w:bidi="ne_NP"/>
        </w:rPr>
        <w:t>यस कदममा, समुहले यस खण्‍डमा भएको शब्‍दहरू र मूख्‍य शब्‍दहरूमाथि छलफल गर्नेछन्।</w:t>
      </w:r>
    </w:p>
    <w:p>
      <w:pPr/>
      <w:r>
        <w:rPr>
          <w:lang w:val="ne_NP" w:bidi="ne_NP"/>
        </w:rPr>
      </w:r>
      <w:r>
        <w:rPr>
          <w:lang w:val="ne_NP" w:bidi="ne_NP"/>
        </w:rPr>
        <w:t xml:space="preserve">येशू पहिलो पटक मग्दलाकी मरियमकहाँ देखा पर्नु भयो। येशूले पहिले मरियमबाट सातवटा </w:t>
      </w:r>
      <w:r>
        <w:rPr>
          <w:b/>
          <w:lang w:val="ne_NP" w:bidi="ne_NP"/>
        </w:rPr>
        <w:t>भूतहरूलाई</w:t>
      </w:r>
      <w:r>
        <w:rPr>
          <w:lang w:val="ne_NP" w:bidi="ne_NP"/>
        </w:rPr>
        <w:t xml:space="preserve"> निकाल्नु भएको थियो। येशूले भूतहरूलाई मरियमलाई छोडेर जानै पर्छ भन्नुभयो। यो येशूको मृत्यु हुनु भन्दा धेरै अघि भएको थियो। तपाईंले पहिले भूतहरू वा अशुद्ध वा दुष्ट आत्माहरूको लागि प्रयोग गरेको शब्द नै प्रयोग गर्नुहोस् र </w:t>
      </w:r>
      <w:r>
        <w:rPr>
          <w:lang w:val="ne_NP" w:bidi="ne_NP"/>
        </w:rPr>
        <w:t>भूत</w:t>
      </w:r>
      <w:r>
        <w:rPr>
          <w:lang w:val="ne_NP" w:bidi="ne_NP"/>
        </w:rPr>
        <w:t xml:space="preserve"> मुख्य शब्दावलीमा छ भनेर सम्झनुहोस्।</w:t>
      </w:r>
    </w:p>
    <w:p>
      <w:pPr/>
      <w:r>
        <w:rPr>
          <w:lang w:val="ne_NP" w:bidi="ne_NP"/>
        </w:rPr>
      </w:r>
      <w:r>
        <w:rPr>
          <w:lang w:val="ne_NP" w:bidi="ne_NP"/>
        </w:rPr>
        <w:t xml:space="preserve">मरियमले आफूले देखेको कुरा </w:t>
      </w:r>
      <w:r>
        <w:rPr>
          <w:b/>
          <w:lang w:val="ne_NP" w:bidi="ne_NP"/>
        </w:rPr>
        <w:t>उहासँग भएका</w:t>
      </w:r>
      <w:r>
        <w:rPr>
          <w:lang w:val="ne_NP" w:bidi="ne_NP"/>
        </w:rPr>
        <w:t xml:space="preserve"> चेलाहरूलाई सुनाईन। तपाईंले चेलाहरूको लागि प्रयोग गरिरहेको शब्द वा नजिकको मित्र वा सहयोगीहरूको अर्थ भएको शब्दहरू प्रयोग गर्न सक्नुहुन्छ। यदि तपाईंले </w:t>
      </w:r>
      <w:r>
        <w:rPr>
          <w:b/>
          <w:lang w:val="ne_NP" w:bidi="ne_NP"/>
        </w:rPr>
        <w:t>चेलाहरूको</w:t>
      </w:r>
      <w:r>
        <w:rPr>
          <w:lang w:val="ne_NP" w:bidi="ne_NP"/>
        </w:rPr>
        <w:t xml:space="preserve"> लागि शब्द प्रयोग गर्नुहुन्छ भने तपाईंले अन्य खण्डहरूमा प्रयोग गरेको शब्द नै प्रयोग गर्नुहोस्, र </w:t>
      </w:r>
      <w:r>
        <w:rPr>
          <w:lang w:val="ne_NP" w:bidi="ne_NP"/>
        </w:rPr>
        <w:t>चेलाहरू</w:t>
      </w:r>
      <w:r>
        <w:rPr>
          <w:lang w:val="ne_NP" w:bidi="ne_NP"/>
        </w:rPr>
        <w:t xml:space="preserve"> मुख्य शब्दावलीमा छन् भनेर सम्झनुहोस्। त्यसपछि येशू गाउँमा हिडिरहेको </w:t>
      </w:r>
      <w:r>
        <w:rPr>
          <w:b/>
          <w:lang w:val="ne_NP" w:bidi="ne_NP"/>
        </w:rPr>
        <w:t>अरू दुई</w:t>
      </w:r>
      <w:r>
        <w:rPr>
          <w:lang w:val="ne_NP" w:bidi="ne_NP"/>
        </w:rPr>
        <w:t xml:space="preserve"> जनाकहाँ देखा पर्नु भयो - यी अन्य दुई साथी वा अनुयायीहरू हुन् तर उनका एघार चेलाहरू मध्यका होईनन्।</w:t>
      </w:r>
    </w:p>
    <w:p>
      <w:pPr/>
      <w:r>
        <w:rPr>
          <w:lang w:val="ne_NP" w:bidi="ne_NP"/>
        </w:rPr>
      </w:r>
      <w:r>
        <w:rPr>
          <w:lang w:val="ne_NP" w:bidi="ne_NP"/>
        </w:rPr>
        <w:t xml:space="preserve">पछि, येशू एघार चेलाहरूकहाँ देखा पर्नु भयो। एघार चेलाहरू मात्र बाँकी छन् भनेर सम्झनुहोस् - यहूदाले येशूलाई धोका दिएका थिए। येशूले तिनीहरूलाई विश्वासको कमी वा अविश्वास र हृदयको कठोरताको कारण हप्काउनु भयो वा गाली गर्नु भयो। </w:t>
      </w:r>
      <w:r>
        <w:rPr>
          <w:b/>
          <w:lang w:val="ne_NP" w:bidi="ne_NP"/>
        </w:rPr>
        <w:t>अविश्वास</w:t>
      </w:r>
      <w:r>
        <w:rPr>
          <w:lang w:val="ne_NP" w:bidi="ne_NP"/>
        </w:rPr>
        <w:t xml:space="preserve"> र </w:t>
      </w:r>
      <w:r>
        <w:rPr>
          <w:b/>
          <w:lang w:val="ne_NP" w:bidi="ne_NP"/>
        </w:rPr>
        <w:t>हृदयको कठोरताको</w:t>
      </w:r>
      <w:r>
        <w:rPr>
          <w:lang w:val="ne_NP" w:bidi="ne_NP"/>
        </w:rPr>
        <w:t xml:space="preserve"> अर्थ लगभग एउटै हो। "हृदयको कठोरता" को अर्थ चेलाहरू धेरै जिद्दी थिए र येशू मरेकोबाट बौरी उठ्नु भएको छ भनेर विश्वास गर्न चाहँदैनथे।</w:t>
      </w:r>
    </w:p>
    <w:p>
      <w:pPr/>
      <w:r>
        <w:rPr>
          <w:lang w:val="ne_NP" w:bidi="ne_NP"/>
        </w:rPr>
      </w:r>
      <w:r>
        <w:rPr>
          <w:lang w:val="ne_NP" w:bidi="ne_NP"/>
        </w:rPr>
        <w:t xml:space="preserve">यहाँ रोक्नुहोस् र तपाईंले </w:t>
      </w:r>
      <w:r>
        <w:rPr>
          <w:b/>
          <w:lang w:val="ne_NP" w:bidi="ne_NP"/>
        </w:rPr>
        <w:t>हृदयको कठोरता</w:t>
      </w:r>
      <w:r>
        <w:rPr>
          <w:lang w:val="ne_NP" w:bidi="ne_NP"/>
        </w:rPr>
        <w:t xml:space="preserve">को लागि कस्तो शब्द वा वाक्यांश प्रयोग गर्नुहुनेछ भनेर छलफल गर्नुहोस्। अडियो रोक्‍नुहोस्। </w:t>
      </w:r>
    </w:p>
    <w:p>
      <w:pPr/>
      <w:r>
        <w:rPr>
          <w:lang w:val="ne_NP" w:bidi="ne_NP"/>
        </w:rPr>
      </w:r>
      <w:r>
        <w:rPr>
          <w:b/>
          <w:lang w:val="ne_NP" w:bidi="ne_NP"/>
        </w:rPr>
        <w:t>एघार</w:t>
      </w:r>
      <w:r>
        <w:rPr>
          <w:lang w:val="ne_NP" w:bidi="ne_NP"/>
        </w:rPr>
        <w:t xml:space="preserve"> ले बाह्र मूल चेलाहरू मध्येको एघारलाई जनाउँछ। यस समयमा, यहूदाले येशूलाई धोका दिएकाले अब उनी बाह्र चेलाहरूसँग थिएनन्। यस समयमा, यहाँ एघार नजिकका चेलाहरू मात्र थिए।</w:t>
      </w:r>
    </w:p>
    <w:p>
      <w:pPr/>
      <w:r>
        <w:rPr>
          <w:lang w:val="ne_NP" w:bidi="ne_NP"/>
        </w:rPr>
      </w:r>
      <w:r>
        <w:rPr>
          <w:lang w:val="ne_NP" w:bidi="ne_NP"/>
        </w:rPr>
        <w:t xml:space="preserve">येशूले आफ्ना चेलाहरूलाई भन्नुभयो, "सारा संसारमा जाओ र सबैलाई सुसमाचार वा सुभ-समाचार प्रचार गर।" जब कसैले </w:t>
      </w:r>
      <w:r>
        <w:rPr>
          <w:b/>
          <w:lang w:val="ne_NP" w:bidi="ne_NP"/>
        </w:rPr>
        <w:t>प्रचार</w:t>
      </w:r>
      <w:r>
        <w:rPr>
          <w:lang w:val="ne_NP" w:bidi="ne_NP"/>
        </w:rPr>
        <w:t xml:space="preserve"> गर्छ भने तिनीहरूले केही भन्छन् वा घोषणा गर्छन्। </w:t>
      </w:r>
      <w:r>
        <w:rPr>
          <w:b/>
          <w:lang w:val="ne_NP" w:bidi="ne_NP"/>
        </w:rPr>
        <w:t>सुसमाचार</w:t>
      </w:r>
      <w:r>
        <w:rPr>
          <w:lang w:val="ne_NP" w:bidi="ne_NP"/>
        </w:rPr>
        <w:t xml:space="preserve"> वा </w:t>
      </w:r>
      <w:r>
        <w:rPr>
          <w:b/>
          <w:lang w:val="ne_NP" w:bidi="ne_NP"/>
        </w:rPr>
        <w:t>सुभ-समाचार</w:t>
      </w:r>
      <w:r>
        <w:rPr>
          <w:lang w:val="ne_NP" w:bidi="ne_NP"/>
        </w:rPr>
        <w:t xml:space="preserve"> भनेको येशू यस पृथ्वीमा हुनुहुन्थ्यो, हाम्रो पापको लागि मर्नुभयो र मरेकोबाट बौरी उठ्नु भन्ने सुसमाचार हो। तपाईंले अघिल्लो खण्डहरूमा </w:t>
      </w:r>
      <w:r>
        <w:rPr>
          <w:lang w:val="ne_NP" w:bidi="ne_NP"/>
        </w:rPr>
        <w:t>सुभ-समाचारको</w:t>
      </w:r>
      <w:r>
        <w:rPr>
          <w:lang w:val="ne_NP" w:bidi="ne_NP"/>
        </w:rPr>
        <w:t xml:space="preserve"> वा सुसमाचारकालागि प्रयोग गरेको शब्द वा वाक्यांश नै प्रयोग गर्नुहोस् र </w:t>
      </w:r>
      <w:r>
        <w:rPr>
          <w:lang w:val="ne_NP" w:bidi="ne_NP"/>
        </w:rPr>
        <w:t>सुसमाचार</w:t>
      </w:r>
      <w:r>
        <w:rPr>
          <w:lang w:val="ne_NP" w:bidi="ne_NP"/>
        </w:rPr>
        <w:t xml:space="preserve"> मुख्य शब्दावलीमा छ भनेर सम्झनुहोस्।</w:t>
      </w:r>
    </w:p>
    <w:p>
      <w:pPr/>
      <w:r>
        <w:rPr>
          <w:lang w:val="ne_NP" w:bidi="ne_NP"/>
        </w:rPr>
      </w:r>
      <w:r>
        <w:rPr>
          <w:lang w:val="ne_NP" w:bidi="ne_NP"/>
        </w:rPr>
        <w:t xml:space="preserve">त्यसपछि येशूले भन्नुभयो, "विश्वास गर्ने र </w:t>
      </w:r>
      <w:r>
        <w:rPr>
          <w:b/>
          <w:lang w:val="ne_NP" w:bidi="ne_NP"/>
        </w:rPr>
        <w:t>बप्तिस्मा</w:t>
      </w:r>
      <w:r>
        <w:rPr>
          <w:lang w:val="ne_NP" w:bidi="ne_NP"/>
        </w:rPr>
        <w:t xml:space="preserve"> लिने व्यक्ति </w:t>
      </w:r>
      <w:r>
        <w:rPr>
          <w:b/>
          <w:lang w:val="ne_NP" w:bidi="ne_NP"/>
        </w:rPr>
        <w:t>बचाइनेछ</w:t>
      </w:r>
      <w:r>
        <w:rPr>
          <w:lang w:val="ne_NP" w:bidi="ne_NP"/>
        </w:rPr>
        <w:t xml:space="preserve">।" तपाईंले बप्तिस्माको लागि पहिले प्रयोग गरेको शब्द वा वाक्यांश नै प्रयोग गर्नुहोस् र </w:t>
      </w:r>
      <w:r>
        <w:rPr>
          <w:lang w:val="ne_NP" w:bidi="ne_NP"/>
        </w:rPr>
        <w:t>बप्तिस्मा</w:t>
      </w:r>
      <w:r>
        <w:rPr>
          <w:lang w:val="ne_NP" w:bidi="ne_NP"/>
        </w:rPr>
        <w:t xml:space="preserve"> मुख्य शब्दावलीमा छ भनेर सम्झनुहोस्। जब येशूले कोहि बचाइनेछ भनेर भन्नुहुन्छ भने यसको अर्थ उहाँले एउटा व्यक्तिलाई पूर्ण रुपले बचाउनुहुनेछ भन्ने हो - उहाँले तिनीहरूलाई पापको दण्डबाट बचाउनुहुनेछ र तिनीहरूलाई पूर्ण वा सम्पूर्ण तुल्याउनु हुनेछ।</w:t>
      </w:r>
    </w:p>
    <w:p>
      <w:pPr/>
      <w:r>
        <w:rPr>
          <w:lang w:val="ne_NP" w:bidi="ne_NP"/>
        </w:rPr>
      </w:r>
      <w:r>
        <w:rPr>
          <w:lang w:val="ne_NP" w:bidi="ne_NP"/>
        </w:rPr>
        <w:t xml:space="preserve">जब येशूले कसैलाई </w:t>
      </w:r>
      <w:r>
        <w:rPr>
          <w:b/>
          <w:lang w:val="ne_NP" w:bidi="ne_NP"/>
        </w:rPr>
        <w:t>दोषी ठहराईने</w:t>
      </w:r>
      <w:r>
        <w:rPr>
          <w:lang w:val="ne_NP" w:bidi="ne_NP"/>
        </w:rPr>
        <w:t>छ भनेर भन्नुहुन्छ भने यसको अर्थ उ उस्को पापको दोषी हुनेछ र उसले दण्ड भुक्तान गर्नुपर्नेछ भनेर परमेश्वरले भन्नुहुनेछ।</w:t>
      </w:r>
    </w:p>
    <w:p>
      <w:pPr/>
      <w:r>
        <w:rPr>
          <w:lang w:val="ne_NP" w:bidi="ne_NP"/>
        </w:rPr>
      </w:r>
      <w:r>
        <w:rPr>
          <w:lang w:val="ne_NP" w:bidi="ne_NP"/>
        </w:rPr>
        <w:t xml:space="preserve">यहाँ रोक्नुहोस् र तपाईंले </w:t>
      </w:r>
      <w:r>
        <w:rPr>
          <w:b/>
          <w:lang w:val="ne_NP" w:bidi="ne_NP"/>
        </w:rPr>
        <w:t>दोषी ठहरिएको</w:t>
      </w:r>
      <w:r>
        <w:rPr>
          <w:lang w:val="ne_NP" w:bidi="ne_NP"/>
        </w:rPr>
        <w:t xml:space="preserve">कालागि कस्तो शब्द वा वाक्यांश प्रयोग गर्नुहुनेछ भनेर छलफल गर्नुहोस्। अडियो रोक्‍नुहोस्। </w:t>
      </w:r>
    </w:p>
    <w:p>
      <w:pPr/>
      <w:r>
        <w:rPr>
          <w:lang w:val="ne_NP" w:bidi="ne_NP"/>
        </w:rPr>
      </w:r>
      <w:r>
        <w:rPr>
          <w:lang w:val="ne_NP" w:bidi="ne_NP"/>
        </w:rPr>
        <w:t xml:space="preserve">येशूले आफ्ना चेलाहरूले भनेको कुरा सत्य हो भनेर देखाउन चमत्कारी </w:t>
      </w:r>
      <w:r>
        <w:rPr>
          <w:b/>
          <w:lang w:val="ne_NP" w:bidi="ne_NP"/>
        </w:rPr>
        <w:t>चिन्हहरू</w:t>
      </w:r>
      <w:r>
        <w:rPr>
          <w:lang w:val="ne_NP" w:bidi="ne_NP"/>
        </w:rPr>
        <w:t xml:space="preserve"> पनि हुनेछन् भनेर भन्नुहुन्छ। यस अवस्थामा, चिन्ह भनेको केही कुरा सत्य छ वा हुनेछ भन्नेकुराको चिन्ह वा संकेत हो। तपाईंले अघिल्लो खण्डहरूमा चिन्हको लागि प्रयोग गरेको शब्द वा वाक्यांश नै प्रयोग गर्नुहोस् र त्यो </w:t>
      </w:r>
      <w:r>
        <w:rPr>
          <w:lang w:val="ne_NP" w:bidi="ne_NP"/>
        </w:rPr>
        <w:t>चिन्ह</w:t>
      </w:r>
      <w:r>
        <w:rPr>
          <w:lang w:val="ne_NP" w:bidi="ne_NP"/>
        </w:rPr>
        <w:t xml:space="preserve"> मुख्य शब्दावलीमा छ भनेर सम्झनुहोस्।</w:t>
      </w:r>
    </w:p>
    <w:p>
      <w:pPr/>
      <w:r>
        <w:rPr>
          <w:lang w:val="ne_NP" w:bidi="ne_NP"/>
        </w:rPr>
      </w:r>
      <w:r>
        <w:rPr>
          <w:lang w:val="ne_NP" w:bidi="ne_NP"/>
        </w:rPr>
        <w:t xml:space="preserve">येशूले भन्नुहुन्छ, एउटा चिन्ह यो हुनेछ "तिनीहरूले मेरो नाममा </w:t>
      </w:r>
      <w:r>
        <w:rPr>
          <w:b/>
          <w:lang w:val="ne_NP" w:bidi="ne_NP"/>
        </w:rPr>
        <w:t>भूतहरूलाई निकाल्नेछन्</w:t>
      </w:r>
      <w:r>
        <w:rPr>
          <w:lang w:val="ne_NP" w:bidi="ne_NP"/>
        </w:rPr>
        <w:t>।" यसको अर्थ मानिसहरूसँग येशूको शक्ति र अधिकार हुनेछ जसले गर्दा उनिहरूले भूतहरूलाई मानिसहरूबाट बाहिर निस्क भन्न सक्नेछन्।</w:t>
      </w:r>
    </w:p>
    <w:p>
      <w:pPr/>
      <w:r>
        <w:rPr>
          <w:lang w:val="ne_NP" w:bidi="ne_NP"/>
        </w:rPr>
      </w:r>
      <w:r>
        <w:rPr>
          <w:lang w:val="ne_NP" w:bidi="ne_NP"/>
        </w:rPr>
        <w:t xml:space="preserve">येशूले विश्वासीहरूले नयाँ भाषाहरू वा भाषाहरूमा बोल्नेछन् भनेर भन्नुहुन्छ। </w:t>
      </w:r>
      <w:r>
        <w:rPr>
          <w:b/>
          <w:lang w:val="ne_NP" w:bidi="ne_NP"/>
        </w:rPr>
        <w:t>भाषाहरू</w:t>
      </w:r>
      <w:r>
        <w:rPr>
          <w:lang w:val="ne_NP" w:bidi="ne_NP"/>
        </w:rPr>
        <w:t xml:space="preserve">ले अनौठो वा अन्य भाषालाई जनाउँछ। यी कस्तो प्रकारको भाषाहरू हुन् भनेर हामीलाई थाहा छैन। तपाईंले भाषाहरूको लागि पहिले प्रयोग गरेको शब्द वा वाक्यांश नै प्रयोग गर्नुहोस्। </w:t>
      </w:r>
      <w:r>
        <w:rPr>
          <w:lang w:val="ne_NP" w:bidi="ne_NP"/>
        </w:rPr>
        <w:t>भाषाहरूको</w:t>
      </w:r>
      <w:r>
        <w:rPr>
          <w:lang w:val="ne_NP" w:bidi="ne_NP"/>
        </w:rPr>
        <w:t xml:space="preserve"> बारेमा थप जानकारीको लागि मुख्य शब्दावली हेर्नुहोस्।</w:t>
      </w:r>
    </w:p>
    <w:p>
      <w:pPr/>
      <w:r>
        <w:rPr>
          <w:lang w:val="ne_NP" w:bidi="ne_NP"/>
        </w:rPr>
      </w:r>
      <w:r>
        <w:rPr>
          <w:b/>
          <w:lang w:val="ne_NP" w:bidi="ne_NP"/>
        </w:rPr>
        <w:t>प्रभु</w:t>
      </w:r>
      <w:r>
        <w:rPr>
          <w:lang w:val="ne_NP" w:bidi="ne_NP"/>
        </w:rPr>
        <w:t xml:space="preserve"> येशूलाई </w:t>
      </w:r>
      <w:r>
        <w:rPr>
          <w:b/>
          <w:lang w:val="ne_NP" w:bidi="ne_NP"/>
        </w:rPr>
        <w:t>स्वर्गमा</w:t>
      </w:r>
      <w:r>
        <w:rPr>
          <w:lang w:val="ne_NP" w:bidi="ne_NP"/>
        </w:rPr>
        <w:t xml:space="preserve"> लगियो र परमेश्वरको दायाँ हाततिर बस्नु भयो। तपाईंले प्रभु र स्वर्गको लागि पहिले प्रयोग गरेको शब्द नै प्रयोग गर्नुहोस् र </w:t>
      </w:r>
      <w:r>
        <w:rPr>
          <w:lang w:val="ne_NP" w:bidi="ne_NP"/>
        </w:rPr>
        <w:t>प्रभु</w:t>
      </w:r>
      <w:r>
        <w:rPr>
          <w:lang w:val="ne_NP" w:bidi="ne_NP"/>
        </w:rPr>
        <w:t xml:space="preserve"> र </w:t>
      </w:r>
      <w:r>
        <w:rPr>
          <w:lang w:val="ne_NP" w:bidi="ne_NP"/>
        </w:rPr>
        <w:t>स्वर्ग</w:t>
      </w:r>
      <w:r>
        <w:rPr>
          <w:lang w:val="ne_NP" w:bidi="ne_NP"/>
        </w:rPr>
        <w:t xml:space="preserve"> मुख्य शब्दावलीमा छन् भनेर सम्झनुहोस्। </w:t>
      </w:r>
      <w:r>
        <w:rPr>
          <w:b/>
          <w:lang w:val="ne_NP" w:bidi="ne_NP"/>
        </w:rPr>
        <w:t>परमेश्वरको दायाँ हात</w:t>
      </w:r>
      <w:r>
        <w:rPr>
          <w:lang w:val="ne_NP" w:bidi="ne_NP"/>
        </w:rPr>
        <w:t xml:space="preserve"> सम्मान र अधिकारको स्थान हो।</w:t>
      </w:r>
    </w:p>
    <w:p>
      <w:pPr/>
      <w:r>
        <w:rPr>
          <w:lang w:val="ne_NP" w:bidi="ne_NP"/>
        </w:rPr>
      </w:r>
      <w:r>
        <w:rPr>
          <w:lang w:val="ne_NP" w:bidi="ne_NP"/>
        </w:rPr>
        <w:t xml:space="preserve">केही बाइबलहरूले मर्कूसको पुस्तकको अन्तमा "आमेन" शब्द समावेश गर्छन्। </w:t>
      </w:r>
      <w:r>
        <w:rPr>
          <w:b/>
          <w:lang w:val="ne_NP" w:bidi="ne_NP"/>
        </w:rPr>
        <w:t>आमेन</w:t>
      </w:r>
      <w:r>
        <w:rPr>
          <w:lang w:val="ne_NP" w:bidi="ne_NP"/>
        </w:rPr>
        <w:t xml:space="preserve"> भनेको "यो साँच्चै यस प्रकारको हुनेछ" भनेर भन्ने र परमेश्वरसँग सहमत हुने तरिका हो। </w:t>
      </w:r>
      <w:r>
        <w:rPr>
          <w:lang w:val="ne_NP" w:bidi="ne_NP"/>
        </w:rPr>
        <w:t>आमेनको</w:t>
      </w:r>
      <w:r>
        <w:rPr>
          <w:lang w:val="ne_NP" w:bidi="ne_NP"/>
        </w:rPr>
        <w:t xml:space="preserve"> बारेमा थप जानकारीको लागि मुख्य शब्दावली हेर्नुहोस्।</w:t>
      </w:r>
      <w:r>
        <w:rPr>
          <w:lang w:val="ne_NP" w:bidi="ne_NP"/>
        </w:rPr>
      </w:r>
    </w:p>
    <w:p>
      <w:pPr>
        <w:pStyle w:val="Heading3"/>
      </w:pPr>
      <w:r>
        <w:rPr>
          <w:lang w:val="ne_NP" w:bidi="ne_NP"/>
        </w:rPr>
        <w:t>Step 6</w:t>
      </w:r>
    </w:p>
    <w:p>
      <w:pPr/>
      <w:r>
        <w:rPr>
          <w:lang w:val="ne_NP" w:bidi="ne_NP"/>
        </w:rPr>
      </w:r>
      <w:r>
        <w:rPr>
          <w:lang w:val="ne_NP" w:bidi="ne_NP"/>
        </w:rPr>
        <w:t>अनुवादलाई सजिलोसँग बुझ्न यस खण्डको श्रव्य संस्करण सुन्‍नुहोस्।</w:t>
      </w:r>
    </w:p>
    <w:p>
      <w:pPr/>
      <w:r>
        <w:rPr>
          <w:lang w:val="ne_NP" w:bidi="ne_NP"/>
        </w:rPr>
      </w:r>
      <w:r>
        <w:rPr>
          <w:lang w:val="ne_NP" w:bidi="ne_NP"/>
        </w:rPr>
        <w:t>यस सत्रमा, एउटा समूहको रूपमा तपाईंको आफ्नै भाषामा खण्डलाई पुन: भन्न लगाउनुहोस्।</w:t>
      </w:r>
    </w:p>
    <w:p>
      <w:pPr/>
      <w:r>
        <w:rPr>
          <w:lang w:val="ne_NP" w:bidi="ne_NP"/>
        </w:rPr>
      </w:r>
      <w:r>
        <w:rPr>
          <w:lang w:val="ne_NP" w:bidi="ne_NP"/>
        </w:rPr>
        <w:t>पहिला, सम्पूर्ण समूहले खण्डलाई तपाईंको आफ्नै भाषामा बताउन अभ्यास गर्नुपर्छ। तपाईंले अघिल्लो चरणहरूमा निर्णय गर्नुभएको कुराहरू जस्तै कालक्रम, शब्दहरू, वाक्यांशहरू, भावनाहरू, वा तपाईंले छलफल गर्नुभएको अन्य कुराहरू यसमा समावेश गर्नलाई सम्झनुहोस्।</w:t>
      </w:r>
    </w:p>
    <w:p>
      <w:pPr/>
      <w:r>
        <w:rPr>
          <w:lang w:val="ne_NP" w:bidi="ne_NP"/>
        </w:rPr>
      </w:r>
      <w:r>
        <w:rPr>
          <w:lang w:val="ne_NP" w:bidi="ne_NP"/>
        </w:rPr>
        <w:t xml:space="preserve">एउटा समूहको सदस्यले खण्डका केही वाक्यहरू भन्नुपर्छ र रोकिनु पर्छ। समूहको अर्को सदस्यले खण्डको अर्को भाग भन्नु पर्छ र रोकिनु पर्छ। समूहले सम्पूर्ण खण्डलाई पुन: नभन्दासम्म यो गर्नुहोस्। यस चरणमा समूहका सदस्यहरूले एक अर्कालाई सच्याउन सक्छन्। अडियो रोक्‍नुहोस्। </w:t>
      </w:r>
    </w:p>
    <w:p>
      <w:pPr/>
      <w:r>
        <w:rPr>
          <w:lang w:val="ne_NP" w:bidi="ne_NP"/>
        </w:rPr>
      </w:r>
      <w:r>
        <w:rPr>
          <w:lang w:val="ne_NP" w:bidi="ne_NP"/>
        </w:rPr>
        <w:t xml:space="preserve">अर्को पटक, समूहको प्रत्येक सदस्यले कम्तिमा पनि एकचोटि सम्पूर्ण खण्डलाई नरोकी भन्नुपर्छ। समूहको सदस्यले खण्डलाई सम्झन मद्दत गर्न कुनैपनि वस्तुहरू, चालहरू, वा तिनीहरूको स्टोरीबोर्ड प्रयोग गर्न सक्छन्। अडियो रोक्‍नुहोस्। </w:t>
      </w:r>
    </w:p>
    <w:p>
      <w:pPr/>
      <w:r>
        <w:rPr>
          <w:lang w:val="ne_NP" w:bidi="ne_NP"/>
        </w:rPr>
      </w:r>
      <w:r>
        <w:rPr>
          <w:lang w:val="ne_NP" w:bidi="ne_NP"/>
        </w:rPr>
        <w:t xml:space="preserve">त्यसपछि, तपाईंलाई सबैभन्दा बढी मनपरेको खण्डको संस्करण कस्को हो समूहले निर्णय गर्न सक्छ। तपाईंलाई समूहको एउटा सदस्यले एउटा दृश्य बताएको तरिका मनपर्यो तर तपाईंलाई अर्को दृश्य अर्कै समुहको सदस्यले बताएको तरिका मनपर्यो भनेर तपाईहरू आफै निर्णय गर्न सक्नु हुन्छ। अडियो रोक्‍नुहोस्। </w:t>
      </w:r>
    </w:p>
    <w:p>
      <w:pPr/>
      <w:r>
        <w:rPr>
          <w:lang w:val="ne_NP" w:bidi="ne_NP"/>
        </w:rPr>
      </w:r>
      <w:r>
        <w:rPr>
          <w:lang w:val="ne_NP" w:bidi="ne_NP"/>
        </w:rPr>
        <w:t>अन्तमा, समूहले सबैजना सहमत हुने खण्डको अन्तिम संस्करणलाई सँगै राख्न सक्छन्। समूहको प्रत्येक सदस्यले यस खण्डको अन्तिम संस्करणलाई बताउन अभ्यास गर्नुपर्छ।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