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Familiarization, Internalization, Articulation (Fia)</w:t>
      </w:r>
      <w:r>
        <w:rPr>
          <w:lang w:val="ne_NP" w:bidi="ne_NP"/>
        </w:rPr>
      </w:r>
    </w:p>
    <w:p>
      <w:pPr/>
      <w:r>
        <w:rPr>
          <w:lang w:val="ne_NP" w:bidi="ne_NP"/>
        </w:rPr>
      </w:r>
      <w:r>
        <w:rPr>
          <w:b/>
          <w:lang w:val="ne_NP" w:bidi="ne_NP"/>
        </w:rPr>
        <w:t>Familiarization, Internalization, Articulation (FIA) Translation Guide</w:t>
      </w:r>
      <w:r>
        <w:rPr>
          <w:lang w:val="ne_NP" w:bidi="ne_NP"/>
        </w:rPr>
        <w:t xml:space="preserve"> © 2025 Word Collective Released under CC BY-SA 4.0 license. </w:t>
      </w:r>
      <w:r>
        <w:rPr>
          <w:lang w:val="ne_NP" w:bidi="ne_NP"/>
        </w:rPr>
        <w:t>Familiarization, Internalization, Articulation (FIA) Translation Guide</w:t>
      </w:r>
      <w:r>
        <w:rPr>
          <w:lang w:val="ne_NP" w:bidi="ne_NP"/>
        </w:rPr>
        <w:t xml:space="preserve"> has been adapted in the following languages Tok Pisin, عربي, Français, हिंदी, Bahasa Indonesia, Português, Русский, Español, Kiswahili, 简体中文 from </w:t>
      </w:r>
      <w:r>
        <w:rPr>
          <w:lang w:val="ne_NP" w:bidi="ne_NP"/>
        </w:rPr>
        <w:t>Familiarization, Internalization, Articulation (FIA)</w:t>
      </w:r>
      <w:r>
        <w:rPr>
          <w:lang w:val="ne_NP" w:bidi="ne_NP"/>
        </w:rPr>
        <w:t xml:space="preserve"> © 2025 Word Collective Released under CC BY-SA 4.0 license by Mission Mutual</w:t>
      </w:r>
      <w:r>
        <w:rPr>
          <w:lang w:val="ne_NP" w:bidi="ne_NP"/>
        </w:rPr>
      </w:r>
      <w:r>
        <w:rPr>
          <w:lang w:val="ne_NP" w:bidi="ne_NP"/>
        </w:rPr>
      </w:r>
    </w:p>
    <w:p>
      <w:pPr>
        <w:pStyle w:val="Heading1"/>
      </w:pPr>
      <w:r>
        <w:rPr>
          <w:lang w:val="ne_NP" w:bidi="ne_NP"/>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MAT</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Matthew 1:1–17</w:t>
      </w:r>
      <w:r>
        <w:rPr>
          <w:lang w:val="ne_NP" w:bidi="ne_NP"/>
        </w:rPr>
      </w:r>
    </w:p>
    <w:p>
      <w:pPr>
        <w:pStyle w:val="Heading3"/>
      </w:pPr>
      <w:r>
        <w:rPr>
          <w:lang w:val="ne_NP" w:bidi="ne_NP"/>
        </w:rPr>
        <w:t>Step 1</w:t>
      </w:r>
    </w:p>
    <w:p>
      <w:pPr/>
      <w:r>
        <w:rPr>
          <w:lang w:val="ne_NP" w:bidi="ne_NP"/>
        </w:rPr>
      </w:r>
      <w:r>
        <w:rPr>
          <w:lang w:val="ne_NP" w:bidi="ne_NP"/>
        </w:rPr>
        <w:t>मत्ती १:१–१७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यस कथाले हामीलाई परमेश्वर वा येशूको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p>
    <w:p>
      <w:pPr/>
      <w:r>
        <w:rPr>
          <w:lang w:val="ne_NP" w:bidi="ne_NP"/>
        </w:rPr>
      </w:r>
      <w:r>
        <w:rPr>
          <w:lang w:val="ne_NP" w:bidi="ne_NP"/>
        </w:rPr>
        <w:t>यस कथामा धेरै नामहरू भएकाले, पहिले अर्को खण्डमा जानु र अन्त्यमा यी प्रश्नहरूमा फर्किनु उपयोगी हुन सक्छ।</w:t>
      </w:r>
      <w:r>
        <w:rPr>
          <w:lang w:val="ne_NP" w:bidi="ne_NP"/>
        </w:rPr>
      </w:r>
    </w:p>
    <w:p>
      <w:pPr>
        <w:pStyle w:val="Heading3"/>
      </w:pPr>
      <w:r>
        <w:rPr>
          <w:lang w:val="ne_NP" w:bidi="ne_NP"/>
        </w:rPr>
        <w:t>Step 2</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यो येशूका पुर्खाहरूको सूची हो। यस सूचीमा हामीले उहाँभन्दा अघि जिवित रहेका येशूका परिवारका सदस्यहरूको नाम भेट्टाउँछौं। मत्तीले येशूका पुर्खाहरूका सबै नामहरूको उल्लेख गर्दैनन्; उनले सबैभन्दा महत्त्वपूर्ण व्यक्तिहरूको मात्र उल्लेख गर्छन्। त्यसैले, कहिलेकाहीँ जब उनले कसैलाई छोरा भनी बोलाउँछन्, ती व्यक्ति वास्तवमा नाति वा कहिलेकाहीँ पनाति पनि हुन्छन्। यसरी उनले केही नामहरू छोड्न सक्थे।</w:t>
      </w:r>
    </w:p>
    <w:p>
      <w:pPr/>
      <w:r>
        <w:rPr>
          <w:lang w:val="ne_NP" w:bidi="ne_NP"/>
        </w:rPr>
      </w:r>
      <w:r>
        <w:rPr>
          <w:lang w:val="ne_NP" w:bidi="ne_NP"/>
        </w:rPr>
        <w:t>पहिलो समूहमा अब्राहामदेखि राजा दाऊदसम्म १४ पुर्खाहरू छन्। राजा दाऊद येशू जन्मिनुभन्दा लगभग १००० वर्षअघि जीवित थिए। दाऊद इस्राएलका इतिहासमा सबैभन्दा महत्त्वपूर्ण राजा थिए। परमेश्वरले उनलाई धेरै माया गर्नुभयो भनेर बाइबलले हामीलाई बताउँछ। जब दाऊद राजा थिए, यो इस्राएलको इतिहासको सबैभन्दा राम्रो समय थियो।</w:t>
      </w:r>
    </w:p>
    <w:p>
      <w:pPr/>
      <w:r>
        <w:rPr>
          <w:lang w:val="ne_NP" w:bidi="ne_NP"/>
        </w:rPr>
      </w:r>
      <w:r>
        <w:rPr>
          <w:lang w:val="ne_NP" w:bidi="ne_NP"/>
        </w:rPr>
        <w:t>दोस्रो समूहमा राजा दाऊदका छोरादेखि राजा यकोनियाससम्मका १४ पुर्खाहरू छन्। राजा यकोनियास येशू जन्मिनुभन्दा लगभग ५०० वर्षअघि जीवित थिए। यो इस्राएलको इतिहासको सबैभन्दा नराम्रो समय थियो। इस्राएलका मानिसहरू परमेश्वरको अनाज्ञाकारी थिए। परमेश्वरले तिनीहरूलाई आक्रमण गर्न अर्को देशबाट मानिसहरूलाई पठाएर तिनीहरूलाई सजाय दिनुभयो। यो देश बेबिलोन थियो। बेबिलोनका राजाले इस्राएलमा आक्रमण गरे र जिते। उसले इस्राएलबाट धेरै मानिसहरूलाई कैदी बनायो र तिनीहरूलाई आफ्नो देशमा लगे। तिनीहरूले अब लामो समय बेबिलोनमा बस्नुपर्ने थियो। इस्राएलको इतिहासमा मानिसहरूले यस घटनालाई "बेबिलोनतिर निर्वासन" वा "निर्वासन" भनेर बोलाउँथे। इस्राएलीहरू धेरै पुस्तासम्म बेबिलोनमै बसे, तर त्यसपछि परमेश्वरले तिनीहरूलाई आफ्नो देश फर्किने अनुमति दिनुभयो। त्यस समयदेखि तिनीहरूलाई इस्राएलीहरूको सट्टा प्रायः यहूदीहरू भनेर बोलाइयो।</w:t>
      </w:r>
    </w:p>
    <w:p>
      <w:pPr/>
      <w:r>
        <w:rPr>
          <w:lang w:val="ne_NP" w:bidi="ne_NP"/>
        </w:rPr>
      </w:r>
      <w:r>
        <w:rPr>
          <w:lang w:val="ne_NP" w:bidi="ne_NP"/>
        </w:rPr>
        <w:t>सूचीको तेस्रो भाग बेबिलोन निर्वासनको समयदेखि मरियमका पति योसेफसम्मका १३ पुर्खाहरू हुन्। मरियम येशूकी आमा बन्दै थिइन्।</w:t>
      </w:r>
    </w:p>
    <w:p>
      <w:pPr/>
      <w:r>
        <w:rPr>
          <w:lang w:val="ne_NP" w:bidi="ne_NP"/>
        </w:rPr>
      </w:r>
      <w:r>
        <w:rPr>
          <w:lang w:val="ne_NP" w:bidi="ne_NP"/>
        </w:rPr>
        <w:t>यहाँ रोक्नुहोस् र मानिसहरूलाई आफ्ना पुर्खाहरूका बारेमा बताउन आग्रह गर्नुहोस्। कति पछाडिका आफ्ना पुर्खाहरूका नामहरू तपाईंलाई थाहा छ ? के तपाईं आफ्ना पुर्खाहरूको बारेमा कथा सुनाउन सक्नुहुन्छ? के त्यहाँ असल पुर्खाहरूको बारेमा कथाहरू छन्? के मानिसहरूले नराम्रो कामहरू गर्ने पुर्खाहरूको बारेमा पनि कथाहरू सुनाउँछन्? तपाईंको समुदायमा, के मानिसहरूले आफ्ना पुर्खाहरूका बारेमा जान्नु महत्त्वपूर्ण छ भनी ठान्छन्? के आफ्ना पुर्खाहरूका धेरै नामहरू सम्झनु राम्रो कुरा हो, वा यो धेरै महत्त्वपूर्ण छैन? किन होला, वा किन होइन?</w:t>
      </w:r>
    </w:p>
    <w:p>
      <w:pPr/>
      <w:r>
        <w:rPr>
          <w:lang w:val="ne_NP" w:bidi="ne_NP"/>
        </w:rPr>
      </w:r>
      <w:r>
        <w:rPr>
          <w:lang w:val="ne_NP" w:bidi="ne_NP"/>
        </w:rPr>
        <w:t xml:space="preserve">प्रत्येक सूचीमा १४ पुस्ताहरू छन् भनी मत्तीले भन्छन्, तापनि अन्तिम सूचीमा १३ पुस्ताहरू मात्र छन्। त्यसैले मत्तीको अर्थ प्रत्येक सूचीमा </w:t>
      </w:r>
      <w:r>
        <w:rPr>
          <w:b/>
          <w:lang w:val="ne_NP" w:bidi="ne_NP"/>
        </w:rPr>
        <w:t>लगभग</w:t>
      </w:r>
      <w:r>
        <w:rPr>
          <w:lang w:val="ne_NP" w:bidi="ne_NP"/>
        </w:rPr>
        <w:t xml:space="preserve"> १४ पुस्ताहरू थिए भन्ने हो।</w:t>
      </w:r>
    </w:p>
    <w:p>
      <w:pPr/>
      <w:r>
        <w:rPr>
          <w:lang w:val="ne_NP" w:bidi="ne_NP"/>
        </w:rPr>
      </w:r>
      <w:r>
        <w:rPr>
          <w:lang w:val="ne_NP" w:bidi="ne_NP"/>
        </w:rPr>
        <w:t>मत्ती प्रत्येक सूचीमा किन १४ पुस्ताहरू चाहन्थे भन्ने हामीलाई थाहा छैन। यो उसका लागि महत्त्वपूर्ण थियो, तर किन त्यसो भयो भन्ने हामीलाई ठ्याक्कै थाहा छैन।</w:t>
      </w:r>
    </w:p>
    <w:p>
      <w:pPr/>
      <w:r>
        <w:rPr>
          <w:lang w:val="ne_NP" w:bidi="ne_NP"/>
        </w:rPr>
      </w:r>
      <w:r>
        <w:rPr>
          <w:lang w:val="ne_NP" w:bidi="ne_NP"/>
        </w:rPr>
        <w:t>पहिलो समूहमा १४ पुरुषहरू छन्, र अन्तिम व्यक्ति, राजा-दाऊद हुन्।</w:t>
      </w:r>
    </w:p>
    <w:p>
      <w:pPr/>
      <w:r>
        <w:rPr>
          <w:lang w:val="ne_NP" w:bidi="ne_NP"/>
        </w:rPr>
      </w:r>
      <w:r>
        <w:rPr>
          <w:lang w:val="ne_NP" w:bidi="ne_NP"/>
        </w:rPr>
        <w:t>दोस्रो समूहमा, १४ मानिसहरू छन्, र तिनीहरू सबै राजाहरू हुन्। तिनीहरू सबै राजा दाऊदका सन्तानहरू हुन्।</w:t>
      </w:r>
    </w:p>
    <w:p>
      <w:pPr/>
      <w:r>
        <w:rPr>
          <w:lang w:val="ne_NP" w:bidi="ne_NP"/>
        </w:rPr>
      </w:r>
      <w:r>
        <w:rPr>
          <w:lang w:val="ne_NP" w:bidi="ne_NP"/>
        </w:rPr>
        <w:t>तेस्रो समूहमा, त्यहाँ १२ जना मानिसहरू छन् जो अझै राजा दाऊदका सन्तानहरू हुन्, तर तिनीहरू अब राजा छैनन्। तर त्यसपछि येशू आउनुहुन्छ। येशू तेस्रो सूचीमा रहेको अन्तिम नाम हुनुहुन्छ। येशू दाऊदका सन्तान हुनुहुन्छ। तर येशू राजा पनि हुनुहुनेछ! मत्तीले यो स्पष्ट पार्छन् किनभने उनले येशूलाई ख्रीष्ट, वा परमेश्वरले विशेष कामका लागि नियुक्त गर्नुभएको व्यक्ति भनी उल्लेख गर्छन्।</w:t>
      </w:r>
    </w:p>
    <w:p>
      <w:pPr/>
      <w:r>
        <w:rPr>
          <w:lang w:val="ne_NP" w:bidi="ne_NP"/>
        </w:rPr>
      </w:r>
      <w:r>
        <w:rPr>
          <w:lang w:val="ne_NP" w:bidi="ne_NP"/>
        </w:rPr>
        <w:t>अब यी १४ पुर्खाहरूका प्रत्येक समूहलाई अझ विस्तृत रूपमा हेर्नुहोस्। यी पुर्खाहरूमध्ये केहीका कथाहरू बाइबलमा छन्। केही राम्रो कथाहरू हुन्, केही नराम्रो कथाहरू हुन्!</w:t>
      </w:r>
    </w:p>
    <w:p>
      <w:pPr/>
      <w:r>
        <w:rPr>
          <w:lang w:val="ne_NP" w:bidi="ne_NP"/>
        </w:rPr>
      </w:r>
      <w:r>
        <w:rPr>
          <w:lang w:val="ne_NP" w:bidi="ne_NP"/>
        </w:rPr>
        <w:t>मत्ती अब्राहामबाट सुरु गर्छन्। परमेश्वरले अब्राहामबाट आफ्ना विशेष मानिसहरूको इतिहास सुरु गर्नुभयो। परमेश्वरले अब्राहामलाई उनीबाट एउटा ठूलो राष्ट्र बनाउने प्रतिज्ञा गर्नुभएको थियो। परमेश्वरले यो प्रतिज्ञा तब गर्नुभयो जब अब्राहाम पहिले नै धेरै वृद्ध भइसकेका थिए र उनका कुनै सन्तान थिएनन्! तर जब अब्राहाम १०० वर्षका थिए, उनी र उनकी पत्नीले छोरा जन्माए। छोराको नाम इसहाक थियो। इसहाक सूचीमा दोस्रो नाम हो।</w:t>
      </w:r>
    </w:p>
    <w:p>
      <w:pPr/>
      <w:r>
        <w:rPr>
          <w:lang w:val="ne_NP" w:bidi="ne_NP"/>
        </w:rPr>
      </w:r>
      <w:r>
        <w:rPr>
          <w:lang w:val="ne_NP" w:bidi="ne_NP"/>
        </w:rPr>
        <w:t>इसहाकका दुई छोराहरू थिए। तिनीहरू जुम्ल्याहा थिए। परमेश्वरले यी दुई छोराहरूबाट कान्छो याकूबलाई रोज्नुभयो। परमेश्वरले याकूबको नाम परिवर्तन गरेर इस्राएल राख्नुभयो। त्यसैले अब्राहामका सन्तानहरू पछि इस्राएलीहरू भनेर चिनिन्थे। याकूब सूचीको तेस्रो नाम हो।</w:t>
      </w:r>
    </w:p>
    <w:p>
      <w:pPr/>
      <w:r>
        <w:rPr>
          <w:lang w:val="ne_NP" w:bidi="ne_NP"/>
        </w:rPr>
      </w:r>
      <w:r>
        <w:rPr>
          <w:lang w:val="ne_NP" w:bidi="ne_NP"/>
        </w:rPr>
        <w:t>याकूबका १२ छोराहरू थिए। मत्तीले याकूबका चौथो छोरा यहूदाको पारिवारिक वंशबाट सूची जारी राख्छन्।</w:t>
      </w:r>
    </w:p>
    <w:p>
      <w:pPr/>
      <w:r>
        <w:rPr>
          <w:lang w:val="ne_NP" w:bidi="ne_NP"/>
        </w:rPr>
      </w:r>
      <w:r>
        <w:rPr>
          <w:lang w:val="ne_NP" w:bidi="ne_NP"/>
        </w:rPr>
        <w:t>मत्तीले यहूदाका दुई छोराहरूको उल्लेख गर्छन्, तर उनले तिनीहरूकी आमाको पनि उल्लेख गर्छन्। उनको नाम तामार थियो। तामार इस्राएली थिइन्। यहूदा र तामारको कथा राम्रो कथा होइन। हामीसँग सम्पूर्ण कथा सुनाउन अब पर्याप्त समय छैन, तर तामारले पहिले यहूदाका जेठो छोरासँग विवाह गरिन्। छोरा सन्तान नजन्माउँदै मरे। यहूदाले तामारले आफ्नो कान्छो छोरासँग विवाह गर्न सक्ने प्रतिज्ञा गरे, तर उनले आफूले प्रतिज्ञा गरेजस्तै गरेनन्। त्यसपछि तामारले यहूदालाई उनीसँग सुत्न धोका दिइन्, ताकि उनी गर्भवती हुन र छोरा जन्माउन सकून्। उनले वेश्या भएको नाटक गरिन् र यहूदालाई आफूसँग सुत्न आमन्त्रण गरिन्। यहूदा उनीसँग सुते। आफू तामारसँग सुतिरहेका थिए भन्ने कुरा उनलाई थाहा थिएन। उनले आफू एउटा वेश्यासँग सुतिरहेको छु भन्ने सोचे। तामार आफ्नो ससुराबाट गर्भवती भइन्। यो उनको योजना थियो। त्यसपछि उनले यहूदालाई आफूले के गरेकी थिइन् भनेर सुनाइन्। यहूदाले आफूले गलत गरेको कुरा स्वीकार गरे। उसले प्रतिज्ञा गरेझैँ आफ्नो छोरालाई पतिको रूपमा तामारलाई दिनुपर्ने थियो। मत्तीले तामार र यहूदाबाट जन्मिएका छोरालाई आफ्नो सूचीमा अर्को व्यक्तिको रूपमा समावेश गर्छन्। उनको नाम फारेस थियो।</w:t>
      </w:r>
    </w:p>
    <w:p>
      <w:pPr/>
      <w:r>
        <w:rPr>
          <w:lang w:val="ne_NP" w:bidi="ne_NP"/>
        </w:rPr>
      </w:r>
      <w:r>
        <w:rPr>
          <w:lang w:val="ne_NP" w:bidi="ne_NP"/>
        </w:rPr>
        <w:t>यसपछि मत्तीले हामीलाई कथा नभएका मानिसहरूका केही नामहरू दिन्छन्। कथा भएको व्यक्तिको अर्को नाम बोअज हो। मत्तीले हामीलाई बोअजकी आमा राहाब थिइन् भनेर बताउँछन्। राहाब इस्राएली महिला थिइनन्। उनी यरीहो भनिने सहरको वेश्या थिइन्। हामी सम्पूर्ण कथा सुनाउन सक्दैनौं, तर इस्राएलीहरूले यरीहो सहरमा आक्रमण गर्न लागेका थिए। दुई इस्राएली मानिसहरू पहिला सहरभित्रको अन्वेषण गर्न भनी गएका थिए। यरीहोका मानिसहरू यी दुई इस्राएली पुरुषहरूलाई मार्न चाहन्थे, तर राहाबले तिनीहरूको रक्षा गरिन्। उनले तिनीहरूलाई आफ्नो घरमा लुकाउँछिन्। त्यसैले, परमेश्वरले आफ्नो पालामा राहाबको रक्षा गर्नुभयो। जब इस्राएलीहरूले सहरमा आक्रमण गरे तिनीहरूले राहाब र उनको परिवारलाई बचाए। राहाब इस्राएलीहरूसँग बस्न थालिन्। उनले एउटा इस्राएली मानिससँग विवाह गरिन् र तिनीहरूले छोरा जन्माए। छोराको नाम बोअज थियो। उनको नाम सूचीमा छ।</w:t>
      </w:r>
    </w:p>
    <w:p>
      <w:pPr/>
      <w:r>
        <w:rPr>
          <w:lang w:val="ne_NP" w:bidi="ne_NP"/>
        </w:rPr>
      </w:r>
      <w:r>
        <w:rPr>
          <w:lang w:val="ne_NP" w:bidi="ne_NP"/>
        </w:rPr>
        <w:t>बोअजको एउटा छोरा थियो र उनको नाम ओबेद थियो। हामीसँग यहाँ अर्को कथा छ। मत्तीले हामीलाई ओबेदकी आमा रूथ थिइन् भनेर बताउँछन्। रूथ पनि इस्राएली थिइनन्। रूथ मोआब देशकी थिइन्। मोआब इस्राएलको छेउमा भएको देश थियो। कुनै समयमा इस्राएलमा अनिकाल थियो, र दुई छोराहरू सहितको परिवारले मोआब जान इस्राएल छोडे। प्रत्येक छोराहरूले मोआबी केटीसँग विवाह गरे। बुबा र परिवारका दुई छोराहरूको मृत्यु मोआबमा भयो। परिवारकी आमा इस्राएल फर्किइन्। उनको जेठो छोराकी मोआबी विधवा मोआबमै बसिन्, तर कान्छो छोराकी विधवा उनीसँग गईन्। यस कान्छो छोराकी विधवाको नाम रूथ थियो। बाइबलमा, रूथलाई सम्मानित गरिएको छ किनभने उनी आफ्नी सासूप्रति वफादार थिइन्। अर्को देशकी भए तापनि, उनी आफ्नी सासूका साथ इस्राएल आइन्। उनले मोआबका मानिसहरूले आराधना गर्ने देवताहरूको आराधना गर्न रोकिइन्, र इस्राएलीहरूले आराधना गर्ने परमेश्वरको आराधना गरिन्। उनले बोअजसँग विवाह गरिन्।</w:t>
      </w:r>
    </w:p>
    <w:p>
      <w:pPr/>
      <w:r>
        <w:rPr>
          <w:lang w:val="ne_NP" w:bidi="ne_NP"/>
        </w:rPr>
      </w:r>
      <w:r>
        <w:rPr>
          <w:lang w:val="ne_NP" w:bidi="ne_NP"/>
        </w:rPr>
        <w:t>त्यसैले, बोअज र रूथको एउटा छोरा थियो र उनको नाम ओबेद थियो।</w:t>
      </w:r>
    </w:p>
    <w:p>
      <w:pPr/>
      <w:r>
        <w:rPr>
          <w:lang w:val="ne_NP" w:bidi="ne_NP"/>
        </w:rPr>
      </w:r>
      <w:r>
        <w:rPr>
          <w:lang w:val="ne_NP" w:bidi="ne_NP"/>
        </w:rPr>
        <w:t>ओबेदको एउटा छोरा थियो र उनको नाम यिशै थियो।</w:t>
      </w:r>
    </w:p>
    <w:p>
      <w:pPr/>
      <w:r>
        <w:rPr>
          <w:lang w:val="ne_NP" w:bidi="ne_NP"/>
        </w:rPr>
      </w:r>
      <w:r>
        <w:rPr>
          <w:lang w:val="ne_NP" w:bidi="ne_NP"/>
        </w:rPr>
        <w:t>यिशैको एउटा छोरा थियो र उनको नाम दाऊद थियो। दाऊद पहिले गोठाला केटा थिए, तर उनी इस्राएलीहरूका राजा भए। इस्राएलको सम्पूर्ण इतिहासमा, उनी सबैभन्दा प्रिय राजा हुन्। जब उनी राजा थिए, यो इस्राएलका लागि सबैभन्दा राम्रो समय थियो।</w:t>
      </w:r>
    </w:p>
    <w:p>
      <w:pPr/>
      <w:r>
        <w:rPr>
          <w:lang w:val="ne_NP" w:bidi="ne_NP"/>
        </w:rPr>
      </w:r>
      <w:r>
        <w:rPr>
          <w:lang w:val="ne_NP" w:bidi="ne_NP"/>
        </w:rPr>
        <w:t>यी पहिलो १४ पुस्ताहरू थिए। अब हामी अर्को १४ तर्फ जानेछौं। यो दोस्रो सूचीका सबै मानिसहरू राजाहरू हुन्।</w:t>
      </w:r>
    </w:p>
    <w:p>
      <w:pPr/>
      <w:r>
        <w:rPr>
          <w:lang w:val="ne_NP" w:bidi="ne_NP"/>
        </w:rPr>
      </w:r>
      <w:r>
        <w:rPr>
          <w:lang w:val="ne_NP" w:bidi="ne_NP"/>
        </w:rPr>
        <w:t>दाऊदको एउटा छोरा थियो र उनको नाम सोलोमन थियो। हामीसँग यहाँ अर्को कथा छ। यो राम्रो कथा होइन। मत्तीले हामीलाई सोलोमनकी आमा अर्को व्यक्ति उरीहाकी पत्नी थिइन् भनेर बताउँछन्। यसको कारण यो हो कि दाऊदले व्यभिचार गरेका थिए: उनी यस्ती स्त्रीसँग सुते जो उनकी थिइनन्। ती महिला उरियाहकी पत्नी थिइन्, जो दाऊदका वफादार सैनिकहरूमध्ये एक थिए। यो मानिस इस्राएली थिएन। जब ऊरिया दाऊदका लागि युद्धमा रहेर टाढा थिए, दाऊदले ऊरियाहकी पत्नीलाई लिएर उनीसँग सुते। जब उनी गर्भवती भइन्, तब उनले उनका पतिलाई युद्धमा मार्ने व्यवस्था मिलाए। परमेश्वर दाऊदसँग धेरै रिसाउनुभयो किनभने उनले यी कुराहरू गरेका थिए। जन्मिएको छोरा मर्यो। यो परमेश्वरले गर्नुभएको थियो। तर दाऊदलाई आफूले गरेका कामका लागि धेरै पछुतो लाग्यो र परमेश्वरले उनलाई क्षमा गर्नुभयो। दाऊदले उरियाहकी पत्नीसँग विवाह गरे र तिनीहरूले अर्को सन्तान जन्माए। यो छोरा दाऊदपछि राजा भए। उनको नाम सोलोमन थियो।</w:t>
      </w:r>
    </w:p>
    <w:p>
      <w:pPr/>
      <w:r>
        <w:rPr>
          <w:lang w:val="ne_NP" w:bidi="ne_NP"/>
        </w:rPr>
      </w:r>
      <w:r>
        <w:rPr>
          <w:lang w:val="ne_NP" w:bidi="ne_NP"/>
        </w:rPr>
        <w:t>यस सूचीमा भएका अन्य मानिसहरूसँग विशेष कथा छैन। यस दोस्रो सूचीको अन्त्यमा, मत्ती त्यो समयमा पुगेका छन् जब परमेश्वरले इस्राएलीहरूलाई सजाय दिनुभयो र कैदीहरूको रूपमा बेबिलोन पठाउनुभयो। यो इस्राएलको इतिहासको सबैभन्दा भयानक समय थियो।</w:t>
      </w:r>
    </w:p>
    <w:p>
      <w:pPr/>
      <w:r>
        <w:rPr>
          <w:lang w:val="ne_NP" w:bidi="ne_NP"/>
        </w:rPr>
      </w:r>
      <w:r>
        <w:rPr>
          <w:lang w:val="ne_NP" w:bidi="ne_NP"/>
        </w:rPr>
        <w:t>अब हामी नामहरूको अन्तिम सूचीमा जानेछौं। यी सबै मानिसहरू अझै राजा दाऊदका सन्तानहरू हुन् तापनि तिनीहरू अब राजा छैनन्। इस्राएलको देशमा अब अन्य मानिसहरूले शासन गरिरहेका छन्।</w:t>
      </w:r>
    </w:p>
    <w:p>
      <w:pPr/>
      <w:r>
        <w:rPr>
          <w:lang w:val="ne_NP" w:bidi="ne_NP"/>
        </w:rPr>
      </w:r>
      <w:r>
        <w:rPr>
          <w:lang w:val="ne_NP" w:bidi="ne_NP"/>
        </w:rPr>
        <w:t>अन्तिम मानिसहरू बाहेक तेस्रो सूचीका मानिसहरूका लागि कुनै विशेष कथाहरू छैनन्! सूचीमा लगभग अन्तिम व्यक्ति योसेफ हुन्। योसेफ मरियमका पति थिए। मरियम येशूकी आमा बन्दै थिइन्। यहाँ एउटा ठूलो कथा छ, तर तपाईंले यसको बारेमा सबै कुरा मत्तीको यस पछिको खण्डमा सुन्नुहुनेछ!</w:t>
      </w:r>
      <w:r>
        <w:rPr>
          <w:lang w:val="ne_NP" w:bidi="ne_NP"/>
        </w:rPr>
      </w:r>
    </w:p>
    <w:p>
      <w:pPr>
        <w:pStyle w:val="Heading3"/>
      </w:pPr>
      <w:r>
        <w:rPr>
          <w:lang w:val="ne_NP" w:bidi="ne_NP"/>
        </w:rPr>
        <w:t>Step 3</w:t>
      </w:r>
    </w:p>
    <w:p>
      <w:pPr/>
      <w:r>
        <w:rPr>
          <w:lang w:val="ne_NP" w:bidi="ne_NP"/>
        </w:rPr>
      </w:r>
      <w:r>
        <w:rPr>
          <w:lang w:val="ne_NP" w:bidi="ne_NP"/>
        </w:rPr>
        <w:t>सबैभन्दा सजिलो संस्करणमा पाठलाई फेरि एकपटक सुन्नुहोस्।</w:t>
      </w:r>
    </w:p>
    <w:p>
      <w:pPr/>
      <w:r>
        <w:rPr>
          <w:lang w:val="ne_NP" w:bidi="ne_NP"/>
        </w:rPr>
      </w:r>
      <w:r>
        <w:rPr>
          <w:lang w:val="ne_NP" w:bidi="ne_NP"/>
        </w:rPr>
        <w:t>यस सत्रमा, तपाईंले समूहलाई यस कथालाई दृश्यात्मक बनाउन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५ दृश्यहरू छन्।</w:t>
      </w:r>
    </w:p>
    <w:p>
      <w:pPr/>
      <w:r>
        <w:rPr>
          <w:lang w:val="ne_NP" w:bidi="ne_NP"/>
        </w:rPr>
      </w:r>
      <w:r>
        <w:rPr>
          <w:b/>
          <w:lang w:val="ne_NP" w:bidi="ne_NP"/>
        </w:rPr>
        <w:t>पहिलो दृश्य:</w:t>
      </w:r>
      <w:r>
        <w:rPr>
          <w:lang w:val="ne_NP" w:bidi="ne_NP"/>
        </w:rPr>
        <w:t xml:space="preserve"> आफूले येशूका पुर्खाहरूका नामहरूको सूची दिन लागेको छु भनेर मत्तीले भन्छन्।</w:t>
      </w:r>
    </w:p>
    <w:p>
      <w:pPr/>
      <w:r>
        <w:rPr>
          <w:lang w:val="ne_NP" w:bidi="ne_NP"/>
        </w:rPr>
      </w:r>
      <w:r>
        <w:rPr>
          <w:b/>
          <w:lang w:val="ne_NP" w:bidi="ne_NP"/>
        </w:rPr>
        <w:t>दोस्रो दृश्य:</w:t>
      </w:r>
      <w:r>
        <w:rPr>
          <w:lang w:val="ne_NP" w:bidi="ne_NP"/>
        </w:rPr>
        <w:t xml:space="preserve"> पहिलो सूची</w:t>
      </w:r>
    </w:p>
    <w:p>
      <w:pPr/>
      <w:r>
        <w:rPr>
          <w:lang w:val="ne_NP" w:bidi="ne_NP"/>
        </w:rPr>
      </w:r>
      <w:r>
        <w:rPr>
          <w:b/>
          <w:lang w:val="ne_NP" w:bidi="ne_NP"/>
        </w:rPr>
        <w:t>तेस्रो दृश्य:</w:t>
      </w:r>
      <w:r>
        <w:rPr>
          <w:lang w:val="ne_NP" w:bidi="ne_NP"/>
        </w:rPr>
        <w:t xml:space="preserve"> दोस्रो सूची</w:t>
      </w:r>
    </w:p>
    <w:p>
      <w:pPr/>
      <w:r>
        <w:rPr>
          <w:lang w:val="ne_NP" w:bidi="ne_NP"/>
        </w:rPr>
      </w:r>
      <w:r>
        <w:rPr>
          <w:b/>
          <w:lang w:val="ne_NP" w:bidi="ne_NP"/>
        </w:rPr>
        <w:t>चौथो दृश्य:</w:t>
      </w:r>
      <w:r>
        <w:rPr>
          <w:lang w:val="ne_NP" w:bidi="ne_NP"/>
        </w:rPr>
        <w:t xml:space="preserve"> तेस्रो सूची</w:t>
      </w:r>
    </w:p>
    <w:p>
      <w:pPr/>
      <w:r>
        <w:rPr>
          <w:lang w:val="ne_NP" w:bidi="ne_NP"/>
        </w:rPr>
      </w:r>
      <w:r>
        <w:rPr>
          <w:b/>
          <w:lang w:val="ne_NP" w:bidi="ne_NP"/>
        </w:rPr>
        <w:t>पाँचौँ दृश्य:</w:t>
      </w:r>
      <w:r>
        <w:rPr>
          <w:lang w:val="ne_NP" w:bidi="ne_NP"/>
        </w:rPr>
        <w:t xml:space="preserve"> मत्तीले आफ्नो सूचीको व्याख्या गर्छन्।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मत्ती, जसले पुस्तक लेखिरहेका छन्। यस कथामा उनको नाम छैन, तर कथा सुनाउने उनी नै हुन्। यस कथाका लागि मात्र यसले मत्तीको कल्पना गर्न मद्दत गर्नेछ।</w:t>
      </w:r>
    </w:p>
    <w:p>
      <w:pPr>
        <w:pStyle w:val="ListBullet"/>
        <w:spacing w:line="240" w:lineRule="auto"/>
        <w:ind w:left="720"/>
      </w:pPr>
      <w:r>
        <w:rPr>
          <w:lang w:val="ne_NP" w:bidi="ne_NP"/>
        </w:rPr>
      </w:r>
      <w:r>
        <w:rPr>
          <w:lang w:val="ne_NP" w:bidi="ne_NP"/>
        </w:rPr>
        <w:t>मत्तीले केही मानिसहरूलाई कथा सुनाउँदै छन्। उनको कुरा सुन्ने केही मानिसहरू यहूदी हुन्—यसको अर्थ, तिनीहरू अब्राहामका सन्तानहरू हुन्। कथा सुन्ने केही मानिसहरू यहूदी छैनन्। तिनीहरू इस्राएली होइनन्। तिनीहरू सबैलाई सायद मत्तीले उल्लेख गरेका नामहरू थाहा छ, र तिनीहरूलाई यी मानिसहरूको बारेमा कथाहरू थाहा छ। यस कथाका लागि मात्र, यसले मत्तीका श्रोताहरूलाई कल्पना गर्न मद्दत गर्नेछ।</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तीन समूहमा उल्लेख गरिएका सबै नामहरू</w:t>
      </w:r>
    </w:p>
    <w:p>
      <w:pPr/>
      <w:r>
        <w:rPr>
          <w:lang w:val="ne_NP" w:bidi="ne_NP"/>
        </w:rPr>
      </w:r>
      <w:r>
        <w:rPr>
          <w:lang w:val="ne_NP" w:bidi="ne_NP"/>
        </w:rPr>
        <w:t>यी पहिलो समूहमा उल्लेख गरिएका मानिसहरू हुन्:</w:t>
      </w:r>
    </w:p>
    <w:p>
      <w:pPr>
        <w:pStyle w:val="ListBullet"/>
        <w:spacing w:line="240" w:lineRule="auto"/>
        <w:ind w:left="720"/>
      </w:pPr>
      <w:r>
        <w:rPr>
          <w:lang w:val="ne_NP" w:bidi="ne_NP"/>
        </w:rPr>
      </w:r>
      <w:r>
        <w:rPr>
          <w:lang w:val="ne_NP" w:bidi="ne_NP"/>
        </w:rPr>
        <w:t>अब्राहाम</w:t>
      </w:r>
    </w:p>
    <w:p>
      <w:pPr>
        <w:pStyle w:val="ListBullet"/>
        <w:spacing w:line="240" w:lineRule="auto"/>
        <w:ind w:left="720"/>
      </w:pPr>
      <w:r>
        <w:rPr>
          <w:lang w:val="ne_NP" w:bidi="ne_NP"/>
        </w:rPr>
      </w:r>
      <w:r>
        <w:rPr>
          <w:lang w:val="ne_NP" w:bidi="ne_NP"/>
        </w:rPr>
        <w:t>इसहाक</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यहूदा</w:t>
      </w:r>
    </w:p>
    <w:p>
      <w:pPr>
        <w:pStyle w:val="ListBullet"/>
        <w:spacing w:line="240" w:lineRule="auto"/>
        <w:ind w:left="720"/>
      </w:pPr>
      <w:r>
        <w:rPr>
          <w:lang w:val="ne_NP" w:bidi="ne_NP"/>
        </w:rPr>
      </w:r>
      <w:r>
        <w:rPr>
          <w:lang w:val="ne_NP" w:bidi="ne_NP"/>
        </w:rPr>
        <w:t>तामार, यहूदाकी बुहारी र यहूदाका छोराहरूकी आमा</w:t>
      </w:r>
    </w:p>
    <w:p>
      <w:pPr>
        <w:pStyle w:val="ListBullet"/>
        <w:spacing w:line="240" w:lineRule="auto"/>
        <w:ind w:left="720"/>
      </w:pPr>
      <w:r>
        <w:rPr>
          <w:lang w:val="ne_NP" w:bidi="ne_NP"/>
        </w:rPr>
      </w:r>
      <w:r>
        <w:rPr>
          <w:lang w:val="ne_NP" w:bidi="ne_NP"/>
        </w:rPr>
        <w:t>फारेस</w:t>
      </w:r>
    </w:p>
    <w:p>
      <w:pPr>
        <w:pStyle w:val="ListBullet"/>
        <w:spacing w:line="240" w:lineRule="auto"/>
        <w:ind w:left="720"/>
      </w:pPr>
      <w:r>
        <w:rPr>
          <w:lang w:val="ne_NP" w:bidi="ne_NP"/>
        </w:rPr>
      </w:r>
      <w:r>
        <w:rPr>
          <w:lang w:val="ne_NP" w:bidi="ne_NP"/>
        </w:rPr>
        <w:t>उनका भाइ जाहेर</w:t>
      </w:r>
    </w:p>
    <w:p>
      <w:pPr>
        <w:pStyle w:val="ListBullet"/>
        <w:spacing w:line="240" w:lineRule="auto"/>
        <w:ind w:left="720"/>
      </w:pPr>
      <w:r>
        <w:rPr>
          <w:lang w:val="ne_NP" w:bidi="ne_NP"/>
        </w:rPr>
      </w:r>
      <w:r>
        <w:rPr>
          <w:lang w:val="ne_NP" w:bidi="ne_NP"/>
        </w:rPr>
        <w:t>हेस्रोन</w:t>
      </w:r>
    </w:p>
    <w:p>
      <w:pPr>
        <w:pStyle w:val="ListBullet"/>
        <w:spacing w:line="240" w:lineRule="auto"/>
        <w:ind w:left="720"/>
      </w:pPr>
      <w:r>
        <w:rPr>
          <w:lang w:val="ne_NP" w:bidi="ne_NP"/>
        </w:rPr>
      </w:r>
      <w:r>
        <w:rPr>
          <w:lang w:val="ne_NP" w:bidi="ne_NP"/>
        </w:rPr>
        <w:t>आराम</w:t>
      </w:r>
    </w:p>
    <w:p>
      <w:pPr>
        <w:pStyle w:val="ListBullet"/>
        <w:spacing w:line="240" w:lineRule="auto"/>
        <w:ind w:left="720"/>
      </w:pPr>
      <w:r>
        <w:rPr>
          <w:lang w:val="ne_NP" w:bidi="ne_NP"/>
        </w:rPr>
      </w:r>
      <w:r>
        <w:rPr>
          <w:lang w:val="ne_NP" w:bidi="ne_NP"/>
        </w:rPr>
        <w:t>अम्मीनादाब</w:t>
      </w:r>
    </w:p>
    <w:p>
      <w:pPr>
        <w:pStyle w:val="ListBullet"/>
        <w:spacing w:line="240" w:lineRule="auto"/>
        <w:ind w:left="720"/>
      </w:pPr>
      <w:r>
        <w:rPr>
          <w:lang w:val="ne_NP" w:bidi="ne_NP"/>
        </w:rPr>
      </w:r>
      <w:r>
        <w:rPr>
          <w:lang w:val="ne_NP" w:bidi="ne_NP"/>
        </w:rPr>
        <w:t>नहशोन</w:t>
      </w:r>
    </w:p>
    <w:p>
      <w:pPr>
        <w:pStyle w:val="ListBullet"/>
        <w:spacing w:line="240" w:lineRule="auto"/>
        <w:ind w:left="720"/>
      </w:pPr>
      <w:r>
        <w:rPr>
          <w:lang w:val="ne_NP" w:bidi="ne_NP"/>
        </w:rPr>
      </w:r>
      <w:r>
        <w:rPr>
          <w:lang w:val="ne_NP" w:bidi="ne_NP"/>
        </w:rPr>
        <w:t>सल्मोन</w:t>
      </w:r>
    </w:p>
    <w:p>
      <w:pPr>
        <w:pStyle w:val="ListBullet"/>
        <w:spacing w:line="240" w:lineRule="auto"/>
        <w:ind w:left="720"/>
      </w:pPr>
      <w:r>
        <w:rPr>
          <w:lang w:val="ne_NP" w:bidi="ne_NP"/>
        </w:rPr>
      </w:r>
      <w:r>
        <w:rPr>
          <w:lang w:val="ne_NP" w:bidi="ne_NP"/>
        </w:rPr>
        <w:t>राहाब, सल्मोनकी पत्नी र बोअजकी आमा</w:t>
      </w:r>
    </w:p>
    <w:p>
      <w:pPr>
        <w:pStyle w:val="ListBullet"/>
        <w:spacing w:line="240" w:lineRule="auto"/>
        <w:ind w:left="720"/>
      </w:pPr>
      <w:r>
        <w:rPr>
          <w:lang w:val="ne_NP" w:bidi="ne_NP"/>
        </w:rPr>
      </w:r>
      <w:r>
        <w:rPr>
          <w:lang w:val="ne_NP" w:bidi="ne_NP"/>
        </w:rPr>
        <w:t>बोअज</w:t>
      </w:r>
    </w:p>
    <w:p>
      <w:pPr>
        <w:pStyle w:val="ListBullet"/>
        <w:spacing w:line="240" w:lineRule="auto"/>
        <w:ind w:left="720"/>
      </w:pPr>
      <w:r>
        <w:rPr>
          <w:lang w:val="ne_NP" w:bidi="ne_NP"/>
        </w:rPr>
      </w:r>
      <w:r>
        <w:rPr>
          <w:lang w:val="ne_NP" w:bidi="ne_NP"/>
        </w:rPr>
        <w:t>रूथ, बोअजकी पत्नी र ओबेदकी आमा</w:t>
      </w:r>
    </w:p>
    <w:p>
      <w:pPr>
        <w:pStyle w:val="ListBullet"/>
        <w:spacing w:line="240" w:lineRule="auto"/>
        <w:ind w:left="720"/>
      </w:pPr>
      <w:r>
        <w:rPr>
          <w:lang w:val="ne_NP" w:bidi="ne_NP"/>
        </w:rPr>
      </w:r>
      <w:r>
        <w:rPr>
          <w:lang w:val="ne_NP" w:bidi="ne_NP"/>
        </w:rPr>
        <w:t>ओबेद</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राजा दाऊद</w:t>
      </w:r>
    </w:p>
    <w:p>
      <w:pPr/>
      <w:r>
        <w:rPr>
          <w:lang w:val="ne_NP" w:bidi="ne_NP"/>
        </w:rPr>
      </w:r>
      <w:r>
        <w:rPr>
          <w:lang w:val="ne_NP" w:bidi="ne_NP"/>
        </w:rPr>
        <w:t>यी दोस्रो समूहमा उल्लेख गरिएका मानिसहरू हुन्:</w:t>
      </w:r>
    </w:p>
    <w:p>
      <w:pPr>
        <w:pStyle w:val="ListBullet"/>
        <w:spacing w:line="240" w:lineRule="auto"/>
        <w:ind w:left="720"/>
      </w:pPr>
      <w:r>
        <w:rPr>
          <w:lang w:val="ne_NP" w:bidi="ne_NP"/>
        </w:rPr>
      </w:r>
      <w:r>
        <w:rPr>
          <w:lang w:val="ne_NP" w:bidi="ne_NP"/>
        </w:rPr>
        <w:t>राजा दाऊदका सैनिक उरियाहकी पत्नी जो दाऊदका छोरा सोलोमनकी आमा भइन्।</w:t>
      </w:r>
    </w:p>
    <w:p>
      <w:pPr>
        <w:pStyle w:val="ListBullet"/>
        <w:spacing w:line="240" w:lineRule="auto"/>
        <w:ind w:left="720"/>
      </w:pPr>
      <w:r>
        <w:rPr>
          <w:lang w:val="ne_NP" w:bidi="ne_NP"/>
        </w:rPr>
      </w:r>
      <w:r>
        <w:rPr>
          <w:lang w:val="ne_NP" w:bidi="ne_NP"/>
        </w:rPr>
        <w:t>राजा सोलोमन</w:t>
      </w:r>
    </w:p>
    <w:p>
      <w:pPr>
        <w:pStyle w:val="ListBullet"/>
        <w:spacing w:line="240" w:lineRule="auto"/>
        <w:ind w:left="720"/>
      </w:pPr>
      <w:r>
        <w:rPr>
          <w:lang w:val="ne_NP" w:bidi="ne_NP"/>
        </w:rPr>
      </w:r>
      <w:r>
        <w:rPr>
          <w:lang w:val="ne_NP" w:bidi="ne_NP"/>
        </w:rPr>
        <w:t>राजा रहबाम।</w:t>
      </w:r>
    </w:p>
    <w:p>
      <w:pPr>
        <w:pStyle w:val="ListBullet"/>
        <w:spacing w:line="240" w:lineRule="auto"/>
        <w:ind w:left="720"/>
      </w:pPr>
      <w:r>
        <w:rPr>
          <w:lang w:val="ne_NP" w:bidi="ne_NP"/>
        </w:rPr>
      </w:r>
      <w:r>
        <w:rPr>
          <w:lang w:val="ne_NP" w:bidi="ne_NP"/>
        </w:rPr>
        <w:t>राजा अबिया</w:t>
      </w:r>
    </w:p>
    <w:p>
      <w:pPr>
        <w:pStyle w:val="ListBullet"/>
        <w:spacing w:line="240" w:lineRule="auto"/>
        <w:ind w:left="720"/>
      </w:pPr>
      <w:r>
        <w:rPr>
          <w:lang w:val="ne_NP" w:bidi="ne_NP"/>
        </w:rPr>
      </w:r>
      <w:r>
        <w:rPr>
          <w:lang w:val="ne_NP" w:bidi="ne_NP"/>
        </w:rPr>
        <w:t>राजा आसा</w:t>
      </w:r>
    </w:p>
    <w:p>
      <w:pPr>
        <w:pStyle w:val="ListBullet"/>
        <w:spacing w:line="240" w:lineRule="auto"/>
        <w:ind w:left="720"/>
      </w:pPr>
      <w:r>
        <w:rPr>
          <w:lang w:val="ne_NP" w:bidi="ne_NP"/>
        </w:rPr>
      </w:r>
      <w:r>
        <w:rPr>
          <w:lang w:val="ne_NP" w:bidi="ne_NP"/>
        </w:rPr>
        <w:t>राजा यहोशापात</w:t>
      </w:r>
    </w:p>
    <w:p>
      <w:pPr>
        <w:pStyle w:val="ListBullet"/>
        <w:spacing w:line="240" w:lineRule="auto"/>
        <w:ind w:left="720"/>
      </w:pPr>
      <w:r>
        <w:rPr>
          <w:lang w:val="ne_NP" w:bidi="ne_NP"/>
        </w:rPr>
      </w:r>
      <w:r>
        <w:rPr>
          <w:lang w:val="ne_NP" w:bidi="ne_NP"/>
        </w:rPr>
        <w:t>राजा यहोराम</w:t>
      </w:r>
    </w:p>
    <w:p>
      <w:pPr>
        <w:pStyle w:val="ListBullet"/>
        <w:spacing w:line="240" w:lineRule="auto"/>
        <w:ind w:left="720"/>
      </w:pPr>
      <w:r>
        <w:rPr>
          <w:lang w:val="ne_NP" w:bidi="ne_NP"/>
        </w:rPr>
      </w:r>
      <w:r>
        <w:rPr>
          <w:lang w:val="ne_NP" w:bidi="ne_NP"/>
        </w:rPr>
        <w:t>राजा उज्जियाह</w:t>
      </w:r>
    </w:p>
    <w:p>
      <w:pPr>
        <w:pStyle w:val="ListBullet"/>
        <w:spacing w:line="240" w:lineRule="auto"/>
        <w:ind w:left="720"/>
      </w:pPr>
      <w:r>
        <w:rPr>
          <w:lang w:val="ne_NP" w:bidi="ne_NP"/>
        </w:rPr>
      </w:r>
      <w:r>
        <w:rPr>
          <w:lang w:val="ne_NP" w:bidi="ne_NP"/>
        </w:rPr>
        <w:t>राजा योताम</w:t>
      </w:r>
    </w:p>
    <w:p>
      <w:pPr>
        <w:pStyle w:val="ListBullet"/>
        <w:spacing w:line="240" w:lineRule="auto"/>
        <w:ind w:left="720"/>
      </w:pPr>
      <w:r>
        <w:rPr>
          <w:lang w:val="ne_NP" w:bidi="ne_NP"/>
        </w:rPr>
      </w:r>
      <w:r>
        <w:rPr>
          <w:lang w:val="ne_NP" w:bidi="ne_NP"/>
        </w:rPr>
        <w:t>राजा आहाज</w:t>
      </w:r>
    </w:p>
    <w:p>
      <w:pPr>
        <w:pStyle w:val="ListBullet"/>
        <w:spacing w:line="240" w:lineRule="auto"/>
        <w:ind w:left="720"/>
      </w:pPr>
      <w:r>
        <w:rPr>
          <w:lang w:val="ne_NP" w:bidi="ne_NP"/>
        </w:rPr>
      </w:r>
      <w:r>
        <w:rPr>
          <w:lang w:val="ne_NP" w:bidi="ne_NP"/>
        </w:rPr>
        <w:t>राजा हिजकिया</w:t>
      </w:r>
    </w:p>
    <w:p>
      <w:pPr>
        <w:pStyle w:val="ListBullet"/>
        <w:spacing w:line="240" w:lineRule="auto"/>
        <w:ind w:left="720"/>
      </w:pPr>
      <w:r>
        <w:rPr>
          <w:lang w:val="ne_NP" w:bidi="ne_NP"/>
        </w:rPr>
      </w:r>
      <w:r>
        <w:rPr>
          <w:lang w:val="ne_NP" w:bidi="ne_NP"/>
        </w:rPr>
        <w:t>राजा मनश्शे</w:t>
      </w:r>
    </w:p>
    <w:p>
      <w:pPr>
        <w:pStyle w:val="ListBullet"/>
        <w:spacing w:line="240" w:lineRule="auto"/>
        <w:ind w:left="720"/>
      </w:pPr>
      <w:r>
        <w:rPr>
          <w:lang w:val="ne_NP" w:bidi="ne_NP"/>
        </w:rPr>
      </w:r>
      <w:r>
        <w:rPr>
          <w:lang w:val="ne_NP" w:bidi="ne_NP"/>
        </w:rPr>
        <w:t>राजा अमोन</w:t>
      </w:r>
    </w:p>
    <w:p>
      <w:pPr>
        <w:pStyle w:val="ListBullet"/>
        <w:spacing w:line="240" w:lineRule="auto"/>
        <w:ind w:left="720"/>
      </w:pPr>
      <w:r>
        <w:rPr>
          <w:lang w:val="ne_NP" w:bidi="ne_NP"/>
        </w:rPr>
      </w:r>
      <w:r>
        <w:rPr>
          <w:lang w:val="ne_NP" w:bidi="ne_NP"/>
        </w:rPr>
        <w:t>राजा योशियाह</w:t>
      </w:r>
    </w:p>
    <w:p>
      <w:pPr>
        <w:pStyle w:val="ListBullet"/>
        <w:spacing w:line="240" w:lineRule="auto"/>
        <w:ind w:left="720"/>
      </w:pPr>
      <w:r>
        <w:rPr>
          <w:lang w:val="ne_NP" w:bidi="ne_NP"/>
        </w:rPr>
      </w:r>
      <w:r>
        <w:rPr>
          <w:lang w:val="ne_NP" w:bidi="ne_NP"/>
        </w:rPr>
        <w:t>राजा यकोनियास</w:t>
      </w:r>
    </w:p>
    <w:p>
      <w:pPr>
        <w:pStyle w:val="ListBullet"/>
        <w:spacing w:line="240" w:lineRule="auto"/>
        <w:ind w:left="720"/>
      </w:pPr>
      <w:r>
        <w:rPr>
          <w:lang w:val="ne_NP" w:bidi="ne_NP"/>
        </w:rPr>
      </w:r>
      <w:r>
        <w:rPr>
          <w:lang w:val="ne_NP" w:bidi="ne_NP"/>
        </w:rPr>
        <w:t>राजा यकोनियासका भाइहरू</w:t>
      </w:r>
    </w:p>
    <w:p>
      <w:pPr/>
      <w:r>
        <w:rPr>
          <w:lang w:val="ne_NP" w:bidi="ne_NP"/>
        </w:rPr>
      </w:r>
      <w:r>
        <w:rPr>
          <w:lang w:val="ne_NP" w:bidi="ne_NP"/>
        </w:rPr>
        <w:t>यी तेस्रो समूहमा उल्लेख गरिएका मानिसहरू हुन्:</w:t>
      </w:r>
    </w:p>
    <w:p>
      <w:pPr>
        <w:pStyle w:val="ListBullet"/>
        <w:spacing w:line="240" w:lineRule="auto"/>
        <w:ind w:left="720"/>
      </w:pPr>
      <w:r>
        <w:rPr>
          <w:lang w:val="ne_NP" w:bidi="ne_NP"/>
        </w:rPr>
      </w:r>
      <w:r>
        <w:rPr>
          <w:lang w:val="ne_NP" w:bidi="ne_NP"/>
        </w:rPr>
        <w:t>शालतिएल</w:t>
      </w:r>
    </w:p>
    <w:p>
      <w:pPr>
        <w:pStyle w:val="ListBullet"/>
        <w:spacing w:line="240" w:lineRule="auto"/>
        <w:ind w:left="720"/>
      </w:pPr>
      <w:r>
        <w:rPr>
          <w:lang w:val="ne_NP" w:bidi="ne_NP"/>
        </w:rPr>
      </w:r>
      <w:r>
        <w:rPr>
          <w:lang w:val="ne_NP" w:bidi="ne_NP"/>
        </w:rPr>
        <w:t>यरुबाबेल</w:t>
      </w:r>
    </w:p>
    <w:p>
      <w:pPr>
        <w:pStyle w:val="ListBullet"/>
        <w:spacing w:line="240" w:lineRule="auto"/>
        <w:ind w:left="720"/>
      </w:pPr>
      <w:r>
        <w:rPr>
          <w:lang w:val="ne_NP" w:bidi="ne_NP"/>
        </w:rPr>
      </w:r>
      <w:r>
        <w:rPr>
          <w:lang w:val="ne_NP" w:bidi="ne_NP"/>
        </w:rPr>
        <w:t>अबिउद</w:t>
      </w:r>
    </w:p>
    <w:p>
      <w:pPr>
        <w:pStyle w:val="ListBullet"/>
        <w:spacing w:line="240" w:lineRule="auto"/>
        <w:ind w:left="720"/>
      </w:pPr>
      <w:r>
        <w:rPr>
          <w:lang w:val="ne_NP" w:bidi="ne_NP"/>
        </w:rPr>
      </w:r>
      <w:r>
        <w:rPr>
          <w:lang w:val="ne_NP" w:bidi="ne_NP"/>
        </w:rPr>
        <w:t>एल्याकीम</w:t>
      </w:r>
    </w:p>
    <w:p>
      <w:pPr>
        <w:pStyle w:val="ListBullet"/>
        <w:spacing w:line="240" w:lineRule="auto"/>
        <w:ind w:left="720"/>
      </w:pPr>
      <w:r>
        <w:rPr>
          <w:lang w:val="ne_NP" w:bidi="ne_NP"/>
        </w:rPr>
      </w:r>
      <w:r>
        <w:rPr>
          <w:lang w:val="ne_NP" w:bidi="ne_NP"/>
        </w:rPr>
        <w:t>आजोर</w:t>
      </w:r>
    </w:p>
    <w:p>
      <w:pPr>
        <w:pStyle w:val="ListBullet"/>
        <w:spacing w:line="240" w:lineRule="auto"/>
        <w:ind w:left="720"/>
      </w:pPr>
      <w:r>
        <w:rPr>
          <w:lang w:val="ne_NP" w:bidi="ne_NP"/>
        </w:rPr>
      </w:r>
      <w:r>
        <w:rPr>
          <w:lang w:val="ne_NP" w:bidi="ne_NP"/>
        </w:rPr>
        <w:t>सादोक</w:t>
      </w:r>
    </w:p>
    <w:p>
      <w:pPr>
        <w:pStyle w:val="ListBullet"/>
        <w:spacing w:line="240" w:lineRule="auto"/>
        <w:ind w:left="720"/>
      </w:pPr>
      <w:r>
        <w:rPr>
          <w:lang w:val="ne_NP" w:bidi="ne_NP"/>
        </w:rPr>
      </w:r>
      <w:r>
        <w:rPr>
          <w:lang w:val="ne_NP" w:bidi="ne_NP"/>
        </w:rPr>
        <w:t>आखिम</w:t>
      </w:r>
    </w:p>
    <w:p>
      <w:pPr>
        <w:pStyle w:val="ListBullet"/>
        <w:spacing w:line="240" w:lineRule="auto"/>
        <w:ind w:left="720"/>
      </w:pPr>
      <w:r>
        <w:rPr>
          <w:lang w:val="ne_NP" w:bidi="ne_NP"/>
        </w:rPr>
      </w:r>
      <w:r>
        <w:rPr>
          <w:lang w:val="ne_NP" w:bidi="ne_NP"/>
        </w:rPr>
        <w:t>एलिउद</w:t>
      </w:r>
    </w:p>
    <w:p>
      <w:pPr>
        <w:pStyle w:val="ListBullet"/>
        <w:spacing w:line="240" w:lineRule="auto"/>
        <w:ind w:left="720"/>
      </w:pPr>
      <w:r>
        <w:rPr>
          <w:lang w:val="ne_NP" w:bidi="ne_NP"/>
        </w:rPr>
      </w:r>
      <w:r>
        <w:rPr>
          <w:lang w:val="ne_NP" w:bidi="ne_NP"/>
        </w:rPr>
        <w:t>एलाजार</w:t>
      </w:r>
    </w:p>
    <w:p>
      <w:pPr>
        <w:pStyle w:val="ListBullet"/>
        <w:spacing w:line="240" w:lineRule="auto"/>
        <w:ind w:left="720"/>
      </w:pPr>
      <w:r>
        <w:rPr>
          <w:lang w:val="ne_NP" w:bidi="ne_NP"/>
        </w:rPr>
      </w:r>
      <w:r>
        <w:rPr>
          <w:lang w:val="ne_NP" w:bidi="ne_NP"/>
        </w:rPr>
        <w:t>मत्तान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योसेफ, जो मरियमका पति थिए</w:t>
      </w:r>
    </w:p>
    <w:p>
      <w:pPr>
        <w:pStyle w:val="ListBullet"/>
        <w:spacing w:line="240" w:lineRule="auto"/>
        <w:ind w:left="720"/>
      </w:pPr>
      <w:r>
        <w:rPr>
          <w:lang w:val="ne_NP" w:bidi="ne_NP"/>
        </w:rPr>
      </w:r>
      <w:r>
        <w:rPr>
          <w:lang w:val="ne_NP" w:bidi="ne_NP"/>
        </w:rPr>
        <w:t>मरियम, येशूकी आमा</w:t>
      </w:r>
    </w:p>
    <w:p>
      <w:pPr>
        <w:pStyle w:val="ListBullet"/>
        <w:spacing w:line="240" w:lineRule="auto"/>
        <w:ind w:left="720"/>
      </w:pPr>
      <w:r>
        <w:rPr>
          <w:lang w:val="ne_NP" w:bidi="ne_NP"/>
        </w:rPr>
      </w:r>
      <w:r>
        <w:rPr>
          <w:lang w:val="ne_NP" w:bidi="ne_NP"/>
        </w:rPr>
        <w:t>येशू</w:t>
      </w:r>
    </w:p>
    <w:p>
      <w:pPr/>
      <w:r>
        <w:rPr>
          <w:lang w:val="ne_NP" w:bidi="ne_NP"/>
        </w:rPr>
      </w:r>
      <w:r>
        <w:rPr>
          <w:lang w:val="ne_NP" w:bidi="ne_NP"/>
        </w:rPr>
        <w:t>यस सत्रमा, कथा र यसमा भएका कार्यलाई दृश्यात्मक बनाउन समूहको स्टोरीबोर्ड बनाउन, चित्र कोर्नुहोस्, वा कुनै प्रकारका सार्न मिल्ने वस्तुहरू प्रयोग गर्नुहोस् (सार्न सकिने वस्तुहरू जस्तै ढुङ्गा, लठ्ठी, बच्चाहरूको खेलौना) प्रयोग गर्नुहोस्।</w:t>
      </w:r>
    </w:p>
    <w:p>
      <w:pPr/>
      <w:r>
        <w:rPr>
          <w:lang w:val="ne_NP" w:bidi="ne_NP"/>
        </w:rPr>
      </w:r>
      <w:r>
        <w:rPr>
          <w:lang w:val="ne_NP" w:bidi="ne_NP"/>
        </w:rPr>
        <w:t>यो कथा सम्झन मद्दत पुग्ने केही कुरा यहाँ छ। तपाईं सुरुमा स्क्रिप्ट ५ मा गएर कथाका सबै पात्रहरूको नाम आफ्नो भाषामा कसरी उच्चारण गर्ने भन्ने विचार गर्नु राम्रो हुन्छ।</w:t>
      </w:r>
    </w:p>
    <w:p>
      <w:pPr/>
      <w:r>
        <w:rPr>
          <w:lang w:val="ne_NP" w:bidi="ne_NP"/>
        </w:rPr>
      </w:r>
      <w:r>
        <w:rPr>
          <w:lang w:val="ne_NP" w:bidi="ne_NP"/>
        </w:rPr>
        <w:t>एक झोला गिट्टीहरू, ढुङ्गाहरू, सिमीहरू वा अन्य साना वस्तुहरू सङ्कलन गर्नुहोस्। ढुङ्गाहरूको एउटा लामो पङ्क्ति बिछ्याउनुहोस्, प्रत्येक नामको लागि एउटा ढुङ्गा। विशेष क्यारेक्टर भएको ठाउँमा तपाईंले विशेष ढुङ्गा राख्न सक्नुहुन्छ। जब-जब आमाको उल्लेख गरिन्छ, तपाईंले एउटा थप ढुङ्गा राख्न सक्नुहुन्छ। आमा ढुङ्गा छोरा ढुङ्गाको छेउमा हुन सक्छ। अथवा यो पतिको छेउमा हुन सक्छ, तपाईंलाई जस्तो मन पर्छ।</w:t>
      </w:r>
    </w:p>
    <w:p>
      <w:pPr/>
      <w:r>
        <w:rPr>
          <w:lang w:val="ne_NP" w:bidi="ne_NP"/>
        </w:rPr>
      </w:r>
      <w:r>
        <w:rPr>
          <w:lang w:val="ne_NP" w:bidi="ne_NP"/>
        </w:rPr>
        <w:t>सुरुमा अब्राहामका लागि एउटा ठूलो ढुङ्गा प्रयोग गर्नुहोस्।</w:t>
      </w:r>
    </w:p>
    <w:p>
      <w:pPr/>
      <w:r>
        <w:rPr>
          <w:lang w:val="ne_NP" w:bidi="ne_NP"/>
        </w:rPr>
      </w:r>
      <w:r>
        <w:rPr>
          <w:lang w:val="ne_NP" w:bidi="ne_NP"/>
        </w:rPr>
        <w:t>सूचीको प्रत्येक अन्तिम नामका लागि ठूलो ढुङ्गा प्रयोग गर्नुहोस्।</w:t>
      </w:r>
    </w:p>
    <w:p>
      <w:pPr/>
      <w:r>
        <w:rPr>
          <w:lang w:val="ne_NP" w:bidi="ne_NP"/>
        </w:rPr>
      </w:r>
      <w:r>
        <w:rPr>
          <w:lang w:val="ne_NP" w:bidi="ne_NP"/>
        </w:rPr>
        <w:t>अन्त्यमा येशूका लागि सबैभन्दा ठूलो ढुङ्गा प्रयोग गर्नुहोस्।</w:t>
      </w:r>
    </w:p>
    <w:p>
      <w:pPr/>
      <w:r>
        <w:rPr>
          <w:lang w:val="ne_NP" w:bidi="ne_NP"/>
        </w:rPr>
      </w:r>
      <w:r>
        <w:rPr>
          <w:lang w:val="ne_NP" w:bidi="ne_NP"/>
        </w:rPr>
        <w:t>के तपाईंले राजा भएका प्रत्येक व्यक्तिका लागि फरक रङका ढुङ्गाहरू राख्न सक्नुहुन्छ? वा के तपाईंले व्यक्ति राजा हुँदा प्रत्येक ढुङ्गामा केही थप वस्तु थप्न सक्नुहुन्छ?</w:t>
      </w:r>
    </w:p>
    <w:p>
      <w:pPr/>
      <w:r>
        <w:rPr>
          <w:lang w:val="ne_NP" w:bidi="ne_NP"/>
        </w:rPr>
      </w:r>
      <w:r>
        <w:rPr>
          <w:lang w:val="ne_NP" w:bidi="ne_NP"/>
        </w:rPr>
        <w:t>दाऊदको समय राम्रो समय र निर्वासनको समय नराम्रो समय थियो भनेर तपाईं कसरी चिन्ह लगाउन सक्नुहुन्छ? तपाईं येशूको जन्मको समयलाई कसरी चिन्ह लगाउनुहुन्छ?</w:t>
      </w:r>
    </w:p>
    <w:p>
      <w:pPr/>
      <w:r>
        <w:rPr>
          <w:lang w:val="ne_NP" w:bidi="ne_NP"/>
        </w:rPr>
      </w:r>
      <w:r>
        <w:rPr>
          <w:lang w:val="ne_NP" w:bidi="ne_NP"/>
        </w:rPr>
        <w:t>यो गर्दै गर्दा तपाईं नामहरूको सूचीको रेकर्डिङ फेरि सुन्न सक्नुहुन्छ।</w:t>
      </w:r>
    </w:p>
    <w:p>
      <w:pPr/>
      <w:r>
        <w:rPr>
          <w:lang w:val="ne_NP" w:bidi="ne_NP"/>
        </w:rPr>
      </w:r>
      <w:r>
        <w:rPr>
          <w:lang w:val="ne_NP" w:bidi="ne_NP"/>
        </w:rPr>
        <w:t>यहाँ कथा सम्झन तपाईंले गर्न सक्ने अर्को कुरा छ। तर तपाईंलाई धेरै सहयोगीहरूको आवश्यकता पर्छ!</w:t>
      </w:r>
    </w:p>
    <w:p>
      <w:pPr/>
      <w:r>
        <w:rPr>
          <w:lang w:val="ne_NP" w:bidi="ne_NP"/>
        </w:rPr>
      </w:r>
      <w:r>
        <w:rPr>
          <w:lang w:val="ne_NP" w:bidi="ne_NP"/>
        </w:rPr>
        <w:t>१८ मानिसहरूलाई लाम लगाउनुहोस्। तिनीहरू प्रत्येक पहिलो सूचीको एउटा पात्र हुन्। तिनीहरू प्रत्येकले आफ्नो पात्रको नाम याद गर्नेछन्।</w:t>
      </w:r>
    </w:p>
    <w:p>
      <w:pPr/>
      <w:r>
        <w:rPr>
          <w:lang w:val="ne_NP" w:bidi="ne_NP"/>
        </w:rPr>
      </w:r>
      <w:r>
        <w:rPr>
          <w:lang w:val="ne_NP" w:bidi="ne_NP"/>
        </w:rPr>
        <w:t>एउटा खेल खेल्नुहोस्। सबैले आफ्नो पात्रको नाम एकपछि अर्को सही क्रममा बोल्छन्।</w:t>
      </w:r>
    </w:p>
    <w:p>
      <w:pPr/>
      <w:r>
        <w:rPr>
          <w:lang w:val="ne_NP" w:bidi="ne_NP"/>
        </w:rPr>
      </w:r>
      <w:r>
        <w:rPr>
          <w:lang w:val="ne_NP" w:bidi="ne_NP"/>
        </w:rPr>
        <w:t>यो केही पटक गर्नुहोस्। त्यसपछि, के मानिसहरूले आफ्नो पात्रको बुबाको नाम पनि सम्झन सक्छन्? र तिनीहरूको पात्रको छोरा? उनकी आमा, वा पत्नी? यो केही पटक गर्नुहोस् र मानिसहरूले कति नामहरू सम्झन सक्छन् भनेर हेर्नुहोस्! सबैभन्दा धेरै नामहरू सही क्रममा कसले सम्झन सक्छ?</w:t>
      </w:r>
    </w:p>
    <w:p>
      <w:pPr/>
      <w:r>
        <w:rPr>
          <w:lang w:val="ne_NP" w:bidi="ne_NP"/>
        </w:rPr>
      </w:r>
      <w:r>
        <w:rPr>
          <w:lang w:val="ne_NP" w:bidi="ne_NP"/>
        </w:rPr>
        <w:t>मानिसहरूलाई आफ्नो पात्रसँग सम्बन्धित कथा सुनाउन लगाउनुहोस्।</w:t>
      </w:r>
    </w:p>
    <w:p>
      <w:pPr/>
      <w:r>
        <w:rPr>
          <w:lang w:val="ne_NP" w:bidi="ne_NP"/>
        </w:rPr>
      </w:r>
      <w:r>
        <w:rPr>
          <w:lang w:val="ne_NP" w:bidi="ne_NP"/>
        </w:rPr>
        <w:t>दोस्रो र तेस्रो सूचीका लागि पनि त्यही गर्नुहोस्। तपाईंले तिनै मानिसहरूलाई प्रयोग गर्न सक्नुहुन्छ। दोस्रो सूचीका लागि तपाईंलाई १६ जना चाहिन्छ। तेस्रो सूचीका लागि तपाईंलाई १४ जना चाहिन्छ।</w:t>
      </w:r>
      <w:r>
        <w:rPr>
          <w:lang w:val="ne_NP" w:bidi="ne_NP"/>
        </w:rPr>
      </w:r>
    </w:p>
    <w:p>
      <w:pPr>
        <w:pStyle w:val="Heading3"/>
      </w:pPr>
      <w:r>
        <w:rPr>
          <w:lang w:val="ne_NP" w:bidi="ne_NP"/>
        </w:rPr>
        <w:t>Step 4</w:t>
      </w:r>
    </w:p>
    <w:p>
      <w:pPr/>
      <w:r>
        <w:rPr>
          <w:lang w:val="ne_NP" w:bidi="ne_NP"/>
        </w:rPr>
      </w:r>
      <w:r>
        <w:rPr>
          <w:lang w:val="ne_NP" w:bidi="ne_NP"/>
        </w:rPr>
        <w:t>सबैभन्दा सजिलो संस्करणमा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५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मत्ती, जो पुस्तक लेखिरहेका छन्। यस कथामा उनको नाम छैन, तर कथा सुनाउने उनी नै हुन्। यस कथाका लागि मात्र यसले मत्तीको कल्पना गर्न मद्दत गर्नेछ।</w:t>
      </w:r>
    </w:p>
    <w:p>
      <w:pPr>
        <w:pStyle w:val="ListBullet"/>
        <w:spacing w:line="240" w:lineRule="auto"/>
        <w:ind w:left="720"/>
      </w:pPr>
      <w:r>
        <w:rPr>
          <w:lang w:val="ne_NP" w:bidi="ne_NP"/>
        </w:rPr>
      </w:r>
      <w:r>
        <w:rPr>
          <w:lang w:val="ne_NP" w:bidi="ne_NP"/>
        </w:rPr>
        <w:t>मत्तीले केही मानिसहरूलाई कथा सुनाउँदै छन्। उनको कुरा सुन्ने केही मानिसहरू यहूदी हुन्, जसको अर्थ, तिनीहरू अब्राहामका सन्तानहरू हुन्। कथा सुन्ने केही मानिसहरू यहूदी छैनन्। तिनीहरू इस्राएली होइनन्। तिनीहरू सबैलाई सायद मत्तीले उल्लेख गरेका नामहरू थाहा छ, र तिनीहरूलाई यी मानिसहरूको बारेमा कथाहरू थाहा छ। यस कथाका लागि मात्र, यसले मत्तीका श्रोताहरूलाई कल्पना गर्न मद्दत गर्नेछ।</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तीन समूहमा उल्लेख गरिएका सबै नामहरू।</w:t>
      </w:r>
    </w:p>
    <w:p>
      <w:pPr/>
      <w:r>
        <w:rPr>
          <w:lang w:val="ne_NP" w:bidi="ne_NP"/>
        </w:rPr>
      </w:r>
      <w:r>
        <w:rPr>
          <w:lang w:val="ne_NP" w:bidi="ne_NP"/>
        </w:rPr>
        <w:t>यी पहिलो समूहमा उल्लेख गरिएका मानिसहरू हुन्:</w:t>
      </w:r>
    </w:p>
    <w:p>
      <w:pPr>
        <w:pStyle w:val="ListBullet"/>
        <w:spacing w:line="240" w:lineRule="auto"/>
        <w:ind w:left="720"/>
      </w:pPr>
      <w:r>
        <w:rPr>
          <w:lang w:val="ne_NP" w:bidi="ne_NP"/>
        </w:rPr>
      </w:r>
      <w:r>
        <w:rPr>
          <w:lang w:val="ne_NP" w:bidi="ne_NP"/>
        </w:rPr>
        <w:t>अब्राहाम</w:t>
      </w:r>
    </w:p>
    <w:p>
      <w:pPr>
        <w:pStyle w:val="ListBullet"/>
        <w:spacing w:line="240" w:lineRule="auto"/>
        <w:ind w:left="720"/>
      </w:pPr>
      <w:r>
        <w:rPr>
          <w:lang w:val="ne_NP" w:bidi="ne_NP"/>
        </w:rPr>
      </w:r>
      <w:r>
        <w:rPr>
          <w:lang w:val="ne_NP" w:bidi="ne_NP"/>
        </w:rPr>
        <w:t>इसहाक</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यहूदा</w:t>
      </w:r>
    </w:p>
    <w:p>
      <w:pPr>
        <w:pStyle w:val="ListBullet"/>
        <w:spacing w:line="240" w:lineRule="auto"/>
        <w:ind w:left="720"/>
      </w:pPr>
      <w:r>
        <w:rPr>
          <w:lang w:val="ne_NP" w:bidi="ne_NP"/>
        </w:rPr>
      </w:r>
      <w:r>
        <w:rPr>
          <w:lang w:val="ne_NP" w:bidi="ne_NP"/>
        </w:rPr>
        <w:t>तामार, यहूदाकी बुहारी र यहूदाका छोराहरूकी आमा</w:t>
      </w:r>
    </w:p>
    <w:p>
      <w:pPr>
        <w:pStyle w:val="ListBullet"/>
        <w:spacing w:line="240" w:lineRule="auto"/>
        <w:ind w:left="720"/>
      </w:pPr>
      <w:r>
        <w:rPr>
          <w:lang w:val="ne_NP" w:bidi="ne_NP"/>
        </w:rPr>
      </w:r>
      <w:r>
        <w:rPr>
          <w:lang w:val="ne_NP" w:bidi="ne_NP"/>
        </w:rPr>
        <w:t>फारेस</w:t>
      </w:r>
    </w:p>
    <w:p>
      <w:pPr>
        <w:pStyle w:val="ListBullet"/>
        <w:spacing w:line="240" w:lineRule="auto"/>
        <w:ind w:left="720"/>
      </w:pPr>
      <w:r>
        <w:rPr>
          <w:lang w:val="ne_NP" w:bidi="ne_NP"/>
        </w:rPr>
      </w:r>
      <w:r>
        <w:rPr>
          <w:lang w:val="ne_NP" w:bidi="ne_NP"/>
        </w:rPr>
        <w:t>उनका भाइ जाहेर</w:t>
      </w:r>
    </w:p>
    <w:p>
      <w:pPr>
        <w:pStyle w:val="ListBullet"/>
        <w:spacing w:line="240" w:lineRule="auto"/>
        <w:ind w:left="720"/>
      </w:pPr>
      <w:r>
        <w:rPr>
          <w:lang w:val="ne_NP" w:bidi="ne_NP"/>
        </w:rPr>
      </w:r>
      <w:r>
        <w:rPr>
          <w:lang w:val="ne_NP" w:bidi="ne_NP"/>
        </w:rPr>
        <w:t>हेस्रोन</w:t>
      </w:r>
    </w:p>
    <w:p>
      <w:pPr>
        <w:pStyle w:val="ListBullet"/>
        <w:spacing w:line="240" w:lineRule="auto"/>
        <w:ind w:left="720"/>
      </w:pPr>
      <w:r>
        <w:rPr>
          <w:lang w:val="ne_NP" w:bidi="ne_NP"/>
        </w:rPr>
      </w:r>
      <w:r>
        <w:rPr>
          <w:lang w:val="ne_NP" w:bidi="ne_NP"/>
        </w:rPr>
        <w:t>आराम</w:t>
      </w:r>
    </w:p>
    <w:p>
      <w:pPr>
        <w:pStyle w:val="ListBullet"/>
        <w:spacing w:line="240" w:lineRule="auto"/>
        <w:ind w:left="720"/>
      </w:pPr>
      <w:r>
        <w:rPr>
          <w:lang w:val="ne_NP" w:bidi="ne_NP"/>
        </w:rPr>
      </w:r>
      <w:r>
        <w:rPr>
          <w:lang w:val="ne_NP" w:bidi="ne_NP"/>
        </w:rPr>
        <w:t>अम्मीनादाब</w:t>
      </w:r>
    </w:p>
    <w:p>
      <w:pPr>
        <w:pStyle w:val="ListBullet"/>
        <w:spacing w:line="240" w:lineRule="auto"/>
        <w:ind w:left="720"/>
      </w:pPr>
      <w:r>
        <w:rPr>
          <w:lang w:val="ne_NP" w:bidi="ne_NP"/>
        </w:rPr>
      </w:r>
      <w:r>
        <w:rPr>
          <w:lang w:val="ne_NP" w:bidi="ne_NP"/>
        </w:rPr>
        <w:t>नहशोन</w:t>
      </w:r>
    </w:p>
    <w:p>
      <w:pPr>
        <w:pStyle w:val="ListBullet"/>
        <w:spacing w:line="240" w:lineRule="auto"/>
        <w:ind w:left="720"/>
      </w:pPr>
      <w:r>
        <w:rPr>
          <w:lang w:val="ne_NP" w:bidi="ne_NP"/>
        </w:rPr>
      </w:r>
      <w:r>
        <w:rPr>
          <w:lang w:val="ne_NP" w:bidi="ne_NP"/>
        </w:rPr>
        <w:t>सल्मोन</w:t>
      </w:r>
    </w:p>
    <w:p>
      <w:pPr>
        <w:pStyle w:val="ListBullet"/>
        <w:spacing w:line="240" w:lineRule="auto"/>
        <w:ind w:left="720"/>
      </w:pPr>
      <w:r>
        <w:rPr>
          <w:lang w:val="ne_NP" w:bidi="ne_NP"/>
        </w:rPr>
      </w:r>
      <w:r>
        <w:rPr>
          <w:lang w:val="ne_NP" w:bidi="ne_NP"/>
        </w:rPr>
        <w:t>राहाब, सल्मोनकी पत्नी र बोअजकी आमा</w:t>
      </w:r>
    </w:p>
    <w:p>
      <w:pPr>
        <w:pStyle w:val="ListBullet"/>
        <w:spacing w:line="240" w:lineRule="auto"/>
        <w:ind w:left="720"/>
      </w:pPr>
      <w:r>
        <w:rPr>
          <w:lang w:val="ne_NP" w:bidi="ne_NP"/>
        </w:rPr>
      </w:r>
      <w:r>
        <w:rPr>
          <w:lang w:val="ne_NP" w:bidi="ne_NP"/>
        </w:rPr>
        <w:t>बोअज</w:t>
      </w:r>
    </w:p>
    <w:p>
      <w:pPr>
        <w:pStyle w:val="ListBullet"/>
        <w:spacing w:line="240" w:lineRule="auto"/>
        <w:ind w:left="720"/>
      </w:pPr>
      <w:r>
        <w:rPr>
          <w:lang w:val="ne_NP" w:bidi="ne_NP"/>
        </w:rPr>
      </w:r>
      <w:r>
        <w:rPr>
          <w:lang w:val="ne_NP" w:bidi="ne_NP"/>
        </w:rPr>
        <w:t>रूथ, बोअजकी पत्नी र ओबेदकी आमा</w:t>
      </w:r>
    </w:p>
    <w:p>
      <w:pPr>
        <w:pStyle w:val="ListBullet"/>
        <w:spacing w:line="240" w:lineRule="auto"/>
        <w:ind w:left="720"/>
      </w:pPr>
      <w:r>
        <w:rPr>
          <w:lang w:val="ne_NP" w:bidi="ne_NP"/>
        </w:rPr>
      </w:r>
      <w:r>
        <w:rPr>
          <w:lang w:val="ne_NP" w:bidi="ne_NP"/>
        </w:rPr>
        <w:t>ओबेद</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राजा दाऊद</w:t>
      </w:r>
    </w:p>
    <w:p>
      <w:pPr/>
      <w:r>
        <w:rPr>
          <w:lang w:val="ne_NP" w:bidi="ne_NP"/>
        </w:rPr>
      </w:r>
      <w:r>
        <w:rPr>
          <w:lang w:val="ne_NP" w:bidi="ne_NP"/>
        </w:rPr>
        <w:t>यी दोस्रो समूहमा उल्लेख गरिएका मानिसहरू हुन्:</w:t>
      </w:r>
    </w:p>
    <w:p>
      <w:pPr>
        <w:pStyle w:val="ListBullet"/>
        <w:spacing w:line="240" w:lineRule="auto"/>
        <w:ind w:left="720"/>
      </w:pPr>
      <w:r>
        <w:rPr>
          <w:lang w:val="ne_NP" w:bidi="ne_NP"/>
        </w:rPr>
      </w:r>
      <w:r>
        <w:rPr>
          <w:lang w:val="ne_NP" w:bidi="ne_NP"/>
        </w:rPr>
        <w:t>राजा दाऊदका सैनिक उरियाहकी पत्नी जो दाऊदका छोरा सोलोमनकी आमा भइन्।</w:t>
      </w:r>
    </w:p>
    <w:p>
      <w:pPr>
        <w:pStyle w:val="ListBullet"/>
        <w:spacing w:line="240" w:lineRule="auto"/>
        <w:ind w:left="720"/>
      </w:pPr>
      <w:r>
        <w:rPr>
          <w:lang w:val="ne_NP" w:bidi="ne_NP"/>
        </w:rPr>
      </w:r>
      <w:r>
        <w:rPr>
          <w:lang w:val="ne_NP" w:bidi="ne_NP"/>
        </w:rPr>
        <w:t>राजा सोलोमन</w:t>
      </w:r>
    </w:p>
    <w:p>
      <w:pPr>
        <w:pStyle w:val="ListBullet"/>
        <w:spacing w:line="240" w:lineRule="auto"/>
        <w:ind w:left="720"/>
      </w:pPr>
      <w:r>
        <w:rPr>
          <w:lang w:val="ne_NP" w:bidi="ne_NP"/>
        </w:rPr>
      </w:r>
      <w:r>
        <w:rPr>
          <w:lang w:val="ne_NP" w:bidi="ne_NP"/>
        </w:rPr>
        <w:t>राजा रहबाम।</w:t>
      </w:r>
    </w:p>
    <w:p>
      <w:pPr>
        <w:pStyle w:val="ListBullet"/>
        <w:spacing w:line="240" w:lineRule="auto"/>
        <w:ind w:left="720"/>
      </w:pPr>
      <w:r>
        <w:rPr>
          <w:lang w:val="ne_NP" w:bidi="ne_NP"/>
        </w:rPr>
      </w:r>
      <w:r>
        <w:rPr>
          <w:lang w:val="ne_NP" w:bidi="ne_NP"/>
        </w:rPr>
        <w:t>राजा अबिया</w:t>
      </w:r>
    </w:p>
    <w:p>
      <w:pPr>
        <w:pStyle w:val="ListBullet"/>
        <w:spacing w:line="240" w:lineRule="auto"/>
        <w:ind w:left="720"/>
      </w:pPr>
      <w:r>
        <w:rPr>
          <w:lang w:val="ne_NP" w:bidi="ne_NP"/>
        </w:rPr>
      </w:r>
      <w:r>
        <w:rPr>
          <w:lang w:val="ne_NP" w:bidi="ne_NP"/>
        </w:rPr>
        <w:t>राजा आसा</w:t>
      </w:r>
    </w:p>
    <w:p>
      <w:pPr>
        <w:pStyle w:val="ListBullet"/>
        <w:spacing w:line="240" w:lineRule="auto"/>
        <w:ind w:left="720"/>
      </w:pPr>
      <w:r>
        <w:rPr>
          <w:lang w:val="ne_NP" w:bidi="ne_NP"/>
        </w:rPr>
      </w:r>
      <w:r>
        <w:rPr>
          <w:lang w:val="ne_NP" w:bidi="ne_NP"/>
        </w:rPr>
        <w:t>राजा यहोशापात</w:t>
      </w:r>
    </w:p>
    <w:p>
      <w:pPr>
        <w:pStyle w:val="ListBullet"/>
        <w:spacing w:line="240" w:lineRule="auto"/>
        <w:ind w:left="720"/>
      </w:pPr>
      <w:r>
        <w:rPr>
          <w:lang w:val="ne_NP" w:bidi="ne_NP"/>
        </w:rPr>
      </w:r>
      <w:r>
        <w:rPr>
          <w:lang w:val="ne_NP" w:bidi="ne_NP"/>
        </w:rPr>
        <w:t>राजा यहोराम</w:t>
      </w:r>
    </w:p>
    <w:p>
      <w:pPr>
        <w:pStyle w:val="ListBullet"/>
        <w:spacing w:line="240" w:lineRule="auto"/>
        <w:ind w:left="720"/>
      </w:pPr>
      <w:r>
        <w:rPr>
          <w:lang w:val="ne_NP" w:bidi="ne_NP"/>
        </w:rPr>
      </w:r>
      <w:r>
        <w:rPr>
          <w:lang w:val="ne_NP" w:bidi="ne_NP"/>
        </w:rPr>
        <w:t>राजा उज्जियाह</w:t>
      </w:r>
    </w:p>
    <w:p>
      <w:pPr>
        <w:pStyle w:val="ListBullet"/>
        <w:spacing w:line="240" w:lineRule="auto"/>
        <w:ind w:left="720"/>
      </w:pPr>
      <w:r>
        <w:rPr>
          <w:lang w:val="ne_NP" w:bidi="ne_NP"/>
        </w:rPr>
      </w:r>
      <w:r>
        <w:rPr>
          <w:lang w:val="ne_NP" w:bidi="ne_NP"/>
        </w:rPr>
        <w:t>राजा योताम</w:t>
      </w:r>
    </w:p>
    <w:p>
      <w:pPr>
        <w:pStyle w:val="ListBullet"/>
        <w:spacing w:line="240" w:lineRule="auto"/>
        <w:ind w:left="720"/>
      </w:pPr>
      <w:r>
        <w:rPr>
          <w:lang w:val="ne_NP" w:bidi="ne_NP"/>
        </w:rPr>
      </w:r>
      <w:r>
        <w:rPr>
          <w:lang w:val="ne_NP" w:bidi="ne_NP"/>
        </w:rPr>
        <w:t>राजा आहाज</w:t>
      </w:r>
    </w:p>
    <w:p>
      <w:pPr>
        <w:pStyle w:val="ListBullet"/>
        <w:spacing w:line="240" w:lineRule="auto"/>
        <w:ind w:left="720"/>
      </w:pPr>
      <w:r>
        <w:rPr>
          <w:lang w:val="ne_NP" w:bidi="ne_NP"/>
        </w:rPr>
      </w:r>
      <w:r>
        <w:rPr>
          <w:lang w:val="ne_NP" w:bidi="ne_NP"/>
        </w:rPr>
        <w:t>राजा हिजकिया</w:t>
      </w:r>
    </w:p>
    <w:p>
      <w:pPr>
        <w:pStyle w:val="ListBullet"/>
        <w:spacing w:line="240" w:lineRule="auto"/>
        <w:ind w:left="720"/>
      </w:pPr>
      <w:r>
        <w:rPr>
          <w:lang w:val="ne_NP" w:bidi="ne_NP"/>
        </w:rPr>
      </w:r>
      <w:r>
        <w:rPr>
          <w:lang w:val="ne_NP" w:bidi="ne_NP"/>
        </w:rPr>
        <w:t>राजा मनश्शे</w:t>
      </w:r>
    </w:p>
    <w:p>
      <w:pPr>
        <w:pStyle w:val="ListBullet"/>
        <w:spacing w:line="240" w:lineRule="auto"/>
        <w:ind w:left="720"/>
      </w:pPr>
      <w:r>
        <w:rPr>
          <w:lang w:val="ne_NP" w:bidi="ne_NP"/>
        </w:rPr>
      </w:r>
      <w:r>
        <w:rPr>
          <w:lang w:val="ne_NP" w:bidi="ne_NP"/>
        </w:rPr>
        <w:t>राजा अमोन</w:t>
      </w:r>
    </w:p>
    <w:p>
      <w:pPr>
        <w:pStyle w:val="ListBullet"/>
        <w:spacing w:line="240" w:lineRule="auto"/>
        <w:ind w:left="720"/>
      </w:pPr>
      <w:r>
        <w:rPr>
          <w:lang w:val="ne_NP" w:bidi="ne_NP"/>
        </w:rPr>
      </w:r>
      <w:r>
        <w:rPr>
          <w:lang w:val="ne_NP" w:bidi="ne_NP"/>
        </w:rPr>
        <w:t>राजा योशियाह</w:t>
      </w:r>
    </w:p>
    <w:p>
      <w:pPr>
        <w:pStyle w:val="ListBullet"/>
        <w:spacing w:line="240" w:lineRule="auto"/>
        <w:ind w:left="720"/>
      </w:pPr>
      <w:r>
        <w:rPr>
          <w:lang w:val="ne_NP" w:bidi="ne_NP"/>
        </w:rPr>
      </w:r>
      <w:r>
        <w:rPr>
          <w:lang w:val="ne_NP" w:bidi="ne_NP"/>
        </w:rPr>
        <w:t>राजा यकोनियास</w:t>
      </w:r>
    </w:p>
    <w:p>
      <w:pPr>
        <w:pStyle w:val="ListBullet"/>
        <w:spacing w:line="240" w:lineRule="auto"/>
        <w:ind w:left="720"/>
      </w:pPr>
      <w:r>
        <w:rPr>
          <w:lang w:val="ne_NP" w:bidi="ne_NP"/>
        </w:rPr>
      </w:r>
      <w:r>
        <w:rPr>
          <w:lang w:val="ne_NP" w:bidi="ne_NP"/>
        </w:rPr>
        <w:t>राजा यकोनियासका भाइहरू</w:t>
      </w:r>
    </w:p>
    <w:p>
      <w:pPr/>
      <w:r>
        <w:rPr>
          <w:lang w:val="ne_NP" w:bidi="ne_NP"/>
        </w:rPr>
      </w:r>
      <w:r>
        <w:rPr>
          <w:lang w:val="ne_NP" w:bidi="ne_NP"/>
        </w:rPr>
        <w:t>यी तेस्रो समूहमा उल्लेख गरिएका मानिसहरू हुन्:</w:t>
      </w:r>
    </w:p>
    <w:p>
      <w:pPr>
        <w:pStyle w:val="ListBullet"/>
        <w:spacing w:line="240" w:lineRule="auto"/>
        <w:ind w:left="720"/>
      </w:pPr>
      <w:r>
        <w:rPr>
          <w:lang w:val="ne_NP" w:bidi="ne_NP"/>
        </w:rPr>
      </w:r>
      <w:r>
        <w:rPr>
          <w:lang w:val="ne_NP" w:bidi="ne_NP"/>
        </w:rPr>
        <w:t>शालतिएल</w:t>
      </w:r>
    </w:p>
    <w:p>
      <w:pPr>
        <w:pStyle w:val="ListBullet"/>
        <w:spacing w:line="240" w:lineRule="auto"/>
        <w:ind w:left="720"/>
      </w:pPr>
      <w:r>
        <w:rPr>
          <w:lang w:val="ne_NP" w:bidi="ne_NP"/>
        </w:rPr>
      </w:r>
      <w:r>
        <w:rPr>
          <w:lang w:val="ne_NP" w:bidi="ne_NP"/>
        </w:rPr>
        <w:t>यरुबाबेल</w:t>
      </w:r>
    </w:p>
    <w:p>
      <w:pPr>
        <w:pStyle w:val="ListBullet"/>
        <w:spacing w:line="240" w:lineRule="auto"/>
        <w:ind w:left="720"/>
      </w:pPr>
      <w:r>
        <w:rPr>
          <w:lang w:val="ne_NP" w:bidi="ne_NP"/>
        </w:rPr>
      </w:r>
      <w:r>
        <w:rPr>
          <w:lang w:val="ne_NP" w:bidi="ne_NP"/>
        </w:rPr>
        <w:t>अबिउद</w:t>
      </w:r>
    </w:p>
    <w:p>
      <w:pPr>
        <w:pStyle w:val="ListBullet"/>
        <w:spacing w:line="240" w:lineRule="auto"/>
        <w:ind w:left="720"/>
      </w:pPr>
      <w:r>
        <w:rPr>
          <w:lang w:val="ne_NP" w:bidi="ne_NP"/>
        </w:rPr>
      </w:r>
      <w:r>
        <w:rPr>
          <w:lang w:val="ne_NP" w:bidi="ne_NP"/>
        </w:rPr>
        <w:t>एल्याकीम</w:t>
      </w:r>
    </w:p>
    <w:p>
      <w:pPr>
        <w:pStyle w:val="ListBullet"/>
        <w:spacing w:line="240" w:lineRule="auto"/>
        <w:ind w:left="720"/>
      </w:pPr>
      <w:r>
        <w:rPr>
          <w:lang w:val="ne_NP" w:bidi="ne_NP"/>
        </w:rPr>
      </w:r>
      <w:r>
        <w:rPr>
          <w:lang w:val="ne_NP" w:bidi="ne_NP"/>
        </w:rPr>
        <w:t>आजोर</w:t>
      </w:r>
    </w:p>
    <w:p>
      <w:pPr>
        <w:pStyle w:val="ListBullet"/>
        <w:spacing w:line="240" w:lineRule="auto"/>
        <w:ind w:left="720"/>
      </w:pPr>
      <w:r>
        <w:rPr>
          <w:lang w:val="ne_NP" w:bidi="ne_NP"/>
        </w:rPr>
      </w:r>
      <w:r>
        <w:rPr>
          <w:lang w:val="ne_NP" w:bidi="ne_NP"/>
        </w:rPr>
        <w:t>सादोक</w:t>
      </w:r>
    </w:p>
    <w:p>
      <w:pPr>
        <w:pStyle w:val="ListBullet"/>
        <w:spacing w:line="240" w:lineRule="auto"/>
        <w:ind w:left="720"/>
      </w:pPr>
      <w:r>
        <w:rPr>
          <w:lang w:val="ne_NP" w:bidi="ne_NP"/>
        </w:rPr>
      </w:r>
      <w:r>
        <w:rPr>
          <w:lang w:val="ne_NP" w:bidi="ne_NP"/>
        </w:rPr>
        <w:t>आखिम</w:t>
      </w:r>
    </w:p>
    <w:p>
      <w:pPr>
        <w:pStyle w:val="ListBullet"/>
        <w:spacing w:line="240" w:lineRule="auto"/>
        <w:ind w:left="720"/>
      </w:pPr>
      <w:r>
        <w:rPr>
          <w:lang w:val="ne_NP" w:bidi="ne_NP"/>
        </w:rPr>
      </w:r>
      <w:r>
        <w:rPr>
          <w:lang w:val="ne_NP" w:bidi="ne_NP"/>
        </w:rPr>
        <w:t>एलिउद</w:t>
      </w:r>
    </w:p>
    <w:p>
      <w:pPr>
        <w:pStyle w:val="ListBullet"/>
        <w:spacing w:line="240" w:lineRule="auto"/>
        <w:ind w:left="720"/>
      </w:pPr>
      <w:r>
        <w:rPr>
          <w:lang w:val="ne_NP" w:bidi="ne_NP"/>
        </w:rPr>
      </w:r>
      <w:r>
        <w:rPr>
          <w:lang w:val="ne_NP" w:bidi="ne_NP"/>
        </w:rPr>
        <w:t>एलाजार</w:t>
      </w:r>
    </w:p>
    <w:p>
      <w:pPr>
        <w:pStyle w:val="ListBullet"/>
        <w:spacing w:line="240" w:lineRule="auto"/>
        <w:ind w:left="720"/>
      </w:pPr>
      <w:r>
        <w:rPr>
          <w:lang w:val="ne_NP" w:bidi="ne_NP"/>
        </w:rPr>
      </w:r>
      <w:r>
        <w:rPr>
          <w:lang w:val="ne_NP" w:bidi="ne_NP"/>
        </w:rPr>
        <w:t>मत्तान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योसेफ, जो मरियमका पति थिए</w:t>
      </w:r>
    </w:p>
    <w:p>
      <w:pPr>
        <w:pStyle w:val="ListBullet"/>
        <w:spacing w:line="240" w:lineRule="auto"/>
        <w:ind w:left="720"/>
      </w:pPr>
      <w:r>
        <w:rPr>
          <w:lang w:val="ne_NP" w:bidi="ne_NP"/>
        </w:rPr>
      </w:r>
      <w:r>
        <w:rPr>
          <w:lang w:val="ne_NP" w:bidi="ne_NP"/>
        </w:rPr>
        <w:t>मरियम, येशूकी आमा</w:t>
      </w:r>
    </w:p>
    <w:p>
      <w:pPr>
        <w:pStyle w:val="ListBullet"/>
        <w:spacing w:line="240" w:lineRule="auto"/>
        <w:ind w:left="720"/>
      </w:pPr>
      <w:r>
        <w:rPr>
          <w:lang w:val="ne_NP" w:bidi="ne_NP"/>
        </w:rPr>
      </w:r>
      <w:r>
        <w:rPr>
          <w:lang w:val="ne_NP" w:bidi="ne_NP"/>
        </w:rPr>
        <w:t>येशू</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तपाईंले सुरु गर्नुअघि:</w:t>
      </w:r>
    </w:p>
    <w:p>
      <w:pPr/>
      <w:r>
        <w:rPr>
          <w:lang w:val="ne_NP" w:bidi="ne_NP"/>
        </w:rPr>
      </w:r>
      <w:r>
        <w:rPr>
          <w:lang w:val="ne_NP" w:bidi="ne_NP"/>
        </w:rPr>
        <w:t>कसले मत्तीलाई अभिनय गर्नेछन् र उनका श्रोताहरूको रूपमा कसले कार्य गर्नेछन् भनेर निर्णय गर्नुहोस्। मत्तीले आफ्नो कथा सुनाउँदा तिनीहरू भुइँमा गोलो बनेर बस्न सक्छन्। कथा सुन्न आफूलाई सबैभन्दा सजिलो हुने गरी बस्नुहोस्।</w:t>
      </w:r>
    </w:p>
    <w:p>
      <w:pPr/>
      <w:r>
        <w:rPr>
          <w:lang w:val="ne_NP" w:bidi="ne_NP"/>
        </w:rPr>
      </w:r>
      <w:r>
        <w:rPr>
          <w:lang w:val="ne_NP" w:bidi="ne_NP"/>
        </w:rPr>
        <w:t>तपाईं विशेष व्यक्तिहरूका कथाहरूको अभिनय गर्न चाहनुहुन्छ कि भनेर निर्णय गर्नुहोस्। यो कथामा कुनै लिखित सामग्री छैन। सायद केही मानिसहरूले पृष्ठभूमिमा रहेर प्रत्येक पटक विशेष नाम उल्लेख गरिदा यी मानिसहरूसँग सम्बन्धित कथाहरूलाई अभिनय गरेर देखाउन सक्छन्। सायद यी कथाहरूको अभिनय गर्नुको सट्टा, मानिसहरूले तथाकथित स्थिर दृश्य बनाउन सक्छन्: तिनीहरूले कथाको एउटा भागलाई अभिनय गर्छन् तर चल्दैनन्। यस्तो लाग्छ कि कसैले यो कथाको चित्र बनाएको छ, र मानिसहरू त्यो चित्र नै बन्ने नाटक गरिरहेका छन्।</w:t>
      </w:r>
    </w:p>
    <w:p>
      <w:pPr/>
      <w:r>
        <w:rPr>
          <w:lang w:val="ne_NP" w:bidi="ne_NP"/>
        </w:rPr>
      </w:r>
      <w:r>
        <w:rPr>
          <w:lang w:val="ne_NP" w:bidi="ne_NP"/>
        </w:rPr>
        <w:t>तपाईंले पहिलो सूचीको अन्त्यमा इस्राएलको राम्रो समय र दोस्रो सूचीको अन्त्यमा इस्राएलको नराम्रो समयका लागि अभिनय गर्न वा स्थिर दृश्य बनाउन सक्नुहुन्छ।</w:t>
      </w:r>
    </w:p>
    <w:p>
      <w:pPr/>
      <w:r>
        <w:rPr>
          <w:lang w:val="ne_NP" w:bidi="ne_NP"/>
        </w:rPr>
      </w:r>
      <w:r>
        <w:rPr>
          <w:lang w:val="ne_NP" w:bidi="ne_NP"/>
        </w:rPr>
        <w:t>मत्तीका श्रोताहरूको रूपमा कार्य गर्ने मानिसहरूले नाटक वा स्थिर दृश्यमा हेर्न फर्किन सक्छन्, र नाटक समाप्त भएपछि मत्तीका कुरा सुन्न फर्किन सक्छन्। कार्य सुरु गर्नुहोस्।</w:t>
      </w:r>
    </w:p>
    <w:p>
      <w:pPr/>
      <w:r>
        <w:rPr>
          <w:lang w:val="ne_NP" w:bidi="ne_NP"/>
        </w:rPr>
      </w:r>
      <w:r>
        <w:rPr>
          <w:lang w:val="ne_NP" w:bidi="ne_NP"/>
        </w:rPr>
        <w:t>मत्तीले आफ्ना श्रोताहरूलाई यसो भन्दै गरेको अभिनय गर्नुहोस्: "यो येशूका पुर्खाहरूको सूची हो।" येशू ख्रीष्ट हुनुहुन्छ, प्रतिज्ञा गरिएका मुक्तिदाता। येशू दाऊदका सन्तान हुनुहुन्थ्यो, र दाऊद अब्राहामका सन्तान थिए।"</w:t>
      </w:r>
    </w:p>
    <w:p>
      <w:pPr/>
      <w:r>
        <w:rPr>
          <w:lang w:val="ne_NP" w:bidi="ne_NP"/>
        </w:rPr>
      </w:r>
      <w:r>
        <w:rPr>
          <w:lang w:val="ne_NP" w:bidi="ne_NP"/>
        </w:rPr>
        <w:t>मत्तीको भूमिका अभिनय गर्नुहोस्, जसले आफ्ना श्रोताहरूलाई १४ पुस्ताको पहिलो सूची सुनाउनेछन्। तपाईंले सत्र ४ मा प्रयोग गर्नुभएका ढुङ्गा वा वस्तुहरू नै प्रयोग गर्न सक्नुहुन्छ। मत्तीको भूमिका निर्वाह गर्ने व्यक्तिले प्रत्येक पटक नाम लिँदा नयाँ ढुङ्गा राख्न सक्छन्। यदि तपाईंसँग कोठामा पर्याप्त मानिसहरू छन् भने, तपाईंले ढुङ्गाको सट्टा वास्तविक मानिसहरूलाई पनि प्रयोग गर्न सक्नुहुन्छ। दाऊद बनेको व्यक्तिलाई राजा जस्तै देखिने मुकुट वा कुनै अन्य वस्तु दिनुहोस्।</w:t>
      </w:r>
    </w:p>
    <w:p>
      <w:pPr/>
      <w:r>
        <w:rPr>
          <w:lang w:val="ne_NP" w:bidi="ne_NP"/>
        </w:rPr>
      </w:r>
      <w:r>
        <w:rPr>
          <w:lang w:val="ne_NP" w:bidi="ne_NP"/>
        </w:rPr>
        <w:t>अब्राहामको एउटा छोरा थियो; उनको नाम इसहाक थियो। इसहाकको एउटा छोरा थियो; उनको नाम याकूब थियो। याकूबको एउटा छोरा थियो; उनको नाम यहूदा हो। याकूबका अन्य छोराहरू पनि थिए। यहूदाका दुई छोराहरू थिए: फारेस र जाहेर। तिनीहरूकी आमा तामार थिइन्।</w:t>
      </w:r>
    </w:p>
    <w:p>
      <w:pPr>
        <w:pStyle w:val="ListBullet"/>
        <w:spacing w:line="240" w:lineRule="auto"/>
        <w:ind w:left="720"/>
      </w:pPr>
      <w:r>
        <w:rPr>
          <w:lang w:val="ne_NP" w:bidi="ne_NP"/>
        </w:rPr>
      </w:r>
      <w:r>
        <w:rPr>
          <w:lang w:val="ne_NP" w:bidi="ne_NP"/>
        </w:rPr>
        <w:t>कार्यलाई रोक्नुहोस्।</w:t>
      </w:r>
    </w:p>
    <w:p>
      <w:pPr>
        <w:pStyle w:val="ListBullet"/>
        <w:spacing w:line="240" w:lineRule="auto"/>
        <w:ind w:left="720"/>
      </w:pPr>
      <w:r>
        <w:rPr>
          <w:lang w:val="ne_NP" w:bidi="ne_NP"/>
        </w:rPr>
      </w:r>
      <w:r>
        <w:rPr>
          <w:lang w:val="ne_NP" w:bidi="ne_NP"/>
        </w:rPr>
        <w:t>मत्तीको कुरा सुन्ने मानिसहरूलाई सोध्नुहोस्: "यहूदा र तामारको कथा सम्झिँदा तपाईंलाई कस्तो महसुस हुन्छ?"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फारेसको एउटा छोरा थियो; उनको नाम हेस्रोन थियो। हेस्रोनको एउटा छोरा थियो; उनको नाम आराम थियो। आरामको एउटा छोरा थियो; उनको नाम अम्मीनादाब थियो। अम्मीनादाबको एउटा छोरा थियो; उनको नाम नहशोन थियो। नहशोनको एउटा छोरा थियो; उनको नाम सल्मोन थियो। सल्मोनको एउटा छोरा थियो; उनको नाम बोअज थियो। बोअजकी आमा राहाब थिइन्।</w:t>
      </w:r>
    </w:p>
    <w:p>
      <w:pPr>
        <w:pStyle w:val="ListBullet"/>
        <w:spacing w:line="240" w:lineRule="auto"/>
        <w:ind w:left="720"/>
      </w:pPr>
      <w:r>
        <w:rPr>
          <w:lang w:val="ne_NP" w:bidi="ne_NP"/>
        </w:rPr>
      </w:r>
      <w:r>
        <w:rPr>
          <w:lang w:val="ne_NP" w:bidi="ne_NP"/>
        </w:rPr>
        <w:t>कार्य रोक्नुहोस्।</w:t>
      </w:r>
    </w:p>
    <w:p>
      <w:pPr>
        <w:pStyle w:val="ListBullet"/>
        <w:spacing w:line="240" w:lineRule="auto"/>
        <w:ind w:left="720"/>
      </w:pPr>
      <w:r>
        <w:rPr>
          <w:lang w:val="ne_NP" w:bidi="ne_NP"/>
        </w:rPr>
      </w:r>
      <w:r>
        <w:rPr>
          <w:lang w:val="ne_NP" w:bidi="ne_NP"/>
        </w:rPr>
        <w:t>मत्तीको कुरा सुन्ने मानिसहरूलाई सोध्नुहोस्: "तपाईंलाई राहाबको कथा सम्झिँदा तपाईंलाई कस्तो महसुस हुन्छ?"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बोअजको एउटा छोरा थियो; उनको नाम ओबेद थियो। ओबेदकी आमा रूथ थिइन्।</w:t>
      </w:r>
    </w:p>
    <w:p>
      <w:pPr>
        <w:pStyle w:val="ListBullet"/>
        <w:spacing w:line="240" w:lineRule="auto"/>
        <w:ind w:left="720"/>
      </w:pPr>
      <w:r>
        <w:rPr>
          <w:lang w:val="ne_NP" w:bidi="ne_NP"/>
        </w:rPr>
      </w:r>
      <w:r>
        <w:rPr>
          <w:lang w:val="ne_NP" w:bidi="ne_NP"/>
        </w:rPr>
        <w:t>कार्य रोक्नुहोस्।</w:t>
      </w:r>
    </w:p>
    <w:p>
      <w:pPr>
        <w:pStyle w:val="ListBullet"/>
        <w:spacing w:line="240" w:lineRule="auto"/>
        <w:ind w:left="720"/>
      </w:pPr>
      <w:r>
        <w:rPr>
          <w:lang w:val="ne_NP" w:bidi="ne_NP"/>
        </w:rPr>
      </w:r>
      <w:r>
        <w:rPr>
          <w:lang w:val="ne_NP" w:bidi="ne_NP"/>
        </w:rPr>
        <w:t>मत्तीको कुरा सुन्ने मानिसहरूलाई सोध्नुहोस्: "रूथको कथाको बारेमा सम्झिँदा तपाईंलाई कस्तो महसुस हुन्छ?"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ओबेदको एउटा छोरा थियो; उनको नाम यिशै थियो। यिशैको एउटा छोरा थियो; उनको नाम दाऊद थियो। दाऊद राजा भए।</w:t>
      </w:r>
    </w:p>
    <w:p>
      <w:pPr/>
      <w:r>
        <w:rPr>
          <w:lang w:val="ne_NP" w:bidi="ne_NP"/>
        </w:rPr>
      </w:r>
      <w:r>
        <w:rPr>
          <w:lang w:val="ne_NP" w:bidi="ne_NP"/>
        </w:rPr>
        <w:t>अभिनय रोक्नुहोस्। मत्तीलाई सुन्ने मानिसहरूलाई सोध्नुहोस्: "तपाईंलाई इस्राएलका सबैभन्दा प्यारा राजा दाऊदको बारेमा सम्झिँदा कस्तो लाग्छ?" तपाईंले यस्ता कुराहरू सुन्न सक्नुहुन्छ:</w:t>
      </w:r>
    </w:p>
    <w:p>
      <w:pPr/>
      <w:r>
        <w:rPr>
          <w:lang w:val="ne_NP" w:bidi="ne_NP"/>
        </w:rPr>
      </w:r>
      <w:r>
        <w:rPr>
          <w:lang w:val="ne_NP" w:bidi="ne_NP"/>
        </w:rPr>
        <w:t>अब मत्तीले मानिसहरूलाई दोस्रो सूची बताउँदै जारी राख्नुहोस्। यदि तपाईंले पहिलो सूचीका लागि वास्तविक मानिसहरूलाई प्रयोग गर्नुभएको छ भने तपाईंले अब दोस्रो सूचीका लागि तिनै मानिसहरूलाई प्रयोग गर्न सक्नुहुन्छ। उनीहरू सबैलाई मुकुट वा राजा जस्तै देखिने केही दिनुहोस्!</w:t>
      </w:r>
    </w:p>
    <w:p>
      <w:pPr/>
      <w:r>
        <w:rPr>
          <w:lang w:val="ne_NP" w:bidi="ne_NP"/>
        </w:rPr>
      </w:r>
      <w:r>
        <w:rPr>
          <w:lang w:val="ne_NP" w:bidi="ne_NP"/>
        </w:rPr>
        <w:t>कार्य सुरु गर्नुहोस्।</w:t>
      </w:r>
    </w:p>
    <w:p>
      <w:pPr/>
      <w:r>
        <w:rPr>
          <w:lang w:val="ne_NP" w:bidi="ne_NP"/>
        </w:rPr>
      </w:r>
      <w:r>
        <w:rPr>
          <w:lang w:val="ne_NP" w:bidi="ne_NP"/>
        </w:rPr>
        <w:t>दाऊदको एउटा छोरा थियो; उनको नाम सोलोमन हो। सोलोमनकी आमा दाऊदकी पत्नी थिइनन्, तर उरीह नाम गरेका व्यक्तिकी पत्नी थिइन्।</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मत्तीका कुरा सुन्ने मानिसहरूलाई सोध्नुहोस्: "तपाईंलाई दाऊद र उरियाहकी पत्नीको कथा सम्झिँदा तपाईंलाई कस्तो महसुस हुन्छ?"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सोलोमनको एउटा छोरा थियो; उनको नाम रहबाम थियो। रहबामको एउटा छोरा थियो; उनको नाम अबिया थियो। अबियाको एउटा छोरा थियो; उनको नाम आसा थियो। आसाको एउटा छोरा थियो; उनको नाम यहोशापात थियो। यहोशापातको एउटा छोरा थियो; उनको नाम यहोराम थियो। यहोरामको एउटा छोरा थियो; उनको नाम उज्जियाह थियो। उज्जियाहको एउटा छोरा थियो; उनको नाम योताम थियो। योतामको एउटा छोरा थियो; उनको नाम आहाज थियो। आहाजको एउटा छोरा थियो; उनको नाम हिजकिया थियो। हिजकियाको एउटा छोरा थियो; उनको नाम मनश्शे थियो। मनश्शेको एउटा छोरा थियो; उनको नाम अमोन थियो। अमोनको एउटा छोरा थियो; उनको नाम योशियाह थियो। योशियाहको एउटा छोरा थियो; उनको नाम यकोनियास थियो। उनका अन्य छोराहरू पनि थिए। यस समयमा धेरै इस्राएलीहरूले आफ्नो घर छोड्नुपर्ने थियो र एउटा विदेशी देश, बेबिलोनको देश जानुपर्ने थियो।</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मत्तीको कुरा सुन्ने मानिसहरूलाई सोध्नुहोस्: "इस्राएलको इतिहासको यो सबैभन्दा भयानक समयको सम्झना आउँदा तपाईंलाई कस्तो महसुस हुन्छ?"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यकोनियासको एउटा छोरा थियो र उनको नाम शालतिएल थियो। शालतिएलको एउटा छोरा थियो र उनको नाम यरुबाबेल थियो। यरुबाबेलको एउटा छोरा थियो र उनको नाम अबिउद थियो। अबिउदको एउटा छोरा थियो र उनको नाम एल्याकीम थियो। एल्याकीमको एउटा छोरा थियो र उनको नाम असोर थियो। असोरको एउटा छोरा थियो र उनको नाम सादोक थियो। सादोकको एउटा छोरा थियो र उनको नाम आखिम थियो। आखिमको एउटा छोरा थियो र उनको नाम एलिउद थियो। एलिउदको एउटा छोरा थियो र उनको नाम एलाजार थियो। एलाजारको एउटा छोरा थियो र उनको नाम मत्तान थियो। मत्तानको एउटा छोरा थियो र उनको नाम याकूब थियो। याकूबको एउटा छोरा थियो र उनको नाम योसेफ थियो। योसेफ मरियमका पति थिए। मरियम येशूकी आमा थिइन्। येशू ख्रीष्ट हुनुहुन्छ।</w:t>
      </w:r>
    </w:p>
    <w:p>
      <w:pPr/>
      <w:r>
        <w:rPr>
          <w:lang w:val="ne_NP" w:bidi="ne_NP"/>
        </w:rPr>
      </w:r>
      <w:r>
        <w:rPr>
          <w:lang w:val="ne_NP" w:bidi="ne_NP"/>
        </w:rPr>
        <w:t>मत्तीले आफ्ना श्रोताहरूलाई आफ्नो निष्कर्ष दिएर अभिनय गर्नुहोस्। उनी भन्छन्: "त्यसैले अब्राहामदेखि दाऊदसम्म १४ पुस्ताहरू थिए।" दाऊददेखि मानिसहरू बेबिलोन जान बाध्य पारिएको समयसम्म १४ पुस्ताहरू थिए। र मानिसहरूलाई बेबिलोन जान बाध्य पारिएको समयदेखि लिएर ख्रीष्टको जन्म सम्म, १४ पुस्ताहरू थिए।"</w:t>
      </w:r>
    </w:p>
    <w:p>
      <w:pPr/>
      <w:r>
        <w:rPr>
          <w:lang w:val="ne_NP" w:bidi="ne_NP"/>
        </w:rPr>
      </w:r>
      <w:r>
        <w:rPr>
          <w:lang w:val="ne_NP" w:bidi="ne_NP"/>
        </w:rPr>
        <w:t>अभिनय रोक्नुहोस्। मत्तीको कुरा सुन्ने मानिसहरूलाई सोध्नुहोस्: "तपाईंले तपाईंको समयमा जन्मिएका दाऊदका सन्तानको बारेमा सुन्दा तपाईंलाई कस्तो महसुस हुन्छ?" यो सन्तान ख्रीष्ट हुनुहुन्छ, जो मुक्तिदाता पनि हुनुहुन्छ भन्ने कुरा सुन्दा तपाईंलाई कस्तो महसुस हुन्छ?" तपाईंले यस्ता कुराहरू सुन्न सक्नुहुन्छ:</w:t>
      </w:r>
      <w:r>
        <w:rPr>
          <w:lang w:val="ne_NP" w:bidi="ne_NP"/>
        </w:rPr>
      </w:r>
    </w:p>
    <w:p>
      <w:pPr>
        <w:pStyle w:val="Heading3"/>
      </w:pPr>
      <w:r>
        <w:rPr>
          <w:lang w:val="ne_NP" w:bidi="ne_NP"/>
        </w:rPr>
        <w:t>Step 5</w:t>
      </w:r>
    </w:p>
    <w:p>
      <w:pPr/>
      <w:r>
        <w:rPr>
          <w:lang w:val="ne_NP" w:bidi="ne_NP"/>
        </w:rPr>
      </w:r>
      <w:r>
        <w:rPr>
          <w:lang w:val="ne_NP" w:bidi="ne_NP"/>
        </w:rPr>
        <w:t>सबैभन्दा सजिलोसँग बुझ्न सकिने संस्करणमा पाठलाई एकपटक सुन्नुहोस्।</w:t>
      </w:r>
    </w:p>
    <w:p>
      <w:pPr/>
      <w:r>
        <w:rPr>
          <w:lang w:val="ne_NP" w:bidi="ne_NP"/>
        </w:rPr>
      </w:r>
      <w:r>
        <w:rPr>
          <w:lang w:val="ne_NP" w:bidi="ne_NP"/>
        </w:rPr>
        <w:t>यो येशू ख्रीष्टका पुर्खाहरूको सूची हो। यस सूचीमा हामीले उहाँभन्दा अघि जिवित रहने येशूका परिवारका सदस्यहरूका नामहरू भेट्टाउँछौं।</w:t>
      </w:r>
    </w:p>
    <w:p>
      <w:pPr/>
      <w:r>
        <w:rPr>
          <w:lang w:val="ne_NP" w:bidi="ne_NP"/>
        </w:rPr>
      </w:r>
      <w:r>
        <w:rPr>
          <w:lang w:val="ne_NP" w:bidi="ne_NP"/>
        </w:rPr>
        <w:t>यहाँ रोक्नुहोस् र तपाईंको अनुवाद टोलीसँग छलफल गर्नुहोस्: के तपाईंको भाषामा पुर्खाहरूको सूचीका लागि विशेष शब्दहरू छन्?</w:t>
      </w:r>
    </w:p>
    <w:p>
      <w:pPr/>
      <w:r>
        <w:rPr>
          <w:lang w:val="ne_NP" w:bidi="ne_NP"/>
        </w:rPr>
      </w:r>
      <w:r>
        <w:rPr>
          <w:lang w:val="ne_NP" w:bidi="ne_NP"/>
        </w:rPr>
        <w:t>यो कथा नामहरूको लामो सूची हो। प्रत्येक पटक बुबा र छोरा र कहिलेकाहीँ आमा हुन्छन्।</w:t>
      </w:r>
    </w:p>
    <w:p>
      <w:pPr/>
      <w:r>
        <w:rPr>
          <w:lang w:val="ne_NP" w:bidi="ne_NP"/>
        </w:rPr>
      </w:r>
      <w:r>
        <w:rPr>
          <w:lang w:val="ne_NP" w:bidi="ne_NP"/>
        </w:rPr>
        <w:t>यहाँ रोक्नुहोस् र तपाईंको टोलीसँग छलफल गर्नुहोस्: तपाईंको भाषामा पारिवारिक नामहरूको सूची दिने सबैभन्दा स्वाभाविक तरिका के हो?</w:t>
      </w:r>
    </w:p>
    <w:p>
      <w:pPr/>
      <w:r>
        <w:rPr>
          <w:lang w:val="ne_NP" w:bidi="ne_NP"/>
        </w:rPr>
      </w:r>
      <w:r>
        <w:rPr>
          <w:lang w:val="ne_NP" w:bidi="ne_NP"/>
        </w:rPr>
        <w:t xml:space="preserve">दोस्रो सूची बेबिलोनमा निर्वासनको समयको उल्लेख गरेर समाप्त हुन्छ। </w:t>
      </w:r>
      <w:r>
        <w:rPr>
          <w:b/>
          <w:lang w:val="ne_NP" w:bidi="ne_NP"/>
        </w:rPr>
        <w:t>निर्वासनको</w:t>
      </w:r>
      <w:r>
        <w:rPr>
          <w:lang w:val="ne_NP" w:bidi="ne_NP"/>
        </w:rPr>
        <w:t xml:space="preserve"> अर्थ अधिकांश इस्राएलीहरूलाई बलपूर्वक अर्को देशमा लगिएको थियो भन्ने हो। तिनीहरूलाई अब आफ्नो देशमा बस्न अनुमति थिएन। केही मानिसहरू मात्र पछाडि बसे।</w:t>
      </w:r>
    </w:p>
    <w:p>
      <w:pPr/>
      <w:r>
        <w:rPr>
          <w:lang w:val="ne_NP" w:bidi="ne_NP"/>
        </w:rPr>
      </w:r>
      <w:r>
        <w:rPr>
          <w:b/>
          <w:lang w:val="ne_NP" w:bidi="ne_NP"/>
        </w:rPr>
        <w:t>बेबिलोन</w:t>
      </w:r>
      <w:r>
        <w:rPr>
          <w:lang w:val="ne_NP" w:bidi="ne_NP"/>
        </w:rPr>
        <w:t xml:space="preserve"> इस्राएलबाट पूर्वमा भएको एउटा देशको नाम थियो। यो क्षेत्र हामीले अब इराकको रूपमा चिन्ने देशमा छ। परमेश्वरले इस्राएलीहरूलाई तिनीहरूका पापका लागि सजाय दिन बेबिलोनका मानिसहरूलाई प्रयोग गर्नुभयो।</w:t>
      </w:r>
    </w:p>
    <w:p>
      <w:pPr/>
      <w:r>
        <w:rPr>
          <w:lang w:val="ne_NP" w:bidi="ne_NP"/>
        </w:rPr>
      </w:r>
      <w:r>
        <w:rPr>
          <w:lang w:val="ne_NP" w:bidi="ne_NP"/>
        </w:rPr>
        <w:t xml:space="preserve">मत्तीले येशू </w:t>
      </w:r>
      <w:r>
        <w:rPr>
          <w:lang w:val="ne_NP" w:bidi="ne_NP"/>
        </w:rPr>
        <w:t>दाऊदका छोरा</w:t>
      </w:r>
      <w:r>
        <w:rPr>
          <w:lang w:val="ne_NP" w:bidi="ne_NP"/>
        </w:rPr>
        <w:t xml:space="preserve"> हुनुहुन्छ भनी भन्छन्। दाऊद इस्राएलका राजा थिए जो येशू जन्मिनुभन्दा लगभग एक हजार वर्षअघि जिउँथे। येशू दाऊदका प्रत्यक्ष छोरा होइन, किनभने उहाँ धेरै पछि जिउनुभयो। तर येशू उही पारिवारिक वंशका हुनुहुन्छ। त्यसैले मत्तीले उनलाई दाऊदका छोरा भन्छन्। परमेश्वरले धेरै समय अघि भन्नुभएको थियो कि आउने विशेष राजा र मुक्तिदाता दाऊदका सन्तान हुनेछन्। येशू दाऊदका सन्तान हुनुहुन्छ, र उहाँ नै ती विशेष राजा र मुक्तिदाता हुनुहुन्छ।</w:t>
      </w:r>
    </w:p>
    <w:p>
      <w:pPr/>
      <w:r>
        <w:rPr>
          <w:lang w:val="ne_NP" w:bidi="ne_NP"/>
        </w:rPr>
      </w:r>
      <w:r>
        <w:rPr>
          <w:lang w:val="ne_NP" w:bidi="ne_NP"/>
        </w:rPr>
        <w:t xml:space="preserve">येशू दाऊदको सन्तान हुनुहुन्थ्यो। दाऊद अब्राहामका सन्तान थिए। </w:t>
      </w:r>
      <w:r>
        <w:rPr>
          <w:b/>
          <w:lang w:val="ne_NP" w:bidi="ne_NP"/>
        </w:rPr>
        <w:t>अब्राहाम</w:t>
      </w:r>
      <w:r>
        <w:rPr>
          <w:lang w:val="ne_NP" w:bidi="ne_NP"/>
        </w:rPr>
        <w:t xml:space="preserve"> दाऊदभन्दा लगभग एक हजार वर्ष अघि बाँचे। परमेश्वरले अब्राहामलाई धेरै सन्तानहरू दिने प्रतिज्ञा गर्नुभएको थियो। अब्राहामका सन्तानहरू परमेश्वरका विशेष मानिसहरू थिए। तिनीहरूलाई इस्राएली भनिन्थ्यो। अब्राहाम इस्राएलीहरूका पहिलो पुर्खा थिए।</w:t>
      </w:r>
    </w:p>
    <w:p>
      <w:pPr/>
      <w:r>
        <w:rPr>
          <w:lang w:val="ne_NP" w:bidi="ne_NP"/>
        </w:rPr>
      </w:r>
      <w:r>
        <w:rPr>
          <w:lang w:val="ne_NP" w:bidi="ne_NP"/>
        </w:rPr>
        <w:t>दाऊद अब्राहामका प्रत्यक्ष छोरा थिएनन्, तर उनी अब्राहामका पारिवारिक वंशका थिए।</w:t>
      </w:r>
    </w:p>
    <w:p>
      <w:pPr/>
      <w:r>
        <w:rPr>
          <w:lang w:val="ne_NP" w:bidi="ne_NP"/>
        </w:rPr>
      </w:r>
      <w:r>
        <w:rPr>
          <w:lang w:val="ne_NP" w:bidi="ne_NP"/>
        </w:rPr>
        <w:t>यहाँ रोक्नुहोस् र तपाईंको अनुवाद टोलीसँग छलफल गर्नुहोस्: तपाईंको भाषामा, के येशूलाई उनका प्रत्यक्ष छोरा नभएपनि दाऊदका छोरा भन्न सम्भव छ, र के दाऊदलाई उनका प्रत्यक्ष छोरा नभएपनि अब्राहामका छोरा भन्न सम्भव छ? यदि तपाईंले यो आफ्नो भाषामा गर्न सक्नुहुन्न भने, तपाईंले अरू कस्ता शब्दहरू प्रयोग गर्न सक्नुहुन्छ?</w:t>
      </w:r>
    </w:p>
    <w:p>
      <w:pPr/>
      <w:r>
        <w:rPr>
          <w:lang w:val="ne_NP" w:bidi="ne_NP"/>
        </w:rPr>
      </w:r>
      <w:r>
        <w:rPr>
          <w:lang w:val="ne_NP" w:bidi="ne_NP"/>
        </w:rPr>
        <w:t xml:space="preserve">येशू नामको अर्थ "परमेश्वरले बचाउनुहुन्छ" हो। </w:t>
      </w:r>
      <w:r>
        <w:rPr>
          <w:b/>
          <w:lang w:val="ne_NP" w:bidi="ne_NP"/>
        </w:rPr>
        <w:t>ख्रीष्ट</w:t>
      </w:r>
      <w:r>
        <w:rPr>
          <w:lang w:val="ne_NP" w:bidi="ne_NP"/>
        </w:rPr>
        <w:t xml:space="preserve"> हिब्रू शब्दको </w:t>
      </w:r>
      <w:r>
        <w:rPr>
          <w:b/>
          <w:lang w:val="ne_NP" w:bidi="ne_NP"/>
        </w:rPr>
        <w:t>मसीह</w:t>
      </w:r>
      <w:r>
        <w:rPr>
          <w:lang w:val="ne_NP" w:bidi="ne_NP"/>
        </w:rPr>
        <w:t>का लागि ग्रीक शब्द हो। यसको अर्थ परमेश्वरले अभिषेक गर्नुभएको वा विशेष कार्यका लागि नियुक्त गर्नुभएको व्यक्ति हो। पुरानो नियममा अगमवक्ताहरू, पूजाहारीहरू र राजाहरूलाई विशेष कार्यहरूको लागि अभिषिक्त गरिएको थियो। येशू ती सबै कुराहरू हुनुहुन्छ, तर नयाँ नियमका लेखकले येशूलाई विशेष कार्यका लागि परमेश्वरले नियुक्त गर्नुभएको राजाको रूपमा देख्छन्। मत्तीले येशू राजा र मुक्तिदाता हुनुहुन्छ भन्ने स्पष्ट पार्न उहाँलाई येशू ख्रीष्ट भनेर सम्बोधन गर्छन्।</w:t>
      </w:r>
    </w:p>
    <w:p>
      <w:pPr/>
      <w:r>
        <w:rPr>
          <w:lang w:val="ne_NP" w:bidi="ne_NP"/>
        </w:rPr>
      </w:r>
      <w:r>
        <w:rPr>
          <w:lang w:val="ne_NP" w:bidi="ne_NP"/>
        </w:rPr>
        <w:t>यहाँ रोक्नुहोस् र आफ्नो अनुवाद टोलीसँग छलफल गर्नुहोस्: तपाईं ख्रीष्टका लागि कुन शब्द प्रयोग गर्नुहुनेछ? के तपाईंले ख्रीष्ट जस्तै लाग्ने केही भन्नुहुनेछ, वा तपाईंले मुक्तिदाताको अर्थ राख्ने केही भन्नुहुनेछ?</w:t>
      </w:r>
    </w:p>
    <w:p>
      <w:pPr/>
      <w:r>
        <w:rPr>
          <w:lang w:val="ne_NP" w:bidi="ne_NP"/>
        </w:rPr>
      </w:r>
      <w:r>
        <w:rPr>
          <w:lang w:val="ne_NP" w:bidi="ne_NP"/>
        </w:rPr>
        <w:t xml:space="preserve">यदि तपाईंले पहिले नै अर्को सुसमाचारको अनुवाद गर्नुभएको छ भने तपाईंले ख्रीष्टका लागि त्यही शब्द प्रयोग गर्नुभएको छ भन्ने कुरा निश्चित गर्नुहोस्। सम्झनुहोस् कि </w:t>
      </w:r>
      <w:r>
        <w:rPr>
          <w:lang w:val="ne_NP" w:bidi="ne_NP"/>
        </w:rPr>
        <w:t>ख्रीष्ट</w:t>
      </w:r>
      <w:r>
        <w:rPr>
          <w:lang w:val="ne_NP" w:bidi="ne_NP"/>
        </w:rPr>
        <w:t xml:space="preserve"> वा </w:t>
      </w:r>
      <w:r>
        <w:rPr>
          <w:lang w:val="ne_NP" w:bidi="ne_NP"/>
        </w:rPr>
        <w:t>मसीह</w:t>
      </w:r>
      <w:r>
        <w:rPr>
          <w:lang w:val="ne_NP" w:bidi="ne_NP"/>
        </w:rPr>
        <w:t xml:space="preserve"> मुख्य शब्दावलीमा छ।</w:t>
      </w:r>
    </w:p>
    <w:p>
      <w:pPr/>
      <w:r>
        <w:rPr>
          <w:lang w:val="ne_NP" w:bidi="ne_NP"/>
        </w:rPr>
      </w:r>
      <w:r>
        <w:rPr>
          <w:lang w:val="ne_NP" w:bidi="ne_NP"/>
        </w:rPr>
        <w:t>यस कथामा उच्चारण गर्न गाह्रो हुने धेरै नामहरू छन्। के तपाईंले तिनीहरूलाई उच्चारण गर्न अलि सजिलो बनाउने एउटा तरिका भेट्टाउन सक्नुहुन्छ? जबसम्म मानिसहरूले आफू एउटै हुन् भनेर चिन्न सक्छन्, तब सम्म नामहरू बाइबलमा जस्तै हुनुपर्दैन।</w:t>
      </w:r>
    </w:p>
    <w:p>
      <w:pPr/>
      <w:r>
        <w:rPr>
          <w:lang w:val="ne_NP" w:bidi="ne_NP"/>
        </w:rPr>
      </w:r>
      <w:r>
        <w:rPr>
          <w:lang w:val="ne_NP" w:bidi="ne_NP"/>
        </w:rPr>
        <w:t>यस कथाका सबै नामहरू सम्झन गाह्रो हुन सक्छ। तिनीहरूलाई सम्झने सबैभन्दा राम्रो तरिका के हो? के तपाईं तिनीहरूलाई धुनमा परिवर्तन गर्न सक्नुहुन्छ? के तपाईं तिनीहरूलाई गाउन सक्नुहुन्छ? तालमा ताली बजाउँदा वा खुट्टा बजार्दा केही मद्दत हुन्छ कि? के तपाईं तीन जना मानिसहरूबीच सूचीहरू बाँडिदिन सक्नुहुन्छ, जसले गर्दा प्रत्येकले तीनवटा सूचीमध्ये एक-एकवटा रेकर्ड गरोस्?</w:t>
      </w:r>
      <w:r>
        <w:rPr>
          <w:lang w:val="ne_NP" w:bidi="ne_NP"/>
        </w:rPr>
      </w:r>
    </w:p>
    <w:p>
      <w:pPr>
        <w:pStyle w:val="Heading3"/>
      </w:pPr>
      <w:r>
        <w:rPr>
          <w:lang w:val="ne_NP" w:bidi="ne_NP"/>
        </w:rPr>
        <w:t>Step 6</w:t>
      </w:r>
    </w:p>
    <w:p>
      <w:pPr/>
      <w:r>
        <w:rPr>
          <w:lang w:val="ne_NP" w:bidi="ne_NP"/>
        </w:rPr>
      </w:r>
      <w:r>
        <w:rPr>
          <w:lang w:val="ne_NP" w:bidi="ne_NP"/>
        </w:rPr>
        <w:t>सबैभन्दा सजिलोसँग बुझ्न सकिने अनुवादमा रहेको यस खण्डको श्रव्य संस्करण सुन्नुहोस्।</w:t>
      </w:r>
    </w:p>
    <w:p>
      <w:pPr/>
      <w:r>
        <w:rPr>
          <w:lang w:val="ne_NP" w:bidi="ne_NP"/>
        </w:rPr>
      </w:r>
      <w:r>
        <w:rPr>
          <w:lang w:val="ne_NP" w:bidi="ne_NP"/>
        </w:rPr>
        <w:t>यस सत्रमा, समूहमा मिलेर यो खण्डलाई आफ्नै भाषामा फेरि भन्नुहोस्।</w:t>
      </w:r>
    </w:p>
    <w:p>
      <w:pPr/>
      <w:r>
        <w:rPr>
          <w:lang w:val="ne_NP" w:bidi="ne_NP"/>
        </w:rPr>
      </w:r>
      <w:r>
        <w:rPr>
          <w:lang w:val="ne_NP" w:bidi="ne_NP"/>
        </w:rPr>
        <w:t>पहिला, सम्पूर्ण समूहले उक्त खण्डलाई आफ्नै भाषामा सुनाउने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समावेश गर्न नबिर्सनुहोस्।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पूरा खण्ड पुनः नभनेसम्म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समूहले अनुच्छेदको कुन संस्करण सबैभन्दा राम्रो छ भनी निर्णय गर्न सक्छ। तपाईंले समूहको एउटा सदस्यले एउटा दृश्य सुनाएको तरिका मन पर्यो र अर्को दृश्य चाहिँ अर्कै सदस्यले सुनाएको तरिका मन पर्यो भनी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अनुच्छेदको अन्तिम संस्करण तयार गर्न सक्छ।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Matthew 1:18–25</w:t>
      </w:r>
      <w:r>
        <w:rPr>
          <w:lang w:val="ne_NP" w:bidi="ne_NP"/>
        </w:rPr>
      </w:r>
    </w:p>
    <w:p>
      <w:pPr>
        <w:pStyle w:val="Heading3"/>
      </w:pPr>
      <w:r>
        <w:rPr>
          <w:lang w:val="ne_NP" w:bidi="ne_NP"/>
        </w:rPr>
        <w:t>Step 1</w:t>
      </w:r>
    </w:p>
    <w:p>
      <w:pPr/>
      <w:r>
        <w:rPr>
          <w:lang w:val="ne_NP" w:bidi="ne_NP"/>
        </w:rPr>
      </w:r>
      <w:r>
        <w:rPr>
          <w:lang w:val="ne_NP" w:bidi="ne_NP"/>
        </w:rPr>
        <w:t>मत्ती १:१८–२५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यस कथाले हामीलाई परमेश्वर वा येशूको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अघिल्लो खण्डमा हामीले येशूका पुर्खाहरूको बारेमा कथाहरू सुन्यौँ। यो कथाले स्वयं येशूको जन्मको बारेमा बताउँछ। येशूकी आमा मरियम थिइन्। मरियमको योसेफसँग मगनी भएको थियो। तिनीहरूको विवाह हुनेवाला थियो, तर कथाको सुरुमा तिनीहरूको विवाह भइसकेको थिएन। तिनीहरूको मगनी भएको थियो। इस्राएलमा, मगनी हुनु गम्भीर कुरा थियो। मगनीको समयमा दुलहाले दुलहीको परिवारलाई दुलहीको मूल्य तिर्थे। मगनी तोड्नु लज्जास्पद कुरा थियो।</w:t>
      </w:r>
    </w:p>
    <w:p>
      <w:pPr/>
      <w:r>
        <w:rPr>
          <w:lang w:val="ne_NP" w:bidi="ne_NP"/>
        </w:rPr>
      </w:r>
      <w:r>
        <w:rPr>
          <w:lang w:val="ne_NP" w:bidi="ne_NP"/>
        </w:rPr>
        <w:t>यहाँ रोक्नुहोस् र छलफल गर्नुहोस्: तपाईंको समुदायमा विवाह कसरी तय गरिन्छ? के त्यहाँ मगनी जस्तै केही हुन्छ? के तपाईं आफ्नो समुदायमा विवाह कसरी मिलाइन्छ भनेर एउटा कथा सुनाउन सक्नुहुन्छ? कुन कुन सम्झौताहरू पहिले गरिएका हुन्छन्? परिवारहरूले एक अर्काबाट के अपेक्षाहरू राख्छन्?</w:t>
      </w:r>
    </w:p>
    <w:p>
      <w:pPr/>
      <w:r>
        <w:rPr>
          <w:lang w:val="ne_NP" w:bidi="ne_NP"/>
        </w:rPr>
      </w:r>
      <w:r>
        <w:rPr>
          <w:lang w:val="ne_NP" w:bidi="ne_NP"/>
        </w:rPr>
        <w:t>मरियम विवाह गर्नुअघि गर्भवती थिइन्। मत्तीले मरियम कसरी गर्भवती भइन्, भन्ने बारेमा धेरै व्याख्या गर्दैनन्। उहाँले धेरै सरल रूपमा उनी पवित्र आत्माद्वारा गर्भवती थिइन् भनेर भन्छन्। यसको अर्थ जसरी एक पुरुषले महिलासँग यौन सम्बन्ध राख्छ, त्यसरी पवित्र आत्माले उनीसँग यौन सम्बन्ध राख्नुभएको थियो भन्ने होइन। यसको अर्थ परमेश्वरको शक्तिद्वारा मरियम गर्भवती भइन् भन्ने हो।</w:t>
      </w:r>
    </w:p>
    <w:p>
      <w:pPr/>
      <w:r>
        <w:rPr>
          <w:lang w:val="ne_NP" w:bidi="ne_NP"/>
        </w:rPr>
      </w:r>
      <w:r>
        <w:rPr>
          <w:lang w:val="ne_NP" w:bidi="ne_NP"/>
        </w:rPr>
        <w:t>मत्तीले हामीलाई योसेफले कसरी पत्ता लगाए भन्ने कुरा बताउँदैनन्। मरियमले सायद उसलाई बताइन्।</w:t>
      </w:r>
    </w:p>
    <w:p>
      <w:pPr/>
      <w:r>
        <w:rPr>
          <w:lang w:val="ne_NP" w:bidi="ne_NP"/>
        </w:rPr>
      </w:r>
      <w:r>
        <w:rPr>
          <w:lang w:val="ne_NP" w:bidi="ne_NP"/>
        </w:rPr>
        <w:t>यहाँ रोक्नुहोस् र छलफल गर्नुहोस्: के तपाईं विवाह गर्नुअघि गर्भवती भएकी केटीको बारेमा कथा सुनाउन सक्नुहुन्छ? के भयो? उनको परिवारका सदस्यहरू र समुदायका अन्य मानिसहरूले कस्तो प्रतिक्रिया दिए?</w:t>
      </w:r>
    </w:p>
    <w:p>
      <w:pPr/>
      <w:r>
        <w:rPr>
          <w:lang w:val="ne_NP" w:bidi="ne_NP"/>
        </w:rPr>
      </w:r>
      <w:r>
        <w:rPr>
          <w:lang w:val="ne_NP" w:bidi="ne_NP"/>
        </w:rPr>
        <w:t>योसेफ एउटा असल वा धर्मी मानिस हुन्। यसको अर्थ उसले परमेश्वरको व्यवस्था पालन गर्न चाहन्छ भन्ने हो। मरियम अर्को पुरुषसँग थिइन् भन्ने कुरा योसेफले सोचेको हुनुपर्छ। यो परमेश्वरको व्यवस्थाको विरुद्धमा भएको हुने थियो। यसका कारण योसेफसँग मरियमसँगको आफ्नो विवाह तोड्ने अधिकार थियो। यदि उनले मानिसहरूलाई आफूले किन मगनी तोडेको हो भनेर बताउने हो भने, मरियम धेरै लज्जित हुने थिइन्। मानिसहरूले परमेश्वरको व्यवस्था भङ्ग गरेकोमा मरियमलाई सजाय दिन सक्थे। योसेफ मरियम सार्वजनिक रूपमा लज्जित होउन् भन्ने चाहँदैनन्। उनी सोच्छन् कि यसको समाधान चुपचाप मगनी तोड्नु हुन सक्छ। योसेफ निदाउँदा यी कुराहरूको बारेमा सोचिरहेका थिए।</w:t>
      </w:r>
    </w:p>
    <w:p>
      <w:pPr/>
      <w:r>
        <w:rPr>
          <w:lang w:val="ne_NP" w:bidi="ne_NP"/>
        </w:rPr>
      </w:r>
      <w:r>
        <w:rPr>
          <w:lang w:val="ne_NP" w:bidi="ne_NP"/>
        </w:rPr>
        <w:t>योसेफ सुतिरहेको बेला, उनले एउटा सपना देख्छन्। सपनामा उनले एउटा स्वर्गदूतलाई देख्छन्। स्वर्गदूतले योसेफलाई दाऊदका छोरा भन्छन्। यहाँ दाऊदको अर्थ राजा दाऊद हो। राजा दाऊद धेरै समय अघि जिउँथे। योसेफ दाऊदका प्रत्यक्ष छोरा होइनन्, तर उनी दाऊदका सन्तान हुन्। परमेश्वरले दाऊदलाई उनका एउटा सन्तान विशेष राजा र मुक्तिदाता मसीह, हुनेछ भन्ने प्रतिज्ञा गर्नुभएको थियो। योसेफलाई यो अझै थाहा छैन, तर मरियमको छोरा यो मसीह हुनुपर्छ।</w:t>
      </w:r>
    </w:p>
    <w:p>
      <w:pPr/>
      <w:r>
        <w:rPr>
          <w:lang w:val="ne_NP" w:bidi="ne_NP"/>
        </w:rPr>
      </w:r>
      <w:r>
        <w:rPr>
          <w:lang w:val="ne_NP" w:bidi="ne_NP"/>
        </w:rPr>
        <w:t>स्वर्गदूतले योसेफलाई विवाहको कामलाई जारी राख्न भन्छन्, किनभने मरियम परमेश्वरको शक्तिले गर्भवती छिन्।</w:t>
      </w:r>
    </w:p>
    <w:p>
      <w:pPr/>
      <w:r>
        <w:rPr>
          <w:lang w:val="ne_NP" w:bidi="ne_NP"/>
        </w:rPr>
      </w:r>
      <w:r>
        <w:rPr>
          <w:lang w:val="ne_NP" w:bidi="ne_NP"/>
        </w:rPr>
        <w:t>यहाँ रोक्नुहोस् र छलफल गर्नुहोस्: तपाईंको समुदायका मानिसहरूले सपनाहरूलाई कस्तो मूल्य दिन्छन्? के तपाईं कसैले सपनाका कारणले केही गरेको कथा सुनाउन सक्नुहुन्छ?</w:t>
      </w:r>
    </w:p>
    <w:p>
      <w:pPr/>
      <w:r>
        <w:rPr>
          <w:lang w:val="ne_NP" w:bidi="ne_NP"/>
        </w:rPr>
      </w:r>
      <w:r>
        <w:rPr>
          <w:lang w:val="ne_NP" w:bidi="ne_NP"/>
        </w:rPr>
        <w:t>स्वर्गदूतले भन्छन् कि परमेश्वरले यो हुनेछ भनेर धेरै समय अघि बताउनुभएको थियो। एउटा अगमवक्ताले परमेश्वरको तर्फबाट इस्राएलका मानिसहरूलाई सन्देश दिएका थिए। यी अगमवक्ताले भनेका थिए: "कन्या गर्भवती हुनेछिन् र उनले छोरा जन्माउनेछिन्, र तिनीहरूले उसलाई इम्मानुएल भनी बोलाउनेछन्।" इम्मानुएलको अर्थ "परमेश्वर हामीसँग हुनुहुन्छ" भन्ने हो।</w:t>
      </w:r>
    </w:p>
    <w:p>
      <w:pPr/>
      <w:r>
        <w:rPr>
          <w:lang w:val="ne_NP" w:bidi="ne_NP"/>
        </w:rPr>
      </w:r>
      <w:r>
        <w:rPr>
          <w:lang w:val="ne_NP" w:bidi="ne_NP"/>
        </w:rPr>
        <w:t>अगमवक्ता भनेको यस्तो व्यक्ति (पुरुष वा कहिलेकाहीँ महिला) हो, जसले मानिसहरूलाई परमेश्वरको सन्देश दिन्छ।</w:t>
      </w:r>
    </w:p>
    <w:p>
      <w:pPr/>
      <w:r>
        <w:rPr>
          <w:lang w:val="ne_NP" w:bidi="ne_NP"/>
        </w:rPr>
      </w:r>
      <w:r>
        <w:rPr>
          <w:lang w:val="ne_NP" w:bidi="ne_NP"/>
        </w:rPr>
        <w:t>यहाँ स्वर्गदूतले अगमवक्ता यशैयाले धेरै समय अघि इस्राएलका मानिसहरूलाई भनेका कुराको बारेमा चर्चा गरिरहेका छन्।</w:t>
      </w:r>
    </w:p>
    <w:p>
      <w:pPr/>
      <w:r>
        <w:rPr>
          <w:lang w:val="ne_NP" w:bidi="ne_NP"/>
        </w:rPr>
      </w:r>
      <w:r>
        <w:rPr>
          <w:lang w:val="ne_NP" w:bidi="ne_NP"/>
        </w:rPr>
        <w:t>त्यो समयमा, आहाज राजा थिए। यो राजाको नाम अघिल्लो खण्डमा येशूका पुर्खाहरूको दोस्रो सूचीमा छ। यो त्यतिखेरको कुरा हो जब अर्को देशका मानिसहरू इस्राएलीहरूसँग लडिरहेका थिए। परमेश्वरले यशैयालाई राजालाई डराउनु पर्दैन भनेर बताउनु भन्नुभयो, किनभने परमेश्वरले इस्राएलको रक्षा गर्नुहुने थियो। परमेश्वरले राजालाई एउटा चिन्ह दिनुभयो कि परमेश्वरले जे भन्नुभएको थियो, त्यो गर्न लाग्नुभएको छ। यशैयाको माध्यमबाट, परमेश्वरले भन्नुभयो: "युवती गर्भवती हुनेछिन् र उनले छोरा जन्माउनेछिन्। उनले बच्चालाई इम्मानुएल नाम दिनेछिन्। र बच्चा हुनुभन्दा अघि इस्राएलीहरूमा आक्रमण गर्ने शत्रु पराजित हुनेछ।"</w:t>
      </w:r>
    </w:p>
    <w:p>
      <w:pPr/>
      <w:r>
        <w:rPr>
          <w:lang w:val="ne_NP" w:bidi="ne_NP"/>
        </w:rPr>
      </w:r>
      <w:r>
        <w:rPr>
          <w:lang w:val="ne_NP" w:bidi="ne_NP"/>
        </w:rPr>
        <w:t>गर्भवती भएर यो बच्चा जन्माउने युवती यशैयाको समयमा जिउँथिन्। उनको अवस्था सामान्य थियो: यो कुनै विशेष चमत्कार थिएन। तर स्वर्गदूतले त्यो प्रतिज्ञाको एउटा भाग अब योसेफसँग दोहोर्याइरहेका छन्, तर सानो परिवर्तन गरिरहेका छन्। "युवती" को सट्टा उनले "कुमारी" भन्छन्, जसको अर्थ पुरुषसँग यौन सम्बन्ध नराखेकी महिला भन्ने हुन्छ। उनले स्पष्ट पार्छन् कि यशैयाको समयमा जे भएको थियो, त्यो अब अझ धेरै व्यापक रूपमा दोहोरिन गइरहेको छ।</w:t>
      </w:r>
    </w:p>
    <w:p>
      <w:pPr/>
      <w:r>
        <w:rPr>
          <w:lang w:val="ne_NP" w:bidi="ne_NP"/>
        </w:rPr>
      </w:r>
      <w:r>
        <w:rPr>
          <w:lang w:val="ne_NP" w:bidi="ne_NP"/>
        </w:rPr>
        <w:t>स्वर्गदूतले बच्चालाई इम्मानुएल भनिनेछ भनी भन्छन्। यो योसेफले बच्चालाई दिनुपर्ने नाम होइन। यो मानिसहरूले बच्चालाई दिने उपाधि हो। हिब्रू भाषामा इम्मानुएलको अर्थ हुन्छ: "परमेश्वर हामीसँग हुनुहुन्छ।" जब मानिसहरूले येशूलाई देख्नेछन्, तिनीहरूले परमेश्वर तिनीहरूसँग हुनुहुन्छ भन्ने कुरा देख्नेछन्।</w:t>
      </w:r>
    </w:p>
    <w:p>
      <w:pPr/>
      <w:r>
        <w:rPr>
          <w:lang w:val="ne_NP" w:bidi="ne_NP"/>
        </w:rPr>
      </w:r>
      <w:r>
        <w:rPr>
          <w:lang w:val="ne_NP" w:bidi="ne_NP"/>
        </w:rPr>
        <w:t>योसेफ ब्यूँझन्छन् र स्वर्गदूतले उनलाई भनेको जस्तै गर्छन्। उनले विवाहको प्रक्रियालाई जारी राख्छन्, र मरियमलाई आफ्नी पत्नीको रूपमा घर लैजान्छन्। यद्यपि योसेफ मरियमसँग सुत्दैनन्। उनले बच्चा नजन्मिउन्जेल पर्खन्छन्। जब बच्चा जन्मिन्छ, योसेफले उसलाई येशू नाम दिन्छन्। येशूको अर्थ "परमेश्वरले बचाउनुहुन्छ" हो। जब योसेफले मरियमको बच्चालाई नाम दिन्छन्, उनले आधिकारिक रूपमा भनिरहेका छन्, "यो मेरो बच्चा हो।" उनले बच्चालाई आफ्नो सन्तानको रूपमा धर्मपुत्र बनाइरहेका छन्। योसेफ दाऊदका सन्तान थिए, र मरियमको सन्तानलाई ग्रहण गरेर, यो बालक पनि अब दाऊदको सन्तान भएको छ। परमेश्वरले दाऊदलाई विशेष राजा र मुक्तिदाताको बारेमा दिनुभएको प्रतिज्ञा पूरा हुन लागेको छ!</w:t>
      </w:r>
      <w:r>
        <w:rPr>
          <w:lang w:val="ne_NP" w:bidi="ne_NP"/>
        </w:rPr>
      </w:r>
    </w:p>
    <w:p>
      <w:pPr>
        <w:pStyle w:val="Heading3"/>
      </w:pPr>
      <w:r>
        <w:rPr>
          <w:lang w:val="ne_NP" w:bidi="ne_NP"/>
        </w:rPr>
        <w:t>Step 3</w:t>
      </w:r>
    </w:p>
    <w:p>
      <w:pPr/>
      <w:r>
        <w:rPr>
          <w:lang w:val="ne_NP" w:bidi="ne_NP"/>
        </w:rPr>
      </w:r>
      <w:r>
        <w:rPr>
          <w:lang w:val="ne_NP" w:bidi="ne_NP"/>
        </w:rPr>
        <w:t>सबैभन्दा सजिलो संस्करणमा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३ दृश्यहरू छन्।</w:t>
      </w:r>
    </w:p>
    <w:p>
      <w:pPr/>
      <w:r>
        <w:rPr>
          <w:lang w:val="ne_NP" w:bidi="ne_NP"/>
        </w:rPr>
      </w:r>
      <w:r>
        <w:rPr>
          <w:b/>
          <w:lang w:val="ne_NP" w:bidi="ne_NP"/>
        </w:rPr>
        <w:t>पहिलो दृश्य:</w:t>
      </w:r>
      <w:r>
        <w:rPr>
          <w:lang w:val="ne_NP" w:bidi="ne_NP"/>
        </w:rPr>
        <w:t xml:space="preserve"> योसेफले मरियमलाई सम्बन्धविच्छेद गर्ने बारेमा विचार गर्छन्।</w:t>
      </w:r>
      <w:r>
        <w:rPr>
          <w:b/>
          <w:lang w:val="ne_NP" w:bidi="ne_NP"/>
        </w:rPr>
        <w:t>दोस्रो दृश्य:</w:t>
      </w:r>
      <w:r>
        <w:rPr>
          <w:lang w:val="ne_NP" w:bidi="ne_NP"/>
        </w:rPr>
        <w:t xml:space="preserve"> योसेफले सपना देख्छन्। </w:t>
      </w:r>
      <w:r>
        <w:rPr>
          <w:b/>
          <w:lang w:val="ne_NP" w:bidi="ne_NP"/>
        </w:rPr>
        <w:t>तेस्रो दृश्य:</w:t>
      </w:r>
      <w:r>
        <w:rPr>
          <w:lang w:val="ne_NP" w:bidi="ne_NP"/>
        </w:rPr>
        <w:t xml:space="preserve"> योसेफले मरियमलाई आफ्नी पत्नीको रूपमा घरमा लैजान्छन्।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मरियम</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स्वर्गदूत</w:t>
      </w:r>
    </w:p>
    <w:p>
      <w:pPr>
        <w:pStyle w:val="ListBullet"/>
        <w:spacing w:line="240" w:lineRule="auto"/>
        <w:ind w:left="720"/>
      </w:pPr>
      <w:r>
        <w:rPr>
          <w:lang w:val="ne_NP" w:bidi="ne_NP"/>
        </w:rPr>
      </w:r>
      <w:r>
        <w:rPr>
          <w:lang w:val="ne_NP" w:bidi="ne_NP"/>
        </w:rPr>
        <w:t>अगमवक्ता</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पहिलो दृश्यमा हामीले मरियमको योसेफसँग मगनी भएको, तर विवाह अघि नै उनी गर्भवती थिइन् भन्ने कुरा सुन्छौं। हामीले अघिल्लो खण्डमा येशूका पुर्खाहरूको तेस्रो सूचीको अन्त्यमा मरियम र योसेफको नाम पहिले नै सुनेका छौं। यस बिन्दुमा हामी मरियम र योसेफको बारेमा अरू केही सुन्दैनौं। मत्तीले हामीलाई तिनीहरू को थिए वा तिनीहरू कहाँ बसोबास गर्थे भन्ने बारेमा थप बताउँदैनन्। सुसमाचारका अन्य पदहरूबाट हामी पछि थाहा पाउँछौँ कि योसेफ सिकर्मी थिए। योसेफ र मरियम अलि गरिब थिए। योसेफले मरियमलाई सार्वजनिक रूपमा लज्जित नपारी, उनीसँगको मगनी चुपचाप तोड्नेबारे सोच्छन्।</w:t>
      </w:r>
    </w:p>
    <w:p>
      <w:pPr/>
      <w:r>
        <w:rPr>
          <w:lang w:val="ne_NP" w:bidi="ne_NP"/>
        </w:rPr>
      </w:r>
      <w:r>
        <w:rPr>
          <w:lang w:val="ne_NP" w:bidi="ne_NP"/>
        </w:rPr>
        <w:t>दोस्रो दृश्यमा योसेफ सुतिरहेका छन् र उनले एउटा सपना देख्छन्। मत्तीले आफ्नो पुस्तक ग्रीक भाषामा लेखे। ग्रीक पाठमा भनिएको छ, "</w:t>
      </w:r>
      <w:r>
        <w:rPr>
          <w:b/>
          <w:lang w:val="ne_NP" w:bidi="ne_NP"/>
        </w:rPr>
        <w:t>हेर</w:t>
      </w:r>
      <w:r>
        <w:rPr>
          <w:lang w:val="ne_NP" w:bidi="ne_NP"/>
        </w:rPr>
        <w:t>, प्रभुका स्वर्गदूत योसेफकहाँ सपनामा देखा परे।" "हेर्नुहोस्" शब्दको अर्थ श्रोताहरूलाई केही महत्त्वपूर्ण वा अचम्मको कुरा हुन लागेको छ भन्ने कुरा हो।</w:t>
      </w:r>
    </w:p>
    <w:p>
      <w:pPr/>
      <w:r>
        <w:rPr>
          <w:lang w:val="ne_NP" w:bidi="ne_NP"/>
        </w:rPr>
      </w:r>
      <w:r>
        <w:rPr>
          <w:lang w:val="ne_NP" w:bidi="ne_NP"/>
        </w:rPr>
        <w:t>स्वर्गदूतले योसेफलाई मरियमलाई आफ्नी पत्नीको रूपमा लिन डराउनु पर्दैन भनी बताउँछन्। मरियमले गलत काम गरेकी छैनन्; उनलाई सजाय दिनु आवश्यक छैन। उनको गर्भावस्था विशेष छ। परमेश्वरको शक्तिले उनलाई गर्भवती बनायो। जन्मिने बच्चा पनि विशेष छ। उहाँले आफ्ना मानिसहरूलाई तिनीहरूको पापको सजायबाट बचाउनुहुनेछ। उनको जन्मले अगमवक्ताले धेरै समय अघि गरेको प्रतिज्ञा पूरा गर्नेछ।</w:t>
      </w:r>
    </w:p>
    <w:p>
      <w:pPr/>
      <w:r>
        <w:rPr>
          <w:lang w:val="ne_NP" w:bidi="ne_NP"/>
        </w:rPr>
      </w:r>
      <w:r>
        <w:rPr>
          <w:lang w:val="ne_NP" w:bidi="ne_NP"/>
        </w:rPr>
        <w:t>तेस्रो दृश्यमा योसेफ ब्यूँझन्छन्। उनी स्वर्गदूतले भनेको कुरा गर्छन्। उनले विवाहका प्रक्रियाहरू जारी राख्छन् र मरियमलाई आफ्नी पत्नीको रूपमा घर लैजान्छन्। तर बच्चा नजन्मिएसम्म उनी उनीसँग सुत्दैनन्। जब बच्चा जन्मिन्छ, तब उनले उसको नाम येशू राखिदिन्छन्।</w:t>
      </w:r>
      <w:r>
        <w:rPr>
          <w:lang w:val="ne_NP" w:bidi="ne_NP"/>
        </w:rPr>
      </w:r>
    </w:p>
    <w:p>
      <w:pPr>
        <w:pStyle w:val="Heading3"/>
      </w:pPr>
      <w:r>
        <w:rPr>
          <w:lang w:val="ne_NP" w:bidi="ne_NP"/>
        </w:rPr>
        <w:t>Step 4</w:t>
      </w:r>
    </w:p>
    <w:p>
      <w:pPr/>
      <w:r>
        <w:rPr>
          <w:lang w:val="ne_NP" w:bidi="ne_NP"/>
        </w:rPr>
      </w:r>
      <w:r>
        <w:rPr>
          <w:lang w:val="ne_NP" w:bidi="ne_NP"/>
        </w:rPr>
        <w:t>सबैभन्दा सजिलो संस्करणमा पाठलाई फेरि एकपटक सुन्नुहोस्।</w:t>
      </w:r>
    </w:p>
    <w:p>
      <w:pPr/>
      <w:r>
        <w:rPr>
          <w:lang w:val="ne_NP" w:bidi="ne_NP"/>
        </w:rPr>
      </w:r>
      <w:r>
        <w:rPr>
          <w:lang w:val="ne_NP" w:bidi="ne_NP"/>
        </w:rPr>
        <w:t>यस सत्रमा, टोलीले कथालाई नाटकको रूप दिनेछ।</w:t>
      </w:r>
    </w:p>
    <w:p>
      <w:pPr/>
      <w:r>
        <w:rPr>
          <w:lang w:val="ne_NP" w:bidi="ne_NP"/>
        </w:rPr>
      </w:r>
      <w:r>
        <w:rPr>
          <w:lang w:val="ne_NP" w:bidi="ne_NP"/>
        </w:rPr>
        <w:t>यस कथामा ३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मरियम</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स्वर्गदूत</w:t>
      </w:r>
    </w:p>
    <w:p>
      <w:pPr>
        <w:pStyle w:val="ListBullet"/>
        <w:spacing w:line="240" w:lineRule="auto"/>
        <w:ind w:left="720"/>
      </w:pPr>
      <w:r>
        <w:rPr>
          <w:lang w:val="ne_NP" w:bidi="ne_NP"/>
        </w:rPr>
      </w:r>
      <w:r>
        <w:rPr>
          <w:lang w:val="ne_NP" w:bidi="ne_NP"/>
        </w:rPr>
        <w:t>अगमवक्ता</w:t>
      </w:r>
    </w:p>
    <w:p>
      <w:pPr/>
      <w:r>
        <w:rPr>
          <w:lang w:val="ne_NP" w:bidi="ne_NP"/>
        </w:rPr>
      </w:r>
      <w:r>
        <w:rPr>
          <w:lang w:val="ne_NP" w:bidi="ne_NP"/>
        </w:rPr>
        <w:t>टोलीलाई कथा दुई पटक अभिनय गर्न लगाउनुहोस्। तिनीहरूले अनुवाद गरिरहेका भाषामा अभिनय गर्नुपर्छ। पहिला, टोलीलाई नरोकिकन कथाको अभिनय गर्न लगाउनुहोस्।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मरियम गर्भवती छिन् भन्ने कुरा योसेफले पत्ता लगाएको अभिनय गर्नुहोस्।</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योसेफको भूमिका खेल्ने कलाकारलाई सोध्नुहोस्, "तपाईंलाई कस्तो महसुस भइरहेको छ?" तपाईंले यस्ता कुराहरू सुन्न सक्नुहुन्छ:</w:t>
      </w:r>
    </w:p>
    <w:p>
      <w:pPr/>
      <w:r>
        <w:rPr>
          <w:lang w:val="ne_NP" w:bidi="ne_NP"/>
        </w:rPr>
      </w:r>
      <w:r>
        <w:rPr>
          <w:lang w:val="ne_NP" w:bidi="ne_NP"/>
        </w:rPr>
        <w:t>योसेफले के गर्ने भन्ने बारेमा सोच्दा अभिनय गर्नुहोस्। उनका विकल्पहरू के के हुन्? उनले कस्ता विभिन्न विकल्पहरू विचार गर्न सक्छन्?</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योसेफको भूमिका खेल्ने कलाकारलाई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मरियमको भूमिका खेल्ने कलाकारलाई सोध्नुहोस्, "तपाईं कस्तो महसुस गर्दै हुनुहुन्छ?"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स्वर्गदूतले योसेफसँग कुरा गरिरहेको अभिनय गर्नुहोस्। स्वर्गदूतले योसेफलाई "दाऊदका छोरा" भनी सम्बोधन गर्छन्।</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योसेफको भूमिका खेल्ने कलाकारलाई सोध्नुहोस्, "स्वर्गदूतले तपाईंलाई दाऊदको छोरा भनी बोलाउँदा तपाईंलाई कस्तो महसुस हुन्छ?"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स्वर्गदूतको पछाडि तपाईंले यशैयाले राजा आहाजलाई परमेश्वरको प्रतिज्ञा बताएको अभिनय गर्न सक्नुहुन्छ।</w:t>
      </w:r>
    </w:p>
    <w:p>
      <w:pPr/>
      <w:r>
        <w:rPr>
          <w:lang w:val="ne_NP" w:bidi="ne_NP"/>
        </w:rPr>
      </w:r>
      <w:r>
        <w:rPr>
          <w:lang w:val="ne_NP" w:bidi="ne_NP"/>
        </w:rPr>
        <w:t>सपना देखेपछि योसेफ ब्यूँझेको जस्तै अभिनय गर्नुहोस्।</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योसेफको भूमिका खेल्ने कलाकारलाई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योसेफले मरियमलाई घर लैजान लगाएको अभिनय गर्नुहोस्।</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मरियमको भूमिका खेल्ने कलाकारलाई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बच्चा जन्मिएको र बच्चालाई नाम दिइएको अभिनय गर्नुहोस्।</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मरियम र योसेफको भूमिका खेल्ने कलाकारहरूलाई सोध्नुहोस्: "तपाईंलाई कस्तो महसुस भइरहेको छ?" तपाईंले यस्ता कुराहरू सुन्न सक्नुहुन्छ:</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यस खण्डमा, मत्तीले मसीह येशूको जन्मको कथा सुनाउँछन्।</w:t>
      </w:r>
    </w:p>
    <w:p>
      <w:pPr/>
      <w:r>
        <w:rPr>
          <w:lang w:val="ne_NP" w:bidi="ne_NP"/>
        </w:rPr>
      </w:r>
      <w:r>
        <w:rPr>
          <w:lang w:val="ne_NP" w:bidi="ne_NP"/>
        </w:rPr>
        <w:t xml:space="preserve">येशू नामको अर्थ </w:t>
      </w:r>
      <w:r>
        <w:rPr>
          <w:b/>
          <w:lang w:val="ne_NP" w:bidi="ne_NP"/>
        </w:rPr>
        <w:t>"परमेश्वरले</w:t>
      </w:r>
      <w:r>
        <w:rPr>
          <w:lang w:val="ne_NP" w:bidi="ne_NP"/>
        </w:rPr>
        <w:t xml:space="preserve"> बचाउनुहुन्छ" हो। </w:t>
      </w:r>
      <w:r>
        <w:rPr>
          <w:b/>
          <w:lang w:val="ne_NP" w:bidi="ne_NP"/>
        </w:rPr>
        <w:t>मसीह</w:t>
      </w:r>
      <w:r>
        <w:rPr>
          <w:lang w:val="ne_NP" w:bidi="ne_NP"/>
        </w:rPr>
        <w:t xml:space="preserve"> एउटा हिब्रू शब्द हो। यसको अर्थ परमेश्वरले अभिषेक गर्नुभएको वा विशेष कार्यका लागि नियुक्त गर्नुभएको व्यक्ति हो। पुरानो नियममा अगमवक्ताहरू, पूजाहारीहरू र राजाहरूलाई विशेष कार्यहरूको लागि अभिषिक्त गरिएको थियो। येशू ती सबै कुराहरू हुनुहुन्छ, तर नयाँ नियमका लेखकले येशूलाई विशेष कार्यका लागि परमेश्वरले नियुक्त गर्नुभएको राजाको रूपमा देख्छन्। मत्तीले येशूलाई आफू राजा र मुक्तिदाता दुवै हुनुहुन्छ भन्ने कुरा स्पष्ट पार्न मसीह भन्छन्।</w:t>
      </w:r>
    </w:p>
    <w:p>
      <w:pPr/>
      <w:r>
        <w:rPr>
          <w:lang w:val="ne_NP" w:bidi="ne_NP"/>
        </w:rPr>
      </w:r>
      <w:r>
        <w:rPr>
          <w:lang w:val="ne_NP" w:bidi="ne_NP"/>
        </w:rPr>
        <w:t>मसीहका लागि तपाईं कुन शब्द प्रयोग गर्नुहुनेछ? के तपाईं मसीह जस्तै सुनिने केही भन्नुहुनेछ, वा तपाईं मुक्तिदाताको अर्थ राख्ने केही भन्नुहुनेछ? मसीहको अर्थ ख्रीष्ट नै हो। मसीह हिब्रू शब्द हो; ग्रीक भाषाको त्यही शब्द ख्रीष्ट हो। अघिल्लो खण्डमा मत्तीले ग्रीक शब्द, ख्रीष्ट प्रयोग गरे। तपाईं मसीह र ख्रीष्टका लागि फरक शब्द राख्न चाहनुहुन्छ कि छैन, वा प्रत्येक पटक त्यही शब्द प्रयोग गर्नुहुनेछ भन्ने कुरा आफ्नो अनुवाद टोलीसँग छलफल गर्नुहोस्।</w:t>
      </w:r>
    </w:p>
    <w:p>
      <w:pPr/>
      <w:r>
        <w:rPr>
          <w:lang w:val="ne_NP" w:bidi="ne_NP"/>
        </w:rPr>
      </w:r>
      <w:r>
        <w:rPr>
          <w:lang w:val="ne_NP" w:bidi="ne_NP"/>
        </w:rPr>
        <w:t xml:space="preserve">यदि तपाईंले पहिले नै अर्को सुसमाचारको अनुवाद गर्नुभएको छ भने, तपाईंले त्यहाँ प्रयोग गर्नुभएको शब्द नै प्रयोग गर्ने कुरा निश्चित गर्नुहोस्। </w:t>
      </w:r>
      <w:r>
        <w:rPr>
          <w:lang w:val="ne_NP" w:bidi="ne_NP"/>
        </w:rPr>
        <w:t>ख्रीष्ट</w:t>
      </w:r>
      <w:r>
        <w:rPr>
          <w:lang w:val="ne_NP" w:bidi="ne_NP"/>
        </w:rPr>
        <w:t xml:space="preserve"> वा </w:t>
      </w:r>
      <w:r>
        <w:rPr>
          <w:lang w:val="ne_NP" w:bidi="ne_NP"/>
        </w:rPr>
        <w:t>मसीह</w:t>
      </w:r>
      <w:r>
        <w:rPr>
          <w:lang w:val="ne_NP" w:bidi="ne_NP"/>
        </w:rPr>
        <w:t xml:space="preserve"> मुख्य शब्दावलीमा छ।</w:t>
      </w:r>
    </w:p>
    <w:p>
      <w:pPr/>
      <w:r>
        <w:rPr>
          <w:lang w:val="ne_NP" w:bidi="ne_NP"/>
        </w:rPr>
      </w:r>
      <w:r>
        <w:rPr>
          <w:lang w:val="ne_NP" w:bidi="ne_NP"/>
        </w:rPr>
        <w:t xml:space="preserve">मरियमको योसेफसँग </w:t>
      </w:r>
      <w:r>
        <w:rPr>
          <w:b/>
          <w:lang w:val="ne_NP" w:bidi="ne_NP"/>
        </w:rPr>
        <w:t>मगनी</w:t>
      </w:r>
      <w:r>
        <w:rPr>
          <w:lang w:val="ne_NP" w:bidi="ne_NP"/>
        </w:rPr>
        <w:t xml:space="preserve"> भएको थियो। इस्राएलमा, मगनी २ परिवारबीचको एउटा औपचारिक सम्झौता थियो। सामान्यतया आमाबुबाले नै विवाह मिलाउने गर्थे। मगनीको समयमा, दुलहाले केटीको परिवारलाई दुलहीको मूल्यको रूपमा दिन एक निश्चित रकम तिर्न सहमत भए।</w:t>
      </w:r>
    </w:p>
    <w:p>
      <w:pPr/>
      <w:r>
        <w:rPr>
          <w:lang w:val="ne_NP" w:bidi="ne_NP"/>
        </w:rPr>
      </w:r>
      <w:r>
        <w:rPr>
          <w:lang w:val="ne_NP" w:bidi="ne_NP"/>
        </w:rPr>
        <w:t>मगनी तोड्नुलाई सम्बन्धविच्छेद जस्तै नराम्रो मानिन्थ्यो।</w:t>
      </w:r>
    </w:p>
    <w:p>
      <w:pPr/>
      <w:r>
        <w:rPr>
          <w:lang w:val="ne_NP" w:bidi="ne_NP"/>
        </w:rPr>
      </w:r>
      <w:r>
        <w:rPr>
          <w:lang w:val="ne_NP" w:bidi="ne_NP"/>
        </w:rPr>
        <w:t xml:space="preserve">मरियम </w:t>
      </w:r>
      <w:r>
        <w:rPr>
          <w:lang w:val="ne_NP" w:bidi="ne_NP"/>
        </w:rPr>
        <w:t>पवित्र आत्मा</w:t>
      </w:r>
      <w:r>
        <w:rPr>
          <w:lang w:val="ne_NP" w:bidi="ne_NP"/>
        </w:rPr>
        <w:t>द्वारा गर्भवती भएकी थिइन्।</w:t>
      </w:r>
    </w:p>
    <w:p>
      <w:pPr/>
      <w:r>
        <w:rPr>
          <w:lang w:val="ne_NP" w:bidi="ne_NP"/>
        </w:rPr>
      </w:r>
      <w:r>
        <w:rPr>
          <w:b/>
          <w:lang w:val="ne_NP" w:bidi="ne_NP"/>
        </w:rPr>
        <w:t>पवित्र आत्मा</w:t>
      </w:r>
      <w:r>
        <w:rPr>
          <w:lang w:val="ne_NP" w:bidi="ne_NP"/>
        </w:rPr>
        <w:t xml:space="preserve"> भनेको मानिसहरूमा वा मानिसहरूमार्फत काम गर्ने परमेश्वरको शक्ति हो। परमेश्वरको आत्मालाई पवित्र भनिन्छ किनभने यो सिद्ध छ। मरियम गर्भवती भइन्, किनभने परमेश्वरको शक्तिले उनलाई त्यस्तो बनाउनुभयो।</w:t>
      </w:r>
    </w:p>
    <w:p>
      <w:pPr/>
      <w:r>
        <w:rPr>
          <w:lang w:val="ne_NP" w:bidi="ne_NP"/>
        </w:rPr>
      </w:r>
      <w:r>
        <w:rPr>
          <w:lang w:val="ne_NP" w:bidi="ne_NP"/>
        </w:rPr>
        <w:t>पवित्र आत्माद्वारा मरियम गर्भवती भइसकेको कुरा सुनेका केही मानिसहरू अलमलमा पर्न र परमेश्वरले मरियमसँग यौन सम्बन्ध राख्नुभएको थियो भन्ने कुरा सोच्न सक्छन्। त्यसैले केही अनुवादकहरूले यसलाई "परमेश्वरको शक्तिले मरियम गर्भवती थिइन्" भनेर भन्न चाहन्छन्।</w:t>
      </w:r>
    </w:p>
    <w:p>
      <w:pPr/>
      <w:r>
        <w:rPr>
          <w:lang w:val="ne_NP" w:bidi="ne_NP"/>
        </w:rPr>
      </w:r>
      <w:r>
        <w:rPr>
          <w:lang w:val="ne_NP" w:bidi="ne_NP"/>
        </w:rPr>
        <w:t xml:space="preserve">योसेफ एक </w:t>
      </w:r>
      <w:r>
        <w:rPr>
          <w:b/>
          <w:lang w:val="ne_NP" w:bidi="ne_NP"/>
        </w:rPr>
        <w:t>धर्मी</w:t>
      </w:r>
      <w:r>
        <w:rPr>
          <w:lang w:val="ne_NP" w:bidi="ne_NP"/>
        </w:rPr>
        <w:t xml:space="preserve"> मानिस थिए, जसको अर्थ उनी सही काम गर्न चाहन्थे भन्ने हो। उनले परमेश्वरले मोशा मार्फत आफ्ना मानिसहरूलाई दिनुभएका व्यवस्थाहरू पालन गर्ने प्रयास गर्थे। </w:t>
      </w:r>
      <w:r>
        <w:rPr>
          <w:lang w:val="ne_NP" w:bidi="ne_NP"/>
        </w:rPr>
        <w:t>धार्मिकता</w:t>
      </w:r>
      <w:r>
        <w:rPr>
          <w:lang w:val="ne_NP" w:bidi="ne_NP"/>
        </w:rPr>
        <w:t>को बारेमा थप जानकारीको लागि मुख्य शब्दावली हेर्नुहोस्।</w:t>
      </w:r>
    </w:p>
    <w:p>
      <w:pPr/>
      <w:r>
        <w:rPr>
          <w:lang w:val="ne_NP" w:bidi="ne_NP"/>
        </w:rPr>
      </w:r>
      <w:r>
        <w:rPr>
          <w:lang w:val="ne_NP" w:bidi="ne_NP"/>
        </w:rPr>
        <w:t xml:space="preserve">यस सपनामा, योसेफले एउटा </w:t>
      </w:r>
      <w:r>
        <w:rPr>
          <w:b/>
          <w:lang w:val="ne_NP" w:bidi="ne_NP"/>
        </w:rPr>
        <w:t>स्वर्गदूत</w:t>
      </w:r>
      <w:r>
        <w:rPr>
          <w:lang w:val="ne_NP" w:bidi="ne_NP"/>
        </w:rPr>
        <w:t xml:space="preserve"> देख्छन्। स्वर्गदूत परमेश्वरको आत्मिक सन्देशवाहक हो। मानिसको नजरमा, स्वर्गदूत मानिस जस्तै देखिन्छ। तिनीहरू प्रायः एउटा विशेष सन्देश लिएर वा एउटा विशेष काम गर्न आउँछन्। यदि कुनै भाषामा "स्वर्गदूत" का लागि गैर-विश्वासीले बुझ्ने कुनै शब्द छैन भने, तपाईंले यसलाई परमेश्वरका सन्देशवाहक, परमेश्वरका दूत, वा सायद परमेश्वरका राजदूतका रूपमा अनुवाद गर्न सक्नुहुन्छ। </w:t>
      </w:r>
      <w:r>
        <w:rPr>
          <w:lang w:val="ne_NP" w:bidi="ne_NP"/>
        </w:rPr>
        <w:t>स्वर्गदूत</w:t>
      </w:r>
      <w:r>
        <w:rPr>
          <w:lang w:val="ne_NP" w:bidi="ne_NP"/>
        </w:rPr>
        <w:t xml:space="preserve"> शब्द मुख्य शब्दावलीमा छ।</w:t>
      </w:r>
    </w:p>
    <w:p>
      <w:pPr/>
      <w:r>
        <w:rPr>
          <w:lang w:val="ne_NP" w:bidi="ne_NP"/>
        </w:rPr>
      </w:r>
      <w:r>
        <w:rPr>
          <w:lang w:val="ne_NP" w:bidi="ne_NP"/>
        </w:rPr>
        <w:t xml:space="preserve">स्वर्गदूतले योसेफले बच्चाको नाम </w:t>
      </w:r>
      <w:r>
        <w:rPr>
          <w:b/>
          <w:lang w:val="ne_NP" w:bidi="ne_NP"/>
        </w:rPr>
        <w:t>येशू</w:t>
      </w:r>
      <w:r>
        <w:rPr>
          <w:lang w:val="ne_NP" w:bidi="ne_NP"/>
        </w:rPr>
        <w:t xml:space="preserve"> राख्नुपर्छ भनी बताउँछन्। येशूको अर्थ परमेश्वरले बचाउनुहुन्छ। येशूले आफ्ना मानिसहरूलाई तिनीहरूका पापबाट बचाउनुहुनेछ। </w:t>
      </w:r>
      <w:r>
        <w:rPr>
          <w:b/>
          <w:lang w:val="ne_NP" w:bidi="ne_NP"/>
        </w:rPr>
        <w:t>पापले</w:t>
      </w:r>
      <w:r>
        <w:rPr>
          <w:lang w:val="ne_NP" w:bidi="ne_NP"/>
        </w:rPr>
        <w:t xml:space="preserve"> परमेश्वरप्रतिको अनाज्ञाकारिताको कार्यलाई बुझाउँछ। तपाईंले यहाँ प्रयोग गर्ने शब्दको अर्थ कसैले धार्मिक प्रार्थना जस्ता धार्मिक कार्य गर्न वा केही धार्मिक नियमहरू पालन गर्न चुकेको भन्ने नलागोस् भन्ने कुरामा पक्का हुनुहोस्। </w:t>
      </w:r>
      <w:r>
        <w:rPr>
          <w:lang w:val="ne_NP" w:bidi="ne_NP"/>
        </w:rPr>
        <w:t>पाप</w:t>
      </w:r>
      <w:r>
        <w:rPr>
          <w:lang w:val="ne_NP" w:bidi="ne_NP"/>
        </w:rPr>
        <w:t xml:space="preserve"> शब्द मुख्य शब्दावलीमा छ।</w:t>
      </w:r>
    </w:p>
    <w:p>
      <w:pPr/>
      <w:r>
        <w:rPr>
          <w:lang w:val="ne_NP" w:bidi="ne_NP"/>
        </w:rPr>
      </w:r>
      <w:r>
        <w:rPr>
          <w:lang w:val="ne_NP" w:bidi="ne_NP"/>
        </w:rPr>
        <w:t xml:space="preserve">येशूले आफ्ना मानिसहरूलाई तिनीहरूका पापबाट </w:t>
      </w:r>
      <w:r>
        <w:rPr>
          <w:b/>
          <w:lang w:val="ne_NP" w:bidi="ne_NP"/>
        </w:rPr>
        <w:t>बचाउनुहुनेछ</w:t>
      </w:r>
      <w:r>
        <w:rPr>
          <w:lang w:val="ne_NP" w:bidi="ne_NP"/>
        </w:rPr>
        <w:t>। जब मानिसहरूले पाप गर्छन्, तिनीहरूले सजाय पाउनुपर्छ र लज्जित हुनेछन्। येशूले मानिसहरूलाई यस सजाय र लज्जाबाट बचाउनुहुनेछ।</w:t>
      </w:r>
    </w:p>
    <w:p>
      <w:pPr/>
      <w:r>
        <w:rPr>
          <w:lang w:val="ne_NP" w:bidi="ne_NP"/>
        </w:rPr>
      </w:r>
      <w:r>
        <w:rPr>
          <w:lang w:val="ne_NP" w:bidi="ne_NP"/>
        </w:rPr>
        <w:t>येशूले "</w:t>
      </w:r>
      <w:r>
        <w:rPr>
          <w:b/>
          <w:lang w:val="ne_NP" w:bidi="ne_NP"/>
        </w:rPr>
        <w:t>आफ्ना</w:t>
      </w:r>
      <w:r>
        <w:rPr>
          <w:lang w:val="ne_NP" w:bidi="ne_NP"/>
        </w:rPr>
        <w:t xml:space="preserve"> मानिसहरूलाई" तिनीहरूका पापबाट बचाउनुहुनेछ। यहाँ "उहाँका मानिसहरू" को अर्थ इस्राएलीहरू हो। पछि, येशूमा विश्वास गर्ने कुनै पनि व्यक्ति उहाँका मानिसहरू हुनेछन्। तपाईंले "मानिसहरू" मात्र भन्नुहुन्न भन्ने कुरामा ध्यान दिनुहोस्। तपाईं "उनका आफ्नै मानिसहरू" भन्न सक्नुहुन्छ।</w:t>
      </w:r>
    </w:p>
    <w:p>
      <w:pPr/>
      <w:r>
        <w:rPr>
          <w:lang w:val="ne_NP" w:bidi="ne_NP"/>
        </w:rPr>
      </w:r>
      <w:r>
        <w:rPr>
          <w:lang w:val="ne_NP" w:bidi="ne_NP"/>
        </w:rPr>
        <w:t>यो वाक्य भन्ने केही तरिकाहरू यस्ता हुन सक्छन्:</w:t>
      </w:r>
    </w:p>
    <w:p>
      <w:pPr>
        <w:pStyle w:val="ListBullet"/>
        <w:spacing w:line="240" w:lineRule="auto"/>
        <w:ind w:left="720"/>
      </w:pPr>
      <w:r>
        <w:rPr>
          <w:lang w:val="ne_NP" w:bidi="ne_NP"/>
        </w:rPr>
      </w:r>
      <w:r>
        <w:rPr>
          <w:lang w:val="ne_NP" w:bidi="ne_NP"/>
        </w:rPr>
        <w:t>येशूले आफ्ना मानिसहरूलाई तिनीहरूको गलत कामका नतिजाबाट बचाउनुहुनेछ।</w:t>
      </w:r>
    </w:p>
    <w:p>
      <w:pPr>
        <w:pStyle w:val="ListBullet"/>
        <w:spacing w:line="240" w:lineRule="auto"/>
        <w:ind w:left="720"/>
      </w:pPr>
      <w:r>
        <w:rPr>
          <w:lang w:val="ne_NP" w:bidi="ne_NP"/>
        </w:rPr>
      </w:r>
      <w:r>
        <w:rPr>
          <w:lang w:val="ne_NP" w:bidi="ne_NP"/>
        </w:rPr>
        <w:t>येशूले आफ्ना मानिसहरूलाई तिनीहरूको पापको सजायबाट बचाउनुहुनेछ।</w:t>
      </w:r>
    </w:p>
    <w:p>
      <w:pPr>
        <w:pStyle w:val="ListBullet"/>
        <w:spacing w:line="240" w:lineRule="auto"/>
        <w:ind w:left="720"/>
      </w:pPr>
      <w:r>
        <w:rPr>
          <w:lang w:val="ne_NP" w:bidi="ne_NP"/>
        </w:rPr>
      </w:r>
      <w:r>
        <w:rPr>
          <w:lang w:val="ne_NP" w:bidi="ne_NP"/>
        </w:rPr>
        <w:t>येशूले आफ्ना मानिसहरूको परमेश्वरप्रतिको अनाज्ञाकारिताका कारण भएको लज्जालाई हटाइदिनुहुनेछ।</w:t>
      </w:r>
    </w:p>
    <w:p>
      <w:pPr/>
      <w:r>
        <w:rPr>
          <w:lang w:val="ne_NP" w:bidi="ne_NP"/>
        </w:rPr>
      </w:r>
      <w:r>
        <w:rPr>
          <w:lang w:val="ne_NP" w:bidi="ne_NP"/>
        </w:rPr>
        <w:t xml:space="preserve">स्वर्गदूतले प्रभुले अगमवक्तामार्फत दिनुभएको प्रतिज्ञाको बारेमा कुरा गर्छन्। </w:t>
      </w:r>
      <w:r>
        <w:rPr>
          <w:b/>
          <w:lang w:val="ne_NP" w:bidi="ne_NP"/>
        </w:rPr>
        <w:t>प्रभु</w:t>
      </w:r>
      <w:r>
        <w:rPr>
          <w:lang w:val="ne_NP" w:bidi="ne_NP"/>
        </w:rPr>
        <w:t xml:space="preserve"> शब्दले परमेश्वरलाई जनाउँछ। यसको अर्थ मालिक हो। यहूदीहरूले परमेश्वरको बारेमा कुरा गर्न यसलाई सम्मानजनक शब्दको रूपमा प्रयोग गर्थे। </w:t>
      </w:r>
      <w:r>
        <w:rPr>
          <w:lang w:val="ne_NP" w:bidi="ne_NP"/>
        </w:rPr>
        <w:t>प्रभु</w:t>
      </w:r>
      <w:r>
        <w:rPr>
          <w:lang w:val="ne_NP" w:bidi="ne_NP"/>
        </w:rPr>
        <w:t xml:space="preserve"> शब्द मुख्य शब्दावलीमा छ।</w:t>
      </w:r>
    </w:p>
    <w:p>
      <w:pPr/>
      <w:r>
        <w:rPr>
          <w:lang w:val="ne_NP" w:bidi="ne_NP"/>
        </w:rPr>
      </w:r>
      <w:r>
        <w:rPr>
          <w:b/>
          <w:lang w:val="ne_NP" w:bidi="ne_NP"/>
        </w:rPr>
        <w:t>अगमवक्ता</w:t>
      </w:r>
      <w:r>
        <w:rPr>
          <w:lang w:val="ne_NP" w:bidi="ne_NP"/>
        </w:rPr>
        <w:t xml:space="preserve"> त्यो व्यक्ति हो जसले मानिसहरूलाई परमेश्वरको सन्देशहरू दिन्छन्। अगमवक्ता स्वर्गदूतभन्दा फरक हुन्। स्वर्गदूत भनेको आत्मिक प्राणी हो, तर अगमवक्ता भनेको मानव हो।</w:t>
      </w:r>
    </w:p>
    <w:p>
      <w:pPr/>
      <w:r>
        <w:rPr>
          <w:lang w:val="ne_NP" w:bidi="ne_NP"/>
        </w:rPr>
      </w:r>
      <w:r>
        <w:rPr>
          <w:lang w:val="ne_NP" w:bidi="ne_NP"/>
        </w:rPr>
        <w:t>केही भाषाहरूमा भविष्यमा के हुनेछ भनी बताउने व्यक्तिलाई जनाउने शब्द प्रयोग गरिन्छ। कहिलेकाहीँ अगमवक्ताले भविष्यमा के हुनेछ भनेर बताउँछन्, तर यो मुख्य कुरा होइन। अगमवक्ताले प्रायः मानिसहरूलाई पश्चात्ताप गर्नुपर्छ भनी बताउँछन् र परमेश्वरको सजायको बारेमा तिनीहरूलाई चेतावनी दिन्छन्।</w:t>
      </w:r>
    </w:p>
    <w:p>
      <w:pPr/>
      <w:r>
        <w:rPr>
          <w:lang w:val="ne_NP" w:bidi="ne_NP"/>
        </w:rPr>
      </w:r>
      <w:r>
        <w:rPr>
          <w:lang w:val="ne_NP" w:bidi="ne_NP"/>
        </w:rPr>
        <w:t xml:space="preserve">तपाईंले स्वर्गदूत र </w:t>
      </w:r>
      <w:r>
        <w:rPr>
          <w:lang w:val="ne_NP" w:bidi="ne_NP"/>
        </w:rPr>
        <w:t>अगमवक्ता</w:t>
      </w:r>
      <w:r>
        <w:rPr>
          <w:lang w:val="ne_NP" w:bidi="ne_NP"/>
        </w:rPr>
        <w:t>का लागि कस्ता शब्दहरू प्रयोग गर्नुहुनेछ भन्ने कुरा छलफल गर्नुहोस्। यी शब्दहरूको बारेमा थप जानकारीको लागि मुख्य शब्दावली हेर्नुहोस्।</w:t>
      </w:r>
    </w:p>
    <w:p>
      <w:pPr/>
      <w:r>
        <w:rPr>
          <w:lang w:val="ne_NP" w:bidi="ne_NP"/>
        </w:rPr>
      </w:r>
      <w:r>
        <w:rPr>
          <w:lang w:val="ne_NP" w:bidi="ne_NP"/>
        </w:rPr>
        <w:t xml:space="preserve">स्वर्गदूतले </w:t>
      </w:r>
      <w:r>
        <w:rPr>
          <w:b/>
          <w:lang w:val="ne_NP" w:bidi="ne_NP"/>
        </w:rPr>
        <w:t>ती</w:t>
      </w:r>
      <w:r>
        <w:rPr>
          <w:lang w:val="ne_NP" w:bidi="ne_NP"/>
        </w:rPr>
        <w:t xml:space="preserve"> अगमवक्ताको बारेमा कुरा गर्छन्। उनले कुन चाहिँ हो भनेर भन्दैनन्। योसेफलाई सायद थाहा छ कि उनले यशैया नाम गरेका अगमवक्ताको बारेमा कुरा गरिरहेका छन्, जो यति प्रसिद्ध थिए कि मानिसहरूले उनलाई प्रायः "अगमवक्ता" मात्र भनेर सम्बोधन गर्थे।</w:t>
      </w:r>
    </w:p>
    <w:p>
      <w:pPr/>
      <w:r>
        <w:rPr>
          <w:lang w:val="ne_NP" w:bidi="ne_NP"/>
        </w:rPr>
      </w:r>
      <w:r>
        <w:rPr>
          <w:lang w:val="ne_NP" w:bidi="ne_NP"/>
        </w:rPr>
        <w:t xml:space="preserve">स्वर्गदूत भन्छन् कि येशूको जन्मले अगमवक्ताले भनेका कुरा </w:t>
      </w:r>
      <w:r>
        <w:rPr>
          <w:b/>
          <w:lang w:val="ne_NP" w:bidi="ne_NP"/>
        </w:rPr>
        <w:t>पूरा</w:t>
      </w:r>
      <w:r>
        <w:rPr>
          <w:lang w:val="ne_NP" w:bidi="ne_NP"/>
        </w:rPr>
        <w:t xml:space="preserve"> गर्नेछ। जब येशू जन्मनुहुनेछ, तब अगमवक्ताले जे हुनेछ भनी भनेका थिए, त्यो पूरा भइसकेको हुनेछ।</w:t>
      </w:r>
    </w:p>
    <w:p>
      <w:pPr/>
      <w:r>
        <w:rPr>
          <w:lang w:val="ne_NP" w:bidi="ne_NP"/>
        </w:rPr>
      </w:r>
      <w:r>
        <w:rPr>
          <w:b/>
          <w:lang w:val="ne_NP" w:bidi="ne_NP"/>
        </w:rPr>
        <w:t>कुमारी</w:t>
      </w:r>
      <w:r>
        <w:rPr>
          <w:lang w:val="ne_NP" w:bidi="ne_NP"/>
        </w:rPr>
        <w:t xml:space="preserve"> शब्दको अर्थ त्यो केटी हो जसले अझै पुरुषसँग यौन सम्बन्ध राखेकी छैनन्।</w:t>
      </w:r>
    </w:p>
    <w:p>
      <w:pPr/>
      <w:r>
        <w:rPr>
          <w:lang w:val="ne_NP" w:bidi="ne_NP"/>
        </w:rPr>
      </w:r>
      <w:r>
        <w:rPr>
          <w:b/>
          <w:lang w:val="ne_NP" w:bidi="ne_NP"/>
        </w:rPr>
        <w:t>इम्मानुएल</w:t>
      </w:r>
      <w:r>
        <w:rPr>
          <w:lang w:val="ne_NP" w:bidi="ne_NP"/>
        </w:rPr>
        <w:t xml:space="preserve"> एउटा हिब्रू शब्द हो र यसको अर्थ "परमेश्वर हामीसँग हुनुहुन्छ" भन्ने हुन्छ। स्वर्गदूतले मानिसहरूले येशूलाई त्यसरी बोलाउनेछन् भनी भन्छन्। यो येशूको लागि नाम हुने छैन, तर यो एउटा उपाधि हुनेछ।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समूहमा मिलेर यो खण्डलाई आफ्नै भाषामा फेरि भन्नुहोस्।</w:t>
      </w:r>
    </w:p>
    <w:p>
      <w:pPr/>
      <w:r>
        <w:rPr>
          <w:lang w:val="ne_NP" w:bidi="ne_NP"/>
        </w:rPr>
      </w:r>
      <w:r>
        <w:rPr>
          <w:lang w:val="ne_NP" w:bidi="ne_NP"/>
        </w:rPr>
        <w:t>पहिला, सम्पूर्ण समूहले उक्त खण्डलाई आफ्नै भाषामा सुनाउने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समावेश गर्न नबिर्सनुहोस्।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पूरा खण्ड पुनः नभनेसम्म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समूहले अनुच्छेदको कुन संस्करण सबैभन्दा राम्रो छ भनी निर्णय गर्न सक्छ। तपाईंले समूहको एउटा सदस्यले एउटा दृश्य सुनाएको तरिका मन पर्यो र अर्को दृश्य चाहिँ समूहकै अर्कै सदस्यले सुनाएको तरिका मन पर्यो भनी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अनुच्छेदको अन्तिम संस्करण तयार गर्न सक्छ।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Matthew 2:1–12</w:t>
      </w:r>
      <w:r>
        <w:rPr>
          <w:lang w:val="ne_NP" w:bidi="ne_NP"/>
        </w:rPr>
      </w:r>
    </w:p>
    <w:p>
      <w:pPr>
        <w:pStyle w:val="Heading3"/>
      </w:pPr>
      <w:r>
        <w:rPr>
          <w:lang w:val="ne_NP" w:bidi="ne_NP"/>
        </w:rPr>
        <w:t>Step 1</w:t>
      </w:r>
    </w:p>
    <w:p>
      <w:pPr/>
      <w:r>
        <w:rPr>
          <w:lang w:val="ne_NP" w:bidi="ne_NP"/>
        </w:rPr>
      </w:r>
      <w:r>
        <w:rPr>
          <w:lang w:val="ne_NP" w:bidi="ne_NP"/>
        </w:rPr>
        <w:t>मत्ती २:१–१२ सुन्नुहोस् र यसलाई आफ्नो हृदयमा राख्नुहोस्। पाठलाई तीन पटक (सम्भव भएमा तीन फरक अनुवादहरूमा) सुन्नुहोस्।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यस कथाले हामीलाई परमेश्वर वा येशूको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अघिल्लो खण्ड येशू जन्मिनुभएको कुरा उल्लेख गर्दै समाप्त भयो। अब हामीले केही थप जानकारी प्राप्त गर्छौं: मत्तीले हामीलाई येशू यहूदिया प्रान्तको सानो सहर बेथलेहेममा जन्मिनुभएको थियो भनेर बताउँछन्। राजा दाऊद जहाँका थिए त्यो सहर बेथलेहेम थियो।</w:t>
      </w:r>
    </w:p>
    <w:p>
      <w:pPr/>
      <w:r>
        <w:rPr>
          <w:lang w:val="ne_NP" w:bidi="ne_NP"/>
        </w:rPr>
      </w:r>
      <w:r>
        <w:rPr>
          <w:lang w:val="ne_NP" w:bidi="ne_NP"/>
        </w:rPr>
        <w:t>मत्तीले हामीलाई बताउँछन् कि येशू जन्मिएपछि, यहूदियाको पूर्वतिरको देशबाट केही ज्योतिषहरू—जसलाई 'मागी' वा कतिपय अनुवादमा बुद्धिमान मानिसहरू भनिएको छ—तिनीहरू यरूशलेम आए। यरूशलेम यहूदीहरूका लागि सबैभन्दा महत्त्वपूर्ण सहर थियो।</w:t>
      </w:r>
    </w:p>
    <w:p>
      <w:pPr/>
      <w:r>
        <w:rPr>
          <w:lang w:val="ne_NP" w:bidi="ne_NP"/>
        </w:rPr>
      </w:r>
      <w:r>
        <w:rPr>
          <w:lang w:val="ne_NP" w:bidi="ne_NP"/>
        </w:rPr>
        <w:t>ज्योतिषहरू ती मानिसहरू थिए जसले ताराहरूको अध्ययन गर्थे र ताराहरूका आधारमा संसारमा के हुन गइरहेको छ भनी भविष्यवाणी गर्ने प्रयास गर्थे। तिनीहरूले आकाशमा केही विशेष कुरा देखेका थिए र कुनै न कुनै तरिकाले यसैका कारण यहूदीहरूमा एउटा विशेष राजा जन्मिएको कुरा तिनीहरूलाई थाहा थियो। तिनीहरूले यो राजालाई यति विशेष ठाने कि तिनीहरू उनीकहाँ जान र उनलाई सम्मान गर्न चाहन्थे।</w:t>
      </w:r>
    </w:p>
    <w:p>
      <w:pPr/>
      <w:r>
        <w:rPr>
          <w:lang w:val="ne_NP" w:bidi="ne_NP"/>
        </w:rPr>
      </w:r>
      <w:r>
        <w:rPr>
          <w:lang w:val="ne_NP" w:bidi="ne_NP"/>
        </w:rPr>
        <w:t>यहाँ रोक्नुहोस् र छलफल गर्नुहोस्: के तपाईंको समुदायमा, आकाशका ताराहरू, ग्रहहरू र अन्य कुराहरूको अध्ययन गर्ने र भविष्यवाणी गर्न यसको प्रयोग गर्ने मानिसहरू छन्? के तपाईंले यो गर्ने कसैको बारेमा कथा सुनाउन सक्नुहुन्छ? के तपाईं यस्तो व्यक्तिको बारेमा कथा सुनाउन सक्नुहुन्छ जसले आकाशमा देखेको कुनै कुराका कारणले केही गर्‍यो?</w:t>
      </w:r>
    </w:p>
    <w:p>
      <w:pPr/>
      <w:r>
        <w:rPr>
          <w:lang w:val="ne_NP" w:bidi="ne_NP"/>
        </w:rPr>
      </w:r>
      <w:r>
        <w:rPr>
          <w:lang w:val="ne_NP" w:bidi="ne_NP"/>
        </w:rPr>
        <w:t>ज्योतिषीहरू कुन देशका थिए भन्ने हामीलाई थाहा छैन, तर त्यो ठाउँ सायद धेरै टाढा थियो। यो फारसको देश हुन सक्छ, जसलाई अब इरान भनिन्छ।</w:t>
      </w:r>
    </w:p>
    <w:p>
      <w:pPr/>
      <w:r>
        <w:rPr>
          <w:lang w:val="ne_NP" w:bidi="ne_NP"/>
        </w:rPr>
      </w:r>
      <w:r>
        <w:rPr>
          <w:lang w:val="ne_NP" w:bidi="ne_NP"/>
        </w:rPr>
        <w:t>जब तिनीहरू यहूदियामा आए, तिनीहरू पहिले यरूशलेम गए। यरूशलेम राजधानी भएकोले तिनीहरूको खोजी सुरु गर्ने यो राम्रो ठाउँ थियो। तिनीहरूले सोधे, "यहूदीहरूका राजा भएर जन्मेका बालक कहाँ छन्?" यसको अर्थ तिनीहरू यस्तो नवजात बालकको खोजी गरिरहेका थिए, जो राजा पनि थियो, वा यस्तो बालक जो हुर्किएपछि राजा बन्ने थियो।</w:t>
      </w:r>
    </w:p>
    <w:p>
      <w:pPr/>
      <w:r>
        <w:rPr>
          <w:lang w:val="ne_NP" w:bidi="ne_NP"/>
        </w:rPr>
      </w:r>
      <w:r>
        <w:rPr>
          <w:lang w:val="ne_NP" w:bidi="ne_NP"/>
        </w:rPr>
        <w:t>तर यरूशलेमका मानिसहरूलाई नयाँ राजाको जन्मको बारेमा केही थाहा थिएन!</w:t>
      </w:r>
    </w:p>
    <w:p>
      <w:pPr/>
      <w:r>
        <w:rPr>
          <w:lang w:val="ne_NP" w:bidi="ne_NP"/>
        </w:rPr>
      </w:r>
      <w:r>
        <w:rPr>
          <w:lang w:val="ne_NP" w:bidi="ne_NP"/>
        </w:rPr>
        <w:t>अब, तपाईंले यस समयको राजनीतिक अवस्थाको बारेमा अलि बुझ्नुपर्छ। मत्तीको पुस्तकको सुरुमा हामीले सुनेको निर्वासनको समयदेखि—जो इस्राएलको इतिहासको सबैभन्दा भयानक समय थियो—इस्राएल अब स्वतन्त्र देश रहेन। केही अन्य राष्ट्रहरूले एउटा पछि अर्को गर्दै तिनीहरूमाथि शासन गरेका थिए। त्यो समयमा अब्राहामका सन्तानहरूलाई इस्राएलीहरूको सट्टा यहूदीहरू भन्न थालियो।</w:t>
      </w:r>
    </w:p>
    <w:p>
      <w:pPr/>
      <w:r>
        <w:rPr>
          <w:lang w:val="ne_NP" w:bidi="ne_NP"/>
        </w:rPr>
      </w:r>
      <w:r>
        <w:rPr>
          <w:lang w:val="ne_NP" w:bidi="ne_NP"/>
        </w:rPr>
        <w:t>येशूको जन्मको समयमा, इस्राएल राष्ट्र भनिने भूभाग रोमी साम्राज्यको एउटा हिस्सा थियो। साम्राज्य भनेको एकै व्यक्तिले शासन गर्ने देशहरूको एउटा समूह हो। साम्राज्यको शासकलाई सम्राट भनिन्थ्यो। रोमी साम्राज्य धेरै ठूलो थियो, र सम्राटसँग धेरै शक्ति थियो। सम्राट रोम भनिने सहरमा बसोबास गर्थे, जुन अब हामीले इटाली भनेर चिनिने देशमा छ।</w:t>
      </w:r>
    </w:p>
    <w:p>
      <w:pPr/>
      <w:r>
        <w:rPr>
          <w:lang w:val="ne_NP" w:bidi="ne_NP"/>
        </w:rPr>
      </w:r>
      <w:r>
        <w:rPr>
          <w:lang w:val="ne_NP" w:bidi="ne_NP"/>
        </w:rPr>
        <w:t>पहिले इस्राएल राष्ट्र रहेको भूभाग त्यसबेला प्रान्तहरू भनिने धेरै भागहरूमा विभाजित थियो। यहूदिया यी प्रान्तहरूमध्ये एक थियो। रोमी सम्राटले हेरोद नाम गरेका मानिसलाई यहूदिया प्रदेशका राजा बनाएका थिए।</w:t>
      </w:r>
    </w:p>
    <w:p>
      <w:pPr/>
      <w:r>
        <w:rPr>
          <w:lang w:val="ne_NP" w:bidi="ne_NP"/>
        </w:rPr>
      </w:r>
      <w:r>
        <w:rPr>
          <w:lang w:val="ne_NP" w:bidi="ne_NP"/>
        </w:rPr>
        <w:t>हेरोद अब्राहामका सन्तान थिएनन्, तर उनका आमाबुबाले यहूदीहरूको धर्मलाई पालन गर्थे। हेरोदले आफूलाई यहूदी भनी बताए तर केही मानिसहरूले उनी वास्तविक यहूदी हुन् भन्ने मानेनन्। हेरोद अन्य शासकहरूसँग लडेपछि राजा भए। उनी सधैँ डराउँथे कि अरूले उनको राजपाट खोस्न सक्छन्, र त्यसैले उनले पहिले नै केही मानिसहरूलाई, यहाँसम्म कि आफ्नै परिवारका सदस्यहरूलाई समेत मारिसकेका थिए।</w:t>
      </w:r>
    </w:p>
    <w:p>
      <w:pPr/>
      <w:r>
        <w:rPr>
          <w:lang w:val="ne_NP" w:bidi="ne_NP"/>
        </w:rPr>
      </w:r>
      <w:r>
        <w:rPr>
          <w:lang w:val="ne_NP" w:bidi="ne_NP"/>
        </w:rPr>
        <w:t>यहाँ रोक्नुहोस् र मानिसहरूलाई केही नक्साहरू देखाउनुहोस्।</w:t>
      </w:r>
    </w:p>
    <w:p>
      <w:pPr/>
      <w:r>
        <w:rPr>
          <w:lang w:val="ne_NP" w:bidi="ne_NP"/>
        </w:rPr>
      </w:r>
      <w:r>
        <w:rPr>
          <w:lang w:val="ne_NP" w:bidi="ne_NP"/>
        </w:rPr>
        <w:t>त्यसैले, राजा हेरोदले यहूदियामा यहूदीहरूमाथि शासन गरिरहेका छन्, र त्यसपछि उनले अर्को देशका केही मानिसहरू यरूशलेम आएका र यहूदीहरूका राजा कहाँ जन्मिएका छन् भनी सोधिरहेका छन् भन्ने कुरा सुने। राजा हेरोदलाई त्यो समाचार मन पर्दैन! राजा हेरोदले आफूलाई यहूदीहरूको राजा ठान्छन्।</w:t>
      </w:r>
    </w:p>
    <w:p>
      <w:pPr/>
      <w:r>
        <w:rPr>
          <w:lang w:val="ne_NP" w:bidi="ne_NP"/>
        </w:rPr>
      </w:r>
      <w:r>
        <w:rPr>
          <w:lang w:val="ne_NP" w:bidi="ne_NP"/>
        </w:rPr>
        <w:t>जब राजा हेरोदले यो समाचार सुन्छन्, उनले केही विशेष मानिसहरूलाई एकसाथ बोलाउँछन्। राजा हेरोदलाई थाहा छ कि यहूदीहरूले विश्वास गर्थे कि परमेश्वरले एक दिन मसीह, अर्थात् एक विशेष राजा र मुक्तिदाता, आउने प्रतिज्ञा गर्नुभएको थियो। अब ज्योतिषहरू भन्छन् कि यहूदीहरूको राजा जन्मिएको छ। सायद यो राजा मसीह हुन्!</w:t>
      </w:r>
    </w:p>
    <w:p>
      <w:pPr/>
      <w:r>
        <w:rPr>
          <w:lang w:val="ne_NP" w:bidi="ne_NP"/>
        </w:rPr>
      </w:r>
      <w:r>
        <w:rPr>
          <w:lang w:val="ne_NP" w:bidi="ne_NP"/>
        </w:rPr>
        <w:t>बच्चा ठ्याक्कै कहाँ जन्मिएको छ भन्ने कुरा ज्योतिषीहरूलाई थाहा छैन। राजा हेरोदले परमेश्वरका प्रतिज्ञाहरूका बारेमा धेरै राम्रोसँग थाहा भएका यहूदीहरूमध्ये केही मानिसहरूलाई एकसाथ बोलाउँछन्। यी मानिसहरू मुख्य पुजारीहरू र व्यवस्थाका शिक्षकहरू हुन्। पछि हामी यी शब्दहरूको ठ्याक्कै अर्थ के हो भन्ने बारेमा थप कुरा गर्नेछौं। मसीह कहाँ जन्मिने छ भन्ने कुरा तिनीहरूलाई थाहा छ कि भनेर उनले सोध्छन्। मुख्य पुजारीहरू र व्यवस्थाका शिक्षकहरूले राजा हेरोदलाई भन्छन् कि परमेश्वरले यहूदाको बेथलेहेममा मसीह जन्मिनुहुनेछ भनेर भन्नुभएको थियो। यहूदा यहूदाको पुरानो नाम हो। लगभग ७०० वर्ष अघि, परमेश्वरले मीकाह नाम गरेका अगमवक्तामार्फत इस्राएलीहरूलाई सन्देश दिनुभएको थियो। सन्देशमा, परमेश्वरले बेथलेहेम गाउँसँग यसरी बोल्नुभयो, मानौँ कि त्यो गाउँ एक व्यक्ति हो। परमेश्वरले भन्नुभयो, "तिमी यहूदाको बेथलेहेम धेरै महत्त्वपूर्ण ठाउँ हौ!" किनभने बेथलेहेममा कोही व्यक्ति जन्मिनेछ, जो शासक हुनेछ, र ऊ मेरा मानिसहरू इस्राएलका गोठाला हुनेछ।</w:t>
      </w:r>
    </w:p>
    <w:p>
      <w:pPr/>
      <w:r>
        <w:rPr>
          <w:lang w:val="ne_NP" w:bidi="ne_NP"/>
        </w:rPr>
      </w:r>
      <w:r>
        <w:rPr>
          <w:lang w:val="ne_NP" w:bidi="ne_NP"/>
        </w:rPr>
        <w:t>गोठाला यहाँ राजाका लागि अर्को शब्द हो। गोठालाले भेडा, बाख्रा वा अन्य पशुहरूको हेरचाह गरिरहेको छ। त्यसरी नै, राजाले जनताको हेरचाह गरिरहेका छन्। गोठालाको जस्तै शासन गर्ने राजा दयालु र हेरचाह गर्ने राजा हो।</w:t>
      </w:r>
    </w:p>
    <w:p>
      <w:pPr/>
      <w:r>
        <w:rPr>
          <w:lang w:val="ne_NP" w:bidi="ne_NP"/>
        </w:rPr>
      </w:r>
      <w:r>
        <w:rPr>
          <w:lang w:val="ne_NP" w:bidi="ne_NP"/>
        </w:rPr>
        <w:t>परमेश्वरको यो सन्देश मसीहको बारेमा कुरा गरिरहेको थियो भन्ने कुरा इस्राएलीहरूले विश्वास गर्थे। यसरी, मुख्य पुजारीहरू र व्यवस्थाका शिक्षकहरूले राजा हेरोदलाई मसीह बेथलेहेममा जन्मिने कुरा बताउँछन्।</w:t>
      </w:r>
    </w:p>
    <w:p>
      <w:pPr/>
      <w:r>
        <w:rPr>
          <w:lang w:val="ne_NP" w:bidi="ne_NP"/>
        </w:rPr>
      </w:r>
      <w:r>
        <w:rPr>
          <w:lang w:val="ne_NP" w:bidi="ne_NP"/>
        </w:rPr>
        <w:t>त्यसपछि, राजा हेरोदले ज्योतिषहरूलाई आफ्नो दरबारमा बोलाउँछन्। उनले यो गोप्य रूपमा गर्छन्; उनी अरू मानिसहरूलाई यो थाहा होस् भन्ने चाहँदैनन्। उनले तिनीहरूलाई प्रश्नहरू सोध्छन् किनभने तिनीहरूले पहिलो पटक विशेष तारा कहिले देखेको कुरा उनी जान्न चाहन्छन्। उनी सोच्छन् कि ज्योतिषीहरूले पहिलो पटक तारा देखेको दिनमा बच्चा जन्मिएको हुन सक्छ। यदि राजा हेरोदलाई ज्योतिषीहरूले तारा कहिले देखेका थिए भन्ने कुरा थाहा भयो भने, त्यो बच्चा अहिले कति वर्षको भयो होला भन्ने कुरा उनलाई थाहा हुन्थ्यो। ज्योतिषीहरूले उसलाई उसले जान्न चाहेको कुरा बताउँछन्।</w:t>
      </w:r>
    </w:p>
    <w:p>
      <w:pPr/>
      <w:r>
        <w:rPr>
          <w:lang w:val="ne_NP" w:bidi="ne_NP"/>
        </w:rPr>
      </w:r>
      <w:r>
        <w:rPr>
          <w:lang w:val="ne_NP" w:bidi="ne_NP"/>
        </w:rPr>
        <w:t>राजा हेरोदले ज्योतिषीहरूलाई बच्चालाई खोज्न बेथलेहेम जान भन्छन्। उनले तिनीहरूलाई बच्चा खोज्न र त्यसपछि उनीकहाँ फर्किएर बच्चा कहाँ छ भनेर बताउन भन्छन्। राजा हेरोद आफू पनि बच्चाकहाँ गएर यसको आराधना गर्न चाहन्छन्। तर राजा हेरोद झूट बोलिरहेका छन्। उनी बच्चालाई मार्न चाहन्छन्। राजा हेरोद मसीहको जन्म होस् भन्ने चाहँदैनन्, र उनी यहूदीहरूका राजाको जन्म पनि चाहँदैनन्। राजा हेरोद आफैँ यहूदीहरूको राजा रहन चाहन्छन्।</w:t>
      </w:r>
    </w:p>
    <w:p>
      <w:pPr/>
      <w:r>
        <w:rPr>
          <w:lang w:val="ne_NP" w:bidi="ne_NP"/>
        </w:rPr>
      </w:r>
      <w:r>
        <w:rPr>
          <w:lang w:val="ne_NP" w:bidi="ne_NP"/>
        </w:rPr>
        <w:t>ज्योतिषहरूले राजालाई छोड्छन् र बेथलेहेम जान्छन्। बेथलेहेम यरूशलेमबाट धेरै टाढा थिएन, केवल लगभग १० किलोमिटर थियो। तिनीहरू बाटोमा हुँदा, अचानक तिनीहरूले फेरि आकाशमा त्यो विशेष तारा देख्छन्। यसले तिनीहरूलाई धेरै खुसी बनाउँछ। कुनै न कुनै तरिकाले ताराले तिनीहरूलाई त्यो घरसम्म डोर्‍याउँछ जहाँ बालक येशू हुनुहुन्छ। तिनीहरूले बालक येशू र उहाँकी आमा मरियमलाई भेट्टाउँछन्। तिनीहरू बालकको अगाडि घुँडा टेक्छन्—यो ठूलो आदरको संकेत हो। यो गरेर तिनीहरूले येशूको आराधना गर्छन्। ज्योतिषीहरूले बालक येशूलाई महँगो र बहुमूल्य उपहारहरू दिन्छन्: सुन, धुप र गन्धरस। सुन एउटा महँगो धातु हो; धुप र गन्धरस दुवै रूखको रसबाट बन्छन् र यिनलाई अत्तर, धुप वा औषधि बनाउन प्रयोग गरिन्छ। यी सबै राजालाई दिने उपयुक्त उपहारहरू थिए। तिनीहरूका उपहारहरू र आदरका साथ तिनीहरूले बालक येशूलाई यसो भनिरहेका छन्, "तपाईं एउटा ठूलो राजा बन्नुहुनेछ!"</w:t>
      </w:r>
    </w:p>
    <w:p>
      <w:pPr/>
      <w:r>
        <w:rPr>
          <w:lang w:val="ne_NP" w:bidi="ne_NP"/>
        </w:rPr>
      </w:r>
      <w:r>
        <w:rPr>
          <w:lang w:val="ne_NP" w:bidi="ne_NP"/>
        </w:rPr>
        <w:t xml:space="preserve">यहाँ रोक्नुहोस् र </w:t>
      </w:r>
      <w:r>
        <w:rPr>
          <w:lang w:val="ne_NP" w:bidi="ne_NP"/>
        </w:rPr>
        <w:t>सुन</w:t>
      </w:r>
      <w:r>
        <w:rPr>
          <w:lang w:val="ne_NP" w:bidi="ne_NP"/>
        </w:rPr>
        <w:t xml:space="preserve">, </w:t>
      </w:r>
      <w:r>
        <w:rPr>
          <w:lang w:val="ne_NP" w:bidi="ne_NP"/>
        </w:rPr>
        <w:t>धुप</w:t>
      </w:r>
      <w:r>
        <w:rPr>
          <w:lang w:val="ne_NP" w:bidi="ne_NP"/>
        </w:rPr>
        <w:t xml:space="preserve">, र </w:t>
      </w:r>
      <w:r>
        <w:rPr>
          <w:lang w:val="ne_NP" w:bidi="ne_NP"/>
        </w:rPr>
        <w:t>गन्धरस</w:t>
      </w:r>
      <w:r>
        <w:rPr>
          <w:lang w:val="ne_NP" w:bidi="ne_NP"/>
        </w:rPr>
        <w:t xml:space="preserve"> का तस्वीरहरू देखाउनुहोस्। त्यसपछि छलफल गर्नुहोस्: तपाईंको समुदायमा महत्त्वपूर्ण व्यक्तिका लागि कुन उपहारहरूलाई उत्तम मानिन्छ? तपाईंका मानिसहरूले महत्त्वपूर्ण व्यक्तिलाई कसरी आदर र सम्मान देखाउँछन्? एउटा महत्त्वपूर्ण नेताको अगाडि तपाईं कस्तो व्यवहार गर्नुहुन्छ? एउटा महत्त्वपूर्ण नेतालाई अभिवादन गर्न तपाईं के गर्नुहुन्छ? राजालाई अभिवादन गर्दा अपनाउनुपर्ने उपयुक्त शारीरिक हाउभाउ के हो?</w:t>
      </w:r>
    </w:p>
    <w:p>
      <w:pPr/>
      <w:r>
        <w:rPr>
          <w:lang w:val="ne_NP" w:bidi="ne_NP"/>
        </w:rPr>
      </w:r>
      <w:r>
        <w:rPr>
          <w:lang w:val="ne_NP" w:bidi="ne_NP"/>
        </w:rPr>
        <w:t>ज्योतिषीहरूले बालक येशूलाई भेटेपछि एउटा सपना देख्छन्। परमेश्वरले तिनीहरूलाई यो सपना दिइरहनुभएको छ। राजा हेरोद बच्चालाई हानि गर्न चाहन्छन् भन्ने कुरा सपनाबाट तिनीहरूले बुझ्छन्। त्यसैले, तिनीहरू यरूशलेमका राजा हेरोदकहाँ फर्किँदैनन्। तिनीहरू अर्को बाटोबाट आफ्नो देश फर्किन्छन्।</w:t>
      </w:r>
      <w:r>
        <w:rPr>
          <w:lang w:val="ne_NP" w:bidi="ne_NP"/>
        </w:rPr>
      </w:r>
    </w:p>
    <w:p>
      <w:pPr>
        <w:pStyle w:val="Heading3"/>
      </w:pPr>
      <w:r>
        <w:rPr>
          <w:lang w:val="ne_NP" w:bidi="ne_NP"/>
        </w:rPr>
        <w:t>Step 3</w:t>
      </w:r>
    </w:p>
    <w:p>
      <w:pPr/>
      <w:r>
        <w:rPr>
          <w:lang w:val="ne_NP" w:bidi="ne_NP"/>
        </w:rPr>
      </w:r>
      <w:r>
        <w:rPr>
          <w:lang w:val="ne_NP" w:bidi="ne_NP"/>
        </w:rPr>
        <w:t>सबैभन्दा सजिलो संस्करणमा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५ दृश्यहरू छन्।</w:t>
      </w:r>
    </w:p>
    <w:p>
      <w:pPr/>
      <w:r>
        <w:rPr>
          <w:lang w:val="ne_NP" w:bidi="ne_NP"/>
        </w:rPr>
      </w:r>
      <w:r>
        <w:rPr>
          <w:b/>
          <w:lang w:val="ne_NP" w:bidi="ne_NP"/>
        </w:rPr>
        <w:t>पहिलो दृश्य:</w:t>
      </w:r>
      <w:r>
        <w:rPr>
          <w:lang w:val="ne_NP" w:bidi="ne_NP"/>
        </w:rPr>
        <w:t xml:space="preserve"> ज्योतिषहरू यरूशलेम आइपुग्दै छन्</w:t>
      </w:r>
    </w:p>
    <w:p>
      <w:pPr/>
      <w:r>
        <w:rPr>
          <w:lang w:val="ne_NP" w:bidi="ne_NP"/>
        </w:rPr>
      </w:r>
      <w:r>
        <w:rPr>
          <w:b/>
          <w:lang w:val="ne_NP" w:bidi="ne_NP"/>
        </w:rPr>
        <w:t>दोस्रो दृश्य:</w:t>
      </w:r>
      <w:r>
        <w:rPr>
          <w:lang w:val="ne_NP" w:bidi="ne_NP"/>
        </w:rPr>
        <w:t xml:space="preserve"> राजा हेरोदले पुजारीहरूलाई मसीह कहाँ जन्मिने हो भनेर सोध्छन्</w:t>
      </w:r>
    </w:p>
    <w:p>
      <w:pPr/>
      <w:r>
        <w:rPr>
          <w:lang w:val="ne_NP" w:bidi="ne_NP"/>
        </w:rPr>
      </w:r>
      <w:r>
        <w:rPr>
          <w:b/>
          <w:lang w:val="ne_NP" w:bidi="ne_NP"/>
        </w:rPr>
        <w:t>तेस्रो दृश्य:</w:t>
      </w:r>
      <w:r>
        <w:rPr>
          <w:lang w:val="ne_NP" w:bidi="ne_NP"/>
        </w:rPr>
        <w:t xml:space="preserve"> राजा हेरोदले ज्योतिषहरूलाई भेट्छन्</w:t>
      </w:r>
    </w:p>
    <w:p>
      <w:pPr/>
      <w:r>
        <w:rPr>
          <w:lang w:val="ne_NP" w:bidi="ne_NP"/>
        </w:rPr>
      </w:r>
      <w:r>
        <w:rPr>
          <w:b/>
          <w:lang w:val="ne_NP" w:bidi="ne_NP"/>
        </w:rPr>
        <w:t>चौथो दृश्य</w:t>
      </w:r>
      <w:r>
        <w:rPr>
          <w:lang w:val="ne_NP" w:bidi="ne_NP"/>
        </w:rPr>
        <w:t>: ज्योतिषीहरूले येशूलाई भेट्छन्</w:t>
      </w:r>
    </w:p>
    <w:p>
      <w:pPr/>
      <w:r>
        <w:rPr>
          <w:lang w:val="ne_NP" w:bidi="ne_NP"/>
        </w:rPr>
      </w:r>
      <w:r>
        <w:rPr>
          <w:b/>
          <w:lang w:val="ne_NP" w:bidi="ne_NP"/>
        </w:rPr>
        <w:t>पाँचौँ दृश्य:</w:t>
      </w:r>
      <w:r>
        <w:rPr>
          <w:lang w:val="ne_NP" w:bidi="ne_NP"/>
        </w:rPr>
        <w:t xml:space="preserve"> ज्योतिषहरू घर फर्किन्छन्।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बालक येशू</w:t>
      </w:r>
    </w:p>
    <w:p>
      <w:pPr>
        <w:pStyle w:val="ListBullet"/>
        <w:spacing w:line="240" w:lineRule="auto"/>
        <w:ind w:left="720"/>
      </w:pPr>
      <w:r>
        <w:rPr>
          <w:lang w:val="ne_NP" w:bidi="ne_NP"/>
        </w:rPr>
      </w:r>
      <w:r>
        <w:rPr>
          <w:lang w:val="ne_NP" w:bidi="ne_NP"/>
        </w:rPr>
        <w:t>ज्योतिषहरू</w:t>
      </w:r>
    </w:p>
    <w:p>
      <w:pPr>
        <w:pStyle w:val="ListBullet"/>
        <w:spacing w:line="240" w:lineRule="auto"/>
        <w:ind w:left="720"/>
      </w:pPr>
      <w:r>
        <w:rPr>
          <w:lang w:val="ne_NP" w:bidi="ne_NP"/>
        </w:rPr>
      </w:r>
      <w:r>
        <w:rPr>
          <w:lang w:val="ne_NP" w:bidi="ne_NP"/>
        </w:rPr>
        <w:t>राजा हेरोद</w:t>
      </w:r>
    </w:p>
    <w:p>
      <w:pPr>
        <w:pStyle w:val="ListBullet"/>
        <w:spacing w:line="240" w:lineRule="auto"/>
        <w:ind w:left="720"/>
      </w:pPr>
      <w:r>
        <w:rPr>
          <w:lang w:val="ne_NP" w:bidi="ne_NP"/>
        </w:rPr>
      </w:r>
      <w:r>
        <w:rPr>
          <w:lang w:val="ne_NP" w:bidi="ne_NP"/>
        </w:rPr>
        <w:t>यरूशलेमका मानिसहरू</w:t>
      </w:r>
    </w:p>
    <w:p>
      <w:pPr>
        <w:pStyle w:val="ListBullet"/>
        <w:spacing w:line="240" w:lineRule="auto"/>
        <w:ind w:left="720"/>
      </w:pPr>
      <w:r>
        <w:rPr>
          <w:lang w:val="ne_NP" w:bidi="ne_NP"/>
        </w:rPr>
      </w:r>
      <w:r>
        <w:rPr>
          <w:lang w:val="ne_NP" w:bidi="ne_NP"/>
        </w:rPr>
        <w:t>मुख्य पुजारीहरू र व्यवस्थाका शिक्षकहरू</w:t>
      </w:r>
    </w:p>
    <w:p>
      <w:pPr>
        <w:pStyle w:val="ListBullet"/>
        <w:spacing w:line="240" w:lineRule="auto"/>
        <w:ind w:left="720"/>
      </w:pPr>
      <w:r>
        <w:rPr>
          <w:lang w:val="ne_NP" w:bidi="ne_NP"/>
        </w:rPr>
      </w:r>
      <w:r>
        <w:rPr>
          <w:lang w:val="ne_NP" w:bidi="ne_NP"/>
        </w:rPr>
        <w:t>अगमवक्ता</w:t>
      </w:r>
    </w:p>
    <w:p>
      <w:pPr>
        <w:pStyle w:val="ListBullet"/>
        <w:spacing w:line="240" w:lineRule="auto"/>
        <w:ind w:left="720"/>
      </w:pPr>
      <w:r>
        <w:rPr>
          <w:lang w:val="ne_NP" w:bidi="ne_NP"/>
        </w:rPr>
      </w:r>
      <w:r>
        <w:rPr>
          <w:lang w:val="ne_NP" w:bidi="ne_NP"/>
        </w:rPr>
        <w:t>येशूकी आमा, मरियम</w:t>
      </w:r>
    </w:p>
    <w:p>
      <w:pPr>
        <w:pStyle w:val="ListBullet"/>
        <w:spacing w:line="240" w:lineRule="auto"/>
        <w:ind w:left="720"/>
      </w:pPr>
      <w:r>
        <w:rPr>
          <w:lang w:val="ne_NP" w:bidi="ne_NP"/>
        </w:rPr>
      </w:r>
      <w:r>
        <w:rPr>
          <w:lang w:val="ne_NP" w:bidi="ne_NP"/>
        </w:rPr>
        <w:t>(र सायद योसेफ पनि, यद्यपि मत्तीले उनको नाम उल्लेख गरेका छैनन्।)</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पहिलो दृश्यमा येशू यहूदियाको बेथलेहेममा जन्मिनुभएको थियो भन्ने कुरा हामीले सुन्छौं। रोमी सम्राटले नियुक्त गरेका हेरोद यहूदियामा राजा छन् भन्ने कुरा पनि हामीले सुन्छौं। त्यसपछि हामीले पूर्वको एउटा देशबाट केही ज्योतिषहरू यहूदियाको राजधानी यरूशलेम आएका छन् भन्ने कुरा सुन्छौं।</w:t>
      </w:r>
    </w:p>
    <w:p>
      <w:pPr/>
      <w:r>
        <w:rPr>
          <w:lang w:val="ne_NP" w:bidi="ne_NP"/>
        </w:rPr>
      </w:r>
      <w:r>
        <w:rPr>
          <w:lang w:val="ne_NP" w:bidi="ne_NP"/>
        </w:rPr>
        <w:t>यहाँ रोक्नुहोस् र फेरि नक्साहरू हेर्नुहोस्।</w:t>
      </w:r>
    </w:p>
    <w:p>
      <w:pPr/>
      <w:r>
        <w:rPr>
          <w:lang w:val="ne_NP" w:bidi="ne_NP"/>
        </w:rPr>
      </w:r>
      <w:r>
        <w:rPr>
          <w:lang w:val="ne_NP" w:bidi="ne_NP"/>
        </w:rPr>
        <w:t>समयको बारेमा सोच्नुहोस्। ज्योतिषहरू यरूशलेम पुग्दा सम्भवतः कम्तिमा १००० किलोमिटर यात्रा गरिसकेका हुन सक्छन्। यात्रामा धेरै हप्ता वा सायद महिनाहरू पनि लाग्ने थियो।</w:t>
      </w:r>
    </w:p>
    <w:p>
      <w:pPr/>
      <w:r>
        <w:rPr>
          <w:lang w:val="ne_NP" w:bidi="ne_NP"/>
        </w:rPr>
      </w:r>
      <w:r>
        <w:rPr>
          <w:lang w:val="ne_NP" w:bidi="ne_NP"/>
        </w:rPr>
        <w:t>तारा देखेपछि तिनीहरू तुरुन्तै निस्केका थिएनन् होला। यस्तो लामो यात्रा सुरु गर्न तयारी र योजनाको आवश्यकता पर्थ्यो। यसको अर्थ तिनीहरू यरूशलेम पुग्दा येशू कम्तिमा केही महिनाको हुनुहुन्थ्यो।</w:t>
      </w:r>
    </w:p>
    <w:p>
      <w:pPr/>
      <w:r>
        <w:rPr>
          <w:lang w:val="ne_NP" w:bidi="ne_NP"/>
        </w:rPr>
      </w:r>
      <w:r>
        <w:rPr>
          <w:lang w:val="ne_NP" w:bidi="ne_NP"/>
        </w:rPr>
        <w:t>त्यसैले, येशू बेथलेहेममा जन्मनुहुन्छ। लगभग उही समयमा, धेरै टाढाको देशका ज्योतिषहरूले एउटा विशेष तारा देखिरहेका छन्। तिनीहरूले गएर यहूदीहरूको राजालाई खोज्ने निर्णय गर्छन्। येशू कम्तिमा केही महिनाको भइसक्दा, ज्योतिषहरू यरूशलेम आइपुग्छन्।</w:t>
      </w:r>
    </w:p>
    <w:p>
      <w:pPr/>
      <w:r>
        <w:rPr>
          <w:lang w:val="ne_NP" w:bidi="ne_NP"/>
        </w:rPr>
      </w:r>
      <w:r>
        <w:rPr>
          <w:lang w:val="ne_NP" w:bidi="ne_NP"/>
        </w:rPr>
        <w:t>यहुदियाको राजधानी यरूशलेममा आइपुगेका ज्योतिषहरूको कल्पना गर्नुहोस्। तिनीहरू यहूदियाका मानिसहरूभन्दा फरक देखिन्थे। तिनीहरूले फरक लुगाहरू लगाएका थिए। तिनीहरू विदेशीहरू थिए। तिनीहरूले फरक भाषा बोल्थे। तिनीहरूमध्ये कति जना आए भन्ने हामीलाई थाहा छैन। तिनीहरूसँग सायद ऊँटहरू र नोकरहरू थिए। सायद तिनीहरूको समूह निकै ठूलो थियो।</w:t>
      </w:r>
    </w:p>
    <w:p>
      <w:pPr/>
      <w:r>
        <w:rPr>
          <w:lang w:val="ne_NP" w:bidi="ne_NP"/>
        </w:rPr>
      </w:r>
      <w:r>
        <w:rPr>
          <w:lang w:val="ne_NP" w:bidi="ne_NP"/>
        </w:rPr>
        <w:t>ज्योतिषहरूले यरूशलेमका मानिसहरूलाई यहूदीहरूको राजा कहाँ जन्मिएका थिए, भनेर सोध्छन्। यरूशलेमका मानिसहरूलाई राजाको जन्मको बारेमा केही थाहा नभएकोले तिनीहरू कति अचम्ममा परेका हुन सक्थे भन्ने कुरालाई कल्पना गर्नुहोस्!</w:t>
      </w:r>
    </w:p>
    <w:p>
      <w:pPr/>
      <w:r>
        <w:rPr>
          <w:lang w:val="ne_NP" w:bidi="ne_NP"/>
        </w:rPr>
      </w:r>
      <w:r>
        <w:rPr>
          <w:lang w:val="ne_NP" w:bidi="ne_NP"/>
        </w:rPr>
        <w:t xml:space="preserve">राजा हेरोदले यी मानिसहरूको बारेमा सुन्छन्। उनी चिन्तित छन्। यसको अर्थ उनी </w:t>
      </w:r>
      <w:r>
        <w:rPr>
          <w:b/>
          <w:lang w:val="ne_NP" w:bidi="ne_NP"/>
        </w:rPr>
        <w:t>धेरै</w:t>
      </w:r>
      <w:r>
        <w:rPr>
          <w:lang w:val="ne_NP" w:bidi="ne_NP"/>
        </w:rPr>
        <w:t xml:space="preserve"> रिसाएका छन्! सम्पूर्ण यरूशलेम व्याकुल छ, जसको अर्थ यरूशलेमका धेरै मानिसहरू पनि व्याकुल छन्। सायद यी ज्योतिषहरूले के कुरा गरिरहेका छन् भन्ने कुरामा तिनीहरू अलमलमा छन्। तर यरूशलेमका मानिसहरू विशेष गरी चिन्तित भएका हुन सक्छन् किनभने राजा हेरोद एउटा असल मानिस थिएनन् भन्ने कुरा तिनीहरूलाई थाहा थियो। जब राजा हेरोद रिसाउँथे, उनले यहूदीहरूका लागि समस्या खडा गर्न सक्थे।</w:t>
      </w:r>
    </w:p>
    <w:p>
      <w:pPr/>
      <w:r>
        <w:rPr>
          <w:lang w:val="ne_NP" w:bidi="ne_NP"/>
        </w:rPr>
      </w:r>
      <w:r>
        <w:rPr>
          <w:lang w:val="ne_NP" w:bidi="ne_NP"/>
        </w:rPr>
        <w:t>राजा हेरोदले मुख्य पुजारीहरू र व्यवस्थाका शिक्षकहरूलाई एकसाथ बोलाउँछन्। पुजारीहरू परमेश्वरको मन्दिरमा काम गर्ने मानिसहरू थिए। व्यवस्थाका शिक्षकहरू परमेश्वरको व्यवस्था भएका पुस्तकहरू अध्ययन गर्ने मानिसहरू थिए। यी मानिसहरूलाई परमेश्वरले यहूदीहरूलाई गर्नुभएको प्रतिज्ञाहरूको बारेमा थाहा थियो। मसीह बेथलेहेममा जन्मिनेछन् भनी परमेश्वरले भन्नुभएको कुरा तिनीहरूले राजा हेरोदलाई बताउन सके।</w:t>
      </w:r>
    </w:p>
    <w:p>
      <w:pPr/>
      <w:r>
        <w:rPr>
          <w:lang w:val="ne_NP" w:bidi="ne_NP"/>
        </w:rPr>
      </w:r>
      <w:r>
        <w:rPr>
          <w:lang w:val="ne_NP" w:bidi="ne_NP"/>
        </w:rPr>
        <w:t>राजा हेरोदले ज्योतिषहरूलाई गोप्य रूपमा बोलाउँछन्। सायद राती, किनभने यदि दिनको समय हुन्थ्यो भने विदेशीहरूलाई कसैले नदेख्ने गरी दरबारमा आउन गाह्रो हुन्थ्यो। राजाले तिनीहरूलाई गोप्य रूपमा भेट्न चाहेको देखेर ज्योतिषहरू अचम्ममा परेका हुन सक्छन्। गोप्य बैठक कस्तो देखिन्थ्यो होला भन्ने तपाईंलाई लाग्छ? के तपाईं सायद अँध्यारो दरबार, र एक नोकरले मैनबत्ती लिएर ज्योतिषहरूलाई राजाको कोठामा डोऱ्याइरहेको कल्पना गर्न सक्नुहुन्छ? मानिसहरू कानेखुसी गरिरहेका छन्? मानिसहरूको अनुहारमा झल्किने मैनबत्तीको प्रकाश? राजा बैठक गोप्य राख्न चाहन्थे, भनेर तपाईंलाई किन लाग्छ?</w:t>
      </w:r>
    </w:p>
    <w:p>
      <w:pPr/>
      <w:r>
        <w:rPr>
          <w:lang w:val="ne_NP" w:bidi="ne_NP"/>
        </w:rPr>
      </w:r>
      <w:r>
        <w:rPr>
          <w:lang w:val="ne_NP" w:bidi="ne_NP"/>
        </w:rPr>
        <w:t>राजा ज्योतिषहरूले त्यस तारा पहिलो पटक कहिले देखेका थिए भन्ने कुरा जान्न चाहन्छन्। उनले आफू पनि बच्चाको आराधना गर्न चाहन्छन् भन्ने नाटक गर्छन्। उनले ज्योतिषहरूलाई बच्चा भेट्टाएपछि आफूकहाँ फर्किएर आउन भन्छन्। ज्योतिषहरूले उनको कुरा सुन्छन्, तर मत्तीले हामीलाई उनीहरूले उनले भनेको कुरा मान्ने प्रतिज्ञा गरे कि गरेनन् भनेर बताउँदैनन्। सायद तिनीहरूलाई राजा हेरोदको मनसायबारे पहिले नै शङ्का लागेको थियो?</w:t>
      </w:r>
    </w:p>
    <w:p>
      <w:pPr/>
      <w:r>
        <w:rPr>
          <w:lang w:val="ne_NP" w:bidi="ne_NP"/>
        </w:rPr>
      </w:r>
      <w:r>
        <w:rPr>
          <w:lang w:val="ne_NP" w:bidi="ne_NP"/>
        </w:rPr>
        <w:t>ज्योतिषहरूले राजा हेरोदलाई छोड्छन् र, सायद अर्को दिन तिनीहरूले बेथलेहेम यात्रा गर्न थाल्छन्। तिनीहरू अलि अलमलमा परेका हुन सक्छन्। यहूदीहरूका धेरै महत्त्वपूर्ण राजा जन्मिएका थिए भन्ने कुरा तिनीहरूलाई थाहा थियो। तिनीहरू यस राजाको आराधना गर्न धेरै टाढा देशबाट आएका थिए। तर यरूशलेमका मानिसहरूलाई यस राजाको कुनै वास्ता नभएको जस्तो देखिन्थ्यो! बेथलेहेममा यो राजालाई खोज्न कोही पनि तिनीहरूसँग गएनन्।</w:t>
      </w:r>
    </w:p>
    <w:p>
      <w:pPr/>
      <w:r>
        <w:rPr>
          <w:lang w:val="ne_NP" w:bidi="ne_NP"/>
        </w:rPr>
      </w:r>
      <w:r>
        <w:rPr>
          <w:lang w:val="ne_NP" w:bidi="ne_NP"/>
        </w:rPr>
        <w:t>त्यसपछि, अचानक तिनीहरूले फेरि त्यो विशेष तारा देख्छन्! उनीहरूले तारा देख्नुको अर्थ साँझ वा रात हुनुपर्छ भन्ने हुन्छ।</w:t>
      </w:r>
    </w:p>
    <w:p>
      <w:pPr/>
      <w:r>
        <w:rPr>
          <w:lang w:val="ne_NP" w:bidi="ne_NP"/>
        </w:rPr>
      </w:r>
      <w:r>
        <w:rPr>
          <w:lang w:val="ne_NP" w:bidi="ne_NP"/>
        </w:rPr>
        <w:t>मूल पाठमा भनिएको छ: "हेर, तिनीहरूले तारा देखे!" यसको अर्थ यो अचानक र अप्रत्याशित थियो। तारा फेरि देख्दा तिनीहरू धेरै खुसी हुन्छन्। सायद यरूशलेममा गरिएको रूखो स्वागतका कारण तिनीहरू निराश भएका थिए, तर अब तिनीहरू उत्साहित र प्रोत्साहित भएका छन्।</w:t>
      </w:r>
    </w:p>
    <w:p>
      <w:pPr/>
      <w:r>
        <w:rPr>
          <w:lang w:val="ne_NP" w:bidi="ne_NP"/>
        </w:rPr>
      </w:r>
      <w:r>
        <w:rPr>
          <w:lang w:val="ne_NP" w:bidi="ne_NP"/>
        </w:rPr>
        <w:t xml:space="preserve">मत्तीले यस भागको घटनाक्रम अलि फरक ढङ्गले प्रस्तुत गर्छन्: उनी भन्छन्: तारा फेरि देखा पर्छ; ताराले तिनीहरूलाई बेथलेहेम पुग्न डोर्‍याउँछ र घरमाथि आएर रोकिन्छ; र त्यसपछि ज्योतिषहरू धेरै खुसी हुन्छन्। तारा फेरि देखा पर्छ भन्नु, </w:t>
      </w:r>
      <w:r>
        <w:rPr>
          <w:b/>
          <w:lang w:val="ne_NP" w:bidi="ne_NP"/>
        </w:rPr>
        <w:t>अनि</w:t>
      </w:r>
      <w:r>
        <w:rPr>
          <w:lang w:val="ne_NP" w:bidi="ne_NP"/>
        </w:rPr>
        <w:t xml:space="preserve"> ज्योतिषीहरूले यो देख्दा धेरै खुसी हुन्छन् भन्नु, र </w:t>
      </w:r>
      <w:r>
        <w:rPr>
          <w:b/>
          <w:lang w:val="ne_NP" w:bidi="ne_NP"/>
        </w:rPr>
        <w:t>अनि</w:t>
      </w:r>
      <w:r>
        <w:rPr>
          <w:lang w:val="ne_NP" w:bidi="ne_NP"/>
        </w:rPr>
        <w:t xml:space="preserve"> ताराले तिनीहरूलाई येशू भएको बेथलेहेमको घरसम्म डोर्‍याउँछ भन्नु सायद सजिलो होला।</w:t>
      </w:r>
    </w:p>
    <w:p>
      <w:pPr/>
      <w:r>
        <w:rPr>
          <w:lang w:val="ne_NP" w:bidi="ne_NP"/>
        </w:rPr>
      </w:r>
      <w:r>
        <w:rPr>
          <w:lang w:val="ne_NP" w:bidi="ne_NP"/>
        </w:rPr>
        <w:t>तिनीहरूले तारालाई पछ्याउँछन् र बालक येशू हुनुभएको घर भेट्टाउँछन्। घरमा मरियम र बालक येशू हुनुहुन्छ। मत्तीले योसेफको उल्लेख गर्दैनन्। सायद योसेफ कुनै कामले बाहिर गएका थिए, वा काम गरिरहेका थिए, वा सायद उनी त्यहाँ थिए र मत्तीले यो उल्लेख गरेनन्।</w:t>
      </w:r>
    </w:p>
    <w:p>
      <w:pPr/>
      <w:r>
        <w:rPr>
          <w:lang w:val="ne_NP" w:bidi="ne_NP"/>
        </w:rPr>
      </w:r>
      <w:r>
        <w:rPr>
          <w:lang w:val="ne_NP" w:bidi="ne_NP"/>
        </w:rPr>
        <w:t>बेथलेहेम एउटा सानो सहर थियो र मरियम र योसेफ येशूसँग बसोबास गर्ने घर एउटा साधारण घर भएको हुनुपर्छ। यरूशलेमको हेरोदको दरबार र येशू बसोबास गर्ने सानो घरबीचको भिन्नता कल्पना गर्न सक्नुहुन्छ?</w:t>
      </w:r>
    </w:p>
    <w:p>
      <w:pPr/>
      <w:r>
        <w:rPr>
          <w:lang w:val="ne_NP" w:bidi="ne_NP"/>
        </w:rPr>
      </w:r>
      <w:r>
        <w:rPr>
          <w:lang w:val="ne_NP" w:bidi="ne_NP"/>
        </w:rPr>
        <w:t>जोतिसीहरूले बालक येशूलाई महँगा उपहारहरू दिन्छन्: सुन, धुप र गन्धरस। त्यसको बास्ना धेरै मिठो आउने थियो। त्यो गन्धले घर भरिएको हुनुपर्छ। के यी आगन्तुकहरू आफ्ना उपहारहरू लिएर तिनीहरूको घरमा आउँदा मरियम र योसेफको अनुहारमा भएको अचम्म कल्पना गर्न सक्नुहुन्छ? ज्योतिषहरूले सायद जे-जति कुराहरू भएका थिए ती सबै उनीहरूलाई सुनाएका हुन सक्छन्, र मरियम र योसेफले पनि ज्योतिषहरूलाई आफूमाथि घटेका सबै कुरा सुनाएका हुन सक्छन्! ज्योतिषहरू यहूदी थिएनन् र धेरै टाढा देशका थिए, तापनि तिनीहरूले येशूको जन्म कति महत्त्वपूर्ण थियो भन्ने बुझे।</w:t>
      </w:r>
    </w:p>
    <w:p>
      <w:pPr/>
      <w:r>
        <w:rPr>
          <w:lang w:val="ne_NP" w:bidi="ne_NP"/>
        </w:rPr>
      </w:r>
      <w:r>
        <w:rPr>
          <w:lang w:val="ne_NP" w:bidi="ne_NP"/>
        </w:rPr>
        <w:t>त्यसपछि ज्योतिषहरूमध्येका एक—वा सायद ती सबैले नै—एउटा विशेष सपना देख्छन्। राजा हेरोदले झूट बोलेका छन् र येशूलाई हानि गर्न चाहन्छन् भन्ने कुरा सपनाबाट तिनीहरूले बुझ्छन्। सायद तिनीहरू यसबाट अचम्ममा परेका छैनन्, तिनीहरूले पहिले नै राजा हेरोदप्रति शङ्का गरेका हुन सक्छन्! त्यसैले, तिनीहरू यरूशलेम फर्किँदैनन्, तर अर्को बाटो भएर आफ्नो देश फर्किन्छन्।</w:t>
      </w:r>
    </w:p>
    <w:p>
      <w:pPr/>
      <w:r>
        <w:rPr>
          <w:lang w:val="ne_NP" w:bidi="ne_NP"/>
        </w:rPr>
      </w:r>
      <w:r>
        <w:rPr>
          <w:lang w:val="ne_NP" w:bidi="ne_NP"/>
        </w:rPr>
        <w:t>के तपाईं मरियम र योसेफले सायद आफ्नो घरको ढोकाबाट सानो येशूलाई काखमा लिएर उनीहरूलाई हात हल्लाउँदै बिदाइ गरेको कल्पना गर्न सक्नुहुन्छ...?</w:t>
      </w:r>
    </w:p>
    <w:p>
      <w:pPr/>
      <w:r>
        <w:rPr>
          <w:lang w:val="ne_NP" w:bidi="ne_NP"/>
        </w:rPr>
      </w:r>
      <w:r>
        <w:rPr>
          <w:lang w:val="ne_NP" w:bidi="ne_NP"/>
        </w:rPr>
        <w:t>तपाईंलाई के लाग्छ, यी अनौठा आगन्तुकहरूका बारेमा छिमेकीहरूले के सोचिरहेका थिए होलान्...?</w:t>
      </w:r>
      <w:r>
        <w:rPr>
          <w:lang w:val="ne_NP" w:bidi="ne_NP"/>
        </w:rPr>
      </w:r>
    </w:p>
    <w:p>
      <w:pPr>
        <w:pStyle w:val="Heading3"/>
      </w:pPr>
      <w:r>
        <w:rPr>
          <w:lang w:val="ne_NP" w:bidi="ne_NP"/>
        </w:rPr>
        <w:t>Step 4</w:t>
      </w:r>
    </w:p>
    <w:p>
      <w:pPr/>
      <w:r>
        <w:rPr>
          <w:lang w:val="ne_NP" w:bidi="ne_NP"/>
        </w:rPr>
      </w:r>
      <w:r>
        <w:rPr>
          <w:lang w:val="ne_NP" w:bidi="ne_NP"/>
        </w:rPr>
        <w:t>सबैभन्दा सजिलो संस्करणमा पाठलाई फेरि एकपटक सुन्नुहोस्।</w:t>
      </w:r>
    </w:p>
    <w:p>
      <w:pPr/>
      <w:r>
        <w:rPr>
          <w:lang w:val="ne_NP" w:bidi="ne_NP"/>
        </w:rPr>
      </w:r>
      <w:r>
        <w:rPr>
          <w:lang w:val="ne_NP" w:bidi="ne_NP"/>
        </w:rPr>
        <w:t>यस सत्रमा, टोलीले कथालाई नाटकको रूप दिनेछ।</w:t>
      </w:r>
    </w:p>
    <w:p>
      <w:pPr/>
      <w:r>
        <w:rPr>
          <w:lang w:val="ne_NP" w:bidi="ne_NP"/>
        </w:rPr>
      </w:r>
      <w:r>
        <w:rPr>
          <w:lang w:val="ne_NP" w:bidi="ne_NP"/>
        </w:rPr>
        <w:t>यस कथामा ५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बालक येशू</w:t>
      </w:r>
    </w:p>
    <w:p>
      <w:pPr>
        <w:pStyle w:val="ListBullet"/>
        <w:spacing w:line="240" w:lineRule="auto"/>
        <w:ind w:left="720"/>
      </w:pPr>
      <w:r>
        <w:rPr>
          <w:lang w:val="ne_NP" w:bidi="ne_NP"/>
        </w:rPr>
      </w:r>
      <w:r>
        <w:rPr>
          <w:lang w:val="ne_NP" w:bidi="ne_NP"/>
        </w:rPr>
        <w:t>ज्योतिषहरू</w:t>
      </w:r>
    </w:p>
    <w:p>
      <w:pPr>
        <w:pStyle w:val="ListBullet"/>
        <w:spacing w:line="240" w:lineRule="auto"/>
        <w:ind w:left="720"/>
      </w:pPr>
      <w:r>
        <w:rPr>
          <w:lang w:val="ne_NP" w:bidi="ne_NP"/>
        </w:rPr>
      </w:r>
      <w:r>
        <w:rPr>
          <w:lang w:val="ne_NP" w:bidi="ne_NP"/>
        </w:rPr>
        <w:t>राजा हेरोद</w:t>
      </w:r>
    </w:p>
    <w:p>
      <w:pPr>
        <w:pStyle w:val="ListBullet"/>
        <w:spacing w:line="240" w:lineRule="auto"/>
        <w:ind w:left="720"/>
      </w:pPr>
      <w:r>
        <w:rPr>
          <w:lang w:val="ne_NP" w:bidi="ne_NP"/>
        </w:rPr>
      </w:r>
      <w:r>
        <w:rPr>
          <w:lang w:val="ne_NP" w:bidi="ne_NP"/>
        </w:rPr>
        <w:t>यरूशलेमका मानिसहरू</w:t>
      </w:r>
    </w:p>
    <w:p>
      <w:pPr>
        <w:pStyle w:val="ListBullet"/>
        <w:spacing w:line="240" w:lineRule="auto"/>
        <w:ind w:left="720"/>
      </w:pPr>
      <w:r>
        <w:rPr>
          <w:lang w:val="ne_NP" w:bidi="ne_NP"/>
        </w:rPr>
      </w:r>
      <w:r>
        <w:rPr>
          <w:lang w:val="ne_NP" w:bidi="ne_NP"/>
        </w:rPr>
        <w:t>मुख्य पुजारीहरू र व्यवस्थाका शिक्षकहरू</w:t>
      </w:r>
    </w:p>
    <w:p>
      <w:pPr>
        <w:pStyle w:val="ListBullet"/>
        <w:spacing w:line="240" w:lineRule="auto"/>
        <w:ind w:left="720"/>
      </w:pPr>
      <w:r>
        <w:rPr>
          <w:lang w:val="ne_NP" w:bidi="ne_NP"/>
        </w:rPr>
      </w:r>
      <w:r>
        <w:rPr>
          <w:lang w:val="ne_NP" w:bidi="ne_NP"/>
        </w:rPr>
        <w:t>अगमवक्ता</w:t>
      </w:r>
    </w:p>
    <w:p>
      <w:pPr>
        <w:pStyle w:val="ListBullet"/>
        <w:spacing w:line="240" w:lineRule="auto"/>
        <w:ind w:left="720"/>
      </w:pPr>
      <w:r>
        <w:rPr>
          <w:lang w:val="ne_NP" w:bidi="ne_NP"/>
        </w:rPr>
      </w:r>
      <w:r>
        <w:rPr>
          <w:lang w:val="ne_NP" w:bidi="ne_NP"/>
        </w:rPr>
        <w:t>येशूकी आमा, मरियम र</w:t>
      </w:r>
    </w:p>
    <w:p>
      <w:pPr>
        <w:pStyle w:val="ListBullet"/>
        <w:spacing w:line="240" w:lineRule="auto"/>
        <w:ind w:left="720"/>
      </w:pPr>
      <w:r>
        <w:rPr>
          <w:lang w:val="ne_NP" w:bidi="ne_NP"/>
        </w:rPr>
      </w:r>
      <w:r>
        <w:rPr>
          <w:lang w:val="ne_NP" w:bidi="ne_NP"/>
        </w:rPr>
        <w:t>सायद योसेफ।</w:t>
      </w:r>
    </w:p>
    <w:p>
      <w:pPr/>
      <w:r>
        <w:rPr>
          <w:lang w:val="ne_NP" w:bidi="ne_NP"/>
        </w:rPr>
      </w:r>
      <w:r>
        <w:rPr>
          <w:lang w:val="ne_NP" w:bidi="ne_NP"/>
        </w:rPr>
        <w:t>टोलीलाई कथा दुई पटक अभिनय गर्न लगाउनुहोस्। तिनीहरूले अनुवाद गरिरहेका भाषामा अभिनय गर्नुपर्छ। पहिला, टोलीलाई नरोकिकन कथाको अभिनय गर्न लगाउनुहोस्।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 यहूदियाको बेथलेहेममा जन्मिनुभएको अभिनय गर्नुहोस्।</w:t>
      </w:r>
    </w:p>
    <w:p>
      <w:pPr/>
      <w:r>
        <w:rPr>
          <w:lang w:val="ne_NP" w:bidi="ne_NP"/>
        </w:rPr>
      </w:r>
      <w:r>
        <w:rPr>
          <w:lang w:val="ne_NP" w:bidi="ne_NP"/>
        </w:rPr>
        <w:t>कोठाको अर्को छेउमा, ज्योतिषीहरूले विशेष तारा देखेको अभिनय गर्नुहोस्। यसको अर्थ पत्ता लगाउन तिनीहरूले कसरी अध्ययन र छलफल गरेका हुन सक्छन्? तिनीहरू यहूदिया यात्रा गर्ने निर्णयमा कसरी आए?</w:t>
      </w:r>
    </w:p>
    <w:p>
      <w:pPr/>
      <w:r>
        <w:rPr>
          <w:lang w:val="ne_NP" w:bidi="ne_NP"/>
        </w:rPr>
      </w:r>
      <w:r>
        <w:rPr>
          <w:lang w:val="ne_NP" w:bidi="ne_NP"/>
        </w:rPr>
        <w:t>यहूदिया यात्रा गर्ने ज्योतिषीहरूलाई अभिनय गर्नुहोस्। लामो यात्रापछि, तिनीहरू यरूशलेम पुग्छन्।</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ज्योतिषीहरूको भूमिका खेल्ने कलाकारहरूलाई सोध्नुहोस्: "यरूशलेम आइपुग्दा तपाईंलाई अब कस्तो महसुस भइरहेको छ?" तपाईं के हुने अपेक्षा गर्दै हुनुहुन्छ?"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ज्योतिषीहरूले यहूदीहरूको राजा कहाँ जन्मिएको हो भनेर सोधेको अभिनय गर्नुहोस्।</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यरूशलेमका मानिसहरूको भूमिका खेल्ने कलाकारहरूलाई सोध्नुहोस्: "यी विदेशीहरूले तपाईंलाई यो प्रश्न सोध्दा तपाईंलाई कस्तो महसुस हुन्छ?" तपाईंले यस्ता कुराहरू सुन्न सक्नुहुन्छ:</w:t>
      </w:r>
    </w:p>
    <w:p>
      <w:pPr>
        <w:pStyle w:val="ListBullet"/>
        <w:spacing w:line="240" w:lineRule="auto"/>
        <w:ind w:left="720"/>
      </w:pPr>
      <w:r>
        <w:rPr>
          <w:lang w:val="ne_NP" w:bidi="ne_NP"/>
        </w:rPr>
      </w:r>
      <w:r>
        <w:rPr>
          <w:lang w:val="ne_NP" w:bidi="ne_NP"/>
        </w:rPr>
        <w:t>ज्योतिषीहरूको भूमिका खेल्ने कलाकारहरूलाई सोध्नुहोस्: "यरूशलेमका मानिसहरूले यसरी प्रतिक्रिया दिँदा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राजा हेरोदले ज्योतिषीहरूको बारेमा सुनेको अभिनय गर्नुहोस्।</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राजा हेरोदको भूमिका खेल्ने कलाकारलाई सोध्नुहोस्: "तपाईं के सोच्दै हुनुहुन्छ?"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राजा हेरोदले मुख्य पुजारीहरू र व्यवस्थाका शिक्षकहरूलाई बोलाएर उनीहरूसँग कुरा गरेको अभिनय गर्नुहोस्। मुख्य पुजारीहरू र व्यवस्थाका शिक्षकहरूले उसलाई अगमवक्ता मीकाले के भनेका थिए भनेर सुनाउँछन्।</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मुख्य पुजारीहरू र व्यवस्थाका शिक्षकहरूको भूमिका खेल्ने कलाकारहरूलाई सोध्नुहोस्: "यसको बारेमा तपाईंलाई के लाग्छ?"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राजा र ज्योतिषहरूबीचको गोप्य बैठकलाई अभिनय गर्नुहोस्।</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राजाको भूमिका खेल्ने कलाकारलाई सोध्नुहोस्: "ज्योतिषहरूले तपाईंलाई के बताउँछन् भन्ने कुरामा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ज्योतिषहरूको भूमिका खेल्ने कलाकारहरूलाई सोध्नुहोस्: "राजासँगको यो भेटको बारेमा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बेथलेहेम यात्रा गर्ने ज्योतिषहरूको अभिनय गर्नुहोस्। बाटोमा तिनीहरूले फेरि त्यो विशेष तारा देख्छन्। बाइबलले तिनीहरूको आनन्दलाई वर्णन गर्न धेरै शक्तिशाली शब्द प्रयोग गरिरहेको छ। यो आनन्दलाई तपाईं कसरी अभिनय गरेर देखाउनुहुन्थ्यो? के तपाईं तलमाथि उफ्रिनुहुन्थ्यो? के तपाईं चिच्याउनुहुन्थ्यो? के तपाईंहरूले एक अर्कालाई अँगालो हाल्नुहुन्थ्यो?</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ज्योतिषहरूलाई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ज्योतिषहरूले घर भेट्ने र भित्र गएर मरियम र बच्चालाई भेट्ने अभिनय गर्नुहोस्। तिनीहरू बच्चाको अगाडि जमिनमा घुँडा टेक्छन् र महँगो उपहारहरू दिन्छन्।</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ज्योतिषहरूलाई सोध्नुहोस्: "राजा भेट्टाएपछि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मरियमलाई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सपना देखेका र यरूशलेममा राजा हेरोदकहाँ नफर्किकन आफ्नो देश फर्किएका ज्योतिषहरूको अभिनय गर्नुहोस्। यसले तिनीहरूको यात्रा अझ लामो बनायो, किनभने तिनीहरूले फरक बाटो लिनुपर्ने थियो। राजा हेरोदले थाहा नपाई तिनीहरू यरूशलेम भएर यात्रा गर्न सक्दैनथे, त्यसैले उनीहरूले घुमाउरो बाटो लिनुपर्यो।</w:t>
      </w:r>
    </w:p>
    <w:p>
      <w:pPr/>
      <w:r>
        <w:rPr>
          <w:lang w:val="ne_NP" w:bidi="ne_NP"/>
        </w:rPr>
      </w:r>
      <w:r>
        <w:rPr>
          <w:lang w:val="ne_NP" w:bidi="ne_NP"/>
        </w:rPr>
        <w:t>के तपाईं ज्योतिषहरू घर आएर आफ्ना परिवार र साथीहरूलाई येशूलाई भेटेको बारेमा बताउँदै अभिनय गर्न चाहनुहुन्छ?</w:t>
      </w:r>
      <w:r>
        <w:rPr>
          <w:lang w:val="ne_NP" w:bidi="ne_NP"/>
        </w:rPr>
      </w:r>
    </w:p>
    <w:p>
      <w:pPr>
        <w:pStyle w:val="Heading3"/>
      </w:pPr>
      <w:r>
        <w:rPr>
          <w:lang w:val="ne_NP" w:bidi="ne_NP"/>
        </w:rPr>
        <w:t>Step 5</w:t>
      </w:r>
    </w:p>
    <w:p>
      <w:pPr/>
      <w:r>
        <w:rPr>
          <w:lang w:val="ne_NP" w:bidi="ne_NP"/>
        </w:rPr>
      </w:r>
      <w:r>
        <w:rPr>
          <w:lang w:val="ne_NP" w:bidi="ne_NP"/>
        </w:rPr>
        <w:t>सबैभन्दा सजिलोसँग बुझिने संस्करणमा पाठलाई एकपटक सुन्नुहोस्।</w:t>
      </w:r>
    </w:p>
    <w:p>
      <w:pPr/>
      <w:r>
        <w:rPr>
          <w:lang w:val="ne_NP" w:bidi="ne_NP"/>
        </w:rPr>
      </w:r>
      <w:r>
        <w:rPr>
          <w:lang w:val="ne_NP" w:bidi="ne_NP"/>
        </w:rPr>
        <w:t xml:space="preserve">येशू जन्मिएको केही समयपछि, पूर्वका केही </w:t>
      </w:r>
      <w:r>
        <w:rPr>
          <w:b/>
          <w:lang w:val="ne_NP" w:bidi="ne_NP"/>
        </w:rPr>
        <w:t>ज्योतिषहरू</w:t>
      </w:r>
      <w:r>
        <w:rPr>
          <w:lang w:val="ne_NP" w:bidi="ne_NP"/>
        </w:rPr>
        <w:t xml:space="preserve"> वा </w:t>
      </w:r>
      <w:r>
        <w:rPr>
          <w:b/>
          <w:lang w:val="ne_NP" w:bidi="ne_NP"/>
        </w:rPr>
        <w:t>ज्ञानीहरू</w:t>
      </w:r>
      <w:r>
        <w:rPr>
          <w:lang w:val="ne_NP" w:bidi="ne_NP"/>
        </w:rPr>
        <w:t xml:space="preserve"> यरूशलेममा आए। यी ज्योतिषहरू त्यस्ता मानिसहरू थिए जसले राति आकाशमा हुने घटनाहरूलाई हेर्थे र आफूले देखेका कुराहरूको व्याख्या गर्ने प्रयास गर्थे। केही अनुवादहरूले तिनीहरूलाई "बुद्धिमान मानिसहरू" भन्छन्।</w:t>
      </w:r>
    </w:p>
    <w:p>
      <w:pPr/>
      <w:r>
        <w:rPr>
          <w:lang w:val="ne_NP" w:bidi="ne_NP"/>
        </w:rPr>
      </w:r>
      <w:r>
        <w:rPr>
          <w:lang w:val="ne_NP" w:bidi="ne_NP"/>
        </w:rPr>
        <w:t>यहाँ रोक्नुहोस् र ज्योतिषीहरूका लागि कुन शब्द प्रयोग गर्ने हो, सोबारे छलफल गर्नुहोस्। के तपाईंको भाषामा भविष्य जान्न ताराहरूको अध्ययन गर्ने मानिसहरूका लागि कुनै शब्द छ?</w:t>
      </w:r>
    </w:p>
    <w:p>
      <w:pPr/>
      <w:r>
        <w:rPr>
          <w:lang w:val="ne_NP" w:bidi="ne_NP"/>
        </w:rPr>
      </w:r>
      <w:r>
        <w:rPr>
          <w:lang w:val="ne_NP" w:bidi="ne_NP"/>
        </w:rPr>
        <w:t xml:space="preserve">पूर्वका ज्योतिषहरूले सोध्छन्, "यहूदीहरूका राजा भई जन्मने उनी कहाँ छन्?" </w:t>
      </w:r>
      <w:r>
        <w:rPr>
          <w:b/>
          <w:lang w:val="ne_NP" w:bidi="ne_NP"/>
        </w:rPr>
        <w:t>यहूदीहरू</w:t>
      </w:r>
      <w:r>
        <w:rPr>
          <w:lang w:val="ne_NP" w:bidi="ne_NP"/>
        </w:rPr>
        <w:t xml:space="preserve"> भन्नाले अब्राहामका सन्तानहरूलाई बुझिन्छ। अघि, तिनीहरूलाई इस्राएली भनिन्थ्यो। इस्राएलको देश अब वास्तवमा अस्तित्वमा थिएन, त्यसैले मानिसहरूलाई इस्राएलीहरूको सट्टा यहूदी भनिन्थ्यो। यहूदी भनेको "यहूदियाको बासिन्दा" भन्ने अझ छोटो तरिका हो। तर अब्राहामका सबै सन्तानहरूलाई यहूदी भनिन्थ्यो, यहूदियामा बसोबास नगर्नेहरूलाई पनि। </w:t>
      </w:r>
      <w:r>
        <w:rPr>
          <w:lang w:val="ne_NP" w:bidi="ne_NP"/>
        </w:rPr>
        <w:t>यहूदीहरू</w:t>
      </w:r>
      <w:r>
        <w:rPr>
          <w:lang w:val="ne_NP" w:bidi="ne_NP"/>
        </w:rPr>
        <w:t xml:space="preserve"> शब्द मुख्य शब्दावलीमा छ।</w:t>
      </w:r>
    </w:p>
    <w:p>
      <w:pPr/>
      <w:r>
        <w:rPr>
          <w:lang w:val="ne_NP" w:bidi="ne_NP"/>
        </w:rPr>
      </w:r>
      <w:r>
        <w:rPr>
          <w:lang w:val="ne_NP" w:bidi="ne_NP"/>
        </w:rPr>
        <w:t xml:space="preserve">राजा हेरोदले </w:t>
      </w:r>
      <w:r>
        <w:rPr>
          <w:b/>
          <w:lang w:val="ne_NP" w:bidi="ne_NP"/>
        </w:rPr>
        <w:t>मुख्य पुजारीहरू</w:t>
      </w:r>
      <w:r>
        <w:rPr>
          <w:lang w:val="ne_NP" w:bidi="ne_NP"/>
        </w:rPr>
        <w:t xml:space="preserve"> र </w:t>
      </w:r>
      <w:r>
        <w:rPr>
          <w:b/>
          <w:lang w:val="ne_NP" w:bidi="ne_NP"/>
        </w:rPr>
        <w:t>व्यवस्थाका शिक्षकहरू</w:t>
      </w:r>
      <w:r>
        <w:rPr>
          <w:lang w:val="ne_NP" w:bidi="ne_NP"/>
        </w:rPr>
        <w:t xml:space="preserve">को बैठक बोलाउँछन्, वा केही अनुवादहरूमा भनिएझैँ, </w:t>
      </w:r>
      <w:r>
        <w:rPr>
          <w:b/>
          <w:lang w:val="ne_NP" w:bidi="ne_NP"/>
        </w:rPr>
        <w:t>शास्त्रीहरू</w:t>
      </w:r>
      <w:r>
        <w:rPr>
          <w:lang w:val="ne_NP" w:bidi="ne_NP"/>
        </w:rPr>
        <w:t>को बैठक बोलाउँछन्।</w:t>
      </w:r>
    </w:p>
    <w:p>
      <w:pPr/>
      <w:r>
        <w:rPr>
          <w:lang w:val="ne_NP" w:bidi="ne_NP"/>
        </w:rPr>
      </w:r>
      <w:r>
        <w:rPr>
          <w:lang w:val="ne_NP" w:bidi="ne_NP"/>
        </w:rPr>
        <w:t>पुजारीहरू परमेश्वरको मन्दिरमा काम गर्ने मानिसहरू थिए। मन्दिर यहूदीहरूका लागि सबैभन्दा महत्त्वपूर्ण धार्मिक ठाउँ थियो। यो त्यो ठाउँ थियो जहाँ तिनीहरूले परमेश्वरको आराधना गर्थे। मन्दिर यरूशलेममा थियो। मन्दिरमा, पुजारीहरू भनिने विशेष मानिसहरूले मानिसहरूको तर्फबाट परमेश्वरलाई भेटीहरू चढाउँथे। यी भेटीहरूको उद्देश्य परमेश्वरलाई धन्यवाद दिनु वा पापका लागि क्षमा माग्नु हुन सक्छ। पुजारीहरू परमेश्वर र मानिसहरूका बीचमा रहने मानिसहरू थिए। मानिसहरू पापी भएकोले, तिनीहरू सीधा परमेश्वरकहाँ जान सक्दैनथे। एक पुजारीले मानिसहरूको तर्फबाट परमेश्वरकहाँ जान्थे।</w:t>
      </w:r>
    </w:p>
    <w:p>
      <w:pPr/>
      <w:r>
        <w:rPr>
          <w:lang w:val="ne_NP" w:bidi="ne_NP"/>
        </w:rPr>
      </w:r>
      <w:r>
        <w:rPr>
          <w:lang w:val="ne_NP" w:bidi="ne_NP"/>
        </w:rPr>
        <w:t xml:space="preserve">बाइबलमा पुजारीहरू शब्द धेरै पटक देखा पर्नेछ, त्यसैले तपाईंले यसलाई आफ्नो भाषामा कसरी अनुवाद गर्न चाहनुहुन्छ भनेर सोच्न केही समय खर्च गर्नुपर्छ। </w:t>
      </w:r>
      <w:r>
        <w:rPr>
          <w:lang w:val="ne_NP" w:bidi="ne_NP"/>
        </w:rPr>
        <w:t>पुजारी</w:t>
      </w:r>
      <w:r>
        <w:rPr>
          <w:lang w:val="ne_NP" w:bidi="ne_NP"/>
        </w:rPr>
        <w:t xml:space="preserve"> शब्द मुख्य शब्दावलीमा छ। </w:t>
      </w:r>
      <w:r>
        <w:rPr>
          <w:lang w:val="ne_NP" w:bidi="ne_NP"/>
        </w:rPr>
        <w:t>मन्दिर</w:t>
      </w:r>
      <w:r>
        <w:rPr>
          <w:lang w:val="ne_NP" w:bidi="ne_NP"/>
        </w:rPr>
        <w:t xml:space="preserve"> र </w:t>
      </w:r>
      <w:r>
        <w:rPr>
          <w:lang w:val="ne_NP" w:bidi="ne_NP"/>
        </w:rPr>
        <w:t>भेटी</w:t>
      </w:r>
      <w:r>
        <w:rPr>
          <w:lang w:val="ne_NP" w:bidi="ne_NP"/>
        </w:rPr>
        <w:t xml:space="preserve"> शब्दहरू मुख्य शब्दावलीमा पनि छन्, यद्यपि तपाईंलाई धर्मशास्त्रको यस खण्डका लागि यी शब्दहरूको आवश्यकता छैन। तर मुख्य शब्दावलीमा तिनीहरूको परिभाषा सुन्दा तपाईंलाई पुजारीका लागि शब्द निर्णय गर्न मद्दत गर्न सक्छ।</w:t>
      </w:r>
    </w:p>
    <w:p>
      <w:pPr/>
      <w:r>
        <w:rPr>
          <w:lang w:val="ne_NP" w:bidi="ne_NP"/>
        </w:rPr>
      </w:r>
      <w:r>
        <w:rPr>
          <w:lang w:val="ne_NP" w:bidi="ne_NP"/>
        </w:rPr>
        <w:t>केही पुजारीहरूसँग अन्य पुजारीहरू भन्दा बढी अधिकार थियो। तिनीहरूलाई मुख्य पुजारीहरू भनिन्थ्यो। एक व्यक्ति सबैभन्दा महत्त्वपूर्ण पुजारी हुन्थे, र उनलाई प्रधान पुजारी भनिन्थ्यो।</w:t>
      </w:r>
    </w:p>
    <w:p>
      <w:pPr/>
      <w:r>
        <w:rPr>
          <w:lang w:val="ne_NP" w:bidi="ne_NP"/>
        </w:rPr>
      </w:r>
      <w:r>
        <w:rPr>
          <w:b/>
          <w:lang w:val="ne_NP" w:bidi="ne_NP"/>
        </w:rPr>
        <w:t>व्यवस्थाका शिक्षकहरू</w:t>
      </w:r>
      <w:r>
        <w:rPr>
          <w:lang w:val="ne_NP" w:bidi="ne_NP"/>
        </w:rPr>
        <w:t xml:space="preserve"> परमेश्वरको व्यवस्थाको अध्ययन गर्ने र सिकाउने मानिसहरू थिए। यसको अर्थ परमेश्वरले दिनुभएका नियमहरू र आज्ञाहरू मात्र होइन, तर परमेश्वरले भन्नुभएको र गर्नुभएको सबै कुरा हो। तिनीहरूले सबै पुस्तकहरू अध्ययन गरिरहेका थिए जसलाई हामी अहिले "पुरानो नियम" भन्छौं। तिनीहरूले यी पुस्तकहरूलाई "व्यवस्था र अगमवक्ताहरू" भन्थे। व्यवस्थाका शिक्षकहरूले धेरै खण्डहरू कण्ठस्थ पारेका हुन्थे।</w:t>
      </w:r>
    </w:p>
    <w:p>
      <w:pPr/>
      <w:r>
        <w:rPr>
          <w:lang w:val="ne_NP" w:bidi="ne_NP"/>
        </w:rPr>
      </w:r>
      <w:r>
        <w:rPr>
          <w:lang w:val="ne_NP" w:bidi="ne_NP"/>
        </w:rPr>
        <w:t>व्यवस्थाको शिक्षक</w:t>
      </w:r>
      <w:r>
        <w:rPr>
          <w:lang w:val="ne_NP" w:bidi="ne_NP"/>
        </w:rPr>
        <w:t xml:space="preserve"> शब्द मुख्य शब्दावलीमा छ। मत्तीको पुस्तकमा यो शब्द पनि धेरै पटक देखा पर्नेछ, त्यसैले सबैभन्दा राम्रो शब्द निर्णय गर्न केही समय खर्चनुहोस्।</w:t>
      </w:r>
    </w:p>
    <w:p>
      <w:pPr/>
      <w:r>
        <w:rPr>
          <w:lang w:val="ne_NP" w:bidi="ne_NP"/>
        </w:rPr>
      </w:r>
      <w:r>
        <w:rPr>
          <w:lang w:val="ne_NP" w:bidi="ne_NP"/>
        </w:rPr>
        <w:t xml:space="preserve">राजा हेरोदले मुख्य पुजारीहरू र व्यवस्थाका शिक्षकहरूलाई </w:t>
      </w:r>
      <w:r>
        <w:rPr>
          <w:b/>
          <w:lang w:val="ne_NP" w:bidi="ne_NP"/>
        </w:rPr>
        <w:t>मसीह</w:t>
      </w:r>
      <w:r>
        <w:rPr>
          <w:lang w:val="ne_NP" w:bidi="ne_NP"/>
        </w:rPr>
        <w:t xml:space="preserve"> कहाँ जन्मिने थिए भनेर सोध्छन्। मसीह एउटा हिब्रू शब्द हो। यसको अर्थ परमेश्वरले अभिषेक गर्नुभएको वा विशेष कार्यका लागि नियुक्त गर्नुभएको व्यक्ति हो। जब यहूदीहरूले मसीहको बारेमा कुरा गर्थे, तब तिनीहरूको अर्थ परमेश्वरले तिनीहरूलाई पठाउनुहुने एक विशेष राजा भन्ने हुन्थ्यो। यो राजाले यहूदीहरूलाई तिनीहरूका कठिनाईहरूबाट बचाउँथे। धेरै यहूदीहरूले सोचे कि जब मसीह आउनुहुनेछ, तिनीहरूले आफ्नो राजनीतिक स्वतन्त्रता फिर्ता पाउनेछन्। तिनीहरूलाई अब अन्य मानिसहरूले शासन गर्ने थिएनन्। इस्राएल देश फेरि बलियो र शक्तिशाली हुनेथियो, जस्तै राजा दाऊदको समयमा थियो। तपाईंले अघिल्लो खण्डमा मसीहका लागि प्रयोग गर्नुभएको शब्द नै प्रयोग गर्नुहोस्। </w:t>
      </w:r>
      <w:r>
        <w:rPr>
          <w:lang w:val="ne_NP" w:bidi="ne_NP"/>
        </w:rPr>
        <w:t>मसीह</w:t>
      </w:r>
      <w:r>
        <w:rPr>
          <w:lang w:val="ne_NP" w:bidi="ne_NP"/>
        </w:rPr>
        <w:t xml:space="preserve"> शब्द मुख्य शब्दावलीमा छ।</w:t>
      </w:r>
    </w:p>
    <w:p>
      <w:pPr/>
      <w:r>
        <w:rPr>
          <w:lang w:val="ne_NP" w:bidi="ne_NP"/>
        </w:rPr>
      </w:r>
      <w:r>
        <w:rPr>
          <w:lang w:val="ne_NP" w:bidi="ne_NP"/>
        </w:rPr>
        <w:t xml:space="preserve">पुजारीहरू र व्यवस्थाका शिक्षकहरूले राजालाई मसीह बेथलेहेममा जन्मिने कुरा बताउँछन्। तिनीहरू भन्छन् कि </w:t>
      </w:r>
      <w:r>
        <w:rPr>
          <w:b/>
          <w:lang w:val="ne_NP" w:bidi="ne_NP"/>
        </w:rPr>
        <w:t>अगमवक्ता</w:t>
      </w:r>
      <w:r>
        <w:rPr>
          <w:lang w:val="ne_NP" w:bidi="ne_NP"/>
        </w:rPr>
        <w:t xml:space="preserve">ले त्यसो लेखेका छन्। अगमवक्ता त्यो व्यक्ति हो जसले मानिसहरूलाई परमेश्वरको सन्देशहरू दिन्छन्। तपाईंले अघिल्लो खण्डमा प्रयोग गर्नुभएको शब्द नै प्रयोग गर्नुहोस्। </w:t>
      </w:r>
      <w:r>
        <w:rPr>
          <w:lang w:val="ne_NP" w:bidi="ne_NP"/>
        </w:rPr>
        <w:t>अगमवक्ता</w:t>
      </w:r>
      <w:r>
        <w:rPr>
          <w:lang w:val="ne_NP" w:bidi="ne_NP"/>
        </w:rPr>
        <w:t xml:space="preserve"> शब्द मुख्य शब्दावलीमा छ।</w:t>
      </w:r>
    </w:p>
    <w:p>
      <w:pPr/>
      <w:r>
        <w:rPr>
          <w:lang w:val="ne_NP" w:bidi="ne_NP"/>
        </w:rPr>
      </w:r>
      <w:r>
        <w:rPr>
          <w:lang w:val="ne_NP" w:bidi="ne_NP"/>
        </w:rPr>
        <w:t>पुजारीहरूले "</w:t>
      </w:r>
      <w:r>
        <w:rPr>
          <w:b/>
          <w:lang w:val="ne_NP" w:bidi="ne_NP"/>
        </w:rPr>
        <w:t>त्यो</w:t>
      </w:r>
      <w:r>
        <w:rPr>
          <w:lang w:val="ne_NP" w:bidi="ne_NP"/>
        </w:rPr>
        <w:t xml:space="preserve"> अगमवक्ता" को बारेमा कुरा गर्छन्। तिनीहरूले अगमवक्ताको नाम उल्लेख गर्दैनन्, तर हामीलाई थाहा छ कि तिनीहरूले उद्धृत गरिरहेका पाठ मीकाको पुस्तकबाट हो। यो पाठ तिनीहरूलाई यति राम्रोसँग थाहा छ कि तिनीहरूले अगमवक्ताको नाम दिनु महत्त्वपूर्ण मान्दैनन्। तिनीहरू सोच्छन् कि जब मानिसहरूले यो उद्धरण सुन्छन्, तिनीहरूलाई थाहा हुन्छ कि यो मीकाको पुस्तकबाट थियो।</w:t>
      </w:r>
    </w:p>
    <w:p>
      <w:pPr/>
      <w:r>
        <w:rPr>
          <w:lang w:val="ne_NP" w:bidi="ne_NP"/>
        </w:rPr>
      </w:r>
      <w:r>
        <w:rPr>
          <w:lang w:val="ne_NP" w:bidi="ne_NP"/>
        </w:rPr>
        <w:t xml:space="preserve">ज्योतिषहरूले येशूलाई देख्छन् र उहाँलाई </w:t>
      </w:r>
      <w:r>
        <w:rPr>
          <w:b/>
          <w:lang w:val="ne_NP" w:bidi="ne_NP"/>
        </w:rPr>
        <w:t>ढोगेर आराधना गर्छन्</w:t>
      </w:r>
      <w:r>
        <w:rPr>
          <w:lang w:val="ne_NP" w:bidi="ne_NP"/>
        </w:rPr>
        <w:t xml:space="preserve">। तिनीहरू घुँडा टेकेर जमिनमा आफ्नो निधार टेकेका हुन सक्छन्। वा तिनीहरू येशूको अगाडि जमिनमा घोप्टो परेका हुन सक्छन्। यो ठूलो आदरको चिन्ह थियो, जुन राजा वा परमेश्वरका लागि लायक थियो। यो गरेर तिनीहरूले येशूको </w:t>
      </w:r>
      <w:r>
        <w:rPr>
          <w:lang w:val="ne_NP" w:bidi="ne_NP"/>
        </w:rPr>
        <w:t>आराधना</w:t>
      </w:r>
      <w:r>
        <w:rPr>
          <w:lang w:val="ne_NP" w:bidi="ne_NP"/>
        </w:rPr>
        <w:t xml:space="preserve"> गरिरहेका थिए। तिनीहरूले आफ्नो आराधनाको चिन्हको रूपमा झुके।</w:t>
      </w:r>
    </w:p>
    <w:p>
      <w:pPr/>
      <w:r>
        <w:rPr>
          <w:lang w:val="ne_NP" w:bidi="ne_NP"/>
        </w:rPr>
      </w:r>
      <w:r>
        <w:rPr>
          <w:lang w:val="ne_NP" w:bidi="ne_NP"/>
        </w:rPr>
        <w:t xml:space="preserve">ज्योतिषहरूले </w:t>
      </w:r>
      <w:r>
        <w:rPr>
          <w:b/>
          <w:lang w:val="ne_NP" w:bidi="ne_NP"/>
        </w:rPr>
        <w:t>आफ्ना खजानाहरू खोल्छन्</w:t>
      </w:r>
      <w:r>
        <w:rPr>
          <w:lang w:val="ne_NP" w:bidi="ne_NP"/>
        </w:rPr>
        <w:t xml:space="preserve">। यसको अर्थ तिनीहरूले उपहार भएका बाकस वा झोलाहरू खोल्छन्। उपहारहरू </w:t>
      </w:r>
      <w:r>
        <w:rPr>
          <w:b/>
          <w:lang w:val="ne_NP" w:bidi="ne_NP"/>
        </w:rPr>
        <w:t>सुन</w:t>
      </w:r>
      <w:r>
        <w:rPr>
          <w:lang w:val="ne_NP" w:bidi="ne_NP"/>
        </w:rPr>
        <w:t xml:space="preserve">, </w:t>
      </w:r>
      <w:r>
        <w:rPr>
          <w:b/>
          <w:lang w:val="ne_NP" w:bidi="ne_NP"/>
        </w:rPr>
        <w:t>धुप</w:t>
      </w:r>
      <w:r>
        <w:rPr>
          <w:lang w:val="ne_NP" w:bidi="ne_NP"/>
        </w:rPr>
        <w:t xml:space="preserve"> र </w:t>
      </w:r>
      <w:r>
        <w:rPr>
          <w:b/>
          <w:lang w:val="ne_NP" w:bidi="ne_NP"/>
        </w:rPr>
        <w:t>मुर्र</w:t>
      </w:r>
      <w:r>
        <w:rPr>
          <w:lang w:val="ne_NP" w:bidi="ne_NP"/>
        </w:rPr>
        <w:t xml:space="preserve"> हुन्।</w:t>
      </w:r>
    </w:p>
    <w:p>
      <w:pPr/>
      <w:r>
        <w:rPr>
          <w:lang w:val="ne_NP" w:bidi="ne_NP"/>
        </w:rPr>
      </w:r>
      <w:r>
        <w:rPr>
          <w:lang w:val="ne_NP" w:bidi="ne_NP"/>
        </w:rPr>
        <w:t>सुन एउटा धेरै मूल्यवान्, पहेंलो धातु हो। यो सिक्का, गहना वा भाँडाहरू जस्ता धेरै सुन्दर कुराहरू बनाउन प्रयोग गर्न सकिन्छ।</w:t>
      </w:r>
    </w:p>
    <w:p>
      <w:pPr/>
      <w:r>
        <w:rPr>
          <w:lang w:val="ne_NP" w:bidi="ne_NP"/>
        </w:rPr>
      </w:r>
      <w:r>
        <w:rPr>
          <w:lang w:val="ne_NP" w:bidi="ne_NP"/>
        </w:rPr>
        <w:t>धुप केही रूखहरूबाट निस्कने चोप हो जुन कडा भएर साना डल्लामा परिणत भएको थियो। यसमा मिठो गन्ध हुन्छ र मानिसहरूले यसलाई जलाउन सक्छन् ताकि यसको गन्ध फैलियोस्—धूप जस्तै, यदि तपाईंलाई थाहा छ भने—वा यसलाई अत्तर वा क्रीम बनाउन पनि प्रयोग गरिन्थ्यो।</w:t>
      </w:r>
    </w:p>
    <w:p>
      <w:pPr/>
      <w:r>
        <w:rPr>
          <w:lang w:val="ne_NP" w:bidi="ne_NP"/>
        </w:rPr>
      </w:r>
      <w:r>
        <w:rPr>
          <w:lang w:val="ne_NP" w:bidi="ne_NP"/>
        </w:rPr>
        <w:t>गन्धरस उस्तै छ, तर यो फरक रूखबाट आउँछ। गन्धरस अत्तरका लागि पनि प्रयोग गरिन्थ्यो, तर औषधिको रूपमा पनि प्रयोग हुन्थ्यो। सुन, धुप र गन्धरस सबै धेरै महँगो उपहारहरू थिए, र त्यस समयमा राजालाई दिनका लागि ती धेरै उपयुक्त थिए।</w:t>
      </w:r>
    </w:p>
    <w:p>
      <w:pPr/>
      <w:r>
        <w:rPr>
          <w:lang w:val="ne_NP" w:bidi="ne_NP"/>
        </w:rPr>
      </w:r>
      <w:r>
        <w:rPr>
          <w:lang w:val="ne_NP" w:bidi="ne_NP"/>
        </w:rPr>
        <w:t xml:space="preserve">आफ्नो टोलीलाई </w:t>
      </w:r>
      <w:r>
        <w:rPr>
          <w:lang w:val="ne_NP" w:bidi="ne_NP"/>
        </w:rPr>
        <w:t>सुन</w:t>
      </w:r>
      <w:r>
        <w:rPr>
          <w:lang w:val="ne_NP" w:bidi="ne_NP"/>
        </w:rPr>
        <w:t xml:space="preserve">, </w:t>
      </w:r>
      <w:r>
        <w:rPr>
          <w:lang w:val="ne_NP" w:bidi="ne_NP"/>
        </w:rPr>
        <w:t xml:space="preserve">धुप, </w:t>
      </w:r>
      <w:r>
        <w:rPr>
          <w:lang w:val="ne_NP" w:bidi="ne_NP"/>
        </w:rPr>
        <w:t>र गन</w:t>
      </w:r>
      <w:r>
        <w:rPr>
          <w:lang w:val="ne_NP" w:bidi="ne_NP"/>
        </w:rPr>
        <w:t>्धरस क</w:t>
      </w:r>
      <w:r>
        <w:rPr>
          <w:lang w:val="ne_NP" w:bidi="ne_NP"/>
        </w:rPr>
        <w:t>ा तस्वीरहरू फेरि देखाउनुहोस्।</w:t>
      </w:r>
    </w:p>
    <w:p>
      <w:pPr/>
      <w:r>
        <w:rPr>
          <w:lang w:val="ne_NP" w:bidi="ne_NP"/>
        </w:rPr>
      </w:r>
      <w:r>
        <w:rPr>
          <w:lang w:val="ne_NP" w:bidi="ne_NP"/>
        </w:rPr>
        <w:t>यदि तपाईंको भाषामा धुप र गन्धरसका लागि कुनै नाम छैन भने, तपाईंले तिनलाई वर्णन गर्न सक्नुहुन्छ। तपाईं सायद भन्न सक्नुहुन्छ कि ज्योतिषहरूले येशूलाई सुन र दुई प्रकारको बहुमूल्य र मिठो गन्ध भएको तेल दिए। वा यदि मानिसहरूलाई धूप जलाउने बारेमा थाहा छ भने, तपाईं भन्न सक्नुहुन्छ, "ज्योतिषहरूले येशूलाई सुन र धेरै बहुमूल्य धूप र महँगो अत्तर दिए।"</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समूहमा मिलेर यो खण्डलाई आफ्नै भाषामा फेरि भन्नुहोस्।</w:t>
      </w:r>
    </w:p>
    <w:p>
      <w:pPr/>
      <w:r>
        <w:rPr>
          <w:lang w:val="ne_NP" w:bidi="ne_NP"/>
        </w:rPr>
      </w:r>
      <w:r>
        <w:rPr>
          <w:lang w:val="ne_NP" w:bidi="ne_NP"/>
        </w:rPr>
        <w:t>पहिला, सम्पूर्ण समूहले उक्त खण्डलाई आफ्नै भाषामा सुनाउने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समावेश गर्न नबिर्सनुहोस्।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पूरा खण्ड पुनः नभनेसम्म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समूहले अनुच्छेदको कुन संस्करण सबैभन्दा राम्रो छ भनी निर्णय गर्न सक्छ। तपाईंलाई समूहको एउटा सदस्यले एउटा दृश्य सुनाएको तरिका मन पर्यो, तर अर्को दृश्य चाहिँ समूहको अर्को सदस्यले सुनाएको तरिका मन पर्यो भनी तपाईं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अनुच्छेदको अन्तिम संस्करण तयार गर्न सक्छ।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Matthew 2:13–23</w:t>
      </w:r>
      <w:r>
        <w:rPr>
          <w:lang w:val="ne_NP" w:bidi="ne_NP"/>
        </w:rPr>
      </w:r>
    </w:p>
    <w:p>
      <w:pPr>
        <w:pStyle w:val="Heading3"/>
      </w:pPr>
      <w:r>
        <w:rPr>
          <w:lang w:val="ne_NP" w:bidi="ne_NP"/>
        </w:rPr>
        <w:t>Step 1</w:t>
      </w:r>
    </w:p>
    <w:p>
      <w:pPr/>
      <w:r>
        <w:rPr>
          <w:lang w:val="ne_NP" w:bidi="ne_NP"/>
        </w:rPr>
      </w:r>
      <w:r>
        <w:rPr>
          <w:lang w:val="ne_NP" w:bidi="ne_NP"/>
        </w:rPr>
        <w:t>मत्ती २:१३–२३ सुन्नुहोस् र यसलाई आफ्नो हृदयमा राख्नुहोस्। पाठलाई तीन पटक (सम्भव भएमा तीन फरक अनुवादहरूमा) सुन्नुहोस्।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यस कथाले हामीलाई परमेश्वर वा येशूको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सबैभन्दा सजिलोसँग बुझिने संस्करणमा पाठलाई एकपटक सुन्नुहोस्।</w:t>
      </w:r>
    </w:p>
    <w:p>
      <w:pPr/>
      <w:r>
        <w:rPr>
          <w:lang w:val="ne_NP" w:bidi="ne_NP"/>
        </w:rPr>
      </w:r>
      <w:r>
        <w:rPr>
          <w:lang w:val="ne_NP" w:bidi="ne_NP"/>
        </w:rPr>
        <w:t>यो कथा ज्योतिषहरूले मरियम, योसेफ र बालक येशूलाई भेटेको तुरुन्तै पछि घटिरहेको छ।</w:t>
      </w:r>
    </w:p>
    <w:p>
      <w:pPr/>
      <w:r>
        <w:rPr>
          <w:lang w:val="ne_NP" w:bidi="ne_NP"/>
        </w:rPr>
      </w:r>
      <w:r>
        <w:rPr>
          <w:lang w:val="ne_NP" w:bidi="ne_NP"/>
        </w:rPr>
        <w:t>अघिल्लो कथा ज्योतिषीहरूले सपना देखेको कुरासँगै समाप्त भयो। राजा हेरोद बालक येशूलाई हानि गर्न चाहन्छन् भन्ने कुरा सपनाबाट तिनीहरूले बुझे। त्यसैले तिनीहरू राजा हेरोदकहाँ बालक येशू कहाँ हुनुहुन्छ भनेर बताउन गएनन्, तर तिनीहरू फरक बाटोबाट घर गए।</w:t>
      </w:r>
    </w:p>
    <w:p>
      <w:pPr/>
      <w:r>
        <w:rPr>
          <w:lang w:val="ne_NP" w:bidi="ne_NP"/>
        </w:rPr>
      </w:r>
      <w:r>
        <w:rPr>
          <w:lang w:val="ne_NP" w:bidi="ne_NP"/>
        </w:rPr>
        <w:t>ज्योतिषीहरूले मरियम र योसेफलाई छोडेपछि, योसेफले एउटा सपना देख्छन्। सपनामा योसेफले एउटा स्वर्गदूतलाई देख्छन्। स्वर्गदूतले योसेफलाई बताउँछन् कि राजा हेरोद बच्चालाई मार्न चाहन्छन्। योसेफले मरियम र येशूलाई मिश्र लैजानु पर्छ। मिश्र छिमेकी देश थियो। मिश्रमा राजा हेरोदको कुनै शक्ति थिएन। येशू त्यहाँ सुरक्षित हुनुहुने थियो।</w:t>
      </w:r>
    </w:p>
    <w:p>
      <w:pPr/>
      <w:r>
        <w:rPr>
          <w:lang w:val="ne_NP" w:bidi="ne_NP"/>
        </w:rPr>
      </w:r>
      <w:r>
        <w:rPr>
          <w:lang w:val="ne_NP" w:bidi="ne_NP"/>
        </w:rPr>
        <w:t xml:space="preserve"> मिश्रको सन्दर्भमा बेथलेहेमको</w:t>
      </w:r>
      <w:r>
        <w:rPr>
          <w:lang w:val="ne_NP" w:bidi="ne_NP"/>
        </w:rPr>
        <w:t xml:space="preserve"> नक्सा देखाउनुहोस्।</w:t>
      </w:r>
    </w:p>
    <w:p>
      <w:pPr/>
      <w:r>
        <w:rPr>
          <w:lang w:val="ne_NP" w:bidi="ne_NP"/>
        </w:rPr>
      </w:r>
      <w:r>
        <w:rPr>
          <w:lang w:val="ne_NP" w:bidi="ne_NP"/>
        </w:rPr>
        <w:t>अब मत्तीसँग फेरि अगमवक्ताको उद्धरण छ। अघिल्लो खण्डहरूमा जस्तै, उनले कुन अगमवक्ता थिए भनेर बताउँदैनन्: उनले केवल "अगमवक्ता" भन्छन्। यस पटक अगमवक्ता होशेआ नाम गरेका मानिस हुन्। होशे येशू जन्मनुभन्दा लगभग ७५० वर्ष अघि जिउँथे। होशेले इस्राएलका मानिसहरूलाई परमेश्वरका सन्देशहरू दिए।</w:t>
      </w:r>
    </w:p>
    <w:p>
      <w:pPr/>
      <w:r>
        <w:rPr>
          <w:lang w:val="ne_NP" w:bidi="ne_NP"/>
        </w:rPr>
      </w:r>
      <w:r>
        <w:rPr>
          <w:lang w:val="ne_NP" w:bidi="ne_NP"/>
        </w:rPr>
        <w:t>एक पटक, परमेश्वरले इस्राएलका सबै मानिसहरूको बारेमा यसरी कुरा गरिरहनुभएको थियो, मानौँ तिनीहरू एकै व्यक्ति हुन्थे। उहाँले भन्नुभयो: "इस्राएल सानो बालक छँदै मैले उसलाई माया गरिसकेको थिएँ। मैले आफ्नो छोरालाई — इस्राएल भन्ने अर्थ हुन्थ्यो — मिश्रबाट बाहिर बोलाएँ।" परमेश्वरले यहाँ इस्राएलको इतिहासको यस्तो समयलाई उल्लेख गर्दै हुनुहुन्छ, जुन होशेको समयभन्दा सयौं वर्ष अघिको हो, जब इस्राएलीहरू मिश्रमा दास थिए। परमेश्वरले तिनीहरूलाई मुक्त गर्नुभयो, मिश्रबाट बाहिर डोर्याउनुभयो र तिनीहरूलाई बस्न इस्राएल देश दिनुभयो।</w:t>
      </w:r>
    </w:p>
    <w:p>
      <w:pPr/>
      <w:r>
        <w:rPr>
          <w:lang w:val="ne_NP" w:bidi="ne_NP"/>
        </w:rPr>
      </w:r>
      <w:r>
        <w:rPr>
          <w:lang w:val="ne_NP" w:bidi="ne_NP"/>
        </w:rPr>
        <w:t xml:space="preserve">मत्तीले परमेश्वरको यस सन्देशको अन्तिम भाग दोहोर्याउँछन्, तर उनले यसलाई फरक अर्थ दिइरहेका छन्। छोराको अर्थ अब येशू हो, इस्राएल होइन। बालक </w:t>
      </w:r>
      <w:r>
        <w:rPr>
          <w:b/>
          <w:lang w:val="ne_NP" w:bidi="ne_NP"/>
        </w:rPr>
        <w:t>येशू</w:t>
      </w:r>
      <w:r>
        <w:rPr>
          <w:lang w:val="ne_NP" w:bidi="ne_NP"/>
        </w:rPr>
        <w:t xml:space="preserve"> अब मिश्रमा हुनुहुन्छ। पछि, जब येशू इस्राएलमा फर्किनुहुनेछ, तब परमेश्वरले उहाँका छोरा येशूलाई मिश्रबाट बाहिर बोलाउनुभएको जस्तो हुनेछ। मत्तीले भन्न खोज्नुभएको हो: "इस्राएलका लागि जे सत्य थियो, त्यो येशूका लागि पनि सत्य हुनेछ!"</w:t>
      </w:r>
    </w:p>
    <w:p>
      <w:pPr/>
      <w:r>
        <w:rPr>
          <w:lang w:val="ne_NP" w:bidi="ne_NP"/>
        </w:rPr>
      </w:r>
      <w:r>
        <w:rPr>
          <w:lang w:val="ne_NP" w:bidi="ne_NP"/>
        </w:rPr>
        <w:t>यसै समयमा, जब ज्योतिषहरू यरूशलेम फर्किँदैनन्, राजा हेरोदले तिनीहरूले उनलाई धोका दिएका छन् भन्ने महसुस गर्छन्। उहाँले तिनीहरूलाई गर्न भन्नुभएको कुरा तिनीहरूले गरेका छैनन्। तिनीहरू गोप्य रूपमा आफ्नो देश फर्किएका छन्। राजा हेरोद रिसाउँछन्। त्यसपछि उनले भयानक काम गर्छन्। उनले बेथलेहेम र वरिपरिका गाउँहरूका सबै बालकहरूको हत्या गराउँछन्। उनलाई थाहा छ कि तीमध्ये एक जना ती यहूदीहरूका राजा हुनुपर्छ जसको बारेमा ज्योतिषीहरूले चर्चा गरेका थिए, तर कुन केटा हो भन्ने कुरा उनलाई थाहा छैन। बच्चा कति वर्षको हुनुपर्छ भन्ने कुरा उनलाई लगभग थाहा छ। उनले कुनै जोखिम मोल्दैनन्: उनले यहूदीहरूका राजा हुन सक्ने सम्भावित प्रत्येक सानो केटाको र अरू थुप्रैको हत्या गर्छन्। उनले आफ्ना सैनिकहरूलाई बेथलेहेम र वरिपरिका गाउँहरूका २ वर्षभन्दा कम उमेरका सबै केटाहरूलाई मार्न लगाउँछन्।</w:t>
      </w:r>
    </w:p>
    <w:p>
      <w:pPr/>
      <w:r>
        <w:rPr>
          <w:lang w:val="ne_NP" w:bidi="ne_NP"/>
        </w:rPr>
      </w:r>
      <w:r>
        <w:rPr>
          <w:lang w:val="ne_NP" w:bidi="ne_NP"/>
        </w:rPr>
        <w:t>त्यसपछि मत्तीले अर्को अगमवक्तालाई उद्धृत गर्छन्, तर यस पटक उनले अगमवक्ताको नाम दिन्छन्। अगमवक्ताको नाम यर्मिया थियो। यर्मिया येशू जन्मिनुभन्दा लगभग ६०० वर्ष अघि जिउँथे। यो त्यही समय थियो जब इस्राएलीहरूलाई बेबिलोन लगिएको थियो—निर्वासन, इस्राएलको इतिहासको सबैभन्दा भयानक समय। इस्राएलीहरूलाई बेबिलोन लगिनुअघि यर्मियाले यस्तो हुनेछ भनी पहिले नै बताएका थिए।</w:t>
      </w:r>
    </w:p>
    <w:p>
      <w:pPr/>
      <w:r>
        <w:rPr>
          <w:lang w:val="ne_NP" w:bidi="ne_NP"/>
        </w:rPr>
      </w:r>
      <w:r>
        <w:rPr>
          <w:lang w:val="ne_NP" w:bidi="ne_NP"/>
        </w:rPr>
        <w:t>यर्मियाले भनेका थिए कि रामा भनिने ठाउँमा मानिसहरूले कोही रुने आवाज सुन्न सक्छन्। कोही शोक गरिरहेको थियो र धेरै ठूलो स्वरले रोइरहेको थियो। त्यसपछि उनी भन्छन् कि रोइरहेको व्यक्ति राहेल थिइन्। राहेल इस्राएलीहरूकी एक आदिमाता अर्थात् स्त्री पुर्खा थिइन्। उनी धेरै समय अघि मरिसकेकी थिइन्, तर यर्मियाले राहेल अझै जीवितै छिन् जस्तो कुरा गर्छन्। यर्मियाले निर्वासनको समय कति भयानक हुनेछ भनेर व्यक्त गर्न काव्यात्मक भाषा प्रयोग गरिरहेका थिए। उनले भन्न खोजेको कुरा के हो भने यदि राहेल अझै जीवित भएकी भए, उनी रुने थिइन् किनभने इस्राएलीहरूलाई कैदी बनाइँदै छ। राहेलको शोक यति ठूलो हुन्थ्यो कि कसैले पनि उनलाई सान्त्वना दिन र उनलाई रुन रोक्न सक्ने थिएन।</w:t>
      </w:r>
    </w:p>
    <w:p>
      <w:pPr/>
      <w:r>
        <w:rPr>
          <w:lang w:val="ne_NP" w:bidi="ne_NP"/>
        </w:rPr>
      </w:r>
      <w:r>
        <w:rPr>
          <w:lang w:val="ne_NP" w:bidi="ne_NP"/>
        </w:rPr>
        <w:t>यर्मियाले रामामा रोएको सुनिएको कुरा उल्लेख गर्छन्। यो यरूशलेमको अलि उत्तरतिर भएको ठाउँ थियो।</w:t>
      </w:r>
    </w:p>
    <w:p>
      <w:pPr/>
      <w:r>
        <w:rPr>
          <w:lang w:val="ne_NP" w:bidi="ne_NP"/>
        </w:rPr>
      </w:r>
      <w:r>
        <w:rPr>
          <w:lang w:val="ne_NP" w:bidi="ne_NP"/>
        </w:rPr>
        <w:t>मत्तीले यर्मियाको यो भविष्यवाणीलाई वर्तमान अवस्थामा लागू गर्छन्। जब राजा हेरोदले बेथलेहेममा बच्चाहरूको हत्या गरे, यो बेथलेहेमका मानिसहरूका लागि भयानक समय थियो। यदि तिनीहरूकी पुर्खा राहेल अझै जीवित हुन्थिन् भने, उनी धेरै रुने थिइन्, जसरी बेथलेहेमका आमाबुबाहरू, जसका बच्चाहरूको हत्या गरिएको थियो, अहिले रोइरहेका छन्।</w:t>
      </w:r>
    </w:p>
    <w:p>
      <w:pPr/>
      <w:r>
        <w:rPr>
          <w:lang w:val="ne_NP" w:bidi="ne_NP"/>
        </w:rPr>
      </w:r>
      <w:r>
        <w:rPr>
          <w:lang w:val="ne_NP" w:bidi="ne_NP"/>
        </w:rPr>
        <w:t>यहाँ रोक्नुहोस् र छलफल गर्नुहोस्: के तपाईं आफ्नो समुदायमा बच्चाको मृत्यु भएको कथा सुनाउन सक्नुहुन्छ? के भयो? अरू मानिसहरूले कस्तो प्रतिक्रिया दिए? बच्चाको मृत्युले परिवार र समुदायलाई कस्तो प्रभाव पार्यो?</w:t>
      </w:r>
    </w:p>
    <w:p>
      <w:pPr/>
      <w:r>
        <w:rPr>
          <w:lang w:val="ne_NP" w:bidi="ne_NP"/>
        </w:rPr>
      </w:r>
      <w:r>
        <w:rPr>
          <w:lang w:val="ne_NP" w:bidi="ne_NP"/>
        </w:rPr>
        <w:t>यसै समयमा, योसेफ, मरियम र येशू मिश्रमा सुरक्षित छन्। तिनीहरू मिश्रमा कति समय बसे हामीलाई थाहा छैन। केही महिना वा केही वर्ष बितेको हुन सक्छ। तर, तिनीहरू केही समय त्यहाँ बसेपछि, राजा हेरोदको मृत्यु हुन्छ।</w:t>
      </w:r>
    </w:p>
    <w:p>
      <w:pPr/>
      <w:r>
        <w:rPr>
          <w:lang w:val="ne_NP" w:bidi="ne_NP"/>
        </w:rPr>
      </w:r>
      <w:r>
        <w:rPr>
          <w:lang w:val="ne_NP" w:bidi="ne_NP"/>
        </w:rPr>
        <w:t>राजा हेरोदका तीन छोराहरू थिए। उनको मृत्युपछि, उनको राज्य तीन भागमा बाँडियो। प्रत्येक छोराले एउटा भाग पाए। हेरोदका छोरा आर्केलास यहूदियामा शासक भए। हेरोदका छोरा हेरोद एन्टिपस गालील भनिने प्रदेशका साथै अर्को प्रदेशका शासक भए। उनका तेस्रो छोराले अर्को भाग पाए।</w:t>
      </w:r>
    </w:p>
    <w:p>
      <w:pPr/>
      <w:r>
        <w:rPr>
          <w:lang w:val="ne_NP" w:bidi="ne_NP"/>
        </w:rPr>
      </w:r>
      <w:r>
        <w:rPr>
          <w:lang w:val="ne_NP" w:bidi="ne_NP"/>
        </w:rPr>
        <w:t>एउटा स्वर्गदूतले सपनामा योसेफलाई इस्राएल फर्किनु सुरक्षित छ भनेर बताउँछ। तर बाटोमा निस्किसकेपछि, योसेफले राजा हेरोदका छोरा आर्केलासले अब यहूदियामा शासन गरिरहेका छन् भन्ने कुरा सुन्छन्। यसले गर्दा योसेफ डराउँछन्। अर्कलाउस असल व्यक्ति थिएनन् भन्ने कुरा योसेफलाई थाहा थियो। त्यसपछि योसेफले अर्को सपना देख्छन्, र स्वर्गदूतले उनलाई नासरत जान भन्छन्। लूकाको सुसमाचारबाट, हामीलाई थाहा छ कि योसेफ र मरियम बेथलेहेम जानुअघि नासरतमा बसोबास गरेका थिए। नासरत गालील प्रान्तको एक सानो सहर थियो। यो यरूशलेम र बेथलेहेमको उत्तरमा थियो।</w:t>
      </w:r>
    </w:p>
    <w:p>
      <w:pPr/>
      <w:r>
        <w:rPr>
          <w:lang w:val="ne_NP" w:bidi="ne_NP"/>
        </w:rPr>
      </w:r>
      <w:r>
        <w:rPr>
          <w:lang w:val="ne_NP" w:bidi="ne_NP"/>
        </w:rPr>
        <w:t xml:space="preserve">मानिसहरूलाई </w:t>
      </w:r>
      <w:r>
        <w:rPr>
          <w:lang w:val="ne_NP" w:bidi="ne_NP"/>
        </w:rPr>
        <w:t>येशूको समयको इस्राएल</w:t>
      </w:r>
      <w:r>
        <w:rPr>
          <w:lang w:val="ne_NP" w:bidi="ne_NP"/>
        </w:rPr>
        <w:t>को नक्सा देखाउनुहोस्। नासरतलाई हेर्नुहोस्।</w:t>
      </w:r>
    </w:p>
    <w:p>
      <w:pPr/>
      <w:r>
        <w:rPr>
          <w:lang w:val="ne_NP" w:bidi="ne_NP"/>
        </w:rPr>
      </w:r>
      <w:r>
        <w:rPr>
          <w:lang w:val="ne_NP" w:bidi="ne_NP"/>
        </w:rPr>
        <w:t>नासरत बस्नका लागि खासै प्रतिष्ठित ठाउँ थिएन। यहूदियाका मानिसहरूले गालीलका मानिसहरूलाई तुच्छ हेरे, र गालीलमा नै, मानिसहरूले नासरतका मानिसहरूलाई तुच्छ हेरे! यो तपाईं बस्न सक्ने सबैभन्दा तुच्छ र कम सम्मानजनक ठाउँहरूमध्ये एक थियो।</w:t>
      </w:r>
    </w:p>
    <w:p>
      <w:pPr/>
      <w:r>
        <w:rPr>
          <w:lang w:val="ne_NP" w:bidi="ne_NP"/>
        </w:rPr>
      </w:r>
      <w:r>
        <w:rPr>
          <w:lang w:val="ne_NP" w:bidi="ne_NP"/>
        </w:rPr>
        <w:t>मत्तीले फेरि अगमवक्तालाई उल्लेख गर्छन्। यस पटक उनले "अगमवक्ताहरू" भन्छन्—एकभन्दा बढी। उनी भन्छन् कि अगमवक्ताहरूले "उनलाई नासरी भनिनेछ" भनेर भनेका थिए। नासरी भन्नाले नासरतको व्यक्तिलाई बुझाउँछ, र "उनी" ले मसीहलाई जनाउँछ। हामीसँग पुरानो नियममा यस्तो पाठ छैन जहाँ अगमवक्ताले मसीह नासरतका व्यक्ति हुनेछन् भनी बताउँछन्। तर, हामीसँग यस्ता पाठहरू छन् जहाँ अगमवक्ताले मसीहलाई तुच्छ ठानिनेछ भनी बताउँछन्। मत्तीले यो भन्नुको अर्थ हुन सक्छ कि जब येशूका आमाबुबा नासरतमा बस्न गए, यसले मसीहलाई अरू मानिसहरूले तुच्छ देख्थे भन्ने कुरालाई सत्य बनाउँथ्यो।</w:t>
      </w:r>
    </w:p>
    <w:p>
      <w:pPr/>
      <w:r>
        <w:rPr>
          <w:lang w:val="ne_NP" w:bidi="ne_NP"/>
        </w:rPr>
      </w:r>
      <w:r>
        <w:rPr>
          <w:lang w:val="ne_NP" w:bidi="ne_NP"/>
        </w:rPr>
        <w:t>तपाईंको समुदायमा, के त्यहाँ यस्ता ठाउँहरू छन् जहाँ बस्न धेरै सम्मानजनक मानिँदैन? यस ठाउँका मानिसहरूको बारेमा तपाईं के भन्न सक्नुहुन्छ? यदि तपाईंले यस ठाउँबाट कसैलाई भेट्नुभयो भने, तपाईं कस्तो प्रतिक्रिया दिनुहुन्छ? यदि तपाईंले कोही यो ठाउँको हो भन्ने सुन्नुभयो भने, त्यो व्यक्तिको बारेमा तपाईं कस्तो अपेक्षा राख्नुहुन्छ?</w:t>
      </w:r>
      <w:r>
        <w:rPr>
          <w:lang w:val="ne_NP" w:bidi="ne_NP"/>
        </w:rPr>
      </w:r>
    </w:p>
    <w:p>
      <w:pPr>
        <w:pStyle w:val="Heading3"/>
      </w:pPr>
      <w:r>
        <w:rPr>
          <w:lang w:val="ne_NP" w:bidi="ne_NP"/>
        </w:rPr>
        <w:t>Step 3</w:t>
      </w:r>
    </w:p>
    <w:p>
      <w:pPr/>
      <w:r>
        <w:rPr>
          <w:lang w:val="ne_NP" w:bidi="ne_NP"/>
        </w:rPr>
      </w:r>
      <w:r>
        <w:rPr>
          <w:lang w:val="ne_NP" w:bidi="ne_NP"/>
        </w:rPr>
        <w:t>सबैभन्दा सजिलो संस्करणमा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५ दृश्यहरू छन्।</w:t>
      </w:r>
    </w:p>
    <w:p>
      <w:pPr/>
      <w:r>
        <w:rPr>
          <w:lang w:val="ne_NP" w:bidi="ne_NP"/>
        </w:rPr>
      </w:r>
      <w:r>
        <w:rPr>
          <w:b/>
          <w:lang w:val="ne_NP" w:bidi="ne_NP"/>
        </w:rPr>
        <w:t>पहिलो दृश्य:</w:t>
      </w:r>
      <w:r>
        <w:rPr>
          <w:lang w:val="ne_NP" w:bidi="ne_NP"/>
        </w:rPr>
        <w:t xml:space="preserve"> योसेफले एउटा सपना देख्छन्।</w:t>
      </w:r>
    </w:p>
    <w:p>
      <w:pPr/>
      <w:r>
        <w:rPr>
          <w:lang w:val="ne_NP" w:bidi="ne_NP"/>
        </w:rPr>
      </w:r>
      <w:r>
        <w:rPr>
          <w:b/>
          <w:lang w:val="ne_NP" w:bidi="ne_NP"/>
        </w:rPr>
        <w:t>दोस्रो दृश्य:</w:t>
      </w:r>
      <w:r>
        <w:rPr>
          <w:lang w:val="ne_NP" w:bidi="ne_NP"/>
        </w:rPr>
        <w:t xml:space="preserve"> योसेफ, मरियम र बालक येशू मिश्र जान्छन्।</w:t>
      </w:r>
    </w:p>
    <w:p>
      <w:pPr/>
      <w:r>
        <w:rPr>
          <w:lang w:val="ne_NP" w:bidi="ne_NP"/>
        </w:rPr>
      </w:r>
      <w:r>
        <w:rPr>
          <w:b/>
          <w:lang w:val="ne_NP" w:bidi="ne_NP"/>
        </w:rPr>
        <w:t>तेस्रो दृश्य:</w:t>
      </w:r>
      <w:r>
        <w:rPr>
          <w:lang w:val="ne_NP" w:bidi="ne_NP"/>
        </w:rPr>
        <w:t xml:space="preserve"> राजा हेरोदले बेथलेहेमका बालकहरूको हत्या गर्न लगाउँछन्।</w:t>
      </w:r>
    </w:p>
    <w:p>
      <w:pPr/>
      <w:r>
        <w:rPr>
          <w:lang w:val="ne_NP" w:bidi="ne_NP"/>
        </w:rPr>
      </w:r>
      <w:r>
        <w:rPr>
          <w:b/>
          <w:lang w:val="ne_NP" w:bidi="ne_NP"/>
        </w:rPr>
        <w:t>चौथो दृश्य:</w:t>
      </w:r>
      <w:r>
        <w:rPr>
          <w:lang w:val="ne_NP" w:bidi="ne_NP"/>
        </w:rPr>
        <w:t xml:space="preserve"> योसेफ, मरियम र बालक येशूले इस्राएल फर्कने यात्रा सुरु गर्नुभयो।</w:t>
      </w:r>
    </w:p>
    <w:p>
      <w:pPr/>
      <w:r>
        <w:rPr>
          <w:lang w:val="ne_NP" w:bidi="ne_NP"/>
        </w:rPr>
      </w:r>
      <w:r>
        <w:rPr>
          <w:b/>
          <w:lang w:val="ne_NP" w:bidi="ne_NP"/>
        </w:rPr>
        <w:t>पाँचौँ दृश्य:</w:t>
      </w:r>
      <w:r>
        <w:rPr>
          <w:lang w:val="ne_NP" w:bidi="ne_NP"/>
        </w:rPr>
        <w:t xml:space="preserve"> योसेफ, मरियम र बालक येशू नासरतमा बसोबास गर्छन्।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स्वर्गदूत</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मरियम</w:t>
      </w:r>
    </w:p>
    <w:p>
      <w:pPr>
        <w:pStyle w:val="ListBullet"/>
        <w:spacing w:line="240" w:lineRule="auto"/>
        <w:ind w:left="720"/>
      </w:pPr>
      <w:r>
        <w:rPr>
          <w:lang w:val="ne_NP" w:bidi="ne_NP"/>
        </w:rPr>
      </w:r>
      <w:r>
        <w:rPr>
          <w:lang w:val="ne_NP" w:bidi="ne_NP"/>
        </w:rPr>
        <w:t>बालक येशू</w:t>
      </w:r>
    </w:p>
    <w:p>
      <w:pPr>
        <w:pStyle w:val="ListBullet"/>
        <w:spacing w:line="240" w:lineRule="auto"/>
        <w:ind w:left="720"/>
      </w:pPr>
      <w:r>
        <w:rPr>
          <w:lang w:val="ne_NP" w:bidi="ne_NP"/>
        </w:rPr>
      </w:r>
      <w:r>
        <w:rPr>
          <w:lang w:val="ne_NP" w:bidi="ne_NP"/>
        </w:rPr>
        <w:t>राजा हेरोद</w:t>
      </w:r>
    </w:p>
    <w:p>
      <w:pPr>
        <w:pStyle w:val="ListBullet"/>
        <w:spacing w:line="240" w:lineRule="auto"/>
        <w:ind w:left="720"/>
      </w:pPr>
      <w:r>
        <w:rPr>
          <w:lang w:val="ne_NP" w:bidi="ne_NP"/>
        </w:rPr>
      </w:r>
      <w:r>
        <w:rPr>
          <w:lang w:val="ne_NP" w:bidi="ne_NP"/>
        </w:rPr>
        <w:t>अगमवक्ता (होशे)</w:t>
      </w:r>
    </w:p>
    <w:p>
      <w:pPr>
        <w:pStyle w:val="ListBullet"/>
        <w:spacing w:line="240" w:lineRule="auto"/>
        <w:ind w:left="720"/>
      </w:pPr>
      <w:r>
        <w:rPr>
          <w:lang w:val="ne_NP" w:bidi="ne_NP"/>
        </w:rPr>
      </w:r>
      <w:r>
        <w:rPr>
          <w:lang w:val="ne_NP" w:bidi="ne_NP"/>
        </w:rPr>
        <w:t>ज्योतिषहरू</w:t>
      </w:r>
    </w:p>
    <w:p>
      <w:pPr>
        <w:pStyle w:val="ListBullet"/>
        <w:spacing w:line="240" w:lineRule="auto"/>
        <w:ind w:left="720"/>
      </w:pPr>
      <w:r>
        <w:rPr>
          <w:lang w:val="ne_NP" w:bidi="ne_NP"/>
        </w:rPr>
      </w:r>
      <w:r>
        <w:rPr>
          <w:lang w:val="ne_NP" w:bidi="ne_NP"/>
        </w:rPr>
        <w:t>बेथलेहेमका बच्चाहरू</w:t>
      </w:r>
    </w:p>
    <w:p>
      <w:pPr>
        <w:pStyle w:val="ListBullet"/>
        <w:spacing w:line="240" w:lineRule="auto"/>
        <w:ind w:left="720"/>
      </w:pPr>
      <w:r>
        <w:rPr>
          <w:lang w:val="ne_NP" w:bidi="ne_NP"/>
        </w:rPr>
      </w:r>
      <w:r>
        <w:rPr>
          <w:lang w:val="ne_NP" w:bidi="ne_NP"/>
        </w:rPr>
        <w:t>बेथलेहेम र वरिपरिका गाउँहरूमा बसोबास गर्ने मानिसहरू</w:t>
      </w:r>
    </w:p>
    <w:p>
      <w:pPr>
        <w:pStyle w:val="ListBullet"/>
        <w:spacing w:line="240" w:lineRule="auto"/>
        <w:ind w:left="720"/>
      </w:pPr>
      <w:r>
        <w:rPr>
          <w:lang w:val="ne_NP" w:bidi="ne_NP"/>
        </w:rPr>
      </w:r>
      <w:r>
        <w:rPr>
          <w:lang w:val="ne_NP" w:bidi="ne_NP"/>
        </w:rPr>
        <w:t>राजा हेरोदका सैनिकहरू</w:t>
      </w:r>
    </w:p>
    <w:p>
      <w:pPr>
        <w:pStyle w:val="ListBullet"/>
        <w:spacing w:line="240" w:lineRule="auto"/>
        <w:ind w:left="720"/>
      </w:pPr>
      <w:r>
        <w:rPr>
          <w:lang w:val="ne_NP" w:bidi="ne_NP"/>
        </w:rPr>
      </w:r>
      <w:r>
        <w:rPr>
          <w:lang w:val="ne_NP" w:bidi="ne_NP"/>
        </w:rPr>
        <w:t>अगमवक्ता यर्मिया</w:t>
      </w:r>
    </w:p>
    <w:p>
      <w:pPr>
        <w:pStyle w:val="ListBullet"/>
        <w:spacing w:line="240" w:lineRule="auto"/>
        <w:ind w:left="720"/>
      </w:pPr>
      <w:r>
        <w:rPr>
          <w:lang w:val="ne_NP" w:bidi="ne_NP"/>
        </w:rPr>
      </w:r>
      <w:r>
        <w:rPr>
          <w:lang w:val="ne_NP" w:bidi="ne_NP"/>
        </w:rPr>
        <w:t>राहेल</w:t>
      </w:r>
    </w:p>
    <w:p>
      <w:pPr>
        <w:pStyle w:val="ListBullet"/>
        <w:spacing w:line="240" w:lineRule="auto"/>
        <w:ind w:left="720"/>
      </w:pPr>
      <w:r>
        <w:rPr>
          <w:lang w:val="ne_NP" w:bidi="ne_NP"/>
        </w:rPr>
      </w:r>
      <w:r>
        <w:rPr>
          <w:lang w:val="ne_NP" w:bidi="ne_NP"/>
        </w:rPr>
        <w:t>राजा आर्केलास</w:t>
      </w:r>
    </w:p>
    <w:p>
      <w:pPr>
        <w:pStyle w:val="ListBullet"/>
        <w:spacing w:line="240" w:lineRule="auto"/>
        <w:ind w:left="720"/>
      </w:pPr>
      <w:r>
        <w:rPr>
          <w:lang w:val="ne_NP" w:bidi="ne_NP"/>
        </w:rPr>
      </w:r>
      <w:r>
        <w:rPr>
          <w:lang w:val="ne_NP" w:bidi="ne_NP"/>
        </w:rPr>
        <w:t>हेरोदका अन्य दुई छोराहरू। कथामा तिनीहरूको उल्लेख छैन, तर तिनीहरूको बारेमा बुझ्नु हामीलाई उपयोगी हुनेछ।</w:t>
      </w:r>
    </w:p>
    <w:p>
      <w:pPr>
        <w:pStyle w:val="ListBullet"/>
        <w:spacing w:line="240" w:lineRule="auto"/>
        <w:ind w:left="720"/>
      </w:pPr>
      <w:r>
        <w:rPr>
          <w:lang w:val="ne_NP" w:bidi="ne_NP"/>
        </w:rPr>
      </w:r>
      <w:r>
        <w:rPr>
          <w:lang w:val="ne_NP" w:bidi="ne_NP"/>
        </w:rPr>
        <w:t>"अगमवक्ताहरू"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स्वर्गदूतले योसेफलाई चेतावनी दिन्छन् र उनलाई मिश्र जान भन्छन्। मरियम र योसेफ राति निस्कन्छन्: सायद त्यही रात, जुन रात योसेफले सपना देखेका थिए। राति निस्कनु बढी सुरक्षित हुने थियो, ताकि मानिसहरूले तिनीहरूलाई निस्किएको नदेखून् र राजा हेरोदलाई उनीहरू कहाँ गए भनेर बताउन नसकून्।</w:t>
      </w:r>
    </w:p>
    <w:p>
      <w:pPr/>
      <w:r>
        <w:rPr>
          <w:lang w:val="ne_NP" w:bidi="ne_NP"/>
        </w:rPr>
      </w:r>
      <w:r>
        <w:rPr>
          <w:lang w:val="ne_NP" w:bidi="ne_NP"/>
        </w:rPr>
        <w:t>मिश्रको यात्राको समयमा मरियम र योसेफले कति टाढाको यात्रा गरेका थिए भन्ने हामीलाई थाहा छैन। यो मिश्रमा तिनीहरू कहाँ पुगे भन्ने कुरामा निर्भर हुन्छ। तिनीहरूले कम्तिमा एक हप्ता यात्रा गरेका हुन सक्छन्, तर त्यो केही हप्ता पनि हुन सक्थ्यो। यात्रा सायद गाह्रो थियो। त्यहाँ बाटोहरू थिए, तर बाटोमा धेरै कम गाउँहरू थिए।</w:t>
      </w:r>
    </w:p>
    <w:p>
      <w:pPr/>
      <w:r>
        <w:rPr>
          <w:lang w:val="ne_NP" w:bidi="ne_NP"/>
        </w:rPr>
      </w:r>
      <w:r>
        <w:rPr>
          <w:lang w:val="ne_NP" w:bidi="ne_NP"/>
        </w:rPr>
        <w:t>योसेफ र मरियम मिश्रमा बस्ने समयमा, राजा हेरोदको मृत्यु हुनेछ। तर उनी अझै मरेका छैनन्। मरियम र योसेफ अझै मिश्र जाने बाटोमा हुँदा, राजा हेरोदले बेथलेहेममा ती बालकहरूको हत्या गर्छन्।</w:t>
      </w:r>
    </w:p>
    <w:p>
      <w:pPr/>
      <w:r>
        <w:rPr>
          <w:lang w:val="ne_NP" w:bidi="ne_NP"/>
        </w:rPr>
      </w:r>
      <w:r>
        <w:rPr>
          <w:lang w:val="ne_NP" w:bidi="ne_NP"/>
        </w:rPr>
        <w:t>राजाले ज्योतिषीहरूले आएर यहूदीहरूका राजा हुने बच्चा कहाँ छ भनेर बताउनेछन् भन्ने अपेक्षा गरेका थिए। बेथलेहेम यरूशलेमबाट धेरै टाढा थिएन। ज्योतिषहरूले एक वा दुई दिनभित्र उनीकहाँ फर्किएर आउन सक्थे। त्यसैले राजाले सायद धेरै छिटो पर्खन छोडे र ज्योतिषहरू गएको केही दिनपछि नै सैनिकहरूलाई बेथलेहेम पठाए।</w:t>
      </w:r>
    </w:p>
    <w:p>
      <w:pPr/>
      <w:r>
        <w:rPr>
          <w:lang w:val="ne_NP" w:bidi="ne_NP"/>
        </w:rPr>
      </w:r>
      <w:r>
        <w:rPr>
          <w:lang w:val="ne_NP" w:bidi="ne_NP"/>
        </w:rPr>
        <w:t>बेथलेहेम एउटा सानो गाउँ थियो। राजाले बेथलेहेम वरिपरिका गाउँहरूका केटा बालकहरूलाई पनि मारे, ताकि कुनै कसर बाँकी नरहोस्। यी साना गाउँहरू भएकोले, केही बच्चाहरूको मात्र हत्या भएको हुन सक्छ। तर तपाईं कल्पना गर्न सक्नुहुन्छ कि जब राजाका सैनिकहरू गाउँमा परेड गर्दै प्रवेश गरे, प्रत्येक घरमा खोजतलास गर्दै र बच्चाहरूलाई खोस्दै गर्दा गाउँका मानिसहरू कति डराएका थिए। सैनिकहरूले प्रत्येक बच्चालाई तरवारले मारे। यदि यो घटना हुँदा तपाईं यस गाउँमा हुनुभएको भए, तपाईंले के सुन्नुहुन्थ्यो? तपाईं के देख्नुहुन्थ्यो?</w:t>
      </w:r>
    </w:p>
    <w:p>
      <w:pPr/>
      <w:r>
        <w:rPr>
          <w:lang w:val="ne_NP" w:bidi="ne_NP"/>
        </w:rPr>
      </w:r>
      <w:r>
        <w:rPr>
          <w:lang w:val="ne_NP" w:bidi="ne_NP"/>
        </w:rPr>
        <w:t>यसपछि राजा हेरोदको मृत्यु भयो। मत्तीले भन्छन्: "हेर, स्वर्गदूतले योसेफलाई सपनामा बताउँछन्!" यसको अर्थ यो अचानक भयो। स्वर्गदूतले योसेफलाई मरियम र येशूसँग इस्राएल फर्किन भन्छन्। स्वर्गदूतले येशूलाई मार्ने प्रयास गर्ने मानिसहरू मरेका छन् भन्छन्। यसबाट, योसेफलाई राजा हेरोदको मृत्यु भएको कुरा थाहा हुन्छ। योसेफ र मरियम येशूसँग यात्रा गर्न थाल्छन्, तर यहूदिया पुग्नुअघि योसेफले हेरोदका छोरा आर्केलास अब राजा भएका छन् भन्ने कुरा सुन्छन्। तिनीहरूले बाटोमा यहूदियाबाट आइरहेका केही मानिसहरूलाई भेटेका हुन सक्छन्, जसले उनलाई यो बताए। यो समाचार सुनेर योसेफ डराएका छन्। उनले राजा आर्कलाउसमा भरोसा गर्दैनन्। अर्को सपना देख्दा उनी सायद के गर्ने भनेर सोचिरहेका छन्। सपनाले उनलाई कहाँ जाने भनेर निर्देशनहरू दिन्छ। त्यसपछि योसेफ आफ्नो परिवारलाई लिएर नासरतमा बसोबास गर्छन्।</w:t>
      </w:r>
      <w:r>
        <w:rPr>
          <w:lang w:val="ne_NP" w:bidi="ne_NP"/>
        </w:rPr>
      </w:r>
    </w:p>
    <w:p>
      <w:pPr>
        <w:pStyle w:val="Heading3"/>
      </w:pPr>
      <w:r>
        <w:rPr>
          <w:lang w:val="ne_NP" w:bidi="ne_NP"/>
        </w:rPr>
        <w:t>Step 4</w:t>
      </w:r>
    </w:p>
    <w:p>
      <w:pPr/>
      <w:r>
        <w:rPr>
          <w:lang w:val="ne_NP" w:bidi="ne_NP"/>
        </w:rPr>
      </w:r>
      <w:r>
        <w:rPr>
          <w:lang w:val="ne_NP" w:bidi="ne_NP"/>
        </w:rPr>
        <w:t>सबैभन्दा सजिलो संस्करणमा पाठलाई फेरि एकपटक सुन्नुहोस्।</w:t>
      </w:r>
    </w:p>
    <w:p>
      <w:pPr/>
      <w:r>
        <w:rPr>
          <w:lang w:val="ne_NP" w:bidi="ne_NP"/>
        </w:rPr>
      </w:r>
      <w:r>
        <w:rPr>
          <w:lang w:val="ne_NP" w:bidi="ne_NP"/>
        </w:rPr>
        <w:t>यस सत्रमा, टोलीले कथालाई नाटकको रूप दिनेछ।</w:t>
      </w:r>
    </w:p>
    <w:p>
      <w:pPr/>
      <w:r>
        <w:rPr>
          <w:lang w:val="ne_NP" w:bidi="ne_NP"/>
        </w:rPr>
      </w:r>
      <w:r>
        <w:rPr>
          <w:lang w:val="ne_NP" w:bidi="ne_NP"/>
        </w:rPr>
        <w:t>यस कथामा ५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स्वर्गदूत</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मरियम</w:t>
      </w:r>
    </w:p>
    <w:p>
      <w:pPr>
        <w:pStyle w:val="ListBullet"/>
        <w:spacing w:line="240" w:lineRule="auto"/>
        <w:ind w:left="720"/>
      </w:pPr>
      <w:r>
        <w:rPr>
          <w:lang w:val="ne_NP" w:bidi="ne_NP"/>
        </w:rPr>
      </w:r>
      <w:r>
        <w:rPr>
          <w:lang w:val="ne_NP" w:bidi="ne_NP"/>
        </w:rPr>
        <w:t>बालक येशू</w:t>
      </w:r>
    </w:p>
    <w:p>
      <w:pPr>
        <w:pStyle w:val="ListBullet"/>
        <w:spacing w:line="240" w:lineRule="auto"/>
        <w:ind w:left="720"/>
      </w:pPr>
      <w:r>
        <w:rPr>
          <w:lang w:val="ne_NP" w:bidi="ne_NP"/>
        </w:rPr>
      </w:r>
      <w:r>
        <w:rPr>
          <w:lang w:val="ne_NP" w:bidi="ne_NP"/>
        </w:rPr>
        <w:t>राजा हेरोद</w:t>
      </w:r>
    </w:p>
    <w:p>
      <w:pPr>
        <w:pStyle w:val="ListBullet"/>
        <w:spacing w:line="240" w:lineRule="auto"/>
        <w:ind w:left="720"/>
      </w:pPr>
      <w:r>
        <w:rPr>
          <w:lang w:val="ne_NP" w:bidi="ne_NP"/>
        </w:rPr>
      </w:r>
      <w:r>
        <w:rPr>
          <w:lang w:val="ne_NP" w:bidi="ne_NP"/>
        </w:rPr>
        <w:t>अगमवक्ता (होशे)</w:t>
      </w:r>
    </w:p>
    <w:p>
      <w:pPr>
        <w:pStyle w:val="ListBullet"/>
        <w:spacing w:line="240" w:lineRule="auto"/>
        <w:ind w:left="720"/>
      </w:pPr>
      <w:r>
        <w:rPr>
          <w:lang w:val="ne_NP" w:bidi="ne_NP"/>
        </w:rPr>
      </w:r>
      <w:r>
        <w:rPr>
          <w:lang w:val="ne_NP" w:bidi="ne_NP"/>
        </w:rPr>
        <w:t>ज्योतिषहरू</w:t>
      </w:r>
    </w:p>
    <w:p>
      <w:pPr>
        <w:pStyle w:val="ListBullet"/>
        <w:spacing w:line="240" w:lineRule="auto"/>
        <w:ind w:left="720"/>
      </w:pPr>
      <w:r>
        <w:rPr>
          <w:lang w:val="ne_NP" w:bidi="ne_NP"/>
        </w:rPr>
      </w:r>
      <w:r>
        <w:rPr>
          <w:lang w:val="ne_NP" w:bidi="ne_NP"/>
        </w:rPr>
        <w:t>बेथलेहेमका बच्चाहरू</w:t>
      </w:r>
    </w:p>
    <w:p>
      <w:pPr>
        <w:pStyle w:val="ListBullet"/>
        <w:spacing w:line="240" w:lineRule="auto"/>
        <w:ind w:left="720"/>
      </w:pPr>
      <w:r>
        <w:rPr>
          <w:lang w:val="ne_NP" w:bidi="ne_NP"/>
        </w:rPr>
      </w:r>
      <w:r>
        <w:rPr>
          <w:lang w:val="ne_NP" w:bidi="ne_NP"/>
        </w:rPr>
        <w:t>बेथलेहेम र वरिपरिका गाउँहरूमा बसोबास गर्ने मानिसहरू</w:t>
      </w:r>
    </w:p>
    <w:p>
      <w:pPr>
        <w:pStyle w:val="ListBullet"/>
        <w:spacing w:line="240" w:lineRule="auto"/>
        <w:ind w:left="720"/>
      </w:pPr>
      <w:r>
        <w:rPr>
          <w:lang w:val="ne_NP" w:bidi="ne_NP"/>
        </w:rPr>
      </w:r>
      <w:r>
        <w:rPr>
          <w:lang w:val="ne_NP" w:bidi="ne_NP"/>
        </w:rPr>
        <w:t>राजा हेरोदका सैनिकहरू</w:t>
      </w:r>
    </w:p>
    <w:p>
      <w:pPr>
        <w:pStyle w:val="ListBullet"/>
        <w:spacing w:line="240" w:lineRule="auto"/>
        <w:ind w:left="720"/>
      </w:pPr>
      <w:r>
        <w:rPr>
          <w:lang w:val="ne_NP" w:bidi="ne_NP"/>
        </w:rPr>
      </w:r>
      <w:r>
        <w:rPr>
          <w:lang w:val="ne_NP" w:bidi="ne_NP"/>
        </w:rPr>
        <w:t>अगमवक्ता यर्मिया</w:t>
      </w:r>
    </w:p>
    <w:p>
      <w:pPr>
        <w:pStyle w:val="ListBullet"/>
        <w:spacing w:line="240" w:lineRule="auto"/>
        <w:ind w:left="720"/>
      </w:pPr>
      <w:r>
        <w:rPr>
          <w:lang w:val="ne_NP" w:bidi="ne_NP"/>
        </w:rPr>
      </w:r>
      <w:r>
        <w:rPr>
          <w:lang w:val="ne_NP" w:bidi="ne_NP"/>
        </w:rPr>
        <w:t>राहेल</w:t>
      </w:r>
    </w:p>
    <w:p>
      <w:pPr>
        <w:pStyle w:val="ListBullet"/>
        <w:spacing w:line="240" w:lineRule="auto"/>
        <w:ind w:left="720"/>
      </w:pPr>
      <w:r>
        <w:rPr>
          <w:lang w:val="ne_NP" w:bidi="ne_NP"/>
        </w:rPr>
      </w:r>
      <w:r>
        <w:rPr>
          <w:lang w:val="ne_NP" w:bidi="ne_NP"/>
        </w:rPr>
        <w:t>राजा आर्केलास</w:t>
      </w:r>
    </w:p>
    <w:p>
      <w:pPr>
        <w:pStyle w:val="ListBullet"/>
        <w:spacing w:line="240" w:lineRule="auto"/>
        <w:ind w:left="720"/>
      </w:pPr>
      <w:r>
        <w:rPr>
          <w:lang w:val="ne_NP" w:bidi="ne_NP"/>
        </w:rPr>
      </w:r>
      <w:r>
        <w:rPr>
          <w:lang w:val="ne_NP" w:bidi="ne_NP"/>
        </w:rPr>
        <w:t>हेरोदका अन्य दुई छोराहरू। कथामा तिनीहरूको उल्लेख छैन, तर तिनीहरूको बारेमा बुझ्नु हामीलाई उपयोगी हुनेछ।</w:t>
      </w:r>
    </w:p>
    <w:p>
      <w:pPr>
        <w:pStyle w:val="ListBullet"/>
        <w:spacing w:line="240" w:lineRule="auto"/>
        <w:ind w:left="720"/>
      </w:pPr>
      <w:r>
        <w:rPr>
          <w:lang w:val="ne_NP" w:bidi="ne_NP"/>
        </w:rPr>
      </w:r>
      <w:r>
        <w:rPr>
          <w:lang w:val="ne_NP" w:bidi="ne_NP"/>
        </w:rPr>
        <w:t>"अगमवक्ताहरू"</w:t>
      </w:r>
    </w:p>
    <w:p>
      <w:pPr/>
      <w:r>
        <w:rPr>
          <w:lang w:val="ne_NP" w:bidi="ne_NP"/>
        </w:rPr>
      </w:r>
      <w:r>
        <w:rPr>
          <w:lang w:val="ne_NP" w:bidi="ne_NP"/>
        </w:rPr>
        <w:t>टोलीलाई कथा दुई पटक अभिनय गर्न लगाउनुहोस्। तिनीहरूले अनुवाद गरिरहेका भाषामा अभिनय गर्नुपर्छ। पहिला, टोलीलाई नरोकिकन कथाको अभिनय गर्न लगाउनुहोस्।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कोठा वा ठाउँलाई भागहरूमा विभाजित गर्नुहोस्। बेथलेहेम कहाँ हुनेछ र यरूशलेम, मिश्र र नासरत कहाँ हुनेछन् भनेर निर्णय गर्नुहोस्। तपाईंले विभिन्न अगमवक्ताहरूको भूमिका खेल्ने कलाकारहरूलाई कहाँ राख्ने भन्ने कुरा निर्णय गर्नुहोस्। अगमवक्ताहरू कथाका अन्य मानिसहरू जस्तै एकै समयमा बाँचिरहेका छैनन्। तिनीहरूले धेरै समय अघि आफ्ना सन्देशहरू दिए। सायद तिनीहरू अन्य मानिसहरूसँग फरक देखाउन कुर्सीमा उभिन सक्छन्। अथवा, तिनीहरू ढोकाको ठीक बाहिर उभिन सक्छन् र टाढाबाट कोठामा आफ्ना सन्देशहरू चिच्याएर सुनाउन सक्छन्!</w:t>
      </w:r>
    </w:p>
    <w:p>
      <w:pPr/>
      <w:r>
        <w:rPr>
          <w:lang w:val="ne_NP" w:bidi="ne_NP"/>
        </w:rPr>
      </w:r>
      <w:r>
        <w:rPr>
          <w:lang w:val="ne_NP" w:bidi="ne_NP"/>
        </w:rPr>
        <w:t>ज्योतिषहरूले बेथलेहेमको भ्रमण गरेपछि मरियम र योसेफलाई छोडेर गएको दृश्यको अभिनय गर्नुहोस्। योसेफले सपना देखेको अभिनय गर्नुहोस्।</w:t>
      </w:r>
    </w:p>
    <w:p>
      <w:pPr/>
      <w:r>
        <w:rPr>
          <w:lang w:val="ne_NP" w:bidi="ne_NP"/>
        </w:rPr>
      </w:r>
      <w:r>
        <w:rPr>
          <w:lang w:val="ne_NP" w:bidi="ne_NP"/>
        </w:rPr>
        <w:t>योसेफले आफ्नो परिवारलाई ब्यूँझाएको र योसेफ, मरियम र येशूले बेथलेहेम छोड्नुभएको अभिनय गर्नुहोस्।</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योसेफ र मरियमको भूमिका खेल्ने कलाकारहरूलाई सोध्नुहोस्: "तपाईंलाई कस्तो महसुस भइरहेको छ?" तपाईंले यस्ता कुराहरू सुन्न सक्नुहुन्छ:</w:t>
      </w:r>
    </w:p>
    <w:p>
      <w:pPr/>
      <w:r>
        <w:rPr>
          <w:lang w:val="ne_NP" w:bidi="ne_NP"/>
        </w:rPr>
      </w:r>
      <w:r>
        <w:rPr>
          <w:lang w:val="ne_NP" w:bidi="ne_NP"/>
        </w:rPr>
        <w:t>कोठाको अर्को छेउमा, तपाईंले अगमवक्ता होशेले "मैले मेरो छोरालाई मिश्रबाट बाहिर आउन बोलाएँ" भनेर अभिनय गर्न सक्नुहुन्छ। यो भविष्यवाणी अझै पूरा भएको छैन; येशू अझै मिश्र जाँदै हुनुहुन्छ। तर येशूले फर्किएर यात्रा गर्न थाल्दा यो पूरा हुनेछ। अगमवक्ताको अभिनय गर्ने व्यक्तिलाई केही समय त्यही ठाउँमा बस्न भन्नुहोस्। उनले आफ्नो लाइन पछि दोहोर्याउन सक्छन्।</w:t>
      </w:r>
    </w:p>
    <w:p>
      <w:pPr/>
      <w:r>
        <w:rPr>
          <w:lang w:val="ne_NP" w:bidi="ne_NP"/>
        </w:rPr>
      </w:r>
      <w:r>
        <w:rPr>
          <w:lang w:val="ne_NP" w:bidi="ne_NP"/>
        </w:rPr>
        <w:t>यद्यपि मत्तीले खण्डको सुरुमै हामीलाई राजा हेरोदको मृत्यु भइसकेको कुरा बताइसकेका छन्, तैपनि तपाईंले अहिले नै उनको मृत्युको अभिनय गर्नु हुँदैन। यो पछिका लागि राख्नुहोस्।</w:t>
      </w:r>
    </w:p>
    <w:p>
      <w:pPr/>
      <w:r>
        <w:rPr>
          <w:lang w:val="ne_NP" w:bidi="ne_NP"/>
        </w:rPr>
      </w:r>
      <w:r>
        <w:rPr>
          <w:lang w:val="ne_NP" w:bidi="ne_NP"/>
        </w:rPr>
        <w:t>जब मरियम र योसेफ अझै यात्रा गरिरहेका हुन्छन्, कोठाको अर्को भागमा राजा हेरोदले ज्योतिषहरू फर्केर आउने प्रतीक्षा गरिरहेको अभिनय गर्नुहोस्।</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राजा हेरोदको भूमिका खेल्ने कलाकारलाई सोध्नुहोस्: "तपाईंलाई कस्तो महसुस भइरहेको छ? तपाईं के सोचिरहनु भएको 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राजा हेरोदले आफ्ना सैनिकहरू बेथलेहेम पठाएको अभिनय गर्नुहोस्।</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सैनिकहरूको भूमिका खेल्ने कलाकारहरूलाई सोध्नुहोस्: "यो आदेशको बारेमा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सैनिकहरू बेथलेहेम आएको, केटा बालकहरूलाई खोजेको र उनीहरूलाई मारेको अभिनय गर्नुहोस्।</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बेथलेहेममा मानिसहरूको भूमिका खेल्ने कलाकारहरूलाई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कोठाको अर्को छेउमा, अगमवक्ता यर्मियाले भविष्यवाणी दिइरहेको अभिनय गर्नुहोस्। राहेल रोइरहेको अभिनय गर्नुहोस्। मानिसहरूले उनलाई सान्त्वना दिन व्यर्थ प्रयास गरेका कुरालाई अभिनय गर्नुहोस्।</w:t>
      </w:r>
    </w:p>
    <w:p>
      <w:pPr/>
      <w:r>
        <w:rPr>
          <w:lang w:val="ne_NP" w:bidi="ne_NP"/>
        </w:rPr>
      </w:r>
      <w:r>
        <w:rPr>
          <w:lang w:val="ne_NP" w:bidi="ne_NP"/>
        </w:rPr>
        <w:t>हेरोद मरिरहेको अभिनय गर्नुहोस्। ध्यान दिनुहोस् कि यो बच्चाहरूको हत्यापछि तुरुन्तै भएको होइन; यसको बीचमा केही समय बितिसकेको छ।</w:t>
      </w:r>
    </w:p>
    <w:p>
      <w:pPr/>
      <w:r>
        <w:rPr>
          <w:lang w:val="ne_NP" w:bidi="ne_NP"/>
        </w:rPr>
      </w:r>
      <w:r>
        <w:rPr>
          <w:lang w:val="ne_NP" w:bidi="ne_NP"/>
        </w:rPr>
        <w:t>हेरोदका तीन छोराहरू केही प्रान्तहरूमा शासक बनेका अभिनय गर्नुहोस्। आर्कलास यहूदियाका शासक भए (जसमा यरूशलेम र बेथलेहेम समावेश छन्) र हेरोद एन्टिपस गालीलका शासक भए। यसमा नासरत पनि समावेश छ। दुई छोराको भूमिका खेल्ने कलाकारहरूलाई कोठाको सही ठाउँमा उभिन लगाउनुहोस्: एक बेथलेहेम नजिकै र अर्को नासरत नजिकै।</w:t>
      </w:r>
    </w:p>
    <w:p>
      <w:pPr/>
      <w:r>
        <w:rPr>
          <w:lang w:val="ne_NP" w:bidi="ne_NP"/>
        </w:rPr>
      </w:r>
      <w:r>
        <w:rPr>
          <w:lang w:val="ne_NP" w:bidi="ne_NP"/>
        </w:rPr>
        <w:t>यस कथाका लागि तेस्रो छोरा र उनका प्रदेशहरू महत्त्वपूर्ण छैनन्। तपाईंले उसलाई जहाँ पनि उभ्याउन सक्नुहुन्छ!</w:t>
      </w:r>
    </w:p>
    <w:p>
      <w:pPr/>
      <w:r>
        <w:rPr>
          <w:lang w:val="ne_NP" w:bidi="ne_NP"/>
        </w:rPr>
      </w:r>
      <w:r>
        <w:rPr>
          <w:lang w:val="ne_NP" w:bidi="ne_NP"/>
        </w:rPr>
        <w:t>योसेफले सपना देखेको अभिनय गर्नुहोस्। स्वर्गदूतले उनलाई इस्राएल फर्किन भनेको अभिनय गर्नुहोस्।</w:t>
      </w:r>
    </w:p>
    <w:p>
      <w:pPr/>
      <w:r>
        <w:rPr>
          <w:lang w:val="ne_NP" w:bidi="ne_NP"/>
        </w:rPr>
      </w:r>
      <w:r>
        <w:rPr>
          <w:lang w:val="ne_NP" w:bidi="ne_NP"/>
        </w:rPr>
        <w:t>योसेफ, मरियम र येशूले इस्राएल फर्किनुभएको अभिनय गर्नुहोस्।</w:t>
      </w:r>
    </w:p>
    <w:p>
      <w:pPr/>
      <w:r>
        <w:rPr>
          <w:lang w:val="ne_NP" w:bidi="ne_NP"/>
        </w:rPr>
      </w:r>
      <w:r>
        <w:rPr>
          <w:lang w:val="ne_NP" w:bidi="ne_NP"/>
        </w:rPr>
        <w:t>अब अगमवक्ता होशेले आफ्नो वाक्य दोहोर्याउन लगाउने राम्रो समय हो: "मैले आफ्नो छोरालाई मिश्रबाट बाहिर आउन बोलाएँ!"</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योसेफ र मरियमको भूमिका खेल्ने कलाकारहरूलाई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राजा आर्कलास अब यहूदियामा राजा भइसकेको कुरा योसेफले सुनेको अभिनय गर्नुहोस्।</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योसेफको भूमिका खेल्ने कलाकारलाई सोध्नुहोस्: "यसले तपाईंलाई कस्तो महसुस गराउँछ?" तपाईं के सोचिरहनु भएको 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योसेफले सपना देखेको अभिनय गर्नुहोस्। मत्तीले स्वर्गदूतले सपनामा उनीसँग कुरा गरेका थिए कि थिएनन्, वा परमेश्वरले उनलाई फरक तरिकाले निर्देशनहरू दिनुभयो कि गर्नुभयो भनेर बताउँदैनन्। तर सपनाबाट, योसेफले आफू नासरत जानुपर्छ भन्ने कुरा बुझ्छन्।</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योसेफको भूमिका खेल्ने कलाकारलाई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मरियम र योसेफ नासरत आइपुगेर त्यहाँ बसोबास गरेको अभिनय गर्नुहोस्।</w:t>
      </w:r>
    </w:p>
    <w:p>
      <w:pPr/>
      <w:r>
        <w:rPr>
          <w:lang w:val="ne_NP" w:bidi="ne_NP"/>
        </w:rPr>
      </w:r>
      <w:r>
        <w:rPr>
          <w:lang w:val="ne_NP" w:bidi="ne_NP"/>
        </w:rPr>
        <w:t>"अगमवक्ताहरू" ले यसो भनेको अभिनय गर्नुहोस्, "मसीहलाई नासरतको व्यक्ति भनिनेछ!"</w:t>
      </w:r>
      <w:r>
        <w:rPr>
          <w:lang w:val="ne_NP" w:bidi="ne_NP"/>
        </w:rPr>
      </w:r>
    </w:p>
    <w:p>
      <w:pPr>
        <w:pStyle w:val="Heading3"/>
      </w:pPr>
      <w:r>
        <w:rPr>
          <w:lang w:val="ne_NP" w:bidi="ne_NP"/>
        </w:rPr>
        <w:t>Step 5</w:t>
      </w:r>
    </w:p>
    <w:p>
      <w:pPr/>
      <w:r>
        <w:rPr>
          <w:lang w:val="ne_NP" w:bidi="ne_NP"/>
        </w:rPr>
      </w:r>
      <w:r>
        <w:rPr>
          <w:lang w:val="ne_NP" w:bidi="ne_NP"/>
        </w:rPr>
        <w:t>सबैभन्दा सजिलोसँग बुझिने संस्करणमा पाठलाई एकपटक सुन्नुहोस्।</w:t>
      </w:r>
    </w:p>
    <w:p>
      <w:pPr/>
      <w:r>
        <w:rPr>
          <w:lang w:val="ne_NP" w:bidi="ne_NP"/>
        </w:rPr>
      </w:r>
      <w:r>
        <w:rPr>
          <w:lang w:val="ne_NP" w:bidi="ne_NP"/>
        </w:rPr>
        <w:t>प्रभुका एक स्वर्गदूत योसेफकहाँ सपनामा देखा पर्छन्।</w:t>
      </w:r>
    </w:p>
    <w:p>
      <w:pPr/>
      <w:r>
        <w:rPr>
          <w:lang w:val="ne_NP" w:bidi="ne_NP"/>
        </w:rPr>
      </w:r>
      <w:r>
        <w:rPr>
          <w:b/>
          <w:lang w:val="ne_NP" w:bidi="ne_NP"/>
        </w:rPr>
        <w:t>प्रभु</w:t>
      </w:r>
      <w:r>
        <w:rPr>
          <w:lang w:val="ne_NP" w:bidi="ne_NP"/>
        </w:rPr>
        <w:t xml:space="preserve">को एउटा </w:t>
      </w:r>
      <w:r>
        <w:rPr>
          <w:b/>
          <w:lang w:val="ne_NP" w:bidi="ne_NP"/>
        </w:rPr>
        <w:t>स्वर्गदूत</w:t>
      </w:r>
      <w:r>
        <w:rPr>
          <w:lang w:val="ne_NP" w:bidi="ne_NP"/>
        </w:rPr>
        <w:t xml:space="preserve">को अर्थ परमेश्वरको स्वर्गदूत हुन्छ। प्रभुको अर्थ मालिक हो। यहूदीहरूले परमेश्वरको बारेमा कुरा गर्न यसलाई सम्मानजनक शब्दको रूपमा प्रयोग गर्थे। तपाईंले अघिल्लो खण्डहरूमा प्रयोग गर्नुभएको शब्द नै प्रयोग गर्नुहोस्। </w:t>
      </w:r>
      <w:r>
        <w:rPr>
          <w:lang w:val="ne_NP" w:bidi="ne_NP"/>
        </w:rPr>
        <w:t>प्रभु</w:t>
      </w:r>
      <w:r>
        <w:rPr>
          <w:lang w:val="ne_NP" w:bidi="ne_NP"/>
        </w:rPr>
        <w:t xml:space="preserve"> शब्द मुख्य शब्दावलीमा छ।</w:t>
      </w:r>
    </w:p>
    <w:p>
      <w:pPr/>
      <w:r>
        <w:rPr>
          <w:lang w:val="ne_NP" w:bidi="ne_NP"/>
        </w:rPr>
      </w:r>
      <w:r>
        <w:rPr>
          <w:lang w:val="ne_NP" w:bidi="ne_NP"/>
        </w:rPr>
        <w:t xml:space="preserve">स्वर्गदूत परमेश्वरको आत्मिक सन्देशवाहक हो। मानिसको नजरमा, स्वर्गदूत मानिस जस्तै देखिन्छ। तिनीहरू प्रायः एउटा विशेष सन्देश लिएर वा एउटा विशेष काम गर्न आउँछन्। तपाईंले अघिल्ला खण्डहरूमा प्रयोग गर्नुभएको शब्द नै प्रयोग गर्नुहोस्। </w:t>
      </w:r>
      <w:r>
        <w:rPr>
          <w:lang w:val="ne_NP" w:bidi="ne_NP"/>
        </w:rPr>
        <w:t>स्वर्गदूत</w:t>
      </w:r>
      <w:r>
        <w:rPr>
          <w:lang w:val="ne_NP" w:bidi="ne_NP"/>
        </w:rPr>
        <w:t xml:space="preserve"> शब्द मुख्य शब्दावलीमा छ।</w:t>
      </w:r>
    </w:p>
    <w:p>
      <w:pPr/>
      <w:r>
        <w:rPr>
          <w:lang w:val="ne_NP" w:bidi="ne_NP"/>
        </w:rPr>
      </w:r>
      <w:r>
        <w:rPr>
          <w:b/>
          <w:lang w:val="ne_NP" w:bidi="ne_NP"/>
        </w:rPr>
        <w:t>ज्योतिषहरू</w:t>
      </w:r>
      <w:r>
        <w:rPr>
          <w:lang w:val="ne_NP" w:bidi="ne_NP"/>
        </w:rPr>
        <w:t xml:space="preserve"> — केही अनुवादहरूले मागी वा बुद्धिमान मानिसहरू भन्छन् — ती मानिसहरू थिए जसले ताराहरूको अध्ययन गर्थे र ताराहरूको आधारमा संसारमा के हुन लागेको छ भन्ने कुरा भविष्यवाणी गर्ने प्रयास गर्थे। तपाईंले अघिल्लो खण्डहरूमा प्रयोग गरेको शब्द प्रयोग गर्नुहोस्।</w:t>
      </w:r>
    </w:p>
    <w:p>
      <w:pPr/>
      <w:r>
        <w:rPr>
          <w:lang w:val="ne_NP" w:bidi="ne_NP"/>
        </w:rPr>
      </w:r>
      <w:r>
        <w:rPr>
          <w:lang w:val="ne_NP" w:bidi="ne_NP"/>
        </w:rPr>
        <w:t xml:space="preserve">योसेफ, मरियम र येशू मिश्र जान्छन्, र त्यसपछि फेरि फर्किन्छन्। यसबाट यो सत्य प्रमाणित हुन्छ कि </w:t>
      </w:r>
      <w:r>
        <w:rPr>
          <w:b/>
          <w:lang w:val="ne_NP" w:bidi="ne_NP"/>
        </w:rPr>
        <w:t>अगमवक्ता</w:t>
      </w:r>
      <w:r>
        <w:rPr>
          <w:lang w:val="ne_NP" w:bidi="ne_NP"/>
        </w:rPr>
        <w:t xml:space="preserve">ले भनेका थिए, परमेश्वरले भन्नुभएको थियो, "मैले मेरो छोरालाई मिश्रबाट बाहिर आउन बोलाएँ।" अगमवक्ता भनेको मानिसहरूलाई परमेश्वरका सन्देशहरू दिने व्यक्ति हो। तपाईंले अघिल्लो खण्डहरूमा प्रयोग गर्नुभएको शब्द नै प्रयोग गर्नुहोस्, र </w:t>
      </w:r>
      <w:r>
        <w:rPr>
          <w:lang w:val="ne_NP" w:bidi="ne_NP"/>
        </w:rPr>
        <w:t>अगमवक्ता</w:t>
      </w:r>
      <w:r>
        <w:rPr>
          <w:lang w:val="ne_NP" w:bidi="ne_NP"/>
        </w:rPr>
        <w:t>को बारेमा थप जानकारीको लागि मुख्य शब्दावली हेर्नुहोस्। यो सन्देश पहिले नै एकपटक सत्य भएको थियो, जब परमेश्वरले इस्राएलीहरूलाई मिश्रबाट मुक्त गर्नुभयो, जहाँ दासहरू थिए। तर अब यो फेरि सत्य भयो।</w:t>
      </w:r>
      <w:r>
        <w:rPr>
          <w:lang w:val="ne_NP" w:bidi="ne_NP"/>
        </w:rPr>
      </w:r>
    </w:p>
    <w:p>
      <w:pPr>
        <w:pStyle w:val="Heading3"/>
      </w:pPr>
      <w:r>
        <w:rPr>
          <w:lang w:val="ne_NP" w:bidi="ne_NP"/>
        </w:rPr>
        <w:t>Step 6</w:t>
      </w:r>
    </w:p>
    <w:p>
      <w:pPr/>
      <w:r>
        <w:rPr>
          <w:lang w:val="ne_NP" w:bidi="ne_NP"/>
        </w:rPr>
      </w:r>
      <w:r>
        <w:rPr>
          <w:lang w:val="ne_NP" w:bidi="ne_NP"/>
        </w:rPr>
        <w:t>सबैभन्दा सजिलोसँग बुझिने अनुवादमा यस खण्डको श्रव्य संस्करण सुन्नुहोस्।</w:t>
      </w:r>
    </w:p>
    <w:p>
      <w:pPr/>
      <w:r>
        <w:rPr>
          <w:lang w:val="ne_NP" w:bidi="ne_NP"/>
        </w:rPr>
      </w:r>
      <w:r>
        <w:rPr>
          <w:lang w:val="ne_NP" w:bidi="ne_NP"/>
        </w:rPr>
        <w:t>यस सत्रमा, समूहमा मिलेर यो खण्डलाई आफ्नै भाषामा फेरि भन्नुहोस्।</w:t>
      </w:r>
    </w:p>
    <w:p>
      <w:pPr/>
      <w:r>
        <w:rPr>
          <w:lang w:val="ne_NP" w:bidi="ne_NP"/>
        </w:rPr>
      </w:r>
      <w:r>
        <w:rPr>
          <w:lang w:val="ne_NP" w:bidi="ne_NP"/>
        </w:rPr>
        <w:t>पहिला, सम्पूर्ण समूहले उक्त खण्डलाई आफ्नै भाषामा सुनाउने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समावेश गर्न नबिर्सनुहोस्।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पूरा खण्ड पुनः नभनेसम्म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समूहले अनुच्छेदको कुन संस्करण सबैभन्दा राम्रो छ भनी निर्णय गर्न सक्छ। तपाईंलाई समूहको एउटा सदस्यले एउटा दृश्य सुनाएको तरिका मन पर्यो, तर अर्को दृश्य चाहिँ समूहको अर्को सदस्यले सुनाएको तरिका मन पर्यो भनी तपाईं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गरी खण्डको अन्तिम संस्करण तयार पार्न सक्छ।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Matthew 3:1–17</w:t>
      </w:r>
      <w:r>
        <w:rPr>
          <w:lang w:val="ne_NP" w:bidi="ne_NP"/>
        </w:rPr>
      </w:r>
    </w:p>
    <w:p>
      <w:pPr>
        <w:pStyle w:val="Heading3"/>
      </w:pPr>
      <w:r>
        <w:rPr>
          <w:lang w:val="ne_NP" w:bidi="ne_NP"/>
        </w:rPr>
        <w:t>Step 1</w:t>
      </w:r>
    </w:p>
    <w:p>
      <w:pPr/>
      <w:r>
        <w:rPr>
          <w:lang w:val="ne_NP" w:bidi="ne_NP"/>
        </w:rPr>
      </w:r>
      <w:r>
        <w:rPr>
          <w:lang w:val="ne_NP" w:bidi="ne_NP"/>
        </w:rPr>
        <w:t>मत्ती ३:१–१७ सुन्नुहोस् र आफ्नो हृदयमा राख्नुहोस्। पाठलाई तीन पटक (सम्भव भएमा तीन फरक अनुवादहरूमा) सुन्नुहोस्।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यस कथाले हामीलाई परमेश्वर वा येशूको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सबैभन्दा सजिलोसँग बुझिने संस्करणमा पाठलाई एकपटक सुन्नुहोस्।</w:t>
      </w:r>
    </w:p>
    <w:p>
      <w:pPr/>
      <w:r>
        <w:rPr>
          <w:lang w:val="ne_NP" w:bidi="ne_NP"/>
        </w:rPr>
      </w:r>
      <w:r>
        <w:rPr>
          <w:lang w:val="ne_NP" w:bidi="ne_NP"/>
        </w:rPr>
        <w:t>अघिल्लो खण्ड त्यहाँ सकियो जब योसेफ, मरियम, बालक येशूका साथ गालीलको नासरतमा बसोबास गर्न थाले। मत्ती अब समयमा अगाडि बढ्दै छन् र धेरै वर्षहरू छोड्छन्। येशू अब वयस्क हुनुहुन्छ।</w:t>
      </w:r>
    </w:p>
    <w:p>
      <w:pPr/>
      <w:r>
        <w:rPr>
          <w:lang w:val="ne_NP" w:bidi="ne_NP"/>
        </w:rPr>
      </w:r>
      <w:r>
        <w:rPr>
          <w:lang w:val="ne_NP" w:bidi="ne_NP"/>
        </w:rPr>
        <w:t>मत्तीले हामीलाई यूहन्ना नाम गरेका मानिसको बारेमा बताउँछन्। यूहन्नालाई "बप्तिस्मा दिने व्यक्ति" वा बप्तिस्मा गराउने व्यक्ति भनिन्छ। यो मानिसहरूले उनलाई दिएको उपाधि थियो। यसको अर्थ उनले मानिसहरूलाई बप्तिस्मा दिइरहेका थिए। बप्तिस्मा एउटा यहूदी समारोह थियो जसले मानिसहरू आफ्नो पुरानो जीवनशैलीबाट अलग भइरहेका र नयाँ जीवन सुरु गरिरहेका थिए भनेर देखाउँथ्यो। यदि तपाईंले कसैलाई बप्तिस्मा "दिनुहुन्थ्यो" भने, तपाईंले कसैलाई पानीमा डुबुल्की मार्न लगाउनुहुन्थ्यो। पानीमुनि जाने व्यक्ति नै बप्तिस्मा लिने व्यक्ति थिए। बप्तिस्मा लिएको व्यक्तिले यसो भनिरहेको थियो: "मैले गरेका नराम्रा कामहरूका लागि म पछुताएको छु र म परिवर्तन हुन चाहन्छु।" यो समय अघि, सामान्यतया यहूदी नभएका तर यहूदी बन्ने चाहने मानिसहरूले मात्र बप्तिस्मा लिन्थे। यूहन्नाले यहूदीहरूलाई बप्तिस्मा दिएर केही नयाँ गरिरहेका छन्।</w:t>
      </w:r>
    </w:p>
    <w:p>
      <w:pPr/>
      <w:r>
        <w:rPr>
          <w:lang w:val="ne_NP" w:bidi="ne_NP"/>
        </w:rPr>
      </w:r>
      <w:r>
        <w:rPr>
          <w:lang w:val="ne_NP" w:bidi="ne_NP"/>
        </w:rPr>
        <w:t>के तपाईंको समुदायमा पानीको प्रयोग हुने कुनै संस्कारहरू छन्? के तपाईं यसको बारेमा कथा सुनाउन सक्नुहुन्छ? यो संस्कार वा गतिविधिको अर्थ के हो?</w:t>
      </w:r>
    </w:p>
    <w:p>
      <w:pPr/>
      <w:r>
        <w:rPr>
          <w:lang w:val="ne_NP" w:bidi="ne_NP"/>
        </w:rPr>
      </w:r>
      <w:r>
        <w:rPr>
          <w:lang w:val="ne_NP" w:bidi="ne_NP"/>
        </w:rPr>
        <w:t>यूहन्नाले मानिसहरूलाई आफूले गरेका नराम्रो कामहरूका लागि पश्चात्ताप गर्न भनिरहेका थिए। यी मानिसहरू अन्य मानिसहरू भन्दा बढी खराब थिएनन्। यूहन्ना स्वयम् लगायत हरेक व्यक्तिले सबै कुरामा परमेश्वरको आज्ञा पालन गरेका छैनन् र उहाँसँग माफी माग्नु आवश्यक छ।</w:t>
      </w:r>
    </w:p>
    <w:p>
      <w:pPr/>
      <w:r>
        <w:rPr>
          <w:lang w:val="ne_NP" w:bidi="ne_NP"/>
        </w:rPr>
      </w:r>
      <w:r>
        <w:rPr>
          <w:lang w:val="ne_NP" w:bidi="ne_NP"/>
        </w:rPr>
        <w:t>यूहन्ना उजाडस्थानमा बोलिरहेका थिए। मरुभूमि एउटा सुख्खा र एक्लो ठाउँ थियो। मत्तीले अब हामीलाई अर्को भविष्यवाणीको बारेमा बताइरहेका छन्। लगभग ७०० वर्ष अघि, अगमवक्ता यशैयाले इस्राएललाई तिनीहरूलाई दण्डित गरिनेछ भनेर चेतावनी दिन प्रचार गरे, तर उनले तिनीहरूलाई आशाका सन्देशहरू पनि दिए। आफ्नो एउटा सन्देशमा, उनले इस्राएलका मानिसहरूलाई चाँडै क्षमा गरिनेछ र तिनीहरूको सजाय पूरा हुनेछ भनेर बताएका थिए। उनले भने कि खुसीको खबर छ किनभने परमेश्वर शासन गर्न आउँदै हुनुहुन्छ र परमेश्वरले आफ्ना मानिसहरूको हेरचाह गर्नुहुनेछ। परमेश्वर आउनुअघि त्यहाँ एक व्यक्ति हुनेछन्, जसले मानिसहरूलाई परमेश्वरलाई ग्रहण गर्न तयार होऊ भनी उजाडस्थानमा कराउनेछन्। उनले मानिसहरूले सीधा बाटो बनाउनुपर्छ भन्थे ताकि परमेश्वर सजिलै आउन सकून्, किनभने परमेश्वर चाँडै आउनुहुनेछ।</w:t>
      </w:r>
    </w:p>
    <w:p>
      <w:pPr/>
      <w:r>
        <w:rPr>
          <w:lang w:val="ne_NP" w:bidi="ne_NP"/>
        </w:rPr>
      </w:r>
      <w:r>
        <w:rPr>
          <w:lang w:val="ne_NP" w:bidi="ne_NP"/>
        </w:rPr>
        <w:t>मत्तीले हामीलाई बताउँछन् कि यूहन्ना ती व्यक्ति हुन् जसको बारेमा यशैयाले कुरा गरे। यूहन्नाले उजाडस्थानबाट प्रचार गरिरहेका थिए। यूहन्नाले मानिसहरूलाई आफ्ना पापबाट पश्चात्ताप गर्न भनिरहेका थिए। पश्चात्ताप गरेर, तिनीहरू परमेश्वरलाई ग्रहण गर्न तयार हुनेथिए। यो यस्तो थियो मानौँ तिनीहरू परमेश्वर सजिलैसँग आउन सक्ने बाटो बनाइरहेका थिए।</w:t>
      </w:r>
    </w:p>
    <w:p>
      <w:pPr/>
      <w:r>
        <w:rPr>
          <w:lang w:val="ne_NP" w:bidi="ne_NP"/>
        </w:rPr>
      </w:r>
      <w:r>
        <w:rPr>
          <w:lang w:val="ne_NP" w:bidi="ne_NP"/>
        </w:rPr>
        <w:t>यूहन्नाले मानिसहरूलाई पश्चात्ताप गर्न भन्छन् किनभने स्वर्गको राज्य नजिकै आएको छ। स्वर्गको राज्यको अर्थ परमेश्वरको राज्य नै हो। राज्य नजिकै आएको छ भन्ने कुराको अर्थ परमेश्वरले मानिसहरूमा शासन गर्न थाल्नुभएको छ।</w:t>
      </w:r>
    </w:p>
    <w:p>
      <w:pPr/>
      <w:r>
        <w:rPr>
          <w:lang w:val="ne_NP" w:bidi="ne_NP"/>
        </w:rPr>
      </w:r>
      <w:r>
        <w:rPr>
          <w:lang w:val="ne_NP" w:bidi="ne_NP"/>
        </w:rPr>
        <w:t>यूहन्नाले साधारण लुगा लगाइरहेका छन् र साधारण खाना खाइरहेका छन्। यो देखेर, मानिसहरूलाई पुरानो नियमका परमेश्वरका अगमवक्ताहरूको सम्झना आउने थियो। यूहन्ना अगमवक्ता जस्तै देखिन्छन् र अगमवक्ता जस्तै बोलिरहेका छन्।</w:t>
      </w:r>
    </w:p>
    <w:p>
      <w:pPr/>
      <w:r>
        <w:rPr>
          <w:lang w:val="ne_NP" w:bidi="ne_NP"/>
        </w:rPr>
      </w:r>
      <w:r>
        <w:rPr>
          <w:lang w:val="ne_NP" w:bidi="ne_NP"/>
        </w:rPr>
        <w:t>यूहन्नाकहाँ आउने मानिसहरूमध्ये फरिसीहरू र सदुकीहरू पनि छन्। यी धार्मिक नेताहरूका दुई फरक समूहहरू थिए, जसका विश्वास अलि फरक थियो।</w:t>
      </w:r>
    </w:p>
    <w:p>
      <w:pPr/>
      <w:r>
        <w:rPr>
          <w:lang w:val="ne_NP" w:bidi="ne_NP"/>
        </w:rPr>
      </w:r>
      <w:r>
        <w:rPr>
          <w:lang w:val="ne_NP" w:bidi="ne_NP"/>
        </w:rPr>
        <w:t xml:space="preserve">यूहन्नालाई लाग्दैन कि यी नेताहरू आफ्ना पापका लागि साँच्चै पछुतो मान्छन्। उनले तिनीहरूलाई विषालु सर्पहरू भन्छन्। उनले धार्मिक नेताहरू खतरनाक छन् र मानिसहरूलाई धोका दिइरहेका छन् भनेर बताउन चाहन्छन्। यूहन्नाले तिनीहरूलाई परमेश्वरको रिसबाट तिनीहरू बच्न सक्छन् भनी कसले बतायो भनेर सोध्छन्। उनले वास्तवमा प्रश्न सोधिरहेका छैनन्; उनको भनाइको अर्थ यो हो कि तिनीहरूले बप्तिस्मा लिए पनि तिनीहरू परमेश्वरको क्रोधबाट उम्किन सक्नेछैनन्। तिनीहरूको पश्चात्ताप वास्तविक छैन। तिनीहरूले आफ्नो व्यवहार परिवर्तन गरेर पश्चात्ताप गरेका छन् भनेर </w:t>
      </w:r>
      <w:r>
        <w:rPr>
          <w:b/>
          <w:lang w:val="ne_NP" w:bidi="ne_NP"/>
        </w:rPr>
        <w:t>प्रमाणित</w:t>
      </w:r>
      <w:r>
        <w:rPr>
          <w:lang w:val="ne_NP" w:bidi="ne_NP"/>
        </w:rPr>
        <w:t xml:space="preserve"> गर्नुपर्छ।</w:t>
      </w:r>
    </w:p>
    <w:p>
      <w:pPr/>
      <w:r>
        <w:rPr>
          <w:lang w:val="ne_NP" w:bidi="ne_NP"/>
        </w:rPr>
      </w:r>
      <w:r>
        <w:rPr>
          <w:lang w:val="ne_NP" w:bidi="ne_NP"/>
        </w:rPr>
        <w:t>यूहन्नालाई थाहा छ कि धार्मिक नेताहरूले आफूहरू अब्राहामका सन्तान भएकाले सजायबाट सुरक्षित छौं भनी भन्न सक्छन्। अब्राहाम इस्राएलीहरू, अर्थात् यहूदीहरूका सबैभन्दा पहिलो पुर्खा थिए। धार्मिक नेताहरूले आफूहरू सुरक्षित छौँ भनी सोच्छन् किनभने उनीहरू यहूदी हुन्, र यहूदीहरू परमेश्वरका चुनिएका मानिसहरू हुन्। यूहन्नाले तिनीहरूलाई भन्छन् कि यदि तिनीहरूले साँच्चै पश्चात्ताप गरेनन् भने, अब्राहामको सन्तान हुनुको कुनै अर्थ छैन। यदि परमेश्वरले चाहनुभयो भने, उहाँले ढुङ्गालाई पनि यहूदी व्यक्तिमा परिवर्तन गर्न सक्नुहुन्छ! यहूदी हुनु मात्र पर्याप्त छैन। यहूदीहरूले पश्चात्ताप गर्नुपर्छ, जसरी गैरयहूदीहरूले गर्नुपर्छ।</w:t>
      </w:r>
    </w:p>
    <w:p>
      <w:pPr/>
      <w:r>
        <w:rPr>
          <w:lang w:val="ne_NP" w:bidi="ne_NP"/>
        </w:rPr>
      </w:r>
      <w:r>
        <w:rPr>
          <w:lang w:val="ne_NP" w:bidi="ne_NP"/>
        </w:rPr>
        <w:t>यदि कसैले साँच्चै पश्चात्ताप गर्छ भने, उसको व्यवहार परिवर्तन हुनेछ। यूहन्नाले मानिसहरूलाई फलको रूखसँग तुलना गर्छन्। सही व्यवहार नदेखाउने व्यक्ति फल नदिने रूख जस्तै हो। यूहन्नाले धार्मिक नेताहरूलाई भन्छन् कि यस्ता रूखहरूलाई जराबाटै काट्न बन्चरो तयार छ। जराबाट काटिएको रूख मर्नेछ र काम नलाग्ने हुनेछ। त्यस्तै गरी, जसले आफ्नो व्यवहारमा परिवर्तन देखाउँदैन, उसलाई सजाय दिइनेछ।</w:t>
      </w:r>
    </w:p>
    <w:p>
      <w:pPr/>
      <w:r>
        <w:rPr>
          <w:lang w:val="ne_NP" w:bidi="ne_NP"/>
        </w:rPr>
      </w:r>
      <w:r>
        <w:rPr>
          <w:lang w:val="ne_NP" w:bidi="ne_NP"/>
        </w:rPr>
        <w:t xml:space="preserve">एउटा </w:t>
      </w:r>
      <w:r>
        <w:rPr>
          <w:lang w:val="ne_NP" w:bidi="ne_NP"/>
        </w:rPr>
        <w:t>बन्चरो</w:t>
      </w:r>
      <w:r>
        <w:rPr>
          <w:lang w:val="ne_NP" w:bidi="ne_NP"/>
        </w:rPr>
        <w:t>को तस्वीर देखाउनुहोस्।</w:t>
      </w:r>
    </w:p>
    <w:p>
      <w:pPr/>
      <w:r>
        <w:rPr>
          <w:lang w:val="ne_NP" w:bidi="ne_NP"/>
        </w:rPr>
      </w:r>
      <w:r>
        <w:rPr>
          <w:b/>
          <w:lang w:val="ne_NP" w:bidi="ne_NP"/>
        </w:rPr>
        <w:t>इस्राएलको कुनै फलको रूख</w:t>
      </w:r>
      <w:r>
        <w:rPr>
          <w:lang w:val="ne_NP" w:bidi="ne_NP"/>
        </w:rPr>
        <w:t>को तस्वीर देखाउनुहोस्—नेभाराको रूख वा जैतुनको रूख। यूहन्नाले यस प्रकारका रूखहरूका बारेमा कुरा गरिरहेका छन्। इस्राएलका फलफूलका रूखहरू मसिना थिए र त्यसको काठ कुनै पनि कुरा बनाउन उपयोगी थिएन। जब फल दिने रूख काटिन्थ्यो, तब त्यो केवल दाउराका लागि मात्र प्रयोग गरिन्थ्यो। तपाईंको क्षेत्रमा खान योग्य फल दिने कुन रूखहरू छन्?</w:t>
      </w:r>
    </w:p>
    <w:p>
      <w:pPr/>
      <w:r>
        <w:rPr>
          <w:lang w:val="ne_NP" w:bidi="ne_NP"/>
        </w:rPr>
      </w:r>
      <w:r>
        <w:rPr>
          <w:lang w:val="ne_NP" w:bidi="ne_NP"/>
        </w:rPr>
        <w:t>यूहन्नाले मानिसहरूलाई पानीमा डुबाएर बप्तिस्मा दिए। यूहन्नाले मानिसहरूलाई भन्छन् कि उनीपछि कोही व्यक्ति आउनुहुनेछ जसले फरक प्रकारको बप्तिस्मा दिनुहुनेछ। यो पानीको बप्तिस्मा हुने छैन, तर पवित्र आत्मा र आगोको बप्तिस्मा हुनेछ। जब मानिसहरूलाई पानीले बप्तिस्मा दिइयो, तब यो तिनीहरूले पश्चात्ताप गरेका र क्षमा पाएका थिए भन्ने एउटा प्रतीक थियो। जब केही पानीले धोइन्छ, यो सफा हुन्छ। आगोले पनि फोहोर वा उपयोगी नभएको कुरालाई जलाएर शुद्ध गर्छ।</w:t>
      </w:r>
    </w:p>
    <w:p>
      <w:pPr/>
      <w:r>
        <w:rPr>
          <w:lang w:val="ne_NP" w:bidi="ne_NP"/>
        </w:rPr>
      </w:r>
      <w:r>
        <w:rPr>
          <w:lang w:val="ne_NP" w:bidi="ne_NP"/>
        </w:rPr>
        <w:t>त्यसपछि यूहन्नाले प्रकृतिको अर्को तस्वीर प्रयोग गर्छन्। गहुँ एउटा यस्तो बिरुवा हो जसलाई मानिसहरू यसको बीउ प्रयोग गर्नका लागि उब्जाउँछन्, जसलाई अन्न पनि भनिन्छ। अन्नलाई पिठो बनाउन सकिन्छ ताकी मानिसहरूले रोटी बनाउन सक्छन्, वा यसलाई उमालेर खोले बनाउन सक्छन्। जब किसानले आफ्नो खेतबाट गहुँ बाली काटिसकेर भित्र्याउँछ, तब उसले गहुँलाई कुट्नुपर्छ ताकि गहुँको बाहिरी बोक्रा निस्कियोस्। यसलाई दाइँ भनिन्छ, र उसले यो काम गर्ने ठाउँलाई खलो भनिन्छ। यो यस्तो ठाउँ हुन्थ्यो जहाँ माटोलाई राम्ररी कुटेर कडा सतह बनाइन्थ्यो।</w:t>
      </w:r>
    </w:p>
    <w:p>
      <w:pPr/>
      <w:r>
        <w:rPr>
          <w:lang w:val="ne_NP" w:bidi="ne_NP"/>
        </w:rPr>
      </w:r>
      <w:r>
        <w:rPr>
          <w:lang w:val="ne_NP" w:bidi="ne_NP"/>
        </w:rPr>
        <w:t>गहुँको दानाको बाहिरी बोक्रालाई भुस भनिन्छ। यो धेरै हल्का छ। गहुँ दाइँ गरिसकेपछि, किसानले बत्ताउने काटा भनिने उपकरणको प्रयोग गर्छन्। यो काँटा जस्तो लामो लौरो थियो, र किसानले गहुँलाई हल्लाउँथे र हावामा फ्याँक्थे। त्यसपछि हावाले भुसलाई अलि टाढा उडाउँथ्यो, तर बीउहरू जमिनमा झर्थे। यस प्रक्रियालाई बत्ताउने भनिन्छ। यसो गरेर किसानले अनाजलाई भुसबाट धेरै सजिलैसँग अलग गर्न सक्थे। भुस बडारिन्थ्यो र जलाइन्थ्यो। यसको थप कुनै उपयोग थिएन।</w:t>
      </w:r>
    </w:p>
    <w:p>
      <w:pPr/>
      <w:r>
        <w:rPr>
          <w:lang w:val="ne_NP" w:bidi="ne_NP"/>
        </w:rPr>
      </w:r>
      <w:r>
        <w:rPr>
          <w:lang w:val="ne_NP" w:bidi="ne_NP"/>
        </w:rPr>
        <w:t xml:space="preserve">मानिसहरूलाई </w:t>
      </w:r>
      <w:r>
        <w:rPr>
          <w:lang w:val="ne_NP" w:bidi="ne_NP"/>
        </w:rPr>
        <w:t>खेतमा उम्रिरहेको गहुँको</w:t>
      </w:r>
      <w:r>
        <w:rPr>
          <w:lang w:val="ne_NP" w:bidi="ne_NP"/>
        </w:rPr>
        <w:t xml:space="preserve"> तस्वीर देखाउनुहोस्।</w:t>
      </w:r>
    </w:p>
    <w:p>
      <w:pPr/>
      <w:r>
        <w:rPr>
          <w:lang w:val="ne_NP" w:bidi="ne_NP"/>
        </w:rPr>
      </w:r>
      <w:r>
        <w:rPr>
          <w:lang w:val="ne_NP" w:bidi="ne_NP"/>
        </w:rPr>
        <w:t>गहुँ बत्ताउने काँटाले गहुँ बत्ताइरहेको किसानको</w:t>
      </w:r>
      <w:r>
        <w:rPr>
          <w:lang w:val="ne_NP" w:bidi="ne_NP"/>
        </w:rPr>
        <w:t xml:space="preserve"> तस्वीर देखाउनुहोस्।</w:t>
      </w:r>
    </w:p>
    <w:p>
      <w:pPr/>
      <w:r>
        <w:rPr>
          <w:lang w:val="ne_NP" w:bidi="ne_NP"/>
        </w:rPr>
      </w:r>
      <w:r>
        <w:rPr>
          <w:lang w:val="ne_NP" w:bidi="ne_NP"/>
        </w:rPr>
        <w:t>के तपाईंको क्षेत्रमा मानिसहरू गहुँ खेती गर्छन्? के तपाईं मानिसहरूले फसल कटिपछि के गर्छन् भन्ने कुरा वर्णन गर्न सक्नुहुन्छ? यदि मानिसहरूले गहुँ उब्जाउँदैनन् भने, के तपाईंको क्षेत्रमा मानिसहरूले उब्जाउने अन्य मुख्य बालीहरू छन्? कुन कुराहरू उस्तै छन् र बत्ताउने प्रक्रियाको यो वर्णनभन्दा के फरक छ?</w:t>
      </w:r>
    </w:p>
    <w:p>
      <w:pPr/>
      <w:r>
        <w:rPr>
          <w:lang w:val="ne_NP" w:bidi="ne_NP"/>
        </w:rPr>
      </w:r>
      <w:r>
        <w:rPr>
          <w:lang w:val="ne_NP" w:bidi="ne_NP"/>
        </w:rPr>
        <w:t>यूहन्ना भन्छन् कि उनीपछि आउने व्यक्ति गहुँलाई भुसबाट अलग गरिरहेको किसानजस्तै हुनेछन्। पश्चात्ताप नगर्ने मानिसहरू भुसजस्तै हुनेछन्, र तिनीहरूलाई सजाय दिइनेछ। अन्य मानिसहरू अनाजहरू जस्तै हुनेछन्। यूहन्नाले बोलेको भाषामा आत्माका लागि प्रयोग गरिने शब्द र हावाका लागि प्रयोग गरिने शब्द एउटै हुन्। त्यसैले जब यूहन्नाले पवित्र आत्मा र आगोले बप्तिस्मा दिने कुरा गर्छन्, यो किसानले बत्ताउने प्रक्रिया जस्तै लाग्छ। दुवैले राम्रोलाई नराम्रो कुराबाट अलग गर्न हावा र आगोको प्रयोग गरिरहेका छन्।</w:t>
      </w:r>
    </w:p>
    <w:p>
      <w:pPr/>
      <w:r>
        <w:rPr>
          <w:lang w:val="ne_NP" w:bidi="ne_NP"/>
        </w:rPr>
      </w:r>
      <w:r>
        <w:rPr>
          <w:lang w:val="ne_NP" w:bidi="ne_NP"/>
        </w:rPr>
        <w:t>प्रतिष्ठित व्यक्तिले कहिलेकाहीँ दास—तलब नदिइने नोकर—राख्थे, जसले तिनको चप्पल वा जुत्ता बोक्थ्यो। यो निकै नै तल्लो स्तरको काम हुनेथियो। यूहन्ना भन्छन् कि उनी पछि आउने व्यक्ति यति महत्त्वपूर्ण हुनुहुन्छ कि, यो तल्लो स्तरको काम गर्न पनि यूहन्ना योग्य छैनन्।</w:t>
      </w:r>
    </w:p>
    <w:p>
      <w:pPr/>
      <w:r>
        <w:rPr>
          <w:lang w:val="ne_NP" w:bidi="ne_NP"/>
        </w:rPr>
      </w:r>
      <w:r>
        <w:rPr>
          <w:lang w:val="ne_NP" w:bidi="ne_NP"/>
        </w:rPr>
        <w:t xml:space="preserve">यदि आवश्यक परेमा, तपाईंले मानिसहरूलाई </w:t>
      </w:r>
      <w:r>
        <w:rPr>
          <w:lang w:val="ne_NP" w:bidi="ne_NP"/>
        </w:rPr>
        <w:t>चप्पल</w:t>
      </w:r>
      <w:r>
        <w:rPr>
          <w:lang w:val="ne_NP" w:bidi="ne_NP"/>
        </w:rPr>
        <w:t>को तस्वीर देखाउन सक्नुहुन्छ।</w:t>
      </w:r>
    </w:p>
    <w:p>
      <w:pPr/>
      <w:r>
        <w:rPr>
          <w:lang w:val="ne_NP" w:bidi="ne_NP"/>
        </w:rPr>
      </w:r>
      <w:r>
        <w:rPr>
          <w:lang w:val="ne_NP" w:bidi="ne_NP"/>
        </w:rPr>
        <w:t>अहिलेसम्म, मत्तीले यूहन्नाले कुरा गरिरहेका महत्त्वपूर्ण व्यक्ति को हुन् भनेर बताएका छैनन्। तर अब यो स्पष्ट हुँदै छ, किनभने मत्तीले हामीलाई बताउँछन् कि येशू बप्तिस्मा लिन आउँदै हुनुहुन्छ।</w:t>
      </w:r>
    </w:p>
    <w:p>
      <w:pPr/>
      <w:r>
        <w:rPr>
          <w:lang w:val="ne_NP" w:bidi="ne_NP"/>
        </w:rPr>
      </w:r>
      <w:r>
        <w:rPr>
          <w:lang w:val="ne_NP" w:bidi="ne_NP"/>
        </w:rPr>
        <w:t>येशू गालीलबाट आउनुभयो; यो त्यो प्रान्त हो जहाँ उहाँलाई उनका आमाबुबाले मिश्रबाट फर्केपछि लगेका थिए।</w:t>
      </w:r>
    </w:p>
    <w:p>
      <w:pPr/>
      <w:r>
        <w:rPr>
          <w:lang w:val="ne_NP" w:bidi="ne_NP"/>
        </w:rPr>
      </w:r>
      <w:r>
        <w:rPr>
          <w:lang w:val="ne_NP" w:bidi="ne_NP"/>
        </w:rPr>
        <w:t>येशू यूहन्नाकहाँ आउनुभयो र त्यहाँ रहेका अन्य मानिसहरूले जस्तै उहाँले पनि बप्तिस्मा लिन चाहनुभएको कुरा बताउनुभएको वा संकेत गर्नुभएको हुनुपर्छ। यूहन्ना सुरुमा यो गर्न चाहँदैनन्। येशूले पश्चात्ताप गर्नुपर्ने कुनै काम गर्नुभएको छैन भन्ने कुरा उनलाई थाहा छ!</w:t>
      </w:r>
    </w:p>
    <w:p>
      <w:pPr/>
      <w:r>
        <w:rPr>
          <w:lang w:val="ne_NP" w:bidi="ne_NP"/>
        </w:rPr>
      </w:r>
      <w:r>
        <w:rPr>
          <w:lang w:val="ne_NP" w:bidi="ne_NP"/>
        </w:rPr>
        <w:t>तर येशूले जिद्दी गर्नुहुन्छ। येशू भन्नुहुन्छ कि यो यसरी हुनुपर्छ, किनभने यो परमेश्वरको इच्छा हो। बप्तिस्मा लिएर येशूले परमेश्वरले चाहनुभएको सही काम गर्नुहुनेथियो। येशूको बप्तिस्माले यो दर्शाउँछ कि येशू परमेश्वरले उहाँलाई पृथ्वीमा गर्न पठाउनुभएको काम गर्न इच्छुक हुनुहुन्छ। येशूले आफूले नगरेको पापहरू स्वीकार गरेर आफूलाई नम्र बनाइरहनुभएको छ! यसले हामीलाई पहिले नै येशू केका लागि पृथ्वीमा आउनुभयो भनेर बताइरहेको छ।</w:t>
      </w:r>
    </w:p>
    <w:p>
      <w:pPr/>
      <w:r>
        <w:rPr>
          <w:lang w:val="ne_NP" w:bidi="ne_NP"/>
        </w:rPr>
      </w:r>
      <w:r>
        <w:rPr>
          <w:lang w:val="ne_NP" w:bidi="ne_NP"/>
        </w:rPr>
        <w:t>त्यसैले, यूहन्नाले येशूले चाहनुभएको कुरा गर्छन् र उनलाई बप्तिस्मा दिन्छन्। येशू पानीबाट बाहिर आउनुहुन्छ र त्यसपछि येशूले आकाश खुलेको देख्नुहुन्छ। खुला ठाउँबाट, परमेश्वरको पवित्र आत्मा तल आइरहनुभएको छ। पवित्र आत्मा तल ओर्लिरहनुभएको तरिका, त्यो ठीक एउटा ढुकुर, जुन एक प्रकारको चरा हो, कसैमाथि ओर्लेर कसैको टाउको वा काँधमा बस्ने तरिका जस्तै छ। सायद आत्मा यस क्षणमा ढुकुर जस्तै देखिन्थ्यो, वा सायद यो ढुकुर जस्तै मात्र सर्दै थियो।</w:t>
      </w:r>
    </w:p>
    <w:p>
      <w:pPr/>
      <w:r>
        <w:rPr>
          <w:lang w:val="ne_NP" w:bidi="ne_NP"/>
        </w:rPr>
      </w:r>
      <w:r>
        <w:rPr>
          <w:lang w:val="ne_NP" w:bidi="ne_NP"/>
        </w:rPr>
        <w:t xml:space="preserve">यदि यो आवश्यक छ भने, तपाईंले मानिसहरूलाई </w:t>
      </w:r>
      <w:r>
        <w:rPr>
          <w:lang w:val="ne_NP" w:bidi="ne_NP"/>
        </w:rPr>
        <w:t>ढुकुर</w:t>
      </w:r>
      <w:r>
        <w:rPr>
          <w:lang w:val="ne_NP" w:bidi="ne_NP"/>
        </w:rPr>
        <w:t>को तस्वीर देखाउन सक्नुहुन्छ। तर सम्झनुहोस् कि मत्तीले येशूले ढुकुर देख्नुभयो भनेर भनेका छैनन्, बरु येशूले आत्मालाई ढुकुर जस्तै गरी चलिरहेको देख्नुभयो।</w:t>
      </w:r>
    </w:p>
    <w:p>
      <w:pPr/>
      <w:r>
        <w:rPr>
          <w:lang w:val="ne_NP" w:bidi="ne_NP"/>
        </w:rPr>
      </w:r>
      <w:r>
        <w:rPr>
          <w:lang w:val="ne_NP" w:bidi="ne_NP"/>
        </w:rPr>
        <w:t>त्यसपछि कसैले स्वर्गबाट बोलिरहेको आवाज सुन्छ। यसको अर्थ यो परमेश्वरको आवाज हो। मत्तीले आवाज कसले सुन्न सक्छन् भनेर बताउँदैनन्। सायद येशू र यूहन्नाले त्यो आवाज सुन्नुभयो, तर त्यहाँ भएका अन्य मानिसहरूले पनि त्यो आवाज सुने कि सुनेनन् भन्ने कुरा मत्तीले बताएका छैनन्। परमेश्वरको आवाजले यो व्यक्ति—अर्थात् येशू—उहाँका छोरा हुनुहुन्छ, उहाँले उहाँलाई धेरै माया गर्नुहुन्छ र उहाँ उहाँसँग धेरै प्रसन्न हुनुहुन्छ भनी बताउँछ।</w:t>
      </w:r>
      <w:r>
        <w:rPr>
          <w:lang w:val="ne_NP" w:bidi="ne_NP"/>
        </w:rPr>
      </w:r>
    </w:p>
    <w:p>
      <w:pPr>
        <w:pStyle w:val="Heading3"/>
      </w:pPr>
      <w:r>
        <w:rPr>
          <w:lang w:val="ne_NP" w:bidi="ne_NP"/>
        </w:rPr>
        <w:t>Step 3</w:t>
      </w:r>
    </w:p>
    <w:p>
      <w:pPr/>
      <w:r>
        <w:rPr>
          <w:lang w:val="ne_NP" w:bidi="ne_NP"/>
        </w:rPr>
      </w:r>
      <w:r>
        <w:rPr>
          <w:lang w:val="ne_NP" w:bidi="ne_NP"/>
        </w:rPr>
        <w:t>सबैभन्दा सजिलोसँग बुझिने संस्करणमा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३ दृश्यहरू छन्।</w:t>
      </w:r>
    </w:p>
    <w:p>
      <w:pPr/>
      <w:r>
        <w:rPr>
          <w:lang w:val="ne_NP" w:bidi="ne_NP"/>
        </w:rPr>
      </w:r>
      <w:r>
        <w:rPr>
          <w:b/>
          <w:lang w:val="ne_NP" w:bidi="ne_NP"/>
        </w:rPr>
        <w:t>पहिलो दृश्य:</w:t>
      </w:r>
      <w:r>
        <w:rPr>
          <w:lang w:val="ne_NP" w:bidi="ne_NP"/>
        </w:rPr>
        <w:t xml:space="preserve"> यूहन्नाले मानिसहरूलाई बप्तिस्मा दिइरहेका छन्।</w:t>
      </w:r>
    </w:p>
    <w:p>
      <w:pPr/>
      <w:r>
        <w:rPr>
          <w:lang w:val="ne_NP" w:bidi="ne_NP"/>
        </w:rPr>
      </w:r>
      <w:r>
        <w:rPr>
          <w:b/>
          <w:lang w:val="ne_NP" w:bidi="ne_NP"/>
        </w:rPr>
        <w:t>दोस्रो दृश्य:</w:t>
      </w:r>
      <w:r>
        <w:rPr>
          <w:lang w:val="ne_NP" w:bidi="ne_NP"/>
        </w:rPr>
        <w:t xml:space="preserve"> यूहन्नाले धार्मिक नेताहरूलाई पश्चात्ताप गर्नुपर्छ भनेर चेतावनी दिन्छन्, र उनीपछि उनीभन्दा शक्तिशाली कोही व्यक्ति आउनेछ भनेर बताउँछन्।</w:t>
      </w:r>
    </w:p>
    <w:p>
      <w:pPr/>
      <w:r>
        <w:rPr>
          <w:lang w:val="ne_NP" w:bidi="ne_NP"/>
        </w:rPr>
      </w:r>
      <w:r>
        <w:rPr>
          <w:b/>
          <w:lang w:val="ne_NP" w:bidi="ne_NP"/>
        </w:rPr>
        <w:t>तेस्रो दृश्य:</w:t>
      </w:r>
      <w:r>
        <w:rPr>
          <w:lang w:val="ne_NP" w:bidi="ne_NP"/>
        </w:rPr>
        <w:t xml:space="preserve"> येशूले बप्तिस्मा लिनुहुन्छ।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बप्तिस्मा दिने यूहन्ना</w:t>
      </w:r>
    </w:p>
    <w:p>
      <w:pPr>
        <w:pStyle w:val="ListBullet"/>
        <w:spacing w:line="240" w:lineRule="auto"/>
        <w:ind w:left="720"/>
      </w:pPr>
      <w:r>
        <w:rPr>
          <w:lang w:val="ne_NP" w:bidi="ne_NP"/>
        </w:rPr>
      </w:r>
      <w:r>
        <w:rPr>
          <w:lang w:val="ne_NP" w:bidi="ne_NP"/>
        </w:rPr>
        <w:t>यरूशलेम, यहूदिया र यर्दन नदीको वरिपरिका मानिसहरू</w:t>
      </w:r>
    </w:p>
    <w:p>
      <w:pPr>
        <w:pStyle w:val="ListBullet"/>
        <w:spacing w:line="240" w:lineRule="auto"/>
        <w:ind w:left="720"/>
      </w:pPr>
      <w:r>
        <w:rPr>
          <w:lang w:val="ne_NP" w:bidi="ne_NP"/>
        </w:rPr>
      </w:r>
      <w:r>
        <w:rPr>
          <w:lang w:val="ne_NP" w:bidi="ne_NP"/>
        </w:rPr>
        <w:t>फरिसीहरू र सदुकीहरू</w:t>
      </w:r>
    </w:p>
    <w:p>
      <w:pPr>
        <w:pStyle w:val="ListBullet"/>
        <w:spacing w:line="240" w:lineRule="auto"/>
        <w:ind w:left="720"/>
      </w:pPr>
      <w:r>
        <w:rPr>
          <w:lang w:val="ne_NP" w:bidi="ne_NP"/>
        </w:rPr>
      </w:r>
      <w:r>
        <w:rPr>
          <w:lang w:val="ne_NP" w:bidi="ne_NP"/>
        </w:rPr>
        <w:t>अब्राहाम</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पवित्र आत्मा</w:t>
      </w:r>
    </w:p>
    <w:p>
      <w:pPr>
        <w:pStyle w:val="ListBullet"/>
        <w:spacing w:line="240" w:lineRule="auto"/>
        <w:ind w:left="720"/>
      </w:pPr>
      <w:r>
        <w:rPr>
          <w:lang w:val="ne_NP" w:bidi="ne_NP"/>
        </w:rPr>
      </w:r>
      <w:r>
        <w:rPr>
          <w:lang w:val="ne_NP" w:bidi="ne_NP"/>
        </w:rPr>
        <w:t>परमेश्वर (उहाँको आवाज)।</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मत्तीले यो खण्ड "ती दिनहरूमा" भनेर सुरु गर्छन्। तर उनको अर्थ यो होइन कि यी दिनहरू अझै पनि तिनै दिनहरू थिए जब मरियम, योसेफ र सानो येशू नासरतमा बस्न गएका थिए। लगभग ३० वर्ष बितिसकेको छ! तपाईं कथालाई अघिल्लो कथासँग राम्रोसँग जोड्न कसरी सुरु गर्नुहुन्छ? के तपाईंले "धेरै वर्षपछि" भन्ने कुरा भन्नु पर्छ?</w:t>
      </w:r>
    </w:p>
    <w:p>
      <w:pPr/>
      <w:r>
        <w:rPr>
          <w:lang w:val="ne_NP" w:bidi="ne_NP"/>
        </w:rPr>
      </w:r>
      <w:r>
        <w:rPr>
          <w:lang w:val="ne_NP" w:bidi="ne_NP"/>
        </w:rPr>
        <w:t>कथा उजाडस्थानमा हुन्छ। यूहन्ना यर्दन नदीको छेउमा उभिरहेका छन्।</w:t>
      </w:r>
    </w:p>
    <w:p>
      <w:pPr/>
      <w:r>
        <w:rPr>
          <w:lang w:val="ne_NP" w:bidi="ne_NP"/>
        </w:rPr>
      </w:r>
      <w:r>
        <w:rPr>
          <w:lang w:val="ne_NP" w:bidi="ne_NP"/>
        </w:rPr>
        <w:t xml:space="preserve">आफ्नो टोलीलाई </w:t>
      </w:r>
      <w:r>
        <w:rPr>
          <w:lang w:val="ne_NP" w:bidi="ne_NP"/>
        </w:rPr>
        <w:t>नदी र उजाडस्थानको</w:t>
      </w:r>
      <w:r>
        <w:rPr>
          <w:lang w:val="ne_NP" w:bidi="ne_NP"/>
        </w:rPr>
        <w:t xml:space="preserve"> तस्वीर देखाउनुहोस्।</w:t>
      </w:r>
    </w:p>
    <w:p>
      <w:pPr/>
      <w:r>
        <w:rPr>
          <w:lang w:val="ne_NP" w:bidi="ne_NP"/>
        </w:rPr>
      </w:r>
      <w:r>
        <w:rPr>
          <w:lang w:val="ne_NP" w:bidi="ne_NP"/>
        </w:rPr>
        <w:t>यूहन्नाले ऊँटको रौंबाट बनेका लुगाहरू लगाइरहेका छन्।</w:t>
      </w:r>
    </w:p>
    <w:p>
      <w:pPr/>
      <w:r>
        <w:rPr>
          <w:lang w:val="ne_NP" w:bidi="ne_NP"/>
        </w:rPr>
      </w:r>
      <w:r>
        <w:rPr>
          <w:lang w:val="ne_NP" w:bidi="ne_NP"/>
        </w:rPr>
        <w:t xml:space="preserve">आफ्नो टोलीलाई </w:t>
      </w:r>
      <w:r>
        <w:rPr>
          <w:lang w:val="ne_NP" w:bidi="ne_NP"/>
        </w:rPr>
        <w:t>ऊ</w:t>
      </w:r>
      <w:r>
        <w:rPr>
          <w:lang w:val="ne_NP" w:bidi="ne_NP"/>
        </w:rPr>
        <w:t xml:space="preserve">ँटको तस्वीर देखाउनुहोस्। </w:t>
      </w:r>
      <w:r>
        <w:rPr>
          <w:lang w:val="ne_NP" w:bidi="ne_NP"/>
        </w:rPr>
        <w:t>ऊँटको रौंले बनेको बाहिरी बस्त्र</w:t>
      </w:r>
      <w:r>
        <w:rPr>
          <w:lang w:val="ne_NP" w:bidi="ne_NP"/>
        </w:rPr>
        <w:t>को तस्वीर देखाउनुहोस्।</w:t>
      </w:r>
    </w:p>
    <w:p>
      <w:pPr/>
      <w:r>
        <w:rPr>
          <w:lang w:val="ne_NP" w:bidi="ne_NP"/>
        </w:rPr>
      </w:r>
      <w:r>
        <w:rPr>
          <w:lang w:val="ne_NP" w:bidi="ne_NP"/>
        </w:rPr>
        <w:t>ऊँटको रौंबाट खस्रो कपडा बनाइएको थियो। यसको अर्थ उनका लुगाहरू धेरै सरल थिए।</w:t>
      </w:r>
    </w:p>
    <w:p>
      <w:pPr/>
      <w:r>
        <w:rPr>
          <w:lang w:val="ne_NP" w:bidi="ne_NP"/>
        </w:rPr>
      </w:r>
      <w:r>
        <w:rPr>
          <w:lang w:val="ne_NP" w:bidi="ne_NP"/>
        </w:rPr>
        <w:t>उनले आफ्नो कम्मरको वरिपरि छालाले बनेको बेल्ट लगाइरहेका थिए। छाला मरेको पशुको सुख्खा छाला हो। पुरानो नियममा अगमवक्ता एलियाले त्यही लुगाहरू लगाइरहेका छन्।</w:t>
      </w:r>
    </w:p>
    <w:p>
      <w:pPr/>
      <w:r>
        <w:rPr>
          <w:lang w:val="ne_NP" w:bidi="ne_NP"/>
        </w:rPr>
      </w:r>
      <w:r>
        <w:rPr>
          <w:lang w:val="ne_NP" w:bidi="ne_NP"/>
        </w:rPr>
        <w:t>यूहन्ना सलह र जंगली मह खाइरहेका छन्। यो उजाडस्थानमा उपलब्ध भएको साधारण खाना थियो। यो गरीब व्यक्तिका लागि खाना थियो।</w:t>
      </w:r>
    </w:p>
    <w:p>
      <w:pPr/>
      <w:r>
        <w:rPr>
          <w:lang w:val="ne_NP" w:bidi="ne_NP"/>
        </w:rPr>
      </w:r>
      <w:r>
        <w:rPr>
          <w:lang w:val="ne_NP" w:bidi="ne_NP"/>
        </w:rPr>
        <w:t>सलह किराहरू हुन्। यूहन्नाले तिनीहरूलाई आगोमा भुनेका हुन सक्छन् वा पानीमा उमालेका हुन सक्छन्।</w:t>
      </w:r>
    </w:p>
    <w:p>
      <w:pPr/>
      <w:r>
        <w:rPr>
          <w:lang w:val="ne_NP" w:bidi="ne_NP"/>
        </w:rPr>
      </w:r>
      <w:r>
        <w:rPr>
          <w:lang w:val="ne_NP" w:bidi="ne_NP"/>
        </w:rPr>
        <w:t xml:space="preserve">आफ्नो टोलीलाई </w:t>
      </w:r>
      <w:r>
        <w:rPr>
          <w:lang w:val="ne_NP" w:bidi="ne_NP"/>
        </w:rPr>
        <w:t>सलहको</w:t>
      </w:r>
      <w:r>
        <w:rPr>
          <w:lang w:val="ne_NP" w:bidi="ne_NP"/>
        </w:rPr>
        <w:t xml:space="preserve"> तस्वीर देखाउनुहोस्।</w:t>
      </w:r>
    </w:p>
    <w:p>
      <w:pPr/>
      <w:r>
        <w:rPr>
          <w:lang w:val="ne_NP" w:bidi="ne_NP"/>
        </w:rPr>
      </w:r>
      <w:r>
        <w:rPr>
          <w:lang w:val="ne_NP" w:bidi="ne_NP"/>
        </w:rPr>
        <w:t>मह माहुरीले बनाउँछ, जुन अर्को प्रकारको कीरा। मह गुलियो र चिपचिप हुन्छ। प्रायः मानिसहरूले मह खान सकून् भनेर माहुरीहरू राख्थे, तर यूहन्नाले जंगली मह खाए—यसको अर्थ उनले यो उजाडस्थानमा भेट्टाए।</w:t>
      </w:r>
    </w:p>
    <w:p>
      <w:pPr/>
      <w:r>
        <w:rPr>
          <w:lang w:val="ne_NP" w:bidi="ne_NP"/>
        </w:rPr>
      </w:r>
      <w:r>
        <w:rPr>
          <w:lang w:val="ne_NP" w:bidi="ne_NP"/>
        </w:rPr>
        <w:t xml:space="preserve">आफ्नो टोलीलाई </w:t>
      </w:r>
      <w:r>
        <w:rPr>
          <w:lang w:val="ne_NP" w:bidi="ne_NP"/>
        </w:rPr>
        <w:t>मह सहितको मौरीको घार</w:t>
      </w:r>
      <w:r>
        <w:rPr>
          <w:lang w:val="ne_NP" w:bidi="ne_NP"/>
        </w:rPr>
        <w:t xml:space="preserve"> को तस्वीर देखाउनुहोस्।</w:t>
      </w:r>
    </w:p>
    <w:p>
      <w:pPr/>
      <w:r>
        <w:rPr>
          <w:lang w:val="ne_NP" w:bidi="ne_NP"/>
        </w:rPr>
      </w:r>
      <w:r>
        <w:rPr>
          <w:lang w:val="ne_NP" w:bidi="ne_NP"/>
        </w:rPr>
        <w:t>यूहन्नाले धार्मिक नेताहरूसँग धेरै कठोर रूपमा बोल्छन्। उनले तिनीहरूलाई चेतावनी दिन चित्रण भाषा प्रयोग गर्छन्। तपाईंले उनको भाषण सम्झन मद्दत गर्न धेरै वस्तुहरू प्रयोग गर्न सक्नुहुन्छ।</w:t>
      </w:r>
    </w:p>
    <w:p>
      <w:pPr/>
      <w:r>
        <w:rPr>
          <w:lang w:val="ne_NP" w:bidi="ne_NP"/>
        </w:rPr>
      </w:r>
      <w:r>
        <w:rPr>
          <w:lang w:val="ne_NP" w:bidi="ne_NP"/>
        </w:rPr>
        <w:t>के तपाईं यस्तो देखिने केही (वा कोही) भेट्टाउन सक्नुहुन्छ?</w:t>
      </w:r>
    </w:p>
    <w:p>
      <w:pPr>
        <w:pStyle w:val="ListBullet"/>
        <w:spacing w:line="240" w:lineRule="auto"/>
        <w:ind w:left="720"/>
      </w:pPr>
      <w:r>
        <w:rPr>
          <w:lang w:val="ne_NP" w:bidi="ne_NP"/>
        </w:rPr>
      </w:r>
      <w:r>
        <w:rPr>
          <w:lang w:val="ne_NP" w:bidi="ne_NP"/>
        </w:rPr>
        <w:t>सर्प</w:t>
      </w:r>
    </w:p>
    <w:p>
      <w:pPr>
        <w:pStyle w:val="ListBullet"/>
        <w:spacing w:line="240" w:lineRule="auto"/>
        <w:ind w:left="720"/>
      </w:pPr>
      <w:r>
        <w:rPr>
          <w:lang w:val="ne_NP" w:bidi="ne_NP"/>
        </w:rPr>
      </w:r>
      <w:r>
        <w:rPr>
          <w:lang w:val="ne_NP" w:bidi="ne_NP"/>
        </w:rPr>
        <w:t>रूखमा फल्ने फल (जस्तै नरिवल, आँप, वा स्याउ, वा तपाईंको क्षेत्रको रूखमा फलिरहेको जुनसुकै फल)</w:t>
      </w:r>
    </w:p>
    <w:p>
      <w:pPr>
        <w:pStyle w:val="ListBullet"/>
        <w:spacing w:line="240" w:lineRule="auto"/>
        <w:ind w:left="720"/>
      </w:pPr>
      <w:r>
        <w:rPr>
          <w:lang w:val="ne_NP" w:bidi="ne_NP"/>
        </w:rPr>
      </w:r>
      <w:r>
        <w:rPr>
          <w:lang w:val="ne_NP" w:bidi="ne_NP"/>
        </w:rPr>
        <w:t>बन्चरो वा रूख काट्ने केही</w:t>
      </w:r>
    </w:p>
    <w:p>
      <w:pPr>
        <w:pStyle w:val="ListBullet"/>
        <w:spacing w:line="240" w:lineRule="auto"/>
        <w:ind w:left="720"/>
      </w:pPr>
      <w:r>
        <w:rPr>
          <w:lang w:val="ne_NP" w:bidi="ne_NP"/>
        </w:rPr>
      </w:r>
      <w:r>
        <w:rPr>
          <w:lang w:val="ne_NP" w:bidi="ne_NP"/>
        </w:rPr>
        <w:t>अब्राहाम</w:t>
      </w:r>
    </w:p>
    <w:p>
      <w:pPr>
        <w:pStyle w:val="ListBullet"/>
        <w:spacing w:line="240" w:lineRule="auto"/>
        <w:ind w:left="720"/>
      </w:pPr>
      <w:r>
        <w:rPr>
          <w:lang w:val="ne_NP" w:bidi="ne_NP"/>
        </w:rPr>
      </w:r>
      <w:r>
        <w:rPr>
          <w:lang w:val="ne_NP" w:bidi="ne_NP"/>
        </w:rPr>
        <w:t>ढुङ्गाहरू</w:t>
      </w:r>
    </w:p>
    <w:p>
      <w:pPr>
        <w:pStyle w:val="ListBullet"/>
        <w:spacing w:line="240" w:lineRule="auto"/>
        <w:ind w:left="720"/>
      </w:pPr>
      <w:r>
        <w:rPr>
          <w:lang w:val="ne_NP" w:bidi="ne_NP"/>
        </w:rPr>
      </w:r>
      <w:r>
        <w:rPr>
          <w:lang w:val="ne_NP" w:bidi="ne_NP"/>
        </w:rPr>
        <w:t>पानी</w:t>
      </w:r>
    </w:p>
    <w:p>
      <w:pPr>
        <w:pStyle w:val="ListBullet"/>
        <w:spacing w:line="240" w:lineRule="auto"/>
        <w:ind w:left="720"/>
      </w:pPr>
      <w:r>
        <w:rPr>
          <w:lang w:val="ne_NP" w:bidi="ne_NP"/>
        </w:rPr>
      </w:r>
      <w:r>
        <w:rPr>
          <w:lang w:val="ne_NP" w:bidi="ne_NP"/>
        </w:rPr>
        <w:t>चप्पल</w:t>
      </w:r>
    </w:p>
    <w:p>
      <w:pPr>
        <w:pStyle w:val="ListBullet"/>
        <w:spacing w:line="240" w:lineRule="auto"/>
        <w:ind w:left="720"/>
      </w:pPr>
      <w:r>
        <w:rPr>
          <w:lang w:val="ne_NP" w:bidi="ne_NP"/>
        </w:rPr>
      </w:r>
      <w:r>
        <w:rPr>
          <w:lang w:val="ne_NP" w:bidi="ne_NP"/>
        </w:rPr>
        <w:t>आगो (सलाईको काँटी वा वास्तविक आगो)</w:t>
      </w:r>
    </w:p>
    <w:p>
      <w:pPr>
        <w:pStyle w:val="ListBullet"/>
        <w:spacing w:line="240" w:lineRule="auto"/>
        <w:ind w:left="720"/>
      </w:pPr>
      <w:r>
        <w:rPr>
          <w:lang w:val="ne_NP" w:bidi="ne_NP"/>
        </w:rPr>
      </w:r>
      <w:r>
        <w:rPr>
          <w:lang w:val="ne_NP" w:bidi="ne_NP"/>
        </w:rPr>
        <w:t>कांटा जस्तै देखिने केही</w:t>
      </w:r>
    </w:p>
    <w:p>
      <w:pPr>
        <w:pStyle w:val="ListBullet"/>
        <w:spacing w:line="240" w:lineRule="auto"/>
        <w:ind w:left="720"/>
      </w:pPr>
      <w:r>
        <w:rPr>
          <w:lang w:val="ne_NP" w:bidi="ne_NP"/>
        </w:rPr>
      </w:r>
      <w:r>
        <w:rPr>
          <w:lang w:val="ne_NP" w:bidi="ne_NP"/>
        </w:rPr>
        <w:t>र अनाज?</w:t>
      </w:r>
    </w:p>
    <w:p>
      <w:pPr/>
      <w:r>
        <w:rPr>
          <w:lang w:val="ne_NP" w:bidi="ne_NP"/>
        </w:rPr>
      </w:r>
      <w:r>
        <w:rPr>
          <w:lang w:val="ne_NP" w:bidi="ne_NP"/>
        </w:rPr>
        <w:t>यी सबै वस्तुहरू तपाईंसँग ठ्याक्कै नहुन सक्छन्, तर तपाईंले यस्तै देखिने केही अन्य वस्तु प्रयोग गर्न सक्नुहुन्छ। त्यसपछि विभिन्न वस्तुहरू समातेर यूहन्नाको भाषण सम्झने प्रयास गर्नुहोस्। भाषण चलिरहँदा अरूले रूख काटेको, अनाज चुटेको र बत्ताएको, अनि भुस बढारेको र जलाएको अभिनय गर्न सक्छन्।</w:t>
      </w:r>
    </w:p>
    <w:p>
      <w:pPr/>
      <w:r>
        <w:rPr>
          <w:lang w:val="ne_NP" w:bidi="ne_NP"/>
        </w:rPr>
      </w:r>
      <w:r>
        <w:rPr>
          <w:lang w:val="ne_NP" w:bidi="ne_NP"/>
        </w:rPr>
        <w:t>यूहन्नाले यो भाषण दिएपछि येशू आउनुभयो। यो त्यही दिन भएको हुन सक्छ, वा यो केही दिन वा हप्तापछि भएको हुन सक्छ। यूहन्नाले धेरै महिनादेखि प्रचार गरिरहेका हुनुपर्छ।</w:t>
      </w:r>
    </w:p>
    <w:p>
      <w:pPr/>
      <w:r>
        <w:rPr>
          <w:lang w:val="ne_NP" w:bidi="ne_NP"/>
        </w:rPr>
      </w:r>
      <w:r>
        <w:rPr>
          <w:lang w:val="ne_NP" w:bidi="ne_NP"/>
        </w:rPr>
        <w:t>येशू गालीलबाट आउनुभयो। उहाँ सायद हिँडेर त्यहाँ जानुभएको थियो। यात्रामा धेरै दिन लाग्ने थियो।</w:t>
      </w:r>
    </w:p>
    <w:p>
      <w:pPr/>
      <w:r>
        <w:rPr>
          <w:lang w:val="ne_NP" w:bidi="ne_NP"/>
        </w:rPr>
      </w:r>
      <w:r>
        <w:rPr>
          <w:lang w:val="ne_NP" w:bidi="ne_NP"/>
        </w:rPr>
        <w:t>जब येशू पानीबाट उठेर आउनुभयो, आकाश खुल्यो। तपाईंलाई त्यो कस्तो देखिन्थ्यो भन्ने लाग्छ? तपाईं यसलाई आफ्नो भाषामा कसरी वर्णन गर्नुहुन्छ?</w:t>
      </w:r>
      <w:r>
        <w:rPr>
          <w:lang w:val="ne_NP" w:bidi="ne_NP"/>
        </w:rPr>
      </w:r>
    </w:p>
    <w:p>
      <w:pPr>
        <w:pStyle w:val="Heading3"/>
      </w:pPr>
      <w:r>
        <w:rPr>
          <w:lang w:val="ne_NP" w:bidi="ne_NP"/>
        </w:rPr>
        <w:t>Step 4</w:t>
      </w:r>
    </w:p>
    <w:p>
      <w:pPr/>
      <w:r>
        <w:rPr>
          <w:lang w:val="ne_NP" w:bidi="ne_NP"/>
        </w:rPr>
      </w:r>
      <w:r>
        <w:rPr>
          <w:lang w:val="ne_NP" w:bidi="ne_NP"/>
        </w:rPr>
        <w:t>सबैभन्दा सजिलोसँग बुझिने संस्करणमा पाठलाई फेरि एकपटक सुन्नुहोस्।</w:t>
      </w:r>
    </w:p>
    <w:p>
      <w:pPr/>
      <w:r>
        <w:rPr>
          <w:lang w:val="ne_NP" w:bidi="ne_NP"/>
        </w:rPr>
      </w:r>
      <w:r>
        <w:rPr>
          <w:lang w:val="ne_NP" w:bidi="ne_NP"/>
        </w:rPr>
        <w:t>यस सत्रमा, टोलीले कथालाई नाटकको रूप दिनेछ।</w:t>
      </w:r>
    </w:p>
    <w:p>
      <w:pPr/>
      <w:r>
        <w:rPr>
          <w:lang w:val="ne_NP" w:bidi="ne_NP"/>
        </w:rPr>
      </w:r>
      <w:r>
        <w:rPr>
          <w:lang w:val="ne_NP" w:bidi="ne_NP"/>
        </w:rPr>
        <w:t>यस कथामा ३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बप्तिस्मा दिने यूहन्ना</w:t>
      </w:r>
    </w:p>
    <w:p>
      <w:pPr>
        <w:pStyle w:val="ListBullet"/>
        <w:spacing w:line="240" w:lineRule="auto"/>
        <w:ind w:left="720"/>
      </w:pPr>
      <w:r>
        <w:rPr>
          <w:lang w:val="ne_NP" w:bidi="ne_NP"/>
        </w:rPr>
      </w:r>
      <w:r>
        <w:rPr>
          <w:lang w:val="ne_NP" w:bidi="ne_NP"/>
        </w:rPr>
        <w:t>यरूशलेम, यहूदिया र यर्दन नदीको वरिपरिका मानिसहरू</w:t>
      </w:r>
    </w:p>
    <w:p>
      <w:pPr>
        <w:pStyle w:val="ListBullet"/>
        <w:spacing w:line="240" w:lineRule="auto"/>
        <w:ind w:left="720"/>
      </w:pPr>
      <w:r>
        <w:rPr>
          <w:lang w:val="ne_NP" w:bidi="ne_NP"/>
        </w:rPr>
      </w:r>
      <w:r>
        <w:rPr>
          <w:lang w:val="ne_NP" w:bidi="ne_NP"/>
        </w:rPr>
        <w:t>फरिसीहरू र सदुकीहरू</w:t>
      </w:r>
    </w:p>
    <w:p>
      <w:pPr>
        <w:pStyle w:val="ListBullet"/>
        <w:spacing w:line="240" w:lineRule="auto"/>
        <w:ind w:left="720"/>
      </w:pPr>
      <w:r>
        <w:rPr>
          <w:lang w:val="ne_NP" w:bidi="ne_NP"/>
        </w:rPr>
      </w:r>
      <w:r>
        <w:rPr>
          <w:lang w:val="ne_NP" w:bidi="ne_NP"/>
        </w:rPr>
        <w:t>अब्राहाम</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पवित्र आत्मा</w:t>
      </w:r>
    </w:p>
    <w:p>
      <w:pPr>
        <w:pStyle w:val="ListBullet"/>
        <w:spacing w:line="240" w:lineRule="auto"/>
        <w:ind w:left="720"/>
      </w:pPr>
      <w:r>
        <w:rPr>
          <w:lang w:val="ne_NP" w:bidi="ne_NP"/>
        </w:rPr>
      </w:r>
      <w:r>
        <w:rPr>
          <w:lang w:val="ne_NP" w:bidi="ne_NP"/>
        </w:rPr>
        <w:t>परमेश्वर (उहाँको आवाज)</w:t>
      </w:r>
    </w:p>
    <w:p>
      <w:pPr/>
      <w:r>
        <w:rPr>
          <w:lang w:val="ne_NP" w:bidi="ne_NP"/>
        </w:rPr>
      </w:r>
      <w:r>
        <w:rPr>
          <w:lang w:val="ne_NP" w:bidi="ne_NP"/>
        </w:rPr>
        <w:t>टोलीलाई कथा दुई पटक अभिनय गर्न लगाउनुहोस्। तिनीहरूले अनुवाद गरिरहेका भाषामा अभिनय गर्नुपर्छ। पहिला, टोलीलाई नरोकिकन कथाको अभिनय गर्न लगाउनुहोस्।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यूहन्नाले मानिसहरूलाई आफ्नो सन्देश दिएको अभिनय गर्नुहोस्। मानिसहरू उनको कुरा सुन्न आएको अभिनय गर्नुहोस्। मानिसहरूले कस्तो व्यवहार गर्लान् भन्ने कुरा सोच्नुहोस्। के तिनीहरू यूहन्नाको नजिक आउन एकआपसमा धकेलाधकेल गर्लान्? के केही मानिसहरू नजिक आउन चाहन्छन्, वा पछाडि बस्न चाहन्छन्? के मानिसहरू शान्त हुने थिए, वा तनावग्रस्त? मानिसहरूले एक अर्कासँग के भनेका हुन सक्छन्?</w:t>
      </w:r>
    </w:p>
    <w:p>
      <w:pPr/>
      <w:r>
        <w:rPr>
          <w:lang w:val="ne_NP" w:bidi="ne_NP"/>
        </w:rPr>
      </w:r>
      <w:r>
        <w:rPr>
          <w:lang w:val="ne_NP" w:bidi="ne_NP"/>
        </w:rPr>
        <w:t>तपाईंले अगमवक्ता यशैयाले आफ्नो भविष्यवाणी बोलिरहेको अभिनय गर्न सक्नुहुन्छ।</w:t>
      </w:r>
    </w:p>
    <w:p>
      <w:pPr>
        <w:pStyle w:val="ListBullet"/>
        <w:spacing w:line="240" w:lineRule="auto"/>
        <w:ind w:left="720"/>
      </w:pPr>
      <w:r>
        <w:rPr>
          <w:lang w:val="ne_NP" w:bidi="ne_NP"/>
        </w:rPr>
      </w:r>
      <w:r>
        <w:rPr>
          <w:lang w:val="ne_NP" w:bidi="ne_NP"/>
        </w:rPr>
        <w:t>अभिनय रोक्नुहोस्। मानिसहरूको भूमिका खेल्ने कलाकारहरूलाई सोध्नुहोस्: "तपाईंले यूहन्नालाई देख्दा कस्तो महसुस गर्नुहुन्छ?"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यूहन्नाले नदीमा मानिसहरूलाई बप्तिस्मा दिएको अभिनय गर्नुहोस्। केही मानिसहरूले बप्तिस्मा लिने र आफ्ना पाप स्वीकार गरेको अभिनय गर्नुहोस्। यो कस्तो देखिने थियो भनेर सोच्नुहोस्। यदि तपाईं त्यहाँ हुनुहुन्थ्यो भने, मानिसहरूले आफ्ना पाप स्वीकार गर्दा तपाईंले के भनेको सुन्न सक्नुहुन्थ्यो? तिनीहरूले यूहन्नालाई कस्ता कुराहरू भनेका हुने थिए? मानिसहरू पानीबाट बाहिर निस्कँदा, पूरै भिजेका, कस्तो देखिन्थे? तिनीहरूका अनुहार कस्तो देखिन्थ्यो होला? के तिनीहरूले केही भनेका हुन सक्छन्?</w:t>
      </w:r>
    </w:p>
    <w:p>
      <w:pPr>
        <w:pStyle w:val="ListBullet"/>
        <w:spacing w:line="240" w:lineRule="auto"/>
        <w:ind w:left="720"/>
      </w:pPr>
      <w:r>
        <w:rPr>
          <w:lang w:val="ne_NP" w:bidi="ne_NP"/>
        </w:rPr>
      </w:r>
      <w:r>
        <w:rPr>
          <w:lang w:val="ne_NP" w:bidi="ne_NP"/>
        </w:rPr>
        <w:t>अभिनय रोक्नुहोस्। मानिसहरूलाई सोध्नुहोस्: "तपाईंलाई बप्तिस्मा लिँदा कस्तो महसुस हुन्छ?"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फरिसीहरू र सदुकीहरू आएर बप्तिस्मा माग्दै गरेको अभिनय गर्नुहोस्।</w:t>
      </w:r>
    </w:p>
    <w:p>
      <w:pPr>
        <w:pStyle w:val="ListBullet"/>
        <w:spacing w:line="240" w:lineRule="auto"/>
        <w:ind w:left="720"/>
      </w:pPr>
      <w:r>
        <w:rPr>
          <w:lang w:val="ne_NP" w:bidi="ne_NP"/>
        </w:rPr>
      </w:r>
      <w:r>
        <w:rPr>
          <w:lang w:val="ne_NP" w:bidi="ne_NP"/>
        </w:rPr>
        <w:t>अभिनय रोक्नुहोस्। तिनीहरूको भूमिका निर्वाह गर्ने कलाकारहरूलाई सोध्नुहोस्: "तपाईंलाई कस्तो महसुस भइरहेको छ? तपाईं के सोचिरहनु भएको 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यूहन्नाले फरिसीहरू र सदुकीहरूसँग कुरा गरिरहेको अभिनय गर्नुहोस्। उनले तिनीहरूलाई विषालु सर्पहरूसँग तुलना गरिरहेका छन्। उनले तिनीहरूलाई पश्चात्ताप गरेका छन् भनेर प्रमाणित गर्ने कार्यहरू गर्न भन्छन्। उनले तिनीहरूलाई भन्छन्, अब्राहामको सन्तान हुनु यो पर्याप्त छैन। उनले तिनीहरूलाई भन्छन् कि फल नलाग्ने रूखलाई काटेर जलाएझैँ तिनीहरूलाई पनि सजाय दिइनेछ। तपाईंले अघिल्लो स्क्रिप्टमा चयन गर्नुभएका वस्तुहरूलाई उनको भाषण सम्झन मद्दत पुगोस् भनी प्रयोग गर्न सक्नुहुन्छ।</w:t>
      </w:r>
    </w:p>
    <w:p>
      <w:pPr/>
      <w:r>
        <w:rPr>
          <w:lang w:val="ne_NP" w:bidi="ne_NP"/>
        </w:rPr>
      </w:r>
      <w:r>
        <w:rPr>
          <w:lang w:val="ne_NP" w:bidi="ne_NP"/>
        </w:rPr>
        <w:t>येशू यूहन्नाकहाँ आउनुभएको, यूहन्नाले येशूलाई बप्तिस्मा दिन अस्वीकार गर्नुभएको, येशूले जोड गर्नुभएको र येशूले बप्तिस्मा लिनुभएको अभिनय गर्नुहोस्।</w:t>
      </w:r>
    </w:p>
    <w:p>
      <w:pPr>
        <w:pStyle w:val="ListBullet"/>
        <w:spacing w:line="240" w:lineRule="auto"/>
        <w:ind w:left="720"/>
      </w:pPr>
      <w:r>
        <w:rPr>
          <w:lang w:val="ne_NP" w:bidi="ne_NP"/>
        </w:rPr>
      </w:r>
      <w:r>
        <w:rPr>
          <w:lang w:val="ne_NP" w:bidi="ne_NP"/>
        </w:rPr>
        <w:t>अभिनय रोक्नुहोस्। यूहन्नाको भूमिका खेल्ने कलाकारलाई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येशूको भूमिका खेल्ने कलाकारलाई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तपाईं पवित्र आत्मा येशूमा ओर्लिनु भएको अभिनय कसरी गर्न सक्नुहुन्छ?</w:t>
      </w:r>
    </w:p>
    <w:p>
      <w:pPr>
        <w:pStyle w:val="ListBullet"/>
        <w:spacing w:line="240" w:lineRule="auto"/>
        <w:ind w:left="720"/>
      </w:pPr>
      <w:r>
        <w:rPr>
          <w:lang w:val="ne_NP" w:bidi="ne_NP"/>
        </w:rPr>
      </w:r>
      <w:r>
        <w:rPr>
          <w:lang w:val="ne_NP" w:bidi="ne_NP"/>
        </w:rPr>
        <w:t>येशूको भूमिका खेल्ने कलाकारलाई सोध्नुहोस्: "तपाईंले आत्मा तल ओर्लिरहनु भएको देख्दा र परमेश्वरको आवाज सुन्दा कस्तो महसुस गर्दै हुनुहुन्छ?" तपाईंले यस्ता कुराहरू सुन्न सक्नुहुन्छ:</w:t>
      </w:r>
    </w:p>
    <w:p>
      <w:pPr>
        <w:pStyle w:val="ListBullet"/>
        <w:spacing w:line="240" w:lineRule="auto"/>
        <w:ind w:left="720"/>
      </w:pPr>
      <w:r>
        <w:rPr>
          <w:lang w:val="ne_NP" w:bidi="ne_NP"/>
        </w:rPr>
      </w:r>
      <w:r>
        <w:rPr>
          <w:lang w:val="ne_NP" w:bidi="ne_NP"/>
        </w:rPr>
        <w:t>परमेश्वरको आवाज बनेर बोल्ने कलाकारलाई सोध्नुहोस्: "तपाईंलाई कस्तो महसुस भइरहेको छ?" तपाईंले यस्ता कुराहरू सुन्न सक्नुहुन्छ:</w:t>
      </w:r>
      <w:r>
        <w:rPr>
          <w:lang w:val="ne_NP" w:bidi="ne_NP"/>
        </w:rPr>
      </w:r>
    </w:p>
    <w:p>
      <w:pPr>
        <w:pStyle w:val="Heading3"/>
      </w:pPr>
      <w:r>
        <w:rPr>
          <w:lang w:val="ne_NP" w:bidi="ne_NP"/>
        </w:rPr>
        <w:t>Step 5</w:t>
      </w:r>
    </w:p>
    <w:p>
      <w:pPr/>
      <w:r>
        <w:rPr>
          <w:lang w:val="ne_NP" w:bidi="ne_NP"/>
        </w:rPr>
      </w:r>
      <w:r>
        <w:rPr>
          <w:lang w:val="ne_NP" w:bidi="ne_NP"/>
        </w:rPr>
        <w:t>सबैभन्दा सजिलोसँग बुझिने संस्करणमा पाठलाई एकपटक सुन्नुहोस्।</w:t>
      </w:r>
    </w:p>
    <w:p>
      <w:pPr/>
      <w:r>
        <w:rPr>
          <w:lang w:val="ne_NP" w:bidi="ne_NP"/>
        </w:rPr>
      </w:r>
      <w:r>
        <w:rPr>
          <w:lang w:val="ne_NP" w:bidi="ne_NP"/>
        </w:rPr>
        <w:t xml:space="preserve">यूहन्नालाई </w:t>
      </w:r>
      <w:r>
        <w:rPr>
          <w:b/>
          <w:lang w:val="ne_NP" w:bidi="ne_NP"/>
        </w:rPr>
        <w:t>बप्तिस्मा दिने</w:t>
      </w:r>
      <w:r>
        <w:rPr>
          <w:lang w:val="ne_NP" w:bidi="ne_NP"/>
        </w:rPr>
        <w:t xml:space="preserve"> वा बप्तिस्मा दिने व्यक्ति भनिन्छ। यसको अर्थ उनी मानिसहरूलाई </w:t>
      </w:r>
      <w:r>
        <w:rPr>
          <w:b/>
          <w:lang w:val="ne_NP" w:bidi="ne_NP"/>
        </w:rPr>
        <w:t>बप्तिस्मा</w:t>
      </w:r>
      <w:r>
        <w:rPr>
          <w:lang w:val="ne_NP" w:bidi="ne_NP"/>
        </w:rPr>
        <w:t xml:space="preserve"> दिने व्यक्ति थिए। </w:t>
      </w:r>
      <w:r>
        <w:rPr>
          <w:lang w:val="ne_NP" w:bidi="ne_NP"/>
        </w:rPr>
        <w:t>बप्तिस्मा</w:t>
      </w:r>
      <w:r>
        <w:rPr>
          <w:lang w:val="ne_NP" w:bidi="ne_NP"/>
        </w:rPr>
        <w:t xml:space="preserve"> शब्द मुख्य शब्दावलीमा छ। तपाईंले अघिल्लो खण्डहरूमा प्रयोग गरेको शब्द प्रयोग गर्नुहोस्।</w:t>
      </w:r>
    </w:p>
    <w:p>
      <w:pPr/>
      <w:r>
        <w:rPr>
          <w:lang w:val="ne_NP" w:bidi="ne_NP"/>
        </w:rPr>
      </w:r>
      <w:r>
        <w:rPr>
          <w:lang w:val="ne_NP" w:bidi="ne_NP"/>
        </w:rPr>
        <w:t xml:space="preserve">यूहन्नाले यहूदियाको </w:t>
      </w:r>
      <w:r>
        <w:rPr>
          <w:b/>
          <w:lang w:val="ne_NP" w:bidi="ne_NP"/>
        </w:rPr>
        <w:t>मरुभूमिमा</w:t>
      </w:r>
      <w:r>
        <w:rPr>
          <w:lang w:val="ne_NP" w:bidi="ne_NP"/>
        </w:rPr>
        <w:t xml:space="preserve"> वा </w:t>
      </w:r>
      <w:r>
        <w:rPr>
          <w:b/>
          <w:lang w:val="ne_NP" w:bidi="ne_NP"/>
        </w:rPr>
        <w:t>उजाडस्थानमा</w:t>
      </w:r>
      <w:r>
        <w:rPr>
          <w:lang w:val="ne_NP" w:bidi="ne_NP"/>
        </w:rPr>
        <w:t xml:space="preserve"> प्रचार गरिरहेका थिए। </w:t>
      </w:r>
      <w:r>
        <w:rPr>
          <w:lang w:val="ne_NP" w:bidi="ne_NP"/>
        </w:rPr>
        <w:t>उजाडस्थान</w:t>
      </w:r>
      <w:r>
        <w:rPr>
          <w:lang w:val="ne_NP" w:bidi="ne_NP"/>
        </w:rPr>
        <w:t xml:space="preserve"> शब्द मुख्य शब्दावलीमा छ। तपाईंले अघिल्लो खण्डहरूमा प्रयोग गरेको शब्द प्रयोग गर्नुहोस्।</w:t>
      </w:r>
    </w:p>
    <w:p>
      <w:pPr/>
      <w:r>
        <w:rPr>
          <w:lang w:val="ne_NP" w:bidi="ne_NP"/>
        </w:rPr>
      </w:r>
      <w:r>
        <w:rPr>
          <w:lang w:val="ne_NP" w:bidi="ne_NP"/>
        </w:rPr>
        <w:t xml:space="preserve">यूहन्नाले मानिसहरूलाई </w:t>
      </w:r>
      <w:r>
        <w:rPr>
          <w:b/>
          <w:lang w:val="ne_NP" w:bidi="ne_NP"/>
        </w:rPr>
        <w:t>पश्चात्ताप गर्न</w:t>
      </w:r>
      <w:r>
        <w:rPr>
          <w:lang w:val="ne_NP" w:bidi="ne_NP"/>
        </w:rPr>
        <w:t xml:space="preserve"> भन्छन् किनभने </w:t>
      </w:r>
      <w:r>
        <w:rPr>
          <w:b/>
          <w:lang w:val="ne_NP" w:bidi="ne_NP"/>
        </w:rPr>
        <w:t>स्वर्गको राज्य</w:t>
      </w:r>
      <w:r>
        <w:rPr>
          <w:lang w:val="ne_NP" w:bidi="ne_NP"/>
        </w:rPr>
        <w:t xml:space="preserve"> नजिकै छ। </w:t>
      </w:r>
      <w:r>
        <w:rPr>
          <w:lang w:val="ne_NP" w:bidi="ne_NP"/>
        </w:rPr>
        <w:t>पश्चात्ताप</w:t>
      </w:r>
      <w:r>
        <w:rPr>
          <w:lang w:val="ne_NP" w:bidi="ne_NP"/>
        </w:rPr>
        <w:t xml:space="preserve"> शब्द मुख्य शब्दावलीमा छ। </w:t>
      </w:r>
      <w:r>
        <w:rPr>
          <w:lang w:val="ne_NP" w:bidi="ne_NP"/>
        </w:rPr>
        <w:t>स्वर्गको राज्य</w:t>
      </w:r>
      <w:r>
        <w:rPr>
          <w:lang w:val="ne_NP" w:bidi="ne_NP"/>
        </w:rPr>
        <w:t xml:space="preserve"> शब्द मुख्य शब्दावलीमा छ। तपाईंले अघिल्लो खण्डहरूमा प्रयोग गर्नुभएको शब्दहरू नै प्रयोग गर्नुहोस्।</w:t>
      </w:r>
    </w:p>
    <w:p>
      <w:pPr/>
      <w:r>
        <w:rPr>
          <w:lang w:val="ne_NP" w:bidi="ne_NP"/>
        </w:rPr>
      </w:r>
      <w:r>
        <w:rPr>
          <w:lang w:val="ne_NP" w:bidi="ne_NP"/>
        </w:rPr>
        <w:t xml:space="preserve">बप्तिस्मा लिन आउने मानिसहरूमध्ये </w:t>
      </w:r>
      <w:r>
        <w:rPr>
          <w:b/>
          <w:lang w:val="ne_NP" w:bidi="ne_NP"/>
        </w:rPr>
        <w:t>फरिसीहरू</w:t>
      </w:r>
      <w:r>
        <w:rPr>
          <w:lang w:val="ne_NP" w:bidi="ne_NP"/>
        </w:rPr>
        <w:t xml:space="preserve"> र </w:t>
      </w:r>
      <w:r>
        <w:rPr>
          <w:b/>
          <w:lang w:val="ne_NP" w:bidi="ne_NP"/>
        </w:rPr>
        <w:t>सदुकीहरू</w:t>
      </w:r>
      <w:r>
        <w:rPr>
          <w:lang w:val="ne_NP" w:bidi="ne_NP"/>
        </w:rPr>
        <w:t xml:space="preserve"> पनि थिए। फरिसीहरू र सदुकीहरू धार्मिक नेताहरूका दुई फरक समूहहरू थिए।</w:t>
      </w:r>
    </w:p>
    <w:p>
      <w:pPr/>
      <w:r>
        <w:rPr>
          <w:lang w:val="ne_NP" w:bidi="ne_NP"/>
        </w:rPr>
      </w:r>
      <w:r>
        <w:rPr>
          <w:lang w:val="ne_NP" w:bidi="ne_NP"/>
        </w:rPr>
        <w:t>फरिसीहरू</w:t>
      </w:r>
      <w:r>
        <w:rPr>
          <w:lang w:val="ne_NP" w:bidi="ne_NP"/>
        </w:rPr>
        <w:t xml:space="preserve"> इस्राएलका धार्मिक नेताहरूको सबैभन्दा प्रभावशाली समूहको रूपमा चिनिन्थे। फरिसीहरू परमेश्वरको व्यवस्थामा समर्पित थिए। "फरिसी" शब्दको अर्थ "अलग हुनु" हो। तिनीहरू परमेश्वरको व्यवस्था पालन नगर्ने मानिसहरूबाट आफूलाई अलग राख्न चाहन्थे।</w:t>
      </w:r>
    </w:p>
    <w:p>
      <w:pPr/>
      <w:r>
        <w:rPr>
          <w:lang w:val="ne_NP" w:bidi="ne_NP"/>
        </w:rPr>
      </w:r>
      <w:r>
        <w:rPr>
          <w:lang w:val="ne_NP" w:bidi="ne_NP"/>
        </w:rPr>
        <w:t>सदुकीहरू</w:t>
      </w:r>
      <w:r>
        <w:rPr>
          <w:lang w:val="ne_NP" w:bidi="ne_NP"/>
        </w:rPr>
        <w:t xml:space="preserve"> परमेश्वरको व्यवस्था पालन गर्ने कुरामा कम कडा थिए। पुरानो नियमका पहिलो पाँच पुस्तकहरू मात्र महत्त्वपूर्ण थिए भन्ने तिनीहरू विश्वास गर्थे। तिनीहरूले फरिसीहरूले भन्दा धेरै सहजताका साथ रोमी सरकारसँग सहकार्य गरे। "सदुकी" नामको अर्थ के हो भन्ने हामीलाई वास्तवमा थाहा छैन।</w:t>
      </w:r>
    </w:p>
    <w:p>
      <w:pPr/>
      <w:r>
        <w:rPr>
          <w:lang w:val="ne_NP" w:bidi="ne_NP"/>
        </w:rPr>
      </w:r>
      <w:r>
        <w:rPr>
          <w:lang w:val="ne_NP" w:bidi="ne_NP"/>
        </w:rPr>
        <w:t>दुवै शब्दहरू मुख्य शब्दावलीमा छन्। तपाईंले अघिल्लो खण्डहरूमा प्रयोग गरेको शब्द प्रयोग गर्नुहोस्।</w:t>
      </w:r>
    </w:p>
    <w:p>
      <w:pPr/>
      <w:r>
        <w:rPr>
          <w:lang w:val="ne_NP" w:bidi="ne_NP"/>
        </w:rPr>
      </w:r>
      <w:r>
        <w:rPr>
          <w:lang w:val="ne_NP" w:bidi="ne_NP"/>
        </w:rPr>
        <w:t xml:space="preserve">यूहन्ना भन्छन् कि उनीपछि कोही व्यक्ति आउनेछन् जसले मानिसहरूलाई </w:t>
      </w:r>
      <w:r>
        <w:rPr>
          <w:b/>
          <w:lang w:val="ne_NP" w:bidi="ne_NP"/>
        </w:rPr>
        <w:t>पवित्र आत्मा</w:t>
      </w:r>
      <w:r>
        <w:rPr>
          <w:lang w:val="ne_NP" w:bidi="ne_NP"/>
        </w:rPr>
        <w:t xml:space="preserve"> र आगोले बप्तिस्मा दिनेछ। "पवित्र" शब्दले परमेश्वरका हुन् वा उहाँलाई समर्पित गरिएका वा उहाँ जस्तै भएका मानिसहरू वा वस्तुहरूलाई जनाउँछ। तपाईंले अघिल्लो खण्डहरूमा प्रयोग गर्नुभएको शब्द नै प्रयोग गर्नुहोस्। </w:t>
      </w:r>
      <w:r>
        <w:rPr>
          <w:lang w:val="ne_NP" w:bidi="ne_NP"/>
        </w:rPr>
        <w:t>पवित्र आत्मा</w:t>
      </w:r>
      <w:r>
        <w:rPr>
          <w:lang w:val="ne_NP" w:bidi="ne_NP"/>
        </w:rPr>
        <w:t xml:space="preserve"> शब्द मुख्य शब्दावलीमा छ।</w:t>
      </w:r>
    </w:p>
    <w:p>
      <w:pPr/>
      <w:r>
        <w:rPr>
          <w:lang w:val="ne_NP" w:bidi="ne_NP"/>
        </w:rPr>
      </w:r>
      <w:r>
        <w:rPr>
          <w:lang w:val="ne_NP" w:bidi="ne_NP"/>
        </w:rPr>
        <w:t xml:space="preserve">येशूले बप्तिस्मा लिएपछि, </w:t>
      </w:r>
      <w:r>
        <w:rPr>
          <w:b/>
          <w:lang w:val="ne_NP" w:bidi="ne_NP"/>
        </w:rPr>
        <w:t>स्वर्ग</w:t>
      </w:r>
      <w:r>
        <w:rPr>
          <w:lang w:val="ne_NP" w:bidi="ne_NP"/>
        </w:rPr>
        <w:t xml:space="preserve"> खोलियो। यहाँ </w:t>
      </w:r>
      <w:r>
        <w:rPr>
          <w:lang w:val="ne_NP" w:bidi="ne_NP"/>
        </w:rPr>
        <w:t>स्वर्ग</w:t>
      </w:r>
      <w:r>
        <w:rPr>
          <w:lang w:val="ne_NP" w:bidi="ne_NP"/>
        </w:rPr>
        <w:t xml:space="preserve"> को अर्थ देखिने आकाश हुन सक्छ, वा यसको अर्थ परमेश्वर बसोबास गर्ने ठाउँ हुन सक्छ। तपाईंले अघिल्लो खण्डहरूमा प्रयोग गरेको शब्द प्रयोग गर्नुहोस्।</w:t>
      </w:r>
      <w:r>
        <w:rPr>
          <w:lang w:val="ne_NP" w:bidi="ne_NP"/>
        </w:rPr>
      </w:r>
    </w:p>
    <w:p>
      <w:pPr>
        <w:pStyle w:val="Heading3"/>
      </w:pPr>
      <w:r>
        <w:rPr>
          <w:lang w:val="ne_NP" w:bidi="ne_NP"/>
        </w:rPr>
        <w:t>Step 6</w:t>
      </w:r>
    </w:p>
    <w:p>
      <w:pPr/>
      <w:r>
        <w:rPr>
          <w:lang w:val="ne_NP" w:bidi="ne_NP"/>
        </w:rPr>
      </w:r>
      <w:r>
        <w:rPr>
          <w:lang w:val="ne_NP" w:bidi="ne_NP"/>
        </w:rPr>
        <w:t>सबैभन्दा सजिलोसँग बुझिने अनुवादमा यस खण्डको श्रव्य संस्करण सुन्नुहोस्।</w:t>
      </w:r>
    </w:p>
    <w:p>
      <w:pPr/>
      <w:r>
        <w:rPr>
          <w:lang w:val="ne_NP" w:bidi="ne_NP"/>
        </w:rPr>
      </w:r>
      <w:r>
        <w:rPr>
          <w:lang w:val="ne_NP" w:bidi="ne_NP"/>
        </w:rPr>
        <w:t>यस सत्रमा, समूहमा मिलेर यो खण्डलाई आफ्नै भाषामा फेरि भन्नुहोस्।</w:t>
      </w:r>
    </w:p>
    <w:p>
      <w:pPr/>
      <w:r>
        <w:rPr>
          <w:lang w:val="ne_NP" w:bidi="ne_NP"/>
        </w:rPr>
      </w:r>
      <w:r>
        <w:rPr>
          <w:lang w:val="ne_NP" w:bidi="ne_NP"/>
        </w:rPr>
        <w:t>पहिला, सम्पूर्ण समूहले उक्त खण्डलाई आफ्नै भाषामा सुनाउने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समावेश गर्न नबिर्सनुहोस्।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पूरा खण्ड पुनः नभनेसम्म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समूहले अनुच्छेदको कुन संस्करण सबैभन्दा राम्रो छ भनी निर्णय गर्न सक्छ। तपाईंलाई समूहको एउटा सदस्यले एउटा दृश्य सुनाएको तरिका मन पर्यो, तर अर्को दृश्य चाहिँ समूहको अर्को सदस्यले सुनाएको तरिका मन पर्यो भनी तपाईं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गरी खण्डको अन्तिम संस्करण तयार पार्न सक्छ।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Matthew 4:1–11</w:t>
      </w:r>
      <w:r>
        <w:rPr>
          <w:lang w:val="ne_NP" w:bidi="ne_NP"/>
        </w:rPr>
      </w:r>
    </w:p>
    <w:p>
      <w:pPr>
        <w:pStyle w:val="Heading3"/>
      </w:pPr>
      <w:r>
        <w:rPr>
          <w:lang w:val="ne_NP" w:bidi="ne_NP"/>
        </w:rPr>
        <w:t>Step 1</w:t>
      </w:r>
    </w:p>
    <w:p>
      <w:pPr/>
      <w:r>
        <w:rPr>
          <w:lang w:val="ne_NP" w:bidi="ne_NP"/>
        </w:rPr>
      </w:r>
      <w:r>
        <w:rPr>
          <w:lang w:val="ne_NP" w:bidi="ne_NP"/>
        </w:rPr>
        <w:t>मत्ती ४:१–११ सुन्नुहोस् र यसलाई आफ्नो हृदयमा राख्नुहोस्। पाठलाई तीन पटक (सम्भव भएमा तीन फरक अनुवादहरूमा) सुन्नुहोस्।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यस कथाले हामीलाई परमेश्वर वा येशूको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सबैभन्दा सजिलोसँग बुझिने संस्करणमा पाठलाई एकपटक सुन्नुहोस्।</w:t>
      </w:r>
    </w:p>
    <w:p>
      <w:pPr/>
      <w:r>
        <w:rPr>
          <w:lang w:val="ne_NP" w:bidi="ne_NP"/>
        </w:rPr>
      </w:r>
      <w:r>
        <w:rPr>
          <w:lang w:val="ne_NP" w:bidi="ne_NP"/>
        </w:rPr>
        <w:t>अघिल्लो कथा येशूले बप्तिस्मा लिनुभएको र पवित्र आत्मा येशूमा ओर्लिनुभएको घटनासँगै सकिएको थियो । परमेश्वरले स्वर्गबाट बोल्नुभयो र येशू उहाँका प्यारा छोरा हुनुहुन्छ भन्नुभयो।</w:t>
      </w:r>
    </w:p>
    <w:p>
      <w:pPr/>
      <w:r>
        <w:rPr>
          <w:lang w:val="ne_NP" w:bidi="ne_NP"/>
        </w:rPr>
      </w:r>
      <w:r>
        <w:rPr>
          <w:lang w:val="ne_NP" w:bidi="ne_NP"/>
        </w:rPr>
        <w:t>यो कथा त्यसको लगत्तै पछि हुन्छ ।</w:t>
      </w:r>
    </w:p>
    <w:p>
      <w:pPr/>
      <w:r>
        <w:rPr>
          <w:lang w:val="ne_NP" w:bidi="ne_NP"/>
        </w:rPr>
      </w:r>
      <w:r>
        <w:rPr>
          <w:lang w:val="ne_NP" w:bidi="ne_NP"/>
        </w:rPr>
        <w:t>आत्माले येशूलाई उजाडस्थानमा जान डोर्याउनुभयो। यसको अर्थ पवित्र आत्माले अब येशूलाई जान भन्दै हुनुभएको थियो, वा उहाँलाई उजाडस्थानमा जान लगाइरहनुभएको थियो। येशू बप्तिस्मा लिँदा पहिले नै उजाडस्थानमा हुनुहुन्थ्यो, तर अब उहाँ अझ भित्र, अझ दुर्गम ठाउँतिर जाँदै हुनुहुन्छ।</w:t>
      </w:r>
    </w:p>
    <w:p>
      <w:pPr/>
      <w:r>
        <w:rPr>
          <w:lang w:val="ne_NP" w:bidi="ne_NP"/>
        </w:rPr>
      </w:r>
      <w:r>
        <w:rPr>
          <w:lang w:val="ne_NP" w:bidi="ne_NP"/>
        </w:rPr>
        <w:t xml:space="preserve">आफ्नो टोलीलाई </w:t>
      </w:r>
      <w:r>
        <w:rPr>
          <w:lang w:val="ne_NP" w:bidi="ne_NP"/>
        </w:rPr>
        <w:t>यहूदियाको मरुभूमि</w:t>
      </w:r>
      <w:r>
        <w:rPr>
          <w:lang w:val="ne_NP" w:bidi="ne_NP"/>
        </w:rPr>
        <w:t xml:space="preserve"> को तस्वीर देखाउनुहोस्।</w:t>
      </w:r>
    </w:p>
    <w:p>
      <w:pPr/>
      <w:r>
        <w:rPr>
          <w:lang w:val="ne_NP" w:bidi="ne_NP"/>
        </w:rPr>
      </w:r>
      <w:r>
        <w:rPr>
          <w:lang w:val="ne_NP" w:bidi="ne_NP"/>
        </w:rPr>
        <w:t>पवित्र आत्माले यसो गरिरहनुको कारण यो हो कि शैतानले येशूलाई परीक्षामा पार्न सकोस्। शैतानले येशूलाई परमेश्वरको आज्ञा नमान्न लगाउने प्रयास गर्ने थियो। पवित्र आत्माले येशूलाई डोऱ्याइरहनुभएकोले, हामीलाई थाहा छ कि परमेश्वर यो होस् भन्ने चाहनुहुन्थ्यो। येशूले यो परीक्षणबाट गुज्रनु आवश्यक थियो।</w:t>
      </w:r>
    </w:p>
    <w:p>
      <w:pPr/>
      <w:r>
        <w:rPr>
          <w:lang w:val="ne_NP" w:bidi="ne_NP"/>
        </w:rPr>
      </w:r>
      <w:r>
        <w:rPr>
          <w:lang w:val="ne_NP" w:bidi="ne_NP"/>
        </w:rPr>
        <w:t>यो कथाले दुष्ट, प्रलोभनमा पार्ने व्यक्ति, र शैतानको उल्लेख गर्छ। यी सबै नामहरू एकै व्यक्तिका लागि हुन्। शैतान एक स्वर्गदूत थियो, तर उसले परमेश्वरको विरुद्धमा विद्रोह गर्यो। उनी दुष्ट आत्मा भए। दुष्ट, वा सैतान, अहिले सबै दुष्ट आत्माहरूको नेताको नाम हो। यस कथामा उनलाई "प्रलोभनमा पार्ने व्यक्ति" पनि भनिएको छ, किनभने उनी येशूलाई केही गलत गर्न लगाउने प्रयास गरिरहेका छन्।</w:t>
      </w:r>
    </w:p>
    <w:p>
      <w:pPr/>
      <w:r>
        <w:rPr>
          <w:lang w:val="ne_NP" w:bidi="ne_NP"/>
        </w:rPr>
      </w:r>
      <w:r>
        <w:rPr>
          <w:lang w:val="ne_NP" w:bidi="ne_NP"/>
        </w:rPr>
        <w:t>शैतानले येशूसँग कुरा गर्न थाल्नुअघि येशू ४० दिनसम्म उपवास बस्नुहुन्छ। यसको अर्थ, यस समयमा उहाँले कुनै पनि खाना लिनुभएको थिएन।</w:t>
      </w:r>
    </w:p>
    <w:p>
      <w:pPr/>
      <w:r>
        <w:rPr>
          <w:lang w:val="ne_NP" w:bidi="ne_NP"/>
        </w:rPr>
      </w:r>
      <w:r>
        <w:rPr>
          <w:lang w:val="ne_NP" w:bidi="ne_NP"/>
        </w:rPr>
        <w:t>बाइबलमा अंक ४० महत्त्वपूर्ण छ। पुरानो नियममा, परमेश्वरले अगमवक्ता मोशाद्वारा इस्राएलीहरूलाई आफ्ना आज्ञाहरू दिनुअघि उनी ४० दिनसम्म उपवास बसेका थिए। इस्राएलीहरू ४० वर्षसम्म मरुभूमिमा भौंतारिए। ४० संख्याले प्रायः तयारीको समयलाई संकेत गर्छ।</w:t>
      </w:r>
    </w:p>
    <w:p>
      <w:pPr/>
      <w:r>
        <w:rPr>
          <w:lang w:val="ne_NP" w:bidi="ne_NP"/>
        </w:rPr>
      </w:r>
      <w:r>
        <w:rPr>
          <w:lang w:val="ne_NP" w:bidi="ne_NP"/>
        </w:rPr>
        <w:t>के तपाईंको समुदायका मानिसहरू उपवास बस्छन्? तिनीहरूले त्यसो गर्नुको कारण के हो? के तपाईं कसैले धेरै लामो समयसम्म उपवास बसेको कथा सुनाउन सक्नुहुन्छ?</w:t>
      </w:r>
    </w:p>
    <w:p>
      <w:pPr/>
      <w:r>
        <w:rPr>
          <w:lang w:val="ne_NP" w:bidi="ne_NP"/>
        </w:rPr>
      </w:r>
      <w:r>
        <w:rPr>
          <w:lang w:val="ne_NP" w:bidi="ne_NP"/>
        </w:rPr>
        <w:t>शैतानले येशूलाई केही गलत गर्न लगाउने प्रयास गर्छ, र प्रत्येक पटक येशूले बाइबलको पाठ उद्धृत गरेर जवाफ दिनुहुन्छ। सबै तीन उद्धरणहरू परमेश्वरले मोशामार्फत इस्राएलीहरूलाई एक हजार वर्षभन्दा धेरै समय अघि दिनुभएका आज्ञाहरू हुन्। त्यो समयमा, इस्राएलीहरू उजाडस्थानमा बसिरहेका थिए, र तिनीहरूले बारम्बार परमेश्वरको आज्ञा पालन गरेनन् र उहाँका आज्ञाहरू तोडे। येशू उजाडस्थानमा पनि बसिरहनुभएको छ, तर उहाँले परमेश्वरका आज्ञाहरू पालन गरिरहनुभएको छ।</w:t>
      </w:r>
    </w:p>
    <w:p>
      <w:pPr/>
      <w:r>
        <w:rPr>
          <w:lang w:val="ne_NP" w:bidi="ne_NP"/>
        </w:rPr>
      </w:r>
      <w:r>
        <w:rPr>
          <w:lang w:val="ne_NP" w:bidi="ne_NP"/>
        </w:rPr>
        <w:t>जब येशूले बप्तिस्मा लिनुभयो, तब परमेश्वरले येशूलाई उहाँ आफ्नो प्यारो छोरा हुनुहुन्छ भनी भन्नुभयो। शैतानले अब येशूले यो प्रमाणित गरोस् भन्ने चाहन्छ। येशू धेरै भोकाउनुभएको छ, तर शैतानले भन्छ कि येशूले परमेश्वरको छोराको रूपमा आफ्नो शक्ति प्रयोग गरेर वरिपरि रहेका केही ढुङ्गाहरूलाई रोटीमा परिवर्तन गर्न सक्नुहुन्छ ताकि उहाँले खान सक्नुहोस्। येशूले यो गर्न अस्वीकार गर्नुहुन्छ।</w:t>
      </w:r>
    </w:p>
    <w:p>
      <w:pPr/>
      <w:r>
        <w:rPr>
          <w:lang w:val="ne_NP" w:bidi="ne_NP"/>
        </w:rPr>
      </w:r>
      <w:r>
        <w:rPr>
          <w:lang w:val="ne_NP" w:bidi="ne_NP"/>
        </w:rPr>
        <w:t>त्यसपछि येशूले इस्राएलीहरूको यस उजाडस्थानको कथामा मोशाको समयमा भएको कुनै कुरालाई उल्लेख गर्नुहुन्छ। इस्राएलीहरू भोकाएका थिए र परमेश्वरसँग गुनासो गरे। परमेश्वरले तिनीहरूलाई विशेष खाना (मन्न) दिनुभयो, जुन हरेक दिन चमत्कारिक रूपमा आउँथ्यो। मोशाले पछि इस्राएलीहरूलाई भने कि परमेश्वरले मानिसहरूलाई भोकाउने बनाउनुभयो ताकि परमेश्वरको आज्ञा पालन गर्नु खानाभन्दा बढी महत्त्वपूर्ण छ भन्ने कुरा उनीहरूले सिक्न सकून्। खानाले हामीलाई शारीरिक जीवन मात्र दिनेछ, तर परमेश्वरको आज्ञा पालन गर्नाले हामीलाई पूर्ण जीवन दिन्छ।</w:t>
      </w:r>
    </w:p>
    <w:p>
      <w:pPr/>
      <w:r>
        <w:rPr>
          <w:lang w:val="ne_NP" w:bidi="ne_NP"/>
        </w:rPr>
      </w:r>
      <w:r>
        <w:rPr>
          <w:lang w:val="ne_NP" w:bidi="ne_NP"/>
        </w:rPr>
        <w:t>येशूले परमेश्वरको आज्ञा पालन गर्नु खानाभन्दा बढी महत्त्वपूर्ण छ भनेर शैतानलाई भन्नुहुन्छ। यसको अर्थ यो पनि हो कि यदि येशूले केही ढुङ्गाहरूलाई रोटी बन्न भन्नुभएको भए, उहाँले परमेश्वरको आज्ञा उल्लङ्घन गर्नुहुने थियो। आफ्नो शक्ति आफ्नै लागि प्रयोग गर्नु परमेश्वरले येशूबाट चाहनुभएको कुरा थिएन। येशूका लागि यो कठिन समयबाट गुज्रिनु महत्त्वपूर्ण थियो।</w:t>
      </w:r>
    </w:p>
    <w:p>
      <w:pPr/>
      <w:r>
        <w:rPr>
          <w:lang w:val="ne_NP" w:bidi="ne_NP"/>
        </w:rPr>
      </w:r>
      <w:r>
        <w:rPr>
          <w:lang w:val="ne_NP" w:bidi="ne_NP"/>
        </w:rPr>
        <w:t>त्यसपछि शैतानले फेरि प्रयास गर्छ। उसले येशूलाई पवित्र सहरमा लैजान्छ, जुन यरूशलेम हो। सहरलाई पवित्र भनिन्छ किनभने परमेश्वरको मन्दिर त्यहाँ छ, र यो त्यो ठाउँ हो जहाँ परमेश्वरले आफ्ना मानिसहरूसँग भेट्नुहुन्छ। शैतानले फेरि येशूलाई मन्दिरको सबैभन्दा उच्च ठाउँबाट उफ्रिएर आफू साँच्चै परमेश्वरका छोरा हुनुहुन्छ भनेर प्रमाणित गर्न भन्छ। यदि येशू उफ्रिनुभयो भने, उहाँ पक्कै पनि लडेर मर्नुहुन्थ्यो। तर शैतानले अब पुरानो नियमबाट पनि उद्धृत गर्छ। उसले भजन ९१ का केही कुरा दोहोर्याउँछ। त्यो भजनका लेखकले परमेश्वरमा ठूलो भरोसा व्यक्त गरेका थिए। उनले भने कि यदि मानिसहरूमाथि विपत्ति आइपरेमा परमेश्वरले तिनीहरूको रक्षा गर्नुहुनेछ। स्वर्गदूतहरूले मानिसहरूलाई थाम्ने थिए, र तिनीहरूको खुट्टा ढुङ्गामा ठोक्किँदा पनि तिनीहरूलाई चोट लाग्ने थिएन। त्यसैले शैतानले भन्छ कि यदि येशू तल हाम फाल्नुभयो भने, स्वर्गदूतहरूले उहाँलाई समात्नेछन् ताकि उहाँको मृत्यु नहोस्। त्यसो गरेर उहाँले आफू परमेश्वरको छोरा भएको प्रमाणित गर्नुहुने थियो।</w:t>
      </w:r>
    </w:p>
    <w:p>
      <w:pPr/>
      <w:r>
        <w:rPr>
          <w:lang w:val="ne_NP" w:bidi="ne_NP"/>
        </w:rPr>
      </w:r>
      <w:r>
        <w:rPr>
          <w:lang w:val="ne_NP" w:bidi="ne_NP"/>
        </w:rPr>
        <w:t xml:space="preserve">आफ्नो टोलीलाई </w:t>
      </w:r>
      <w:r>
        <w:rPr>
          <w:lang w:val="ne_NP" w:bidi="ne_NP"/>
        </w:rPr>
        <w:t>यरूशलेमस्थित मन्दिरको</w:t>
      </w:r>
      <w:r>
        <w:rPr>
          <w:lang w:val="ne_NP" w:bidi="ne_NP"/>
        </w:rPr>
        <w:t xml:space="preserve"> एउटा तस्बिर देखाउनुहोस्। यो मन्दिर अब अस्तित्वमा छैन; यो इ.स्वी ७० मा रोमीहरूले नष्ट गरेका थिए। यो तस्वीर यो मन्दिर कस्तो देखिन्थ्यो भन्ने मानिसहरूको अनुमान हो।</w:t>
      </w:r>
    </w:p>
    <w:p>
      <w:pPr/>
      <w:r>
        <w:rPr>
          <w:lang w:val="ne_NP" w:bidi="ne_NP"/>
        </w:rPr>
      </w:r>
      <w:r>
        <w:rPr>
          <w:lang w:val="ne_NP" w:bidi="ne_NP"/>
        </w:rPr>
        <w:t>येशूले हार मान्नुहुन्न। शैतानले यो पदलाई गलत तरिकाले प्रयोग गरिरहेको छ भन्ने कुरा उहाँलाई थाहा छ। उसले फेरि इस्राएलीहरूको उजाडस्थानको कथाबाट केही उद्धृत गर्छ। मोशाले इस्राएलीहरूलाई परमेश्वरको परीक्षा नगर्न भने—यसको अर्थ परमेश्वरले केही गर्नुहुन्छ कि हुन्न भनेर उहाँलाई जाँच्ने प्रयास नगर्नु हो।</w:t>
      </w:r>
    </w:p>
    <w:p>
      <w:pPr/>
      <w:r>
        <w:rPr>
          <w:lang w:val="ne_NP" w:bidi="ne_NP"/>
        </w:rPr>
      </w:r>
      <w:r>
        <w:rPr>
          <w:lang w:val="ne_NP" w:bidi="ne_NP"/>
        </w:rPr>
        <w:t>शैतानले तेस्रो पटक फेरि प्रयास गर्छ। उसले येशूलाई संसारका सबै राज्यहरू देखाउँछ। यदि येशूले केवल घुँडा टेकेर शैतानको आराधना गरिदिनुभयो भने, आफूसँग यो सबै दिने शक्ति छ भनी शैतानले नाटक गर्छ।</w:t>
      </w:r>
    </w:p>
    <w:p>
      <w:pPr/>
      <w:r>
        <w:rPr>
          <w:lang w:val="ne_NP" w:bidi="ne_NP"/>
        </w:rPr>
      </w:r>
      <w:r>
        <w:rPr>
          <w:lang w:val="ne_NP" w:bidi="ne_NP"/>
        </w:rPr>
        <w:t>येशू राजा र मुक्तिदाता बन्न आउनुभएको छ। तर उहाँ अझै राजा हुनुहुन्न। उहाँले पहिले धेरै कष्ट भोग्नुपर्नेछ। शैतानले येशू सबै कष्टहरूको सामना नगरिकन नै राजा बन्न सक्नुहुन्छ भन्ने नाटक गर्छ। तर शैतान झूट बोलिरहेको छ। यदि येशूले शैतानलाई दण्डवत गर्नुभएको भए, येशू राजा हुनुहुने थिएन—शैतान राजा हुन्थ्यो।</w:t>
      </w:r>
    </w:p>
    <w:p>
      <w:pPr/>
      <w:r>
        <w:rPr>
          <w:lang w:val="ne_NP" w:bidi="ne_NP"/>
        </w:rPr>
      </w:r>
      <w:r>
        <w:rPr>
          <w:lang w:val="ne_NP" w:bidi="ne_NP"/>
        </w:rPr>
        <w:t>येशूले इस्राएलीहरूको उजाडस्थानको कथाबाट उद्धरण दिएर फेरि जवाफ दिनुहुन्छ। परमेश्वरले मानिसहरूलाई उहाँबाहेक अरू कसैको आराधना नगर्न भन्नुभएको थियो।</w:t>
      </w:r>
    </w:p>
    <w:p>
      <w:pPr/>
      <w:r>
        <w:rPr>
          <w:lang w:val="ne_NP" w:bidi="ne_NP"/>
        </w:rPr>
      </w:r>
      <w:r>
        <w:rPr>
          <w:lang w:val="ne_NP" w:bidi="ne_NP"/>
        </w:rPr>
        <w:t>शैतानको तेस्रो प्रयासपछि, येशूले शैतानलाई टाढा जान आदेश दिनुहुन्छ। शैतानले आज्ञा पालन गर्छ। येशूले दुष्टलाई "शैतान" भन्नुहुन्छ। शैतानको अर्थ "शत्रु" हो।</w:t>
      </w:r>
    </w:p>
    <w:p>
      <w:pPr/>
      <w:r>
        <w:rPr>
          <w:lang w:val="ne_NP" w:bidi="ne_NP"/>
        </w:rPr>
      </w:r>
      <w:r>
        <w:rPr>
          <w:lang w:val="ne_NP" w:bidi="ne_NP"/>
        </w:rPr>
        <w:t>त्यसपछि शैतान निस्कन्छ। उ सफल भएको छैन: येशूले परमेश्वरको आज्ञा उल्लंघन गर्नुभएको छैन। त्यसपछि स्वर्गदूतहरू आउँछन् र येशूको हेरचाह गर्छन्।</w:t>
      </w:r>
      <w:r>
        <w:rPr>
          <w:lang w:val="ne_NP" w:bidi="ne_NP"/>
        </w:rPr>
      </w:r>
    </w:p>
    <w:p>
      <w:pPr>
        <w:pStyle w:val="Heading3"/>
      </w:pPr>
      <w:r>
        <w:rPr>
          <w:lang w:val="ne_NP" w:bidi="ne_NP"/>
        </w:rPr>
        <w:t>Step 3</w:t>
      </w:r>
    </w:p>
    <w:p>
      <w:pPr/>
      <w:r>
        <w:rPr>
          <w:lang w:val="ne_NP" w:bidi="ne_NP"/>
        </w:rPr>
      </w:r>
      <w:r>
        <w:rPr>
          <w:lang w:val="ne_NP" w:bidi="ne_NP"/>
        </w:rPr>
        <w:t>सबैभन्दा सजिलोसँग बुझिने संस्करणमा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३ दृश्यहरू छन्।</w:t>
      </w:r>
    </w:p>
    <w:p>
      <w:pPr/>
      <w:r>
        <w:rPr>
          <w:lang w:val="ne_NP" w:bidi="ne_NP"/>
        </w:rPr>
      </w:r>
      <w:r>
        <w:rPr>
          <w:b/>
          <w:lang w:val="ne_NP" w:bidi="ne_NP"/>
        </w:rPr>
        <w:t>पहिलो दृश्य:</w:t>
      </w:r>
      <w:r>
        <w:rPr>
          <w:lang w:val="ne_NP" w:bidi="ne_NP"/>
        </w:rPr>
        <w:t xml:space="preserve"> येशू मरुभूमिमा हुनुहुन्छ, ४० दिनसम्म उपवास बस्दै हुनुहुन्छ।</w:t>
      </w:r>
    </w:p>
    <w:p>
      <w:pPr/>
      <w:r>
        <w:rPr>
          <w:lang w:val="ne_NP" w:bidi="ne_NP"/>
        </w:rPr>
      </w:r>
      <w:r>
        <w:rPr>
          <w:b/>
          <w:lang w:val="ne_NP" w:bidi="ne_NP"/>
        </w:rPr>
        <w:t>दोस्रो दृश्य:</w:t>
      </w:r>
      <w:r>
        <w:rPr>
          <w:lang w:val="ne_NP" w:bidi="ne_NP"/>
        </w:rPr>
        <w:t xml:space="preserve"> शैतानले येशूलाई परमेश्वरको आज्ञा नमान्न लगाउने प्रयास गर्छ।</w:t>
      </w:r>
    </w:p>
    <w:p>
      <w:pPr/>
      <w:r>
        <w:rPr>
          <w:lang w:val="ne_NP" w:bidi="ne_NP"/>
        </w:rPr>
      </w:r>
      <w:r>
        <w:rPr>
          <w:b/>
          <w:lang w:val="ne_NP" w:bidi="ne_NP"/>
        </w:rPr>
        <w:t>तेस्रो दृश्य:</w:t>
      </w:r>
      <w:r>
        <w:rPr>
          <w:lang w:val="ne_NP" w:bidi="ne_NP"/>
        </w:rPr>
        <w:t xml:space="preserve"> स्वर्गदूतहरू येशूको सेवा गरिरहेका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पवित्र आत्मा</w:t>
      </w:r>
    </w:p>
    <w:p>
      <w:pPr>
        <w:pStyle w:val="ListBullet"/>
        <w:spacing w:line="240" w:lineRule="auto"/>
        <w:ind w:left="720"/>
      </w:pPr>
      <w:r>
        <w:rPr>
          <w:lang w:val="ne_NP" w:bidi="ne_NP"/>
        </w:rPr>
      </w:r>
      <w:r>
        <w:rPr>
          <w:lang w:val="ne_NP" w:bidi="ne_NP"/>
        </w:rPr>
        <w:t>शैतान (दुष्ट)</w:t>
      </w:r>
    </w:p>
    <w:p>
      <w:pPr>
        <w:pStyle w:val="ListBullet"/>
        <w:spacing w:line="240" w:lineRule="auto"/>
        <w:ind w:left="720"/>
      </w:pPr>
      <w:r>
        <w:rPr>
          <w:lang w:val="ne_NP" w:bidi="ne_NP"/>
        </w:rPr>
      </w:r>
      <w:r>
        <w:rPr>
          <w:lang w:val="ne_NP" w:bidi="ne_NP"/>
        </w:rPr>
        <w:t>स्वर्गदूतहरू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 खण्ड "त्यसपछि" बाट सुरु हुन्छ। यसको अर्थ, येशूले बप्तिस्मा लिनुभएपछि।</w:t>
      </w:r>
    </w:p>
    <w:p>
      <w:pPr/>
      <w:r>
        <w:rPr>
          <w:lang w:val="ne_NP" w:bidi="ne_NP"/>
        </w:rPr>
      </w:r>
      <w:r>
        <w:rPr>
          <w:lang w:val="ne_NP" w:bidi="ne_NP"/>
        </w:rPr>
        <w:t>येशू बप्तिस्मा लिँदा पहिले नै उजाडस्थानमा हुनुहुन्थ्यो, किनभने यूहन्नाले उजाडस्थानबाट प्रचार गरिरहेका थिए। तर अब, येशू अझ टाढा, अझ बढी दुर्गम ठाउँतर्फ जाँदै हुनुहुन्छ। उहाँ ४० दिनसम्म एक्लै हुनु हुनेछ। उहाँले यूहन्नाले खाएको साधारण खाना पनि लिनु हुनेछैन। पवित्र आत्माले उहाँलाई त्यहाँ डोर्याउनु हुन्छ। पवित्र आत्मा देखिने व्यक्ति हुनु हुन्न। उहाँले येशूलाई बाध्य पार्नुहुन्न, मानौँ कि उहाँसँग कुनै विकल्प छैन। तर उहाँले कुनै न कुनै रूपमा येशूलाई यो स्पष्ट पार्नुहुन्छ कि परमेश्वर उहाँ उजाडस्थानमा अझ भित्रसम्म जानुहोस् भन्ने चाहनुहुन्छ।</w:t>
      </w:r>
    </w:p>
    <w:p>
      <w:pPr/>
      <w:r>
        <w:rPr>
          <w:lang w:val="ne_NP" w:bidi="ne_NP"/>
        </w:rPr>
      </w:r>
      <w:r>
        <w:rPr>
          <w:lang w:val="ne_NP" w:bidi="ne_NP"/>
        </w:rPr>
        <w:t>उजाडस्थानमा, यो दिउँसो तातो र राति चिसो हुन्थ्यो। रातमा, ताराहरू र चन्द्रमाबाट मात्र उज्यालो आउथ्यो। त्यहाँ जंगली जनावर, चराचुरुङ्गी र दिउँसो सायद तातो हावा चल्थ्यो। त्यहाँ धेरै ढुङ्गाहरू हुन्थे जसलाई शैतानले औंल्याउन सक्थ्यो। यदि कोही धेरै भोकाएको छ भने, तपाईंको दृष्टिले तपाईंलाई झुक्याउन सक्छ। एउटा ढुङ्गा वास्तवमा रोटीको डल्लो हो भनी कल्पना गर्न सजिलो हुनेछ। कल्पना गर्नुहोस् कि तपाईंसँग वास्तवमै यसलाई रोटी बनाउने शक्ति हुने थियो!</w:t>
      </w:r>
    </w:p>
    <w:p>
      <w:pPr/>
      <w:r>
        <w:rPr>
          <w:lang w:val="ne_NP" w:bidi="ne_NP"/>
        </w:rPr>
      </w:r>
      <w:r>
        <w:rPr>
          <w:lang w:val="ne_NP" w:bidi="ne_NP"/>
        </w:rPr>
        <w:t>शैतानले येशूलाई यरूशलेम लैजान्छ। यसको अर्थ सायद यो हो कि यो दर्शनमा भएको थियो: न कि येशू साँच्चै यरूशलेम जानुभएको थियो।</w:t>
      </w:r>
    </w:p>
    <w:p>
      <w:pPr/>
      <w:r>
        <w:rPr>
          <w:lang w:val="ne_NP" w:bidi="ne_NP"/>
        </w:rPr>
      </w:r>
      <w:r>
        <w:rPr>
          <w:lang w:val="ne_NP" w:bidi="ne_NP"/>
        </w:rPr>
        <w:t>उक्त मन्दिर एउटा ठूलो भवन थियो र यो धेरै अग्लो थियो। यदि कुनै मानिस माथिबाट हाम फाल्थ्यो भने, ऊ तलको ढुङ्गाको भुइँमा बजारिएर मर्ने थियो।</w:t>
      </w:r>
    </w:p>
    <w:p>
      <w:pPr/>
      <w:r>
        <w:rPr>
          <w:lang w:val="ne_NP" w:bidi="ne_NP"/>
        </w:rPr>
      </w:r>
      <w:r>
        <w:rPr>
          <w:lang w:val="ne_NP" w:bidi="ne_NP"/>
        </w:rPr>
        <w:t>त्यसपछि शैतानले येशूलाई एउटा अग्लो पहाडमा लैजान्छ। शैतानले येशूलाई संसारका सबै राज्यहरू देखाउँछ। उसले यी राज्यहरू कति महत्त्वपूर्ण र ठूला छन् भनेर देखाउँछ। एउटा पहाडबाट संसारका सबै राज्यहरू देख्नु शारीरिक रूपमा सम्भव छैन। शैतानले येशूलाई दर्शनहरू दियो—लगभग त्यसरी नै जस्तो कि उसले येशूलाई चलचित्र देखाइरहेको थियो।</w:t>
      </w:r>
    </w:p>
    <w:p>
      <w:pPr/>
      <w:r>
        <w:rPr>
          <w:lang w:val="ne_NP" w:bidi="ne_NP"/>
        </w:rPr>
      </w:r>
      <w:r>
        <w:rPr>
          <w:lang w:val="ne_NP" w:bidi="ne_NP"/>
        </w:rPr>
        <w:t xml:space="preserve">मानिसहरूलाई </w:t>
      </w:r>
      <w:r>
        <w:rPr>
          <w:b/>
          <w:lang w:val="ne_NP" w:bidi="ne_NP"/>
        </w:rPr>
        <w:t xml:space="preserve">धेरै अग्लो पहाडको चुचुरोबाट देख्न सकिने मनोरम दृश्य देखाउने </w:t>
      </w:r>
      <w:r>
        <w:rPr>
          <w:lang w:val="ne_NP" w:bidi="ne_NP"/>
        </w:rPr>
        <w:t>एउटा फोटो देखाउनुहोस्। मौसम सफा हुँदा—कुहिरो पटक्कै नलाग्दा—तपाईं अग्लो पर्वतको टुप्पोमा हुनुहुन्छ भने धेरै टाढासम्म देख्न सक्नुहुन्छ।</w:t>
      </w:r>
    </w:p>
    <w:p>
      <w:pPr/>
      <w:r>
        <w:rPr>
          <w:lang w:val="ne_NP" w:bidi="ne_NP"/>
        </w:rPr>
      </w:r>
      <w:r>
        <w:rPr>
          <w:lang w:val="ne_NP" w:bidi="ne_NP"/>
        </w:rPr>
        <w:t>प्रत्येक पटक येशूले शैतानलाई जवाफ दिँदा "लेखिएको छ" भन्ने शब्दहरूबाट आफ्नो जवाफ सुरु गर्नु हुन्छ। यसको अर्थ येशूले हिब्रू बाइबलमा भएका शब्दहरूलाई उल्लेख गरिरहनुभएको छ, जसलाई हामी अहिले पुरानो नियम भन्छौं। येशूका ती ३ वटा जवाफहरूमा पनि प्रत्येक पटक उस्तै शब्दहरू छन् भन्ने कुरा सुनिश्चित गर्नुहोस्, ताकि येशूले प्रत्येक पटक धर्मशास्त्रबाट उद्धृत गरिरहनुभएको कुरा स्पष्ट होस्।</w:t>
      </w:r>
    </w:p>
    <w:p>
      <w:pPr/>
      <w:r>
        <w:rPr>
          <w:lang w:val="ne_NP" w:bidi="ne_NP"/>
        </w:rPr>
      </w:r>
      <w:r>
        <w:rPr>
          <w:lang w:val="ne_NP" w:bidi="ne_NP"/>
        </w:rPr>
        <w:t>दोस्रो पटक शैतानले येशूलाई प्रलोभनमा पार्ने प्रयास गर्दा उसले यी शब्दहरू नै प्रयोग गर्छ: "लेखिएको छ"। तपाईंले शैतानलाई येशूले प्रयोग गर्नुभएका शब्दहरू नै प्रयोग गर्न दिनु महत्त्वपूर्ण छ, ताकि तपाईंका श्रोताहरूले यो पहिचान गर्न सकून् कि शैतानले पनि येशूले जस्तै — धर्मशास्त्रबाट उद्धृत गरेर — त्यही कुरा गर्ने प्रयास गरिरहेको छ।</w:t>
      </w:r>
    </w:p>
    <w:p>
      <w:pPr/>
      <w:r>
        <w:rPr>
          <w:lang w:val="ne_NP" w:bidi="ne_NP"/>
        </w:rPr>
      </w:r>
      <w:r>
        <w:rPr>
          <w:lang w:val="ne_NP" w:bidi="ne_NP"/>
        </w:rPr>
        <w:t>शैतान निस्केको बित्तिकै, स्वर्गदूतहरू येशूको सेवा गर्न आउँछन्। तिनीहरूले सायद उहाँलाई खाना र पानी दिए। तिनीहरूले उहाँलाई ४० दिनको उपवास र शैतानको प्रलोभनबाट तंग्रिन मद्दत गर्छन्। यसले येशूलाई उहाँको शारीरिक शक्ति फिर्ता दिने थियो, ताकि उहाँ हिँड्दै उजाडस्थानबाट बाहिर निस्केर सहरहरू र गाउँहरूमा फर्कन सक्नुहुन्थ्यो।</w:t>
      </w:r>
      <w:r>
        <w:rPr>
          <w:lang w:val="ne_NP" w:bidi="ne_NP"/>
        </w:rPr>
      </w:r>
    </w:p>
    <w:p>
      <w:pPr>
        <w:pStyle w:val="Heading3"/>
      </w:pPr>
      <w:r>
        <w:rPr>
          <w:lang w:val="ne_NP" w:bidi="ne_NP"/>
        </w:rPr>
        <w:t>Step 4</w:t>
      </w:r>
    </w:p>
    <w:p>
      <w:pPr/>
      <w:r>
        <w:rPr>
          <w:lang w:val="ne_NP" w:bidi="ne_NP"/>
        </w:rPr>
      </w:r>
      <w:r>
        <w:rPr>
          <w:lang w:val="ne_NP" w:bidi="ne_NP"/>
        </w:rPr>
        <w:t>सबैभन्दा सजिलोसँग बुझिने संस्करणमा पाठलाई फेरि एकपटक सुन्नुहोस्।</w:t>
      </w:r>
    </w:p>
    <w:p>
      <w:pPr/>
      <w:r>
        <w:rPr>
          <w:lang w:val="ne_NP" w:bidi="ne_NP"/>
        </w:rPr>
      </w:r>
      <w:r>
        <w:rPr>
          <w:lang w:val="ne_NP" w:bidi="ne_NP"/>
        </w:rPr>
        <w:t>यस सत्रमा, टोलीले कथालाई नाटकको रूप दिनेछ।</w:t>
      </w:r>
    </w:p>
    <w:p>
      <w:pPr/>
      <w:r>
        <w:rPr>
          <w:lang w:val="ne_NP" w:bidi="ne_NP"/>
        </w:rPr>
      </w:r>
      <w:r>
        <w:rPr>
          <w:lang w:val="ne_NP" w:bidi="ne_NP"/>
        </w:rPr>
        <w:t>यस कथामा ३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पवित्र आत्मा</w:t>
      </w:r>
    </w:p>
    <w:p>
      <w:pPr>
        <w:pStyle w:val="ListBullet"/>
        <w:spacing w:line="240" w:lineRule="auto"/>
        <w:ind w:left="720"/>
      </w:pPr>
      <w:r>
        <w:rPr>
          <w:lang w:val="ne_NP" w:bidi="ne_NP"/>
        </w:rPr>
      </w:r>
      <w:r>
        <w:rPr>
          <w:lang w:val="ne_NP" w:bidi="ne_NP"/>
        </w:rPr>
        <w:t>शैतान (दुष्ट)</w:t>
      </w:r>
    </w:p>
    <w:p>
      <w:pPr>
        <w:pStyle w:val="ListBullet"/>
        <w:spacing w:line="240" w:lineRule="auto"/>
        <w:ind w:left="720"/>
      </w:pPr>
      <w:r>
        <w:rPr>
          <w:lang w:val="ne_NP" w:bidi="ne_NP"/>
        </w:rPr>
      </w:r>
      <w:r>
        <w:rPr>
          <w:lang w:val="ne_NP" w:bidi="ne_NP"/>
        </w:rPr>
        <w:t>स्वर्गदूतहरू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टोलीलाई नरोकिकन कथाको अभिनय गर्न लगाउनुहोस्।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येशूले बप्तिस्मा लिनुभएको, पवित्र आत्मा उहाँमा ओर्लिनुभएको र येशू उहाँको प्यारो छोरा हुनुहुन्छ भनी परमेश्वरले भन्नुभएको घटनालाई फेरि अभिनय गरेर देखाउनु पनि सहयोगी हुन सक्छ।</w:t>
      </w:r>
    </w:p>
    <w:p>
      <w:pPr/>
      <w:r>
        <w:rPr>
          <w:lang w:val="ne_NP" w:bidi="ne_NP"/>
        </w:rPr>
      </w:r>
      <w:r>
        <w:rPr>
          <w:lang w:val="ne_NP" w:bidi="ne_NP"/>
        </w:rPr>
        <w:t>येशूको भूमिका खेल्ने कलाकारलाई सोध्नुहोस्: "यो हुँदा तपाईंलाई कस्तो महसुस भयो?" तपाईंले यस्ता कुराहरू सुन्न सक्नुहुन्छ: "खुसी," "प्रोत्साहित।"</w:t>
      </w:r>
    </w:p>
    <w:p>
      <w:pPr/>
      <w:r>
        <w:rPr>
          <w:lang w:val="ne_NP" w:bidi="ne_NP"/>
        </w:rPr>
      </w:r>
      <w:r>
        <w:rPr>
          <w:lang w:val="ne_NP" w:bidi="ne_NP"/>
        </w:rPr>
        <w:t>पवित्र आत्माद्वारा येशू उजाडस्थानको झन् गहिरो भागमा लगिनुभएको र ४० दिनसम्म उपवास बस्नुभएको अभिनय गर्नुहोस्।</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येशूको भूमिका खेल्ने कलाकारलाई सोध्नुहोस्: "उजाडस्थानमा एक्लै भएको हुनाले, तपाईं कस्ता आवाजहरू सुन्नु हुन्छ जस्तो लाग्छ? तपाईंले के देख्नुहुन्छ जस्तो लाग्छ? यहाँ ४० दिनसम्म उपवास बसेपछि, तपाईंको शरीरलाई कस्तो महसुस हुन्छ? तपाईंको छालालाई कस्तो महसुस हुन्छ? तपाईंको मुख? तपाईंका आँखाहरू? तपाईंको पेट? तपाईंको खुट्टा?" तपाईंले यस्ता कुराहरू सुन्न सक्नुहुन्छ: "म धेरै कमजोर छु, मेरो सम्पूर्ण शरीर दुखिरहेको छ, मेरो ओठ फुटेको छ, मेरो छाला जलिरहेको 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शैतानले येशूलाई ढुङ्गाहरूलाई रोटी बनाउन प्रलोभनमा पार्न खोजेको अभिनय गर्नुहोस्।</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येशूको भूमिका खेल्ने कलाकारलाई सोध्नुहोस्: "तपाईंलाई कस्तो महसुस भइरहेको छ? तपाईं के सोचिरहनु भएको 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येशूले इन्कार गर्नुभएको अभिनय गर्नुहोस्।</w:t>
      </w:r>
    </w:p>
    <w:p>
      <w:pPr/>
      <w:r>
        <w:rPr>
          <w:lang w:val="ne_NP" w:bidi="ne_NP"/>
        </w:rPr>
      </w:r>
      <w:r>
        <w:rPr>
          <w:lang w:val="ne_NP" w:bidi="ne_NP"/>
        </w:rPr>
        <w:t>शैतानले येशूलाई यरूशलेमको मन्दिरको सबैभन्दा उच्च ठाउँमा लगेर, उहाँलाई तल हाम फाल्न सुझाव दिएको अभिनय गर्नुहोस्।</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येशूको भूमिका खेल्ने कलाकारलाई सोध्नुहोस्: "तपाईंलाई कस्तो महसुस भइरहेको छ? तपाईं के सोचिरहनु भएको 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शैतानलाई येशूको प्रतिक्रियाको अभिनय गर्नुहोस्।</w:t>
      </w:r>
    </w:p>
    <w:p>
      <w:pPr/>
      <w:r>
        <w:rPr>
          <w:lang w:val="ne_NP" w:bidi="ne_NP"/>
        </w:rPr>
      </w:r>
      <w:r>
        <w:rPr>
          <w:lang w:val="ne_NP" w:bidi="ne_NP"/>
        </w:rPr>
        <w:t>शैतानले येशूलाई अग्लो पहाडमा लगेर संसारका सबै राज्यहरू देखाउँदै, यदि येशूले आफूलाई दण्डवत गर्नुभयो भने उहाँलाई ती सबै दिनेछु भनी भन्दै गरेको अभिनय गर्नुहोस्।</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येशूको भूमिका खेल्ने कलाकारलाई सोध्नुहोस्: "तपाईंलाई कस्तो महसुस भइरहेको छ? तपाईं के सोचिरहनु भएको 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शैतानलाई येशूले दिनुभएको प्रतिक्रिया र उहाँले उसलाई जान भन्नुभएको कुराको अभिनय गर्नुहोस्।</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शैतानको भूमिका खेल्ने कलाकारलाई सोध्नुहोस्: "तपाईंलाई कस्तो महसुस भइरहेको छ?" तपाईं के सोचिरहनु भएको 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शैतान गएको र स्वर्गदूतहरू येशूको सेवा गर्न आएको अभिनय गर्नुहोस्।</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येशूको भूमिका खेल्ने कलाकारलाई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स्वर्गदूतहरूको भूमिका खेल्ने कलाकारहरूलाई सोध्नुहोस्: "तपाईंलाई कस्तो महसुस भइरहेको छ?" तपाईंले यस्ता कुराहरू सुन्न सक्नुहुन्छ:</w:t>
      </w:r>
      <w:r>
        <w:rPr>
          <w:lang w:val="ne_NP" w:bidi="ne_NP"/>
        </w:rPr>
      </w:r>
    </w:p>
    <w:p>
      <w:pPr>
        <w:pStyle w:val="Heading3"/>
      </w:pPr>
      <w:r>
        <w:rPr>
          <w:lang w:val="ne_NP" w:bidi="ne_NP"/>
        </w:rPr>
        <w:t>Step 5</w:t>
      </w:r>
    </w:p>
    <w:p>
      <w:pPr/>
      <w:r>
        <w:rPr>
          <w:lang w:val="ne_NP" w:bidi="ne_NP"/>
        </w:rPr>
      </w:r>
      <w:r>
        <w:rPr>
          <w:lang w:val="ne_NP" w:bidi="ne_NP"/>
        </w:rPr>
        <w:t>सबैभन्दा सजिलोसँग बुझिने संस्करणमा पाठलाई एकपटक सुन्नुहोस्।</w:t>
      </w:r>
    </w:p>
    <w:p>
      <w:pPr/>
      <w:r>
        <w:rPr>
          <w:lang w:val="ne_NP" w:bidi="ne_NP"/>
        </w:rPr>
      </w:r>
      <w:r>
        <w:rPr>
          <w:lang w:val="ne_NP" w:bidi="ne_NP"/>
        </w:rPr>
        <w:t xml:space="preserve">येशूले ४० दिनसम्म </w:t>
      </w:r>
      <w:r>
        <w:rPr>
          <w:b/>
          <w:lang w:val="ne_NP" w:bidi="ne_NP"/>
        </w:rPr>
        <w:t>उपवास बस्नु</w:t>
      </w:r>
      <w:r>
        <w:rPr>
          <w:lang w:val="ne_NP" w:bidi="ne_NP"/>
        </w:rPr>
        <w:t>भयो। उपवास बस्नुको अर्थ उहाँले कुनै खाना खानु भएन। मत्तीले हामीलाई उहाँले पानी लिनुभयो कि भएन भन्ने कुरा बताउँदैनन्। जे भए पनि, त्यहाँ धेरै कम मात्र पानी उपलब्ध हुने थियो।</w:t>
      </w:r>
    </w:p>
    <w:p>
      <w:pPr/>
      <w:r>
        <w:rPr>
          <w:lang w:val="ne_NP" w:bidi="ne_NP"/>
        </w:rPr>
      </w:r>
      <w:r>
        <w:rPr>
          <w:lang w:val="ne_NP" w:bidi="ne_NP"/>
        </w:rPr>
        <w:t xml:space="preserve">शैतान येशूलाई </w:t>
      </w:r>
      <w:r>
        <w:rPr>
          <w:b/>
          <w:lang w:val="ne_NP" w:bidi="ne_NP"/>
        </w:rPr>
        <w:t>प्रलोभनमा पार्न</w:t>
      </w:r>
      <w:r>
        <w:rPr>
          <w:lang w:val="ne_NP" w:bidi="ne_NP"/>
        </w:rPr>
        <w:t xml:space="preserve"> आउँछ। प्रलोभनको अर्थ परीक्षण गर्नु हो। </w:t>
      </w:r>
      <w:r>
        <w:rPr>
          <w:b/>
          <w:lang w:val="ne_NP" w:bidi="ne_NP"/>
        </w:rPr>
        <w:t>शैतान</w:t>
      </w:r>
      <w:r>
        <w:rPr>
          <w:lang w:val="ne_NP" w:bidi="ne_NP"/>
        </w:rPr>
        <w:t xml:space="preserve"> सबै दुष्ट आत्माहरूको नेता हो।</w:t>
      </w:r>
    </w:p>
    <w:p>
      <w:pPr/>
      <w:r>
        <w:rPr>
          <w:lang w:val="ne_NP" w:bidi="ne_NP"/>
        </w:rPr>
      </w:r>
      <w:r>
        <w:rPr>
          <w:b/>
          <w:lang w:val="ne_NP" w:bidi="ne_NP"/>
        </w:rPr>
        <w:t>शैतान</w:t>
      </w:r>
      <w:r>
        <w:rPr>
          <w:lang w:val="ne_NP" w:bidi="ne_NP"/>
        </w:rPr>
        <w:t xml:space="preserve"> दुष्टका लागि नामहरूमध्ये एक हो। यसको अर्थ "शत्रु" हो, र कहिलेकाहीँ "आरोप लगाउने व्यक्ति" हो। तपाईं यी २ फरक शब्दहरूलाई कसरी अनुवाद गर्नुहुनेछ भन्ने कुरा आफ्नो टोलीसँग छलफल गर्नुहोस्। के तपाईं "दुष्ट" र "शैतान" जस्तै सुनिने शब्द प्रयोग गर्न चाहनुहुन्छ, वा के तपाईं तिनीहरूलाई एउटा वाक्यांशद्वारा वर्णन गर्न चाहनुहुन्छ? के तपाईंसँग दुष्ट आत्माहरूको नेता वा सबैभन्दा शक्तिशाली दुष्ट आत्माका लागि कुनै स्थानीय शब्द छ? यो पात्र बाइबलको अर्थसँग कसरी फरक वा मिल्दोजुल्दो हुनेछ?</w:t>
      </w:r>
    </w:p>
    <w:p>
      <w:pPr/>
      <w:r>
        <w:rPr>
          <w:lang w:val="ne_NP" w:bidi="ne_NP"/>
        </w:rPr>
      </w:r>
      <w:r>
        <w:rPr>
          <w:lang w:val="ne_NP" w:bidi="ne_NP"/>
        </w:rPr>
        <w:t>शैतान र दुष्ट शब्दहरू मुख्य शब्दावलीमा छन्। तपाईंले अघिल्लो खण्डहरूमा प्रयोग गरेको शब्द प्रयोग गर्नुहोस्।</w:t>
      </w:r>
    </w:p>
    <w:p>
      <w:pPr/>
      <w:r>
        <w:rPr>
          <w:lang w:val="ne_NP" w:bidi="ne_NP"/>
        </w:rPr>
      </w:r>
      <w:r>
        <w:rPr>
          <w:b/>
          <w:lang w:val="ne_NP" w:bidi="ne_NP"/>
        </w:rPr>
        <w:t>प्रलोभनकर्ता</w:t>
      </w:r>
      <w:r>
        <w:rPr>
          <w:lang w:val="ne_NP" w:bidi="ne_NP"/>
        </w:rPr>
        <w:t>को अर्थ कसैलाई प्रलोभन गर्ने वा परीक्षण गर्ने व्यक्ति।</w:t>
      </w:r>
    </w:p>
    <w:p>
      <w:pPr/>
      <w:r>
        <w:rPr>
          <w:lang w:val="ne_NP" w:bidi="ne_NP"/>
        </w:rPr>
      </w:r>
      <w:r>
        <w:rPr>
          <w:lang w:val="ne_NP" w:bidi="ne_NP"/>
        </w:rPr>
        <w:t xml:space="preserve">शैतानले येशूले आफू </w:t>
      </w:r>
      <w:r>
        <w:rPr>
          <w:b/>
          <w:lang w:val="ne_NP" w:bidi="ne_NP"/>
        </w:rPr>
        <w:t>परमेश्वरको छोरा</w:t>
      </w:r>
      <w:r>
        <w:rPr>
          <w:lang w:val="ne_NP" w:bidi="ne_NP"/>
        </w:rPr>
        <w:t xml:space="preserve"> हुनुहुन्छ भनी प्रमाणित गरोस् भन्ने चाहन्छ। येशू परमेश्वरका "छोरा" हुनुहुन्छ भन्ने कुराको अर्थ परमेश्वरसँग उहाँको धेरै विशेष सम्बन्ध छ। यसको अर्थ यो होइन कि परमेश्वर जैविक अर्थमा येशूका पिता हुनुहुन्छ, जसरी एक मानव पुरुष आफ्नो छोराको पिता हुन्छ। जब येशूलाई परमेश्वरको छोरा भनिन्छ, यसको अर्थ यो पनि हो कि उहाँ मसीह हुनुहुन्छ, जसलाई परमेश्वरले मानिसहरूलाई बचाउन पठाउने प्रतिज्ञा गर्नुभएको थियो।</w:t>
      </w:r>
    </w:p>
    <w:p>
      <w:pPr/>
      <w:r>
        <w:rPr>
          <w:lang w:val="ne_NP" w:bidi="ne_NP"/>
        </w:rPr>
      </w:r>
      <w:r>
        <w:rPr>
          <w:lang w:val="ne_NP" w:bidi="ne_NP"/>
        </w:rPr>
        <w:t>"परमेश्वरको छोरा" वाक्यांश मुख्य शब्दावलीमा छ। तपाईंले अघिल्लो खण्डहरूमा प्रयोग गर्नुभएको वाक्यांश नै प्रयोग गर्नुहोस्।</w:t>
      </w:r>
    </w:p>
    <w:p>
      <w:pPr/>
      <w:r>
        <w:rPr>
          <w:lang w:val="ne_NP" w:bidi="ne_NP"/>
        </w:rPr>
      </w:r>
      <w:r>
        <w:rPr>
          <w:b/>
          <w:lang w:val="ne_NP" w:bidi="ne_NP"/>
        </w:rPr>
        <w:t>रोटी</w:t>
      </w:r>
      <w:r>
        <w:rPr>
          <w:lang w:val="ne_NP" w:bidi="ne_NP"/>
        </w:rPr>
        <w:t xml:space="preserve"> यहूदीहरूका लागि सामान्य खाना थियो। यो अनाजबाट बनाइएको पिठोबाट बन्छ जसलाई सेकेर पकाईन्छ। एउटा रोटी गोलो र अलि समतल थियो।</w:t>
      </w:r>
    </w:p>
    <w:p>
      <w:pPr/>
      <w:r>
        <w:rPr>
          <w:lang w:val="ne_NP" w:bidi="ne_NP"/>
        </w:rPr>
      </w:r>
      <w:r>
        <w:rPr>
          <w:lang w:val="ne_NP" w:bidi="ne_NP"/>
        </w:rPr>
        <w:t>यदि आवश्यक परेमा, आफ्नो टोलीलाई रोटीको तस्वीर देखाउनुहोस्।</w:t>
      </w:r>
    </w:p>
    <w:p>
      <w:pPr/>
      <w:r>
        <w:rPr>
          <w:lang w:val="ne_NP" w:bidi="ne_NP"/>
        </w:rPr>
      </w:r>
      <w:r>
        <w:rPr>
          <w:lang w:val="ne_NP" w:bidi="ne_NP"/>
        </w:rPr>
        <w:t>शैतानको प्रलोभनको जवाफमा येशूको पहिलो उत्तर यो हो कि मानिस केवल रोटी खाएर मात्र होइन, तर परमेश्वरले बोल्नुहुने वचनहरू पालन गरेर बाँच्छ। यदि तपाईंको समुदायका मानिसहरूले सामान्यतया रोटी खाँदैनन् भने, तपाईंले रोटीको सट्टा खाना पनि भन्न सक्नुहुन्छ।</w:t>
      </w:r>
    </w:p>
    <w:p>
      <w:pPr/>
      <w:r>
        <w:rPr>
          <w:lang w:val="ne_NP" w:bidi="ne_NP"/>
        </w:rPr>
      </w:r>
      <w:r>
        <w:rPr>
          <w:b/>
          <w:lang w:val="ne_NP" w:bidi="ne_NP"/>
        </w:rPr>
        <w:t>मन्दिर</w:t>
      </w:r>
      <w:r>
        <w:rPr>
          <w:lang w:val="ne_NP" w:bidi="ne_NP"/>
        </w:rPr>
        <w:t xml:space="preserve"> यहूदीहरूका लागि सबैभन्दा महत्त्वपूर्ण धार्मिक ठाउँ थियो। यो त्यो ठाउँ थियो जहाँ पुजारीहरू भनिने विशेष मानिसहरूले मानिसहरूको तर्फबाट परमेश्वरलाई बलिदानहरू चढाउँथे। मन्दिर परमेश्वरको घर जस्तै थियो। यो त्यो ठाउँ थियो जहाँ मानिसहरू प्रार्थना गर्न र परमेश्वरको आराधना गर्न आउँथे। त्यहाँ एउटा मात्र मन्दिर थियो। यो यरूशलेममा थियो। त्यसैले यरूशलेम सहरलाई पवित्र सहर भनिन्थ्यो। पवित्रको अर्थ यो हो कि केही कुरा अलग राखिएको छ र यसको विशेष उद्देश्य छ।</w:t>
      </w:r>
    </w:p>
    <w:p>
      <w:pPr/>
      <w:r>
        <w:rPr>
          <w:lang w:val="ne_NP" w:bidi="ne_NP"/>
        </w:rPr>
      </w:r>
      <w:r>
        <w:rPr>
          <w:lang w:val="ne_NP" w:bidi="ne_NP"/>
        </w:rPr>
        <w:t>पवित्र शब्द मुख्य शब्दावलीमा छ। तपाईंले अघिल्लो खण्डहरूमा प्रयोग गरेको शब्द प्रयोग गर्नुहोस्।</w:t>
      </w:r>
    </w:p>
    <w:p>
      <w:pPr/>
      <w:r>
        <w:rPr>
          <w:lang w:val="ne_NP" w:bidi="ne_NP"/>
        </w:rPr>
      </w:r>
      <w:r>
        <w:rPr>
          <w:lang w:val="ne_NP" w:bidi="ne_NP"/>
        </w:rPr>
        <w:t>मूर्तिहरू शब्दको बारेमा मुख्य शब्दावलीमा छलफल गरिएको छ। तपाईंले अघिल्लो खण्डहरूमा प्रयोग गरेको शब्द प्रयोग गर्नुहोस्।</w:t>
      </w:r>
    </w:p>
    <w:p>
      <w:pPr/>
      <w:r>
        <w:rPr>
          <w:lang w:val="ne_NP" w:bidi="ne_NP"/>
        </w:rPr>
      </w:r>
      <w:r>
        <w:rPr>
          <w:lang w:val="ne_NP" w:bidi="ne_NP"/>
        </w:rPr>
        <w:t>टोलीलाई फेरि मन्दिर कस्तो देखिन्थ्यो भन्ने तस्वीर देखाउनुहोस्।</w:t>
      </w:r>
    </w:p>
    <w:p>
      <w:pPr/>
      <w:r>
        <w:rPr>
          <w:lang w:val="ne_NP" w:bidi="ne_NP"/>
        </w:rPr>
      </w:r>
      <w:r>
        <w:rPr>
          <w:lang w:val="ne_NP" w:bidi="ne_NP"/>
        </w:rPr>
        <w:t>येशूले प्रत्येक प्रलोभनको जवाफ "</w:t>
      </w:r>
      <w:r>
        <w:rPr>
          <w:b/>
          <w:lang w:val="ne_NP" w:bidi="ne_NP"/>
        </w:rPr>
        <w:t>यो लेखिएको छ</w:t>
      </w:r>
      <w:r>
        <w:rPr>
          <w:lang w:val="ne_NP" w:bidi="ne_NP"/>
        </w:rPr>
        <w:t xml:space="preserve">" भन्ने शब्दहरूका साथ दिनुहुन्छ। यसलाई "परमेश्वरको वचनले भन्छ", "धर्मशास्त्रले भन्छ" वा "परमेश्वरले हामीलाई आफ्नो पुस्तकमा भन्नुभएको छ", वा "यो परमेश्वरको पुस्तकमा भनिएको छ..." भन्न सकिन्छ। </w:t>
      </w:r>
    </w:p>
    <w:p>
      <w:pPr/>
      <w:r>
        <w:rPr>
          <w:lang w:val="ne_NP" w:bidi="ne_NP"/>
        </w:rPr>
      </w:r>
      <w:r>
        <w:rPr>
          <w:b/>
          <w:lang w:val="ne_NP" w:bidi="ne_NP"/>
        </w:rPr>
        <w:t>स्वर्गदूतहरू</w:t>
      </w:r>
      <w:r>
        <w:rPr>
          <w:lang w:val="ne_NP" w:bidi="ne_NP"/>
        </w:rPr>
        <w:t xml:space="preserve"> येशूको सेवा गर्न आउँछन्। तपाईंले अघिल्लो खण्डहरूमा स्वर्गदूतका लागि प्रयोग गर्नुभएको शब्द नै प्रयोग गर्नुहोस्। स्वर्गदूत शब्द मुख्य शब्दावलीमा छ।</w:t>
      </w:r>
      <w:r>
        <w:rPr>
          <w:lang w:val="ne_NP" w:bidi="ne_NP"/>
        </w:rPr>
      </w:r>
    </w:p>
    <w:p>
      <w:pPr>
        <w:pStyle w:val="Heading3"/>
      </w:pPr>
      <w:r>
        <w:rPr>
          <w:lang w:val="ne_NP" w:bidi="ne_NP"/>
        </w:rPr>
        <w:t>Step 6</w:t>
      </w:r>
    </w:p>
    <w:p>
      <w:pPr/>
      <w:r>
        <w:rPr>
          <w:lang w:val="ne_NP" w:bidi="ne_NP"/>
        </w:rPr>
      </w:r>
      <w:r>
        <w:rPr>
          <w:lang w:val="ne_NP" w:bidi="ne_NP"/>
        </w:rPr>
        <w:t>सबैभन्दा सजिलोसँग बुझिने अनुवादमा यस खण्डको श्रव्य संस्करण सुन्नुहोस्।</w:t>
      </w:r>
    </w:p>
    <w:p>
      <w:pPr/>
      <w:r>
        <w:rPr>
          <w:lang w:val="ne_NP" w:bidi="ne_NP"/>
        </w:rPr>
      </w:r>
      <w:r>
        <w:rPr>
          <w:lang w:val="ne_NP" w:bidi="ne_NP"/>
        </w:rPr>
        <w:t>यस सत्रमा, समूहमा मिलेर यो खण्डलाई आफ्नै भाषामा फेरि भन्नुहोस्।</w:t>
      </w:r>
    </w:p>
    <w:p>
      <w:pPr/>
      <w:r>
        <w:rPr>
          <w:lang w:val="ne_NP" w:bidi="ne_NP"/>
        </w:rPr>
      </w:r>
      <w:r>
        <w:rPr>
          <w:lang w:val="ne_NP" w:bidi="ne_NP"/>
        </w:rPr>
        <w:t>पहिला, सम्पूर्ण समूहले उक्त खण्डलाई आफ्नै भाषामा सुनाउने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समावेश गर्न नबिर्सनुहोस्।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पूरा खण्ड पुनः नभनेसम्म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समूहले अनुच्छेदको कुन संस्करण सबैभन्दा राम्रो छ भनी निर्णय गर्न सक्छ। तपाईंलाई समूहको एउटा सदस्यले एउटा दृश्य सुनाएको तरिका मन पर्यो, तर अर्को दृश्य चाहिँ समूहको अर्को सदस्यले सुनाएको तरिका मन पर्यो भनी तपाईं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गरी खण्डको अन्तिम संस्करण तयार पार्न सक्छ।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Matthew 4:12–25</w:t>
      </w:r>
      <w:r>
        <w:rPr>
          <w:lang w:val="ne_NP" w:bidi="ne_NP"/>
        </w:rPr>
      </w:r>
    </w:p>
    <w:p>
      <w:pPr>
        <w:pStyle w:val="Heading3"/>
      </w:pPr>
      <w:r>
        <w:rPr>
          <w:lang w:val="ne_NP" w:bidi="ne_NP"/>
        </w:rPr>
        <w:t>Step 1</w:t>
      </w:r>
    </w:p>
    <w:p>
      <w:pPr/>
      <w:r>
        <w:rPr>
          <w:lang w:val="ne_NP" w:bidi="ne_NP"/>
        </w:rPr>
      </w:r>
      <w:r>
        <w:rPr>
          <w:lang w:val="ne_NP" w:bidi="ne_NP"/>
        </w:rPr>
        <w:t>मत्ती ४:१२–२५ सुन्नुहोस् र यसलाई आफ्नो हृदयमा राख्नुहोस्। पाठलाई तीन पटक (सम्भव भएमा तीन फरक अनुवादहरूमा) सुन्नुहोस्।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यस कथाले हामीलाई परमेश्वर वा येशूको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मत्ती ४:१२–२५</w:t>
      </w:r>
    </w:p>
    <w:p>
      <w:pPr/>
      <w:r>
        <w:rPr>
          <w:lang w:val="ne_NP" w:bidi="ne_NP"/>
        </w:rPr>
      </w:r>
      <w:r>
        <w:rPr>
          <w:lang w:val="ne_NP" w:bidi="ne_NP"/>
        </w:rPr>
        <w:t>सबैभन्दा सजिलोसँग बुझिने संस्करणमा पाठलाई एकपटक सुन्नुहोस्।</w:t>
      </w:r>
    </w:p>
    <w:p>
      <w:pPr/>
      <w:r>
        <w:rPr>
          <w:lang w:val="ne_NP" w:bidi="ne_NP"/>
        </w:rPr>
      </w:r>
      <w:r>
        <w:rPr>
          <w:lang w:val="ne_NP" w:bidi="ne_NP"/>
        </w:rPr>
        <w:t>यो कथाभन्दा अघि हामीले येशूले बप्तिस्मा दिने यूहन्नाबाट कसरी बप्तिस्मा लिनुभयो भन्ने कुरा सुनेका थियौँ। पवित्र आत्मा येशूमा ओर्लनुभएको थियो। त्यसपछि येशूले उजाडस्थानमा आफैँ ४० दिन उपवास बसेर बिताउनुभयो। शैतान आयो र उनलाई परमेश्वरको आज्ञा नमान्न लगाउने प्रयास गर्यो, तर येशू परमेश्वरको आज्ञाकारी रहनुभयो।</w:t>
      </w:r>
    </w:p>
    <w:p>
      <w:pPr/>
      <w:r>
        <w:rPr>
          <w:lang w:val="ne_NP" w:bidi="ne_NP"/>
        </w:rPr>
      </w:r>
      <w:r>
        <w:rPr>
          <w:lang w:val="ne_NP" w:bidi="ne_NP"/>
        </w:rPr>
        <w:t>अब, मत्तीले हामीलाई बताउँछन् कि यूहन्नालाई जेलमा हालिएको कुरा येशूले सुन्नुभयो। मत्तीले हामीलाई यसको बारेमा अझै विवरण दिँदैनन्, तर पछिका केही अध्यायहरूमा उनले हामीलाई बताउनेछन् कि हेरोद एन्टिपासले नै यूहन्नालाई पक्राउ गरेका थिए। हेरोद एन्टिपास राजा हेरोदका छोरा थिए, जसले येशू बालक छँदा उहाँलाई मार्ने प्रयास गरेका थिए।</w:t>
      </w:r>
    </w:p>
    <w:p>
      <w:pPr/>
      <w:r>
        <w:rPr>
          <w:lang w:val="ne_NP" w:bidi="ne_NP"/>
        </w:rPr>
      </w:r>
      <w:r>
        <w:rPr>
          <w:lang w:val="ne_NP" w:bidi="ne_NP"/>
        </w:rPr>
        <w:t>येशू गालील भनिने प्रान्तमा हुर्कनुभएको थियो। पछि उहाँ बप्तिस्मा लिन यहूदिया प्रान्तमा जानुभएको थियो। बप्तिस्मा दिने यूहन्ना पक्राउ परेको कुरा सुनेपछि, उहाँ गालीलमा फर्केर जानु हुन्छ र आफ्नो काम सुरु गर्नु हुन्छ। बप्तिस्मा लिइसकेका, पवित्र आत्मा पाइसकेका र शैतानद्वारा परीक्षामा परिसकेका हुनाले, उहाँ तयार हुनुहुन्छ!</w:t>
      </w:r>
    </w:p>
    <w:p>
      <w:pPr/>
      <w:r>
        <w:rPr>
          <w:lang w:val="ne_NP" w:bidi="ne_NP"/>
        </w:rPr>
      </w:r>
      <w:r>
        <w:rPr>
          <w:lang w:val="ne_NP" w:bidi="ne_NP"/>
        </w:rPr>
        <w:t>अघि, येशू नासरत भनिने एउटा सानो गाउँमा बसोबास गर्नुहुन्थ्यो। यहूदियाबाट फर्केपछि उहाँ कपर्नहुम भनिने सहरमा बस्न थाल्नुहुन्छ। कपर्नहुम एउटा ठूलो तालको छेउमा भएको सहर थियो, जसलाई गालीलको समुद्र भनिन्छ।</w:t>
      </w:r>
    </w:p>
    <w:p>
      <w:pPr/>
      <w:r>
        <w:rPr>
          <w:lang w:val="ne_NP" w:bidi="ne_NP"/>
        </w:rPr>
      </w:r>
      <w:r>
        <w:rPr>
          <w:lang w:val="ne_NP" w:bidi="ne_NP"/>
        </w:rPr>
        <w:t>मत्तीले यसलाई जबुलून र नप्तालीको क्षेत्र पनि भन्छन्। इस्राएलका मानिसहरू १२ कुलहरूमा विभाजित थिए। प्रत्येक कुलको देशको एक विशेष भागमा अधिकार थियो। जबुलून र नप्ताली दुई कुलहरूका नामहरू हुन्। कफर्नहुम नप्तालीको भागमा छ। नासरत जबुलूनको भागमा थियो। यो महत्त्वपूर्ण छ, किनभने मत्तीले अब अगमवक्ता यशैयाले धेरै समय अघि भनेको कुरा फेरि उल्लेख गर्छन्। यशैयाले मानिसहरूका लागि संकट र अन्धकार हुनेछ भनेर भनेका थिए। तर त्यसपछि उनले भने कि एउटा विशेष राजा आउनेछन्, जो इस्राएलका सबैभन्दा प्रिय राजा दाऊदका सन्तान हुनेछन्, जसको बारेमा हामीले पहिले सुनेका थियौं। दाऊदका यी वंशजले मानिसहरूमाथि सदाका लागि शासन गर्ने थिए। यस राजाको आगमन अहिले सम्म अन्धकारमा रहेका मानिसहरूका लागि उज्यालो जस्तै हुनेछ।</w:t>
      </w:r>
    </w:p>
    <w:p>
      <w:pPr/>
      <w:r>
        <w:rPr>
          <w:lang w:val="ne_NP" w:bidi="ne_NP"/>
        </w:rPr>
      </w:r>
      <w:r>
        <w:rPr>
          <w:lang w:val="ne_NP" w:bidi="ne_NP"/>
        </w:rPr>
        <w:t>यशैयाले कविताको प्रयोग गरिरहेका छन्, जुन कुनै कुरालाई अझ सुन्दर रूपमा व्यक्त गर्ने एउटा विशेष तरिका हो। उनले एउटै कुरा दुई पटक भन्छन् — कि अन्धकारमा रहेका मानिसहरूका लागि उज्यालो छ —, तर अलि फरक शब्दहरूमा। यहूदी कवितामा यो धेरै सामान्य थियो। अन्धकार र उज्यालोले शारीरिक अन्धकार र उज्यालोलाई जनाउँदैन, तर आध्यात्मिक अन्धकार र उज्यालोलाई जनाउँछ।</w:t>
      </w:r>
    </w:p>
    <w:p>
      <w:pPr/>
      <w:r>
        <w:rPr>
          <w:lang w:val="ne_NP" w:bidi="ne_NP"/>
        </w:rPr>
      </w:r>
      <w:r>
        <w:rPr>
          <w:lang w:val="ne_NP" w:bidi="ne_NP"/>
        </w:rPr>
        <w:t>यशैयाले विशेष गरी उल्लेख गरे कि जबुलून र नप्तालीमा बसोबास गर्ने मानिसहरूले यो प्रकाश देख्नेछन्। यशैयाले त्यो ठाउँको बारेमा धेरै विवरणहरू दिन्छन् जहाँ मानिसहरूले यो उज्यालो देख्नेछन्: उनले यसलाई "जबुलून र नप्तालीको भूमि, समुद्रको नजिकै, यर्दन नदीभन्दा पर, अन्यजातिहरूको गालील" भनेर भन्छन्। जब यशैयाले "यर्दन नदीभन्दा पर, अन्यजातिहरूको गालील" को बारेमा कुरा गर्छन्, तब उनले यर्दन नदी र गालीलको समुद्रको पूर्वमा रहेको क्षेत्रलाई जनाउँदै छन्। अन्यजातिहरू एउटा यस्तो शब्द हो जसको अर्थ यहूदी नभएको कुनै पनि व्यक्ति हो। यशैयाको अर्थ यो हो कि इस्राएल बाहिर बसोबास गर्ने र यहूदी नहुनेहरूले पनि ज्योति देख्नेछन्।</w:t>
      </w:r>
    </w:p>
    <w:p>
      <w:pPr/>
      <w:r>
        <w:rPr>
          <w:lang w:val="ne_NP" w:bidi="ne_NP"/>
        </w:rPr>
      </w:r>
      <w:r>
        <w:rPr>
          <w:lang w:val="ne_NP" w:bidi="ne_NP"/>
        </w:rPr>
        <w:t>येशूले जबुलून र नप्तालीको क्षेत्रमा मानिसहरूलाई परमेश्वरको राज्यको बारेमा बताउने आफ्नो काम सुरु गरिरहनुभएको छ। यसको केही समयपछि, येशूले पनि ताल पार गर्नुहुनेछ र यशैयाले "अन्यजातिहरूको गालील" भनेका क्षेत्रमा जानुहुनेछ। येशूको समयमा यस क्षेत्रको आधिकारिक नाम 'डेकापोलिस' थियो। त्यहाँ धेरै मानिसहरू बस्छन्, जो यहूदी होइनन् तर अन्यजाति हुन्। अन्धकारमा रहेका मानिसहरूका लागि उज्यालो हुनेछ भन्ने यशैयाको भविष्यवाणी पूरा भइसकेको थियो!</w:t>
      </w:r>
    </w:p>
    <w:p>
      <w:pPr/>
      <w:r>
        <w:rPr>
          <w:lang w:val="ne_NP" w:bidi="ne_NP"/>
        </w:rPr>
      </w:r>
      <w:r>
        <w:rPr>
          <w:lang w:val="ne_NP" w:bidi="ne_NP"/>
        </w:rPr>
        <w:t>आफ्नो टोलीलाई नक्सा देखाउनुहोस्। यहूदियाको उजाडस्थान र गालील कहाँ छ देखाउनुहोस्, अनि नासरत, कपेर्नहुम र गालीलको समुद्रलाई औंल्याउनुहोस्। यर्दन नदी पारिको क्षेत्र र गालीलको समुद्र, अर्थात् "अन्यजातिहरूको गालील" देखाउनुहोस्।</w:t>
      </w:r>
    </w:p>
    <w:p>
      <w:pPr/>
      <w:r>
        <w:rPr>
          <w:lang w:val="ne_NP" w:bidi="ne_NP"/>
        </w:rPr>
      </w:r>
      <w:r>
        <w:rPr>
          <w:lang w:val="ne_NP" w:bidi="ne_NP"/>
        </w:rPr>
        <w:t>येशूले मानिसहरूलाई पश्चात्ताप गर्नुपर्छ भनेर भन्दै हुनुहुन्छ। यसको अर्थ तिनीहरूले नराम्रा कामहरू गर्न छोड्नुपर्छ र यसको सट्टा परमेश्वरले चाहनुभएअनुसार व्यवहार गर्नुपर्छ। यो अब विशेष गरी महत्त्वपूर्ण छ, किनभने परमेश्वरको राज्य नजिकै आएको छ। राज्य नजिकै आएको छ भन्ने कुराको अर्थ परमेश्वरले मानिसहरूमा शासन गर्न थाल्नुभएको छ। यो त्यही सन्देश थियो जुन बप्तिस्मा दिने यूहन्नाले पहिले दिइरहेका थिए। परमेश्वरले मानिसहरूमा शासन गरिरहनुभएको छ, त्यसैले मानिसहरूले परमेश्वरको राज्यका सदस्यहरूले जसरी व्यवहार गर्नुपर्छ, त्यसरी नै व्यवहार गर्न थाल्नुपर्छ! =</w:t>
      </w:r>
    </w:p>
    <w:p>
      <w:pPr/>
      <w:r>
        <w:rPr>
          <w:lang w:val="ne_NP" w:bidi="ne_NP"/>
        </w:rPr>
      </w:r>
      <w:r>
        <w:rPr>
          <w:lang w:val="ne_NP" w:bidi="ne_NP"/>
        </w:rPr>
        <w:t>गालीलको समुद्रको वरिपरि बसोबास गर्ने मानिसहरूले माछा मार्नका लागि तालको प्रयोग गरे। माझीहरू डुङ्गा लिएर खियाउँदै वा पाल हालेर गहिरो पानीमा जान्थे र त्यसपछि जाल फ्याँक्थे। माछाहरू जालमा पस्थे र माछा मार्नेहरूले जाललाई डुङ्गाभित्र तान्थे। अथवा, माछा मार्नेहरू पानीमा हिँडेर जान्थे र त्यहाँबाट जाल फ्याँक्थे।</w:t>
      </w:r>
    </w:p>
    <w:p>
      <w:pPr>
        <w:pStyle w:val="ListBullet"/>
        <w:spacing w:line="240" w:lineRule="auto"/>
        <w:ind w:left="720"/>
      </w:pPr>
      <w:r>
        <w:rPr>
          <w:lang w:val="ne_NP" w:bidi="ne_NP"/>
        </w:rPr>
      </w:r>
      <w:r>
        <w:rPr>
          <w:lang w:val="ne_NP" w:bidi="ne_NP"/>
        </w:rPr>
        <w:t>आफ्नो टोलीलाई पानीमा माछा मार्ने डुङ्गाको तस्वीर देखाउनुहोस्।</w:t>
      </w:r>
    </w:p>
    <w:p>
      <w:pPr>
        <w:pStyle w:val="ListBullet"/>
        <w:spacing w:line="240" w:lineRule="auto"/>
        <w:ind w:left="720"/>
      </w:pPr>
      <w:r>
        <w:rPr>
          <w:lang w:val="ne_NP" w:bidi="ne_NP"/>
        </w:rPr>
      </w:r>
      <w:r>
        <w:rPr>
          <w:lang w:val="ne_NP" w:bidi="ne_NP"/>
        </w:rPr>
        <w:t>जालले माछा मार्ने मानिसहरूको तस्वीर देखाउनुहोस्।</w:t>
      </w:r>
    </w:p>
    <w:p>
      <w:pPr>
        <w:pStyle w:val="ListBullet"/>
        <w:spacing w:line="240" w:lineRule="auto"/>
        <w:ind w:left="720"/>
      </w:pPr>
      <w:r>
        <w:rPr>
          <w:lang w:val="ne_NP" w:bidi="ne_NP"/>
        </w:rPr>
      </w:r>
      <w:r>
        <w:rPr>
          <w:lang w:val="ne_NP" w:bidi="ne_NP"/>
        </w:rPr>
        <w:t>यदि आवश्यक परेमा, माछाको थुप्रोको तस्वीर देखाउनुहोस्।</w:t>
      </w:r>
    </w:p>
    <w:p>
      <w:pPr/>
      <w:r>
        <w:rPr>
          <w:lang w:val="ne_NP" w:bidi="ne_NP"/>
        </w:rPr>
      </w:r>
      <w:r>
        <w:rPr>
          <w:lang w:val="ne_NP" w:bidi="ne_NP"/>
        </w:rPr>
        <w:t>जब येशू पानीको किनारमा हिँड्दै हुनुहुन्छ, उहाँले शिमोन र अन्द्रियासलाई आफूलाई पछ्याउन बोलाउनुहुन्छ। उहाँ भन्नुहुन्छ कि उहाँले तिनीहरूलाई मानिसहरूका माछा मार्नेहरू बनाउनु हुनेछ। शिमोन र अन्द्रियासले अहिले माछा समातिरहेका छन्। यसको सट्टा, येशूले तिनीहरूलाई मानिसहरूलाई समात्न लगाउनुहुनेछ। जालले होइन, तर तिनीहरूलाई परमेश्वरको राज्यको बारेमा बताएर। येशूले तिनीहरूलाई भनिरहनुभएको छ कि उहाँ चाहनुहुन्छ कि तिनीहरू उहाँका अनुयायीहरू बनून्, र तिनीहरूले अन्य मानिसहरूलाई पनि उहाँका अनुयायीहरू बनाउनेछन्।</w:t>
      </w:r>
    </w:p>
    <w:p>
      <w:pPr/>
      <w:r>
        <w:rPr>
          <w:lang w:val="ne_NP" w:bidi="ne_NP"/>
        </w:rPr>
      </w:r>
      <w:r>
        <w:rPr>
          <w:lang w:val="ne_NP" w:bidi="ne_NP"/>
        </w:rPr>
        <w:t xml:space="preserve">येशूले शिमोन र उनका भाइ अन्द्रियासलाई आफूलाई पछ्याउन बोलाउनुहुन्छ। मत्तीले शिमोनलाई "पत्रुस भनि बोलाइने शिमोन" भनेर बोलाउँछन्। यस समयमा शिमोनलाई अझै पत्रुस भनिएको </w:t>
      </w:r>
      <w:r>
        <w:rPr>
          <w:b/>
          <w:lang w:val="ne_NP" w:bidi="ne_NP"/>
        </w:rPr>
        <w:t>थिएन</w:t>
      </w:r>
      <w:r>
        <w:rPr>
          <w:lang w:val="ne_NP" w:bidi="ne_NP"/>
        </w:rPr>
        <w:t>। पछि, येशूले उनलाई पत्रुस नाम दिनुहुनेछ। मत्तीले यो जानकारी अहिले नै दिन्छन् ताकि उनका पाठकहरूले यो थाहा पाऊन् कि यो त्यही व्यक्ति हो जसलाई तिनीहरूले पत्रुसको रूपमा चिन्छन्।</w:t>
      </w:r>
    </w:p>
    <w:p>
      <w:pPr/>
      <w:r>
        <w:rPr>
          <w:lang w:val="ne_NP" w:bidi="ne_NP"/>
        </w:rPr>
      </w:r>
      <w:r>
        <w:rPr>
          <w:lang w:val="ne_NP" w:bidi="ne_NP"/>
        </w:rPr>
        <w:t>याकूब र यूहन्नाले आफ्ना जालहरू तयार गरिरहेका छन्। मानिसहरूले बलियो, पातलो धागोबाट जालहरू बनाउँथे र तिनलाई आपसमा गाँठो पार्थे। धागोहरू प्रायः चुँडिन्थे, र त्यसपछि माझीहरूले नयाँ धागोहरू र गाँठहरू थपेर जालहरूलाई मर्मत गर्थे। याकूब र यूहन्नाले जालहरू जाँच्दै गरेका हुन सक्छन्, वा तिनीहरूले तिनको मर्मत गर्दै गरेका हुन सक्छन्।</w:t>
      </w:r>
    </w:p>
    <w:p>
      <w:pPr/>
      <w:r>
        <w:rPr>
          <w:lang w:val="ne_NP" w:bidi="ne_NP"/>
        </w:rPr>
      </w:r>
      <w:r>
        <w:rPr>
          <w:lang w:val="ne_NP" w:bidi="ne_NP"/>
        </w:rPr>
        <w:t>जब येशूले यी मानिसहरूलाई उहाँलाई पछ्याउन बोलाउनुहुन्छ, तिनीहरूले तुरुन्तै आज्ञा पालन गर्छन्। तिनीहरूले माछा मार्ने आफ्नो पुरानो जीवन छोड्छन्, र तिनीहरू येशूका अनुयायीहरू, चेलाहरू बन्छन्। तिनीहरू येशू जाँदै गरेको ठाउँमा जानेछन्, उहाँबाट सिक्नेछन्, र उहाँले चाहनुभएको कुरा गर्न सिक्नेछन्।</w:t>
      </w:r>
    </w:p>
    <w:p>
      <w:pPr/>
      <w:r>
        <w:rPr>
          <w:lang w:val="ne_NP" w:bidi="ne_NP"/>
        </w:rPr>
      </w:r>
      <w:r>
        <w:rPr>
          <w:lang w:val="ne_NP" w:bidi="ne_NP"/>
        </w:rPr>
        <w:t>तपाईंको समुदायमा, शिक्षक र उनका विद्यार्थीहरूबीचको सम्बन्ध कस्तो हुन्छ? के तपाईं शिक्षकलाई "पछ्याउने" विद्यार्थीहरूको बारेमा एउटा कथा सुनाउन सक्नुहुन्छ? अथवा, के तपाईं यस्तो "शिक्षक" को बारेमा कथा सुनाउन सक्नुहुन्छ, जो मानिसहरूलाई सिकाउन घुमिरहन्छन् र अनुयायीहरू जम्मा गर्छन्?</w:t>
      </w:r>
    </w:p>
    <w:p>
      <w:pPr/>
      <w:r>
        <w:rPr>
          <w:lang w:val="ne_NP" w:bidi="ne_NP"/>
        </w:rPr>
      </w:r>
      <w:r>
        <w:rPr>
          <w:lang w:val="ne_NP" w:bidi="ne_NP"/>
        </w:rPr>
        <w:t>येशूले सम्पूर्ण गालीलमा यात्रा गर्नुहुन्छ र सभाघरहरूमा सिकाउनुहुन्छ। सभाघरहरू भवनहरू थिए जहाँ यहूदी मानिसहरू प्रार्थना गर्न र परमेश्वरका व्यवस्थाहरूको अध्ययन गर्न एकसाथ भेला हुन्थे। प्रायः त्यहाँ शिक्षक हुन्थे जसले धर्मशास्त्रबाट केही पढेर मानिसहरूलाई व्याख्या गरिदिन्थे। सायद येशूले गरिरहनुभएको काम यो थियो। येशूले प्रचार पनि गरिरहनुभएको थियो—अर्थात् मानिसहरूलाई असल खबर सुनाइरहनुभएको थियो। खुसीको खबर यो थियो कि परमेश्वरको राज्य नजिकै थियो! मानिसहरूमा परमेश्वरको शासन सुरु भइरहेको थियो। परमेश्वरले धर्मशास्त्रमा भन्नुभएको सबै कुरा सत्य हुन लागेको थियो।</w:t>
      </w:r>
    </w:p>
    <w:p>
      <w:pPr/>
      <w:r>
        <w:rPr>
          <w:lang w:val="ne_NP" w:bidi="ne_NP"/>
        </w:rPr>
      </w:r>
      <w:r>
        <w:rPr>
          <w:lang w:val="ne_NP" w:bidi="ne_NP"/>
        </w:rPr>
        <w:t>येशूले मानिसहरूलाई निको पनि पार्नुहुन्छ। यसले उहाँले भन्नुभएका कुराहरू साँच्चै सत्य छन् भन्ने कुरा प्रमाणित गर्छ। यसले येशूसँग अधिकार छ भन्ने कुरा देखाउँछ।</w:t>
      </w:r>
    </w:p>
    <w:p>
      <w:pPr/>
      <w:r>
        <w:rPr>
          <w:lang w:val="ne_NP" w:bidi="ne_NP"/>
        </w:rPr>
      </w:r>
      <w:r>
        <w:rPr>
          <w:lang w:val="ne_NP" w:bidi="ne_NP"/>
        </w:rPr>
        <w:t>जब मानिसहरूले येशूले मानिसहरूलाई निको पार्न सक्नुहुन्छ भन्ने कुरा थाहा पाउँछन्, तब तिनीहरूले बिरामी मानिसहरूलाई येशूकहाँ लैजान्छन् ताकि उहाँले तिनीहरूलाई निको पार्न सकून्। मत्तीले विभिन्न बिरामीहरूको उल्लेख गर्छन्। यसको अर्थ येशूले यी बिरामीहरू मात्र निको पार्नुभयो भन्ने होइन। यी केवल उदाहरणहरू हुन्। उहाँले कुनै पनि प्रकारको बिमारी, चोट वा अपाङ्गताबाट पीडित मानिसहरूलाई निको पार्नुभयो। उहाँले दुष्ट आत्माहरू भएका मानिसहरूलाई पनि निको पार्नु भयो। यसको अर्थ दुष्ट आत्माहरूले यी मानिसहरूलाई नियन्त्रण गरिरहेका थिए र तिनीहरूलाई बिरामी बनाइरहेका थिए वा तिनीहरूलाई अनौठो तरिकाले व्यवहार गर्न लगाउँथे। येशूले यी दुष्ट आत्माहरूलाई टाढा जान लगाउनुभयो।</w:t>
      </w:r>
    </w:p>
    <w:p>
      <w:pPr/>
      <w:r>
        <w:rPr>
          <w:lang w:val="ne_NP" w:bidi="ne_NP"/>
        </w:rPr>
      </w:r>
      <w:r>
        <w:rPr>
          <w:lang w:val="ne_NP" w:bidi="ne_NP"/>
        </w:rPr>
        <w:t>येशू गालीलमा यात्रा गरिरहनुभएको छ, तर उहाँले के गरिरहनुभएको छ भन्ने कुराको खबर अन्य ठाउँहरूमा फैलिरहेको छ। सिरिया भन्नाले, मत्तीले सायद गालीलको उत्तरमा रहेको क्षेत्रलाई बुझाउन खोजेका हुन्। डेकापोलिस गालीलको पूर्वतिरको क्षेत्रको नाम हो। मानिसहरू यहूदियाबाट र यहूदियामा भएको राजधानी सहर यरूशलेमबाट पनि येशूलाई भेट्न आउँदै छन्।</w:t>
      </w:r>
    </w:p>
    <w:p>
      <w:pPr/>
      <w:r>
        <w:rPr>
          <w:lang w:val="ne_NP" w:bidi="ne_NP"/>
        </w:rPr>
      </w:r>
      <w:r>
        <w:rPr>
          <w:lang w:val="ne_NP" w:bidi="ne_NP"/>
        </w:rPr>
        <w:t>यदि उपयोगी हुन्छ भने, यी ठाउँहरू कहाँ हुन सक्छन् भनी नक्सामा फेरि हेर्नुहोस्।</w:t>
      </w:r>
      <w:r>
        <w:rPr>
          <w:lang w:val="ne_NP" w:bidi="ne_NP"/>
        </w:rPr>
      </w:r>
    </w:p>
    <w:p>
      <w:pPr>
        <w:pStyle w:val="Heading3"/>
      </w:pPr>
      <w:r>
        <w:rPr>
          <w:lang w:val="ne_NP" w:bidi="ne_NP"/>
        </w:rPr>
        <w:t>Step 3</w:t>
      </w:r>
    </w:p>
    <w:p>
      <w:pPr/>
      <w:r>
        <w:rPr>
          <w:lang w:val="ne_NP" w:bidi="ne_NP"/>
        </w:rPr>
      </w:r>
      <w:r>
        <w:rPr>
          <w:lang w:val="ne_NP" w:bidi="ne_NP"/>
        </w:rPr>
        <w:t>सबैभन्दा सजिलोसँग बुझिने संस्करणमा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 कथामा ३ भागहरू छन्।</w:t>
      </w:r>
    </w:p>
    <w:p>
      <w:pPr/>
      <w:r>
        <w:rPr>
          <w:lang w:val="ne_NP" w:bidi="ne_NP"/>
        </w:rPr>
      </w:r>
      <w:r>
        <w:rPr>
          <w:lang w:val="ne_NP" w:bidi="ne_NP"/>
        </w:rPr>
        <w:t>पहिलो भाग, जहाँ येशू गालील जानुहुन्छ, त्यहाँ २ दृश्यहरू छन्:</w:t>
      </w:r>
    </w:p>
    <w:p>
      <w:pPr/>
      <w:r>
        <w:rPr>
          <w:lang w:val="ne_NP" w:bidi="ne_NP"/>
        </w:rPr>
      </w:r>
      <w:r>
        <w:rPr>
          <w:b/>
          <w:lang w:val="ne_NP" w:bidi="ne_NP"/>
        </w:rPr>
        <w:t>पहिलो दृश्य:</w:t>
      </w:r>
      <w:r>
        <w:rPr>
          <w:lang w:val="ne_NP" w:bidi="ne_NP"/>
        </w:rPr>
        <w:t xml:space="preserve"> येशूले यूहन्नालाई जेलमा हालिएको कुरा सुन्नुहुन्छ र गालील जानुहुन्छ।</w:t>
      </w:r>
    </w:p>
    <w:p>
      <w:pPr/>
      <w:r>
        <w:rPr>
          <w:lang w:val="ne_NP" w:bidi="ne_NP"/>
        </w:rPr>
      </w:r>
      <w:r>
        <w:rPr>
          <w:b/>
          <w:lang w:val="ne_NP" w:bidi="ne_NP"/>
        </w:rPr>
        <w:t>दोस्रो दृश्य:</w:t>
      </w:r>
      <w:r>
        <w:rPr>
          <w:lang w:val="ne_NP" w:bidi="ne_NP"/>
        </w:rPr>
        <w:t xml:space="preserve"> येशूले प्रचार गर्न थाल्नुहुन्छ।</w:t>
      </w:r>
    </w:p>
    <w:p>
      <w:pPr/>
      <w:r>
        <w:rPr>
          <w:lang w:val="ne_NP" w:bidi="ne_NP"/>
        </w:rPr>
      </w:r>
      <w:r>
        <w:rPr>
          <w:lang w:val="ne_NP" w:bidi="ne_NP"/>
        </w:rPr>
        <w:t>दोस्रो भाग, जहाँ येशूले आफ्ना पहिलो चेलाहरूलाई बोलाउनुहुन्छ, त्यहाँ २ दृश्यहरू छन्:</w:t>
      </w:r>
    </w:p>
    <w:p>
      <w:pPr/>
      <w:r>
        <w:rPr>
          <w:lang w:val="ne_NP" w:bidi="ne_NP"/>
        </w:rPr>
      </w:r>
      <w:r>
        <w:rPr>
          <w:b/>
          <w:lang w:val="ne_NP" w:bidi="ne_NP"/>
        </w:rPr>
        <w:t>पहिलो दृश्य:</w:t>
      </w:r>
      <w:r>
        <w:rPr>
          <w:lang w:val="ne_NP" w:bidi="ne_NP"/>
        </w:rPr>
        <w:t xml:space="preserve"> येशूले पत्रुस र अन्द्रियासलाई बोलाउनुहुन्छ।</w:t>
      </w:r>
    </w:p>
    <w:p>
      <w:pPr/>
      <w:r>
        <w:rPr>
          <w:lang w:val="ne_NP" w:bidi="ne_NP"/>
        </w:rPr>
      </w:r>
      <w:r>
        <w:rPr>
          <w:b/>
          <w:lang w:val="ne_NP" w:bidi="ne_NP"/>
        </w:rPr>
        <w:t>दोस्रो दृश्य:</w:t>
      </w:r>
      <w:r>
        <w:rPr>
          <w:lang w:val="ne_NP" w:bidi="ne_NP"/>
        </w:rPr>
        <w:t xml:space="preserve"> येशूले याकूब र यूहन्नालाई बोलाउनुहुन्छ।</w:t>
      </w:r>
    </w:p>
    <w:p>
      <w:pPr/>
      <w:r>
        <w:rPr>
          <w:lang w:val="ne_NP" w:bidi="ne_NP"/>
        </w:rPr>
      </w:r>
      <w:r>
        <w:rPr>
          <w:lang w:val="ne_NP" w:bidi="ne_NP"/>
        </w:rPr>
        <w:t>तेस्रो भाग, जहाँ येशूले गालीलमा प्रचार गर्दै र धेरै मानिसहरूलाई निको पार्दै हुनुहुन्छ, त्यहाँ एउटा दृश्य 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बप्तिस्मा दिने यूहन्ना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यशैया</w:t>
      </w:r>
    </w:p>
    <w:p>
      <w:pPr>
        <w:pStyle w:val="ListBullet"/>
        <w:spacing w:line="240" w:lineRule="auto"/>
        <w:ind w:left="720"/>
      </w:pPr>
      <w:r>
        <w:rPr>
          <w:lang w:val="ne_NP" w:bidi="ne_NP"/>
        </w:rPr>
      </w:r>
      <w:r>
        <w:rPr>
          <w:lang w:val="ne_NP" w:bidi="ne_NP"/>
        </w:rPr>
        <w:t>जबुलून र नप्तालीमा बसोबास गर्ने मानिसहरू</w:t>
      </w:r>
    </w:p>
    <w:p>
      <w:pPr>
        <w:pStyle w:val="ListBullet"/>
        <w:spacing w:line="240" w:lineRule="auto"/>
        <w:ind w:left="720"/>
      </w:pPr>
      <w:r>
        <w:rPr>
          <w:lang w:val="ne_NP" w:bidi="ne_NP"/>
        </w:rPr>
      </w:r>
      <w:r>
        <w:rPr>
          <w:lang w:val="ne_NP" w:bidi="ne_NP"/>
        </w:rPr>
        <w:t>शिमोन जसलाई पत्रुस भनिन्छ</w:t>
      </w:r>
    </w:p>
    <w:p>
      <w:pPr>
        <w:pStyle w:val="ListBullet"/>
        <w:spacing w:line="240" w:lineRule="auto"/>
        <w:ind w:left="720"/>
      </w:pPr>
      <w:r>
        <w:rPr>
          <w:lang w:val="ne_NP" w:bidi="ne_NP"/>
        </w:rPr>
      </w:r>
      <w:r>
        <w:rPr>
          <w:lang w:val="ne_NP" w:bidi="ne_NP"/>
        </w:rPr>
        <w:t>शिमोनको भाइ अन्द्रियास</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यूहन्ना, याकूबको भाइ</w:t>
      </w:r>
    </w:p>
    <w:p>
      <w:pPr>
        <w:pStyle w:val="ListBullet"/>
        <w:spacing w:line="240" w:lineRule="auto"/>
        <w:ind w:left="720"/>
      </w:pPr>
      <w:r>
        <w:rPr>
          <w:lang w:val="ne_NP" w:bidi="ne_NP"/>
        </w:rPr>
      </w:r>
      <w:r>
        <w:rPr>
          <w:lang w:val="ne_NP" w:bidi="ne_NP"/>
        </w:rPr>
        <w:t>तिनीहरूका बुबा जब्दिया</w:t>
      </w:r>
    </w:p>
    <w:p>
      <w:pPr>
        <w:pStyle w:val="ListBullet"/>
        <w:spacing w:line="240" w:lineRule="auto"/>
        <w:ind w:left="720"/>
      </w:pPr>
      <w:r>
        <w:rPr>
          <w:lang w:val="ne_NP" w:bidi="ne_NP"/>
        </w:rPr>
      </w:r>
      <w:r>
        <w:rPr>
          <w:lang w:val="ne_NP" w:bidi="ne_NP"/>
        </w:rPr>
        <w:t>येशूकहाँ आउने भीड, बिरामी मानिसहरू सहित</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मत्तीले यूहन्नालाई जेलमा हालिएको कुरा धेरै नै सामान्य रूपमा उल्लेख गर्छन्। उनले यो गर्छन् किनभने कथा येशूको बारेमा हो, यूहन्नाको बारेमा होइन। तपाईंको भाषामा, सायद तपाईंले पहिले यूहन्नालाई जेलमा हालिँदै छ भनेर भन्नुपर्ने हुन्छ, र त्यसपछि येशूले यसको बारेमा सुन्नुहुन्छ।</w:t>
      </w:r>
    </w:p>
    <w:p>
      <w:pPr/>
      <w:r>
        <w:rPr>
          <w:lang w:val="ne_NP" w:bidi="ne_NP"/>
        </w:rPr>
      </w:r>
      <w:r>
        <w:rPr>
          <w:lang w:val="ne_NP" w:bidi="ne_NP"/>
        </w:rPr>
        <w:t xml:space="preserve">मत्तीले हामीलाई यूहन्नालाई </w:t>
      </w:r>
      <w:r>
        <w:rPr>
          <w:b/>
          <w:lang w:val="ne_NP" w:bidi="ne_NP"/>
        </w:rPr>
        <w:t>कहिले</w:t>
      </w:r>
      <w:r>
        <w:rPr>
          <w:lang w:val="ne_NP" w:bidi="ne_NP"/>
        </w:rPr>
        <w:t xml:space="preserve"> जेलमा हालिएको थियो भनेर बताउँदैन। सायद यो येशू उजाडस्थानमा ४० दिनसम्म रहनुभएको समयमा भयो, वा सायद यो ठीक त्यसपछि भयो। हुन सक्छ कि येशूले उजाडस्थानमा ४० दिन बिताएर फर्केलगत्तै यो समाचार सुन्नुहुन्छ।</w:t>
      </w:r>
    </w:p>
    <w:p>
      <w:pPr/>
      <w:r>
        <w:rPr>
          <w:lang w:val="ne_NP" w:bidi="ne_NP"/>
        </w:rPr>
      </w:r>
      <w:r>
        <w:rPr>
          <w:lang w:val="ne_NP" w:bidi="ne_NP"/>
        </w:rPr>
        <w:t>त्यसैले तुरुन्तै वा त्यसलगतै, उजाडस्थानमा एक्लै भएपछि येशू गालीलमा फर्किनुभयो। यसको अर्थ दुई-चार दिनको पैदल यात्रा। येशू पहिले नासरतमा जानुहुन्छ, जहाँ उहाँको परिवार अझै छ, तर त्यसपछि कफर्नहुम जानुहुन्छ। उहाँ त्यहाँ बस्न थाल्नुहुन्छ। कफर्नहुम नासरतभन्दा धेरै ठूलो सहर हो। धेरै मानिसहरू कपर्नहुमबाट आउँछन् र जान्छन्। यो सिकाउन सुरु गर्न राम्रो ठाउँ हो।</w:t>
      </w:r>
    </w:p>
    <w:p>
      <w:pPr/>
      <w:r>
        <w:rPr>
          <w:lang w:val="ne_NP" w:bidi="ne_NP"/>
        </w:rPr>
      </w:r>
      <w:r>
        <w:rPr>
          <w:lang w:val="ne_NP" w:bidi="ne_NP"/>
        </w:rPr>
        <w:t>शिमोन र आन्द्रियास, अनि यूहन्ना र याकूब माझीहरू हुन्। माछा इस्राएलका मानिसहरूका लागि एउटा महत्त्वपूर्ण खाना थियो। यी चार जना मानिसहरूले सायद राम्रो व्यापार गर्थे। शिमोन र आन्द्रियास समुद्रमा आफ्ना जालहरू फ्याँक्दै छन्। सायद तिनीहरू पानीको किनारबाट अलि बाहिर डुङ्गामा बसिरहेका थिए, र येशूले तिनीहरूलाई बोलाउनुभयो। वा सायद तिनीहरू पानीमा उभिँदै गर्दा आफ्नो जाल फ्याँकिरहेका थिए। सामान्यतया अँध्यारो हुँदा मानिसहरूले माछा मार्ने गर्थे। सायद येशूले तिनीहरूलाई साँझ वा बिहान भेट्नुभयो।</w:t>
      </w:r>
    </w:p>
    <w:p>
      <w:pPr/>
      <w:r>
        <w:rPr>
          <w:lang w:val="ne_NP" w:bidi="ne_NP"/>
        </w:rPr>
      </w:r>
      <w:r>
        <w:rPr>
          <w:lang w:val="ne_NP" w:bidi="ne_NP"/>
        </w:rPr>
        <w:t>याकूब र यूहन्ना डुङ्गामा छन्। माछा मार्ने डुङ्गा लगभग ८ मिटर लामो र २ १/२ मिटर चौडा थियो। यो लगभग १ १/४ मिटर गहिरो थियो। यसमा लगभग तेह्र जना मानिसहरू अटाउन सक्छन्।</w:t>
      </w:r>
    </w:p>
    <w:p>
      <w:pPr/>
      <w:r>
        <w:rPr>
          <w:lang w:val="ne_NP" w:bidi="ne_NP"/>
        </w:rPr>
      </w:r>
      <w:r>
        <w:rPr>
          <w:lang w:val="ne_NP" w:bidi="ne_NP"/>
        </w:rPr>
        <w:t xml:space="preserve">आफ्ना अनुवादकहरूलाई </w:t>
      </w:r>
      <w:r>
        <w:rPr>
          <w:lang w:val="ne_NP" w:bidi="ne_NP"/>
        </w:rPr>
        <w:t>डुङ्गा</w:t>
      </w:r>
      <w:r>
        <w:rPr>
          <w:lang w:val="ne_NP" w:bidi="ne_NP"/>
        </w:rPr>
        <w:t>को फोटो देखाउनुहोस् र डुङ्गाको आकार देखाउने एउटा तरिका रोज्नुहोस्, सायद जमिनमा लट्ठीले त्यसको आकार कोर्दै र मानिसहरूलाई कोरिएको रेखाभित्र पस्न आग्रह गरेर।</w:t>
      </w:r>
    </w:p>
    <w:p>
      <w:pPr/>
      <w:r>
        <w:rPr>
          <w:lang w:val="ne_NP" w:bidi="ne_NP"/>
        </w:rPr>
      </w:r>
      <w:r>
        <w:rPr>
          <w:lang w:val="ne_NP" w:bidi="ne_NP"/>
        </w:rPr>
        <w:t>त्यस समयमा यी चार मानिसहरू मात्र त्यहाँ थिए कि भनेर हामीलाई थाहा छैन। यो सम्भव छ कि अन्य मानिसहरू माछा मार्दै र एकै समयमा, विभिन्न डुङ्गाहरूमा काम गरिरहेका थिए।</w:t>
      </w:r>
    </w:p>
    <w:p>
      <w:pPr/>
      <w:r>
        <w:rPr>
          <w:lang w:val="ne_NP" w:bidi="ne_NP"/>
        </w:rPr>
      </w:r>
      <w:r>
        <w:rPr>
          <w:lang w:val="ne_NP" w:bidi="ne_NP"/>
        </w:rPr>
        <w:t xml:space="preserve">मत्ती भन्छन् कि यी चार मानिसहरूले </w:t>
      </w:r>
      <w:r>
        <w:rPr>
          <w:b/>
          <w:lang w:val="ne_NP" w:bidi="ne_NP"/>
        </w:rPr>
        <w:t>तुरुन्तै</w:t>
      </w:r>
      <w:r>
        <w:rPr>
          <w:lang w:val="ne_NP" w:bidi="ne_NP"/>
        </w:rPr>
        <w:t xml:space="preserve"> आफ्नो काम छोड्छन्। शिमोन र अन्द्रियासले प्रयोग गरिरहेको जाल किनारमा छोडिएको छ, र याकूब र यूहन्नाका पिता अझै मर्मत गर्न बाँकी रहेका जालहरूसँगै डुङ्गामा बसेका छन्!</w:t>
      </w:r>
    </w:p>
    <w:p>
      <w:pPr/>
      <w:r>
        <w:rPr>
          <w:lang w:val="ne_NP" w:bidi="ne_NP"/>
        </w:rPr>
      </w:r>
      <w:r>
        <w:rPr>
          <w:lang w:val="ne_NP" w:bidi="ne_NP"/>
        </w:rPr>
        <w:t>यी मानिसहरूलाई आफूलाई पछ्याउन बोलाएपछि, येशूले गालीलभरि यात्रा गर्न थाल्नुहुन्छ। उहाँ गाउँ-गाउँमा जानुहुन्छ र सभाघरहरूमा प्रचार गर्नुहुन्छ। प्रत्येक गाउँमा सभाघर हुन्थ्यो। ठूला सहरहरूमा थुप्रै हुने गर्थे। केही समयपछि, मानिसहरूले उहाँको बारेमा सुन्न थाल्छन् र सबै ठाउँबाट उहाँलाई भेट्न आउँदैछन्। बिरामीहरूलाई येशूकहाँ बोकेर लैजान मानिसहरूलाई मेहनत लाग्थ्यो।</w:t>
      </w:r>
      <w:r>
        <w:rPr>
          <w:lang w:val="ne_NP" w:bidi="ne_NP"/>
        </w:rPr>
      </w:r>
    </w:p>
    <w:p>
      <w:pPr>
        <w:pStyle w:val="Heading3"/>
      </w:pPr>
      <w:r>
        <w:rPr>
          <w:lang w:val="ne_NP" w:bidi="ne_NP"/>
        </w:rPr>
        <w:t>Step 4</w:t>
      </w:r>
    </w:p>
    <w:p>
      <w:pPr/>
      <w:r>
        <w:rPr>
          <w:lang w:val="ne_NP" w:bidi="ne_NP"/>
        </w:rPr>
      </w:r>
      <w:r>
        <w:rPr>
          <w:lang w:val="ne_NP" w:bidi="ne_NP"/>
        </w:rPr>
        <w:t>सबैभन्दा सजिलोसँग बुझिने संस्करणमा पाठलाई फेरि एकपटक सुन्नुहोस्।</w:t>
      </w:r>
    </w:p>
    <w:p>
      <w:pPr/>
      <w:r>
        <w:rPr>
          <w:lang w:val="ne_NP" w:bidi="ne_NP"/>
        </w:rPr>
      </w:r>
      <w:r>
        <w:rPr>
          <w:lang w:val="ne_NP" w:bidi="ne_NP"/>
        </w:rPr>
        <w:t>यस सत्रमा, टोलीले कथालाई नाटकको रूपमा प्रस्तुत गर्नेछ।</w:t>
      </w:r>
    </w:p>
    <w:p>
      <w:pPr/>
      <w:r>
        <w:rPr>
          <w:lang w:val="ne_NP" w:bidi="ne_NP"/>
        </w:rPr>
      </w:r>
      <w:r>
        <w:rPr>
          <w:lang w:val="ne_NP" w:bidi="ne_NP"/>
        </w:rPr>
        <w:t>यो कथाका ३ भागहरू छन्।</w:t>
      </w:r>
    </w:p>
    <w:p>
      <w:pPr/>
      <w:r>
        <w:rPr>
          <w:lang w:val="ne_NP" w:bidi="ne_NP"/>
        </w:rPr>
      </w:r>
      <w:r>
        <w:rPr>
          <w:b/>
          <w:lang w:val="ne_NP" w:bidi="ne_NP"/>
        </w:rPr>
        <w:t>पहिलो भाग</w:t>
      </w:r>
      <w:r>
        <w:rPr>
          <w:lang w:val="ne_NP" w:bidi="ne_NP"/>
        </w:rPr>
        <w:t>मा २ दृश्यहरू छन्।</w:t>
      </w:r>
    </w:p>
    <w:p>
      <w:pPr/>
      <w:r>
        <w:rPr>
          <w:lang w:val="ne_NP" w:bidi="ne_NP"/>
        </w:rPr>
      </w:r>
      <w:r>
        <w:rPr>
          <w:b/>
          <w:lang w:val="ne_NP" w:bidi="ne_NP"/>
        </w:rPr>
        <w:t>दोस्रो भाग</w:t>
      </w:r>
      <w:r>
        <w:rPr>
          <w:lang w:val="ne_NP" w:bidi="ne_NP"/>
        </w:rPr>
        <w:t>मा २ दृश्यहरू छन्।</w:t>
      </w:r>
    </w:p>
    <w:p>
      <w:pPr/>
      <w:r>
        <w:rPr>
          <w:lang w:val="ne_NP" w:bidi="ne_NP"/>
        </w:rPr>
      </w:r>
      <w:r>
        <w:rPr>
          <w:b/>
          <w:lang w:val="ne_NP" w:bidi="ne_NP"/>
        </w:rPr>
        <w:t>तेस्रो भाग</w:t>
      </w:r>
      <w:r>
        <w:rPr>
          <w:lang w:val="ne_NP" w:bidi="ne_NP"/>
        </w:rPr>
        <w:t>मा १ दृश्य 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बप्तिस्मा दिने यूहन्ना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यशैया</w:t>
      </w:r>
    </w:p>
    <w:p>
      <w:pPr>
        <w:pStyle w:val="ListBullet"/>
        <w:spacing w:line="240" w:lineRule="auto"/>
        <w:ind w:left="720"/>
      </w:pPr>
      <w:r>
        <w:rPr>
          <w:lang w:val="ne_NP" w:bidi="ne_NP"/>
        </w:rPr>
      </w:r>
      <w:r>
        <w:rPr>
          <w:lang w:val="ne_NP" w:bidi="ne_NP"/>
        </w:rPr>
        <w:t>जबुलून र नप्तालीमा बसोबास गर्ने मानिसहरू</w:t>
      </w:r>
    </w:p>
    <w:p>
      <w:pPr>
        <w:pStyle w:val="ListBullet"/>
        <w:spacing w:line="240" w:lineRule="auto"/>
        <w:ind w:left="720"/>
      </w:pPr>
      <w:r>
        <w:rPr>
          <w:lang w:val="ne_NP" w:bidi="ne_NP"/>
        </w:rPr>
      </w:r>
      <w:r>
        <w:rPr>
          <w:lang w:val="ne_NP" w:bidi="ne_NP"/>
        </w:rPr>
        <w:t>पत्रुस भनिने शिमोन</w:t>
      </w:r>
    </w:p>
    <w:p>
      <w:pPr>
        <w:pStyle w:val="ListBullet"/>
        <w:spacing w:line="240" w:lineRule="auto"/>
        <w:ind w:left="720"/>
      </w:pPr>
      <w:r>
        <w:rPr>
          <w:lang w:val="ne_NP" w:bidi="ne_NP"/>
        </w:rPr>
      </w:r>
      <w:r>
        <w:rPr>
          <w:lang w:val="ne_NP" w:bidi="ne_NP"/>
        </w:rPr>
        <w:t>शिमोनको भाइ अन्द्रियास</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यूहन्ना, याकूबको भाइ</w:t>
      </w:r>
    </w:p>
    <w:p>
      <w:pPr>
        <w:pStyle w:val="ListBullet"/>
        <w:spacing w:line="240" w:lineRule="auto"/>
        <w:ind w:left="720"/>
      </w:pPr>
      <w:r>
        <w:rPr>
          <w:lang w:val="ne_NP" w:bidi="ne_NP"/>
        </w:rPr>
      </w:r>
      <w:r>
        <w:rPr>
          <w:lang w:val="ne_NP" w:bidi="ne_NP"/>
        </w:rPr>
        <w:t>तिनीहरूका बुबा जब्दिया</w:t>
      </w:r>
    </w:p>
    <w:p>
      <w:pPr>
        <w:pStyle w:val="ListBullet"/>
        <w:spacing w:line="240" w:lineRule="auto"/>
        <w:ind w:left="720"/>
      </w:pPr>
      <w:r>
        <w:rPr>
          <w:lang w:val="ne_NP" w:bidi="ne_NP"/>
        </w:rPr>
      </w:r>
      <w:r>
        <w:rPr>
          <w:lang w:val="ne_NP" w:bidi="ne_NP"/>
        </w:rPr>
        <w:t>येशूकहाँ आउने भीड, बिरामी मानिसहरू सहित</w:t>
      </w:r>
    </w:p>
    <w:p>
      <w:pPr/>
      <w:r>
        <w:rPr>
          <w:lang w:val="ne_NP" w:bidi="ne_NP"/>
        </w:rPr>
      </w:r>
      <w:r>
        <w:rPr>
          <w:lang w:val="ne_NP" w:bidi="ne_NP"/>
        </w:rPr>
        <w:t>टोलीलाई कथा दुई पटक अभिनय गर्न लगाउनुहोस्। तिनीहरूले अनुवाद गरिरहेका भाषामा अभिनय गर्नुपर्छ। पहिला, टोलीलाई नरोकिकन कथाको अभिनय गर्न लगाउनुहोस्।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येशूले यूहन्नालाई जेलमा हालिएको कुरा सुनेको अभिनय गर्नुहोस्। यदि तपाईं चाहनुहुन्छ भने, तपाईंले पहिले यूहन्ना पक्राउ परेर जेलमा लगिएको अभिनय गर्न सक्नुहुन्छ।</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येशूको भूमिका खेल्ने कलाकारलाई सोध्नुहोस्: "यूहन्नालाई जेलमा हालिएको छ भन्ने कुरा सुन्दा तपाईंलाई कस्तो महसुस हुन्छ?"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येशूले गालीलभरि यात्रा गरिरहनुभएको र प्रचार गरिरहनुभएको अभिनय गर्नुहोस्।</w:t>
      </w:r>
    </w:p>
    <w:p>
      <w:pPr/>
      <w:r>
        <w:rPr>
          <w:lang w:val="ne_NP" w:bidi="ne_NP"/>
        </w:rPr>
      </w:r>
      <w:r>
        <w:rPr>
          <w:lang w:val="ne_NP" w:bidi="ne_NP"/>
        </w:rPr>
        <w:t>पृष्ठभूमिमा, अगमवक्ता यशैयाले आफ्नो पाठ बोलिरहेको अभिनय गर्नुहोस्।</w:t>
      </w:r>
    </w:p>
    <w:p>
      <w:pPr/>
      <w:r>
        <w:rPr>
          <w:lang w:val="ne_NP" w:bidi="ne_NP"/>
        </w:rPr>
      </w:r>
      <w:r>
        <w:rPr>
          <w:lang w:val="ne_NP" w:bidi="ne_NP"/>
        </w:rPr>
        <w:t>येशू तालको छेउमा हिँड्दै र शिमोन र अन्द्रियासलाई बोलाउँदै गरेको अभिनय गर्नुहोस्।</w:t>
      </w:r>
    </w:p>
    <w:p>
      <w:pPr/>
      <w:r>
        <w:rPr>
          <w:lang w:val="ne_NP" w:bidi="ne_NP"/>
        </w:rPr>
      </w:r>
      <w:r>
        <w:rPr>
          <w:lang w:val="ne_NP" w:bidi="ne_NP"/>
        </w:rPr>
        <w:t>त्यहाँ किनारमा माछाले भरिएका टोकरीहरू राखिएका हुन सक्थे, जुन बजारमा लैजान तयार थिए। के तपाईं येशूलाई कस्तो गन्धहरू आउँथ्यो होला भनी कल्पना गर्न सक्नुहुन्छ? के येशूको कपालमा हावा चलिरहेको थियो होला, के उहाँ बालुवामा खाली खुट्टा हिँड्नुभएको थियो होला, वा सायद पानीमा आफ्ना खुट्टा डुबाउनुभएको थियो होला? येशूले तालमा हेरिरहँदा के देख्नुभएको हुन सक्छ?</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शिमोन र अन्द्रियासको भूमिका खेल्ने कलाकारहरूलाई सोध्नुहोस्: "तपाईंलाई कस्तो महसुस भइरहेको छ? तपाईं के सोचिरहनु भएको छ?" तपाईंले यस्ता कुराहरू सुन्न सक्नुहुन्छ:</w:t>
      </w:r>
    </w:p>
    <w:p>
      <w:pPr/>
      <w:r>
        <w:rPr>
          <w:lang w:val="ne_NP" w:bidi="ne_NP"/>
        </w:rPr>
      </w:r>
      <w:r>
        <w:rPr>
          <w:lang w:val="ne_NP" w:bidi="ne_NP"/>
        </w:rPr>
        <w:t>येशूले याकूब र यूहन्नालाई बोलाउनुभएको अभिनय गर्नुहोस्।</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याकूब र यूहन्नाको भूमिका खेल्ने कलाकारहरूलाई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याकूब र यूहन्नाको बुबाको भूमिका खेल्ने कलाकारलाई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येशूले गालीलभरि यात्रा गरिरहनुभएको र प्रचार गरिरहनुभएको अभिनय गर्नुहोस्।</w:t>
      </w:r>
    </w:p>
    <w:p>
      <w:pPr/>
      <w:r>
        <w:rPr>
          <w:lang w:val="ne_NP" w:bidi="ne_NP"/>
        </w:rPr>
      </w:r>
      <w:r>
        <w:rPr>
          <w:lang w:val="ne_NP" w:bidi="ne_NP"/>
        </w:rPr>
        <w:t>मानिसहरूले बिरामीहरूलाई उहाँकहाँ ल्याएको अभिनय गर्नुहोस्। येशूले तिनीहरूलाई निको पार्नुभएको अभिनय गर्नुहोस्। मानिसहरूले येशूको बारेमा अरूलाई बताएको अभिनय गर्नुहोस्। येशूलाई भेट्न धेरै भन्दा बढी मानिसहरू आउने अभिनय गर्नुहोस्।</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येशूकहाँ आउने केही मानिसहरूलाई सोध्नुहोस्: "तपाईंलाई कस्तो महसुस भइरहेको छ?" तपाईं के सोचिरहनु भएको छ?" तपाईंले यस्ता कुराहरू सुन्न सक्नुहुन्छ:</w:t>
      </w:r>
      <w:r>
        <w:rPr>
          <w:lang w:val="ne_NP" w:bidi="ne_NP"/>
        </w:rPr>
      </w:r>
    </w:p>
    <w:p>
      <w:pPr>
        <w:pStyle w:val="Heading3"/>
      </w:pPr>
      <w:r>
        <w:rPr>
          <w:lang w:val="ne_NP" w:bidi="ne_NP"/>
        </w:rPr>
        <w:t>Step 5</w:t>
      </w:r>
    </w:p>
    <w:p>
      <w:pPr/>
      <w:r>
        <w:rPr>
          <w:lang w:val="ne_NP" w:bidi="ne_NP"/>
        </w:rPr>
      </w:r>
      <w:r>
        <w:rPr>
          <w:lang w:val="ne_NP" w:bidi="ne_NP"/>
        </w:rPr>
        <w:t>सबैभन्दा सजिलोसँग बुझिने संस्करणमा पाठलाई एकपटक सुन्नुहोस्।</w:t>
      </w:r>
    </w:p>
    <w:p>
      <w:pPr/>
      <w:r>
        <w:rPr>
          <w:lang w:val="ne_NP" w:bidi="ne_NP"/>
        </w:rPr>
      </w:r>
      <w:r>
        <w:rPr>
          <w:lang w:val="ne_NP" w:bidi="ne_NP"/>
        </w:rPr>
        <w:t xml:space="preserve">यस कथामा येशू </w:t>
      </w:r>
      <w:r>
        <w:rPr>
          <w:lang w:val="ne_NP" w:bidi="ne_NP"/>
        </w:rPr>
        <w:t>गालीलको समुद्र</w:t>
      </w:r>
      <w:r>
        <w:rPr>
          <w:lang w:val="ne_NP" w:bidi="ne_NP"/>
        </w:rPr>
        <w:t>को छेउमा हिँड्दै हुनुहुन्थ्यो। यो ताल लगभग २१ किलोमिटर लामो र १० किलोमिटर चौडा छ। यसको सबैभन्दा गहिरो बिन्दु ६७ मिटर छ—धेरै गहिरो! धेरै मानिसहरूले माछा मार्न र जीविकोपार्जन गर्न यसको प्रयोग गर्थे।</w:t>
      </w:r>
    </w:p>
    <w:p>
      <w:pPr/>
      <w:r>
        <w:rPr>
          <w:lang w:val="ne_NP" w:bidi="ne_NP"/>
        </w:rPr>
      </w:r>
      <w:r>
        <w:rPr>
          <w:lang w:val="ne_NP" w:bidi="ne_NP"/>
        </w:rPr>
        <w:t>आवश्यक परेमा फेरि तस्वीर देखाउनुहोस्। तपाईंले पानीको यस क्षेत्रका लागि कुन शब्द प्रयोग गर्नुहुन्छ भन्ने कुरा छलफल गर्नुहोस्। यदि तपाईंले पहिले नै केही अन्य सुसमाचारहरू अनुवाद गर्नुभएको छ भने, तपाईंले त्यहाँ प्रयोग गर्नुभएको शब्द नै प्रयोग गर्नुहोस्।</w:t>
      </w:r>
    </w:p>
    <w:p>
      <w:pPr/>
      <w:r>
        <w:rPr>
          <w:lang w:val="ne_NP" w:bidi="ne_NP"/>
        </w:rPr>
      </w:r>
      <w:r>
        <w:rPr>
          <w:lang w:val="ne_NP" w:bidi="ne_NP"/>
        </w:rPr>
        <w:t>यशैयाले जबुलून र नप्तालीको भूमिको बारेमा कुरा गर्छन्: "</w:t>
      </w:r>
      <w:r>
        <w:rPr>
          <w:b/>
          <w:lang w:val="ne_NP" w:bidi="ne_NP"/>
        </w:rPr>
        <w:t>समुद्रको छेउमा भएको बाटो</w:t>
      </w:r>
      <w:r>
        <w:rPr>
          <w:lang w:val="ne_NP" w:bidi="ne_NP"/>
        </w:rPr>
        <w:t>।" विभिन्न अनुवादहरूले यो विभिन्न तरिकाले भन्छन्। तपाईंले यसलाई यसरी अनुवाद गर्न सक्नुहुन्छ कि यसको अर्थ जबुलून र नप्तालीको भूमि समुद्रको नजिकै छ भन्ने बुझियोस्। "समुद्र" को अर्थ गालीलको समुद्र हो।</w:t>
      </w:r>
    </w:p>
    <w:p>
      <w:pPr/>
      <w:r>
        <w:rPr>
          <w:lang w:val="ne_NP" w:bidi="ne_NP"/>
        </w:rPr>
      </w:r>
      <w:r>
        <w:rPr>
          <w:lang w:val="ne_NP" w:bidi="ne_NP"/>
        </w:rPr>
        <w:t>यशैयाले "</w:t>
      </w:r>
      <w:r>
        <w:rPr>
          <w:b/>
          <w:lang w:val="ne_NP" w:bidi="ne_NP"/>
        </w:rPr>
        <w:t>अन्यजातिहरूको</w:t>
      </w:r>
      <w:r>
        <w:rPr>
          <w:lang w:val="ne_NP" w:bidi="ne_NP"/>
        </w:rPr>
        <w:t xml:space="preserve"> गालील" को बारेमा कुरा गर्छन्। यो क्षेत्र र गालील एउटै होइन। उनले यो वाक्यांशलाई अन्यजातिहरूको ठाउँ भनी बुझाउन प्रयोग गरिरहेका छन्। अन्यजातिहरू एउटा यस्तो शब्द हो जसको अर्थ केवल "मानिसहरू" हो। तर जब यहूदी मानिसहरूले यो शब्द प्रयोग गर्थे, उनीहरूको तात्पर्य "यहूदी नभएका सबै मानिसहरू" भन्ने हुन्थ्यो। यहूदीहरू परमेश्वरका चुनिएका मानिसहरू थिए, र यहूदी नभएको जो कोही बाहिरको व्यक्ति थियो। यहूदीहरूले यहूदी नभएका मानिसहरूलाई तुच्छ ठान्थे। तर परमेश्वरले यहूदीहरूलाई उहाँका विशेष मानिसहरूको रूपमा रोज्नुभएको थियो, </w:t>
      </w:r>
      <w:r>
        <w:rPr>
          <w:b/>
          <w:lang w:val="ne_NP" w:bidi="ne_NP"/>
        </w:rPr>
        <w:t>ताकि</w:t>
      </w:r>
      <w:r>
        <w:rPr>
          <w:lang w:val="ne_NP" w:bidi="ne_NP"/>
        </w:rPr>
        <w:t xml:space="preserve"> तिनीहरू </w:t>
      </w:r>
      <w:r>
        <w:rPr>
          <w:b/>
          <w:lang w:val="ne_NP" w:bidi="ne_NP"/>
        </w:rPr>
        <w:t>सबै</w:t>
      </w:r>
      <w:r>
        <w:rPr>
          <w:lang w:val="ne_NP" w:bidi="ne_NP"/>
        </w:rPr>
        <w:t xml:space="preserve"> मानिसहरूका लागि आशिष् हुन सकून्।</w:t>
      </w:r>
    </w:p>
    <w:p>
      <w:pPr/>
      <w:r>
        <w:rPr>
          <w:lang w:val="ne_NP" w:bidi="ne_NP"/>
        </w:rPr>
      </w:r>
      <w:r>
        <w:rPr>
          <w:lang w:val="ne_NP" w:bidi="ne_NP"/>
        </w:rPr>
        <w:t>तपाईं आफ्नो भाषामा "अन्यजातिहरू" कसरी भन्न चाहनुहुन्छ भन्ने कुरा छलफल गर्नुहोस्। यो शब्द नयाँ नियममा अरू धेरै पटक प्रयोग गरिनेछ। सायद तपाईंले "मानिसहरू जो यहूदी थिएनन्" जस्तो केही भन्न सक्नुहुन्छ।</w:t>
      </w:r>
    </w:p>
    <w:p>
      <w:pPr/>
      <w:r>
        <w:rPr>
          <w:lang w:val="ne_NP" w:bidi="ne_NP"/>
        </w:rPr>
      </w:r>
      <w:r>
        <w:rPr>
          <w:lang w:val="ne_NP" w:bidi="ne_NP"/>
        </w:rPr>
        <w:t xml:space="preserve">यदि तपाईंले यो शब्द अर्को खण्डमा प्रयोग गर्नुभयो भने, तपाईंले त्यही शब्द प्रयोग गर्नुहुन्छ भन्ने कुरा निश्चित गर्नुहोस्। </w:t>
      </w:r>
      <w:r>
        <w:rPr>
          <w:lang w:val="ne_NP" w:bidi="ne_NP"/>
        </w:rPr>
        <w:t>अन्यजातिहरू</w:t>
      </w:r>
      <w:r>
        <w:rPr>
          <w:lang w:val="ne_NP" w:bidi="ne_NP"/>
        </w:rPr>
        <w:t xml:space="preserve"> शब्द मुख्य शब्दावलीमा छ।</w:t>
      </w:r>
    </w:p>
    <w:p>
      <w:pPr/>
      <w:r>
        <w:rPr>
          <w:lang w:val="ne_NP" w:bidi="ne_NP"/>
        </w:rPr>
      </w:r>
      <w:r>
        <w:rPr>
          <w:lang w:val="ne_NP" w:bidi="ne_NP"/>
        </w:rPr>
        <w:t xml:space="preserve">येशूले मानिसहरूलाई तिनीहरूले </w:t>
      </w:r>
      <w:r>
        <w:rPr>
          <w:b/>
          <w:lang w:val="ne_NP" w:bidi="ne_NP"/>
        </w:rPr>
        <w:t>पश्चात्ताप</w:t>
      </w:r>
      <w:r>
        <w:rPr>
          <w:lang w:val="ne_NP" w:bidi="ne_NP"/>
        </w:rPr>
        <w:t xml:space="preserve"> गर्नुपर्छ भनेर भन्नुहुन्छ। तपाईंले अघिल्लो कथाहरूमा प्रयोग गर्नुभएको शब्द नै प्रयोग गर्नुहोस्। </w:t>
      </w:r>
      <w:r>
        <w:rPr>
          <w:lang w:val="ne_NP" w:bidi="ne_NP"/>
        </w:rPr>
        <w:t>पश्चात्ताप</w:t>
      </w:r>
      <w:r>
        <w:rPr>
          <w:lang w:val="ne_NP" w:bidi="ne_NP"/>
        </w:rPr>
        <w:t xml:space="preserve"> शब्द मुख्य शब्दावलीमा छ।</w:t>
      </w:r>
    </w:p>
    <w:p>
      <w:pPr/>
      <w:r>
        <w:rPr>
          <w:lang w:val="ne_NP" w:bidi="ne_NP"/>
        </w:rPr>
      </w:r>
      <w:r>
        <w:rPr>
          <w:b/>
          <w:lang w:val="ne_NP" w:bidi="ne_NP"/>
        </w:rPr>
        <w:t>स्वर्गको राज्य</w:t>
      </w:r>
      <w:r>
        <w:rPr>
          <w:lang w:val="ne_NP" w:bidi="ne_NP"/>
        </w:rPr>
        <w:t xml:space="preserve">: यसको अर्थ परमेश्वरको राज्य हो। तपाईंले अघिल्लो कथाहरूमा प्रयोग गर्नुभएको शब्द नै प्रयोग गर्नुहोस्। </w:t>
      </w:r>
      <w:r>
        <w:rPr>
          <w:lang w:val="ne_NP" w:bidi="ne_NP"/>
        </w:rPr>
        <w:t>परमेश्वरको राज्य</w:t>
      </w:r>
      <w:r>
        <w:rPr>
          <w:lang w:val="ne_NP" w:bidi="ne_NP"/>
        </w:rPr>
        <w:t xml:space="preserve"> शब्द मुख्य शब्दावलीमा छ।</w:t>
      </w:r>
    </w:p>
    <w:p>
      <w:pPr/>
      <w:r>
        <w:rPr>
          <w:lang w:val="ne_NP" w:bidi="ne_NP"/>
        </w:rPr>
      </w:r>
      <w:r>
        <w:rPr>
          <w:lang w:val="ne_NP" w:bidi="ne_NP"/>
        </w:rPr>
        <w:t xml:space="preserve">त्यसपछि येशूले </w:t>
      </w:r>
      <w:r>
        <w:rPr>
          <w:b/>
          <w:lang w:val="ne_NP" w:bidi="ne_NP"/>
        </w:rPr>
        <w:t>जब्दियाका छोरा याकूब</w:t>
      </w:r>
      <w:r>
        <w:rPr>
          <w:lang w:val="ne_NP" w:bidi="ne_NP"/>
        </w:rPr>
        <w:t xml:space="preserve"> र उनका भाइ </w:t>
      </w:r>
      <w:r>
        <w:rPr>
          <w:b/>
          <w:lang w:val="ne_NP" w:bidi="ne_NP"/>
        </w:rPr>
        <w:t>यूहन्ना</w:t>
      </w:r>
      <w:r>
        <w:rPr>
          <w:lang w:val="ne_NP" w:bidi="ne_NP"/>
        </w:rPr>
        <w:t>लाई भेट्नुहुन्छ। याकूब र यूहन्ना दाजुभाइहरू हुन्, र तिनीहरू दुवै जब्दियाका छोराहरू हुन्। तपाईंको भाषामा यो भन्ने सबैभन्दा स्वाभाविक तरिका के हुनेछ भन्ने कुरामा सोच्नुहोस्।</w:t>
      </w:r>
    </w:p>
    <w:p>
      <w:pPr/>
      <w:r>
        <w:rPr>
          <w:lang w:val="ne_NP" w:bidi="ne_NP"/>
        </w:rPr>
      </w:r>
      <w:r>
        <w:rPr>
          <w:lang w:val="ne_NP" w:bidi="ne_NP"/>
        </w:rPr>
        <w:t xml:space="preserve">येशूले भन्नुहुन्छ कि उहाँले तिनीहरूलाई </w:t>
      </w:r>
      <w:r>
        <w:rPr>
          <w:b/>
          <w:lang w:val="ne_NP" w:bidi="ne_NP"/>
        </w:rPr>
        <w:t>मानिसहरूका माछा मार्नेहरू</w:t>
      </w:r>
      <w:r>
        <w:rPr>
          <w:lang w:val="ne_NP" w:bidi="ne_NP"/>
        </w:rPr>
        <w:t xml:space="preserve"> बनाउनुहुनेछ। यसको अर्थ मानिसहरूलाई समात्ने माछा मार्नेहरू भन्ने हुन्छ। यो सुन्दा नराम्रो लाग्नु हुँदैन, यस्तो नलागोस् कि शिमोन र अन्द्रियासले मानिसहरूलाई तिनीहरूको इच्छाको विरुद्धमा समात्नेछन्। यो स्पष्ट हुनुपर्छ कि जसरी तिनीहरूले माछा जम्मा गर्दै आएका छन्, त्यसरी नै अब तिनीहरूले मानिसहरूलाई जम्मा गर्नेछन्।</w:t>
      </w:r>
    </w:p>
    <w:p>
      <w:pPr/>
      <w:r>
        <w:rPr>
          <w:lang w:val="ne_NP" w:bidi="ne_NP"/>
        </w:rPr>
      </w:r>
      <w:r>
        <w:rPr>
          <w:lang w:val="ne_NP" w:bidi="ne_NP"/>
        </w:rPr>
        <w:t xml:space="preserve">येशूले तिनीहरूलाई </w:t>
      </w:r>
      <w:r>
        <w:rPr>
          <w:b/>
          <w:lang w:val="ne_NP" w:bidi="ne_NP"/>
        </w:rPr>
        <w:t>उहाँलाई पछ्याउन</w:t>
      </w:r>
      <w:r>
        <w:rPr>
          <w:lang w:val="ne_NP" w:bidi="ne_NP"/>
        </w:rPr>
        <w:t xml:space="preserve"> बोलाउनुभयो। यसको अर्थ उहाँले तिनीहरूलाई आफूसँग आउन आमन्त्रण गर्नुभयो।</w:t>
      </w:r>
    </w:p>
    <w:p>
      <w:pPr/>
      <w:r>
        <w:rPr>
          <w:lang w:val="ne_NP" w:bidi="ne_NP"/>
        </w:rPr>
      </w:r>
      <w:r>
        <w:rPr>
          <w:lang w:val="ne_NP" w:bidi="ne_NP"/>
        </w:rPr>
        <w:t xml:space="preserve">येशूले </w:t>
      </w:r>
      <w:r>
        <w:rPr>
          <w:b/>
          <w:lang w:val="ne_NP" w:bidi="ne_NP"/>
        </w:rPr>
        <w:t>सभाघरहरू</w:t>
      </w:r>
      <w:r>
        <w:rPr>
          <w:lang w:val="ne_NP" w:bidi="ne_NP"/>
        </w:rPr>
        <w:t xml:space="preserve">मा सिकाउँदै हुनुहुन्छ र राज्यको </w:t>
      </w:r>
      <w:r>
        <w:rPr>
          <w:b/>
          <w:lang w:val="ne_NP" w:bidi="ne_NP"/>
        </w:rPr>
        <w:t>सुसमाचार</w:t>
      </w:r>
      <w:r>
        <w:rPr>
          <w:lang w:val="ne_NP" w:bidi="ne_NP"/>
        </w:rPr>
        <w:t xml:space="preserve"> </w:t>
      </w:r>
      <w:r>
        <w:rPr>
          <w:b/>
          <w:lang w:val="ne_NP" w:bidi="ne_NP"/>
        </w:rPr>
        <w:t>प्रचार</w:t>
      </w:r>
      <w:r>
        <w:rPr>
          <w:lang w:val="ne_NP" w:bidi="ne_NP"/>
        </w:rPr>
        <w:t xml:space="preserve"> गरिरहनुभएको छ।</w:t>
      </w:r>
    </w:p>
    <w:p>
      <w:pPr/>
      <w:r>
        <w:rPr>
          <w:lang w:val="ne_NP" w:bidi="ne_NP"/>
        </w:rPr>
      </w:r>
      <w:r>
        <w:rPr>
          <w:lang w:val="ne_NP" w:bidi="ne_NP"/>
        </w:rPr>
        <w:t>सुसमाचारको</w:t>
      </w:r>
      <w:r>
        <w:rPr>
          <w:lang w:val="ne_NP" w:bidi="ne_NP"/>
        </w:rPr>
        <w:t xml:space="preserve"> शाब्दिक अर्थ "खुसीको समाचार" हो। तपाईंले अघिल्लो खण्डहरूमा प्रयोग गरेको शब्द प्रयोग गर्नुहोस्।</w:t>
      </w:r>
    </w:p>
    <w:p>
      <w:pPr/>
      <w:r>
        <w:rPr>
          <w:lang w:val="ne_NP" w:bidi="ne_NP"/>
        </w:rPr>
      </w:r>
      <w:r>
        <w:rPr>
          <w:b/>
          <w:lang w:val="ne_NP" w:bidi="ne_NP"/>
        </w:rPr>
        <w:t>प्रचार गर्नुको</w:t>
      </w:r>
      <w:r>
        <w:rPr>
          <w:lang w:val="ne_NP" w:bidi="ne_NP"/>
        </w:rPr>
        <w:t xml:space="preserve"> अर्थ मानिसहरूलाई केही महत्त्वपूर्ण कुरा बताउनु हो, यस आशामा कि मानिसहरूले तपाईंले भन्नुभएको कुरामा विश्वास गर्नेछन् र तपाईंले भन्नुभएको कुराको कारणले तिनीहरूको सोच वा व्यवहार परिवर्तन गर्नेछ।</w:t>
      </w:r>
    </w:p>
    <w:p>
      <w:pPr/>
      <w:r>
        <w:rPr>
          <w:lang w:val="ne_NP" w:bidi="ne_NP"/>
        </w:rPr>
      </w:r>
      <w:r>
        <w:rPr>
          <w:b/>
          <w:lang w:val="ne_NP" w:bidi="ne_NP"/>
        </w:rPr>
        <w:t>सभाघरहरू</w:t>
      </w:r>
      <w:r>
        <w:rPr>
          <w:lang w:val="ne_NP" w:bidi="ne_NP"/>
        </w:rPr>
        <w:t xml:space="preserve"> भवनहरू थिए जहाँ यहूदी मानिसहरू प्रार्थना गर्न, परमेश्वरको आराधना गर्न र धर्मशास्त्रको अध्ययन गर्न एकसाथ भेला हुन्थे। मानिसहरूले विशेष गरी सब्बाथमा यसो गर्थे, जसलाई हप्ताको सातौं दिन भनिन्थ्यो। सभाघरहरूले प्रायः समुदायका मानिसहरूका लागि भेट्ने ठाउँको रूपमा र विद्यालयको रूपमा काम गर्थे। यो अदालतका मुद्दाहरू सुनुवाइ गर्ने ठाउँ पनि थियो। सभाघर मन्दिर भन्दा फरक छ। यरूशलेममा केवल एउटा मन्दिर थियो, तर त्यहाँ धेरै सभाघरहरू थिए। अर्को महत्त्वपूर्ण भिन्नता यो हो कि सभाघरमा मानिसहरूले बलिदानहरू चढाउँदैनथे र त्यहाँ कुनै पुजारीहरू हुन्थेनन्। बली मन्दिरमा मात्र चढाइन्थ्यो। मन्दिर धेरै ठूलो भवन थियो; सभाघर चाहिँ सानो मात्र पनि हुन सक्थ्यो। </w:t>
      </w:r>
      <w:r>
        <w:rPr>
          <w:lang w:val="ne_NP" w:bidi="ne_NP"/>
        </w:rPr>
        <w:t>सभाघर</w:t>
      </w:r>
      <w:r>
        <w:rPr>
          <w:lang w:val="ne_NP" w:bidi="ne_NP"/>
        </w:rPr>
        <w:t xml:space="preserve"> का लागि शब्द मुख्य शब्दावलीमा छ। तपाईंले अघिल्लो खण्डहरूमा प्रयोग गरेको शब्द प्रयोग गर्नुहोस्।</w:t>
      </w:r>
    </w:p>
    <w:p>
      <w:pPr/>
      <w:r>
        <w:rPr>
          <w:lang w:val="ne_NP" w:bidi="ne_NP"/>
        </w:rPr>
      </w:r>
      <w:r>
        <w:rPr>
          <w:lang w:val="ne_NP" w:bidi="ne_NP"/>
        </w:rPr>
        <w:t xml:space="preserve">तपाईंको टोलीलाई </w:t>
      </w:r>
      <w:r>
        <w:rPr>
          <w:lang w:val="ne_NP" w:bidi="ne_NP"/>
        </w:rPr>
        <w:t>सभाघरको भित्र र बाहिर कस्तो देखिन्थ्यो</w:t>
      </w:r>
      <w:r>
        <w:rPr>
          <w:lang w:val="ne_NP" w:bidi="ne_NP"/>
        </w:rPr>
        <w:t xml:space="preserve"> भन्ने एउटा तस्बिर देखाउनुहोस्।</w:t>
      </w:r>
    </w:p>
    <w:p>
      <w:pPr/>
      <w:r>
        <w:rPr>
          <w:lang w:val="ne_NP" w:bidi="ne_NP"/>
        </w:rPr>
      </w:r>
      <w:r>
        <w:rPr>
          <w:lang w:val="ne_NP" w:bidi="ne_NP"/>
        </w:rPr>
        <w:t xml:space="preserve">मानिसहरू बिरामीहरूलाई लिएर येशूकहाँ आए। उनीहरूमा सबै प्रकारका रोग र शारीरिक समस्याहरू छन्। केही मानिसहरू </w:t>
      </w:r>
      <w:r>
        <w:rPr>
          <w:b/>
          <w:lang w:val="ne_NP" w:bidi="ne_NP"/>
        </w:rPr>
        <w:t>दौरा पर्ने समस्या</w:t>
      </w:r>
      <w:r>
        <w:rPr>
          <w:lang w:val="ne_NP" w:bidi="ne_NP"/>
        </w:rPr>
        <w:t>बाट पीडित थिए। यसको अर्थ यो हो कि कहिलेकाहीँ तिनीहरू बेहोश हुन्छन्, लड्छन्, र तिनीहरूको शरीर जोडले हल्लिन थाल्छ। दौरा पर्ने व्यक्तिले आफूलाई नराम्रो चोट पुर्याउन सक्छ, र उनीहरूलाई सामान्य जीवन बिताउन गाह्रो हुन सक्छ।</w:t>
      </w:r>
    </w:p>
    <w:p>
      <w:pPr/>
      <w:r>
        <w:rPr>
          <w:lang w:val="ne_NP" w:bidi="ne_NP"/>
        </w:rPr>
      </w:r>
      <w:r>
        <w:rPr>
          <w:b/>
          <w:lang w:val="ne_NP" w:bidi="ne_NP"/>
        </w:rPr>
        <w:t>पक्षघात</w:t>
      </w:r>
      <w:r>
        <w:rPr>
          <w:lang w:val="ne_NP" w:bidi="ne_NP"/>
        </w:rPr>
        <w:t xml:space="preserve"> भएको व्यक्ति हिँड्न असमर्थ हुन्छ।</w:t>
      </w:r>
    </w:p>
    <w:p>
      <w:pPr/>
      <w:r>
        <w:rPr>
          <w:lang w:val="ne_NP" w:bidi="ne_NP"/>
        </w:rPr>
      </w:r>
      <w:r>
        <w:rPr>
          <w:lang w:val="ne_NP" w:bidi="ne_NP"/>
        </w:rPr>
        <w:t xml:space="preserve">जुन मानिसमा </w:t>
      </w:r>
      <w:r>
        <w:rPr>
          <w:b/>
          <w:lang w:val="ne_NP" w:bidi="ne_NP"/>
        </w:rPr>
        <w:t>भूत</w:t>
      </w:r>
      <w:r>
        <w:rPr>
          <w:lang w:val="ne_NP" w:bidi="ne_NP"/>
        </w:rPr>
        <w:t xml:space="preserve"> हुन्छ, ऊ दुष्ट आत्माद्वारा नियन्त्रित हुन्छ। यसले व्यक्तिलाई बिरामी बनाउँछ, वा यसले व्यक्तिलाई अनौठो तरिकाले व्यवहार गर्न लगाउँछ। </w:t>
      </w:r>
      <w:r>
        <w:rPr>
          <w:lang w:val="ne_NP" w:bidi="ne_NP"/>
        </w:rPr>
        <w:t>भूत</w:t>
      </w:r>
      <w:r>
        <w:rPr>
          <w:lang w:val="ne_NP" w:bidi="ne_NP"/>
        </w:rPr>
        <w:t xml:space="preserve"> शब्द मुख्य शब्दावलीमा छ। तपाईंले अघिल्लो खण्डहरूमा प्रयोग गरेको शब्द प्रयोग गर्नुहोस्।</w:t>
      </w:r>
    </w:p>
    <w:p>
      <w:pPr/>
      <w:r>
        <w:rPr>
          <w:lang w:val="ne_NP" w:bidi="ne_NP"/>
        </w:rPr>
      </w:r>
      <w:r>
        <w:rPr>
          <w:lang w:val="ne_NP" w:bidi="ne_NP"/>
        </w:rPr>
        <w:t>यी रोगहरूको सूचीलाई अनुवाद गर्ने सबैभन्दा राम्रो तरिकाको बारेमा छलफल गर्नुहोस्। यस्तो नलागोस् कि येशूले यी निश्चित रोगहरू भएका मानिसहरूलाई मात्र निको पार्नुभयो र अरूलाई होइन।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समूहमा मिलेर यो खण्डलाई आफ्नै भाषामा फेरि भन्नुहोस्।</w:t>
      </w:r>
    </w:p>
    <w:p>
      <w:pPr/>
      <w:r>
        <w:rPr>
          <w:lang w:val="ne_NP" w:bidi="ne_NP"/>
        </w:rPr>
      </w:r>
      <w:r>
        <w:rPr>
          <w:lang w:val="ne_NP" w:bidi="ne_NP"/>
        </w:rPr>
        <w:t>पहिला, सम्पूर्ण समूहले उक्त खण्डलाई आफ्नै भाषामा सुनाउने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समावेश गर्न नबिर्सनुहोस्।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पूरा खण्ड पुनः नभनेसम्म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समूहले अनुच्छेदको कुन संस्करण सबैभन्दा राम्रो छ भनी निर्णय गर्न सक्छ। तपाईंले समूहको एउटा सदस्यले एउटा दृश्य सुनाएको तरिका मन पर्यो र अर्को दृश्य चाहिँ समूहको अर्को सदस्यले सुनाएको तरिका मन पर्यो भनी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अनुच्छेदको अन्तिम संस्करण तयार गर्न सक्छ।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Matthew 5:1–12</w:t>
      </w:r>
      <w:r>
        <w:rPr>
          <w:lang w:val="ne_NP" w:bidi="ne_NP"/>
        </w:rPr>
      </w:r>
    </w:p>
    <w:p>
      <w:pPr>
        <w:pStyle w:val="Heading3"/>
      </w:pPr>
      <w:r>
        <w:rPr>
          <w:lang w:val="ne_NP" w:bidi="ne_NP"/>
        </w:rPr>
        <w:t>Step 1</w:t>
      </w:r>
    </w:p>
    <w:p>
      <w:pPr/>
      <w:r>
        <w:rPr>
          <w:lang w:val="ne_NP" w:bidi="ne_NP"/>
        </w:rPr>
      </w:r>
      <w:r>
        <w:rPr>
          <w:lang w:val="ne_NP" w:bidi="ne_NP"/>
        </w:rPr>
        <w:t>मत्ती ५:१–१२ सुन्नुहोस् र यसलाई आफ्नो हृदयमा राख्नुहोस्। पाठलाई तीन पटक (सम्भव भएमा तीन फरक अनुवादहरूमा) सुन्नुहोस्।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यस कथाले हामीलाई परमेश्वर वा येशूको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सबैभन्दा सजिलोसँग बुझिने संस्करणमा पाठलाई एकपटक सुन्नुहोस्।</w:t>
      </w:r>
    </w:p>
    <w:p>
      <w:pPr/>
      <w:r>
        <w:rPr>
          <w:lang w:val="ne_NP" w:bidi="ne_NP"/>
        </w:rPr>
      </w:r>
      <w:r>
        <w:rPr>
          <w:lang w:val="ne_NP" w:bidi="ne_NP"/>
        </w:rPr>
        <w:t>येशूले आफ्ना धेरै चेलाहरू रोज्नुभएको छ, वा उहाँ जहाँ जानुहुन्छ, उहाँलाई पछ्याउने मानिसहरूलाई रोज्नुभएको छ। ठूला भीडहरूले पनि येशूको शिक्षा सुन्न उहाँलाई पछ्याउँछन्। अब, येशूले उहाँप्रति प्रतिबद्ध हुनेहरूलाई छेउमा लैजानुहुन्छ र परमेश्वरको राज्यमा जीवन कस्तो हुनेछ भन्ने कुरामा तिनीहरूलाई थप सिकाउनुहुन्छ। यो परमेश्वरसँग विश्वासीको जीवनका लागि मार्गदर्शन हो। येशूको शिक्षाको यो भागले हामीलाई येशूका अनुयायीहरू अरूभन्दा कसरी फरक छन् भनेर देखाउँछ।</w:t>
      </w:r>
    </w:p>
    <w:p>
      <w:pPr/>
      <w:r>
        <w:rPr>
          <w:lang w:val="ne_NP" w:bidi="ne_NP"/>
        </w:rPr>
      </w:r>
      <w:r>
        <w:rPr>
          <w:lang w:val="ne_NP" w:bidi="ne_NP"/>
        </w:rPr>
        <w:t>येशूलाई पछ्याउने मानिसहरूको त्यही भीड अझै उपस्थित थियो। येशूले तिनीहरूलाई देख्नुभयो र एउटा सानो पहाड वा डाँडामा उक्लिनुभयो। येशूले उहाँलाई पछ्याउने भीडबाट भाग्ने प्रयास गरिरहनुभएको हुन सक्छ। विद्वानहरूलाई उनी कुन पहाड वा डाँडामा थिए भन्ने कुरा ठ्याक्कै थाहा छैन, तर यो गालील सागर नजिकैको पहाड वा डाँडा थियो।</w:t>
      </w:r>
    </w:p>
    <w:p>
      <w:pPr/>
      <w:r>
        <w:rPr>
          <w:lang w:val="ne_NP" w:bidi="ne_NP"/>
        </w:rPr>
      </w:r>
      <w:r>
        <w:rPr>
          <w:lang w:val="ne_NP" w:bidi="ne_NP"/>
        </w:rPr>
        <w:t xml:space="preserve">रोक्नुहोस् र </w:t>
      </w:r>
      <w:r>
        <w:rPr>
          <w:lang w:val="ne_NP" w:bidi="ne_NP"/>
        </w:rPr>
        <w:t>गालील क्षेत्रको एउटा पहाडको</w:t>
      </w:r>
      <w:r>
        <w:rPr>
          <w:lang w:val="ne_NP" w:bidi="ne_NP"/>
        </w:rPr>
        <w:t xml:space="preserve"> फोटो देखाउनुहोस्।</w:t>
      </w:r>
    </w:p>
    <w:p>
      <w:pPr/>
      <w:r>
        <w:rPr>
          <w:lang w:val="ne_NP" w:bidi="ne_NP"/>
        </w:rPr>
      </w:r>
      <w:r>
        <w:rPr>
          <w:lang w:val="ne_NP" w:bidi="ne_NP"/>
        </w:rPr>
        <w:t>येशू पहाडमा बस्नुभयो, जुन त्यो समयमा शिक्षकहरूले सामान्यतया आफ्ना चेलाहरूलाई सिकाउने तरिका थियो। येशूले मुख्यतः आफ्ना चेलाहरूलाई सिकाइरहनुभएको थियो, तर मानिसहरूको भीडले पनि येशूको शिक्षा सुनिरहेको थियो।</w:t>
      </w:r>
    </w:p>
    <w:p>
      <w:pPr/>
      <w:r>
        <w:rPr>
          <w:lang w:val="ne_NP" w:bidi="ne_NP"/>
        </w:rPr>
      </w:r>
      <w:r>
        <w:rPr>
          <w:lang w:val="ne_NP" w:bidi="ne_NP"/>
        </w:rPr>
        <w:t>तपाईंको संस्कृतिका शिक्षकहरू वा धार्मिक नेताहरूले मानिसहरूको समूहलाई कसरी सिकाउँछन्? तपाईंले कुनै महत्त्वपूर्ण शिक्षक, जेष्ठ व्यक्ति वा धार्मिक गुरुले तपाईंलाई केही सिकाउनुभएको समयको बारेमा एउटा कथा सुनाउनुहोस्। तपाईं कहाँ हुनुहुन्थ्यो? शिक्षकले के गरे र मानिसहरूले के गरे भन्ने वर्णन गर्नुहोस्।</w:t>
      </w:r>
    </w:p>
    <w:p>
      <w:pPr/>
      <w:r>
        <w:rPr>
          <w:lang w:val="ne_NP" w:bidi="ne_NP"/>
        </w:rPr>
      </w:r>
      <w:r>
        <w:rPr>
          <w:lang w:val="ne_NP" w:bidi="ne_NP"/>
        </w:rPr>
        <w:t>त्यसपछि, "येशूले आफ्नो मुख खोल्नुभयो," जसको अर्थ येशूले आफ्ना चेलाहरूलाई सिकाउन थाल्नुभयो। यो खण्ड येशूको शिक्षाको पहिलो भाग हो। यस खण्डमा, येशूले आफ्ना अनुयायीहरूका विशेषताहरूको बारेमा कुरा गर्नुहुन्छ। उहाँका अनुयायीहरू परमेश्वरद्वारा "आशीषित" वा "अनुग्रह प्राप्त" छन्। यसको अर्थ यो होइन कि तिनीहरू धनी छन् वा तिनीहरूको स्वास्थ्य राम्रो छ, बरु परमेश्वर तिनीहरूसँग खुसी हुनुहुन्छ र तिनीहरू परमेश्वरसँग सन्तुष्ट छन्।</w:t>
      </w:r>
    </w:p>
    <w:p>
      <w:pPr/>
      <w:r>
        <w:rPr>
          <w:lang w:val="ne_NP" w:bidi="ne_NP"/>
        </w:rPr>
      </w:r>
      <w:r>
        <w:rPr>
          <w:lang w:val="ne_NP" w:bidi="ne_NP"/>
        </w:rPr>
        <w:t>तपाईंको संस्कृतिमा, तपाईं आशीषित वा सन्तुष्ट भएको व्यक्तिलाई कसरी वर्णन गर्नुहुन्छ? तपाईंलाई थाहा भएको आशिष् पाएको वा सन्तुष्ट व्यक्तिको वर्णन गर्नुहोस्।</w:t>
      </w:r>
    </w:p>
    <w:p>
      <w:pPr/>
      <w:r>
        <w:rPr>
          <w:lang w:val="ne_NP" w:bidi="ne_NP"/>
        </w:rPr>
      </w:r>
      <w:r>
        <w:rPr>
          <w:lang w:val="ne_NP" w:bidi="ne_NP"/>
        </w:rPr>
        <w:t>उखानहरू छोटो र सम्झन सजिलो थिए। भनाइहरू उखानहरू जस्तै हुन्। यहूदी धार्मिक नेताहरूले प्रायः छोटो भनाइहरूको प्रयोग गरेर सिकाउँथे, त्यसैले भीड यसमा अभ्यस्त थियो। प्रत्येक भनाइमा, येशू भन्नुहुन्छ कि यदि कुनै अनुयायीमा यो विशेषता छ भने, तिनीहरू "आशीषित" हुन्।</w:t>
      </w:r>
    </w:p>
    <w:p>
      <w:pPr/>
      <w:r>
        <w:rPr>
          <w:lang w:val="ne_NP" w:bidi="ne_NP"/>
        </w:rPr>
      </w:r>
      <w:r>
        <w:rPr>
          <w:lang w:val="ne_NP" w:bidi="ne_NP"/>
        </w:rPr>
        <w:t xml:space="preserve">सर्वप्रथम, येशूले भन्नुभयो कि "आत्मामा गरिब" मानिसहरू आशीषित छन्। "आत्मामा गरिब" को अर्थ परमेश्वरको खाँचो छ भनी जान्ने मानिसहरू हुन्। "आत्मामा गरीब" को अर्थ पैसा नभएका मानिसहरू होइन। प्रत्येक व्यक्तिलाई परमेश्वरको आवश्यकता छ, तर सबैले आफूलाई परमेश्वरको आवश्यकता छ भन्दैनन्। येशूले भन्दै हुनुहुन्छ कि परमेश्वरको आध्यात्मिक आवश्यकता थाहा पाउने मानिसहरू आशिष् वा खुसी छन्। तिनीहरू खुसी हुनुको </w:t>
      </w:r>
      <w:r>
        <w:rPr>
          <w:b/>
          <w:lang w:val="ne_NP" w:bidi="ne_NP"/>
        </w:rPr>
        <w:t>कारण</w:t>
      </w:r>
      <w:r>
        <w:rPr>
          <w:lang w:val="ne_NP" w:bidi="ne_NP"/>
        </w:rPr>
        <w:t xml:space="preserve"> यो हो कि तिनीहरू परमेश्वरको राज्यका हुन्। तिनीहरूको परमेश्वरसँग सम्बन्ध छ।</w:t>
      </w:r>
    </w:p>
    <w:p>
      <w:pPr/>
      <w:r>
        <w:rPr>
          <w:lang w:val="ne_NP" w:bidi="ne_NP"/>
        </w:rPr>
      </w:r>
      <w:r>
        <w:rPr>
          <w:lang w:val="ne_NP" w:bidi="ne_NP"/>
        </w:rPr>
        <w:t xml:space="preserve">त्यसपछि, येशूले शोक गर्नेहरूलाई वर्णन गर्नुहुन्छ, जसको अर्थ दुखी र शोक गर्नेहरूलाई हो। यो परिवारको सदस्यको मृत्युमा शोक गर्नु वा नराम्रो कुराहरूका कारणले दुखी हुनु मात्र होइन। यो येशूको अनुयायीको जीवनको भागको रूपमा सामान्य दुःख हो। येशू भन्नुहुन्छ कि यस प्रकारको व्यक्ति वास्तवमा आशीषित छ, वा खुसी छ, </w:t>
      </w:r>
      <w:r>
        <w:rPr>
          <w:b/>
          <w:lang w:val="ne_NP" w:bidi="ne_NP"/>
        </w:rPr>
        <w:t>किनभने</w:t>
      </w:r>
      <w:r>
        <w:rPr>
          <w:lang w:val="ne_NP" w:bidi="ne_NP"/>
        </w:rPr>
        <w:t xml:space="preserve"> तिनीहरूलाई सान्त्वना दिइनेछ। पहिलो दुई भनाइहरू दुवै अगमवक्ता यशैयाले पुरानो नियममा परमेश्वरका मानिसहरूलाई बोलेको सन्देशसँग मिल्दोजुल्दो छन्। परमेश्वरका मानिसहरूलाई यशैयाको सन्देश यो थियो कि परमेश्वरले आफ्ना मानिसहरूलाई सान्त्वना दिनुहुनेछ।</w:t>
      </w:r>
    </w:p>
    <w:p>
      <w:pPr/>
      <w:r>
        <w:rPr>
          <w:lang w:val="ne_NP" w:bidi="ne_NP"/>
        </w:rPr>
      </w:r>
      <w:r>
        <w:rPr>
          <w:lang w:val="ne_NP" w:bidi="ne_NP"/>
        </w:rPr>
        <w:t>यहाँ रोक्नुहोस् र आफ्नो अनुवाद टोलीसँग कस्ता परिस्थितिहरूले तपाईंलाई शोक, पीडा वा दुःख दिन्छन्, त्यस बारेमा छलफल गर्नुहोस्। तपाईंले शोक गर्नुभएको समयको बारेमा वा तपाईंले चिन्नुभएको कसैले शोक वा दुःखको अनुभव गरेको कथा सुनाउनुहोस्।</w:t>
      </w:r>
    </w:p>
    <w:p>
      <w:pPr/>
      <w:r>
        <w:rPr>
          <w:lang w:val="ne_NP" w:bidi="ne_NP"/>
        </w:rPr>
      </w:r>
      <w:r>
        <w:rPr>
          <w:lang w:val="ne_NP" w:bidi="ne_NP"/>
        </w:rPr>
        <w:t xml:space="preserve">अर्को भनाइमा, येशू भन्नुहुन्छ कि नम्र मानिसहरूले आफ्नो शक्ति भन्दा परमेश्वरमा भरोसा गर्छन्। येशू भन्नुहुन्छ कि नम्र मानिसहरू खुसी वा धन्य हुन्छन् </w:t>
      </w:r>
      <w:r>
        <w:rPr>
          <w:b/>
          <w:lang w:val="ne_NP" w:bidi="ne_NP"/>
        </w:rPr>
        <w:t>किनभने</w:t>
      </w:r>
      <w:r>
        <w:rPr>
          <w:lang w:val="ne_NP" w:bidi="ne_NP"/>
        </w:rPr>
        <w:t xml:space="preserve"> परमेश्वरले तिनीहरूलाई सम्पूर्ण पृथ्वी दिनुहुनेछ। यसको अर्थ तिनीहरूले स्वर्ग र पृथ्वीमा परमेश्वरका सबै आशिष्हरूको आनन्द लिनेछन्।</w:t>
      </w:r>
    </w:p>
    <w:p>
      <w:pPr/>
      <w:r>
        <w:rPr>
          <w:lang w:val="ne_NP" w:bidi="ne_NP"/>
        </w:rPr>
      </w:r>
      <w:r>
        <w:rPr>
          <w:lang w:val="ne_NP" w:bidi="ne_NP"/>
        </w:rPr>
        <w:t xml:space="preserve">त्यसपछि, येशू भन्नुहुन्छ कि आशिष् पाएका मानिसहरू ती हुन्, जो भोकाएका र धार्मिकताका लागि तिर्खाएका छन्। यसको अर्थ तिनीहरू परमेश्वरसँग सही सम्बन्ध चाहन्छन्, जसरी मानिसहरू खान र पिउन चाहन्छन्। यो शाब्दिक भोक होइन, तर तिनीहरूले आफ्नो जीवनमा परमेश्वरलाई कति खोज्छन् भनेर वर्णन गर्ने तरिका हो। येशू भन्नुहुन्छ कि तिनीहरू आशिष् वा खुसी छन् </w:t>
      </w:r>
      <w:r>
        <w:rPr>
          <w:b/>
          <w:lang w:val="ne_NP" w:bidi="ne_NP"/>
        </w:rPr>
        <w:t>किनभने</w:t>
      </w:r>
      <w:r>
        <w:rPr>
          <w:lang w:val="ne_NP" w:bidi="ne_NP"/>
        </w:rPr>
        <w:t xml:space="preserve"> परमेश्वरले तिनीहरूलाई त्यसरी नै तृप्त पार्नुहुनेछ जसरी मानिस पर्याप्त खाएपछि र पिएपछि सन्तुष्ट हुन्छ। त्यो समयमा, मानिसहरूले मूल भाषामा जनावरहरूलाई खुवाएर मोटो पार्ने काम बुझाउन उही शब्द प्रयोग गर्थे। येशू भन्नुहुन्छ कि परमेश्वरले सही काम गर्न चाहने मानिसहरूलाई तृप्त पार्नुहुनेछ।</w:t>
      </w:r>
    </w:p>
    <w:p>
      <w:pPr/>
      <w:r>
        <w:rPr>
          <w:lang w:val="ne_NP" w:bidi="ne_NP"/>
        </w:rPr>
      </w:r>
      <w:r>
        <w:rPr>
          <w:lang w:val="ne_NP" w:bidi="ne_NP"/>
        </w:rPr>
        <w:t xml:space="preserve">अर्को भनाइ यो हो कि दयालु मानिसहरू खुसी वा आशीषित छन् </w:t>
      </w:r>
      <w:r>
        <w:rPr>
          <w:b/>
          <w:lang w:val="ne_NP" w:bidi="ne_NP"/>
        </w:rPr>
        <w:t>किनभने</w:t>
      </w:r>
      <w:r>
        <w:rPr>
          <w:lang w:val="ne_NP" w:bidi="ne_NP"/>
        </w:rPr>
        <w:t xml:space="preserve"> तिनीहरूले परमेश्वरबाट दया प्राप्त गर्नेछन्। दयावान व्यक्ति अर्को व्यक्तिको समस्यामा दुखी हुन्छ, र तिनीहरूलाई मद्दत गर्न र तिनीहरूलाई दया देखाउन चाहन्छ।</w:t>
      </w:r>
    </w:p>
    <w:p>
      <w:pPr/>
      <w:r>
        <w:rPr>
          <w:lang w:val="ne_NP" w:bidi="ne_NP"/>
        </w:rPr>
      </w:r>
      <w:r>
        <w:rPr>
          <w:lang w:val="ne_NP" w:bidi="ne_NP"/>
        </w:rPr>
        <w:t xml:space="preserve">त्यसपछि येशूले भन्नुहुन्छ कि शुद्ध हृदय भएका मानिसहरू आशीषित छन् </w:t>
      </w:r>
      <w:r>
        <w:rPr>
          <w:b/>
          <w:lang w:val="ne_NP" w:bidi="ne_NP"/>
        </w:rPr>
        <w:t>किनभने</w:t>
      </w:r>
      <w:r>
        <w:rPr>
          <w:lang w:val="ne_NP" w:bidi="ne_NP"/>
        </w:rPr>
        <w:t xml:space="preserve"> तिनीहरूले परमेश्वरलाई देख्नेछन्। भजनको यहूदी पुस्तकमा, परमेश्वरले भन्नुभयो कि शुद्ध हृदय भएका मानिसहरू मात्र परमेश्वरको उपस्थितिमा आउन सक्छन्। शुद्ध हृदय भएको व्यक्ति त्यो हो जसले परमेश्वरलाई केवल खुसी पार्न र उहाँको वफादारीपूर्वक सेवा गर्न चाहन्छ। यस प्रकारको व्यक्तिले स्वर्गमा परमेश्वरलाई देख्नेछ।</w:t>
      </w:r>
    </w:p>
    <w:p>
      <w:pPr/>
      <w:r>
        <w:rPr>
          <w:lang w:val="ne_NP" w:bidi="ne_NP"/>
        </w:rPr>
      </w:r>
      <w:r>
        <w:rPr>
          <w:lang w:val="ne_NP" w:bidi="ne_NP"/>
        </w:rPr>
        <w:t>यहाँ रोक्नुहोस् र आफ्नो संस्कृतिमा सफा वा शुद्ध मानिने व्यक्तिको बारेमा छलफल गर्नुहोस्।</w:t>
      </w:r>
    </w:p>
    <w:p>
      <w:pPr/>
      <w:r>
        <w:rPr>
          <w:lang w:val="ne_NP" w:bidi="ne_NP"/>
        </w:rPr>
      </w:r>
      <w:r>
        <w:rPr>
          <w:lang w:val="ne_NP" w:bidi="ne_NP"/>
        </w:rPr>
        <w:t xml:space="preserve">त्यसपछि, येशूले अन्य मानिसहरूबीच शान्तिका लागि काम गर्ने मानिसहरूको वर्णन गर्नुहुन्छ। जसले एक-अर्कासँग द्वन्द्व वा समस्या भएका मानिसहरूलाई मेल गराउँछन्, तिनीहरू धन्यका हुन् </w:t>
      </w:r>
      <w:r>
        <w:rPr>
          <w:b/>
          <w:lang w:val="ne_NP" w:bidi="ne_NP"/>
        </w:rPr>
        <w:t>किनभने</w:t>
      </w:r>
      <w:r>
        <w:rPr>
          <w:lang w:val="ne_NP" w:bidi="ne_NP"/>
        </w:rPr>
        <w:t xml:space="preserve"> परमेश्वरले तिनीहरूलाई आफ्ना सन्तान भन्नुहुनेछ। यसको अर्थ शान्ति स्थापना गर्नेहरू परमेश्वरको परिवारका हुनेछन्, जसरी बुबा र उनका सन्तानहरू परिवारमा एकसाथ हुन्छन्।</w:t>
      </w:r>
    </w:p>
    <w:p>
      <w:pPr/>
      <w:r>
        <w:rPr>
          <w:lang w:val="ne_NP" w:bidi="ne_NP"/>
        </w:rPr>
      </w:r>
      <w:r>
        <w:rPr>
          <w:lang w:val="ne_NP" w:bidi="ne_NP"/>
        </w:rPr>
        <w:t xml:space="preserve">अन्तिम भनाइमा, येशू भन्नुहुन्छ कि मानिसहरूले उनका अनुयायीहरूलाई नराम्रो व्यवहार गर्नेछन् किनभने उनका अनुयायीहरूले राम्रो र सही काम गर्छन्—तिनीहरूले येशूलाई पछ्याउँछन्। उहाँका अनुयायीहरू आशीषित छन् </w:t>
      </w:r>
      <w:r>
        <w:rPr>
          <w:b/>
          <w:lang w:val="ne_NP" w:bidi="ne_NP"/>
        </w:rPr>
        <w:t>किनभने</w:t>
      </w:r>
      <w:r>
        <w:rPr>
          <w:lang w:val="ne_NP" w:bidi="ne_NP"/>
        </w:rPr>
        <w:t xml:space="preserve"> तिनीहरू स्वर्गको राज्यका हुन्। येशूले आफ्ना भनाइहरूको यस समूहको अन्त्य देखाउन यहाँ "स्वर्गको राज्य" दोहोर्याउनुहुन्छ।</w:t>
      </w:r>
    </w:p>
    <w:p>
      <w:pPr/>
      <w:r>
        <w:rPr>
          <w:lang w:val="ne_NP" w:bidi="ne_NP"/>
        </w:rPr>
      </w:r>
      <w:r>
        <w:rPr>
          <w:lang w:val="ne_NP" w:bidi="ne_NP"/>
        </w:rPr>
        <w:t>अब, येशूले आफ्ना चेलाहरूलाई भन्नुहुन्छ कि अहिले पनि मानिसहरूले तिनीहरूको बारेमा दुष्ट कुराहरू भन्दाखेरि तिनीहरूले परमेश्वरको आशिष्को अनुभव गर्न सक्छन्। अहिले पनि तिनीहरू आनन्दित हुन सक्छन् किनभने तिनीहरूलाई थाहा छ कि तिनीहरू स्वर्गमा प्रवेश गर्दा परमेश्वरले तिनीहरूलाई इनाम दिनुहुनेछ। र येशूका चेलाहरू एक्लै छैनन्—मानिसहरूले धेरै अघिका अगमवक्ताहरूलाई पनि सताएका थिए।</w:t>
      </w:r>
      <w:r>
        <w:rPr>
          <w:lang w:val="ne_NP" w:bidi="ne_NP"/>
        </w:rPr>
      </w:r>
    </w:p>
    <w:p>
      <w:pPr>
        <w:pStyle w:val="Heading3"/>
      </w:pPr>
      <w:r>
        <w:rPr>
          <w:lang w:val="ne_NP" w:bidi="ne_NP"/>
        </w:rPr>
        <w:t>Step 3</w:t>
      </w:r>
    </w:p>
    <w:p>
      <w:pPr/>
      <w:r>
        <w:rPr>
          <w:lang w:val="ne_NP" w:bidi="ne_NP"/>
        </w:rPr>
      </w:r>
      <w:r>
        <w:rPr>
          <w:lang w:val="ne_NP" w:bidi="ne_NP"/>
        </w:rPr>
        <w:t>सबैभन्दा सजिलोसँग बुझिने संस्करणमा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तीन दृश्यहरू छन्।</w:t>
      </w:r>
    </w:p>
    <w:p>
      <w:pPr/>
      <w:r>
        <w:rPr>
          <w:lang w:val="ne_NP" w:bidi="ne_NP"/>
        </w:rPr>
      </w:r>
      <w:r>
        <w:rPr>
          <w:b/>
          <w:lang w:val="ne_NP" w:bidi="ne_NP"/>
        </w:rPr>
        <w:t>पहिलो दृश्य:</w:t>
      </w:r>
      <w:r>
        <w:rPr>
          <w:lang w:val="ne_NP" w:bidi="ne_NP"/>
        </w:rPr>
        <w:t xml:space="preserve"> येशूले भीडले उहाँलाई पछ्याउँदै गरेको देख्नुहुन्छ। येशू पहाडमा जानुहुन्छ र आफ्ना नजिकका अनुयायीहरूलाई सिकाउन बस्नुहुन्छ। यो येशूको लामो, महत्त्वपूर्ण शिक्षाको सुरुवात हो।</w:t>
      </w:r>
    </w:p>
    <w:p>
      <w:pPr/>
      <w:r>
        <w:rPr>
          <w:lang w:val="ne_NP" w:bidi="ne_NP"/>
        </w:rPr>
      </w:r>
      <w:r>
        <w:rPr>
          <w:b/>
          <w:lang w:val="ne_NP" w:bidi="ne_NP"/>
        </w:rPr>
        <w:t>दोस्रो दृश्य:</w:t>
      </w:r>
      <w:r>
        <w:rPr>
          <w:lang w:val="ne_NP" w:bidi="ne_NP"/>
        </w:rPr>
        <w:t xml:space="preserve"> येशूले आफ्ना नजिकैका अनुयायीहरूलाई परमेश्वरले कस्ता प्रकारका मानिसहरूलाई आशिष् दिनुहुन्छ भन्ने बारेमा आठवटा छोटा भनाइहरू सिकाउनुहुन्छ।</w:t>
      </w:r>
    </w:p>
    <w:p>
      <w:pPr/>
      <w:r>
        <w:rPr>
          <w:lang w:val="ne_NP" w:bidi="ne_NP"/>
        </w:rPr>
      </w:r>
      <w:r>
        <w:rPr>
          <w:b/>
          <w:lang w:val="ne_NP" w:bidi="ne_NP"/>
        </w:rPr>
        <w:t>तेस्रो दृश्य:</w:t>
      </w:r>
      <w:r>
        <w:rPr>
          <w:lang w:val="ne_NP" w:bidi="ne_NP"/>
        </w:rPr>
        <w:t xml:space="preserve"> येशूले आफ्ना चेलाहरूले अहिले सही काम गर्दा कष्ट भोग्नुपर्दा नै पाउने पुरस्कारहरूमा ध्यान केन्द्रित गर्नुहुन्छ।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मानिसहरूको भिड</w:t>
      </w:r>
    </w:p>
    <w:p>
      <w:pPr>
        <w:pStyle w:val="ListBullet"/>
        <w:spacing w:line="240" w:lineRule="auto"/>
        <w:ind w:left="720"/>
      </w:pPr>
      <w:r>
        <w:rPr>
          <w:lang w:val="ne_NP" w:bidi="ne_NP"/>
        </w:rPr>
      </w:r>
      <w:r>
        <w:rPr>
          <w:lang w:val="ne_NP" w:bidi="ne_NP"/>
        </w:rPr>
        <w:t>येशूका नजिकका अनुयायीहरू, वा येशूका चेलाहरू</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परमेश्वरका मानिसहरू, जो आशिष् पाएका मानिसहरू हुन्</w:t>
      </w:r>
    </w:p>
    <w:p>
      <w:pPr>
        <w:pStyle w:val="ListBullet"/>
        <w:spacing w:line="240" w:lineRule="auto"/>
        <w:ind w:left="720"/>
      </w:pPr>
      <w:r>
        <w:rPr>
          <w:lang w:val="ne_NP" w:bidi="ne_NP"/>
        </w:rPr>
      </w:r>
      <w:r>
        <w:rPr>
          <w:lang w:val="ne_NP" w:bidi="ne_NP"/>
        </w:rPr>
        <w:t>परमेश्वरका मानिसहरूलाई कष्ट दिने मानिसहरू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 कुरा याद राख्नु महत्त्वपूर्ण छ कि यस कथाको सुरुमा रहेको भीड त्यही भीड हो जसले येशूबाट निको हुन र शिक्षा पाउन उहाँलाई पछ्याइरहेको थियो। येशूले यो भीडलाई देख्नुहुन्छ, पहाडमा उक्लिनुहुन्छ र आफ्ना नजिकका अनुयायीहरूलाई सिकाउन पहाडमै बस्नुहुन्छ। भीडले पनि सुन्छ।</w:t>
      </w:r>
    </w:p>
    <w:p>
      <w:pPr/>
      <w:r>
        <w:rPr>
          <w:lang w:val="ne_NP" w:bidi="ne_NP"/>
        </w:rPr>
      </w:r>
      <w:r>
        <w:rPr>
          <w:lang w:val="ne_NP" w:bidi="ne_NP"/>
        </w:rPr>
        <w:t>येशूका नजिकैका अनुयायीहरू पहाडमा येशूको नजिक बस्नु महत्त्वपूर्ण छ। येशूले मुख्यतः तिनीहरूसँग बोलिरहनुभएको छ, तर भीड पनि त्यहाँ छ।</w:t>
      </w:r>
    </w:p>
    <w:p>
      <w:pPr/>
      <w:r>
        <w:rPr>
          <w:lang w:val="ne_NP" w:bidi="ne_NP"/>
        </w:rPr>
      </w:r>
      <w:r>
        <w:rPr>
          <w:lang w:val="ne_NP" w:bidi="ne_NP"/>
        </w:rPr>
        <w:t>येशू लामो, महत्त्वपूर्ण शिक्षा सुरु गर्न लाग्नुभएको छ। येशूले आफ्ना चेलाहरू र भीडलाई कसरी परमेश्वर जस्तै हुनुपर्छ भनेर सिकाउनुहुन्छ। यो कुरा सम्झनु राम्रो हुन्छ कि यो असल गर्नको लागि गर्नुपर्ने कामहरूको सूची होइन। यो शिक्षा परमेश्वरलाई पूर्ण रूपमा पछ्याउन चाहने मानिसहरूका लागि जीवनको मार्गदर्शन हो।</w:t>
      </w:r>
    </w:p>
    <w:p>
      <w:pPr/>
      <w:r>
        <w:rPr>
          <w:lang w:val="ne_NP" w:bidi="ne_NP"/>
        </w:rPr>
      </w:r>
      <w:r>
        <w:rPr>
          <w:lang w:val="ne_NP" w:bidi="ne_NP"/>
        </w:rPr>
        <w:t>दोस्रो दृश्य तब सुरु हुन्छ जब येशूले आफ्ना अनुयायीहरूलाई सिकाउन थाल्नुहुन्छ। येशूले आठ महत्त्वपूर्ण भनाइहरू साझा गर्दा, यो थाहा पाउन महत्त्वपूर्ण छ कि प्रत्येक भनाइ अचम्मको छ र सायद चेलाहरूले आशा गरेको कुराको विपरीत छ। आफ्नो भाषामा नयाँ खण्ड सुरु भइरहेको छ र येशूले सिकाउन थाल्नुभएको छ भनेर देखाउन एउटा प्राकृतिक तरिका रोज्नुहोस्। मूल भाषामा, आठ भनाइहरूमध्ये प्रत्येक "धन्य" बाट सुरु हुन्छ। येशूले श्रोताहरूलाई ती भनाइहरू सम्झन मद्दत गर्न यसो गर्नुभयो। तपाईंले आफ्नो संस्कृतिमा महत्त्वपूर्ण सत्यहरूको सूची कसरी व्यक्त गर्नुहुन्छ भन्ने कुरामा सोच्नु राम्रो छ। मानिसहरूलाई सूची सम्झन मद्दत गर्न तपाईं के गर्नुहुन्छ?</w:t>
      </w:r>
    </w:p>
    <w:p>
      <w:pPr/>
      <w:r>
        <w:rPr>
          <w:lang w:val="ne_NP" w:bidi="ne_NP"/>
        </w:rPr>
      </w:r>
      <w:r>
        <w:rPr>
          <w:lang w:val="ne_NP" w:bidi="ne_NP"/>
        </w:rPr>
        <w:t xml:space="preserve">यो सम्झनु महत्त्वपूर्ण छ कि प्रत्येक भनाइका दुई भागहरू छन्। पहिलो भागले कस्तो प्रकारको व्यक्ति आशीषित छ भनी बताउँछ र दोस्रो भागले तिनीहरू </w:t>
      </w:r>
      <w:r>
        <w:rPr>
          <w:b/>
          <w:lang w:val="ne_NP" w:bidi="ne_NP"/>
        </w:rPr>
        <w:t>कसरी</w:t>
      </w:r>
      <w:r>
        <w:rPr>
          <w:lang w:val="ne_NP" w:bidi="ne_NP"/>
        </w:rPr>
        <w:t xml:space="preserve"> आशीषित छन् भनी बताउँछ। उदाहरणका लागि, पहिलो भनाइमा, येशू भन्नुहुन्छ कि आफूलाई परमेश्वरको आवश्यकता छ भनी जान्ने मानिसहरू धन्यका छन् </w:t>
      </w:r>
      <w:r>
        <w:rPr>
          <w:b/>
          <w:lang w:val="ne_NP" w:bidi="ne_NP"/>
        </w:rPr>
        <w:t>किनभने</w:t>
      </w:r>
      <w:r>
        <w:rPr>
          <w:lang w:val="ne_NP" w:bidi="ne_NP"/>
        </w:rPr>
        <w:t xml:space="preserve"> तिनीहरू परमेश्वरको राज्यका हुन्।</w:t>
      </w:r>
    </w:p>
    <w:p>
      <w:pPr/>
      <w:r>
        <w:rPr>
          <w:lang w:val="ne_NP" w:bidi="ne_NP"/>
        </w:rPr>
      </w:r>
      <w:r>
        <w:rPr>
          <w:lang w:val="ne_NP" w:bidi="ne_NP"/>
        </w:rPr>
        <w:t>यो याद राख्नु महत्त्वपूर्ण छ कि यी आठ भनाइहरूमा वर्णन गरिएका मानिसहरू असल मानिसहरू भएकोले आशिष् पाएका होइनन्। तिनीहरू नम्र र दुखी हुन्छन्, तिनीहरूलाई परमेश्वरको आवश्यकता हुन्छ, तिनीहरू असल काम गर्न भोका छन्, तिनीहरूले अरूलाई दया देखाउँछन्, तिनीहरू परमेश्वरप्रति वफादार हुन्छन्, तिनीहरू अरूका लागि शान्ति स्थापना गर्न काम गर्छन्, र तिनीहरूले असल काम गर्न कष्ट भोग्छन्। यी प्रत्येक विचारले परमेश्वरका मानिसहरू र तिनीहरू कस्ता छन् भन्ने कुरा वर्णन गर्छ।</w:t>
      </w:r>
    </w:p>
    <w:p>
      <w:pPr/>
      <w:r>
        <w:rPr>
          <w:lang w:val="ne_NP" w:bidi="ne_NP"/>
        </w:rPr>
      </w:r>
      <w:r>
        <w:rPr>
          <w:lang w:val="ne_NP" w:bidi="ne_NP"/>
        </w:rPr>
        <w:t>पहिलो भनाइमा, यो देखाउनु राम्रो हुनेछ कि परमेश्वरले आफ्ना मानिसहरूसँग सम्बन्ध राख्नुहुन्छ, जसलाई उहाँको खाँचो छ। अर्को, परमेश्वरले आफ्ना मानिसहरूलाई सान्त्वना दिनुहुन्छ भनेर देखाउनु महत्त्वपूर्ण छ।</w:t>
      </w:r>
    </w:p>
    <w:p>
      <w:pPr/>
      <w:r>
        <w:rPr>
          <w:lang w:val="ne_NP" w:bidi="ne_NP"/>
        </w:rPr>
      </w:r>
      <w:r>
        <w:rPr>
          <w:lang w:val="ne_NP" w:bidi="ne_NP"/>
        </w:rPr>
        <w:t>त्यसपछि, तपाईंले कसैलाई नम्र, लचिलो र कोमल छ भनेर कसरी देखाउन सक्नुहुन्छ भन्ने कुरामा सोच्नुहोस्। अर्को भनाइमा, सम्झनुहोस् कि येशूले परमेश्वरका मानिसहरूसँग शाब्दिक भोक र तिर्खाको कुरा भन्नुहुन्न। परमेश्वरका मानिसहरू उहाँलाई कति धेरै चिन्न चाहन्छन् भन्ने कुरा सम्झनका लागि भोकाएका र तिर्खाएका मानिसहरूलाई देखाउनु उपयोगी हुन सक्छ।</w:t>
      </w:r>
    </w:p>
    <w:p>
      <w:pPr/>
      <w:r>
        <w:rPr>
          <w:lang w:val="ne_NP" w:bidi="ne_NP"/>
        </w:rPr>
      </w:r>
      <w:r>
        <w:rPr>
          <w:lang w:val="ne_NP" w:bidi="ne_NP"/>
        </w:rPr>
        <w:t>अर्को कुरा, यो सम्झनु महत्त्वपूर्ण छ कि परमेश्वर नै ती हुनुहुन्छ जसले दयालु वा कृपालु मानिसहरूमाथि दया देखाउनुहुनेछ। त्यसपछि, येशूले शुद्ध हृदय भएका मानिसहरूको बारेमा कुरा गर्नुहुन्छ। सम्झनुहोस् कि पुरानो नियममा, परमेश्वरको उपस्थितिमा प्रवेश गर्न उहाँले शुद्ध हृदयको माग गर्नुहुन्थ्यो।</w:t>
      </w:r>
    </w:p>
    <w:p>
      <w:pPr/>
      <w:r>
        <w:rPr>
          <w:lang w:val="ne_NP" w:bidi="ne_NP"/>
        </w:rPr>
      </w:r>
      <w:r>
        <w:rPr>
          <w:lang w:val="ne_NP" w:bidi="ne_NP"/>
        </w:rPr>
        <w:t xml:space="preserve">येशूले अर्को वचनमा भन्नुहुन्छ कि उहाँका अनुयायीहरूले शान्तिका लागि काम गर्छन्। तिनीहरू परमेश्वर जस्तै भएकोमा आशीषित छन् </w:t>
      </w:r>
      <w:r>
        <w:rPr>
          <w:b/>
          <w:lang w:val="ne_NP" w:bidi="ne_NP"/>
        </w:rPr>
        <w:t>किनभने</w:t>
      </w:r>
      <w:r>
        <w:rPr>
          <w:lang w:val="ne_NP" w:bidi="ne_NP"/>
        </w:rPr>
        <w:t xml:space="preserve"> परमेश्वरले तिनीहरूलाई आफ्ना सन्तानहरू भन्नुहुनेछ।</w:t>
      </w:r>
    </w:p>
    <w:p>
      <w:pPr/>
      <w:r>
        <w:rPr>
          <w:lang w:val="ne_NP" w:bidi="ne_NP"/>
        </w:rPr>
      </w:r>
      <w:r>
        <w:rPr>
          <w:lang w:val="ne_NP" w:bidi="ne_NP"/>
        </w:rPr>
        <w:t>राम्रो काम गर्दा भोग्नुपर्ने कष्टको बारेमा भनिएको अन्तिम भनाइ महत्त्वपूर्ण छ। यो भनाइले "असल काम गर्ने" कुरालाई, "असल काम गर्ने" भोक र तिर्खाको बारेमा अघिल्लो भनाइमा जस्तै दोहोर्याउँछ। येशूले "आत्माका गरिब" हरूको बारेमा पहिलो भनाइमा जस्तै, "स्वर्गको राज्य" को उल्लेख फेरि गर्नुहुन्छ।</w:t>
      </w:r>
    </w:p>
    <w:p>
      <w:pPr/>
      <w:r>
        <w:rPr>
          <w:lang w:val="ne_NP" w:bidi="ne_NP"/>
        </w:rPr>
      </w:r>
      <w:r>
        <w:rPr>
          <w:lang w:val="ne_NP" w:bidi="ne_NP"/>
        </w:rPr>
        <w:t>तेस्रो र अन्तिम दृश्यका लागि, येशूले अब आफ्ना चेलाहरूसँग सिधै कुरा गर्नुहुन्छ। येशू भन्नुहुन्छ कि जब मानिसहरूले तपाईंलाई सताउँछन्, तब "आनन्दित हुनुहोस्" र "खुसी हुनुहोस्"। येशूले हामी धेरै खुसी हुनुपर्छ भन्ने कुरामा जोड दिन आनन्दका लागि दुई कडा शब्दहरू प्रयोग गर्नुहुन्छ।</w:t>
      </w:r>
      <w:r>
        <w:rPr>
          <w:lang w:val="ne_NP" w:bidi="ne_NP"/>
        </w:rPr>
      </w:r>
    </w:p>
    <w:p>
      <w:pPr>
        <w:pStyle w:val="Heading3"/>
      </w:pPr>
      <w:r>
        <w:rPr>
          <w:lang w:val="ne_NP" w:bidi="ne_NP"/>
        </w:rPr>
        <w:t>Step 4</w:t>
      </w:r>
    </w:p>
    <w:p>
      <w:pPr/>
      <w:r>
        <w:rPr>
          <w:lang w:val="ne_NP" w:bidi="ne_NP"/>
        </w:rPr>
      </w:r>
      <w:r>
        <w:rPr>
          <w:lang w:val="ne_NP" w:bidi="ne_NP"/>
        </w:rPr>
        <w:t>सबैभन्दा सजिलोसँग बुझिने संस्करणमा पाठलाई फेरि एकपटक सुन्नुहोस्।</w:t>
      </w:r>
    </w:p>
    <w:p>
      <w:pPr/>
      <w:r>
        <w:rPr>
          <w:lang w:val="ne_NP" w:bidi="ne_NP"/>
        </w:rPr>
      </w:r>
      <w:r>
        <w:rPr>
          <w:lang w:val="ne_NP" w:bidi="ne_NP"/>
        </w:rPr>
        <w:t>यस सत्रमा, टोलीले कथालाई नाटकको रूपमा प्रस्तुत गर्नेछ।</w:t>
      </w:r>
    </w:p>
    <w:p>
      <w:pPr/>
      <w:r>
        <w:rPr>
          <w:lang w:val="ne_NP" w:bidi="ne_NP"/>
        </w:rPr>
      </w:r>
      <w:r>
        <w:rPr>
          <w:lang w:val="ne_NP" w:bidi="ne_NP"/>
        </w:rPr>
        <w:t>यस कथामा तीन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मानिसहरूको भिड</w:t>
      </w:r>
    </w:p>
    <w:p>
      <w:pPr>
        <w:pStyle w:val="ListBullet"/>
        <w:spacing w:line="240" w:lineRule="auto"/>
        <w:ind w:left="720"/>
      </w:pPr>
      <w:r>
        <w:rPr>
          <w:lang w:val="ne_NP" w:bidi="ne_NP"/>
        </w:rPr>
      </w:r>
      <w:r>
        <w:rPr>
          <w:lang w:val="ne_NP" w:bidi="ne_NP"/>
        </w:rPr>
        <w:t>येशूका नजिकका अनुयायीहरू, वा येशूका चेलाहरू</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ती मानिसहरू जो आशीषित छन्</w:t>
      </w:r>
    </w:p>
    <w:p>
      <w:pPr>
        <w:pStyle w:val="ListBullet"/>
        <w:spacing w:line="240" w:lineRule="auto"/>
        <w:ind w:left="720"/>
      </w:pPr>
      <w:r>
        <w:rPr>
          <w:lang w:val="ne_NP" w:bidi="ne_NP"/>
        </w:rPr>
      </w:r>
      <w:r>
        <w:rPr>
          <w:lang w:val="ne_NP" w:bidi="ne_NP"/>
        </w:rPr>
        <w:t>परमेश्वरका मानिसहरूलाई कष्ट दिने मानिसहरू</w:t>
      </w:r>
    </w:p>
    <w:p>
      <w:pPr/>
      <w:r>
        <w:rPr>
          <w:lang w:val="ne_NP" w:bidi="ne_NP"/>
        </w:rPr>
      </w:r>
      <w:r>
        <w:rPr>
          <w:lang w:val="ne_NP" w:bidi="ne_NP"/>
        </w:rPr>
        <w:t>टोलीलाई कथा दुई पटक अभिनय गर्न लगाउनुहोस्। तिनीहरूले अनुवाद गरिरहेका भाषामा अभिनय गर्नुपर्छ। पहिला, टोलीलाई नरोकिकन कथाको अभिनय गर्न लगाउनुहोस्।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टोलीले येशूले भीडलाई आफूलाई पछ्याउँदै गरेको देख्नुभएको दृश्य अभिनय गर्ने कुरा सुनिश्चित गर्नुहोस्। त्यसपछि, येशू हिँडेर पहाड चढ्नुपर्छ। उहाँका नजिकका अनुयायीहरू शिक्षा सुन्न उहाँको अझ नजिक बस्ने कुरा सुनिश्चित गर्नुहोस्। भीड पनि सुन्न पहाडमा नजिकै बसिरहेको छ।</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येशूका नजिकैका अनुयायीहरूको भूमिका खेल्ने कलाकारहरूलाई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येशूले बोल्न थाल्नुहुन्छ र सबैले उहाँलाई सुनिरहेका छन्। तपाईंको टोलीले आठ भनाइहरूमध्ये प्रत्येकको अभिनय गर्दा, एक वा केही व्यक्तिहरूलाई आशीषित मानिसहरूको भूमिका खेल्न लगाउन सम्झनुहोस्। पहिला, येशूले तिनीहरूलाई परमेश्वरको आवश्यकता छ भन्ने कुरा थाहा भएको व्यक्तिको बारेमा कुरा गर्नुहुन्छ। परमेश्वरले यस व्यक्तिलाई परमेश्वरको राज्यमा ल्याएर आफ्नो आशिष् देखाउनुहुन्छ।</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आशिष् पाएका मानिसहरूको भूमिका खेल्ने कलाकारहरूलाई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जब आशिष् पाएका मानिसहरू दुखी र शोक गर्छन्, तब परमेश्वर तिनीहरूलाई सान्त्वना दिन आउँनुहुन्छ भनेर देखाउनुहोस्। तपाईंले परमेश्वरले आफ्ना मानिसहरूलाई कसरी सान्त्वना दिइरहेको देखाउन सक्नुहुन्छ भन्ने कुरामा सोच्नुहोस्।</w:t>
      </w:r>
    </w:p>
    <w:p>
      <w:pPr/>
      <w:r>
        <w:rPr>
          <w:lang w:val="ne_NP" w:bidi="ne_NP"/>
        </w:rPr>
      </w:r>
      <w:r>
        <w:rPr>
          <w:lang w:val="ne_NP" w:bidi="ne_NP"/>
        </w:rPr>
        <w:t>अर्को भनाइका लागि, येशू भन्नुहुन्छ कि परमेश्वरले नम्र मानिसहरूलाई आशिष् दिनुहुन्छ किनभने परमेश्वरले तिनीहरूलाई सम्पूर्ण पृथ्वी दिनुहुनेछ। त्यसपछि, तपाईंको टोलीलाई परमेश्वरसँग सही सम्बन्ध राख्न उत्सुक मानिसहरूको अभिनय गर्न लगाउनुहोस्, जसरी भोकाएका र तिर्खाएका मानिसहरू खाना र पानीका लागि आतुर हुन्छन्।</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आशिष् पाएका मानिसहरूको भूमिका खेल्ने कलाकारहरूलाई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अर्को भनाइमा, परमेश्वरका मानिसहरू आशीषित छन् किनभने तिनीहरूले परमेश्वरबाट दया प्राप्त गर्छन्। त्यसपछि, येशू भन्नुहुन्छ कि आशीषित मानिसहरूका हृदय शुद्ध हुन्छन्। तिनीहरू आशीषित छन् किनभने तिनीहरूले परमेश्वरलाई देख्नेछन्।</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भीडको भूमिका खेल्ने कलाकारहरूलाई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अर्को भनाइमा, येशू भन्नुहुन्छ कि शान्तिका लागि काम गर्ने मानिसहरू आशीषित छन्। तिनीहरू आशीषित छन् किनभने परमेश्वरले तिनीहरूलाई आफ्ना सन्तानहरू भन्नुहुन्छ।</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परमेश्वरको भूमिका खेल्ने कलाकारलाई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अन्तिम भनाइमा, येशू भन्नुहुन्छ कि आशीषित मानिसहरूले असल काम गरेबापत कष्ट भोग्छन्। तिनीहरू आशिष् दिएका छन् किनभने तिनीहरू स्वर्गको राज्यका हुन्।</w:t>
      </w:r>
    </w:p>
    <w:p>
      <w:pPr/>
      <w:r>
        <w:rPr>
          <w:lang w:val="ne_NP" w:bidi="ne_NP"/>
        </w:rPr>
      </w:r>
      <w:r>
        <w:rPr>
          <w:lang w:val="ne_NP" w:bidi="ne_NP"/>
        </w:rPr>
        <w:t>अन्तिम दृश्यका लागि, तपाईंको अनुवाद टोलीले परमेश्वरका मानिसहरूले भोग्ने पीडाको अभिनय गरोस् भन्ने कुरा सुनिश्चित गर्नुहोस्। साथै, येशूको भूमिका खेल्ने कलाकारले यस भागका लागि पहाडमा आफ्ना नजिकैका अनुयायीहरूसँग सिधै कुरा गर्छन् भन्ने कुरा सुनिश्चित गर्नुहोस्। येशू भन्नुहुन्छ कि उहाँका अनुयायीहरूले असल काम गरेबापत कष्ट भोग्नुपर्दा धेरै खुसी हुनुपर्छ।</w:t>
      </w:r>
    </w:p>
    <w:p>
      <w:pPr>
        <w:pStyle w:val="ListBullet"/>
        <w:spacing w:line="240" w:lineRule="auto"/>
        <w:ind w:left="720"/>
      </w:pPr>
      <w:r>
        <w:rPr>
          <w:lang w:val="ne_NP" w:bidi="ne_NP"/>
        </w:rPr>
      </w:r>
      <w:r>
        <w:rPr>
          <w:lang w:val="ne_NP" w:bidi="ne_NP"/>
        </w:rPr>
        <w:t>अभिनय रोक्नुहोस्। येशूको भूमिका खेल्ने कलाकारलाई सोध्नुहोस्, "तपाईं कस्तो महसुस गर्दै हुनुहुन्छ?"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येशूले यो शिक्षाको खण्ड यसो भन्दै समाप्त गर्नुहुन्छ कि आफ्ना अनुयायीहरू विगतका अगमवक्ताहरू जस्तै छन् किनभने अगमवक्ताहरूले पनि असल काम गरेकोमा कष्ट भोगे। यी अगमवक्ताहरूले परमेश्वरबाटका सन्देशहरू सुनाए।</w:t>
      </w:r>
      <w:r>
        <w:rPr>
          <w:lang w:val="ne_NP" w:bidi="ne_NP"/>
        </w:rPr>
      </w:r>
    </w:p>
    <w:p>
      <w:pPr>
        <w:pStyle w:val="Heading3"/>
      </w:pPr>
      <w:r>
        <w:rPr>
          <w:lang w:val="ne_NP" w:bidi="ne_NP"/>
        </w:rPr>
        <w:t>Step 5</w:t>
      </w:r>
    </w:p>
    <w:p>
      <w:pPr/>
      <w:r>
        <w:rPr>
          <w:lang w:val="ne_NP" w:bidi="ne_NP"/>
        </w:rPr>
      </w:r>
      <w:r>
        <w:rPr>
          <w:lang w:val="ne_NP" w:bidi="ne_NP"/>
        </w:rPr>
        <w:t>सबैभन्दा सजिलोसँग बुझिने संस्करणमा पाठलाई एकपटक सुन्नुहोस्।</w:t>
      </w:r>
    </w:p>
    <w:p>
      <w:pPr/>
      <w:r>
        <w:rPr>
          <w:lang w:val="ne_NP" w:bidi="ne_NP"/>
        </w:rPr>
      </w:r>
      <w:r>
        <w:rPr>
          <w:lang w:val="ne_NP" w:bidi="ne_NP"/>
        </w:rPr>
        <w:t xml:space="preserve">येशू पहाडमा चढ्नुभयो र उनका </w:t>
      </w:r>
      <w:r>
        <w:rPr>
          <w:b/>
          <w:lang w:val="ne_NP" w:bidi="ne_NP"/>
        </w:rPr>
        <w:t>चेलाहरू</w:t>
      </w:r>
      <w:r>
        <w:rPr>
          <w:lang w:val="ne_NP" w:bidi="ne_NP"/>
        </w:rPr>
        <w:t xml:space="preserve">, वा </w:t>
      </w:r>
      <w:r>
        <w:rPr>
          <w:b/>
          <w:lang w:val="ne_NP" w:bidi="ne_NP"/>
        </w:rPr>
        <w:t>अनुयायीहरू</w:t>
      </w:r>
      <w:r>
        <w:rPr>
          <w:lang w:val="ne_NP" w:bidi="ne_NP"/>
        </w:rPr>
        <w:t xml:space="preserve">, उहाँकहाँ आए। येशूले हालै यी निकटतम अनुयायीहरूलाई रोज्नुभएको थियो। चेलाहरूले केवल कक्षाकोठामा विद्यार्थीहरू जस्तै गरी सिकेनन् मात्र तर येशूलाई पछ्याए र उहाँको आज्ञा पालन गरे भनेर भन्न आफ्नो भाषामा एउटा प्राकृतिक तरिका रोज्ने कुरा निश्चित गर्नुहोस्। तपाईंले यसलाई पहिले अनुवाद गर्नुभएको तरिकाले "चेला" लाई अनुवाद गर्नुहोस्। चेला शब्दको अझ पूर्ण परिभाषाका लागि मुख्य शब्दावली </w:t>
      </w:r>
      <w:r>
        <w:rPr>
          <w:lang w:val="ne_NP" w:bidi="ne_NP"/>
        </w:rPr>
        <w:t>हेर्नुहोस्</w:t>
      </w:r>
      <w:r>
        <w:rPr>
          <w:lang w:val="ne_NP" w:bidi="ne_NP"/>
        </w:rPr>
        <w:t>।</w:t>
      </w:r>
    </w:p>
    <w:p>
      <w:pPr/>
      <w:r>
        <w:rPr>
          <w:lang w:val="ne_NP" w:bidi="ne_NP"/>
        </w:rPr>
      </w:r>
      <w:r>
        <w:rPr>
          <w:lang w:val="ne_NP" w:bidi="ne_NP"/>
        </w:rPr>
        <w:t xml:space="preserve">येशूले भनाइहरू प्रयोग गरेर सिकाउनुहुन्छ। प्रत्येक भनाइमा, येशूले कस्तो प्रकारको व्यक्ति </w:t>
      </w:r>
      <w:r>
        <w:rPr>
          <w:b/>
          <w:lang w:val="ne_NP" w:bidi="ne_NP"/>
        </w:rPr>
        <w:t xml:space="preserve"> आशीषित</w:t>
      </w:r>
      <w:r>
        <w:rPr>
          <w:lang w:val="ne_NP" w:bidi="ne_NP"/>
        </w:rPr>
        <w:t xml:space="preserve">, वा परमेश्वरद्वारा अनुग्रह गरिएको हुन्छ भनी बताउनुहुन्छ। "आशिष्" भन्नाले परमेश्वरले कसैलाई वा कुनै कुरालाई मद्दत गर्नु, भलाइ गर्नु वा अनुग्रह गर्नु भन्ने बुझिन्छ। भाग्य वा भाग्यको खेलसँग सम्बन्धित शब्द प्रयोग नगर्ने प्रयास गर्नुहोस्। </w:t>
      </w:r>
      <w:r>
        <w:rPr>
          <w:lang w:val="ne_NP" w:bidi="ne_NP"/>
        </w:rPr>
        <w:t>आशिष</w:t>
      </w:r>
      <w:r>
        <w:rPr>
          <w:lang w:val="ne_NP" w:bidi="ne_NP"/>
        </w:rPr>
        <w:t>को पूर्ण परिभाषाका लागि मुख्य शब्दावली हेर्नुहोस्।</w:t>
      </w:r>
    </w:p>
    <w:p>
      <w:pPr/>
      <w:r>
        <w:rPr>
          <w:lang w:val="ne_NP" w:bidi="ne_NP"/>
        </w:rPr>
      </w:r>
      <w:r>
        <w:rPr>
          <w:lang w:val="ne_NP" w:bidi="ne_NP"/>
        </w:rPr>
        <w:t xml:space="preserve">पहिलो भनाइमा, येशूले </w:t>
      </w:r>
      <w:r>
        <w:rPr>
          <w:b/>
          <w:lang w:val="ne_NP" w:bidi="ne_NP"/>
        </w:rPr>
        <w:t>स्वर्गको राज्य</w:t>
      </w:r>
      <w:r>
        <w:rPr>
          <w:lang w:val="ne_NP" w:bidi="ne_NP"/>
        </w:rPr>
        <w:t xml:space="preserve">को बारेमा कुरा गर्नुहुन्छ। </w:t>
      </w:r>
      <w:r>
        <w:rPr>
          <w:b/>
          <w:lang w:val="ne_NP" w:bidi="ne_NP"/>
        </w:rPr>
        <w:t>स्वर्ग</w:t>
      </w:r>
      <w:r>
        <w:rPr>
          <w:lang w:val="ne_NP" w:bidi="ne_NP"/>
        </w:rPr>
        <w:t xml:space="preserve"> त्यो ठाउँ हो जहाँ परमेश्वर बसोबास गर्नुहुन्छ। स्वर्गको राज्य परमेश्वरले शारीरिक ठाउँको सट्टा आफ्ना मानिसहरूको हृदयमा शासन गर्नुभएको बारेमा हो। तपाईंले अघिल्लो खण्डहरूबाट "स्वर्गको राज्य" वाक्यांश सम्झनुहुनेछ। यहाँ त्यही वाक्यांशलाई अनुवाद गर्नुहोस्। </w:t>
      </w:r>
      <w:r>
        <w:rPr>
          <w:lang w:val="ne_NP" w:bidi="ne_NP"/>
        </w:rPr>
        <w:t>स्वर्गको राज्य</w:t>
      </w:r>
      <w:r>
        <w:rPr>
          <w:lang w:val="ne_NP" w:bidi="ne_NP"/>
        </w:rPr>
        <w:t xml:space="preserve"> वाक्यांशको अझ पूर्ण परिभाषाको लागि मुख्य शब्दावली हेर्नुहोस्।</w:t>
      </w:r>
    </w:p>
    <w:p>
      <w:pPr/>
      <w:r>
        <w:rPr>
          <w:lang w:val="ne_NP" w:bidi="ne_NP"/>
        </w:rPr>
      </w:r>
      <w:r>
        <w:rPr>
          <w:lang w:val="ne_NP" w:bidi="ne_NP"/>
        </w:rPr>
        <w:t xml:space="preserve">धार्मिकताका लागि भोकाउने र तिर्खाउने मानिसहरूको बारेमा उखानको लागि, येशूले सही काम गर्ने </w:t>
      </w:r>
      <w:r>
        <w:rPr>
          <w:b/>
          <w:lang w:val="ne_NP" w:bidi="ne_NP"/>
        </w:rPr>
        <w:t>मानिसहरूलाई</w:t>
      </w:r>
      <w:r>
        <w:rPr>
          <w:lang w:val="ne_NP" w:bidi="ne_NP"/>
        </w:rPr>
        <w:t xml:space="preserve"> उल्लेख गरिरहनुभएको छ। यो अघिल्लो खण्डहरूमा जस्तै अनुवाद गर्नुपर्छ। </w:t>
      </w:r>
      <w:r>
        <w:rPr>
          <w:lang w:val="ne_NP" w:bidi="ne_NP"/>
        </w:rPr>
        <w:t>धार्मिकता</w:t>
      </w:r>
      <w:r>
        <w:rPr>
          <w:lang w:val="ne_NP" w:bidi="ne_NP"/>
        </w:rPr>
        <w:t xml:space="preserve"> शब्दको अझ पूर्ण परिभाषाको लागि मुख्य शब्दावली हेर्नुहोस्।</w:t>
      </w:r>
    </w:p>
    <w:p>
      <w:pPr/>
      <w:r>
        <w:rPr>
          <w:lang w:val="ne_NP" w:bidi="ne_NP"/>
        </w:rPr>
      </w:r>
      <w:r>
        <w:rPr>
          <w:lang w:val="ne_NP" w:bidi="ne_NP"/>
        </w:rPr>
        <w:t xml:space="preserve">त्यसपछि येशू भन्नुहुन्छ कि दयालु मानिसहरू खुसी छन् किनभने तिनीहरूले परमेश्वरबाट दया प्राप्त गर्नेछन्। दया देखाउनु भनेको </w:t>
      </w:r>
      <w:r>
        <w:rPr>
          <w:b/>
          <w:lang w:val="ne_NP" w:bidi="ne_NP"/>
        </w:rPr>
        <w:t>पीडित</w:t>
      </w:r>
      <w:r>
        <w:rPr>
          <w:lang w:val="ne_NP" w:bidi="ne_NP"/>
        </w:rPr>
        <w:t xml:space="preserve"> वा खाँचोमा परेकाहरूका लागि दया देखाउनु हो। परमेश्वर आफ्ना मानिसहरूलाई दया देखाउनुहुने व्यक्ति हुनुहुन्छ। तपाईंले पहिले गरेजस्तै "दया" लाई अनुवाद गर्नुहोस्, र </w:t>
      </w:r>
      <w:r>
        <w:rPr>
          <w:lang w:val="ne_NP" w:bidi="ne_NP"/>
        </w:rPr>
        <w:t>दया</w:t>
      </w:r>
      <w:r>
        <w:rPr>
          <w:lang w:val="ne_NP" w:bidi="ne_NP"/>
        </w:rPr>
        <w:t xml:space="preserve"> मुख्य शब्दावलीमा छ भनेर सम्झनुहोस्।</w:t>
      </w:r>
    </w:p>
    <w:p>
      <w:pPr/>
      <w:r>
        <w:rPr>
          <w:lang w:val="ne_NP" w:bidi="ne_NP"/>
        </w:rPr>
      </w:r>
      <w:r>
        <w:rPr>
          <w:lang w:val="ne_NP" w:bidi="ne_NP"/>
        </w:rPr>
        <w:t xml:space="preserve">त्यसपछि, येशू भन्नुहुन्छ कि </w:t>
      </w:r>
      <w:r>
        <w:rPr>
          <w:b/>
          <w:lang w:val="ne_NP" w:bidi="ne_NP"/>
        </w:rPr>
        <w:t>हृदयमा शुद्ध</w:t>
      </w:r>
      <w:r>
        <w:rPr>
          <w:lang w:val="ne_NP" w:bidi="ne_NP"/>
        </w:rPr>
        <w:t xml:space="preserve"> मानिसले परमेश्वरलाई देख्नेछ। "शुद्ध हृदय भएका" भन्नाले साँच्चै परमेश्वरलाई खुसी पार्न चाहने व्यक्तिलाई बुझिन्छ। यहूदी श्रोताहरूका लागि, हृदय त्यो ठाउँ थियो जहाँ व्यक्तिका भावना र संवेगहरू रहन्छन्। तपाईंको भाषामा, तपाईंको आन्तरिक जीवन, मनको भित्री कुरा, वा भावना र संवेगको स्थानलाई वर्णन गर्ने शब्दबारे सोच्नुहोस्।</w:t>
      </w:r>
    </w:p>
    <w:p>
      <w:pPr/>
      <w:r>
        <w:rPr>
          <w:lang w:val="ne_NP" w:bidi="ne_NP"/>
        </w:rPr>
      </w:r>
      <w:r>
        <w:rPr>
          <w:lang w:val="ne_NP" w:bidi="ne_NP"/>
        </w:rPr>
        <w:t xml:space="preserve">शान्ति स्थापना गर्नेहरू आशीषित छन् किनभने परमेश्वरले तिनीहरूलाई आफ्ना सन्तान भन्नुहुन्छ। शान्तिका </w:t>
      </w:r>
      <w:r>
        <w:rPr>
          <w:b/>
          <w:lang w:val="ne_NP" w:bidi="ne_NP"/>
        </w:rPr>
        <w:t>लागि</w:t>
      </w:r>
      <w:r>
        <w:rPr>
          <w:lang w:val="ne_NP" w:bidi="ne_NP"/>
        </w:rPr>
        <w:t xml:space="preserve"> काम गर्ने व्यक्ति त्यो हो जसले अन्य मानिसहरूका बीचमा द्वन्द्व वा समस्याहरू देख्छ र समाधान गर्ने प्रयास गर्छ। शान्तिको पूर्ण परिभाषाका लागि मुख्य शब्दावली </w:t>
      </w:r>
      <w:r>
        <w:rPr>
          <w:lang w:val="ne_NP" w:bidi="ne_NP"/>
        </w:rPr>
        <w:t>हेर्नुहोस्</w:t>
      </w:r>
      <w:r>
        <w:rPr>
          <w:lang w:val="ne_NP" w:bidi="ne_NP"/>
        </w:rPr>
        <w:t>।</w:t>
      </w:r>
    </w:p>
    <w:p>
      <w:pPr/>
      <w:r>
        <w:rPr>
          <w:lang w:val="ne_NP" w:bidi="ne_NP"/>
        </w:rPr>
      </w:r>
      <w:r>
        <w:rPr>
          <w:lang w:val="ne_NP" w:bidi="ne_NP"/>
        </w:rPr>
        <w:t xml:space="preserve">अन्तिम भनाइ यो हो कि परमेश्वरलाई पछ्याउनेहरूले </w:t>
      </w:r>
      <w:r>
        <w:rPr>
          <w:b/>
          <w:lang w:val="ne_NP" w:bidi="ne_NP"/>
        </w:rPr>
        <w:t>सतावट</w:t>
      </w:r>
      <w:r>
        <w:rPr>
          <w:lang w:val="ne_NP" w:bidi="ne_NP"/>
        </w:rPr>
        <w:t xml:space="preserve"> भोग्नेछन्। यसको अर्थ अरूले परमेश्वरका मानिसहरूलाई चोट पुर्याउनेछन् वा तिनीहरूलाई कष्ट पुर्याउनेछन्। यस प्रकारको कष्ट शारीरिक कष्ट वा आर्थिक अभावका कारण हुने कष्ट हुन सक्छ।</w:t>
      </w:r>
    </w:p>
    <w:p>
      <w:pPr/>
      <w:r>
        <w:rPr>
          <w:lang w:val="ne_NP" w:bidi="ne_NP"/>
        </w:rPr>
      </w:r>
      <w:r>
        <w:rPr>
          <w:lang w:val="ne_NP" w:bidi="ne_NP"/>
        </w:rPr>
        <w:t xml:space="preserve">येशू भन्नुहुन्छ कि परमेश्वरले आफ्ना मानिसहरूलाई तिनीहरूको </w:t>
      </w:r>
      <w:r>
        <w:rPr>
          <w:b/>
          <w:lang w:val="ne_NP" w:bidi="ne_NP"/>
        </w:rPr>
        <w:t>कष्टका लागि</w:t>
      </w:r>
      <w:r>
        <w:rPr>
          <w:lang w:val="ne_NP" w:bidi="ne_NP"/>
        </w:rPr>
        <w:t xml:space="preserve"> इनाम दिनुहुनेछ। यो इनाम परमेश्वरको एउटा विशेष उपहार हो जुन उहाँले स्वर्गमा आफ्ना मानिसहरूलाई दिनुहुन्छ।</w:t>
      </w:r>
    </w:p>
    <w:p>
      <w:pPr/>
      <w:r>
        <w:rPr>
          <w:lang w:val="ne_NP" w:bidi="ne_NP"/>
        </w:rPr>
      </w:r>
      <w:r>
        <w:rPr>
          <w:lang w:val="ne_NP" w:bidi="ne_NP"/>
        </w:rPr>
        <w:t xml:space="preserve">येशूले आफ्ना चेलाहरूले भोगिरहेको पीडालाई पुरानो नियमका समयमा परमेश्वरका </w:t>
      </w:r>
      <w:r>
        <w:rPr>
          <w:b/>
          <w:lang w:val="ne_NP" w:bidi="ne_NP"/>
        </w:rPr>
        <w:t>अगमवक्ताहरू</w:t>
      </w:r>
      <w:r>
        <w:rPr>
          <w:lang w:val="ne_NP" w:bidi="ne_NP"/>
        </w:rPr>
        <w:t xml:space="preserve"> वा सन्देशवाहकहरूले आफ्नै समयका मानिसहरूबाट भोगेको पीडासँग तुलना गर्नुहुन्छ। येशूलाई सुनिरहेका मानिसहरू अगमवक्ताहरूको सतावसँग परिचित थिए। पुरानो नियमका अगमवक्ताहरूले परमेश्वरका सन्देशहरू सुनाए। </w:t>
      </w:r>
      <w:r>
        <w:rPr>
          <w:lang w:val="ne_NP" w:bidi="ne_NP"/>
        </w:rPr>
        <w:t>अगमवक्ता</w:t>
      </w:r>
      <w:r>
        <w:rPr>
          <w:lang w:val="ne_NP" w:bidi="ne_NP"/>
        </w:rPr>
        <w:t xml:space="preserve"> शब्दको पूर्ण परिभाषाका लागि मुख्य शब्दावली हेर्नुहोस्।</w:t>
      </w:r>
      <w:r>
        <w:rPr>
          <w:lang w:val="ne_NP" w:bidi="ne_NP"/>
        </w:rPr>
      </w:r>
    </w:p>
    <w:p>
      <w:pPr>
        <w:pStyle w:val="Heading3"/>
      </w:pPr>
      <w:r>
        <w:rPr>
          <w:lang w:val="ne_NP" w:bidi="ne_NP"/>
        </w:rPr>
        <w:t>Step 6</w:t>
      </w:r>
    </w:p>
    <w:p>
      <w:pPr/>
      <w:r>
        <w:rPr>
          <w:lang w:val="ne_NP" w:bidi="ne_NP"/>
        </w:rPr>
      </w:r>
      <w:r>
        <w:rPr>
          <w:lang w:val="ne_NP" w:bidi="ne_NP"/>
        </w:rPr>
        <w:t>सबैभन्दा सजिलोसँग बुझिने अनुवादमा यस खण्डको श्रव्य संस्करण सुन्नुहोस्।</w:t>
      </w:r>
    </w:p>
    <w:p>
      <w:pPr/>
      <w:r>
        <w:rPr>
          <w:lang w:val="ne_NP" w:bidi="ne_NP"/>
        </w:rPr>
      </w:r>
      <w:r>
        <w:rPr>
          <w:lang w:val="ne_NP" w:bidi="ne_NP"/>
        </w:rPr>
        <w:t>यस सत्रमा, समूहमा मिलेर यो खण्डलाई आफ्नै भाषामा फेरि भन्नुहोस्।</w:t>
      </w:r>
    </w:p>
    <w:p>
      <w:pPr/>
      <w:r>
        <w:rPr>
          <w:lang w:val="ne_NP" w:bidi="ne_NP"/>
        </w:rPr>
      </w:r>
      <w:r>
        <w:rPr>
          <w:lang w:val="ne_NP" w:bidi="ne_NP"/>
        </w:rPr>
        <w:t>पहिला, सम्पूर्ण समूहले उक्त खण्डलाई आफ्नै भाषामा सुनाउने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समावेश गर्न नबिर्सनुहोस्।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पूरा खण्ड पुनः नभनेसम्म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समूहले अनुच्छेदको कुन संस्करण सबैभन्दा राम्रो छ भनी निर्णय गर्न सक्छ। तपाईंलाई समूहको एउटा सदस्यले एउटा दृश्य सुनाएको तरिका मन पर्यो, तर अर्को दृश्य चाहिँ समूहको अर्को सदस्यले सुनाएको तरिका मन पर्यो भनी तपाईं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गरी खण्डको अन्तिम संस्करण तयार पार्न सक्छ।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Matthew 5:13–16</w:t>
      </w:r>
      <w:r>
        <w:rPr>
          <w:lang w:val="ne_NP" w:bidi="ne_NP"/>
        </w:rPr>
      </w:r>
    </w:p>
    <w:p>
      <w:pPr>
        <w:pStyle w:val="Heading3"/>
      </w:pPr>
      <w:r>
        <w:rPr>
          <w:lang w:val="ne_NP" w:bidi="ne_NP"/>
        </w:rPr>
        <w:t>Step 1</w:t>
      </w:r>
    </w:p>
    <w:p>
      <w:pPr/>
      <w:r>
        <w:rPr>
          <w:lang w:val="ne_NP" w:bidi="ne_NP"/>
        </w:rPr>
      </w:r>
      <w:r>
        <w:rPr>
          <w:lang w:val="ne_NP" w:bidi="ne_NP"/>
        </w:rPr>
        <w:t>मत्ती ५:१३–१६ सुन्नुहोस् र यसलाई आफ्नो हृदयमा राख्नुहोस्। पाठलाई तीन पटक (सम्भव भएमा तीन फरक अनुवादहरूमा) सुन्नुहोस्।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यस कथाले हामीलाई परमेश्वर वा येशूको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सबैभन्दा सजिलोसँग बुझिने संस्करणमा पाठलाई एकपटक सुन्नुहोस्।</w:t>
      </w:r>
    </w:p>
    <w:p>
      <w:pPr/>
      <w:r>
        <w:rPr>
          <w:lang w:val="ne_NP" w:bidi="ne_NP"/>
        </w:rPr>
      </w:r>
      <w:r>
        <w:rPr>
          <w:lang w:val="ne_NP" w:bidi="ne_NP"/>
        </w:rPr>
        <w:t>येशू आफ्ना चेलाहरू वा नजिकका अनुयायीहरूलाई सिकाउन पहाडको छेउमा बसिरहनुभएको छ। मानिसहरूको भीडले पनि सुनिरहेको छ। येशूले भर्खरै परमेश्वरबाट आशिष् पाउने मानिसहरू र परमेश्वरले तिनीहरूलाई कसरी आशिष् दिनुहुन्छ भन्ने विषयमा शिक्षाहरूको एउटा शृङ्खला सिकाउनुभएको छ। अब, येशूले आफ्ना अनुयायीहरू तिनीहरूको वरिपरिका मानिसहरूभन्दा कसरी फरक हुनुपर्छ भन्ने बारेमा कुरा गर्नुहुन्छ। येशूले आफ्ना अनुयायीहरू कसरी फरक हुनुपर्छ भनेर वर्णन गर्न नुन र उज्यालो प्रयोग गर्नुहुन्छ।</w:t>
      </w:r>
    </w:p>
    <w:p>
      <w:pPr/>
      <w:r>
        <w:rPr>
          <w:lang w:val="ne_NP" w:bidi="ne_NP"/>
        </w:rPr>
      </w:r>
      <w:r>
        <w:rPr>
          <w:lang w:val="ne_NP" w:bidi="ne_NP"/>
        </w:rPr>
        <w:t>येशू भन्नुहुन्छ कि उहाँका चेलाहरू पृथ्वीका सबै मानिसहरूका लागि नुन जस्तै हुन्। मानिसहरूले खानाको स्वाद सुधार गर्न वा खानालाई बिग्रनबाट बचाउन नुनको प्रयोग गर्थे। केही मानिसहरू सोच्छन् कि येशूले आफ्ना चेलाहरूले आफूहरू बसोबास गर्ने संसारलाई सुधार गर्नुपर्छ भन्न खोज्नुभएको थियो। अन्य मानिसहरू सोच्छन् कि येशूले आफ्ना चेलाहरूले संसारलाई जोगाउनुपर्छ भन्न खोज्नुभएको थियो, जसको अर्थ उनका चेलाहरूले संसारलाई खराब हुनबाट बचाउनुपर्छ भन्ने हो। दुवै अर्थको बारेमा सोच्नु उपयोगी हुन्छ।</w:t>
      </w:r>
    </w:p>
    <w:p>
      <w:pPr/>
      <w:r>
        <w:rPr>
          <w:lang w:val="ne_NP" w:bidi="ne_NP"/>
        </w:rPr>
      </w:r>
      <w:r>
        <w:rPr>
          <w:lang w:val="ne_NP" w:bidi="ne_NP"/>
        </w:rPr>
        <w:t>रोक्नुहोस् र तपाईं वा तपाईंले चिन्नुभएको कसैले नुन वा अन्य मसालासँग केही खाना पकाएको समयको बारेमा कुरा गर्नुहोस्। साथै, तपाईं वा तपाईंलाई थाहा भएको कसैले केही मासु वा अन्य खाना संरक्षण गर्न नुन प्रयोग गरेको समयको बारेमा कुरा गर्नुहोस्। खानाको स्वाद कस्तो थियो? त्यसपछि, तपाईंले नुन नभएको वा बिग्रिएको खाना खानुभएको समयको बारेमा कुरा गर्नुहोस्। नुन नभएको वा बिग्रिएको खानाको स्वाद कस्तो थियो?</w:t>
      </w:r>
    </w:p>
    <w:p>
      <w:pPr/>
      <w:r>
        <w:rPr>
          <w:lang w:val="ne_NP" w:bidi="ne_NP"/>
        </w:rPr>
      </w:r>
      <w:r>
        <w:rPr>
          <w:lang w:val="ne_NP" w:bidi="ne_NP"/>
        </w:rPr>
        <w:t>येशूले मानिसहरूले आफ्नो गुण गुमाउने नुन कसरी प्रयोग गर्न सक्छन् भनेर सोध्नुहुन्छ। काम नलाग्ने नुनले आफ्नो शक्ति गुमाउँछ र अन्य कुराहरूसँग मिसिन्छ, जसले गर्दा यसमा नुनको स्वाद आउँदैन। फिका र काम नलाग्ने नुन फेरि कडा हुन सक्दैन।</w:t>
      </w:r>
    </w:p>
    <w:p>
      <w:pPr/>
      <w:r>
        <w:rPr>
          <w:lang w:val="ne_NP" w:bidi="ne_NP"/>
        </w:rPr>
      </w:r>
      <w:r>
        <w:rPr>
          <w:lang w:val="ne_NP" w:bidi="ne_NP"/>
        </w:rPr>
        <w:t>येशू भन्नुहुन्छ कि मानिसहरूले काम नलाग्ने नुन बाहिर फ्याँक्छन्, र त्यसपछि अन्य मानिसहरूले सडक वा बाटोमा फोहोरमा हिँडेझैं यसमाथि हिँड्छन्। येशूले बेकार नुनलाई आफ्नो वरिपरिको संसारबाट फरक नभएका बेकार चेलाहरूसँग तुलना गरिरहनुभएको छ।</w:t>
      </w:r>
    </w:p>
    <w:p>
      <w:pPr/>
      <w:r>
        <w:rPr>
          <w:lang w:val="ne_NP" w:bidi="ne_NP"/>
        </w:rPr>
      </w:r>
      <w:r>
        <w:rPr>
          <w:lang w:val="ne_NP" w:bidi="ne_NP"/>
        </w:rPr>
        <w:t>त्यसपछि, येशू भन्नुहुन्छ कि उनका चेलाहरू संसारका सबै मानिसहरूले देख्नका लागि ज्योति जस्तै हुन्। आफ्ना अनुयायीहरूले आफ्नो वरिपरिको अन्धकार वा दुष्ट संसारमा कस्तो नयाँ प्रकारको जीवन जिउनुपर्छ भनी वर्णन गर्न येशूले 'ज्योति' लाई सामान्य रूपमा प्रयोग गर्नुहुन्छ।</w:t>
      </w:r>
    </w:p>
    <w:p>
      <w:pPr/>
      <w:r>
        <w:rPr>
          <w:lang w:val="ne_NP" w:bidi="ne_NP"/>
        </w:rPr>
      </w:r>
      <w:r>
        <w:rPr>
          <w:lang w:val="ne_NP" w:bidi="ne_NP"/>
        </w:rPr>
        <w:t>येशूले आफ्ना अनुयायीहरूलाई डाँडामा रहेको एउटा सहरसँग तुलना गर्नुहुन्छ, जसलाई मानिसहरूले सजिलै ध्यान दिनेछन्। कसैले पनि डाँडामा सहर लुकाउन सक्दैन किनभने डाँडामा भएको सहरमा राति धेरै बत्तीहरू हुनेछन्। "कसैले पनि डाँडामा सहर लुकाउन सक्दैन" भन्ने कुरा सायद त्यो समयमा एउटा सामान्य भनाइ थियो। डाँडाको वरिपरिका सबैले सजिलै सहर देख्न सक्ने थिए। त्यसरी नै, कसैले येशूका चेलाहरूको समूह लुकाउन सक्दैन। संसार येशूका चेलाहरूलाई सजिलै देख्न सक्नु पर्छ।</w:t>
      </w:r>
    </w:p>
    <w:p>
      <w:pPr/>
      <w:r>
        <w:rPr>
          <w:lang w:val="ne_NP" w:bidi="ne_NP"/>
        </w:rPr>
      </w:r>
      <w:r>
        <w:rPr>
          <w:lang w:val="ne_NP" w:bidi="ne_NP"/>
        </w:rPr>
        <w:t>केही बेर रोकिनुहोस् र तपाईंले टाढाबाट राति सहर वा बजार देख्नुभएको समयको बारेमा कुरा गर्नुहोस्। यो कस्तो देखिन्थ्यो भन्ने कुरा वर्णन गर्नुहोस्। तपाईंले कस्तो प्रकारका बत्तीहरू देख्नुभयो?</w:t>
      </w:r>
    </w:p>
    <w:p>
      <w:pPr/>
      <w:r>
        <w:rPr>
          <w:lang w:val="ne_NP" w:bidi="ne_NP"/>
        </w:rPr>
      </w:r>
      <w:r>
        <w:rPr>
          <w:lang w:val="ne_NP" w:bidi="ne_NP"/>
        </w:rPr>
        <w:t>त्यसपछि, येशू भन्नुहुन्छ कि मानिसहरूले बत्ती बालेर आफ्नो घरमा टोकरी वा कचौरामुनि राख्दैनन्। यस प्रकारको बत्ती तेल र बाती भएको एउटा सानो, माटोको कचौरा हुन्थ्यो। मानिसहरूले घर उज्यालो पार्न बत्ती बाल्थे। धेरै घरहरूमा केवल एउटा कोठा हुन्थ्यो, त्यसैले एउटा बत्तीले सम्पूर्ण घरलाई उज्यालो दिन सक्थ्यो।</w:t>
      </w:r>
    </w:p>
    <w:p>
      <w:pPr/>
      <w:r>
        <w:rPr>
          <w:lang w:val="ne_NP" w:bidi="ne_NP"/>
        </w:rPr>
      </w:r>
      <w:r>
        <w:rPr>
          <w:lang w:val="ne_NP" w:bidi="ne_NP"/>
        </w:rPr>
        <w:t xml:space="preserve">रोक्नुहोस् र </w:t>
      </w:r>
      <w:r>
        <w:rPr>
          <w:lang w:val="ne_NP" w:bidi="ne_NP"/>
        </w:rPr>
        <w:t>बत्ती</w:t>
      </w:r>
      <w:r>
        <w:rPr>
          <w:lang w:val="ne_NP" w:bidi="ne_NP"/>
        </w:rPr>
        <w:t>को फोटो देखाउनुहोस्।</w:t>
      </w:r>
    </w:p>
    <w:p>
      <w:pPr/>
      <w:r>
        <w:rPr>
          <w:lang w:val="ne_NP" w:bidi="ne_NP"/>
        </w:rPr>
      </w:r>
      <w:r>
        <w:rPr>
          <w:lang w:val="ne_NP" w:bidi="ne_NP"/>
        </w:rPr>
        <w:t>येशू भन्नुहुन्छ कि मानिसहरूले बत्ती टोकरी वा कचौरामुनि राख्दैनन्। टोकरी वा कचौराका लागि तपाईंले रोज्नुभएको शब्दले एउटा ठूलो भाँडोलाई जनाउँछ र त्यसबाट प्रकाश छिर्न सक्दैन भन्ने कुरा सुनिश्चित गर्नुहोस्। येशूको भनाइको अर्थ यो हो कि, घरका लागि बत्ती बालेर त्यसलाई तुरुन्तै कुनै कुरामुनि लुकाउनु बेकार हुनेछ।</w:t>
      </w:r>
    </w:p>
    <w:p>
      <w:pPr/>
      <w:r>
        <w:rPr>
          <w:lang w:val="ne_NP" w:bidi="ne_NP"/>
        </w:rPr>
      </w:r>
      <w:r>
        <w:rPr>
          <w:lang w:val="ne_NP" w:bidi="ne_NP"/>
        </w:rPr>
        <w:t xml:space="preserve">रोक्नुहोस् र </w:t>
      </w:r>
      <w:r>
        <w:rPr>
          <w:lang w:val="ne_NP" w:bidi="ne_NP"/>
        </w:rPr>
        <w:t>टोकरी/कचौराको</w:t>
      </w:r>
      <w:r>
        <w:rPr>
          <w:lang w:val="ne_NP" w:bidi="ne_NP"/>
        </w:rPr>
        <w:t xml:space="preserve"> फोटो देखाउनुहोस्।</w:t>
      </w:r>
    </w:p>
    <w:p>
      <w:pPr/>
      <w:r>
        <w:rPr>
          <w:lang w:val="ne_NP" w:bidi="ne_NP"/>
        </w:rPr>
      </w:r>
      <w:r>
        <w:rPr>
          <w:lang w:val="ne_NP" w:bidi="ne_NP"/>
        </w:rPr>
        <w:t>बत्ती लुकाउने सट्टा, मानिसहरूले बत्तीलाई बाल्छन् र यसलाई काठ, धातु वा ढुङ्गाको स्ट्यान्डमा राख्छन् ताकि घरका सबैले यसलाई देख्न सक्छन्। बत्ती अग्लो ठाउँमा थियो ताकि यसले धेरै उज्यालो दिन सकोस्।</w:t>
      </w:r>
    </w:p>
    <w:p>
      <w:pPr/>
      <w:r>
        <w:rPr>
          <w:lang w:val="ne_NP" w:bidi="ne_NP"/>
        </w:rPr>
      </w:r>
      <w:r>
        <w:rPr>
          <w:lang w:val="ne_NP" w:bidi="ne_NP"/>
        </w:rPr>
        <w:t xml:space="preserve">रोक्नुहोस् र </w:t>
      </w:r>
      <w:r>
        <w:rPr>
          <w:lang w:val="ne_NP" w:bidi="ne_NP"/>
        </w:rPr>
        <w:t>बत्ती राख्ने स्ट्यान्डको फोटो</w:t>
      </w:r>
      <w:r>
        <w:rPr>
          <w:lang w:val="ne_NP" w:bidi="ne_NP"/>
        </w:rPr>
        <w:t xml:space="preserve"> देखाउनुहोस्।</w:t>
      </w:r>
    </w:p>
    <w:p>
      <w:pPr/>
      <w:r>
        <w:rPr>
          <w:lang w:val="ne_NP" w:bidi="ne_NP"/>
        </w:rPr>
      </w:r>
      <w:r>
        <w:rPr>
          <w:lang w:val="ne_NP" w:bidi="ne_NP"/>
        </w:rPr>
        <w:t>रोक्नुहोस् र तपाईंले राति देख्नु पर्ने समयको बारेमा कुरा गर्नुहोस्। तपाईंले कस्तो प्रकारको बत्ती वा प्रकाश प्रयोग गर्नुभयो? तपाईंले उज्यालोसँग के गर्नुभयो भनेर बताउनुहोस्। यदि तपाईंसँग उज्यालो नभएको भए के हुन्थ्यो?</w:t>
      </w:r>
    </w:p>
    <w:p>
      <w:pPr/>
      <w:r>
        <w:rPr>
          <w:lang w:val="ne_NP" w:bidi="ne_NP"/>
        </w:rPr>
      </w:r>
      <w:r>
        <w:rPr>
          <w:lang w:val="ne_NP" w:bidi="ne_NP"/>
        </w:rPr>
        <w:t>अब, येशू भन्नुहुन्छ कि उहाँका चेलाहरू घरका सबैलाई उज्यालो दिने बत्ती जस्तै हुनुपर्छ। येशूका चेलाहरूले येशूले पहिले परमेश्वरबाट आशिष् पाएका भनी वर्णन गर्नुभएका मानिसहरू जस्तै भएर आफ्नो उज्यालो चम्काउँछन्। चेलाहरूले यसरी बाँच्नुपर्छ ताकि सबैले तिनीहरूलाई देख्न सकून्। परमेश्वरले ती मानिसहरूलाई आशिष् दिनुहुन्छ जसले आफूलाई परमेश्वरको खाँचो छ भनी देखाउँछन्, जो नम्र र शोक गर्नेहरू छन्, र जो असल काम गर्न भोकाएका छन्।</w:t>
      </w:r>
    </w:p>
    <w:p>
      <w:pPr/>
      <w:r>
        <w:rPr>
          <w:lang w:val="ne_NP" w:bidi="ne_NP"/>
        </w:rPr>
      </w:r>
      <w:r>
        <w:rPr>
          <w:lang w:val="ne_NP" w:bidi="ne_NP"/>
        </w:rPr>
        <w:t>जब येशूका अनुयायीहरू यसरी जीवन बिताउँछन्, मानिसहरूले तिनीहरूलाई सजिलै देख्छन्। यस नयाँ जीवनशैलीको लक्ष्य यो होइन कि अरू मानिसहरूले चेलाहरू जस्तै बन्ने प्रयास गरून्। येशू भन्नुहुन्छ कि लक्ष्य यो हो कि मानिसहरूले स्वर्गमा हुनुहुने आफ्ना पितालाई महिमा दिऊन्, वा उहाँको प्रशंसा र सम्मान गरून् भन्ने हो।</w:t>
      </w:r>
      <w:r>
        <w:rPr>
          <w:lang w:val="ne_NP" w:bidi="ne_NP"/>
        </w:rPr>
      </w:r>
    </w:p>
    <w:p>
      <w:pPr>
        <w:pStyle w:val="Heading3"/>
      </w:pPr>
      <w:r>
        <w:rPr>
          <w:lang w:val="ne_NP" w:bidi="ne_NP"/>
        </w:rPr>
        <w:t>Step 3</w:t>
      </w:r>
    </w:p>
    <w:p>
      <w:pPr/>
      <w:r>
        <w:rPr>
          <w:lang w:val="ne_NP" w:bidi="ne_NP"/>
        </w:rPr>
      </w:r>
      <w:r>
        <w:rPr>
          <w:lang w:val="ne_NP" w:bidi="ne_NP"/>
        </w:rPr>
        <w:t>सबैभन्दा सजिलोसँग बुझिने संस्करणमा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दुई दृश्यहरू छन्।</w:t>
      </w:r>
    </w:p>
    <w:p>
      <w:pPr/>
      <w:r>
        <w:rPr>
          <w:lang w:val="ne_NP" w:bidi="ne_NP"/>
        </w:rPr>
      </w:r>
      <w:r>
        <w:rPr>
          <w:b/>
          <w:lang w:val="ne_NP" w:bidi="ne_NP"/>
        </w:rPr>
        <w:t>पहिलो दृश्य:</w:t>
      </w:r>
      <w:r>
        <w:rPr>
          <w:lang w:val="ne_NP" w:bidi="ne_NP"/>
        </w:rPr>
        <w:t xml:space="preserve"> येशू भन्नुहुन्छ कि उहाँका चेलाहरू संसारका लागि नुन जस्तै हुन्।</w:t>
      </w:r>
    </w:p>
    <w:p>
      <w:pPr/>
      <w:r>
        <w:rPr>
          <w:lang w:val="ne_NP" w:bidi="ne_NP"/>
        </w:rPr>
      </w:r>
      <w:r>
        <w:rPr>
          <w:b/>
          <w:lang w:val="ne_NP" w:bidi="ne_NP"/>
        </w:rPr>
        <w:t>दोस्रो दृश्य:</w:t>
      </w:r>
      <w:r>
        <w:rPr>
          <w:lang w:val="ne_NP" w:bidi="ne_NP"/>
        </w:rPr>
        <w:t xml:space="preserve"> येशू भन्नुहुन्छ कि उहाँका चेलाहरू संसारका लागि उज्यालो जस्तै हुन्। उहाँका चेलाहरू पहाडमा रहेको सहर वा स्ट्यान्डमा राखिएको बत्ती जस्तै हुन्। कसैले पनि आफ्नो उज्यालो लुकाउन सक्दैन।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संसारका मानिसहरू</w:t>
      </w:r>
    </w:p>
    <w:p>
      <w:pPr>
        <w:pStyle w:val="ListBullet"/>
        <w:spacing w:line="240" w:lineRule="auto"/>
        <w:ind w:left="720"/>
      </w:pPr>
      <w:r>
        <w:rPr>
          <w:lang w:val="ne_NP" w:bidi="ne_NP"/>
        </w:rPr>
      </w:r>
      <w:r>
        <w:rPr>
          <w:lang w:val="ne_NP" w:bidi="ne_NP"/>
        </w:rPr>
        <w:t>बत्ती बाल्दै गरेको व्यक्ति</w:t>
      </w:r>
    </w:p>
    <w:p>
      <w:pPr>
        <w:pStyle w:val="ListBullet"/>
        <w:spacing w:line="240" w:lineRule="auto"/>
        <w:ind w:left="720"/>
      </w:pPr>
      <w:r>
        <w:rPr>
          <w:lang w:val="ne_NP" w:bidi="ne_NP"/>
        </w:rPr>
      </w:r>
      <w:r>
        <w:rPr>
          <w:lang w:val="ne_NP" w:bidi="ne_NP"/>
        </w:rPr>
        <w:t>घरमा भएका मानिसहरू</w:t>
      </w:r>
    </w:p>
    <w:p>
      <w:pPr>
        <w:pStyle w:val="ListBullet"/>
        <w:spacing w:line="240" w:lineRule="auto"/>
        <w:ind w:left="720"/>
      </w:pPr>
      <w:r>
        <w:rPr>
          <w:lang w:val="ne_NP" w:bidi="ne_NP"/>
        </w:rPr>
      </w:r>
      <w:r>
        <w:rPr>
          <w:lang w:val="ne_NP" w:bidi="ne_NP"/>
        </w:rPr>
        <w:t>परमेश्वर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 सम्झनु महत्त्वपूर्ण छ कि येशूले अझै आफ्ना चेलाहरू र भीडलाई एउटै पहाडको पाखामा सिकाइरहनुभएको छ। उनले तिनीहरूलाई परमेश्वरबाट आशीषित मानिसहरूको बारेमा महत्त्वपूर्ण भनाइहरू सिकाएर सुरु गर्नुभयो, र अब येशूले आफ्ना चेलाहरू तिनीहरूको वरिपरिका मानिसहरूभन्दा कसरी फरक हुनुपर्छ भनेर सिकाउँदै हुनुहुन्छ।</w:t>
      </w:r>
    </w:p>
    <w:p>
      <w:pPr/>
      <w:r>
        <w:rPr>
          <w:lang w:val="ne_NP" w:bidi="ne_NP"/>
        </w:rPr>
      </w:r>
      <w:r>
        <w:rPr>
          <w:lang w:val="ne_NP" w:bidi="ne_NP"/>
        </w:rPr>
        <w:t>पहिलो दृश्यमा, येशू भन्नुहुन्छ कि उहाँका चेलाहरू नुन जस्तै हुन्। सम्झनुहोस् कि नुन खानामा स्वाद दिन र खाना संरक्षण गर्न प्रयोग गरिन्छ। येशूका चेलाहरू संसारका सबै मानिसहरूका लागि नुन जस्तै हुन् भनेर तपाईंले कसरी देखाउन सक्नुहुन्छ भन्ने कुरामा सोच्नुहोस्।</w:t>
      </w:r>
    </w:p>
    <w:p>
      <w:pPr/>
      <w:r>
        <w:rPr>
          <w:lang w:val="ne_NP" w:bidi="ne_NP"/>
        </w:rPr>
      </w:r>
      <w:r>
        <w:rPr>
          <w:lang w:val="ne_NP" w:bidi="ne_NP"/>
        </w:rPr>
        <w:t xml:space="preserve">त्यसपछि, येशूले काम लाग्ने नुन र काम नलाग्ने नुनबीचको </w:t>
      </w:r>
      <w:r>
        <w:rPr>
          <w:b/>
          <w:lang w:val="ne_NP" w:bidi="ne_NP"/>
        </w:rPr>
        <w:t>तुलना</w:t>
      </w:r>
      <w:r>
        <w:rPr>
          <w:lang w:val="ne_NP" w:bidi="ne_NP"/>
        </w:rPr>
        <w:t xml:space="preserve"> गर्नुहुन्छ। तपाईंले आफ्नो भाषामा यहाँ राम्रो नुन र बेकार नुनबीचको भिन्नता देखाउन एउटा प्राकृतिक तरिका रोज्नुपर्छ। येशू भन्नुहुन्छ कि बेकार नुन कुनै पनि कुराका लागि राम्रो छैन। यो सम्झनु महत्त्वपूर्ण छ कि नुन बाटोमा पनि उपयोगी हुँदैन। मानिसहरू फोहोरमा हिँडेझैँ बेकार नुनमा हिँड्छन्।</w:t>
      </w:r>
    </w:p>
    <w:p>
      <w:pPr/>
      <w:r>
        <w:rPr>
          <w:lang w:val="ne_NP" w:bidi="ne_NP"/>
        </w:rPr>
      </w:r>
      <w:r>
        <w:rPr>
          <w:lang w:val="ne_NP" w:bidi="ne_NP"/>
        </w:rPr>
        <w:t>दोस्रो दृश्यमा, येशूले आफ्ना चेलाहरूलाई उज्यालोसँग तुलना गरेर नयाँ खण्ड सुरु गर्नुहुन्छ। सर्वप्रथम, येशू भन्नुहुन्छ कि उहाँका चेलाहरू संसारका सबै मानिसहरूका लागि उज्यालो हुन्। त्यसपछि, येशूले आफ्ना चेलाहरूलाई पहाडमा भएको सहर र स्ट्याण्डमा भएको बत्तीसँग तुलना गर्नुहुन्छ।</w:t>
      </w:r>
    </w:p>
    <w:p>
      <w:pPr/>
      <w:r>
        <w:rPr>
          <w:lang w:val="ne_NP" w:bidi="ne_NP"/>
        </w:rPr>
      </w:r>
      <w:r>
        <w:rPr>
          <w:lang w:val="ne_NP" w:bidi="ne_NP"/>
        </w:rPr>
        <w:t>यो महत्त्वपूर्ण छ कि येशूका चेलाहरू पृथ्वीका सबै मानिसहरूका लागि उज्यालो हुनुपर्छ। तपाईंले डाँडामा निर्माण गरिएको सहर कसरी देखाउनुहुनेछ भन्ने कुरा सोच्नुहोस्। मानिसहरूले सहरलाई सजिलैसँग देख्न र त्यसमा ध्यान जाने हुनुपर्छ। कसैले पनि डाँडामा सहर बनाउँदैन र त्यसपछि यसलाई लुकाउँदैन। यसलाई लुकाउनु असम्भव छ।</w:t>
      </w:r>
    </w:p>
    <w:p>
      <w:pPr/>
      <w:r>
        <w:rPr>
          <w:lang w:val="ne_NP" w:bidi="ne_NP"/>
        </w:rPr>
      </w:r>
      <w:r>
        <w:rPr>
          <w:lang w:val="ne_NP" w:bidi="ne_NP"/>
        </w:rPr>
        <w:t>यो सम्झनु महत्त्वपूर्ण छ कि येशू भन्नुहुन्छ, यो पनि हो कि मानिसहरूले बत्ती बालेर त्यसलाई लुकाउँदैनन्। बत्ती बाल्नुको उद्देश्य उज्यालो दिन हो। सम्झनुहोस् कि यदि कुनै टोकरीले बत्तीलाई छोपेको छ भने, टोकरीबाट कुनै पनि उज्यालो बाहिर निस्कँदैन।</w:t>
      </w:r>
    </w:p>
    <w:p>
      <w:pPr/>
      <w:r>
        <w:rPr>
          <w:lang w:val="ne_NP" w:bidi="ne_NP"/>
        </w:rPr>
      </w:r>
      <w:r>
        <w:rPr>
          <w:lang w:val="ne_NP" w:bidi="ne_NP"/>
        </w:rPr>
        <w:t>येशूले उज्यालो लुकाउने व्यक्तिलाई उज्यालो नलुकाउने व्यक्तिसँग तुलना गर्नुहुन्छ। याद राख्नुहोस् कि यस पटक व्यक्तिले बत्ती बालेर कोठाको अग्लो ठाउँमा राख्छ, ताकि अन्धकारमा पनि सबैले राम्रोसँग देख्न सकून्।</w:t>
      </w:r>
    </w:p>
    <w:p>
      <w:pPr/>
      <w:r>
        <w:rPr>
          <w:lang w:val="ne_NP" w:bidi="ne_NP"/>
        </w:rPr>
      </w:r>
      <w:r>
        <w:rPr>
          <w:lang w:val="ne_NP" w:bidi="ne_NP"/>
        </w:rPr>
        <w:t>दृश्यको अन्तिम भागमा, येशू भन्नुहुन्छ कि उहाँका अनुयायीहरू यस बत्ती जस्तै हुनुपर्छ, जसले सबैलाई देख्न मद्दत गर्छ। यो सम्झनु महत्त्वपूर्ण छ कि बत्ती जस्तै चम्किनुको उद्देश्य अन्य मानिसहरू चेलाहरू जस्तै हुनु होइन। यसको उद्देश्य यो हो कि अन्य मानिसहरू स्वर्गमा बस्ने परमेश्वरको प्रशंसा र सम्मान गर्न चाहून्।</w:t>
      </w:r>
      <w:r>
        <w:rPr>
          <w:lang w:val="ne_NP" w:bidi="ne_NP"/>
        </w:rPr>
      </w:r>
    </w:p>
    <w:p>
      <w:pPr>
        <w:pStyle w:val="Heading3"/>
      </w:pPr>
      <w:r>
        <w:rPr>
          <w:lang w:val="ne_NP" w:bidi="ne_NP"/>
        </w:rPr>
        <w:t>Step 4</w:t>
      </w:r>
    </w:p>
    <w:p>
      <w:pPr/>
      <w:r>
        <w:rPr>
          <w:lang w:val="ne_NP" w:bidi="ne_NP"/>
        </w:rPr>
      </w:r>
      <w:r>
        <w:rPr>
          <w:lang w:val="ne_NP" w:bidi="ne_NP"/>
        </w:rPr>
        <w:t>सबैभन्दा सजिलोसँग बुझिने संस्करणमा पाठलाई फेरि एकपटक सुन्नुहोस्।</w:t>
      </w:r>
    </w:p>
    <w:p>
      <w:pPr/>
      <w:r>
        <w:rPr>
          <w:lang w:val="ne_NP" w:bidi="ne_NP"/>
        </w:rPr>
      </w:r>
      <w:r>
        <w:rPr>
          <w:lang w:val="ne_NP" w:bidi="ne_NP"/>
        </w:rPr>
        <w:t>यस सत्रमा, टोलीले कथालाई नाटकको रूपमा प्रस्तुत गर्नेछ।</w:t>
      </w:r>
    </w:p>
    <w:p>
      <w:pPr/>
      <w:r>
        <w:rPr>
          <w:lang w:val="ne_NP" w:bidi="ne_NP"/>
        </w:rPr>
      </w:r>
      <w:r>
        <w:rPr>
          <w:lang w:val="ne_NP" w:bidi="ne_NP"/>
        </w:rPr>
        <w:t>यस कथामा दुई दृश्यहरू छन्।</w:t>
      </w:r>
    </w:p>
    <w:p>
      <w:pPr/>
      <w:r>
        <w:rPr>
          <w:lang w:val="ne_NP" w:bidi="ne_NP"/>
        </w:rPr>
      </w:r>
      <w:r>
        <w:rPr>
          <w:b/>
          <w:lang w:val="ne_NP" w:bidi="ne_NP"/>
        </w:rPr>
        <w:t>पहिलो दृश्य:</w:t>
      </w:r>
      <w:r>
        <w:rPr>
          <w:lang w:val="ne_NP" w:bidi="ne_NP"/>
        </w:rPr>
        <w:t xml:space="preserve"> येशू भन्नुहुन्छ कि उनका चेलाहरू संसारका लागि नुन जस्तै हुन्।</w:t>
      </w:r>
    </w:p>
    <w:p>
      <w:pPr/>
      <w:r>
        <w:rPr>
          <w:lang w:val="ne_NP" w:bidi="ne_NP"/>
        </w:rPr>
      </w:r>
      <w:r>
        <w:rPr>
          <w:b/>
          <w:lang w:val="ne_NP" w:bidi="ne_NP"/>
        </w:rPr>
        <w:t>दोस्रो दृश्य:</w:t>
      </w:r>
      <w:r>
        <w:rPr>
          <w:lang w:val="ne_NP" w:bidi="ne_NP"/>
        </w:rPr>
        <w:t xml:space="preserve"> येशू भन्नुहुन्छ कि उनका चेलाहरू संसारका लागि उज्यालो जस्तै हुन्। उहाँका चेलाहरू पहाडमा भएको सहर वा स्ट्यान्डमा भएको बत्ती जस्तै हुन्। कसैले पनि आफ्नो ज्योति लुकाउन सक्दैन।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संसारका मानिसहरू</w:t>
      </w:r>
    </w:p>
    <w:p>
      <w:pPr>
        <w:pStyle w:val="ListBullet"/>
        <w:spacing w:line="240" w:lineRule="auto"/>
        <w:ind w:left="720"/>
      </w:pPr>
      <w:r>
        <w:rPr>
          <w:lang w:val="ne_NP" w:bidi="ne_NP"/>
        </w:rPr>
      </w:r>
      <w:r>
        <w:rPr>
          <w:lang w:val="ne_NP" w:bidi="ne_NP"/>
        </w:rPr>
        <w:t>बत्ती बाल्दै गरेको व्यक्ति</w:t>
      </w:r>
    </w:p>
    <w:p>
      <w:pPr>
        <w:pStyle w:val="ListBullet"/>
        <w:spacing w:line="240" w:lineRule="auto"/>
        <w:ind w:left="720"/>
      </w:pPr>
      <w:r>
        <w:rPr>
          <w:lang w:val="ne_NP" w:bidi="ne_NP"/>
        </w:rPr>
      </w:r>
      <w:r>
        <w:rPr>
          <w:lang w:val="ne_NP" w:bidi="ne_NP"/>
        </w:rPr>
        <w:t>घरमा भएका मानिसहरू</w:t>
      </w:r>
    </w:p>
    <w:p>
      <w:pPr>
        <w:pStyle w:val="ListBullet"/>
        <w:spacing w:line="240" w:lineRule="auto"/>
        <w:ind w:left="720"/>
      </w:pPr>
      <w:r>
        <w:rPr>
          <w:lang w:val="ne_NP" w:bidi="ne_NP"/>
        </w:rPr>
      </w:r>
      <w:r>
        <w:rPr>
          <w:lang w:val="ne_NP" w:bidi="ne_NP"/>
        </w:rPr>
        <w:t>परमेश्वर</w:t>
      </w:r>
    </w:p>
    <w:p>
      <w:pPr/>
      <w:r>
        <w:rPr>
          <w:lang w:val="ne_NP" w:bidi="ne_NP"/>
        </w:rPr>
      </w:r>
      <w:r>
        <w:rPr>
          <w:lang w:val="ne_NP" w:bidi="ne_NP"/>
        </w:rPr>
        <w:t>टोलीलाई कथा दुई पटक अभिनय गर्न लगाउनुहोस्। तिनीहरूले अनुवाद गरिरहेका भाषामा अभिनय गर्नुपर्छ। पहिला, टोलीलाई नरोकिकन कथाको अभिनय गर्न लगाउनुहोस्।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येशूले आफ्ना चेलाहरूलाई तिनीहरू संसारका लागि नुन जस्तै हुन् भनेर बताएर सुरु गर्नुहुन्छ। संसारका सबै मानिसहरूका बीचमा नुन जस्तै भएर बाँच्ने चेलाहरूको जीवनलाई व्यवहारमा उतार्ने प्रयास गर्नुहोस्।</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संसारमा मानिसहरूको भूमिका खेल्ने कलाकारहरूलाई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साथै चेलाहरूको भूमिका खेल्ने कलाकारहरूलाई सोध्नुहोस्, "नुनको रूपमा बस्ने चेलाहरू कस्ता कुराहरू गरिरहेका छन्?"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त्यसपछि, येशू भन्नुहुन्छ कि नुनिलो नभएको नुन उपयोगी हुँदैन, र मानिसहरूले यसलाई फोहोर फालेझैँ बाहिर फ्याँकिदिन्छन्। येशूले आफ्ना चेलाहरूलाई यस्तो नुनसँग तुलना गर्नुहुन्छ जुन काम नलाग्ने हुन्छ र आफ्नो स्वाद गुमाउँछ।</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येशूका चेलाहरूको भूमिका खेल्ने कलाकारहरूलाई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दोस्रो दृश्यमा, येशूले आफ्ना अनुयायीहरूलाई उज्यालोसँग तुलना गर्नुहुन्छ। मानिसहरूले येशूका चेलाहरूलाई स्पष्ट रूपमा देख्नुपर्छ किनभने कसैले पनि तिनीहरूलाई लुकाउन सक्दैन, जसरी कसैले पनि डाँडामा सहर लुकाउँदैन। यो सहर राति बत्तीले झलमल्ल हुन्छ।</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येशूका चेलाहरूको भूमिका खेल्ने कलाकारहरूलाई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त्यसपछि, येशू भन्नुहुन्छ कि मानिसहरूले बत्ती बालेर त्यसलाई तुरुन्तै टोकरी वा कचौरामुनि लुकाउँदैनन्। कथाको यस भागलाई दृश्यात्मक बनाउन तपाईंको संस्कृतिमा सामान्य हुने बत्ती वा अन्य उज्यालो बाल्नुहोस्। त्यसपछि, यसलाई एउटा ठूलो टोकरी वा कचौराले ढाक्नुहोस्।</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घरमा मानिसहरूको भूमिका खेल्ने कलाकारहरूलाई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त्यही बत्ती बाल्नुहोस् वा फेरि बाल्नुहोस् र त्यसलाई यस्तो ठाउँमा राख्नुहोस् ताकि कोठामा भएका सबैले देख्न सकून्।</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घरमा मानिसहरूको भूमिका खेल्ने कलाकारहरूलाई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येशू भन्नुहुन्छ कि उहाँका चेलाहरू यस बत्ती जस्तै हुनुपर्छ, जसले सबैलाई घरमा देख्न मद्दत गर्छ। जब उनका चेलाहरू संसारका सबै मानिसहरूका लागि यो बत्तीझैँ चम्किनेछन्, तब मानिसहरूले तिनीहरूलाई देख्नेछन् र स्वर्गमा हुनुहुने परमेश्वरको प्रशंसा र सम्मान गर्नेछन्।</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परमेश्वरको भूमिका खेल्ने कलाकारलाई सोध्नुहोस्, "तपाईंलाई कस्तो महसुस भइरहेको छ?" तपाईंले यस्ता कुराहरू सुन्न सक्नुहुन्छ:</w:t>
      </w:r>
      <w:r>
        <w:rPr>
          <w:lang w:val="ne_NP" w:bidi="ne_NP"/>
        </w:rPr>
      </w:r>
    </w:p>
    <w:p>
      <w:pPr>
        <w:pStyle w:val="Heading3"/>
      </w:pPr>
      <w:r>
        <w:rPr>
          <w:lang w:val="ne_NP" w:bidi="ne_NP"/>
        </w:rPr>
        <w:t>Step 5</w:t>
      </w:r>
    </w:p>
    <w:p>
      <w:pPr/>
      <w:r>
        <w:rPr>
          <w:lang w:val="ne_NP" w:bidi="ne_NP"/>
        </w:rPr>
      </w:r>
      <w:r>
        <w:rPr>
          <w:lang w:val="ne_NP" w:bidi="ne_NP"/>
        </w:rPr>
        <w:t>सबैभन्दा सजिलोसँग बुझिने संस्करणमा पाठलाई एकपटक सुन्नुहोस्।</w:t>
      </w:r>
    </w:p>
    <w:p>
      <w:pPr/>
      <w:r>
        <w:rPr>
          <w:lang w:val="ne_NP" w:bidi="ne_NP"/>
        </w:rPr>
      </w:r>
      <w:r>
        <w:rPr>
          <w:lang w:val="ne_NP" w:bidi="ne_NP"/>
        </w:rPr>
        <w:t xml:space="preserve">येशूले आफ्ना </w:t>
      </w:r>
      <w:r>
        <w:rPr>
          <w:b/>
          <w:lang w:val="ne_NP" w:bidi="ne_NP"/>
        </w:rPr>
        <w:t>चेलाहरूलाई</w:t>
      </w:r>
      <w:r>
        <w:rPr>
          <w:lang w:val="ne_NP" w:bidi="ne_NP"/>
        </w:rPr>
        <w:t xml:space="preserve"> पहाडी क्षेत्रमा सिकाउनुहुन्छ। उहाँका चेलाहरू नजिकका अनुयायीहरू हुन् जो येशूसँग जताततै जान्थे र उहाँको आज्ञा पालन गर्थे। तपाईंले अघिल्ला खण्डहरूमा गरेजस्तै अनुवाद गर्नुहोस्, र </w:t>
      </w:r>
      <w:r>
        <w:rPr>
          <w:lang w:val="ne_NP" w:bidi="ne_NP"/>
        </w:rPr>
        <w:t>चेला</w:t>
      </w:r>
      <w:r>
        <w:rPr>
          <w:lang w:val="ne_NP" w:bidi="ne_NP"/>
        </w:rPr>
        <w:t xml:space="preserve"> शब्दको पूर्ण परिभाषाका लागि मुख्य शब्दावली हेर्नुहोस्।</w:t>
      </w:r>
    </w:p>
    <w:p>
      <w:pPr/>
      <w:r>
        <w:rPr>
          <w:lang w:val="ne_NP" w:bidi="ne_NP"/>
        </w:rPr>
      </w:r>
      <w:r>
        <w:rPr>
          <w:lang w:val="ne_NP" w:bidi="ne_NP"/>
        </w:rPr>
        <w:t>येशू भन्नुहुन्छ कि उहाँका चेलाहरू पृथ्वीका लागि नुन जस्तै हुन्, जसको अर्थ पृथ्वीमा बस्ने सबै मानिसहरूका लागि नुन हुनु हो। मानिसहरूले प्रायः खानाको स्वाद बढाउन वा खाना संरक्षणका लागि नुनको प्रयोग गर्थे। येशू आफ्ना चेलाहरूले संसारलाई दुष्टताबाट बचाऊन् र यसलाई सुधारून् भन्ने चाहनुहुन्थ्यो। येशूले धार्मिक नेताहरूलाई नुन जस्तै हुन भन्नुभएको थिएन। येशूले आफ्ना साधारण अनुयायीहरूलाई तिनीहरू नुन जस्तै हुन् भनेर भन्नुभयो।</w:t>
      </w:r>
    </w:p>
    <w:p>
      <w:pPr/>
      <w:r>
        <w:rPr>
          <w:lang w:val="ne_NP" w:bidi="ne_NP"/>
        </w:rPr>
      </w:r>
      <w:r>
        <w:rPr>
          <w:lang w:val="ne_NP" w:bidi="ne_NP"/>
        </w:rPr>
        <w:t>येशूले सोध्नुहुन्छ, "यदि नुनले आफ्नो स्वाद गुमायो भने यसलाई फेरि कसरी नुनिलो बनाइनेछ?" येशू यस प्रश्नको जवाफ चाहनुहुन्न। येशूले खराब नुनलाई फेरि असल नुनमा परिवर्तन गर्न असम्भव छ भनेर देखाउन एउटा प्रश्न प्रयोग गर्नुहुन्छ।</w:t>
      </w:r>
    </w:p>
    <w:p>
      <w:pPr/>
      <w:r>
        <w:rPr>
          <w:lang w:val="ne_NP" w:bidi="ne_NP"/>
        </w:rPr>
      </w:r>
      <w:r>
        <w:rPr>
          <w:lang w:val="ne_NP" w:bidi="ne_NP"/>
        </w:rPr>
        <w:t>यहाँ रोक्नुहोस् र यसलाई आफ्नो भाषामा कसरी भन्ने भनेर छलफल गर्नुहोस्। के तपाईं यहाँ प्रश्न वा कुनै अन्य प्रकारको कथन प्रयोग गर्नुहुन्छ?</w:t>
      </w:r>
    </w:p>
    <w:p>
      <w:pPr/>
      <w:r>
        <w:rPr>
          <w:lang w:val="ne_NP" w:bidi="ne_NP"/>
        </w:rPr>
      </w:r>
      <w:r>
        <w:rPr>
          <w:lang w:val="ne_NP" w:bidi="ne_NP"/>
        </w:rPr>
        <w:t>जब नुनले आफ्नो शक्ति गुमाउँछ, तब यो बेकार हुन्छ। "आफ्नो शक्ति गुमाउँछ" भन्ने वाक्यांशलाई "मूर्ख बन्ने" पनि अनुवाद गर्न सकिन्छ। केही मानिसहरू सोच्छन् कि येशूले आफ्ना चेलाहरूलाई "मूर्ख नबन्न" चेतावनी दिनुभयो। यसलाई "नुनले जे गर्नुपर्ने हो त्यो गर्न छोडेको नुन" वा "आफ्नो शक्ति गुमाएको नुन" भनेर अनुवाद गर्नु बढी सामान्य छ।</w:t>
      </w:r>
    </w:p>
    <w:p>
      <w:pPr/>
      <w:r>
        <w:rPr>
          <w:lang w:val="ne_NP" w:bidi="ne_NP"/>
        </w:rPr>
      </w:r>
      <w:r>
        <w:rPr>
          <w:lang w:val="ne_NP" w:bidi="ne_NP"/>
        </w:rPr>
        <w:t xml:space="preserve">येशू भन्नुहुन्छ कि उहाँका चेलाहरू सम्पूर्ण संसारका लागि </w:t>
      </w:r>
      <w:r>
        <w:rPr>
          <w:b/>
          <w:lang w:val="ne_NP" w:bidi="ne_NP"/>
        </w:rPr>
        <w:t>ज्योति</w:t>
      </w:r>
      <w:r>
        <w:rPr>
          <w:lang w:val="ne_NP" w:bidi="ne_NP"/>
        </w:rPr>
        <w:t xml:space="preserve"> जस्तै हुन्, जसको अर्थ संसारभरिका सबै मानिसहरूका लागि। "प्रकाश" लाई पहिले जस्तै अनुवाद गर्नुहोस्। उज्यालोले अँध्यारोमा रहेका मानिसहरूलाई बाटो पत्ता लगाउन मद्दत गर्छ। येशूको भनाइको अर्थ यो हो कि उहाँका चेलाहरूले अन्धकारमा रहेका मानिसहरूलाई मद्दत गर्छन्। येशूका चेलाहरू आध्यात्मिक रूपमा अँध्यारो संसारमा येशू जस्तै बाँच्छन्।</w:t>
      </w:r>
    </w:p>
    <w:p>
      <w:pPr/>
      <w:r>
        <w:rPr>
          <w:lang w:val="ne_NP" w:bidi="ne_NP"/>
        </w:rPr>
      </w:r>
      <w:r>
        <w:rPr>
          <w:lang w:val="ne_NP" w:bidi="ne_NP"/>
        </w:rPr>
        <w:t>डाँडामा भएको सहर कसैले पनि लुकाउन सक्दैन, र येशूका चेलाहरूलाई कसैले पनि लुकाउन सक्दैन। येशूले आफ्ना चेलाहरूलाई सबैले देख्न सक्ने एक बत्तीसँग तुलना गर्नुहुन्छ। कसैले पनि दीप बालेर त्यसलाई टोकरीमुनि लुकाउँदैन।</w:t>
      </w:r>
    </w:p>
    <w:p>
      <w:pPr/>
      <w:r>
        <w:rPr>
          <w:lang w:val="ne_NP" w:bidi="ne_NP"/>
        </w:rPr>
      </w:r>
      <w:r>
        <w:rPr>
          <w:lang w:val="ne_NP" w:bidi="ne_NP"/>
        </w:rPr>
        <w:t xml:space="preserve">रोक्नुहोस् र आवश्यक परेमा </w:t>
      </w:r>
      <w:r>
        <w:rPr>
          <w:lang w:val="ne_NP" w:bidi="ne_NP"/>
        </w:rPr>
        <w:t>बत्ती</w:t>
      </w:r>
      <w:r>
        <w:rPr>
          <w:lang w:val="ne_NP" w:bidi="ne_NP"/>
        </w:rPr>
        <w:t xml:space="preserve">, </w:t>
      </w:r>
      <w:r>
        <w:rPr>
          <w:lang w:val="ne_NP" w:bidi="ne_NP"/>
        </w:rPr>
        <w:t>टोकरी</w:t>
      </w:r>
      <w:r>
        <w:rPr>
          <w:lang w:val="ne_NP" w:bidi="ne_NP"/>
        </w:rPr>
        <w:t xml:space="preserve"> वा कचौरा, र </w:t>
      </w:r>
      <w:r>
        <w:rPr>
          <w:lang w:val="ne_NP" w:bidi="ne_NP"/>
        </w:rPr>
        <w:t>बत्ती राख्ने स्ट्यान्ड</w:t>
      </w:r>
      <w:r>
        <w:rPr>
          <w:lang w:val="ne_NP" w:bidi="ne_NP"/>
        </w:rPr>
        <w:t xml:space="preserve"> का फोटोहरू फेरि देखाउनुहोस्।</w:t>
      </w:r>
    </w:p>
    <w:p>
      <w:pPr/>
      <w:r>
        <w:rPr>
          <w:lang w:val="ne_NP" w:bidi="ne_NP"/>
        </w:rPr>
      </w:r>
      <w:r>
        <w:rPr>
          <w:lang w:val="ne_NP" w:bidi="ne_NP"/>
        </w:rPr>
        <w:t xml:space="preserve">येशू भन्नुहुन्छ कि मानिसहरूले बत्ती बाल्छन् र सबैले देख्न सकून् भनेर यसलाई एउटा दियोदानमा राख्छन्। त्यसरी नै येशू भन्नुहुन्छ कि उहाँका चेलाहरूले मानिसहरूले देख्ने गरी चम्कनुपर्छ। मानिसहरूले चेलाहरूका </w:t>
      </w:r>
      <w:r>
        <w:rPr>
          <w:b/>
          <w:lang w:val="ne_NP" w:bidi="ne_NP"/>
        </w:rPr>
        <w:t>असल कर्महरू</w:t>
      </w:r>
      <w:r>
        <w:rPr>
          <w:lang w:val="ne_NP" w:bidi="ne_NP"/>
        </w:rPr>
        <w:t xml:space="preserve"> वा </w:t>
      </w:r>
      <w:r>
        <w:rPr>
          <w:b/>
          <w:lang w:val="ne_NP" w:bidi="ne_NP"/>
        </w:rPr>
        <w:t>असल कामहरू</w:t>
      </w:r>
      <w:r>
        <w:rPr>
          <w:lang w:val="ne_NP" w:bidi="ne_NP"/>
        </w:rPr>
        <w:t xml:space="preserve"> देख्नुपर्छ। यसको अर्थ मानिसहरूले येशूका चेलाहरूलाई आफ्नो वरिपरिको संसारभन्दा फरक तरिकाले जीवन बिताइरहेको देख्नुपर्छ। येशूका चेलाहरू दयालु, दयावान्, परमेश्वरको खाँचो महसुस गर्ने हुनुपर्छ, र तिनीहरूले मानिसहरूले खाना र पानीको खोजी गरेझैँ परमेश्वरसँगको सही सम्बन्धको खोजी गर्नुपर्छ।</w:t>
      </w:r>
    </w:p>
    <w:p>
      <w:pPr/>
      <w:r>
        <w:rPr>
          <w:lang w:val="ne_NP" w:bidi="ne_NP"/>
        </w:rPr>
      </w:r>
      <w:r>
        <w:rPr>
          <w:lang w:val="ne_NP" w:bidi="ne_NP"/>
        </w:rPr>
        <w:t xml:space="preserve">जब मानिसहरूले चेलाहरूका असल कामहरू देख्छन्, तब तिनीहरूले परमेश्वरलाई </w:t>
      </w:r>
      <w:r>
        <w:rPr>
          <w:b/>
          <w:lang w:val="ne_NP" w:bidi="ne_NP"/>
        </w:rPr>
        <w:t>महिमा दिनुपर्छ</w:t>
      </w:r>
      <w:r>
        <w:rPr>
          <w:lang w:val="ne_NP" w:bidi="ne_NP"/>
        </w:rPr>
        <w:t xml:space="preserve">, अर्थात् प्रशंसा र सम्मान गर्नुपर्छ। "महिमा गर्नु" को अर्थ कसैको बारेमा राम्रो कुरा गर्नु वा तिनीहरूलाई सम्मान दिनु हो। </w:t>
      </w:r>
      <w:r>
        <w:rPr>
          <w:lang w:val="ne_NP" w:bidi="ne_NP"/>
        </w:rPr>
        <w:t>महिमा गर्नु</w:t>
      </w:r>
      <w:r>
        <w:rPr>
          <w:lang w:val="ne_NP" w:bidi="ne_NP"/>
        </w:rPr>
        <w:t xml:space="preserve"> शब्दको पूर्ण परिभाषाका लागि मुख्य शब्दावली हेर्नुहोस्। चेलाहरूले मानिसहरूलाई आफू महान् छु भन्ने सोच्न लगाउन राम्रो कामहरू गरिरहेका छैनन्। परमेश्वर महान् हुनुहुन्छ भनेर देखाउन तिनीहरूले असल कामहरू गरिरहेका छन्।</w:t>
      </w:r>
    </w:p>
    <w:p>
      <w:pPr/>
      <w:r>
        <w:rPr>
          <w:lang w:val="ne_NP" w:bidi="ne_NP"/>
        </w:rPr>
      </w:r>
      <w:r>
        <w:rPr>
          <w:lang w:val="ne_NP" w:bidi="ne_NP"/>
        </w:rPr>
        <w:t>येशू भन्नुहुन्छ कि मानिसहरूले आफ्नो बुबाको प्रशंसा वा सम्मान गर्नुपर्छ। येशूले परमेश्वरलाई तिनीहरूका "स्वर्गीय पिता" भन्नुहुन्छ, जसको अर्थ परमेश्वरले आफ्ना मानिसहरूलाई सृजना गर्नुभएको छ र तिनीहरूको हेरचाह गर्नुहुन्छ, जसरी एक बुबाले आफ्ना सन्तानहरूको हेरचाह गर्नुहुन्छ। परमेश्वर येशूका पिता पनि हुनुहुन्छ, त्यसैले यो कुरा झल्काउन "तपाईंको पिता" भनेर अनुवाद गर्न निश्चित गर्नुहोस्।</w:t>
      </w:r>
    </w:p>
    <w:p>
      <w:pPr/>
      <w:r>
        <w:rPr>
          <w:lang w:val="ne_NP" w:bidi="ne_NP"/>
        </w:rPr>
      </w:r>
      <w:r>
        <w:rPr>
          <w:b/>
          <w:lang w:val="ne_NP" w:bidi="ne_NP"/>
        </w:rPr>
        <w:t>स्वर्ग</w:t>
      </w:r>
      <w:r>
        <w:rPr>
          <w:lang w:val="ne_NP" w:bidi="ne_NP"/>
        </w:rPr>
        <w:t xml:space="preserve">ले सन्दर्भ अनुसार आकाश वा परमेश्वर र उहाँका स्वर्गदूतहरू बसोबास गर्ने ठाउँलाई जनाउन सक्छ। यस सन्दर्भमा, </w:t>
      </w:r>
      <w:r>
        <w:rPr>
          <w:lang w:val="ne_NP" w:bidi="ne_NP"/>
        </w:rPr>
        <w:t>स्वर्ग</w:t>
      </w:r>
      <w:r>
        <w:rPr>
          <w:lang w:val="ne_NP" w:bidi="ne_NP"/>
        </w:rPr>
        <w:t xml:space="preserve"> को अर्थ त्यो ठाउँ हो जहाँ परमेश्वर बसोबास गर्नुहुन्छ।</w:t>
      </w:r>
      <w:r>
        <w:rPr>
          <w:lang w:val="ne_NP" w:bidi="ne_NP"/>
        </w:rPr>
      </w:r>
    </w:p>
    <w:p>
      <w:pPr>
        <w:pStyle w:val="Heading3"/>
      </w:pPr>
      <w:r>
        <w:rPr>
          <w:lang w:val="ne_NP" w:bidi="ne_NP"/>
        </w:rPr>
        <w:t>Step 6</w:t>
      </w:r>
    </w:p>
    <w:p>
      <w:pPr/>
      <w:r>
        <w:rPr>
          <w:lang w:val="ne_NP" w:bidi="ne_NP"/>
        </w:rPr>
      </w:r>
      <w:r>
        <w:rPr>
          <w:lang w:val="ne_NP" w:bidi="ne_NP"/>
        </w:rPr>
        <w:t>सबैभन्दा सजिलोसँग बुझिने अनुवादमा यस खण्डको श्रव्य संस्करण सुन्नुहोस्।</w:t>
      </w:r>
    </w:p>
    <w:p>
      <w:pPr/>
      <w:r>
        <w:rPr>
          <w:lang w:val="ne_NP" w:bidi="ne_NP"/>
        </w:rPr>
      </w:r>
      <w:r>
        <w:rPr>
          <w:lang w:val="ne_NP" w:bidi="ne_NP"/>
        </w:rPr>
        <w:t>यस सत्रमा, समूहमा मिलेर यो खण्डलाई आफ्नै भाषामा फेरि भन्नुहोस्।</w:t>
      </w:r>
    </w:p>
    <w:p>
      <w:pPr/>
      <w:r>
        <w:rPr>
          <w:lang w:val="ne_NP" w:bidi="ne_NP"/>
        </w:rPr>
      </w:r>
      <w:r>
        <w:rPr>
          <w:lang w:val="ne_NP" w:bidi="ne_NP"/>
        </w:rPr>
        <w:t>पहिला, सम्पूर्ण समूहले उक्त खण्डलाई आफ्नै भाषामा सुनाउने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समावेश गर्न नबिर्सनुहोस्।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पूरा खण्ड पुनः नभनेसम्म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भनेर समूहले निर्णय गर्न सक्छ। तपाईंलाई समूहको एउटा सदस्यले एउटा दृश्य सुनाएको तरिका मन पर्यो, तर अर्को दृश्य चाहिँ समूहको अर्को सदस्यले सुनाएको तरिका मन पर्यो भनी तपाईं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गरी खण्डको अन्तिम संस्करण तयार पार्न सक्छ।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Matthew 5:17–26</w:t>
      </w:r>
      <w:r>
        <w:rPr>
          <w:lang w:val="ne_NP" w:bidi="ne_NP"/>
        </w:rPr>
      </w:r>
    </w:p>
    <w:p>
      <w:pPr>
        <w:pStyle w:val="Heading3"/>
      </w:pPr>
      <w:r>
        <w:rPr>
          <w:lang w:val="ne_NP" w:bidi="ne_NP"/>
        </w:rPr>
        <w:t>Step 1</w:t>
      </w:r>
    </w:p>
    <w:p>
      <w:pPr/>
      <w:r>
        <w:rPr>
          <w:lang w:val="ne_NP" w:bidi="ne_NP"/>
        </w:rPr>
      </w:r>
      <w:r>
        <w:rPr>
          <w:lang w:val="ne_NP" w:bidi="ne_NP"/>
        </w:rPr>
        <w:t>मत्ती ५:१७–२६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यस कथाले हामीलाई परमेश्वर वा येशूको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येशू आफ्ना चेलाहरू वा नजिकका अनुयायीहरूलाई सिकाउन पहाडको छेउमा बसिरहनुभएको छ। मानिसहरूको भीडले पनि सुनिरहेको छ। येशूले भर्खरै आफ्ना अनुयायीहरू आफ्ना वरिपरिका मानिसहरूभन्दा कति फरक हुनुपर्छ भन्ने बारेमा सिकाउने कुरा समाप्त गर्नुभएको छ। अब, येशूले आफ्ना चेलाहरूलाई सही तरिकाले जिउने बारेमा सिकाउनुहुन्छ।</w:t>
      </w:r>
    </w:p>
    <w:p>
      <w:pPr/>
      <w:r>
        <w:rPr>
          <w:lang w:val="ne_NP" w:bidi="ne_NP"/>
        </w:rPr>
      </w:r>
      <w:r>
        <w:rPr>
          <w:lang w:val="ne_NP" w:bidi="ne_NP"/>
        </w:rPr>
        <w:t>येशूले आफ्ना चेलाहरूले व्यवस्था पालन गर्नुपर्ने केही महत्त्वपूर्ण र अप्रत्याशित तरिकाहरू सिकाउन लाग्नुभएको छ। येशू भन्नुहुन्छ कि उहाँका चेलाहरूले उहाँ संसारमा मानिसहरूले अब मोशाको व्यवस्था र अगमवक्ताहरूको शिक्षा पालन गर्नु पर्दैन भन्न आउनुभएको हो भनी सोच्नु हुँदैन। यो सम्भव छ कि केही मानिसहरूले येशूले व्यवस्थाको विरुद्धमा जान प्रयास गरिरहनुभएको छ भन्ने सोचे। चेलाहरूले यस शिक्षाको क्रममा येशूले व्यवस्थालाई नष्ट गर्ने प्रयास गरिरहनुभएको छैन भन्ने कुरा सम्झनुपर्छ।</w:t>
      </w:r>
    </w:p>
    <w:p>
      <w:pPr/>
      <w:r>
        <w:rPr>
          <w:lang w:val="ne_NP" w:bidi="ne_NP"/>
        </w:rPr>
      </w:r>
      <w:r>
        <w:rPr>
          <w:lang w:val="ne_NP" w:bidi="ne_NP"/>
        </w:rPr>
        <w:t>येशू भन्नुहुन्छ कि उहाँ मोशाको व्यवस्था र अगमवक्ताहरूको शिक्षाहरू पूरा गर्न आउनुभएको हो, व्यवस्थालाई बेकार बनाउन होइन। "पूरा गर्नु" को अर्थ येशूले धर्मशास्त्रका भविष्यवाणीहरूलाई पूरा गर्नुभयो भन्ने हो। यसको अर्थ यो पनि हो कि येशूले मानिसहरूलाई व्यवस्थाको वास्तविक अर्थ के हो भनेर बुझ्न मद्दत गर्नुभयो। यसको वास्तविक अर्थ नियमहरूको पालन गर्नु मात्र नभई हृदयमा सही मनोवृत्ति राख्नु थियो।</w:t>
      </w:r>
    </w:p>
    <w:p>
      <w:pPr/>
      <w:r>
        <w:rPr>
          <w:lang w:val="ne_NP" w:bidi="ne_NP"/>
        </w:rPr>
      </w:r>
      <w:r>
        <w:rPr>
          <w:lang w:val="ne_NP" w:bidi="ne_NP"/>
        </w:rPr>
        <w:t>त्यसपछि, आफूले भन्न लागेको कुरामा जोड दिन येशूले "म तिमीहरूलाई साँचो भन्दछु" भन्नुहुन्छ। येशूले यो कुरा तब भन्नुहुन्छ जब उहाँ आफ्ना चेलाहरूले ध्यानपूर्वक सुनून् भन्ने चाहनुहुन्छ, किनकि त्यसपछिको शिक्षा धेरै महत्त्वपूर्ण छ।</w:t>
      </w:r>
    </w:p>
    <w:p>
      <w:pPr/>
      <w:r>
        <w:rPr>
          <w:lang w:val="ne_NP" w:bidi="ne_NP"/>
        </w:rPr>
      </w:r>
      <w:r>
        <w:rPr>
          <w:lang w:val="ne_NP" w:bidi="ne_NP"/>
        </w:rPr>
        <w:t>येशू भन्नुहुन्छ कि जबसम्म स्वर्ग र पृथ्वी रहन्छन्, तबसम्म व्यवस्थाको सबैभन्दा सानो भाग वा विवरण पनि हराउने छैन। "स्वर्ग र पृथ्वी रहुन्जेल" भनेको "संसार समाप्त नभएसम्म" भन्ने अर्को तरिका हो। "स्वर्ग" को अर्थ आकाश हो, परमेश्वर बसोबास गर्ने ठाउँ होइन। येशूले यो पनि भन्नुहुन्छ कि सबै कुरा नभएसम्म परमेश्वरको व्यवस्थाको सबैभन्दा सानो भाग वा विवरण पनि हराउने छैन। "सबै कुरा घट्छन्" को अर्थ संसारको अन्त्य हुन सक्छ, वा यसको अर्थ प्रत्येक भविष्यवाणी साँचो नभएसम्म र प्रत्येक आज्ञा पूरा नभएसम्म भन्ने पनि हुन सक्छ।</w:t>
      </w:r>
    </w:p>
    <w:p>
      <w:pPr/>
      <w:r>
        <w:rPr>
          <w:lang w:val="ne_NP" w:bidi="ne_NP"/>
        </w:rPr>
      </w:r>
      <w:r>
        <w:rPr>
          <w:lang w:val="ne_NP" w:bidi="ne_NP"/>
        </w:rPr>
        <w:t>त्यसपछि येशूले परमेश्वरको व्यवस्थाका सबैभन्दा कम महत्त्वपूर्ण भागहरू उल्लंघन गर्ने वा अरू मानिसहरूलाई परमेश्वरको व्यवस्थाका सबैभन्दा कम महत्त्वपूर्ण भागहरू उल्लंघन गर्न सिकाउने मानिसहरूको बारेमा कुरा गर्नुहुन्छ। येशू भन्नुहुन्छ कि परमेश्वरले यी मानिसहरूलाई स्वर्गको राज्यमा सबैभन्दा कम महत्त्वपूर्ण भन्नुहुनेछ। येशू भन्नुहुन्छ कि परमेश्वरले परमेश्वरको व्यवस्थाको पालन गर्ने र अरूलाई परमेश्वरको व्यवस्था पालन गर्न सिकाउने मानिसहरूलाई उच्च सम्मान दिनुहुनेछ।</w:t>
      </w:r>
    </w:p>
    <w:p>
      <w:pPr/>
      <w:r>
        <w:rPr>
          <w:lang w:val="ne_NP" w:bidi="ne_NP"/>
        </w:rPr>
      </w:r>
      <w:r>
        <w:rPr>
          <w:lang w:val="ne_NP" w:bidi="ne_NP"/>
        </w:rPr>
        <w:t>येशूले अब आफ्नो अर्को कथनमा जोड दिन "म तिमीलाई बताउँछु" भन्नुहुन्छ। यो उहाँको शिक्षाको यस खण्डको सबैभन्दा महत्त्वपूर्ण भाग हो। येशू भन्नुहुन्छ कि जबसम्म मानिसहरू धर्मी हुँदैनन्, वा जबसम्म तिनीहरूले फरिसीहरू र व्यवस्थाका शिक्षकहरूले भन्दा बढी सही काम गर्दैनन्, तबसम्म तिनीहरू स्वर्गको राज्यको भाग हुन सक्दैनन्। फरिसीहरू र व्यवस्थाका शिक्षकहरूले व्यवस्थालाई कडाईका साथ पालन गर्थे। येशूको भनाइको अर्थ यो हो कि कुनै व्यक्ति धर्मी हुनका लागि तिनीहरूले परमेश्वरका सबै व्यवस्थाहरू पूर्ण रूपमा पालन गर्नुभन्दा बढी गर्नुपर्छ।</w:t>
      </w:r>
    </w:p>
    <w:p>
      <w:pPr/>
      <w:r>
        <w:rPr>
          <w:lang w:val="ne_NP" w:bidi="ne_NP"/>
        </w:rPr>
      </w:r>
      <w:r>
        <w:rPr>
          <w:lang w:val="ne_NP" w:bidi="ne_NP"/>
        </w:rPr>
        <w:t>त्यसपछि, येशूले आफ्ना चेलाहरू फरिसीहरू र व्यवस्थाका शिक्षकहरूभन्दा कसरी बढी धर्मी हुनुपर्छ भन्ने छ वटा महत्त्वपूर्ण तरिकाहरू सिकाउनुहुन्छ। येशूलाई थाहा छ कि उहाँका चेलाहरू परमेश्वरका व्यवस्थाहरूसँग परिचित छन्। पहिला, येशूले तिनीहरूलाई मोशाको व्यवस्थामा भएको "मानिसहरूको हत्या नगर" भन्ने आज्ञाको बारेमा सम्झाउनुहुन्छ। "हत्या" को अर्थ भुलवश कसैलाई मार्नु होइन। "हत्या" को अर्थ गैरकानूनी रूपमा कसैको ज्यान लिनु हो। येशूले तिनीहरूलाई परमेश्वरले अन्य मानिसहरूको हत्या गर्ने मानिसहरूको न्याय गर्नुहुनेछ भन्ने कुरा सम्झाउनुहुन्छ।</w:t>
      </w:r>
    </w:p>
    <w:p>
      <w:pPr/>
      <w:r>
        <w:rPr>
          <w:lang w:val="ne_NP" w:bidi="ne_NP"/>
        </w:rPr>
      </w:r>
      <w:r>
        <w:rPr>
          <w:lang w:val="ne_NP" w:bidi="ne_NP"/>
        </w:rPr>
        <w:t>त्यसपछि, येशूले तिनीहरूलाई हत्याको बारेमा नयाँ शिक्षा दिनुहुन्छ। येशूले तीन अवस्थाहरूको बारेमा कुरा गर्नुहुन्छ जहाँ व्यक्तिको हृदयको मनोवृत्ति कसैको हत्या गर्नु जत्तिकै नराम्रो हुन सक्छ। येशू भन्नुहुन्छ कि यदि उहाँका चेलाहरू आफ्ना भाइसँग रिसाउँछन् भने पनि, परमेश्वरले तिनीहरूको रिसको कारणले तिनीहरूको न्याय गर्नुहुनेछ। यहाँ, भाइको अर्थ साथी चेला हो, न कि रगतको नाताले भाइ। चेलाहरूले रिस न्यायको योग्य हुन्छ भनी कसैले सिकाएको कहिल्यै सुनेका थिएनन्।</w:t>
      </w:r>
    </w:p>
    <w:p>
      <w:pPr/>
      <w:r>
        <w:rPr>
          <w:lang w:val="ne_NP" w:bidi="ne_NP"/>
        </w:rPr>
      </w:r>
      <w:r>
        <w:rPr>
          <w:lang w:val="ne_NP" w:bidi="ne_NP"/>
        </w:rPr>
        <w:t>त्यसपछि, येशूले भन्नुहुन्छ कि यदि कसैले आफ्नो भाइको अपमान गर्छ भने महासभाले तिनीहरूको न्याय गर्नेछ। मूल भाषामा "अपमान" का लागि प्रयोग गरिने शब्दको अर्थ कसैलाई "बुद्धिहीन" वा "बेकार" भन्नु हो। महासभा यहूदीहरूका लागि सबैभन्दा उच्च अदालत थियो। त्यो समयमा कुनै पनि अदालतले सामान्यतया कसैको अपमानको लागि न्याय गर्दैनथ्यो।</w:t>
      </w:r>
    </w:p>
    <w:p>
      <w:pPr/>
      <w:r>
        <w:rPr>
          <w:lang w:val="ne_NP" w:bidi="ne_NP"/>
        </w:rPr>
      </w:r>
      <w:r>
        <w:rPr>
          <w:lang w:val="ne_NP" w:bidi="ne_NP"/>
        </w:rPr>
        <w:t>अन्तमा, येशू भन्नुहुन्छ कि यदि कुनै चेलाले आफ्नो भाइलाई "निरर्थक मूर्ख" भन्यो भने, तिनीहरू नरकको आगोमा जानेछन्। यो अपमान कसैलाई "बुद्धिहीन" वा "बेकार" भन्नुभन्दा कडा थियो। नरकको आगो एउटा यस्तो ठाउँ हो जहाँ परमेश्वरले उहाँलाई नपछ्याउने मानिसहरूलाई सदाको लागि सजाय दिनुहुन्छ।</w:t>
      </w:r>
    </w:p>
    <w:p>
      <w:pPr/>
      <w:r>
        <w:rPr>
          <w:lang w:val="ne_NP" w:bidi="ne_NP"/>
        </w:rPr>
      </w:r>
      <w:r>
        <w:rPr>
          <w:lang w:val="ne_NP" w:bidi="ne_NP"/>
        </w:rPr>
        <w:t>येशूले आफ्ना चेलाहरूले अर्को चेलासँगको द्वन्द्वलाई कति गम्भीरतापूर्वक लिनुपर्छ भनेर देखाउन एउटा कथा सुनाउनुहुन्छ। येशूले एक चेलाले वेदीमा उपहार चढाउने वर्णन गर्नुहुन्छ। वेदी एउटा पित्तलको टेबल थियो जहाँ मानिसहरूले परमेश्वरलाई उपहारहरू दिन्थे। उपहारहरू जनावर, अन्न वा अन्य केही हुन सक्छन्। येशूले सायद यरूशलेमको मन्दिरको अगाडि वेदीको बारेमा कुरा गरिरहनुभएको थियो।</w:t>
      </w:r>
    </w:p>
    <w:p>
      <w:pPr/>
      <w:r>
        <w:rPr>
          <w:lang w:val="ne_NP" w:bidi="ne_NP"/>
        </w:rPr>
      </w:r>
      <w:r>
        <w:rPr>
          <w:lang w:val="ne_NP" w:bidi="ne_NP"/>
        </w:rPr>
        <w:t xml:space="preserve">रोक्नुहोस् र </w:t>
      </w:r>
      <w:r>
        <w:rPr>
          <w:lang w:val="ne_NP" w:bidi="ne_NP"/>
        </w:rPr>
        <w:t>वेदीको</w:t>
      </w:r>
      <w:r>
        <w:rPr>
          <w:lang w:val="ne_NP" w:bidi="ne_NP"/>
        </w:rPr>
        <w:t xml:space="preserve"> रेखाचित्र वा फोटो देखाउनुहोस्।</w:t>
      </w:r>
    </w:p>
    <w:p>
      <w:pPr/>
      <w:r>
        <w:rPr>
          <w:lang w:val="ne_NP" w:bidi="ne_NP"/>
        </w:rPr>
      </w:r>
      <w:r>
        <w:rPr>
          <w:lang w:val="ne_NP" w:bidi="ne_NP"/>
        </w:rPr>
        <w:t>येशू भन्नुहुन्छ कि यदि यो चेलालाई भाइसँगको समस्या वा द्वन्द्व याद आउँछ भने, उसले आफ्नो भेटी छोड्नुपर्छ र गएर आफ्नो भाइसँग "मिलाप गर्नुपर्छ"। "मिलाप गर्नु" को अर्थ कसैसँग शान्ति बनाउनु र एक अर्कासँग सही सम्बन्ध राख्नु हो। अधिकांश मानिसहरू यरूशलेमबाट टाढा बसोबास गर्थे, त्यसैले भाइसँग शान्ति बनाउन घर फर्किनु एक हप्ताको यात्रा हुन सक्छ। त्यसपछि शान्ति बनाएपछि, चेलाले वेदीमा फर्किएर परमेश्वरलाई आफ्नो उपहार चढाउन सक्थ्यो।</w:t>
      </w:r>
    </w:p>
    <w:p>
      <w:pPr/>
      <w:r>
        <w:rPr>
          <w:lang w:val="ne_NP" w:bidi="ne_NP"/>
        </w:rPr>
      </w:r>
      <w:r>
        <w:rPr>
          <w:lang w:val="ne_NP" w:bidi="ne_NP"/>
        </w:rPr>
        <w:t>केही क्षण रोकिनुहोस् र तपाईंले कसैसँग विवाद गर्नुभएको समयको वर्णन गर्नुहोस्। तपाईंले यस व्यक्तिसँग कसरी मेलमिलाप गर्नुभयो? तपाईंको संस्कृतिमा मानिसहरूले एक अर्कासँग "शान्ति स्थापना" गर्ने केही तरिकाहरू के हुन्?</w:t>
      </w:r>
    </w:p>
    <w:p>
      <w:pPr/>
      <w:r>
        <w:rPr>
          <w:lang w:val="ne_NP" w:bidi="ne_NP"/>
        </w:rPr>
      </w:r>
      <w:r>
        <w:rPr>
          <w:lang w:val="ne_NP" w:bidi="ne_NP"/>
        </w:rPr>
        <w:t>त्यसपछि येशूले शत्रुसँग चाँडै मेलमिलाप गर्न कति महत्त्वपूर्ण छ भनेर देखाउन छोटो कथा सुनाउनुहुन्छ। येशूले एक शत्रुको वर्णन गर्नुहुन्छ जसले एउटा चेलालाई कुनै कुराको आरोप लगाउँछ। येशू भन्नुहुन्छ कि यदि यो भयो भने चेलाले अदालत जाने बाटोमा समस्या छिट्टै समाधान गर्नुपर्छ। अदालतमा, अभियोग लगाउने र अभियुक्त व्यक्तिले न्यायाधीशसँग आफूहरूले एक अर्काको समस्याको बारेमा कुरा गर्छन्। त्यसपछि, न्यायाधीशले समस्या कसरी समाधान गर्ने भन्ने निर्णय गर्छन्। कहिलेकाहीँ, न्यायाधीशले व्यक्तिलाई आरोप लगाउने व्यक्तिलाई पैसा तिर्न अनिवार्य पार्छन्, र कहिलेकाहीँ न्यायाधीशले व्यक्तिलाई जेल पठाउँछन्।</w:t>
      </w:r>
    </w:p>
    <w:p>
      <w:pPr/>
      <w:r>
        <w:rPr>
          <w:lang w:val="ne_NP" w:bidi="ne_NP"/>
        </w:rPr>
      </w:r>
      <w:r>
        <w:rPr>
          <w:lang w:val="ne_NP" w:bidi="ne_NP"/>
        </w:rPr>
        <w:t>येशू भन्नुहुन्छ कि यदि चेलाले छिट्टै समस्या सुल्झाएन भने, आरोप लगाउने व्यक्तिले चेलालाई न्यायाधीशको जिम्मा लगाउनेछ। त्यसपछि न्यायाधीशले चेलालाई जेलका अधिकारीको जिम्मा लगाउनेछन्, र चेला जेल जानेछ। येशू भन्नुहुन्छ कि चेलाले आफूले तिर्नुपर्ने सबैभन्दा सानो सिक्का पनि नतिरुन्जेल जेलमै रहनेछ । यसको अर्थ चेलाले आफूले तिर्नुपर्ने सबै कुरा तिर्नेछ।</w:t>
      </w:r>
      <w:r>
        <w:rPr>
          <w:lang w:val="ne_NP" w:bidi="ne_NP"/>
        </w:rPr>
      </w:r>
    </w:p>
    <w:p>
      <w:pPr>
        <w:pStyle w:val="Heading3"/>
      </w:pPr>
      <w:r>
        <w:rPr>
          <w:lang w:val="ne_NP" w:bidi="ne_NP"/>
        </w:rPr>
        <w:t>Step 3</w:t>
      </w:r>
    </w:p>
    <w:p>
      <w:pPr/>
      <w:r>
        <w:rPr>
          <w:lang w:val="ne_NP" w:bidi="ne_NP"/>
        </w:rPr>
      </w:r>
      <w:r>
        <w:rPr>
          <w:lang w:val="ne_NP" w:bidi="ne_NP"/>
        </w:rPr>
        <w:t>सबैभन्दा सजिलोसँग बुझिने संस्करणमा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दुई दृश्यहरू छन्।</w:t>
      </w:r>
    </w:p>
    <w:p>
      <w:pPr/>
      <w:r>
        <w:rPr>
          <w:lang w:val="ne_NP" w:bidi="ne_NP"/>
        </w:rPr>
      </w:r>
      <w:r>
        <w:rPr>
          <w:b/>
          <w:lang w:val="ne_NP" w:bidi="ne_NP"/>
        </w:rPr>
        <w:t>पहिलो दृश्य:</w:t>
      </w:r>
      <w:r>
        <w:rPr>
          <w:lang w:val="ne_NP" w:bidi="ne_NP"/>
        </w:rPr>
        <w:t xml:space="preserve"> येशूले व्यवस्था पूरा गर्न वा सिद्ध पार्न आफू कसरी आउनुभयो भन्ने बारेमा सिकाउनुहुन्छ। उहाँ भन्नुहुन्छ कि उहाँका चेलाहरू व्यवस्थाका शिक्षकहरू र फरिसीहरूभन्दा बढी धर्मी हुनुपर्छ।</w:t>
      </w:r>
    </w:p>
    <w:p>
      <w:pPr/>
      <w:r>
        <w:rPr>
          <w:lang w:val="ne_NP" w:bidi="ne_NP"/>
        </w:rPr>
      </w:r>
      <w:r>
        <w:rPr>
          <w:b/>
          <w:lang w:val="ne_NP" w:bidi="ne_NP"/>
        </w:rPr>
        <w:t>दोस्रो दृश्य:</w:t>
      </w:r>
      <w:r>
        <w:rPr>
          <w:lang w:val="ne_NP" w:bidi="ne_NP"/>
        </w:rPr>
        <w:t xml:space="preserve"> येशूले हत्याको बारेमा नयाँ शिक्षा दिनुहुन्छ। येशू भन्नुहुन्छ कि आफ्नो भाइसँग रिसाएको व्यक्ति पनि परमेश्वरबाट न्याय पाउन योग्य छ। येशूले अरूसँग शान्ति बनाउनु कति महत्त्वपूर्ण छ भन्ने कुराको उदाहरणको रूपमा दुई कथाहरू दिनुहुन्छ। एउटा कथा भाइसँगको द्वन्द्वको बारेमा हो र अर्को कथा शत्रुसँगको द्वन्द्वको बारेमा हो।</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उहाँका चेलाहरू</w:t>
      </w:r>
    </w:p>
    <w:p>
      <w:pPr>
        <w:pStyle w:val="ListBullet"/>
        <w:spacing w:line="240" w:lineRule="auto"/>
        <w:ind w:left="720"/>
      </w:pPr>
      <w:r>
        <w:rPr>
          <w:lang w:val="ne_NP" w:bidi="ne_NP"/>
        </w:rPr>
      </w:r>
      <w:r>
        <w:rPr>
          <w:lang w:val="ne_NP" w:bidi="ne_NP"/>
        </w:rPr>
        <w:t>व्यवस्थाका शिक्षकहरू</w:t>
      </w:r>
    </w:p>
    <w:p>
      <w:pPr>
        <w:pStyle w:val="ListBullet"/>
        <w:spacing w:line="240" w:lineRule="auto"/>
        <w:ind w:left="720"/>
      </w:pPr>
      <w:r>
        <w:rPr>
          <w:lang w:val="ne_NP" w:bidi="ne_NP"/>
        </w:rPr>
      </w:r>
      <w:r>
        <w:rPr>
          <w:lang w:val="ne_NP" w:bidi="ne_NP"/>
        </w:rPr>
        <w:t>फरिसीहरू</w:t>
      </w:r>
    </w:p>
    <w:p>
      <w:pPr>
        <w:pStyle w:val="ListBullet"/>
        <w:spacing w:line="240" w:lineRule="auto"/>
        <w:ind w:left="720"/>
      </w:pPr>
      <w:r>
        <w:rPr>
          <w:lang w:val="ne_NP" w:bidi="ne_NP"/>
        </w:rPr>
      </w:r>
      <w:r>
        <w:rPr>
          <w:lang w:val="ne_NP" w:bidi="ne_NP"/>
        </w:rPr>
        <w:t>चेलासँग समस्या भएको भाइ</w:t>
      </w:r>
    </w:p>
    <w:p>
      <w:pPr>
        <w:pStyle w:val="ListBullet"/>
        <w:spacing w:line="240" w:lineRule="auto"/>
        <w:ind w:left="720"/>
      </w:pPr>
      <w:r>
        <w:rPr>
          <w:lang w:val="ne_NP" w:bidi="ne_NP"/>
        </w:rPr>
      </w:r>
      <w:r>
        <w:rPr>
          <w:lang w:val="ne_NP" w:bidi="ne_NP"/>
        </w:rPr>
        <w:t>शत्रु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 सम्झनु महत्त्वपूर्ण छ कि येशूले अझै आफ्ना चेलाहरूलाई पहाडको छेउमा सिकाइरहनुभएको छ। उहाँले तिनीहरूलाई परमेश्वरले कसलाई आशिष् दिनुहुन्छ र चेलाहरू तिनीहरूको वरिपरिका मानिसहरूभन्दा कसरी फरक हुनुपर्छ भन्ने बारेमा महत्त्वपूर्ण भनाइहरू सिकाउनु भएको छ। अब, येशूले व्यवस्थाको बारेमा सिकाउनुहुन्छ।</w:t>
      </w:r>
    </w:p>
    <w:p>
      <w:pPr/>
      <w:r>
        <w:rPr>
          <w:lang w:val="ne_NP" w:bidi="ne_NP"/>
        </w:rPr>
      </w:r>
      <w:r>
        <w:rPr>
          <w:lang w:val="ne_NP" w:bidi="ne_NP"/>
        </w:rPr>
        <w:t>पहिलो दृश्यमा, यो जान्नु राम्रो छ कि येशू आफ्ना चेलाहरूले व्यवस्था पालन गर्न छोडून् भन्ने चाहनुहुन्नथ्यो। येशू व्यवस्था र अगमवक्ताहरूमा भविष्यवाणीहरूलाई उहाँले कसरी सत्य बनाउनुभयो भनेर देखाउन चाहनुहुन्थ्यो। येशू उनीहरूले यो पनि देखून् भन्ने चाहनुहुन्थ्यो कि अब मानिसहरूले व्यवस्थाको वास्तविक अर्थ बुझ्न सक्थे।</w:t>
      </w:r>
    </w:p>
    <w:p>
      <w:pPr/>
      <w:r>
        <w:rPr>
          <w:lang w:val="ne_NP" w:bidi="ne_NP"/>
        </w:rPr>
      </w:r>
      <w:r>
        <w:rPr>
          <w:lang w:val="ne_NP" w:bidi="ne_NP"/>
        </w:rPr>
        <w:t>यो जान्नु महत्त्वपूर्ण छ कि येशूले सबै कुरा पूरा नभएसम्म व्यवस्थाको कुनै पनि भाग हराउने छैन भनी जोड दिन "म तिमीहरूलाई साँचो भन्दछु" वाक्यांश प्रयोग गर्नुहुन्छ। उहाँलाई थाहा थियो कि व्यवस्थाको बारेमा यो नयाँ शिक्षाले चेलाहरूलाई अचम्ममा पार्नेछ, र उहाँ तिनीहरूले ध्यान दिऊन् भन्ने चाहनुहुन्थ्यो।</w:t>
      </w:r>
    </w:p>
    <w:p>
      <w:pPr/>
      <w:r>
        <w:rPr>
          <w:lang w:val="ne_NP" w:bidi="ne_NP"/>
        </w:rPr>
      </w:r>
      <w:r>
        <w:rPr>
          <w:lang w:val="ne_NP" w:bidi="ne_NP"/>
        </w:rPr>
        <w:t>सबै व्यवस्था मूल्यवान छ र येशू यसलाई नष्ट गर्न चाहनुहुन्न। येशूलाई थाहा थियो कि मानिसहरूले परमेश्वरको व्यवस्था पालन गर्नुपर्छ र त्यसअनुसार हिँड्नुपर्छ, त्यसैले उहाँ भन्नुहुन्छ कि स्वर्गको राज्यमा आज्ञा पालन नगर्ने मानिसहरू सबैभन्दा कम महत्त्वपूर्ण हुनेछन्, र परमेश्वरले आज्ञाकारी मानिसहरूलाई उच्च सम्मान गर्नुहुनेछ।</w:t>
      </w:r>
    </w:p>
    <w:p>
      <w:pPr/>
      <w:r>
        <w:rPr>
          <w:lang w:val="ne_NP" w:bidi="ne_NP"/>
        </w:rPr>
      </w:r>
      <w:r>
        <w:rPr>
          <w:lang w:val="ne_NP" w:bidi="ne_NP"/>
        </w:rPr>
        <w:t>यो सम्झनु महत्त्वपूर्ण छ कि येशूले अर्को कथनमा पनि जोड दिनुभयो। उहाँका चेलाहरू फरिसीहरू र व्यवस्थाका शिक्षकहरूभन्दा बढी धर्मी हुनु वा सही काम गर्नु कति महत्त्वपूर्ण छ भन्ने कुरा देखाउन उहाँले "म तिमीहरूलाई भन्दछु" भन्नुभयो। सम्झनुहोस् कि फरिसीहरू र व्यवस्थाका शिक्षकहरूले परमेश्वरको व्यवस्था पालन गरे र अन्य मानिसहरूलाई पनि त्यस्तै गर्न सिकाए।</w:t>
      </w:r>
    </w:p>
    <w:p>
      <w:pPr/>
      <w:r>
        <w:rPr>
          <w:lang w:val="ne_NP" w:bidi="ne_NP"/>
        </w:rPr>
      </w:r>
      <w:r>
        <w:rPr>
          <w:lang w:val="ne_NP" w:bidi="ne_NP"/>
        </w:rPr>
        <w:t>यो सम्झनु महत्त्वपूर्ण छ कि येशूले व्यवस्थासम्बन्धी दुई समस्याहरूबारे चेतावनी दिनुभयो। येशू मानिसहरूले व्यवस्था पालन गर्न छोडिदिएका चाहनुहुन्नथ्यो, र येशू मानिसहरूले व्यवस्था पालन गर्नमा मात्र ध्यान दिऊन् भन्ने पनि चाहनुहुन्नथ्यो। येशूले चेलाहरूलाई धर्मी हुनु वा सही काम गर्नु भनेको व्यवस्था पालन गर्नुभन्दा बढी हो भनी देखाइरहनुभएको थियो।</w:t>
      </w:r>
    </w:p>
    <w:p>
      <w:pPr/>
      <w:r>
        <w:rPr>
          <w:lang w:val="ne_NP" w:bidi="ne_NP"/>
        </w:rPr>
      </w:r>
      <w:r>
        <w:rPr>
          <w:lang w:val="ne_NP" w:bidi="ne_NP"/>
        </w:rPr>
        <w:t>दोस्रो दृश्यमा, येशूले चेलाहरूलाई हत्याको बारेमा सिकाउनुहुन्छ। येशूले तिनीहरूलाई देखाउनुहुन्छ कि परमेश्वरले अर्को चेलासँग रिसाउने व्यक्तिलाई न्याय गर्नुहुनेछ। कसैप्रति रिसाउनु त्यसै सजायको योग्य छ जसरी कसैलाई मार्नु सजायको योग्य छ।</w:t>
      </w:r>
    </w:p>
    <w:p>
      <w:pPr/>
      <w:r>
        <w:rPr>
          <w:lang w:val="ne_NP" w:bidi="ne_NP"/>
        </w:rPr>
      </w:r>
      <w:r>
        <w:rPr>
          <w:lang w:val="ne_NP" w:bidi="ne_NP"/>
        </w:rPr>
        <w:t>यो बुझ्नु महत्त्वपूर्ण छ कि परमेश्वरले हाम्रा दाजुभाइहरूप्रति हाम्रा कार्यहरूको मात्र होइन, तर हाम्रो मनोवृत्तिको पनि वास्ता गर्नुहुन्छ। येशूले आफ्ना चेलाहरूलाई आफ्ना दाजुभाइहरूप्रति क्रोधित नहुन होसियार रहने तीनवटा तरिकाहरू बताउनुहुन्छ। ती तीन तरिकाहरू हुन्: चेलाले अर्को भाइसँग रिसाउनु, चेलाले भाइको अपमान गर्नु, र चेलाले भाइलाई अझ कडा शब्दले अपमान गर्नु। येशूले यी कुराहरू समस्याको बढ्दो तीव्रताका आधारमा बताउनुहुन्न। येशू भन्नुहुन्छ कि जसले आफ्नो भाइलाई "निरर्थक मूर्ख" भनेर अपमान गर्छ, ऊ नरकको आगोको योग्य छ। येशूले चेलाहरूलाई झस्काउन र परमेश्वरले हाम्रा दाजुभाइहरूप्रति हाम्रो मनोवृत्तिलाई कति गम्भीरतापूर्वक हेर्नुहुन्छ भनेर तिनीहरूलाई देखाउन यो भन्नुहुन्छ।</w:t>
      </w:r>
    </w:p>
    <w:p>
      <w:pPr/>
      <w:r>
        <w:rPr>
          <w:lang w:val="ne_NP" w:bidi="ne_NP"/>
        </w:rPr>
      </w:r>
      <w:r>
        <w:rPr>
          <w:lang w:val="ne_NP" w:bidi="ne_NP"/>
        </w:rPr>
        <w:t>येशूले सही सम्बन्धहरूलाई परमेश्वरले कति महत्त्व दिनुहुन्छ भनेर देखाउन दुईवटा उदाहरण दिनुभएको छ, यो कुरा सम्झनु महत्त्वपूर्ण छ। येशूले आफ्ना चेलाहरूसँग सिधै बोल्न थाल्नुहुन्छ र भन्नुहुन्छ, "यदि तिमीले वेदीमा भेटी चढाउँछौ र तिमीलाई याद आउँछ कि तिम्रो भाइ तिमीसँग रिसाएको छ..." यो जान्नु राम्रो छ कि चेलाले अझै वेदीमा उपहार राखेका छैनन्। येशूले भन्नुभयो, चेलाले वेदीमा उपहार छोड्नुपर्छ, आफ्नो भाइसँग मेलमिलाप गर्न जानुपर्छ, र त्यसपछि परमेश्वरलाई उपहार चढाउन फर्किनुपर्छ। यो कुरा याद राख्नु महत्त्वपूर्ण छ कि येशूले चेलाहरू एक-अर्कासँग सही सम्बन्ध राख्ने विषयमा कति गम्भीर हुनुपर्छ भन्ने उदाहरणको रूपमा यो छोटो कथा बताउनुहुन्छ।</w:t>
      </w:r>
    </w:p>
    <w:p>
      <w:pPr/>
      <w:r>
        <w:rPr>
          <w:lang w:val="ne_NP" w:bidi="ne_NP"/>
        </w:rPr>
      </w:r>
      <w:r>
        <w:rPr>
          <w:lang w:val="ne_NP" w:bidi="ne_NP"/>
        </w:rPr>
        <w:t>अन्तमा, दोस्रो दृश्यको अन्तिम भाग शत्रुसँग शान्ति बनाउने बारेमा दोस्रो कथा हो। यो कुरा याद राख्नु महत्त्वपूर्ण छ कि येशूले अदालतको बारेमा सल्लाह दिइरहनुभएको छैन। येशूले मानिसहरूसँग, शत्रुसँग पनि सही सम्बन्धमा हुनु कति आवश्यक छ भनेर देखाइरहनुभएको छ। येशूले मानिसहरूसँग मेलमिलाप गर्नु कति महत्त्वपूर्ण छ भनेर फेरि देखाउन "म तिमीहरूलाई साँचो भन्दछु" भनी दोहोर्याउनुहुन्छ। येशूले मानव सम्बन्धहरूको बारेमा कुरा गरिरहनुभएको छ, र उहाँको अर्थ यो पनि हो कि परमेश्वरले एक-अर्कासँग शान्ति कायम नगर्ने मानिसहरूको न्याय गर्नुहुनेछ।</w:t>
      </w:r>
      <w:r>
        <w:rPr>
          <w:lang w:val="ne_NP" w:bidi="ne_NP"/>
        </w:rPr>
      </w:r>
    </w:p>
    <w:p>
      <w:pPr>
        <w:pStyle w:val="Heading3"/>
      </w:pPr>
      <w:r>
        <w:rPr>
          <w:lang w:val="ne_NP" w:bidi="ne_NP"/>
        </w:rPr>
        <w:t>Step 4</w:t>
      </w:r>
    </w:p>
    <w:p>
      <w:pPr/>
      <w:r>
        <w:rPr>
          <w:lang w:val="ne_NP" w:bidi="ne_NP"/>
        </w:rPr>
      </w:r>
      <w:r>
        <w:rPr>
          <w:lang w:val="ne_NP" w:bidi="ne_NP"/>
        </w:rPr>
        <w:t>सबैभन्दा सजिलोसँग बुझिने संस्करणमा पाठलाई फेरि एकपटक सुन्नुहोस्।</w:t>
      </w:r>
    </w:p>
    <w:p>
      <w:pPr/>
      <w:r>
        <w:rPr>
          <w:lang w:val="ne_NP" w:bidi="ne_NP"/>
        </w:rPr>
      </w:r>
      <w:r>
        <w:rPr>
          <w:lang w:val="ne_NP" w:bidi="ne_NP"/>
        </w:rPr>
        <w:t>यस सत्रमा, टोलीले कथालाई नाटकको रूपमा प्रस्तुत गर्नेछ।</w:t>
      </w:r>
    </w:p>
    <w:p>
      <w:pPr/>
      <w:r>
        <w:rPr>
          <w:lang w:val="ne_NP" w:bidi="ne_NP"/>
        </w:rPr>
      </w:r>
      <w:r>
        <w:rPr>
          <w:lang w:val="ne_NP" w:bidi="ne_NP"/>
        </w:rPr>
        <w:t>यस कथामा दुई दृश्यहरू छन्।</w:t>
      </w:r>
    </w:p>
    <w:p>
      <w:pPr/>
      <w:r>
        <w:rPr>
          <w:lang w:val="ne_NP" w:bidi="ne_NP"/>
        </w:rPr>
      </w:r>
      <w:r>
        <w:rPr>
          <w:b/>
          <w:lang w:val="ne_NP" w:bidi="ne_NP"/>
        </w:rPr>
        <w:t>पहिलो दृश्य:</w:t>
      </w:r>
      <w:r>
        <w:rPr>
          <w:lang w:val="ne_NP" w:bidi="ne_NP"/>
        </w:rPr>
        <w:t xml:space="preserve"> येशूले व्यवस्था पूरा गर्न वा पूरा गर्न कसरी आनुभयो भन्ने बारेमा सिकाउँनुहुन्छ। उहाँ भन्नुहुन्छ कि उहाँका चेलाहरू व्यवस्थाका शिक्षकहरू र फरिसीहरूभन्दा बढी धर्मी हुनुपर्छ।</w:t>
      </w:r>
    </w:p>
    <w:p>
      <w:pPr/>
      <w:r>
        <w:rPr>
          <w:lang w:val="ne_NP" w:bidi="ne_NP"/>
        </w:rPr>
      </w:r>
      <w:r>
        <w:rPr>
          <w:b/>
          <w:lang w:val="ne_NP" w:bidi="ne_NP"/>
        </w:rPr>
        <w:t>दोस्रो दृश्य:</w:t>
      </w:r>
      <w:r>
        <w:rPr>
          <w:lang w:val="ne_NP" w:bidi="ne_NP"/>
        </w:rPr>
        <w:t xml:space="preserve"> येशूले हत्याको बारेमा नयाँ शिक्षा दिनुहुन्छ। येशू भन्नुहुन्छ कि आफ्नो भाइसँग रिसाएको व्यक्ति पनि परमेश्वरबाट न्याय पाउने योग्य छ। येशूले अरूसँग शान्ति बनाउनु कति महत्त्वपूर्ण छ भन्ने कुराको उदाहरणको रूपमा दुई कथाहरू दिनुहुन्छ। एउटा कथा भाइसँगको द्वन्द्वको बारेमा हो र अर्को कथा शत्रुसँगको द्वन्द्वको बारेमा हो।</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उनका चेलाहरू</w:t>
      </w:r>
    </w:p>
    <w:p>
      <w:pPr>
        <w:pStyle w:val="ListBullet"/>
        <w:spacing w:line="240" w:lineRule="auto"/>
        <w:ind w:left="720"/>
      </w:pPr>
      <w:r>
        <w:rPr>
          <w:lang w:val="ne_NP" w:bidi="ne_NP"/>
        </w:rPr>
      </w:r>
      <w:r>
        <w:rPr>
          <w:lang w:val="ne_NP" w:bidi="ne_NP"/>
        </w:rPr>
        <w:t>व्यवस्थाका शिक्षकहरू</w:t>
      </w:r>
    </w:p>
    <w:p>
      <w:pPr>
        <w:pStyle w:val="ListBullet"/>
        <w:spacing w:line="240" w:lineRule="auto"/>
        <w:ind w:left="720"/>
      </w:pPr>
      <w:r>
        <w:rPr>
          <w:lang w:val="ne_NP" w:bidi="ne_NP"/>
        </w:rPr>
      </w:r>
      <w:r>
        <w:rPr>
          <w:lang w:val="ne_NP" w:bidi="ne_NP"/>
        </w:rPr>
        <w:t>फरिसीहरू</w:t>
      </w:r>
    </w:p>
    <w:p>
      <w:pPr>
        <w:pStyle w:val="ListBullet"/>
        <w:spacing w:line="240" w:lineRule="auto"/>
        <w:ind w:left="720"/>
      </w:pPr>
      <w:r>
        <w:rPr>
          <w:lang w:val="ne_NP" w:bidi="ne_NP"/>
        </w:rPr>
      </w:r>
      <w:r>
        <w:rPr>
          <w:lang w:val="ne_NP" w:bidi="ne_NP"/>
        </w:rPr>
        <w:t>द्वन्द्वमा दुई मानिसहरू: चेला र भाइ</w:t>
      </w:r>
    </w:p>
    <w:p>
      <w:pPr>
        <w:pStyle w:val="ListBullet"/>
        <w:spacing w:line="240" w:lineRule="auto"/>
        <w:ind w:left="720"/>
      </w:pPr>
      <w:r>
        <w:rPr>
          <w:lang w:val="ne_NP" w:bidi="ne_NP"/>
        </w:rPr>
      </w:r>
      <w:r>
        <w:rPr>
          <w:lang w:val="ne_NP" w:bidi="ne_NP"/>
        </w:rPr>
        <w:t>शत्रु</w:t>
      </w:r>
    </w:p>
    <w:p>
      <w:pPr/>
      <w:r>
        <w:rPr>
          <w:lang w:val="ne_NP" w:bidi="ne_NP"/>
        </w:rPr>
      </w:r>
      <w:r>
        <w:rPr>
          <w:lang w:val="ne_NP" w:bidi="ne_NP"/>
        </w:rPr>
        <w:t>टोलीलाई कथा दुई पटक अभिनय गर्न लगाउनुहोस्। तिनीहरूले अनुवाद गरिरहेका भाषामा अभिनय गर्नुपर्छ। पहिला, टोलीलाई नरोकिकन कथाको अभिनय गर्न लगाउनुहोस्।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येशू बस्नुहुन्छ र आफ्ना चेलाहरूलाई सिकाउनुहुन्छ। चेलाहरू उनको नजिकै बसिरहेका छन्। येशूले तिनीहरूलाई व्यवस्था र अगमवक्ताहरूका शिक्षाहरू पालन गर्न छोड्नुपर्छ भनी नसोच्न भन्नुहुन्छ। येशू तिनीहरूले मोशाको व्यवस्थाको पालन गर्न जारी राखून् भन्ने चाहनुहुन्छ। येशूले पनि भन्नुभएको छ कि उहाँ व्यवस्था पूरा गर्न आउनुभएको हो।</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चेलाहरूको भूमिका खेल्ने कलाकारहरूलाई सोध्नुहोस्, "तपाईं कस्तो महसुस गर्दै हुनुहुन्छ?"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येशूले तिनीहरूलाई व्यवस्थाको प्रत्येक सानो विवरण महत्त्वपूर्ण छ भनेर भन्नुहुन्छ। येशू भन्नुहुन्छ कि जबसम्म सबै कुरा पूरा हुँदैनन्, तबसम्म व्यवस्थाको कुनै पनि सानो अंश हराउने छैन। येशू भन्नुहुन्छ कि यदि मानिसहरूले परमेश्वरका सबैभन्दा साना आज्ञाहरूको पनि पालन गर्दैनन् भने परमेश्वरले तिनीहरूलाई स्वर्गको राज्यमा सबैभन्दा सानो भन्नुहुन्छ। येशू यो पनि भन्नुहुन्छ कि परमेश्वरले उहाँको व्यवस्था पालन गर्ने र अरूलाई पनि यसको पालन गर्न सिकाउने मानिसहरूलाई सम्मान गर्नुहुनेछ।</w:t>
      </w:r>
    </w:p>
    <w:p>
      <w:pPr/>
      <w:r>
        <w:rPr>
          <w:lang w:val="ne_NP" w:bidi="ne_NP"/>
        </w:rPr>
      </w:r>
      <w:r>
        <w:rPr>
          <w:lang w:val="ne_NP" w:bidi="ne_NP"/>
        </w:rPr>
        <w:t>येशू "म तिमीहरूलाई भन्दछु" भन्नुहुन्छ, जसले उहाँका चेलाहरू फरिसीहरू र व्यवस्थाका शिक्षकहरूभन्दा पनि बढी धर्मी हुनुपर्ने कुरामा जोड दिन्छ।</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फरिसीहरू र व्यवस्थाका शिक्षकहरूको भूमिका खेल्ने कलाकारहरूलाई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येशूले हत्याको बारेमा नयाँ शिक्षा दिनुहुन्छ। उहाँले चेलाहरूलाई सम्झाउनुहुन्छ कि परमेश्वरले अरूको हत्या गर्ने मानिसहरूको न्याय गर्नुहुनेछ। येशूले तिनीहरूलाई यो बताएर अचम्ममा पार्नुहुन्छ कि परमेश्वरले आफ्नो भाइसँग रिसाउने व्यक्तिलाई पनि न्याय गर्नुहुनेछ। येशूले यो पनि भन्नुहुन्छ कि भाइलाई अपमान गर्नुको अर्थ यहूदी अदालत, महासभाबाट न्याय गरिनु हो। येशू भन्नुहुन्छ कि यदि कुनै चेलाले आफ्नो भाइलाई "निरर्थक मूर्ख" भने, परमेश्वरले तिनीहरूको न्याय गर्नुहुनेछ र नरकको आगोमा तिनीहरूलाई सजाय दिनुहुनेछ।</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चेलाहरूको भूमिका खेल्ने कलाकारहरूलाई सोध्नुहोस्, "तपाईं कस्तो महसुस गर्दै हुनुहुन्छ?"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येशूले वेदीमा उपहार चढाउदै गरेको चेलाको बारेमा पहिलो कथा सुनाउनुहुन्छ। यो चेलाले आफ्नो भाइ उनीसँग रिसाएको छ भनेर सम्झन्छ, त्यसैले उसले वेदीमा आफ्नो उपहार छोड्छ र आफ्नो भाइसँग शान्ति बनाउन फर्किन्छ। त्यसपछि उनी फेरि आफ्नो उपहार दिन फर्कन्छन्।</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द्वन्द्वमा भाइको भूमिका खेल्ने कलाकारलाई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येशूले चेला र शत्रुको बारेमा अर्को कथा सुनाउनुहुन्छ। शत्रुले चेलालाई कुनै कुराको आरोप लगाउँछ। येशू भन्नुहुन्छ कि चेलाले अदालत जाने बाटोमा शत्रुसँग शान्ति बनाउनुपर्छ र अदालतमा शान्ति बनाउन पर्खनु हुँदैन।</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चेलाको भूमिका खेल्ने कलाकारलाई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येशूले चेलालाई चेतावनी दिनुहुन्छ कि यदि उसले छिटो मेलमिलाप गरेन भने, उसले न्यायाधीशलाई र त्यसपछि कैदीहरूको जिम्मा लिने अधिकारीलाई भेट्नुपर्नेछ। चेला जेल जान सक्छ, र उसले तिर्नुपर्ने सबै ऋण नतिरेसम्म उसले त्यहाँ बस्नुपर्ने हुन सक्छ।</w:t>
      </w:r>
      <w:r>
        <w:rPr>
          <w:lang w:val="ne_NP" w:bidi="ne_NP"/>
        </w:rPr>
      </w:r>
    </w:p>
    <w:p>
      <w:pPr>
        <w:pStyle w:val="Heading3"/>
      </w:pPr>
      <w:r>
        <w:rPr>
          <w:lang w:val="ne_NP" w:bidi="ne_NP"/>
        </w:rPr>
        <w:t>Step 5</w:t>
      </w:r>
    </w:p>
    <w:p>
      <w:pPr/>
      <w:r>
        <w:rPr>
          <w:lang w:val="ne_NP" w:bidi="ne_NP"/>
        </w:rPr>
      </w:r>
      <w:r>
        <w:rPr>
          <w:lang w:val="ne_NP" w:bidi="ne_NP"/>
        </w:rPr>
        <w:t>सबैभन्दा सजिलोसँग बुझिने संस्करणमा पाठलाई एकपटक सुन्नुहोस्।</w:t>
      </w:r>
    </w:p>
    <w:p>
      <w:pPr/>
      <w:r>
        <w:rPr>
          <w:lang w:val="ne_NP" w:bidi="ne_NP"/>
        </w:rPr>
      </w:r>
      <w:r>
        <w:rPr>
          <w:lang w:val="ne_NP" w:bidi="ne_NP"/>
        </w:rPr>
        <w:t xml:space="preserve">येशू भन्नुहुन्छ कि उहाँ </w:t>
      </w:r>
      <w:r>
        <w:rPr>
          <w:b/>
          <w:lang w:val="ne_NP" w:bidi="ne_NP"/>
        </w:rPr>
        <w:t>व्यवस्था</w:t>
      </w:r>
      <w:r>
        <w:rPr>
          <w:lang w:val="ne_NP" w:bidi="ne_NP"/>
        </w:rPr>
        <w:t xml:space="preserve">लाई नष्ट गर्न आउनुभएको होइन। </w:t>
      </w:r>
      <w:r>
        <w:rPr>
          <w:lang w:val="ne_NP" w:bidi="ne_NP"/>
        </w:rPr>
        <w:t>मोशाको व्यवस्था</w:t>
      </w:r>
      <w:r>
        <w:rPr>
          <w:lang w:val="ne_NP" w:bidi="ne_NP"/>
        </w:rPr>
        <w:t xml:space="preserve"> परमेश्वरका ती नियमहरू हुन् जुन मोशाले यहूदी मानिसहरूलाई तिनीहरूले कसरी बाँच्नुपर्छ भनी बताउन दिनुभएको थियो। कहिलेकाहीँ व्यवस्था शब्द एक्लै उल्लेख गरिन्छ, तर यसले परमेश्वरले मोशामार्फत यहूदीहरूलाई दिनुभएको व्यवस्थालाई बुझाउँछ। यसलाई अघिल्लो खण्डहरूमा जसरी अनुवाद गर्नुभएको थियो, त्यसरी नै अनुवाद गर्नुहोस्।</w:t>
      </w:r>
    </w:p>
    <w:p>
      <w:pPr/>
      <w:r>
        <w:rPr>
          <w:lang w:val="ne_NP" w:bidi="ne_NP"/>
        </w:rPr>
      </w:r>
      <w:r>
        <w:rPr>
          <w:lang w:val="ne_NP" w:bidi="ne_NP"/>
        </w:rPr>
        <w:t xml:space="preserve">येशूले यो पनि भन्नुभयो कि उहाँ </w:t>
      </w:r>
      <w:r>
        <w:rPr>
          <w:b/>
          <w:lang w:val="ne_NP" w:bidi="ne_NP"/>
        </w:rPr>
        <w:t>अगमवक्ताहरूका</w:t>
      </w:r>
      <w:r>
        <w:rPr>
          <w:lang w:val="ne_NP" w:bidi="ne_NP"/>
        </w:rPr>
        <w:t xml:space="preserve"> शिक्षाहरूलाई नष्ट गर्न आउनुभएको थिएन। पुरानो नियमका अगमवक्ताहरू, वा सन्देशवाहकहरूले परमेश्वरका सन्देशहरू सुनाए। तपाईंले अघिल्लो खण्डहरूमा जसरी अनुवाद गर्नुभएको थियो, त्यसरी नै यसलाई अनुवाद गर्नुहोस्, र </w:t>
      </w:r>
      <w:r>
        <w:rPr>
          <w:lang w:val="ne_NP" w:bidi="ne_NP"/>
        </w:rPr>
        <w:t>अगमवक्ता</w:t>
      </w:r>
      <w:r>
        <w:rPr>
          <w:lang w:val="ne_NP" w:bidi="ne_NP"/>
        </w:rPr>
        <w:t xml:space="preserve"> शब्दको पूर्ण परिभाषाका लागि मुख्य शब्दावली हेर्नुहोस्।</w:t>
      </w:r>
    </w:p>
    <w:p>
      <w:pPr/>
      <w:r>
        <w:rPr>
          <w:lang w:val="ne_NP" w:bidi="ne_NP"/>
        </w:rPr>
      </w:r>
      <w:r>
        <w:rPr>
          <w:lang w:val="ne_NP" w:bidi="ne_NP"/>
        </w:rPr>
        <w:t xml:space="preserve">येशूले भन्नुभयो कि उहाँ मोशाको व्यवस्था र अगमवक्ताहरूका शिक्षाहरू </w:t>
      </w:r>
      <w:r>
        <w:rPr>
          <w:b/>
          <w:lang w:val="ne_NP" w:bidi="ne_NP"/>
        </w:rPr>
        <w:t>पूरा गर्न</w:t>
      </w:r>
      <w:r>
        <w:rPr>
          <w:lang w:val="ne_NP" w:bidi="ne_NP"/>
        </w:rPr>
        <w:t xml:space="preserve"> आउनुभएको थियो। केही मानिसहरू विश्वास गर्छन् कि यसको अर्थ यति मात्र हो कि येशू पुरानो नियमका सबै भविष्यवाणीहरू पूरा गर्न पृथ्वीमा आउनुभएको थियो। अन्य मानिसहरू विश्वास गर्छन् कि येशूले सबै भविष्यवाणीहरू साँचो बनाउनुभयो, तर तिनीहरू यो पनि सोच्छन् कि "पूरा गर्नु" को गहिरो अर्थ छ। "पूरा गर्नु" को अर्थ यो हुन सक्छ कि येशूले व्यवस्था र अगमवक्ताहरूको ढाँचालाई पूर्ण रूपमा पालन गर्नुभयो। "पूरा गर्नु" को अर्थ यो पनि हुन सक्छ कि येशूले व्यवस्थालाई पूर्ण बनाउनुभयो, वा कि येशू व्यवस्था र अगमवक्ताहरूको वास्तविक अर्थ सिकाउन आउनुभयो।</w:t>
      </w:r>
    </w:p>
    <w:p>
      <w:pPr/>
      <w:r>
        <w:rPr>
          <w:lang w:val="ne_NP" w:bidi="ne_NP"/>
        </w:rPr>
      </w:r>
      <w:r>
        <w:rPr>
          <w:lang w:val="ne_NP" w:bidi="ne_NP"/>
        </w:rPr>
        <w:t>येशूले अर्को शिक्षामा जोड दिन "म तिमीलाई साँचो भन्दछु" भन्नुहुन्छ।</w:t>
      </w:r>
    </w:p>
    <w:p>
      <w:pPr/>
      <w:r>
        <w:rPr>
          <w:lang w:val="ne_NP" w:bidi="ne_NP"/>
        </w:rPr>
      </w:r>
      <w:r>
        <w:rPr>
          <w:lang w:val="ne_NP" w:bidi="ne_NP"/>
        </w:rPr>
        <w:t>रोक्नुहोस् र आफ्नो अनुवाद टोलीसँग तपाईं आफ्नो भाषामा कुनै कुरालाई कसरी जोड दिनुहुन्छ भन्ने बारेमा कुरा गर्नुहोस्। तपाईं धेरै महत्त्वपूर्ण कुरा भन्न लाग्दा कुन शब्दहरू प्रयोग गर्नुहुन्छ?</w:t>
      </w:r>
    </w:p>
    <w:p>
      <w:pPr/>
      <w:r>
        <w:rPr>
          <w:lang w:val="ne_NP" w:bidi="ne_NP"/>
        </w:rPr>
      </w:r>
      <w:r>
        <w:rPr>
          <w:lang w:val="ne_NP" w:bidi="ne_NP"/>
        </w:rPr>
        <w:t xml:space="preserve">येशू भन्नुहुन्छ कि जबसम्म </w:t>
      </w:r>
      <w:r>
        <w:rPr>
          <w:b/>
          <w:lang w:val="ne_NP" w:bidi="ne_NP"/>
        </w:rPr>
        <w:t>स्वर्ग</w:t>
      </w:r>
      <w:r>
        <w:rPr>
          <w:lang w:val="ne_NP" w:bidi="ne_NP"/>
        </w:rPr>
        <w:t xml:space="preserve"> र पृथ्वी रहन्छन्, तबसम्म व्यवस्थाको कुनै पनि अंश हराउने छैन। </w:t>
      </w:r>
      <w:r>
        <w:rPr>
          <w:lang w:val="ne_NP" w:bidi="ne_NP"/>
        </w:rPr>
        <w:t>स्वर्गले</w:t>
      </w:r>
      <w:r>
        <w:rPr>
          <w:lang w:val="ne_NP" w:bidi="ne_NP"/>
        </w:rPr>
        <w:t xml:space="preserve"> आकाशलाई वा परमेश्वर र उहाँका स्वर्गदूतहरू बसोबास गर्ने ठाउँलाई जनाउन सक्छ जुन सन्दर्भमा निर्भर गर्दछ। यस सन्दर्भमा, स्वर्गको अर्थ आकाश हो।</w:t>
      </w:r>
    </w:p>
    <w:p>
      <w:pPr/>
      <w:r>
        <w:rPr>
          <w:lang w:val="ne_NP" w:bidi="ne_NP"/>
        </w:rPr>
      </w:r>
      <w:r>
        <w:rPr>
          <w:lang w:val="ne_NP" w:bidi="ne_NP"/>
        </w:rPr>
        <w:t>येशू भन्नुहुन्छ कि व्यवस्थाको सबैभन्दा सानो भाग पनि हराउने छैन। मूल भाषामा, "सबैभन्दा सानो अंश" को लागि प्रयोग गरिएको शब्दको अर्थ "सबैभन्दा सानो अक्षर वा धर्का पनि होइन" भन्ने थियो। येशूले मोशाको व्यवस्थाको लिखित पाठको बारेमा कुरा गरिरहनुभएको छ। येशूको अर्थ यो हो कि व्यवस्थाको सबैभन्दा सानो भाग वा विवरण पनि हराउने छैन। सबैभन्दा सानो विवरण पनि महत्त्वपूर्ण छ।</w:t>
      </w:r>
    </w:p>
    <w:p>
      <w:pPr/>
      <w:r>
        <w:rPr>
          <w:lang w:val="ne_NP" w:bidi="ne_NP"/>
        </w:rPr>
      </w:r>
      <w:r>
        <w:rPr>
          <w:lang w:val="ne_NP" w:bidi="ne_NP"/>
        </w:rPr>
        <w:t xml:space="preserve">येशूले परमेश्वरले </w:t>
      </w:r>
      <w:r>
        <w:rPr>
          <w:b/>
          <w:lang w:val="ne_NP" w:bidi="ne_NP"/>
        </w:rPr>
        <w:t>स्वर्गको राज्यमा</w:t>
      </w:r>
      <w:r>
        <w:rPr>
          <w:lang w:val="ne_NP" w:bidi="ne_NP"/>
        </w:rPr>
        <w:t xml:space="preserve"> कसलाई उच्च सम्मान दिनुहुनेछ भन्ने बारेमा कुरा गर्नुहुन्छ। स्वर्ग त्यो ठाउँ हो जहाँ परमेश्वर बसोबास गर्नुहुन्छ। स्वर्गको राज्य परमेश्वरले शारीरिक ठाउँको सट्टा आफ्ना मानिसहरूको हृदयमा शासन गर्नुभएको बारेमा हो। तपाईंले अघिल्लो खण्डहरूमा जस्तै वाक्यांशलाई अनुवाद गर्नुहोस्। </w:t>
      </w:r>
      <w:r>
        <w:rPr>
          <w:lang w:val="ne_NP" w:bidi="ne_NP"/>
        </w:rPr>
        <w:t>स्वर्गको राज्य</w:t>
      </w:r>
      <w:r>
        <w:rPr>
          <w:lang w:val="ne_NP" w:bidi="ne_NP"/>
        </w:rPr>
        <w:t xml:space="preserve"> वा परमेश्वरको राज्य वाक्यांशको अझ पूर्ण परिभाषाका लागि मुख्य शब्दावली हेर्नुहोस्।</w:t>
      </w:r>
    </w:p>
    <w:p>
      <w:pPr/>
      <w:r>
        <w:rPr>
          <w:lang w:val="ne_NP" w:bidi="ne_NP"/>
        </w:rPr>
      </w:r>
      <w:r>
        <w:rPr>
          <w:lang w:val="ne_NP" w:bidi="ne_NP"/>
        </w:rPr>
        <w:t xml:space="preserve">येशू भन्नुहुन्छ कि उहाँका चेलाहरू </w:t>
      </w:r>
      <w:r>
        <w:rPr>
          <w:b/>
          <w:lang w:val="ne_NP" w:bidi="ne_NP"/>
        </w:rPr>
        <w:t>फरिसीहरू</w:t>
      </w:r>
      <w:r>
        <w:rPr>
          <w:lang w:val="ne_NP" w:bidi="ne_NP"/>
        </w:rPr>
        <w:t xml:space="preserve"> र व्यवस्थाका शिक्षकहरूभन्दा बढी धर्मी हुनुपर्छ। </w:t>
      </w:r>
      <w:r>
        <w:rPr>
          <w:lang w:val="ne_NP" w:bidi="ne_NP"/>
        </w:rPr>
        <w:t>फरिसीहरू</w:t>
      </w:r>
      <w:r>
        <w:rPr>
          <w:lang w:val="ne_NP" w:bidi="ne_NP"/>
        </w:rPr>
        <w:t xml:space="preserve"> इस्राएलका धार्मिक नेताहरूको सबैभन्दा प्रभावशाली समूहको रूपमा चिनिन्थे। फरिसीहरू परमेश्वरको व्यवस्थामा समर्पित थिए। तिनीहरूले लिखित र मौखिक दुबै धार्मिक परम्परा र नियमहरू जान्दथे। व्यवस्थाका शिक्षकहरूलाई शास्त्रीहरू पनि भनिन्थ्यो किनभने तिनीहरूले परमेश्वरको व्यवस्थालाई हातद्वारा प्रतिलिपि बनाउने गर्थे। तिनीहरूले मोशाको व्यवस्था पनि अध्ययन गरेर सिकाउँथे।</w:t>
      </w:r>
    </w:p>
    <w:p>
      <w:pPr/>
      <w:r>
        <w:rPr>
          <w:lang w:val="ne_NP" w:bidi="ne_NP"/>
        </w:rPr>
      </w:r>
      <w:r>
        <w:rPr>
          <w:lang w:val="ne_NP" w:bidi="ne_NP"/>
        </w:rPr>
        <w:t xml:space="preserve">येशू भन्नुहुन्छ कि चेलाहरूको </w:t>
      </w:r>
      <w:r>
        <w:rPr>
          <w:b/>
          <w:lang w:val="ne_NP" w:bidi="ne_NP"/>
        </w:rPr>
        <w:t>धार्मिकता</w:t>
      </w:r>
      <w:r>
        <w:rPr>
          <w:lang w:val="ne_NP" w:bidi="ne_NP"/>
        </w:rPr>
        <w:t xml:space="preserve"> फरिसीहरू र व्यवस्थाका शिक्षकहरूको धार्मिकता भन्दा धेरै बढी हुनुपर्छ। यसको अर्थ चेलाहरू सही काम गर्ने मानिसहरू हुनुपर्छ। यो अघिल्लो खण्डहरूमा जस्तै अनुवाद गर्नुपर्छ। </w:t>
      </w:r>
      <w:r>
        <w:rPr>
          <w:lang w:val="ne_NP" w:bidi="ne_NP"/>
        </w:rPr>
        <w:t>धार्मिकता</w:t>
      </w:r>
      <w:r>
        <w:rPr>
          <w:lang w:val="ne_NP" w:bidi="ne_NP"/>
        </w:rPr>
        <w:t xml:space="preserve"> शब्दको अझ पूर्ण परिभाषाका लागि मुख्य शब्दावली हेर्नुहोस्।</w:t>
      </w:r>
    </w:p>
    <w:p>
      <w:pPr/>
      <w:r>
        <w:rPr>
          <w:lang w:val="ne_NP" w:bidi="ne_NP"/>
        </w:rPr>
      </w:r>
      <w:r>
        <w:rPr>
          <w:lang w:val="ne_NP" w:bidi="ne_NP"/>
        </w:rPr>
        <w:t xml:space="preserve">त्यसपछि, येशूले भन्नुभयो कि परमेश्वरले आफ्ना चेलाहरूको मनोवृत्तिको न्याय गर्नुहुनेछ। परमेश्वरले व्यवस्थाको अनाज्ञाकारिताको न्याय गर्नुहुनेछ, तर परमेश्वरको व्यवस्था पालन गर्नुमा केवल कार्यहरूमा आज्ञा पालन गर्नुभन्दा धेरै कुराहरू समावेश छन्। येशू भन्नुहुन्छ कि आफ्नो भाइसँग रिसाउनु परमेश्वरको न्यायको भागी हुनु हो। येशूले यो पनि भन्नुभएको छ कि भाइको अपमान गर्नुको अर्थ </w:t>
      </w:r>
      <w:r>
        <w:rPr>
          <w:b/>
          <w:lang w:val="ne_NP" w:bidi="ne_NP"/>
        </w:rPr>
        <w:t>महासभा</w:t>
      </w:r>
      <w:r>
        <w:rPr>
          <w:lang w:val="ne_NP" w:bidi="ne_NP"/>
        </w:rPr>
        <w:t xml:space="preserve">ले तिनीहरूको न्याय गर्नेछ। उच्च यहूदी परिषदलाई महासभा भनिन्छ र अग्रणी पूजाहारीहरू, एल्डरहरू र धार्मिक व्यवस्थाका शिक्षकहरू मिलेर बनेको हुन्छ। यस समूहले अदालतका मुद्दाहरू सुनेर धार्मिक व्यवस्थामा आधारित निर्णय दिन्थ्यो। </w:t>
      </w:r>
      <w:r>
        <w:rPr>
          <w:lang w:val="ne_NP" w:bidi="ne_NP"/>
        </w:rPr>
        <w:t>महासभा</w:t>
      </w:r>
      <w:r>
        <w:rPr>
          <w:lang w:val="ne_NP" w:bidi="ne_NP"/>
        </w:rPr>
        <w:t xml:space="preserve"> शब्दको अझ पूर्ण परिभाषाका लागि मुख्य शब्दावली हेर्नुहोस्।</w:t>
      </w:r>
    </w:p>
    <w:p>
      <w:pPr/>
      <w:r>
        <w:rPr>
          <w:lang w:val="ne_NP" w:bidi="ne_NP"/>
        </w:rPr>
      </w:r>
      <w:r>
        <w:rPr>
          <w:lang w:val="ne_NP" w:bidi="ne_NP"/>
        </w:rPr>
        <w:t>येशू भन्नुहुन्छ कि यदि कुनै चेलाले आफ्नो भाइलाई "निरर्थक मूर्ख" भन्यो भने, ऊ नरकको आगोमा पर्नेछ।</w:t>
      </w:r>
    </w:p>
    <w:p>
      <w:pPr/>
      <w:r>
        <w:rPr>
          <w:lang w:val="ne_NP" w:bidi="ne_NP"/>
        </w:rPr>
      </w:r>
      <w:r>
        <w:rPr>
          <w:b/>
          <w:lang w:val="ne_NP" w:bidi="ne_NP"/>
        </w:rPr>
        <w:t>नरक</w:t>
      </w:r>
      <w:r>
        <w:rPr>
          <w:lang w:val="ne_NP" w:bidi="ne_NP"/>
        </w:rPr>
        <w:t xml:space="preserve"> त्यो ठाउँको नाम हो जहाँ अविश्वासीहरू संसारको अन्त्यमा सजाय पाउन जान्छन्। शैतान र उसका स्वर्गदूतहरू पनि त्यहाँ जानेछन। त्यहाँ सदाको लागि रहने आगो हुनेछ । </w:t>
      </w:r>
      <w:r>
        <w:rPr>
          <w:lang w:val="ne_NP" w:bidi="ne_NP"/>
        </w:rPr>
        <w:t>नरक</w:t>
      </w:r>
      <w:r>
        <w:rPr>
          <w:lang w:val="ne_NP" w:bidi="ne_NP"/>
        </w:rPr>
        <w:t xml:space="preserve"> शब्दको अझ पूर्ण परिभाषाका लागि मुख्य शब्दावली हेर्नुहोस्।</w:t>
      </w:r>
    </w:p>
    <w:p>
      <w:pPr/>
      <w:r>
        <w:rPr>
          <w:lang w:val="ne_NP" w:bidi="ne_NP"/>
        </w:rPr>
      </w:r>
      <w:r>
        <w:rPr>
          <w:lang w:val="ne_NP" w:bidi="ne_NP"/>
        </w:rPr>
        <w:t xml:space="preserve">येशूले चेलाले आफ्नो भाइसँग </w:t>
      </w:r>
      <w:r>
        <w:rPr>
          <w:b/>
          <w:lang w:val="ne_NP" w:bidi="ne_NP"/>
        </w:rPr>
        <w:t>मेलमिलाप गर्नु</w:t>
      </w:r>
      <w:r>
        <w:rPr>
          <w:lang w:val="ne_NP" w:bidi="ne_NP"/>
        </w:rPr>
        <w:t xml:space="preserve">पर्ने आवश्यकताको बारेमा एउटा कथा सुनाउनुहुन्छ। यसको अर्थ येशू मानिसहरूले एक-अर्कासँग मेलमिलाप गरुन् भन्ने चाहनुहुन्छ। यो परमेश्वरको येशूमा विश्वास गर्नेहरूसँग भएको शान्ति जस्तै हो किनभने विश्वासीहरू परमेश्वरसँग </w:t>
      </w:r>
      <w:r>
        <w:rPr>
          <w:b/>
          <w:lang w:val="ne_NP" w:bidi="ne_NP"/>
        </w:rPr>
        <w:t>मेलमिलापमा ल्याइएका</w:t>
      </w:r>
      <w:r>
        <w:rPr>
          <w:lang w:val="ne_NP" w:bidi="ne_NP"/>
        </w:rPr>
        <w:t xml:space="preserve"> छन्।</w:t>
      </w:r>
    </w:p>
    <w:p>
      <w:pPr/>
      <w:r>
        <w:rPr>
          <w:lang w:val="ne_NP" w:bidi="ne_NP"/>
        </w:rPr>
      </w:r>
      <w:r>
        <w:rPr>
          <w:lang w:val="ne_NP" w:bidi="ne_NP"/>
        </w:rPr>
        <w:t xml:space="preserve">कथामा, येशूले एक चेलाले </w:t>
      </w:r>
      <w:r>
        <w:rPr>
          <w:b/>
          <w:lang w:val="ne_NP" w:bidi="ne_NP"/>
        </w:rPr>
        <w:t>वेदीमा</w:t>
      </w:r>
      <w:r>
        <w:rPr>
          <w:lang w:val="ne_NP" w:bidi="ne_NP"/>
        </w:rPr>
        <w:t xml:space="preserve"> </w:t>
      </w:r>
      <w:r>
        <w:rPr>
          <w:b/>
          <w:lang w:val="ne_NP" w:bidi="ne_NP"/>
        </w:rPr>
        <w:t>भेटी</w:t>
      </w:r>
      <w:r>
        <w:rPr>
          <w:lang w:val="ne_NP" w:bidi="ne_NP"/>
        </w:rPr>
        <w:t xml:space="preserve"> चढाएको वर्णन गर्नुहुन्छ। एउटा </w:t>
      </w:r>
      <w:r>
        <w:rPr>
          <w:lang w:val="ne_NP" w:bidi="ne_NP"/>
        </w:rPr>
        <w:t>वेदी</w:t>
      </w:r>
      <w:r>
        <w:rPr>
          <w:lang w:val="ne_NP" w:bidi="ne_NP"/>
        </w:rPr>
        <w:t xml:space="preserve"> ले त्यो ठाउँलाई बुझाउन सक्छ जहाँ पशुहरू मारिन्छन् र परमेश्वरलाई भेटीको रूपमा जलाइन्छन्, वा यस्तो ठाउँलाई जहाँ धूप जलाइन्छ। यो प्रायः ढुङ्गाले बनाइन्छ, सायद टेबल वा सानो प्लेटफर्म जस्तै। </w:t>
      </w:r>
      <w:r>
        <w:rPr>
          <w:lang w:val="ne_NP" w:bidi="ne_NP"/>
        </w:rPr>
        <w:t>भेटी</w:t>
      </w:r>
      <w:r>
        <w:rPr>
          <w:lang w:val="ne_NP" w:bidi="ne_NP"/>
        </w:rPr>
        <w:t xml:space="preserve"> भनेको परमेश्वरलाई कुनै संस्कारमा चढाइने उपहार वा बलिदान हो, जुन सामान्यतया मन्दिरमा वा विशेष वेदीमा चढाइन्छ। भेटीहरू धेरै कारणहरूका लागि चढाउन सकिन्छ, जसमा धन्यवाद दिनु, शुद्ध हुन वा पापका लागि क्षमा माग्नु समावेश छ। येशू भन्नुहुन्छ कि भाइसँग मेलमिलाप गर्नु यति महत्त्वपूर्ण छ कि चेलाले वेदीमा आफ्नो भेटी छोड्नुपर्छ र उपहार चढाउनुअघि भाइसँग मेलमिलाप गर्नुपर्छ।</w:t>
      </w:r>
    </w:p>
    <w:p>
      <w:pPr/>
      <w:r>
        <w:rPr>
          <w:lang w:val="ne_NP" w:bidi="ne_NP"/>
        </w:rPr>
      </w:r>
      <w:r>
        <w:rPr>
          <w:lang w:val="ne_NP" w:bidi="ne_NP"/>
        </w:rPr>
        <w:t xml:space="preserve">रोक्नुहोस् र आवश्यक परेमा </w:t>
      </w:r>
      <w:r>
        <w:rPr>
          <w:lang w:val="ne_NP" w:bidi="ne_NP"/>
        </w:rPr>
        <w:t>वेदी</w:t>
      </w:r>
      <w:r>
        <w:rPr>
          <w:lang w:val="ne_NP" w:bidi="ne_NP"/>
        </w:rPr>
        <w:t>को रेखाचित्र वा फोटो फेरि देखाउनुहोस्।</w:t>
      </w:r>
    </w:p>
    <w:p>
      <w:pPr/>
      <w:r>
        <w:rPr>
          <w:lang w:val="ne_NP" w:bidi="ne_NP"/>
        </w:rPr>
      </w:r>
      <w:r>
        <w:rPr>
          <w:lang w:val="ne_NP" w:bidi="ne_NP"/>
        </w:rPr>
        <w:t>येशू भन्नुहुन्छ कि यदि कुनै शत्रुले चेलालाई कुनै कुराको आरोप लगाउँछ भने, चेलाले अदालत जाने बाटोमा समस्या समाधान गर्नुपर्छ। "समस्या समाधान गर्नुहोस्" भन्ने वाक्यांशको अर्थ मूल भाषामा "मित्र बनाउनुहोस्" हो। यदि चेलाले आरोप लगाउनेसँग छिटो मेलमिलाप गर्दैन भने, उसले न्यायाधीशको सामना गर्नुपर्नेछ र अन्ततः जेल जानुपर्नेछ। चेला सबै कुरा तिर्न नसकेसम्म जेलमा बस्नुपर्नेछ।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समूहमा मिलेर यो खण्डलाई आफ्नै भाषामा फेरि भन्नुहोस्।</w:t>
      </w:r>
    </w:p>
    <w:p>
      <w:pPr/>
      <w:r>
        <w:rPr>
          <w:lang w:val="ne_NP" w:bidi="ne_NP"/>
        </w:rPr>
      </w:r>
      <w:r>
        <w:rPr>
          <w:lang w:val="ne_NP" w:bidi="ne_NP"/>
        </w:rPr>
        <w:t>पहिला, सम्पूर्ण समूहले उक्त खण्डलाई आफ्नै भाषामा सुनाउने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समावेश गर्न नबिर्सनुहोस्।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पूरा खण्ड पुनः नभनेसम्म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समूहले अनुच्छेदको कुन संस्करण सबैभन्दा राम्रो छ भनी निर्णय गर्न सक्छ। तपाईंले समूहको एउटा सदस्यले एउटा दृश्य सुनाएको तरिका मन पर्यो र अर्को दृश्य चाहिँ समूहको अर्को सदस्यले सुनाएको तरिका मन पर्यो भनी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अनुच्छेदको अन्तिम संस्करण तयार गर्न सक्छ। समूहको प्रत्येक सदस्यले यस खण्डको अन्तिम संस्करण सुनाउने अभ्यास गर्नुपर्छ।</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